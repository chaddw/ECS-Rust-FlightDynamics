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64ACDD73" w:rsidR="00251273" w:rsidRDefault="002068EF">
      <w:pPr>
        <w:pStyle w:val="Title"/>
      </w:pPr>
      <w:r>
        <w:rPr>
          <w:caps/>
        </w:rPr>
        <w:t>A</w:t>
      </w:r>
      <w:r w:rsidR="005246FA">
        <w:rPr>
          <w:caps/>
        </w:rPr>
        <w:t>n ecs-</w:t>
      </w:r>
      <w:r>
        <w:rPr>
          <w:caps/>
        </w:rPr>
        <w:t>based flight dynamics model written in rust</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7766BE"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B2680"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27B57B74" w:rsidR="00251273" w:rsidRPr="001D431F" w:rsidRDefault="005246FA">
      <w:pPr>
        <w:pStyle w:val="Title"/>
        <w:rPr>
          <w:b w:val="0"/>
        </w:rPr>
      </w:pPr>
      <w:r>
        <w:rPr>
          <w:b w:val="0"/>
          <w:caps/>
        </w:rPr>
        <w:t>An ecs-based flight dynamics model written in rust</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16B5E536" w:rsidR="00251273" w:rsidRPr="000F549A" w:rsidRDefault="00DE2B5C">
      <w:pPr>
        <w:pStyle w:val="Title"/>
        <w:rPr>
          <w:b w:val="0"/>
        </w:rPr>
      </w:pPr>
      <w:r>
        <w:rPr>
          <w:b w:val="0"/>
          <w:caps/>
        </w:rPr>
        <w:t>A</w:t>
      </w:r>
      <w:r w:rsidR="005246FA">
        <w:rPr>
          <w:b w:val="0"/>
          <w:caps/>
        </w:rPr>
        <w:t>n ecs-</w:t>
      </w:r>
      <w:r>
        <w:rPr>
          <w:b w:val="0"/>
          <w:caps/>
        </w:rPr>
        <w:t>based flight dynamics model written in rust</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8424787"/>
      <w:r>
        <w:t>Abstract</w:t>
      </w:r>
      <w:bookmarkEnd w:id="21"/>
      <w:bookmarkEnd w:id="22"/>
    </w:p>
    <w:p w14:paraId="78134E5C" w14:textId="75F6C4A8" w:rsidR="00EE1DB9" w:rsidRDefault="00B35521" w:rsidP="00D8194D">
      <w:pPr>
        <w:ind w:firstLine="720"/>
      </w:pPr>
      <w:r>
        <w:t>Th</w:t>
      </w:r>
      <w:r w:rsidR="00117CB0">
        <w:t xml:space="preserve">is </w:t>
      </w:r>
      <w:r w:rsidR="0095070D">
        <w:t>thesis</w:t>
      </w:r>
      <w:r w:rsidR="00D361F4">
        <w:t xml:space="preserve"> </w:t>
      </w:r>
      <w:r w:rsidR="0095070D" w:rsidRPr="0095070D">
        <w:t>explore</w:t>
      </w:r>
      <w:r w:rsidR="00D361F4">
        <w:t>s</w:t>
      </w:r>
      <w:r w:rsidR="000B29AF">
        <w:t xml:space="preserve"> the</w:t>
      </w:r>
      <w:r w:rsidR="00B72EDE">
        <w:t xml:space="preserve"> </w:t>
      </w:r>
      <w:r w:rsidR="003E07AF">
        <w:t>implementation</w:t>
      </w:r>
      <w:r w:rsidR="000B29AF">
        <w:t>s</w:t>
      </w:r>
      <w:r w:rsidR="00D8194D">
        <w:t xml:space="preserve"> of</w:t>
      </w:r>
      <w:r w:rsidR="00B72EDE">
        <w:t xml:space="preserve"> a </w:t>
      </w:r>
      <w:r w:rsidR="00B81A66">
        <w:t xml:space="preserve">two </w:t>
      </w:r>
      <w:r w:rsidR="00D218D6">
        <w:t>flight dynamics model</w:t>
      </w:r>
      <w:r w:rsidR="000B29AF">
        <w:t>s</w:t>
      </w:r>
      <w:r w:rsidR="00D218D6">
        <w:t xml:space="preserve"> (FDM)</w:t>
      </w:r>
      <w:r w:rsidR="007B43AC">
        <w:t xml:space="preserve"> </w:t>
      </w:r>
      <w:r w:rsidR="000B29AF">
        <w:t xml:space="preserve">to re-implement them </w:t>
      </w:r>
      <w:r w:rsidR="007B43AC">
        <w:t>s</w:t>
      </w:r>
      <w:r w:rsidR="00D8194D">
        <w:t>tructured as</w:t>
      </w:r>
      <w:r w:rsidR="00B72EDE">
        <w:t xml:space="preserve"> </w:t>
      </w:r>
      <w:r w:rsidR="000B29AF">
        <w:t xml:space="preserve">an </w:t>
      </w:r>
      <w:r w:rsidR="0095070D" w:rsidRPr="0095070D">
        <w:t>Entity-Component-System</w:t>
      </w:r>
      <w:r w:rsidR="000B29AF">
        <w:t xml:space="preserve"> </w:t>
      </w:r>
      <w:r w:rsidR="0095070D" w:rsidRPr="0095070D">
        <w:t xml:space="preserve">(ECS) software </w:t>
      </w:r>
      <w:r w:rsidR="007270DC">
        <w:t>design pattern</w:t>
      </w:r>
      <w:r w:rsidR="000B29AF">
        <w:t xml:space="preserve"> </w:t>
      </w:r>
      <w:r w:rsidR="00281906" w:rsidRPr="0095070D">
        <w:t>for use in military</w:t>
      </w:r>
      <w:r w:rsidR="00281906">
        <w:t xml:space="preserve"> computer flight simulation</w:t>
      </w:r>
      <w:r w:rsidR="00D8194D">
        <w:t xml:space="preserve">. </w:t>
      </w:r>
      <w:r w:rsidR="00EE7F30">
        <w:t xml:space="preserve">The </w:t>
      </w:r>
      <w:r w:rsidR="00D8194D">
        <w:t xml:space="preserve">first </w:t>
      </w:r>
      <w:r w:rsidR="00EE7F30">
        <w:t xml:space="preserve">FDM is </w:t>
      </w:r>
      <w:r w:rsidR="0086103F">
        <w:t>based on</w:t>
      </w:r>
      <w:r w:rsidR="002E4075">
        <w:t xml:space="preserve"> the works of Grant Palmer in his textbook titled </w:t>
      </w:r>
      <w:r w:rsidR="002E4075" w:rsidRPr="003E07AF">
        <w:rPr>
          <w:i/>
        </w:rPr>
        <w:t>Physics for Game Programmers</w:t>
      </w:r>
      <w:r w:rsidR="002F6446">
        <w:t xml:space="preserve">. </w:t>
      </w:r>
      <w:r w:rsidR="002E4075">
        <w:t>T</w:t>
      </w:r>
      <w:r w:rsidR="003E07AF">
        <w:t>he second</w:t>
      </w:r>
      <w:r w:rsidR="00EE1DB9">
        <w:t xml:space="preserve"> FDM</w:t>
      </w:r>
      <w:r w:rsidR="002E4075">
        <w:t xml:space="preserve"> </w:t>
      </w:r>
      <w:r w:rsidR="00EE1DB9">
        <w:t xml:space="preserve">is described in the textbook </w:t>
      </w:r>
      <w:r w:rsidR="00EE1DB9" w:rsidRPr="002F7602">
        <w:rPr>
          <w:i/>
        </w:rPr>
        <w:t>Physics for Game Developers</w:t>
      </w:r>
      <w:r w:rsidR="00EE1DB9">
        <w:t>, authored by David Bourg.</w:t>
      </w:r>
      <w:r w:rsidR="00621F0A">
        <w:t xml:space="preserve"> </w:t>
      </w:r>
      <w:r w:rsidR="003D48EB">
        <w:t xml:space="preserve">The ECS </w:t>
      </w:r>
      <w:r w:rsidR="0086103F">
        <w:t xml:space="preserve">architecture </w:t>
      </w:r>
      <w:r w:rsidR="003D48EB">
        <w:t xml:space="preserve">is </w:t>
      </w:r>
      <w:r w:rsidR="0086103F">
        <w:t>based on the Data-Oriented Design (DOD) paradigm. The intent of the research was to divide and define both the Component</w:t>
      </w:r>
      <w:r w:rsidR="00A410E2">
        <w:t>s</w:t>
      </w:r>
      <w:r w:rsidR="0086103F">
        <w:t xml:space="preserve"> and </w:t>
      </w:r>
      <w:r w:rsidR="00E95593">
        <w:t xml:space="preserve">the </w:t>
      </w:r>
      <w:r w:rsidR="0086103F">
        <w:t>Systems for this FDM</w:t>
      </w:r>
      <w:r w:rsidR="004133F9">
        <w:t>. In an ECS architecture, Components contain the da</w:t>
      </w:r>
      <w:r w:rsidR="00E57F08">
        <w:t>ta in</w:t>
      </w:r>
      <w:r w:rsidR="003C3F4B">
        <w:t xml:space="preserve"> the software</w:t>
      </w:r>
      <w:r w:rsidR="004133F9">
        <w:t xml:space="preserve">, and the Systems </w:t>
      </w:r>
      <w:r w:rsidR="00986967">
        <w:t xml:space="preserve">are </w:t>
      </w:r>
      <w:r w:rsidR="004133F9">
        <w:t>the operations on</w:t>
      </w:r>
      <w:r w:rsidR="003C3F4B">
        <w:t xml:space="preserve"> that</w:t>
      </w:r>
      <w:r w:rsidR="004133F9">
        <w:t xml:space="preserve"> data. </w:t>
      </w:r>
    </w:p>
    <w:p w14:paraId="626C1583" w14:textId="349F793F" w:rsidR="00FF5A9A" w:rsidRDefault="00EE1DB9" w:rsidP="004B774D">
      <w:pPr>
        <w:ind w:firstLine="720"/>
      </w:pPr>
      <w:r>
        <w:t>This thesis defines</w:t>
      </w:r>
      <w:r w:rsidR="00986967">
        <w:t xml:space="preserve"> </w:t>
      </w:r>
      <w:r>
        <w:t xml:space="preserve">the </w:t>
      </w:r>
      <w:r w:rsidR="00A173B2">
        <w:t>Systems as t</w:t>
      </w:r>
      <w:r w:rsidR="004B774D">
        <w:t xml:space="preserve">he computations associated to: </w:t>
      </w:r>
      <w:r w:rsidR="00A173B2">
        <w:t xml:space="preserve">the equations of motion, and flight control. </w:t>
      </w:r>
      <w:r w:rsidR="00547127">
        <w:t>The main aspect of this thesis consists of a</w:t>
      </w:r>
      <w:r w:rsidR="00B901E1">
        <w:t xml:space="preserve"> </w:t>
      </w:r>
      <w:r w:rsidR="0061221A">
        <w:t xml:space="preserve">System </w:t>
      </w:r>
      <w:r w:rsidR="00547127">
        <w:t xml:space="preserve">that </w:t>
      </w:r>
      <w:r w:rsidR="0061221A">
        <w:t>compute</w:t>
      </w:r>
      <w:r w:rsidR="00547127">
        <w:t>s</w:t>
      </w:r>
      <w:r w:rsidR="0061221A">
        <w:t xml:space="preserve"> the FDM’s equations of motion, and </w:t>
      </w:r>
      <w:r w:rsidR="004F5DEF">
        <w:t xml:space="preserve">a </w:t>
      </w:r>
      <w:r w:rsidR="009A42A8">
        <w:t xml:space="preserve">Component that </w:t>
      </w:r>
      <w:r w:rsidR="0061221A">
        <w:t>hold</w:t>
      </w:r>
      <w:r w:rsidR="009A42A8">
        <w:t>s</w:t>
      </w:r>
      <w:r w:rsidR="0061221A">
        <w:t xml:space="preserve"> the resulting data. </w:t>
      </w:r>
      <w:r w:rsidR="00E95593">
        <w:t xml:space="preserve">The specific ECS selected for this research is the Rust-based SPECS framework. </w:t>
      </w:r>
      <w:r w:rsidR="003843E7">
        <w:t>These ECS compatible Systems and Components</w:t>
      </w:r>
      <w:r w:rsidR="005D724C">
        <w:t>,</w:t>
      </w:r>
      <w:r w:rsidR="00C764DF">
        <w:t xml:space="preserve"> when</w:t>
      </w:r>
      <w:r w:rsidR="005D724C">
        <w:t xml:space="preserve"> applicable, were verified to be accurate</w:t>
      </w:r>
      <w:r w:rsidR="00D153A9">
        <w:t xml:space="preserve"> in modeling flight</w:t>
      </w:r>
      <w:r w:rsidR="005D724C">
        <w:t xml:space="preserve"> </w:t>
      </w:r>
      <w:r w:rsidR="00D153A9">
        <w:t>when compared</w:t>
      </w:r>
      <w:r w:rsidR="005D724C">
        <w:t xml:space="preserve"> against David Bourg’s C++ and Object-Oriented Programming (OOP)</w:t>
      </w:r>
      <w:r w:rsidR="002701B2">
        <w:t xml:space="preserve"> designed FDM</w:t>
      </w:r>
      <w:r w:rsidR="00A72013">
        <w:t>.</w:t>
      </w: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8424788"/>
      <w:r w:rsidR="00251273">
        <w:lastRenderedPageBreak/>
        <w:t>Table of Contents</w:t>
      </w:r>
      <w:bookmarkEnd w:id="23"/>
      <w:bookmarkEnd w:id="24"/>
    </w:p>
    <w:p w14:paraId="0EFCED37" w14:textId="77777777" w:rsidR="00251273" w:rsidRDefault="00251273">
      <w:pPr>
        <w:jc w:val="right"/>
      </w:pPr>
      <w:r>
        <w:t>Page</w:t>
      </w:r>
    </w:p>
    <w:p w14:paraId="7D67BFE6" w14:textId="302178AB" w:rsidR="000D279D"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8424787" w:history="1">
        <w:r w:rsidR="000D279D" w:rsidRPr="0083556C">
          <w:rPr>
            <w:rStyle w:val="Hyperlink"/>
          </w:rPr>
          <w:t>Abstract</w:t>
        </w:r>
        <w:r w:rsidR="000D279D">
          <w:rPr>
            <w:webHidden/>
          </w:rPr>
          <w:tab/>
        </w:r>
        <w:r w:rsidR="000D279D">
          <w:rPr>
            <w:webHidden/>
          </w:rPr>
          <w:fldChar w:fldCharType="begin"/>
        </w:r>
        <w:r w:rsidR="000D279D">
          <w:rPr>
            <w:webHidden/>
          </w:rPr>
          <w:instrText xml:space="preserve"> PAGEREF _Toc58424787 \h </w:instrText>
        </w:r>
        <w:r w:rsidR="000D279D">
          <w:rPr>
            <w:webHidden/>
          </w:rPr>
        </w:r>
        <w:r w:rsidR="000D279D">
          <w:rPr>
            <w:webHidden/>
          </w:rPr>
          <w:fldChar w:fldCharType="separate"/>
        </w:r>
        <w:r w:rsidR="000D279D">
          <w:rPr>
            <w:webHidden/>
          </w:rPr>
          <w:t>1</w:t>
        </w:r>
        <w:r w:rsidR="000D279D">
          <w:rPr>
            <w:webHidden/>
          </w:rPr>
          <w:fldChar w:fldCharType="end"/>
        </w:r>
      </w:hyperlink>
    </w:p>
    <w:p w14:paraId="1039C508" w14:textId="5EAA9393" w:rsidR="000D279D" w:rsidRDefault="00BB1D39">
      <w:pPr>
        <w:pStyle w:val="TOC1"/>
        <w:rPr>
          <w:rFonts w:asciiTheme="minorHAnsi" w:eastAsiaTheme="minorEastAsia" w:hAnsiTheme="minorHAnsi" w:cstheme="minorBidi"/>
          <w:bCs w:val="0"/>
          <w:sz w:val="22"/>
          <w:szCs w:val="22"/>
        </w:rPr>
      </w:pPr>
      <w:hyperlink w:anchor="_Toc58424788" w:history="1">
        <w:r w:rsidR="000D279D" w:rsidRPr="0083556C">
          <w:rPr>
            <w:rStyle w:val="Hyperlink"/>
          </w:rPr>
          <w:t>Table of Contents</w:t>
        </w:r>
        <w:r w:rsidR="000D279D">
          <w:rPr>
            <w:webHidden/>
          </w:rPr>
          <w:tab/>
        </w:r>
        <w:r w:rsidR="000D279D">
          <w:rPr>
            <w:webHidden/>
          </w:rPr>
          <w:fldChar w:fldCharType="begin"/>
        </w:r>
        <w:r w:rsidR="000D279D">
          <w:rPr>
            <w:webHidden/>
          </w:rPr>
          <w:instrText xml:space="preserve"> PAGEREF _Toc58424788 \h </w:instrText>
        </w:r>
        <w:r w:rsidR="000D279D">
          <w:rPr>
            <w:webHidden/>
          </w:rPr>
        </w:r>
        <w:r w:rsidR="000D279D">
          <w:rPr>
            <w:webHidden/>
          </w:rPr>
          <w:fldChar w:fldCharType="separate"/>
        </w:r>
        <w:r w:rsidR="000D279D">
          <w:rPr>
            <w:webHidden/>
          </w:rPr>
          <w:t>3</w:t>
        </w:r>
        <w:r w:rsidR="000D279D">
          <w:rPr>
            <w:webHidden/>
          </w:rPr>
          <w:fldChar w:fldCharType="end"/>
        </w:r>
      </w:hyperlink>
    </w:p>
    <w:p w14:paraId="13487BBB" w14:textId="050B0C31" w:rsidR="000D279D" w:rsidRDefault="00BB1D39">
      <w:pPr>
        <w:pStyle w:val="TOC1"/>
        <w:rPr>
          <w:rFonts w:asciiTheme="minorHAnsi" w:eastAsiaTheme="minorEastAsia" w:hAnsiTheme="minorHAnsi" w:cstheme="minorBidi"/>
          <w:bCs w:val="0"/>
          <w:sz w:val="22"/>
          <w:szCs w:val="22"/>
        </w:rPr>
      </w:pPr>
      <w:hyperlink w:anchor="_Toc58424789" w:history="1">
        <w:r w:rsidR="000D279D" w:rsidRPr="0083556C">
          <w:rPr>
            <w:rStyle w:val="Hyperlink"/>
          </w:rPr>
          <w:t>List of Figures</w:t>
        </w:r>
        <w:r w:rsidR="000D279D">
          <w:rPr>
            <w:webHidden/>
          </w:rPr>
          <w:tab/>
        </w:r>
        <w:r w:rsidR="000D279D">
          <w:rPr>
            <w:webHidden/>
          </w:rPr>
          <w:fldChar w:fldCharType="begin"/>
        </w:r>
        <w:r w:rsidR="000D279D">
          <w:rPr>
            <w:webHidden/>
          </w:rPr>
          <w:instrText xml:space="preserve"> PAGEREF _Toc58424789 \h </w:instrText>
        </w:r>
        <w:r w:rsidR="000D279D">
          <w:rPr>
            <w:webHidden/>
          </w:rPr>
        </w:r>
        <w:r w:rsidR="000D279D">
          <w:rPr>
            <w:webHidden/>
          </w:rPr>
          <w:fldChar w:fldCharType="separate"/>
        </w:r>
        <w:r w:rsidR="000D279D">
          <w:rPr>
            <w:webHidden/>
          </w:rPr>
          <w:t>5</w:t>
        </w:r>
        <w:r w:rsidR="000D279D">
          <w:rPr>
            <w:webHidden/>
          </w:rPr>
          <w:fldChar w:fldCharType="end"/>
        </w:r>
      </w:hyperlink>
    </w:p>
    <w:p w14:paraId="5EBF74C5" w14:textId="7C975D10" w:rsidR="000D279D" w:rsidRDefault="00BB1D39">
      <w:pPr>
        <w:pStyle w:val="TOC1"/>
        <w:rPr>
          <w:rFonts w:asciiTheme="minorHAnsi" w:eastAsiaTheme="minorEastAsia" w:hAnsiTheme="minorHAnsi" w:cstheme="minorBidi"/>
          <w:bCs w:val="0"/>
          <w:sz w:val="22"/>
          <w:szCs w:val="22"/>
        </w:rPr>
      </w:pPr>
      <w:hyperlink w:anchor="_Toc58424790" w:history="1">
        <w:r w:rsidR="000D279D" w:rsidRPr="0083556C">
          <w:rPr>
            <w:rStyle w:val="Hyperlink"/>
          </w:rPr>
          <w:t>List of Tables</w:t>
        </w:r>
        <w:r w:rsidR="000D279D">
          <w:rPr>
            <w:webHidden/>
          </w:rPr>
          <w:tab/>
        </w:r>
        <w:r w:rsidR="000D279D">
          <w:rPr>
            <w:webHidden/>
          </w:rPr>
          <w:fldChar w:fldCharType="begin"/>
        </w:r>
        <w:r w:rsidR="000D279D">
          <w:rPr>
            <w:webHidden/>
          </w:rPr>
          <w:instrText xml:space="preserve"> PAGEREF _Toc58424790 \h </w:instrText>
        </w:r>
        <w:r w:rsidR="000D279D">
          <w:rPr>
            <w:webHidden/>
          </w:rPr>
        </w:r>
        <w:r w:rsidR="000D279D">
          <w:rPr>
            <w:webHidden/>
          </w:rPr>
          <w:fldChar w:fldCharType="separate"/>
        </w:r>
        <w:r w:rsidR="000D279D">
          <w:rPr>
            <w:webHidden/>
          </w:rPr>
          <w:t>6</w:t>
        </w:r>
        <w:r w:rsidR="000D279D">
          <w:rPr>
            <w:webHidden/>
          </w:rPr>
          <w:fldChar w:fldCharType="end"/>
        </w:r>
      </w:hyperlink>
    </w:p>
    <w:p w14:paraId="71EFA07A" w14:textId="228698EF" w:rsidR="000D279D" w:rsidRDefault="00BB1D39">
      <w:pPr>
        <w:pStyle w:val="TOC1"/>
        <w:rPr>
          <w:rFonts w:asciiTheme="minorHAnsi" w:eastAsiaTheme="minorEastAsia" w:hAnsiTheme="minorHAnsi" w:cstheme="minorBidi"/>
          <w:bCs w:val="0"/>
          <w:sz w:val="22"/>
          <w:szCs w:val="22"/>
        </w:rPr>
      </w:pPr>
      <w:hyperlink w:anchor="_Toc58424791" w:history="1">
        <w:r w:rsidR="000D279D" w:rsidRPr="0083556C">
          <w:rPr>
            <w:rStyle w:val="Hyperlink"/>
          </w:rPr>
          <w:t>I.  Introduction</w:t>
        </w:r>
        <w:r w:rsidR="000D279D">
          <w:rPr>
            <w:webHidden/>
          </w:rPr>
          <w:tab/>
        </w:r>
        <w:r w:rsidR="000D279D">
          <w:rPr>
            <w:webHidden/>
          </w:rPr>
          <w:fldChar w:fldCharType="begin"/>
        </w:r>
        <w:r w:rsidR="000D279D">
          <w:rPr>
            <w:webHidden/>
          </w:rPr>
          <w:instrText xml:space="preserve"> PAGEREF _Toc58424791 \h </w:instrText>
        </w:r>
        <w:r w:rsidR="000D279D">
          <w:rPr>
            <w:webHidden/>
          </w:rPr>
        </w:r>
        <w:r w:rsidR="000D279D">
          <w:rPr>
            <w:webHidden/>
          </w:rPr>
          <w:fldChar w:fldCharType="separate"/>
        </w:r>
        <w:r w:rsidR="000D279D">
          <w:rPr>
            <w:webHidden/>
          </w:rPr>
          <w:t>7</w:t>
        </w:r>
        <w:r w:rsidR="000D279D">
          <w:rPr>
            <w:webHidden/>
          </w:rPr>
          <w:fldChar w:fldCharType="end"/>
        </w:r>
      </w:hyperlink>
    </w:p>
    <w:p w14:paraId="10EC4C47" w14:textId="40536A82" w:rsidR="000D279D" w:rsidRDefault="00BB1D39">
      <w:pPr>
        <w:pStyle w:val="TOC2"/>
        <w:rPr>
          <w:rFonts w:asciiTheme="minorHAnsi" w:eastAsiaTheme="minorEastAsia" w:hAnsiTheme="minorHAnsi" w:cstheme="minorBidi"/>
          <w:sz w:val="22"/>
          <w:szCs w:val="22"/>
        </w:rPr>
      </w:pPr>
      <w:hyperlink w:anchor="_Toc58424792" w:history="1">
        <w:r w:rsidR="000D279D" w:rsidRPr="0083556C">
          <w:rPr>
            <w:rStyle w:val="Hyperlink"/>
          </w:rPr>
          <w:t>1.1 Problem Statement</w:t>
        </w:r>
        <w:r w:rsidR="000D279D">
          <w:rPr>
            <w:webHidden/>
          </w:rPr>
          <w:tab/>
        </w:r>
        <w:r w:rsidR="000D279D">
          <w:rPr>
            <w:webHidden/>
          </w:rPr>
          <w:fldChar w:fldCharType="begin"/>
        </w:r>
        <w:r w:rsidR="000D279D">
          <w:rPr>
            <w:webHidden/>
          </w:rPr>
          <w:instrText xml:space="preserve"> PAGEREF _Toc58424792 \h </w:instrText>
        </w:r>
        <w:r w:rsidR="000D279D">
          <w:rPr>
            <w:webHidden/>
          </w:rPr>
        </w:r>
        <w:r w:rsidR="000D279D">
          <w:rPr>
            <w:webHidden/>
          </w:rPr>
          <w:fldChar w:fldCharType="separate"/>
        </w:r>
        <w:r w:rsidR="000D279D">
          <w:rPr>
            <w:webHidden/>
          </w:rPr>
          <w:t>10</w:t>
        </w:r>
        <w:r w:rsidR="000D279D">
          <w:rPr>
            <w:webHidden/>
          </w:rPr>
          <w:fldChar w:fldCharType="end"/>
        </w:r>
      </w:hyperlink>
    </w:p>
    <w:p w14:paraId="5436FF42" w14:textId="66893140" w:rsidR="000D279D" w:rsidRDefault="00BB1D39">
      <w:pPr>
        <w:pStyle w:val="TOC2"/>
        <w:rPr>
          <w:rFonts w:asciiTheme="minorHAnsi" w:eastAsiaTheme="minorEastAsia" w:hAnsiTheme="minorHAnsi" w:cstheme="minorBidi"/>
          <w:sz w:val="22"/>
          <w:szCs w:val="22"/>
        </w:rPr>
      </w:pPr>
      <w:hyperlink w:anchor="_Toc58424793" w:history="1">
        <w:r w:rsidR="000D279D" w:rsidRPr="0083556C">
          <w:rPr>
            <w:rStyle w:val="Hyperlink"/>
          </w:rPr>
          <w:t>1.2 Research Objective</w:t>
        </w:r>
        <w:r w:rsidR="000D279D">
          <w:rPr>
            <w:webHidden/>
          </w:rPr>
          <w:tab/>
        </w:r>
        <w:r w:rsidR="000D279D">
          <w:rPr>
            <w:webHidden/>
          </w:rPr>
          <w:fldChar w:fldCharType="begin"/>
        </w:r>
        <w:r w:rsidR="000D279D">
          <w:rPr>
            <w:webHidden/>
          </w:rPr>
          <w:instrText xml:space="preserve"> PAGEREF _Toc58424793 \h </w:instrText>
        </w:r>
        <w:r w:rsidR="000D279D">
          <w:rPr>
            <w:webHidden/>
          </w:rPr>
        </w:r>
        <w:r w:rsidR="000D279D">
          <w:rPr>
            <w:webHidden/>
          </w:rPr>
          <w:fldChar w:fldCharType="separate"/>
        </w:r>
        <w:r w:rsidR="000D279D">
          <w:rPr>
            <w:webHidden/>
          </w:rPr>
          <w:t>10</w:t>
        </w:r>
        <w:r w:rsidR="000D279D">
          <w:rPr>
            <w:webHidden/>
          </w:rPr>
          <w:fldChar w:fldCharType="end"/>
        </w:r>
      </w:hyperlink>
    </w:p>
    <w:p w14:paraId="5CEB5B0B" w14:textId="1766D748" w:rsidR="000D279D" w:rsidRDefault="00BB1D39">
      <w:pPr>
        <w:pStyle w:val="TOC2"/>
        <w:rPr>
          <w:rFonts w:asciiTheme="minorHAnsi" w:eastAsiaTheme="minorEastAsia" w:hAnsiTheme="minorHAnsi" w:cstheme="minorBidi"/>
          <w:sz w:val="22"/>
          <w:szCs w:val="22"/>
        </w:rPr>
      </w:pPr>
      <w:hyperlink w:anchor="_Toc58424794" w:history="1">
        <w:r w:rsidR="000D279D" w:rsidRPr="0083556C">
          <w:rPr>
            <w:rStyle w:val="Hyperlink"/>
          </w:rPr>
          <w:t>1.3 Hypothesis</w:t>
        </w:r>
        <w:r w:rsidR="000D279D">
          <w:rPr>
            <w:webHidden/>
          </w:rPr>
          <w:tab/>
        </w:r>
        <w:r w:rsidR="000D279D">
          <w:rPr>
            <w:webHidden/>
          </w:rPr>
          <w:fldChar w:fldCharType="begin"/>
        </w:r>
        <w:r w:rsidR="000D279D">
          <w:rPr>
            <w:webHidden/>
          </w:rPr>
          <w:instrText xml:space="preserve"> PAGEREF _Toc58424794 \h </w:instrText>
        </w:r>
        <w:r w:rsidR="000D279D">
          <w:rPr>
            <w:webHidden/>
          </w:rPr>
        </w:r>
        <w:r w:rsidR="000D279D">
          <w:rPr>
            <w:webHidden/>
          </w:rPr>
          <w:fldChar w:fldCharType="separate"/>
        </w:r>
        <w:r w:rsidR="000D279D">
          <w:rPr>
            <w:webHidden/>
          </w:rPr>
          <w:t>11</w:t>
        </w:r>
        <w:r w:rsidR="000D279D">
          <w:rPr>
            <w:webHidden/>
          </w:rPr>
          <w:fldChar w:fldCharType="end"/>
        </w:r>
      </w:hyperlink>
    </w:p>
    <w:p w14:paraId="4C10AD8E" w14:textId="26D6F50E" w:rsidR="000D279D" w:rsidRDefault="00BB1D39">
      <w:pPr>
        <w:pStyle w:val="TOC2"/>
        <w:rPr>
          <w:rFonts w:asciiTheme="minorHAnsi" w:eastAsiaTheme="minorEastAsia" w:hAnsiTheme="minorHAnsi" w:cstheme="minorBidi"/>
          <w:sz w:val="22"/>
          <w:szCs w:val="22"/>
        </w:rPr>
      </w:pPr>
      <w:hyperlink w:anchor="_Toc58424795" w:history="1">
        <w:r w:rsidR="000D279D" w:rsidRPr="0083556C">
          <w:rPr>
            <w:rStyle w:val="Hyperlink"/>
          </w:rPr>
          <w:t>1.4 Contribution</w:t>
        </w:r>
        <w:r w:rsidR="000D279D">
          <w:rPr>
            <w:webHidden/>
          </w:rPr>
          <w:tab/>
        </w:r>
        <w:r w:rsidR="000D279D">
          <w:rPr>
            <w:webHidden/>
          </w:rPr>
          <w:fldChar w:fldCharType="begin"/>
        </w:r>
        <w:r w:rsidR="000D279D">
          <w:rPr>
            <w:webHidden/>
          </w:rPr>
          <w:instrText xml:space="preserve"> PAGEREF _Toc58424795 \h </w:instrText>
        </w:r>
        <w:r w:rsidR="000D279D">
          <w:rPr>
            <w:webHidden/>
          </w:rPr>
        </w:r>
        <w:r w:rsidR="000D279D">
          <w:rPr>
            <w:webHidden/>
          </w:rPr>
          <w:fldChar w:fldCharType="separate"/>
        </w:r>
        <w:r w:rsidR="000D279D">
          <w:rPr>
            <w:webHidden/>
          </w:rPr>
          <w:t>12</w:t>
        </w:r>
        <w:r w:rsidR="000D279D">
          <w:rPr>
            <w:webHidden/>
          </w:rPr>
          <w:fldChar w:fldCharType="end"/>
        </w:r>
      </w:hyperlink>
    </w:p>
    <w:p w14:paraId="36DF0464" w14:textId="6CFB4FCF" w:rsidR="000D279D" w:rsidRDefault="00BB1D39">
      <w:pPr>
        <w:pStyle w:val="TOC2"/>
        <w:rPr>
          <w:rFonts w:asciiTheme="minorHAnsi" w:eastAsiaTheme="minorEastAsia" w:hAnsiTheme="minorHAnsi" w:cstheme="minorBidi"/>
          <w:sz w:val="22"/>
          <w:szCs w:val="22"/>
        </w:rPr>
      </w:pPr>
      <w:hyperlink w:anchor="_Toc58424796" w:history="1">
        <w:r w:rsidR="000D279D" w:rsidRPr="0083556C">
          <w:rPr>
            <w:rStyle w:val="Hyperlink"/>
          </w:rPr>
          <w:t>1.5 Approach</w:t>
        </w:r>
        <w:r w:rsidR="000D279D">
          <w:rPr>
            <w:webHidden/>
          </w:rPr>
          <w:tab/>
        </w:r>
        <w:r w:rsidR="000D279D">
          <w:rPr>
            <w:webHidden/>
          </w:rPr>
          <w:fldChar w:fldCharType="begin"/>
        </w:r>
        <w:r w:rsidR="000D279D">
          <w:rPr>
            <w:webHidden/>
          </w:rPr>
          <w:instrText xml:space="preserve"> PAGEREF _Toc58424796 \h </w:instrText>
        </w:r>
        <w:r w:rsidR="000D279D">
          <w:rPr>
            <w:webHidden/>
          </w:rPr>
        </w:r>
        <w:r w:rsidR="000D279D">
          <w:rPr>
            <w:webHidden/>
          </w:rPr>
          <w:fldChar w:fldCharType="separate"/>
        </w:r>
        <w:r w:rsidR="000D279D">
          <w:rPr>
            <w:webHidden/>
          </w:rPr>
          <w:t>12</w:t>
        </w:r>
        <w:r w:rsidR="000D279D">
          <w:rPr>
            <w:webHidden/>
          </w:rPr>
          <w:fldChar w:fldCharType="end"/>
        </w:r>
      </w:hyperlink>
    </w:p>
    <w:p w14:paraId="24B84812" w14:textId="13C5418F" w:rsidR="000D279D" w:rsidRDefault="00BB1D39">
      <w:pPr>
        <w:pStyle w:val="TOC2"/>
        <w:rPr>
          <w:rFonts w:asciiTheme="minorHAnsi" w:eastAsiaTheme="minorEastAsia" w:hAnsiTheme="minorHAnsi" w:cstheme="minorBidi"/>
          <w:sz w:val="22"/>
          <w:szCs w:val="22"/>
        </w:rPr>
      </w:pPr>
      <w:hyperlink w:anchor="_Toc58424797" w:history="1">
        <w:r w:rsidR="000D279D" w:rsidRPr="0083556C">
          <w:rPr>
            <w:rStyle w:val="Hyperlink"/>
          </w:rPr>
          <w:t>1.6 Assumptions/Limitations</w:t>
        </w:r>
        <w:r w:rsidR="000D279D">
          <w:rPr>
            <w:webHidden/>
          </w:rPr>
          <w:tab/>
        </w:r>
        <w:r w:rsidR="000D279D">
          <w:rPr>
            <w:webHidden/>
          </w:rPr>
          <w:fldChar w:fldCharType="begin"/>
        </w:r>
        <w:r w:rsidR="000D279D">
          <w:rPr>
            <w:webHidden/>
          </w:rPr>
          <w:instrText xml:space="preserve"> PAGEREF _Toc58424797 \h </w:instrText>
        </w:r>
        <w:r w:rsidR="000D279D">
          <w:rPr>
            <w:webHidden/>
          </w:rPr>
        </w:r>
        <w:r w:rsidR="000D279D">
          <w:rPr>
            <w:webHidden/>
          </w:rPr>
          <w:fldChar w:fldCharType="separate"/>
        </w:r>
        <w:r w:rsidR="000D279D">
          <w:rPr>
            <w:webHidden/>
          </w:rPr>
          <w:t>13</w:t>
        </w:r>
        <w:r w:rsidR="000D279D">
          <w:rPr>
            <w:webHidden/>
          </w:rPr>
          <w:fldChar w:fldCharType="end"/>
        </w:r>
      </w:hyperlink>
    </w:p>
    <w:p w14:paraId="4CB1A8EA" w14:textId="4EDB5A7F" w:rsidR="000D279D" w:rsidRDefault="00BB1D39">
      <w:pPr>
        <w:pStyle w:val="TOC2"/>
        <w:rPr>
          <w:rFonts w:asciiTheme="minorHAnsi" w:eastAsiaTheme="minorEastAsia" w:hAnsiTheme="minorHAnsi" w:cstheme="minorBidi"/>
          <w:sz w:val="22"/>
          <w:szCs w:val="22"/>
        </w:rPr>
      </w:pPr>
      <w:hyperlink w:anchor="_Toc58424798" w:history="1">
        <w:r w:rsidR="000D279D" w:rsidRPr="0083556C">
          <w:rPr>
            <w:rStyle w:val="Hyperlink"/>
          </w:rPr>
          <w:t>1.7 Thesis Overview</w:t>
        </w:r>
        <w:r w:rsidR="000D279D">
          <w:rPr>
            <w:webHidden/>
          </w:rPr>
          <w:tab/>
        </w:r>
        <w:r w:rsidR="000D279D">
          <w:rPr>
            <w:webHidden/>
          </w:rPr>
          <w:fldChar w:fldCharType="begin"/>
        </w:r>
        <w:r w:rsidR="000D279D">
          <w:rPr>
            <w:webHidden/>
          </w:rPr>
          <w:instrText xml:space="preserve"> PAGEREF _Toc58424798 \h </w:instrText>
        </w:r>
        <w:r w:rsidR="000D279D">
          <w:rPr>
            <w:webHidden/>
          </w:rPr>
        </w:r>
        <w:r w:rsidR="000D279D">
          <w:rPr>
            <w:webHidden/>
          </w:rPr>
          <w:fldChar w:fldCharType="separate"/>
        </w:r>
        <w:r w:rsidR="000D279D">
          <w:rPr>
            <w:webHidden/>
          </w:rPr>
          <w:t>13</w:t>
        </w:r>
        <w:r w:rsidR="000D279D">
          <w:rPr>
            <w:webHidden/>
          </w:rPr>
          <w:fldChar w:fldCharType="end"/>
        </w:r>
      </w:hyperlink>
    </w:p>
    <w:p w14:paraId="56A9F2B2" w14:textId="0210DC6F" w:rsidR="000D279D" w:rsidRDefault="00BB1D39">
      <w:pPr>
        <w:pStyle w:val="TOC1"/>
        <w:rPr>
          <w:rFonts w:asciiTheme="minorHAnsi" w:eastAsiaTheme="minorEastAsia" w:hAnsiTheme="minorHAnsi" w:cstheme="minorBidi"/>
          <w:bCs w:val="0"/>
          <w:sz w:val="22"/>
          <w:szCs w:val="22"/>
        </w:rPr>
      </w:pPr>
      <w:hyperlink w:anchor="_Toc58424799" w:history="1">
        <w:r w:rsidR="000D279D" w:rsidRPr="0083556C">
          <w:rPr>
            <w:rStyle w:val="Hyperlink"/>
          </w:rPr>
          <w:t>II. Background</w:t>
        </w:r>
        <w:r w:rsidR="000D279D">
          <w:rPr>
            <w:webHidden/>
          </w:rPr>
          <w:tab/>
        </w:r>
        <w:r w:rsidR="000D279D">
          <w:rPr>
            <w:webHidden/>
          </w:rPr>
          <w:fldChar w:fldCharType="begin"/>
        </w:r>
        <w:r w:rsidR="000D279D">
          <w:rPr>
            <w:webHidden/>
          </w:rPr>
          <w:instrText xml:space="preserve"> PAGEREF _Toc58424799 \h </w:instrText>
        </w:r>
        <w:r w:rsidR="000D279D">
          <w:rPr>
            <w:webHidden/>
          </w:rPr>
        </w:r>
        <w:r w:rsidR="000D279D">
          <w:rPr>
            <w:webHidden/>
          </w:rPr>
          <w:fldChar w:fldCharType="separate"/>
        </w:r>
        <w:r w:rsidR="000D279D">
          <w:rPr>
            <w:webHidden/>
          </w:rPr>
          <w:t>14</w:t>
        </w:r>
        <w:r w:rsidR="000D279D">
          <w:rPr>
            <w:webHidden/>
          </w:rPr>
          <w:fldChar w:fldCharType="end"/>
        </w:r>
      </w:hyperlink>
    </w:p>
    <w:p w14:paraId="50D080C3" w14:textId="4F1535B4" w:rsidR="000D279D" w:rsidRDefault="00BB1D39">
      <w:pPr>
        <w:pStyle w:val="TOC2"/>
        <w:rPr>
          <w:rFonts w:asciiTheme="minorHAnsi" w:eastAsiaTheme="minorEastAsia" w:hAnsiTheme="minorHAnsi" w:cstheme="minorBidi"/>
          <w:sz w:val="22"/>
          <w:szCs w:val="22"/>
        </w:rPr>
      </w:pPr>
      <w:hyperlink w:anchor="_Toc58424800" w:history="1">
        <w:r w:rsidR="000D279D" w:rsidRPr="0083556C">
          <w:rPr>
            <w:rStyle w:val="Hyperlink"/>
            <w:rFonts w:eastAsiaTheme="minorHAnsi"/>
          </w:rPr>
          <w:t>2.1 Physics of Flight Modeling</w:t>
        </w:r>
        <w:r w:rsidR="000D279D">
          <w:rPr>
            <w:webHidden/>
          </w:rPr>
          <w:tab/>
        </w:r>
        <w:r w:rsidR="000D279D">
          <w:rPr>
            <w:webHidden/>
          </w:rPr>
          <w:fldChar w:fldCharType="begin"/>
        </w:r>
        <w:r w:rsidR="000D279D">
          <w:rPr>
            <w:webHidden/>
          </w:rPr>
          <w:instrText xml:space="preserve"> PAGEREF _Toc58424800 \h </w:instrText>
        </w:r>
        <w:r w:rsidR="000D279D">
          <w:rPr>
            <w:webHidden/>
          </w:rPr>
        </w:r>
        <w:r w:rsidR="000D279D">
          <w:rPr>
            <w:webHidden/>
          </w:rPr>
          <w:fldChar w:fldCharType="separate"/>
        </w:r>
        <w:r w:rsidR="000D279D">
          <w:rPr>
            <w:webHidden/>
          </w:rPr>
          <w:t>14</w:t>
        </w:r>
        <w:r w:rsidR="000D279D">
          <w:rPr>
            <w:webHidden/>
          </w:rPr>
          <w:fldChar w:fldCharType="end"/>
        </w:r>
      </w:hyperlink>
    </w:p>
    <w:p w14:paraId="69E89A78" w14:textId="7A4F43BB" w:rsidR="000D279D" w:rsidRDefault="00BB1D39">
      <w:pPr>
        <w:pStyle w:val="TOC2"/>
        <w:rPr>
          <w:rFonts w:asciiTheme="minorHAnsi" w:eastAsiaTheme="minorEastAsia" w:hAnsiTheme="minorHAnsi" w:cstheme="minorBidi"/>
          <w:sz w:val="22"/>
          <w:szCs w:val="22"/>
        </w:rPr>
      </w:pPr>
      <w:hyperlink w:anchor="_Toc58424801" w:history="1">
        <w:r w:rsidR="000D279D" w:rsidRPr="0083556C">
          <w:rPr>
            <w:rStyle w:val="Hyperlink"/>
            <w:rFonts w:eastAsiaTheme="minorHAnsi"/>
          </w:rPr>
          <w:t>2.2 Entity Component System</w:t>
        </w:r>
        <w:r w:rsidR="000D279D">
          <w:rPr>
            <w:webHidden/>
          </w:rPr>
          <w:tab/>
        </w:r>
        <w:r w:rsidR="000D279D">
          <w:rPr>
            <w:webHidden/>
          </w:rPr>
          <w:fldChar w:fldCharType="begin"/>
        </w:r>
        <w:r w:rsidR="000D279D">
          <w:rPr>
            <w:webHidden/>
          </w:rPr>
          <w:instrText xml:space="preserve"> PAGEREF _Toc58424801 \h </w:instrText>
        </w:r>
        <w:r w:rsidR="000D279D">
          <w:rPr>
            <w:webHidden/>
          </w:rPr>
        </w:r>
        <w:r w:rsidR="000D279D">
          <w:rPr>
            <w:webHidden/>
          </w:rPr>
          <w:fldChar w:fldCharType="separate"/>
        </w:r>
        <w:r w:rsidR="000D279D">
          <w:rPr>
            <w:webHidden/>
          </w:rPr>
          <w:t>24</w:t>
        </w:r>
        <w:r w:rsidR="000D279D">
          <w:rPr>
            <w:webHidden/>
          </w:rPr>
          <w:fldChar w:fldCharType="end"/>
        </w:r>
      </w:hyperlink>
    </w:p>
    <w:p w14:paraId="1B7AE16F" w14:textId="2266FF98" w:rsidR="000D279D" w:rsidRDefault="00BB1D39">
      <w:pPr>
        <w:pStyle w:val="TOC2"/>
        <w:rPr>
          <w:rFonts w:asciiTheme="minorHAnsi" w:eastAsiaTheme="minorEastAsia" w:hAnsiTheme="minorHAnsi" w:cstheme="minorBidi"/>
          <w:sz w:val="22"/>
          <w:szCs w:val="22"/>
        </w:rPr>
      </w:pPr>
      <w:hyperlink w:anchor="_Toc58424802" w:history="1">
        <w:r w:rsidR="000D279D" w:rsidRPr="0083556C">
          <w:rPr>
            <w:rStyle w:val="Hyperlink"/>
          </w:rPr>
          <w:t>2.3 Rust</w:t>
        </w:r>
        <w:r w:rsidR="000D279D">
          <w:rPr>
            <w:webHidden/>
          </w:rPr>
          <w:tab/>
        </w:r>
        <w:r w:rsidR="000D279D">
          <w:rPr>
            <w:webHidden/>
          </w:rPr>
          <w:fldChar w:fldCharType="begin"/>
        </w:r>
        <w:r w:rsidR="000D279D">
          <w:rPr>
            <w:webHidden/>
          </w:rPr>
          <w:instrText xml:space="preserve"> PAGEREF _Toc58424802 \h </w:instrText>
        </w:r>
        <w:r w:rsidR="000D279D">
          <w:rPr>
            <w:webHidden/>
          </w:rPr>
        </w:r>
        <w:r w:rsidR="000D279D">
          <w:rPr>
            <w:webHidden/>
          </w:rPr>
          <w:fldChar w:fldCharType="separate"/>
        </w:r>
        <w:r w:rsidR="000D279D">
          <w:rPr>
            <w:webHidden/>
          </w:rPr>
          <w:t>29</w:t>
        </w:r>
        <w:r w:rsidR="000D279D">
          <w:rPr>
            <w:webHidden/>
          </w:rPr>
          <w:fldChar w:fldCharType="end"/>
        </w:r>
      </w:hyperlink>
    </w:p>
    <w:p w14:paraId="5427321E" w14:textId="6761C70B" w:rsidR="000D279D" w:rsidRDefault="00BB1D39">
      <w:pPr>
        <w:pStyle w:val="TOC2"/>
        <w:rPr>
          <w:rFonts w:asciiTheme="minorHAnsi" w:eastAsiaTheme="minorEastAsia" w:hAnsiTheme="minorHAnsi" w:cstheme="minorBidi"/>
          <w:sz w:val="22"/>
          <w:szCs w:val="22"/>
        </w:rPr>
      </w:pPr>
      <w:hyperlink w:anchor="_Toc58424803" w:history="1">
        <w:r w:rsidR="000D279D" w:rsidRPr="0083556C">
          <w:rPr>
            <w:rStyle w:val="Hyperlink"/>
            <w:rFonts w:eastAsiaTheme="minorHAnsi"/>
          </w:rPr>
          <w:t>2.4 FlightGear</w:t>
        </w:r>
        <w:r w:rsidR="000D279D">
          <w:rPr>
            <w:webHidden/>
          </w:rPr>
          <w:tab/>
        </w:r>
        <w:r w:rsidR="000D279D">
          <w:rPr>
            <w:webHidden/>
          </w:rPr>
          <w:fldChar w:fldCharType="begin"/>
        </w:r>
        <w:r w:rsidR="000D279D">
          <w:rPr>
            <w:webHidden/>
          </w:rPr>
          <w:instrText xml:space="preserve"> PAGEREF _Toc58424803 \h </w:instrText>
        </w:r>
        <w:r w:rsidR="000D279D">
          <w:rPr>
            <w:webHidden/>
          </w:rPr>
        </w:r>
        <w:r w:rsidR="000D279D">
          <w:rPr>
            <w:webHidden/>
          </w:rPr>
          <w:fldChar w:fldCharType="separate"/>
        </w:r>
        <w:r w:rsidR="000D279D">
          <w:rPr>
            <w:webHidden/>
          </w:rPr>
          <w:t>33</w:t>
        </w:r>
        <w:r w:rsidR="000D279D">
          <w:rPr>
            <w:webHidden/>
          </w:rPr>
          <w:fldChar w:fldCharType="end"/>
        </w:r>
      </w:hyperlink>
    </w:p>
    <w:p w14:paraId="7EBA9E15" w14:textId="6A799875" w:rsidR="000D279D" w:rsidRDefault="00BB1D39">
      <w:pPr>
        <w:pStyle w:val="TOC2"/>
        <w:rPr>
          <w:rFonts w:asciiTheme="minorHAnsi" w:eastAsiaTheme="minorEastAsia" w:hAnsiTheme="minorHAnsi" w:cstheme="minorBidi"/>
          <w:sz w:val="22"/>
          <w:szCs w:val="22"/>
        </w:rPr>
      </w:pPr>
      <w:hyperlink w:anchor="_Toc58424804" w:history="1">
        <w:r w:rsidR="000D279D" w:rsidRPr="0083556C">
          <w:rPr>
            <w:rStyle w:val="Hyperlink"/>
            <w:rFonts w:eastAsiaTheme="minorHAnsi"/>
          </w:rPr>
          <w:t>2.5 Networking with Rust</w:t>
        </w:r>
        <w:r w:rsidR="000D279D">
          <w:rPr>
            <w:webHidden/>
          </w:rPr>
          <w:tab/>
        </w:r>
        <w:r w:rsidR="000D279D">
          <w:rPr>
            <w:webHidden/>
          </w:rPr>
          <w:fldChar w:fldCharType="begin"/>
        </w:r>
        <w:r w:rsidR="000D279D">
          <w:rPr>
            <w:webHidden/>
          </w:rPr>
          <w:instrText xml:space="preserve"> PAGEREF _Toc58424804 \h </w:instrText>
        </w:r>
        <w:r w:rsidR="000D279D">
          <w:rPr>
            <w:webHidden/>
          </w:rPr>
        </w:r>
        <w:r w:rsidR="000D279D">
          <w:rPr>
            <w:webHidden/>
          </w:rPr>
          <w:fldChar w:fldCharType="separate"/>
        </w:r>
        <w:r w:rsidR="000D279D">
          <w:rPr>
            <w:webHidden/>
          </w:rPr>
          <w:t>34</w:t>
        </w:r>
        <w:r w:rsidR="000D279D">
          <w:rPr>
            <w:webHidden/>
          </w:rPr>
          <w:fldChar w:fldCharType="end"/>
        </w:r>
      </w:hyperlink>
    </w:p>
    <w:p w14:paraId="584F8F20" w14:textId="6AFF9697" w:rsidR="000D279D" w:rsidRDefault="00BB1D39">
      <w:pPr>
        <w:pStyle w:val="TOC1"/>
        <w:rPr>
          <w:rFonts w:asciiTheme="minorHAnsi" w:eastAsiaTheme="minorEastAsia" w:hAnsiTheme="minorHAnsi" w:cstheme="minorBidi"/>
          <w:bCs w:val="0"/>
          <w:sz w:val="22"/>
          <w:szCs w:val="22"/>
        </w:rPr>
      </w:pPr>
      <w:hyperlink w:anchor="_Toc58424805" w:history="1">
        <w:r w:rsidR="000D279D" w:rsidRPr="0083556C">
          <w:rPr>
            <w:rStyle w:val="Hyperlink"/>
          </w:rPr>
          <w:t>III.  Methodology</w:t>
        </w:r>
        <w:r w:rsidR="000D279D">
          <w:rPr>
            <w:webHidden/>
          </w:rPr>
          <w:tab/>
        </w:r>
        <w:r w:rsidR="000D279D">
          <w:rPr>
            <w:webHidden/>
          </w:rPr>
          <w:fldChar w:fldCharType="begin"/>
        </w:r>
        <w:r w:rsidR="000D279D">
          <w:rPr>
            <w:webHidden/>
          </w:rPr>
          <w:instrText xml:space="preserve"> PAGEREF _Toc58424805 \h </w:instrText>
        </w:r>
        <w:r w:rsidR="000D279D">
          <w:rPr>
            <w:webHidden/>
          </w:rPr>
        </w:r>
        <w:r w:rsidR="000D279D">
          <w:rPr>
            <w:webHidden/>
          </w:rPr>
          <w:fldChar w:fldCharType="separate"/>
        </w:r>
        <w:r w:rsidR="000D279D">
          <w:rPr>
            <w:webHidden/>
          </w:rPr>
          <w:t>35</w:t>
        </w:r>
        <w:r w:rsidR="000D279D">
          <w:rPr>
            <w:webHidden/>
          </w:rPr>
          <w:fldChar w:fldCharType="end"/>
        </w:r>
      </w:hyperlink>
    </w:p>
    <w:p w14:paraId="7F32B66F" w14:textId="752AA93C" w:rsidR="000D279D" w:rsidRDefault="00BB1D39">
      <w:pPr>
        <w:pStyle w:val="TOC2"/>
        <w:rPr>
          <w:rFonts w:asciiTheme="minorHAnsi" w:eastAsiaTheme="minorEastAsia" w:hAnsiTheme="minorHAnsi" w:cstheme="minorBidi"/>
          <w:sz w:val="22"/>
          <w:szCs w:val="22"/>
        </w:rPr>
      </w:pPr>
      <w:hyperlink w:anchor="_Toc58424806" w:history="1">
        <w:r w:rsidR="000D279D" w:rsidRPr="0083556C">
          <w:rPr>
            <w:rStyle w:val="Hyperlink"/>
          </w:rPr>
          <w:t>3.1 Building the FDM Overview</w:t>
        </w:r>
        <w:r w:rsidR="000D279D">
          <w:rPr>
            <w:webHidden/>
          </w:rPr>
          <w:tab/>
        </w:r>
        <w:r w:rsidR="000D279D">
          <w:rPr>
            <w:webHidden/>
          </w:rPr>
          <w:fldChar w:fldCharType="begin"/>
        </w:r>
        <w:r w:rsidR="000D279D">
          <w:rPr>
            <w:webHidden/>
          </w:rPr>
          <w:instrText xml:space="preserve"> PAGEREF _Toc58424806 \h </w:instrText>
        </w:r>
        <w:r w:rsidR="000D279D">
          <w:rPr>
            <w:webHidden/>
          </w:rPr>
        </w:r>
        <w:r w:rsidR="000D279D">
          <w:rPr>
            <w:webHidden/>
          </w:rPr>
          <w:fldChar w:fldCharType="separate"/>
        </w:r>
        <w:r w:rsidR="000D279D">
          <w:rPr>
            <w:webHidden/>
          </w:rPr>
          <w:t>35</w:t>
        </w:r>
        <w:r w:rsidR="000D279D">
          <w:rPr>
            <w:webHidden/>
          </w:rPr>
          <w:fldChar w:fldCharType="end"/>
        </w:r>
      </w:hyperlink>
    </w:p>
    <w:p w14:paraId="578DAB2C" w14:textId="44419FFA" w:rsidR="000D279D" w:rsidRDefault="00BB1D39">
      <w:pPr>
        <w:pStyle w:val="TOC2"/>
        <w:rPr>
          <w:rFonts w:asciiTheme="minorHAnsi" w:eastAsiaTheme="minorEastAsia" w:hAnsiTheme="minorHAnsi" w:cstheme="minorBidi"/>
          <w:sz w:val="22"/>
          <w:szCs w:val="22"/>
        </w:rPr>
      </w:pPr>
      <w:hyperlink w:anchor="_Toc58424807" w:history="1">
        <w:r w:rsidR="000D279D" w:rsidRPr="0083556C">
          <w:rPr>
            <w:rStyle w:val="Hyperlink"/>
          </w:rPr>
          <w:t>3.2 Set Up</w:t>
        </w:r>
        <w:r w:rsidR="000D279D">
          <w:rPr>
            <w:webHidden/>
          </w:rPr>
          <w:tab/>
        </w:r>
        <w:r w:rsidR="000D279D">
          <w:rPr>
            <w:webHidden/>
          </w:rPr>
          <w:fldChar w:fldCharType="begin"/>
        </w:r>
        <w:r w:rsidR="000D279D">
          <w:rPr>
            <w:webHidden/>
          </w:rPr>
          <w:instrText xml:space="preserve"> PAGEREF _Toc58424807 \h </w:instrText>
        </w:r>
        <w:r w:rsidR="000D279D">
          <w:rPr>
            <w:webHidden/>
          </w:rPr>
        </w:r>
        <w:r w:rsidR="000D279D">
          <w:rPr>
            <w:webHidden/>
          </w:rPr>
          <w:fldChar w:fldCharType="separate"/>
        </w:r>
        <w:r w:rsidR="000D279D">
          <w:rPr>
            <w:webHidden/>
          </w:rPr>
          <w:t>37</w:t>
        </w:r>
        <w:r w:rsidR="000D279D">
          <w:rPr>
            <w:webHidden/>
          </w:rPr>
          <w:fldChar w:fldCharType="end"/>
        </w:r>
      </w:hyperlink>
    </w:p>
    <w:p w14:paraId="70EC91B8" w14:textId="375C45BD" w:rsidR="000D279D" w:rsidRDefault="00BB1D39">
      <w:pPr>
        <w:pStyle w:val="TOC2"/>
        <w:rPr>
          <w:rFonts w:asciiTheme="minorHAnsi" w:eastAsiaTheme="minorEastAsia" w:hAnsiTheme="minorHAnsi" w:cstheme="minorBidi"/>
          <w:sz w:val="22"/>
          <w:szCs w:val="22"/>
        </w:rPr>
      </w:pPr>
      <w:hyperlink w:anchor="_Toc58424808" w:history="1">
        <w:r w:rsidR="000D279D" w:rsidRPr="0083556C">
          <w:rPr>
            <w:rStyle w:val="Hyperlink"/>
          </w:rPr>
          <w:t>3.3 SPECS Components</w:t>
        </w:r>
        <w:r w:rsidR="000D279D">
          <w:rPr>
            <w:webHidden/>
          </w:rPr>
          <w:tab/>
        </w:r>
        <w:r w:rsidR="000D279D">
          <w:rPr>
            <w:webHidden/>
          </w:rPr>
          <w:fldChar w:fldCharType="begin"/>
        </w:r>
        <w:r w:rsidR="000D279D">
          <w:rPr>
            <w:webHidden/>
          </w:rPr>
          <w:instrText xml:space="preserve"> PAGEREF _Toc58424808 \h </w:instrText>
        </w:r>
        <w:r w:rsidR="000D279D">
          <w:rPr>
            <w:webHidden/>
          </w:rPr>
        </w:r>
        <w:r w:rsidR="000D279D">
          <w:rPr>
            <w:webHidden/>
          </w:rPr>
          <w:fldChar w:fldCharType="separate"/>
        </w:r>
        <w:r w:rsidR="000D279D">
          <w:rPr>
            <w:webHidden/>
          </w:rPr>
          <w:t>39</w:t>
        </w:r>
        <w:r w:rsidR="000D279D">
          <w:rPr>
            <w:webHidden/>
          </w:rPr>
          <w:fldChar w:fldCharType="end"/>
        </w:r>
      </w:hyperlink>
    </w:p>
    <w:p w14:paraId="3E9F3EC6" w14:textId="1FA1DF8F" w:rsidR="000D279D" w:rsidRDefault="00BB1D39">
      <w:pPr>
        <w:pStyle w:val="TOC2"/>
        <w:rPr>
          <w:rFonts w:asciiTheme="minorHAnsi" w:eastAsiaTheme="minorEastAsia" w:hAnsiTheme="minorHAnsi" w:cstheme="minorBidi"/>
          <w:sz w:val="22"/>
          <w:szCs w:val="22"/>
        </w:rPr>
      </w:pPr>
      <w:hyperlink w:anchor="_Toc58424809" w:history="1">
        <w:r w:rsidR="000D279D" w:rsidRPr="0083556C">
          <w:rPr>
            <w:rStyle w:val="Hyperlink"/>
          </w:rPr>
          <w:t>3.4 SPECS Systems</w:t>
        </w:r>
        <w:r w:rsidR="000D279D">
          <w:rPr>
            <w:webHidden/>
          </w:rPr>
          <w:tab/>
        </w:r>
        <w:r w:rsidR="000D279D">
          <w:rPr>
            <w:webHidden/>
          </w:rPr>
          <w:fldChar w:fldCharType="begin"/>
        </w:r>
        <w:r w:rsidR="000D279D">
          <w:rPr>
            <w:webHidden/>
          </w:rPr>
          <w:instrText xml:space="preserve"> PAGEREF _Toc58424809 \h </w:instrText>
        </w:r>
        <w:r w:rsidR="000D279D">
          <w:rPr>
            <w:webHidden/>
          </w:rPr>
        </w:r>
        <w:r w:rsidR="000D279D">
          <w:rPr>
            <w:webHidden/>
          </w:rPr>
          <w:fldChar w:fldCharType="separate"/>
        </w:r>
        <w:r w:rsidR="000D279D">
          <w:rPr>
            <w:webHidden/>
          </w:rPr>
          <w:t>39</w:t>
        </w:r>
        <w:r w:rsidR="000D279D">
          <w:rPr>
            <w:webHidden/>
          </w:rPr>
          <w:fldChar w:fldCharType="end"/>
        </w:r>
      </w:hyperlink>
    </w:p>
    <w:p w14:paraId="7E380060" w14:textId="70A8D2FC" w:rsidR="000D279D" w:rsidRDefault="00BB1D39">
      <w:pPr>
        <w:pStyle w:val="TOC2"/>
        <w:rPr>
          <w:rFonts w:asciiTheme="minorHAnsi" w:eastAsiaTheme="minorEastAsia" w:hAnsiTheme="minorHAnsi" w:cstheme="minorBidi"/>
          <w:sz w:val="22"/>
          <w:szCs w:val="22"/>
        </w:rPr>
      </w:pPr>
      <w:hyperlink w:anchor="_Toc58424810" w:history="1">
        <w:r w:rsidR="000D279D" w:rsidRPr="0083556C">
          <w:rPr>
            <w:rStyle w:val="Hyperlink"/>
          </w:rPr>
          <w:t>3.5 FDM Equivalency Verification</w:t>
        </w:r>
        <w:r w:rsidR="000D279D">
          <w:rPr>
            <w:webHidden/>
          </w:rPr>
          <w:tab/>
        </w:r>
        <w:r w:rsidR="000D279D">
          <w:rPr>
            <w:webHidden/>
          </w:rPr>
          <w:fldChar w:fldCharType="begin"/>
        </w:r>
        <w:r w:rsidR="000D279D">
          <w:rPr>
            <w:webHidden/>
          </w:rPr>
          <w:instrText xml:space="preserve"> PAGEREF _Toc58424810 \h </w:instrText>
        </w:r>
        <w:r w:rsidR="000D279D">
          <w:rPr>
            <w:webHidden/>
          </w:rPr>
        </w:r>
        <w:r w:rsidR="000D279D">
          <w:rPr>
            <w:webHidden/>
          </w:rPr>
          <w:fldChar w:fldCharType="separate"/>
        </w:r>
        <w:r w:rsidR="000D279D">
          <w:rPr>
            <w:webHidden/>
          </w:rPr>
          <w:t>42</w:t>
        </w:r>
        <w:r w:rsidR="000D279D">
          <w:rPr>
            <w:webHidden/>
          </w:rPr>
          <w:fldChar w:fldCharType="end"/>
        </w:r>
      </w:hyperlink>
    </w:p>
    <w:p w14:paraId="457369E5" w14:textId="21CA0904" w:rsidR="000D279D" w:rsidRDefault="00BB1D39">
      <w:pPr>
        <w:pStyle w:val="TOC1"/>
        <w:rPr>
          <w:rFonts w:asciiTheme="minorHAnsi" w:eastAsiaTheme="minorEastAsia" w:hAnsiTheme="minorHAnsi" w:cstheme="minorBidi"/>
          <w:bCs w:val="0"/>
          <w:sz w:val="22"/>
          <w:szCs w:val="22"/>
        </w:rPr>
      </w:pPr>
      <w:hyperlink w:anchor="_Toc58424811" w:history="1">
        <w:r w:rsidR="000D279D" w:rsidRPr="0083556C">
          <w:rPr>
            <w:rStyle w:val="Hyperlink"/>
          </w:rPr>
          <w:t>IV.  Analysis and Results</w:t>
        </w:r>
        <w:r w:rsidR="000D279D">
          <w:rPr>
            <w:webHidden/>
          </w:rPr>
          <w:tab/>
        </w:r>
        <w:r w:rsidR="000D279D">
          <w:rPr>
            <w:webHidden/>
          </w:rPr>
          <w:fldChar w:fldCharType="begin"/>
        </w:r>
        <w:r w:rsidR="000D279D">
          <w:rPr>
            <w:webHidden/>
          </w:rPr>
          <w:instrText xml:space="preserve"> PAGEREF _Toc58424811 \h </w:instrText>
        </w:r>
        <w:r w:rsidR="000D279D">
          <w:rPr>
            <w:webHidden/>
          </w:rPr>
        </w:r>
        <w:r w:rsidR="000D279D">
          <w:rPr>
            <w:webHidden/>
          </w:rPr>
          <w:fldChar w:fldCharType="separate"/>
        </w:r>
        <w:r w:rsidR="000D279D">
          <w:rPr>
            <w:webHidden/>
          </w:rPr>
          <w:t>46</w:t>
        </w:r>
        <w:r w:rsidR="000D279D">
          <w:rPr>
            <w:webHidden/>
          </w:rPr>
          <w:fldChar w:fldCharType="end"/>
        </w:r>
      </w:hyperlink>
    </w:p>
    <w:p w14:paraId="77B25C51" w14:textId="1C3930C2" w:rsidR="000D279D" w:rsidRDefault="00BB1D39">
      <w:pPr>
        <w:pStyle w:val="TOC2"/>
        <w:rPr>
          <w:rFonts w:asciiTheme="minorHAnsi" w:eastAsiaTheme="minorEastAsia" w:hAnsiTheme="minorHAnsi" w:cstheme="minorBidi"/>
          <w:sz w:val="22"/>
          <w:szCs w:val="22"/>
        </w:rPr>
      </w:pPr>
      <w:hyperlink w:anchor="_Toc58424812" w:history="1">
        <w:r w:rsidR="000D279D" w:rsidRPr="0083556C">
          <w:rPr>
            <w:rStyle w:val="Hyperlink"/>
          </w:rPr>
          <w:t>4.1 Simulation Application</w:t>
        </w:r>
        <w:r w:rsidR="000D279D">
          <w:rPr>
            <w:webHidden/>
          </w:rPr>
          <w:tab/>
        </w:r>
        <w:r w:rsidR="000D279D">
          <w:rPr>
            <w:webHidden/>
          </w:rPr>
          <w:fldChar w:fldCharType="begin"/>
        </w:r>
        <w:r w:rsidR="000D279D">
          <w:rPr>
            <w:webHidden/>
          </w:rPr>
          <w:instrText xml:space="preserve"> PAGEREF _Toc58424812 \h </w:instrText>
        </w:r>
        <w:r w:rsidR="000D279D">
          <w:rPr>
            <w:webHidden/>
          </w:rPr>
        </w:r>
        <w:r w:rsidR="000D279D">
          <w:rPr>
            <w:webHidden/>
          </w:rPr>
          <w:fldChar w:fldCharType="separate"/>
        </w:r>
        <w:r w:rsidR="000D279D">
          <w:rPr>
            <w:webHidden/>
          </w:rPr>
          <w:t>47</w:t>
        </w:r>
        <w:r w:rsidR="000D279D">
          <w:rPr>
            <w:webHidden/>
          </w:rPr>
          <w:fldChar w:fldCharType="end"/>
        </w:r>
      </w:hyperlink>
    </w:p>
    <w:p w14:paraId="108C7F5F" w14:textId="6BA3E024" w:rsidR="000D279D" w:rsidRDefault="00BB1D39">
      <w:pPr>
        <w:pStyle w:val="TOC2"/>
        <w:rPr>
          <w:rFonts w:asciiTheme="minorHAnsi" w:eastAsiaTheme="minorEastAsia" w:hAnsiTheme="minorHAnsi" w:cstheme="minorBidi"/>
          <w:sz w:val="22"/>
          <w:szCs w:val="22"/>
        </w:rPr>
      </w:pPr>
      <w:hyperlink w:anchor="_Toc58424813" w:history="1">
        <w:r w:rsidR="000D279D" w:rsidRPr="0083556C">
          <w:rPr>
            <w:rStyle w:val="Hyperlink"/>
          </w:rPr>
          <w:t>4.2 FDM Equivalency Verification</w:t>
        </w:r>
        <w:r w:rsidR="000D279D">
          <w:rPr>
            <w:webHidden/>
          </w:rPr>
          <w:tab/>
        </w:r>
        <w:r w:rsidR="000D279D">
          <w:rPr>
            <w:webHidden/>
          </w:rPr>
          <w:fldChar w:fldCharType="begin"/>
        </w:r>
        <w:r w:rsidR="000D279D">
          <w:rPr>
            <w:webHidden/>
          </w:rPr>
          <w:instrText xml:space="preserve"> PAGEREF _Toc58424813 \h </w:instrText>
        </w:r>
        <w:r w:rsidR="000D279D">
          <w:rPr>
            <w:webHidden/>
          </w:rPr>
        </w:r>
        <w:r w:rsidR="000D279D">
          <w:rPr>
            <w:webHidden/>
          </w:rPr>
          <w:fldChar w:fldCharType="separate"/>
        </w:r>
        <w:r w:rsidR="000D279D">
          <w:rPr>
            <w:webHidden/>
          </w:rPr>
          <w:t>47</w:t>
        </w:r>
        <w:r w:rsidR="000D279D">
          <w:rPr>
            <w:webHidden/>
          </w:rPr>
          <w:fldChar w:fldCharType="end"/>
        </w:r>
      </w:hyperlink>
    </w:p>
    <w:p w14:paraId="78FF215F" w14:textId="53CE3A48" w:rsidR="000D279D" w:rsidRDefault="00BB1D39">
      <w:pPr>
        <w:pStyle w:val="TOC1"/>
        <w:rPr>
          <w:rFonts w:asciiTheme="minorHAnsi" w:eastAsiaTheme="minorEastAsia" w:hAnsiTheme="minorHAnsi" w:cstheme="minorBidi"/>
          <w:bCs w:val="0"/>
          <w:sz w:val="22"/>
          <w:szCs w:val="22"/>
        </w:rPr>
      </w:pPr>
      <w:hyperlink w:anchor="_Toc58424814" w:history="1">
        <w:r w:rsidR="000D279D" w:rsidRPr="0083556C">
          <w:rPr>
            <w:rStyle w:val="Hyperlink"/>
          </w:rPr>
          <w:t>V.  Conclusions and Recommendations</w:t>
        </w:r>
        <w:r w:rsidR="000D279D">
          <w:rPr>
            <w:webHidden/>
          </w:rPr>
          <w:tab/>
        </w:r>
        <w:r w:rsidR="000D279D">
          <w:rPr>
            <w:webHidden/>
          </w:rPr>
          <w:fldChar w:fldCharType="begin"/>
        </w:r>
        <w:r w:rsidR="000D279D">
          <w:rPr>
            <w:webHidden/>
          </w:rPr>
          <w:instrText xml:space="preserve"> PAGEREF _Toc58424814 \h </w:instrText>
        </w:r>
        <w:r w:rsidR="000D279D">
          <w:rPr>
            <w:webHidden/>
          </w:rPr>
        </w:r>
        <w:r w:rsidR="000D279D">
          <w:rPr>
            <w:webHidden/>
          </w:rPr>
          <w:fldChar w:fldCharType="separate"/>
        </w:r>
        <w:r w:rsidR="000D279D">
          <w:rPr>
            <w:webHidden/>
          </w:rPr>
          <w:t>49</w:t>
        </w:r>
        <w:r w:rsidR="000D279D">
          <w:rPr>
            <w:webHidden/>
          </w:rPr>
          <w:fldChar w:fldCharType="end"/>
        </w:r>
      </w:hyperlink>
    </w:p>
    <w:p w14:paraId="6EB02CC0" w14:textId="796AAD3E" w:rsidR="000D279D" w:rsidRDefault="00BB1D39">
      <w:pPr>
        <w:pStyle w:val="TOC2"/>
        <w:rPr>
          <w:rFonts w:asciiTheme="minorHAnsi" w:eastAsiaTheme="minorEastAsia" w:hAnsiTheme="minorHAnsi" w:cstheme="minorBidi"/>
          <w:sz w:val="22"/>
          <w:szCs w:val="22"/>
        </w:rPr>
      </w:pPr>
      <w:hyperlink w:anchor="_Toc58424815" w:history="1">
        <w:r w:rsidR="000D279D" w:rsidRPr="0083556C">
          <w:rPr>
            <w:rStyle w:val="Hyperlink"/>
          </w:rPr>
          <w:t>5.1 Research Conclusions</w:t>
        </w:r>
        <w:r w:rsidR="000D279D">
          <w:rPr>
            <w:webHidden/>
          </w:rPr>
          <w:tab/>
        </w:r>
        <w:r w:rsidR="000D279D">
          <w:rPr>
            <w:webHidden/>
          </w:rPr>
          <w:fldChar w:fldCharType="begin"/>
        </w:r>
        <w:r w:rsidR="000D279D">
          <w:rPr>
            <w:webHidden/>
          </w:rPr>
          <w:instrText xml:space="preserve"> PAGEREF _Toc58424815 \h </w:instrText>
        </w:r>
        <w:r w:rsidR="000D279D">
          <w:rPr>
            <w:webHidden/>
          </w:rPr>
        </w:r>
        <w:r w:rsidR="000D279D">
          <w:rPr>
            <w:webHidden/>
          </w:rPr>
          <w:fldChar w:fldCharType="separate"/>
        </w:r>
        <w:r w:rsidR="000D279D">
          <w:rPr>
            <w:webHidden/>
          </w:rPr>
          <w:t>49</w:t>
        </w:r>
        <w:r w:rsidR="000D279D">
          <w:rPr>
            <w:webHidden/>
          </w:rPr>
          <w:fldChar w:fldCharType="end"/>
        </w:r>
      </w:hyperlink>
    </w:p>
    <w:p w14:paraId="77B1A9AC" w14:textId="0B4E21B3" w:rsidR="000D279D" w:rsidRDefault="00BB1D39">
      <w:pPr>
        <w:pStyle w:val="TOC2"/>
        <w:rPr>
          <w:rFonts w:asciiTheme="minorHAnsi" w:eastAsiaTheme="minorEastAsia" w:hAnsiTheme="minorHAnsi" w:cstheme="minorBidi"/>
          <w:sz w:val="22"/>
          <w:szCs w:val="22"/>
        </w:rPr>
      </w:pPr>
      <w:hyperlink w:anchor="_Toc58424816" w:history="1">
        <w:r w:rsidR="000D279D" w:rsidRPr="0083556C">
          <w:rPr>
            <w:rStyle w:val="Hyperlink"/>
          </w:rPr>
          <w:t>5.2 Significance of Research</w:t>
        </w:r>
        <w:r w:rsidR="000D279D">
          <w:rPr>
            <w:webHidden/>
          </w:rPr>
          <w:tab/>
        </w:r>
        <w:r w:rsidR="000D279D">
          <w:rPr>
            <w:webHidden/>
          </w:rPr>
          <w:fldChar w:fldCharType="begin"/>
        </w:r>
        <w:r w:rsidR="000D279D">
          <w:rPr>
            <w:webHidden/>
          </w:rPr>
          <w:instrText xml:space="preserve"> PAGEREF _Toc58424816 \h </w:instrText>
        </w:r>
        <w:r w:rsidR="000D279D">
          <w:rPr>
            <w:webHidden/>
          </w:rPr>
        </w:r>
        <w:r w:rsidR="000D279D">
          <w:rPr>
            <w:webHidden/>
          </w:rPr>
          <w:fldChar w:fldCharType="separate"/>
        </w:r>
        <w:r w:rsidR="000D279D">
          <w:rPr>
            <w:webHidden/>
          </w:rPr>
          <w:t>50</w:t>
        </w:r>
        <w:r w:rsidR="000D279D">
          <w:rPr>
            <w:webHidden/>
          </w:rPr>
          <w:fldChar w:fldCharType="end"/>
        </w:r>
      </w:hyperlink>
    </w:p>
    <w:p w14:paraId="75C72949" w14:textId="448C9640" w:rsidR="000D279D" w:rsidRDefault="00BB1D39">
      <w:pPr>
        <w:pStyle w:val="TOC2"/>
        <w:rPr>
          <w:rFonts w:asciiTheme="minorHAnsi" w:eastAsiaTheme="minorEastAsia" w:hAnsiTheme="minorHAnsi" w:cstheme="minorBidi"/>
          <w:sz w:val="22"/>
          <w:szCs w:val="22"/>
        </w:rPr>
      </w:pPr>
      <w:hyperlink w:anchor="_Toc58424817" w:history="1">
        <w:r w:rsidR="000D279D" w:rsidRPr="0083556C">
          <w:rPr>
            <w:rStyle w:val="Hyperlink"/>
          </w:rPr>
          <w:t>5.3 Recommendations for Future Research</w:t>
        </w:r>
        <w:r w:rsidR="000D279D">
          <w:rPr>
            <w:webHidden/>
          </w:rPr>
          <w:tab/>
        </w:r>
        <w:r w:rsidR="000D279D">
          <w:rPr>
            <w:webHidden/>
          </w:rPr>
          <w:fldChar w:fldCharType="begin"/>
        </w:r>
        <w:r w:rsidR="000D279D">
          <w:rPr>
            <w:webHidden/>
          </w:rPr>
          <w:instrText xml:space="preserve"> PAGEREF _Toc58424817 \h </w:instrText>
        </w:r>
        <w:r w:rsidR="000D279D">
          <w:rPr>
            <w:webHidden/>
          </w:rPr>
        </w:r>
        <w:r w:rsidR="000D279D">
          <w:rPr>
            <w:webHidden/>
          </w:rPr>
          <w:fldChar w:fldCharType="separate"/>
        </w:r>
        <w:r w:rsidR="000D279D">
          <w:rPr>
            <w:webHidden/>
          </w:rPr>
          <w:t>50</w:t>
        </w:r>
        <w:r w:rsidR="000D279D">
          <w:rPr>
            <w:webHidden/>
          </w:rPr>
          <w:fldChar w:fldCharType="end"/>
        </w:r>
      </w:hyperlink>
    </w:p>
    <w:p w14:paraId="7487D4D2" w14:textId="4C3C75D5" w:rsidR="000D279D" w:rsidRDefault="00BB1D39">
      <w:pPr>
        <w:pStyle w:val="TOC2"/>
        <w:rPr>
          <w:rFonts w:asciiTheme="minorHAnsi" w:eastAsiaTheme="minorEastAsia" w:hAnsiTheme="minorHAnsi" w:cstheme="minorBidi"/>
          <w:sz w:val="22"/>
          <w:szCs w:val="22"/>
        </w:rPr>
      </w:pPr>
      <w:hyperlink w:anchor="_Toc58424818" w:history="1">
        <w:r w:rsidR="000D279D" w:rsidRPr="0083556C">
          <w:rPr>
            <w:rStyle w:val="Hyperlink"/>
          </w:rPr>
          <w:t>Summary</w:t>
        </w:r>
        <w:r w:rsidR="000D279D">
          <w:rPr>
            <w:webHidden/>
          </w:rPr>
          <w:tab/>
        </w:r>
        <w:r w:rsidR="000D279D">
          <w:rPr>
            <w:webHidden/>
          </w:rPr>
          <w:fldChar w:fldCharType="begin"/>
        </w:r>
        <w:r w:rsidR="000D279D">
          <w:rPr>
            <w:webHidden/>
          </w:rPr>
          <w:instrText xml:space="preserve"> PAGEREF _Toc58424818 \h </w:instrText>
        </w:r>
        <w:r w:rsidR="000D279D">
          <w:rPr>
            <w:webHidden/>
          </w:rPr>
        </w:r>
        <w:r w:rsidR="000D279D">
          <w:rPr>
            <w:webHidden/>
          </w:rPr>
          <w:fldChar w:fldCharType="separate"/>
        </w:r>
        <w:r w:rsidR="000D279D">
          <w:rPr>
            <w:webHidden/>
          </w:rPr>
          <w:t>50</w:t>
        </w:r>
        <w:r w:rsidR="000D279D">
          <w:rPr>
            <w:webHidden/>
          </w:rPr>
          <w:fldChar w:fldCharType="end"/>
        </w:r>
      </w:hyperlink>
    </w:p>
    <w:p w14:paraId="19FC6D82" w14:textId="4A7CB444" w:rsidR="000D279D" w:rsidRDefault="00BB1D39">
      <w:pPr>
        <w:pStyle w:val="TOC1"/>
        <w:rPr>
          <w:rFonts w:asciiTheme="minorHAnsi" w:eastAsiaTheme="minorEastAsia" w:hAnsiTheme="minorHAnsi" w:cstheme="minorBidi"/>
          <w:bCs w:val="0"/>
          <w:sz w:val="22"/>
          <w:szCs w:val="22"/>
        </w:rPr>
      </w:pPr>
      <w:hyperlink w:anchor="_Toc58424819" w:history="1">
        <w:r w:rsidR="000D279D" w:rsidRPr="0083556C">
          <w:rPr>
            <w:rStyle w:val="Hyperlink"/>
          </w:rPr>
          <w:t>Appendix: Configuring FlightGear as a Visual System</w:t>
        </w:r>
        <w:r w:rsidR="000D279D">
          <w:rPr>
            <w:webHidden/>
          </w:rPr>
          <w:tab/>
        </w:r>
        <w:r w:rsidR="000D279D">
          <w:rPr>
            <w:webHidden/>
          </w:rPr>
          <w:fldChar w:fldCharType="begin"/>
        </w:r>
        <w:r w:rsidR="000D279D">
          <w:rPr>
            <w:webHidden/>
          </w:rPr>
          <w:instrText xml:space="preserve"> PAGEREF _Toc58424819 \h </w:instrText>
        </w:r>
        <w:r w:rsidR="000D279D">
          <w:rPr>
            <w:webHidden/>
          </w:rPr>
        </w:r>
        <w:r w:rsidR="000D279D">
          <w:rPr>
            <w:webHidden/>
          </w:rPr>
          <w:fldChar w:fldCharType="separate"/>
        </w:r>
        <w:r w:rsidR="000D279D">
          <w:rPr>
            <w:webHidden/>
          </w:rPr>
          <w:t>51</w:t>
        </w:r>
        <w:r w:rsidR="000D279D">
          <w:rPr>
            <w:webHidden/>
          </w:rPr>
          <w:fldChar w:fldCharType="end"/>
        </w:r>
      </w:hyperlink>
    </w:p>
    <w:p w14:paraId="0401D964" w14:textId="7282C476" w:rsidR="000D279D" w:rsidRDefault="00BB1D39">
      <w:pPr>
        <w:pStyle w:val="TOC1"/>
        <w:rPr>
          <w:rFonts w:asciiTheme="minorHAnsi" w:eastAsiaTheme="minorEastAsia" w:hAnsiTheme="minorHAnsi" w:cstheme="minorBidi"/>
          <w:bCs w:val="0"/>
          <w:sz w:val="22"/>
          <w:szCs w:val="22"/>
        </w:rPr>
      </w:pPr>
      <w:hyperlink w:anchor="_Toc58424820" w:history="1">
        <w:r w:rsidR="000D279D" w:rsidRPr="0083556C">
          <w:rPr>
            <w:rStyle w:val="Hyperlink"/>
          </w:rPr>
          <w:t>Bibliography</w:t>
        </w:r>
        <w:r w:rsidR="000D279D">
          <w:rPr>
            <w:webHidden/>
          </w:rPr>
          <w:tab/>
        </w:r>
        <w:r w:rsidR="000D279D">
          <w:rPr>
            <w:webHidden/>
          </w:rPr>
          <w:fldChar w:fldCharType="begin"/>
        </w:r>
        <w:r w:rsidR="000D279D">
          <w:rPr>
            <w:webHidden/>
          </w:rPr>
          <w:instrText xml:space="preserve"> PAGEREF _Toc58424820 \h </w:instrText>
        </w:r>
        <w:r w:rsidR="000D279D">
          <w:rPr>
            <w:webHidden/>
          </w:rPr>
        </w:r>
        <w:r w:rsidR="000D279D">
          <w:rPr>
            <w:webHidden/>
          </w:rPr>
          <w:fldChar w:fldCharType="separate"/>
        </w:r>
        <w:r w:rsidR="000D279D">
          <w:rPr>
            <w:webHidden/>
          </w:rPr>
          <w:t>54</w:t>
        </w:r>
        <w:r w:rsidR="000D279D">
          <w:rPr>
            <w:webHidden/>
          </w:rPr>
          <w:fldChar w:fldCharType="end"/>
        </w:r>
      </w:hyperlink>
    </w:p>
    <w:p w14:paraId="55FD778A" w14:textId="435D3811" w:rsidR="000D279D" w:rsidRDefault="00BB1D39">
      <w:pPr>
        <w:pStyle w:val="TOC1"/>
        <w:rPr>
          <w:rFonts w:asciiTheme="minorHAnsi" w:eastAsiaTheme="minorEastAsia" w:hAnsiTheme="minorHAnsi" w:cstheme="minorBidi"/>
          <w:bCs w:val="0"/>
          <w:sz w:val="22"/>
          <w:szCs w:val="22"/>
        </w:rPr>
      </w:pPr>
      <w:hyperlink w:anchor="_Toc58424821" w:history="1">
        <w:r w:rsidR="000D279D" w:rsidRPr="0083556C">
          <w:rPr>
            <w:rStyle w:val="Hyperlink"/>
          </w:rPr>
          <w:t>Acronyms</w:t>
        </w:r>
        <w:r w:rsidR="000D279D">
          <w:rPr>
            <w:webHidden/>
          </w:rPr>
          <w:tab/>
        </w:r>
        <w:r w:rsidR="000D279D">
          <w:rPr>
            <w:webHidden/>
          </w:rPr>
          <w:fldChar w:fldCharType="begin"/>
        </w:r>
        <w:r w:rsidR="000D279D">
          <w:rPr>
            <w:webHidden/>
          </w:rPr>
          <w:instrText xml:space="preserve"> PAGEREF _Toc58424821 \h </w:instrText>
        </w:r>
        <w:r w:rsidR="000D279D">
          <w:rPr>
            <w:webHidden/>
          </w:rPr>
        </w:r>
        <w:r w:rsidR="000D279D">
          <w:rPr>
            <w:webHidden/>
          </w:rPr>
          <w:fldChar w:fldCharType="separate"/>
        </w:r>
        <w:r w:rsidR="000D279D">
          <w:rPr>
            <w:webHidden/>
          </w:rPr>
          <w:t>57</w:t>
        </w:r>
        <w:r w:rsidR="000D279D">
          <w:rPr>
            <w:webHidden/>
          </w:rPr>
          <w:fldChar w:fldCharType="end"/>
        </w:r>
      </w:hyperlink>
    </w:p>
    <w:p w14:paraId="182256F0" w14:textId="7DD8B369"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06F99806" w:rsidR="008D778C" w:rsidRDefault="008D778C" w:rsidP="008D778C"/>
    <w:p w14:paraId="3049D793" w14:textId="6EE9AA47" w:rsidR="00D31D3D" w:rsidRDefault="00D31D3D" w:rsidP="008D778C"/>
    <w:p w14:paraId="15365D4E" w14:textId="77777777" w:rsidR="00D31D3D" w:rsidRDefault="00D31D3D" w:rsidP="008D778C"/>
    <w:p w14:paraId="04539C68" w14:textId="7777777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8424789"/>
      <w:r>
        <w:lastRenderedPageBreak/>
        <w:t>List of Figures</w:t>
      </w:r>
      <w:bookmarkEnd w:id="25"/>
    </w:p>
    <w:p w14:paraId="20561D0E" w14:textId="4725F30E" w:rsidR="008908B0"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8436439" w:history="1">
        <w:r w:rsidR="008908B0" w:rsidRPr="00173880">
          <w:rPr>
            <w:rStyle w:val="Hyperlink"/>
            <w:noProof/>
          </w:rPr>
          <w:t>Figure 1: Forces Visualized</w:t>
        </w:r>
        <w:r w:rsidR="008908B0">
          <w:rPr>
            <w:noProof/>
            <w:webHidden/>
          </w:rPr>
          <w:tab/>
        </w:r>
        <w:r w:rsidR="008908B0">
          <w:rPr>
            <w:noProof/>
            <w:webHidden/>
          </w:rPr>
          <w:fldChar w:fldCharType="begin"/>
        </w:r>
        <w:r w:rsidR="008908B0">
          <w:rPr>
            <w:noProof/>
            <w:webHidden/>
          </w:rPr>
          <w:instrText xml:space="preserve"> PAGEREF _Toc58436439 \h </w:instrText>
        </w:r>
        <w:r w:rsidR="008908B0">
          <w:rPr>
            <w:noProof/>
            <w:webHidden/>
          </w:rPr>
        </w:r>
        <w:r w:rsidR="008908B0">
          <w:rPr>
            <w:noProof/>
            <w:webHidden/>
          </w:rPr>
          <w:fldChar w:fldCharType="separate"/>
        </w:r>
        <w:r w:rsidR="008908B0">
          <w:rPr>
            <w:noProof/>
            <w:webHidden/>
          </w:rPr>
          <w:t>15</w:t>
        </w:r>
        <w:r w:rsidR="008908B0">
          <w:rPr>
            <w:noProof/>
            <w:webHidden/>
          </w:rPr>
          <w:fldChar w:fldCharType="end"/>
        </w:r>
      </w:hyperlink>
    </w:p>
    <w:p w14:paraId="22A56453" w14:textId="355A6D57" w:rsidR="008908B0" w:rsidRDefault="00BB1D39">
      <w:pPr>
        <w:pStyle w:val="TableofFigures"/>
        <w:tabs>
          <w:tab w:val="right" w:leader="dot" w:pos="8630"/>
        </w:tabs>
        <w:rPr>
          <w:rFonts w:asciiTheme="minorHAnsi" w:eastAsiaTheme="minorEastAsia" w:hAnsiTheme="minorHAnsi" w:cstheme="minorBidi"/>
          <w:noProof/>
          <w:sz w:val="22"/>
          <w:szCs w:val="22"/>
        </w:rPr>
      </w:pPr>
      <w:hyperlink w:anchor="_Toc58436440" w:history="1">
        <w:r w:rsidR="008908B0" w:rsidRPr="00173880">
          <w:rPr>
            <w:rStyle w:val="Hyperlink"/>
            <w:noProof/>
          </w:rPr>
          <w:t>Figure 2: Airplane Components</w:t>
        </w:r>
        <w:r w:rsidR="008908B0">
          <w:rPr>
            <w:noProof/>
            <w:webHidden/>
          </w:rPr>
          <w:tab/>
        </w:r>
        <w:r w:rsidR="008908B0">
          <w:rPr>
            <w:noProof/>
            <w:webHidden/>
          </w:rPr>
          <w:fldChar w:fldCharType="begin"/>
        </w:r>
        <w:r w:rsidR="008908B0">
          <w:rPr>
            <w:noProof/>
            <w:webHidden/>
          </w:rPr>
          <w:instrText xml:space="preserve"> PAGEREF _Toc58436440 \h </w:instrText>
        </w:r>
        <w:r w:rsidR="008908B0">
          <w:rPr>
            <w:noProof/>
            <w:webHidden/>
          </w:rPr>
        </w:r>
        <w:r w:rsidR="008908B0">
          <w:rPr>
            <w:noProof/>
            <w:webHidden/>
          </w:rPr>
          <w:fldChar w:fldCharType="separate"/>
        </w:r>
        <w:r w:rsidR="008908B0">
          <w:rPr>
            <w:noProof/>
            <w:webHidden/>
          </w:rPr>
          <w:t>16</w:t>
        </w:r>
        <w:r w:rsidR="008908B0">
          <w:rPr>
            <w:noProof/>
            <w:webHidden/>
          </w:rPr>
          <w:fldChar w:fldCharType="end"/>
        </w:r>
      </w:hyperlink>
    </w:p>
    <w:p w14:paraId="3E068D82" w14:textId="42F6FA1F" w:rsidR="008908B0" w:rsidRDefault="00BB1D39">
      <w:pPr>
        <w:pStyle w:val="TableofFigures"/>
        <w:tabs>
          <w:tab w:val="right" w:leader="dot" w:pos="8630"/>
        </w:tabs>
        <w:rPr>
          <w:rFonts w:asciiTheme="minorHAnsi" w:eastAsiaTheme="minorEastAsia" w:hAnsiTheme="minorHAnsi" w:cstheme="minorBidi"/>
          <w:noProof/>
          <w:sz w:val="22"/>
          <w:szCs w:val="22"/>
        </w:rPr>
      </w:pPr>
      <w:hyperlink w:anchor="_Toc58436441" w:history="1">
        <w:r w:rsidR="008908B0" w:rsidRPr="00173880">
          <w:rPr>
            <w:rStyle w:val="Hyperlink"/>
            <w:noProof/>
          </w:rPr>
          <w:t>Figure 3: Airfoil Cross-section</w:t>
        </w:r>
        <w:r w:rsidR="008908B0">
          <w:rPr>
            <w:noProof/>
            <w:webHidden/>
          </w:rPr>
          <w:tab/>
        </w:r>
        <w:r w:rsidR="008908B0">
          <w:rPr>
            <w:noProof/>
            <w:webHidden/>
          </w:rPr>
          <w:fldChar w:fldCharType="begin"/>
        </w:r>
        <w:r w:rsidR="008908B0">
          <w:rPr>
            <w:noProof/>
            <w:webHidden/>
          </w:rPr>
          <w:instrText xml:space="preserve"> PAGEREF _Toc58436441 \h </w:instrText>
        </w:r>
        <w:r w:rsidR="008908B0">
          <w:rPr>
            <w:noProof/>
            <w:webHidden/>
          </w:rPr>
        </w:r>
        <w:r w:rsidR="008908B0">
          <w:rPr>
            <w:noProof/>
            <w:webHidden/>
          </w:rPr>
          <w:fldChar w:fldCharType="separate"/>
        </w:r>
        <w:r w:rsidR="008908B0">
          <w:rPr>
            <w:noProof/>
            <w:webHidden/>
          </w:rPr>
          <w:t>17</w:t>
        </w:r>
        <w:r w:rsidR="008908B0">
          <w:rPr>
            <w:noProof/>
            <w:webHidden/>
          </w:rPr>
          <w:fldChar w:fldCharType="end"/>
        </w:r>
      </w:hyperlink>
    </w:p>
    <w:p w14:paraId="1C6F8766" w14:textId="02E102B1" w:rsidR="008908B0" w:rsidRDefault="00BB1D39">
      <w:pPr>
        <w:pStyle w:val="TableofFigures"/>
        <w:tabs>
          <w:tab w:val="right" w:leader="dot" w:pos="8630"/>
        </w:tabs>
        <w:rPr>
          <w:rFonts w:asciiTheme="minorHAnsi" w:eastAsiaTheme="minorEastAsia" w:hAnsiTheme="minorHAnsi" w:cstheme="minorBidi"/>
          <w:noProof/>
          <w:sz w:val="22"/>
          <w:szCs w:val="22"/>
        </w:rPr>
      </w:pPr>
      <w:hyperlink w:anchor="_Toc58436442" w:history="1">
        <w:r w:rsidR="008908B0" w:rsidRPr="00173880">
          <w:rPr>
            <w:rStyle w:val="Hyperlink"/>
            <w:noProof/>
          </w:rPr>
          <w:t>Figure 4: Airplane Axes of Rotation</w:t>
        </w:r>
        <w:r w:rsidR="008908B0">
          <w:rPr>
            <w:noProof/>
            <w:webHidden/>
          </w:rPr>
          <w:tab/>
        </w:r>
        <w:r w:rsidR="008908B0">
          <w:rPr>
            <w:noProof/>
            <w:webHidden/>
          </w:rPr>
          <w:fldChar w:fldCharType="begin"/>
        </w:r>
        <w:r w:rsidR="008908B0">
          <w:rPr>
            <w:noProof/>
            <w:webHidden/>
          </w:rPr>
          <w:instrText xml:space="preserve"> PAGEREF _Toc58436442 \h </w:instrText>
        </w:r>
        <w:r w:rsidR="008908B0">
          <w:rPr>
            <w:noProof/>
            <w:webHidden/>
          </w:rPr>
        </w:r>
        <w:r w:rsidR="008908B0">
          <w:rPr>
            <w:noProof/>
            <w:webHidden/>
          </w:rPr>
          <w:fldChar w:fldCharType="separate"/>
        </w:r>
        <w:r w:rsidR="008908B0">
          <w:rPr>
            <w:noProof/>
            <w:webHidden/>
          </w:rPr>
          <w:t>18</w:t>
        </w:r>
        <w:r w:rsidR="008908B0">
          <w:rPr>
            <w:noProof/>
            <w:webHidden/>
          </w:rPr>
          <w:fldChar w:fldCharType="end"/>
        </w:r>
      </w:hyperlink>
    </w:p>
    <w:p w14:paraId="7DAA1F5B" w14:textId="41F4E76B" w:rsidR="008908B0" w:rsidRDefault="00BB1D39">
      <w:pPr>
        <w:pStyle w:val="TableofFigures"/>
        <w:tabs>
          <w:tab w:val="right" w:leader="dot" w:pos="8630"/>
        </w:tabs>
        <w:rPr>
          <w:rFonts w:asciiTheme="minorHAnsi" w:eastAsiaTheme="minorEastAsia" w:hAnsiTheme="minorHAnsi" w:cstheme="minorBidi"/>
          <w:noProof/>
          <w:sz w:val="22"/>
          <w:szCs w:val="22"/>
        </w:rPr>
      </w:pPr>
      <w:hyperlink w:anchor="_Toc58436443" w:history="1">
        <w:r w:rsidR="008908B0" w:rsidRPr="00173880">
          <w:rPr>
            <w:rStyle w:val="Hyperlink"/>
            <w:noProof/>
          </w:rPr>
          <w:t>Figure 5: Earth Space and Body Space Visualized</w:t>
        </w:r>
        <w:r w:rsidR="008908B0">
          <w:rPr>
            <w:noProof/>
            <w:webHidden/>
          </w:rPr>
          <w:tab/>
        </w:r>
        <w:r w:rsidR="008908B0">
          <w:rPr>
            <w:noProof/>
            <w:webHidden/>
          </w:rPr>
          <w:fldChar w:fldCharType="begin"/>
        </w:r>
        <w:r w:rsidR="008908B0">
          <w:rPr>
            <w:noProof/>
            <w:webHidden/>
          </w:rPr>
          <w:instrText xml:space="preserve"> PAGEREF _Toc58436443 \h </w:instrText>
        </w:r>
        <w:r w:rsidR="008908B0">
          <w:rPr>
            <w:noProof/>
            <w:webHidden/>
          </w:rPr>
        </w:r>
        <w:r w:rsidR="008908B0">
          <w:rPr>
            <w:noProof/>
            <w:webHidden/>
          </w:rPr>
          <w:fldChar w:fldCharType="separate"/>
        </w:r>
        <w:r w:rsidR="008908B0">
          <w:rPr>
            <w:noProof/>
            <w:webHidden/>
          </w:rPr>
          <w:t>19</w:t>
        </w:r>
        <w:r w:rsidR="008908B0">
          <w:rPr>
            <w:noProof/>
            <w:webHidden/>
          </w:rPr>
          <w:fldChar w:fldCharType="end"/>
        </w:r>
      </w:hyperlink>
    </w:p>
    <w:p w14:paraId="0281D4F5" w14:textId="401A243F" w:rsidR="008908B0" w:rsidRDefault="00BB1D39">
      <w:pPr>
        <w:pStyle w:val="TableofFigures"/>
        <w:tabs>
          <w:tab w:val="right" w:leader="dot" w:pos="8630"/>
        </w:tabs>
        <w:rPr>
          <w:rFonts w:asciiTheme="minorHAnsi" w:eastAsiaTheme="minorEastAsia" w:hAnsiTheme="minorHAnsi" w:cstheme="minorBidi"/>
          <w:noProof/>
          <w:sz w:val="22"/>
          <w:szCs w:val="22"/>
        </w:rPr>
      </w:pPr>
      <w:hyperlink w:anchor="_Toc58436444" w:history="1">
        <w:r w:rsidR="008908B0" w:rsidRPr="00173880">
          <w:rPr>
            <w:rStyle w:val="Hyperlink"/>
            <w:noProof/>
          </w:rPr>
          <w:t>Figure 6: Lift Coefficient vs Angle of Attack</w:t>
        </w:r>
        <w:r w:rsidR="008908B0">
          <w:rPr>
            <w:noProof/>
            <w:webHidden/>
          </w:rPr>
          <w:tab/>
        </w:r>
        <w:r w:rsidR="008908B0">
          <w:rPr>
            <w:noProof/>
            <w:webHidden/>
          </w:rPr>
          <w:fldChar w:fldCharType="begin"/>
        </w:r>
        <w:r w:rsidR="008908B0">
          <w:rPr>
            <w:noProof/>
            <w:webHidden/>
          </w:rPr>
          <w:instrText xml:space="preserve"> PAGEREF _Toc58436444 \h </w:instrText>
        </w:r>
        <w:r w:rsidR="008908B0">
          <w:rPr>
            <w:noProof/>
            <w:webHidden/>
          </w:rPr>
        </w:r>
        <w:r w:rsidR="008908B0">
          <w:rPr>
            <w:noProof/>
            <w:webHidden/>
          </w:rPr>
          <w:fldChar w:fldCharType="separate"/>
        </w:r>
        <w:r w:rsidR="008908B0">
          <w:rPr>
            <w:noProof/>
            <w:webHidden/>
          </w:rPr>
          <w:t>21</w:t>
        </w:r>
        <w:r w:rsidR="008908B0">
          <w:rPr>
            <w:noProof/>
            <w:webHidden/>
          </w:rPr>
          <w:fldChar w:fldCharType="end"/>
        </w:r>
      </w:hyperlink>
    </w:p>
    <w:p w14:paraId="49D367E3" w14:textId="1AA3DC44" w:rsidR="008908B0" w:rsidRDefault="00BB1D39">
      <w:pPr>
        <w:pStyle w:val="TableofFigures"/>
        <w:tabs>
          <w:tab w:val="right" w:leader="dot" w:pos="8630"/>
        </w:tabs>
        <w:rPr>
          <w:rFonts w:asciiTheme="minorHAnsi" w:eastAsiaTheme="minorEastAsia" w:hAnsiTheme="minorHAnsi" w:cstheme="minorBidi"/>
          <w:noProof/>
          <w:sz w:val="22"/>
          <w:szCs w:val="22"/>
        </w:rPr>
      </w:pPr>
      <w:hyperlink w:anchor="_Toc58436445" w:history="1">
        <w:r w:rsidR="008908B0" w:rsidRPr="00173880">
          <w:rPr>
            <w:rStyle w:val="Hyperlink"/>
            <w:noProof/>
          </w:rPr>
          <w:t>Figure 7: Entity Component System Visualized</w:t>
        </w:r>
        <w:r w:rsidR="008908B0">
          <w:rPr>
            <w:noProof/>
            <w:webHidden/>
          </w:rPr>
          <w:tab/>
        </w:r>
        <w:r w:rsidR="008908B0">
          <w:rPr>
            <w:noProof/>
            <w:webHidden/>
          </w:rPr>
          <w:fldChar w:fldCharType="begin"/>
        </w:r>
        <w:r w:rsidR="008908B0">
          <w:rPr>
            <w:noProof/>
            <w:webHidden/>
          </w:rPr>
          <w:instrText xml:space="preserve"> PAGEREF _Toc58436445 \h </w:instrText>
        </w:r>
        <w:r w:rsidR="008908B0">
          <w:rPr>
            <w:noProof/>
            <w:webHidden/>
          </w:rPr>
        </w:r>
        <w:r w:rsidR="008908B0">
          <w:rPr>
            <w:noProof/>
            <w:webHidden/>
          </w:rPr>
          <w:fldChar w:fldCharType="separate"/>
        </w:r>
        <w:r w:rsidR="008908B0">
          <w:rPr>
            <w:noProof/>
            <w:webHidden/>
          </w:rPr>
          <w:t>27</w:t>
        </w:r>
        <w:r w:rsidR="008908B0">
          <w:rPr>
            <w:noProof/>
            <w:webHidden/>
          </w:rPr>
          <w:fldChar w:fldCharType="end"/>
        </w:r>
      </w:hyperlink>
    </w:p>
    <w:p w14:paraId="68206EAA" w14:textId="6ABAEE55"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0C8D9108" w:rsidR="008D778C" w:rsidRDefault="008D778C" w:rsidP="008D778C"/>
    <w:p w14:paraId="2E019A5A" w14:textId="66A54B42" w:rsidR="00D31D3D" w:rsidRDefault="00D31D3D" w:rsidP="008D778C"/>
    <w:p w14:paraId="6E451A43" w14:textId="5EED611B" w:rsidR="00D31D3D" w:rsidRDefault="00D31D3D" w:rsidP="008D778C"/>
    <w:p w14:paraId="53B340C5" w14:textId="6CE7FDD1" w:rsidR="00D31D3D" w:rsidRDefault="00D31D3D" w:rsidP="008D778C"/>
    <w:p w14:paraId="1B013BF5" w14:textId="68F1D64F" w:rsidR="00D31D3D" w:rsidRDefault="00D31D3D" w:rsidP="008D778C"/>
    <w:p w14:paraId="20B77F06" w14:textId="4DB6BF34" w:rsidR="00D31D3D" w:rsidRDefault="00D31D3D" w:rsidP="008D778C"/>
    <w:p w14:paraId="76D20721" w14:textId="419533DE" w:rsidR="00D31D3D" w:rsidRDefault="00D31D3D" w:rsidP="008D778C"/>
    <w:p w14:paraId="15DCE2DD" w14:textId="77777777" w:rsidR="00D31D3D" w:rsidRPr="00BF1A25" w:rsidRDefault="00D31D3D" w:rsidP="00D31D3D">
      <w:pPr>
        <w:pStyle w:val="Heading1"/>
        <w:rPr>
          <w:sz w:val="20"/>
        </w:rPr>
      </w:pPr>
      <w:bookmarkStart w:id="26" w:name="_Toc235956763"/>
      <w:bookmarkStart w:id="27" w:name="_Toc58424790"/>
      <w:r w:rsidRPr="00BF1A25">
        <w:t>List of Tables</w:t>
      </w:r>
      <w:bookmarkEnd w:id="26"/>
      <w:bookmarkEnd w:id="27"/>
    </w:p>
    <w:p w14:paraId="4D83BBF0" w14:textId="1FF29FD1" w:rsidR="00CF60CD"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8874902" w:history="1">
        <w:r w:rsidR="00CF60CD" w:rsidRPr="00CB5541">
          <w:rPr>
            <w:rStyle w:val="Hyperlink"/>
            <w:noProof/>
          </w:rPr>
          <w:t>Table 1: Flight Control Instructions for Test One</w:t>
        </w:r>
        <w:r w:rsidR="00CF60CD">
          <w:rPr>
            <w:noProof/>
            <w:webHidden/>
          </w:rPr>
          <w:tab/>
        </w:r>
        <w:r w:rsidR="00CF60CD">
          <w:rPr>
            <w:noProof/>
            <w:webHidden/>
          </w:rPr>
          <w:fldChar w:fldCharType="begin"/>
        </w:r>
        <w:r w:rsidR="00CF60CD">
          <w:rPr>
            <w:noProof/>
            <w:webHidden/>
          </w:rPr>
          <w:instrText xml:space="preserve"> PAGEREF _Toc58874902 \h </w:instrText>
        </w:r>
        <w:r w:rsidR="00CF60CD">
          <w:rPr>
            <w:noProof/>
            <w:webHidden/>
          </w:rPr>
        </w:r>
        <w:r w:rsidR="00CF60CD">
          <w:rPr>
            <w:noProof/>
            <w:webHidden/>
          </w:rPr>
          <w:fldChar w:fldCharType="separate"/>
        </w:r>
        <w:r w:rsidR="00CF60CD">
          <w:rPr>
            <w:noProof/>
            <w:webHidden/>
          </w:rPr>
          <w:t>41</w:t>
        </w:r>
        <w:r w:rsidR="00CF60CD">
          <w:rPr>
            <w:noProof/>
            <w:webHidden/>
          </w:rPr>
          <w:fldChar w:fldCharType="end"/>
        </w:r>
      </w:hyperlink>
    </w:p>
    <w:p w14:paraId="51CDBAA2" w14:textId="4C73CAB3" w:rsidR="00CF60CD" w:rsidRDefault="00BB1D39">
      <w:pPr>
        <w:pStyle w:val="TableofFigures"/>
        <w:tabs>
          <w:tab w:val="right" w:leader="dot" w:pos="8630"/>
        </w:tabs>
        <w:rPr>
          <w:rFonts w:asciiTheme="minorHAnsi" w:eastAsiaTheme="minorEastAsia" w:hAnsiTheme="minorHAnsi" w:cstheme="minorBidi"/>
          <w:noProof/>
          <w:sz w:val="22"/>
          <w:szCs w:val="22"/>
        </w:rPr>
      </w:pPr>
      <w:hyperlink w:anchor="_Toc58874903" w:history="1">
        <w:r w:rsidR="00CF60CD" w:rsidRPr="00CB5541">
          <w:rPr>
            <w:rStyle w:val="Hyperlink"/>
            <w:noProof/>
          </w:rPr>
          <w:t>Table 2: Flight Control Instructions for Test Two</w:t>
        </w:r>
        <w:r w:rsidR="00CF60CD">
          <w:rPr>
            <w:noProof/>
            <w:webHidden/>
          </w:rPr>
          <w:tab/>
        </w:r>
        <w:r w:rsidR="00CF60CD">
          <w:rPr>
            <w:noProof/>
            <w:webHidden/>
          </w:rPr>
          <w:fldChar w:fldCharType="begin"/>
        </w:r>
        <w:r w:rsidR="00CF60CD">
          <w:rPr>
            <w:noProof/>
            <w:webHidden/>
          </w:rPr>
          <w:instrText xml:space="preserve"> PAGEREF _Toc58874903 \h </w:instrText>
        </w:r>
        <w:r w:rsidR="00CF60CD">
          <w:rPr>
            <w:noProof/>
            <w:webHidden/>
          </w:rPr>
        </w:r>
        <w:r w:rsidR="00CF60CD">
          <w:rPr>
            <w:noProof/>
            <w:webHidden/>
          </w:rPr>
          <w:fldChar w:fldCharType="separate"/>
        </w:r>
        <w:r w:rsidR="00CF60CD">
          <w:rPr>
            <w:noProof/>
            <w:webHidden/>
          </w:rPr>
          <w:t>41</w:t>
        </w:r>
        <w:r w:rsidR="00CF60CD">
          <w:rPr>
            <w:noProof/>
            <w:webHidden/>
          </w:rPr>
          <w:fldChar w:fldCharType="end"/>
        </w:r>
      </w:hyperlink>
    </w:p>
    <w:p w14:paraId="5C7DA786" w14:textId="79A9C071" w:rsidR="00CF60CD" w:rsidRDefault="00BB1D39">
      <w:pPr>
        <w:pStyle w:val="TableofFigures"/>
        <w:tabs>
          <w:tab w:val="right" w:leader="dot" w:pos="8630"/>
        </w:tabs>
        <w:rPr>
          <w:rFonts w:asciiTheme="minorHAnsi" w:eastAsiaTheme="minorEastAsia" w:hAnsiTheme="minorHAnsi" w:cstheme="minorBidi"/>
          <w:noProof/>
          <w:sz w:val="22"/>
          <w:szCs w:val="22"/>
        </w:rPr>
      </w:pPr>
      <w:hyperlink w:anchor="_Toc58874904" w:history="1">
        <w:r w:rsidR="00CF60CD" w:rsidRPr="00CB5541">
          <w:rPr>
            <w:rStyle w:val="Hyperlink"/>
            <w:noProof/>
          </w:rPr>
          <w:t>Table 3: Flight Control Instructions for Test Three</w:t>
        </w:r>
        <w:r w:rsidR="00CF60CD">
          <w:rPr>
            <w:noProof/>
            <w:webHidden/>
          </w:rPr>
          <w:tab/>
        </w:r>
        <w:r w:rsidR="00CF60CD">
          <w:rPr>
            <w:noProof/>
            <w:webHidden/>
          </w:rPr>
          <w:fldChar w:fldCharType="begin"/>
        </w:r>
        <w:r w:rsidR="00CF60CD">
          <w:rPr>
            <w:noProof/>
            <w:webHidden/>
          </w:rPr>
          <w:instrText xml:space="preserve"> PAGEREF _Toc58874904 \h </w:instrText>
        </w:r>
        <w:r w:rsidR="00CF60CD">
          <w:rPr>
            <w:noProof/>
            <w:webHidden/>
          </w:rPr>
        </w:r>
        <w:r w:rsidR="00CF60CD">
          <w:rPr>
            <w:noProof/>
            <w:webHidden/>
          </w:rPr>
          <w:fldChar w:fldCharType="separate"/>
        </w:r>
        <w:r w:rsidR="00CF60CD">
          <w:rPr>
            <w:noProof/>
            <w:webHidden/>
          </w:rPr>
          <w:t>41</w:t>
        </w:r>
        <w:r w:rsidR="00CF60CD">
          <w:rPr>
            <w:noProof/>
            <w:webHidden/>
          </w:rPr>
          <w:fldChar w:fldCharType="end"/>
        </w:r>
      </w:hyperlink>
    </w:p>
    <w:p w14:paraId="5B90B53E" w14:textId="0A5A6F62" w:rsidR="00CF60CD" w:rsidRDefault="00BB1D39">
      <w:pPr>
        <w:pStyle w:val="TableofFigures"/>
        <w:tabs>
          <w:tab w:val="right" w:leader="dot" w:pos="8630"/>
        </w:tabs>
        <w:rPr>
          <w:rFonts w:asciiTheme="minorHAnsi" w:eastAsiaTheme="minorEastAsia" w:hAnsiTheme="minorHAnsi" w:cstheme="minorBidi"/>
          <w:noProof/>
          <w:sz w:val="22"/>
          <w:szCs w:val="22"/>
        </w:rPr>
      </w:pPr>
      <w:hyperlink w:anchor="_Toc58874905" w:history="1">
        <w:r w:rsidR="00CF60CD" w:rsidRPr="00CB5541">
          <w:rPr>
            <w:rStyle w:val="Hyperlink"/>
            <w:noProof/>
          </w:rPr>
          <w:t>Table 4: Flight Control Instructions for Test Four</w:t>
        </w:r>
        <w:r w:rsidR="00CF60CD">
          <w:rPr>
            <w:noProof/>
            <w:webHidden/>
          </w:rPr>
          <w:tab/>
        </w:r>
        <w:r w:rsidR="00CF60CD">
          <w:rPr>
            <w:noProof/>
            <w:webHidden/>
          </w:rPr>
          <w:fldChar w:fldCharType="begin"/>
        </w:r>
        <w:r w:rsidR="00CF60CD">
          <w:rPr>
            <w:noProof/>
            <w:webHidden/>
          </w:rPr>
          <w:instrText xml:space="preserve"> PAGEREF _Toc58874905 \h </w:instrText>
        </w:r>
        <w:r w:rsidR="00CF60CD">
          <w:rPr>
            <w:noProof/>
            <w:webHidden/>
          </w:rPr>
        </w:r>
        <w:r w:rsidR="00CF60CD">
          <w:rPr>
            <w:noProof/>
            <w:webHidden/>
          </w:rPr>
          <w:fldChar w:fldCharType="separate"/>
        </w:r>
        <w:r w:rsidR="00CF60CD">
          <w:rPr>
            <w:noProof/>
            <w:webHidden/>
          </w:rPr>
          <w:t>42</w:t>
        </w:r>
        <w:r w:rsidR="00CF60CD">
          <w:rPr>
            <w:noProof/>
            <w:webHidden/>
          </w:rPr>
          <w:fldChar w:fldCharType="end"/>
        </w:r>
      </w:hyperlink>
    </w:p>
    <w:p w14:paraId="5985E523" w14:textId="74AB77EA" w:rsidR="00CF60CD" w:rsidRDefault="00BB1D39">
      <w:pPr>
        <w:pStyle w:val="TableofFigures"/>
        <w:tabs>
          <w:tab w:val="right" w:leader="dot" w:pos="8630"/>
        </w:tabs>
        <w:rPr>
          <w:rFonts w:asciiTheme="minorHAnsi" w:eastAsiaTheme="minorEastAsia" w:hAnsiTheme="minorHAnsi" w:cstheme="minorBidi"/>
          <w:noProof/>
          <w:sz w:val="22"/>
          <w:szCs w:val="22"/>
        </w:rPr>
      </w:pPr>
      <w:hyperlink w:anchor="_Toc58874906" w:history="1">
        <w:r w:rsidR="00CF60CD" w:rsidRPr="00CB5541">
          <w:rPr>
            <w:rStyle w:val="Hyperlink"/>
            <w:noProof/>
          </w:rPr>
          <w:t>Table 5: Initial Parameter Values for Each Test</w:t>
        </w:r>
        <w:r w:rsidR="00CF60CD">
          <w:rPr>
            <w:noProof/>
            <w:webHidden/>
          </w:rPr>
          <w:tab/>
        </w:r>
        <w:r w:rsidR="00CF60CD">
          <w:rPr>
            <w:noProof/>
            <w:webHidden/>
          </w:rPr>
          <w:fldChar w:fldCharType="begin"/>
        </w:r>
        <w:r w:rsidR="00CF60CD">
          <w:rPr>
            <w:noProof/>
            <w:webHidden/>
          </w:rPr>
          <w:instrText xml:space="preserve"> PAGEREF _Toc58874906 \h </w:instrText>
        </w:r>
        <w:r w:rsidR="00CF60CD">
          <w:rPr>
            <w:noProof/>
            <w:webHidden/>
          </w:rPr>
        </w:r>
        <w:r w:rsidR="00CF60CD">
          <w:rPr>
            <w:noProof/>
            <w:webHidden/>
          </w:rPr>
          <w:fldChar w:fldCharType="separate"/>
        </w:r>
        <w:r w:rsidR="00CF60CD">
          <w:rPr>
            <w:noProof/>
            <w:webHidden/>
          </w:rPr>
          <w:t>43</w:t>
        </w:r>
        <w:r w:rsidR="00CF60CD">
          <w:rPr>
            <w:noProof/>
            <w:webHidden/>
          </w:rPr>
          <w:fldChar w:fldCharType="end"/>
        </w:r>
      </w:hyperlink>
    </w:p>
    <w:p w14:paraId="00B452D9" w14:textId="2F9B3626" w:rsidR="00CF60CD" w:rsidRDefault="00BB1D39">
      <w:pPr>
        <w:pStyle w:val="TableofFigures"/>
        <w:tabs>
          <w:tab w:val="right" w:leader="dot" w:pos="8630"/>
        </w:tabs>
        <w:rPr>
          <w:rFonts w:asciiTheme="minorHAnsi" w:eastAsiaTheme="minorEastAsia" w:hAnsiTheme="minorHAnsi" w:cstheme="minorBidi"/>
          <w:noProof/>
          <w:sz w:val="22"/>
          <w:szCs w:val="22"/>
        </w:rPr>
      </w:pPr>
      <w:hyperlink w:anchor="_Toc58874907" w:history="1">
        <w:r w:rsidR="00CF60CD" w:rsidRPr="00CB5541">
          <w:rPr>
            <w:rStyle w:val="Hyperlink"/>
            <w:noProof/>
          </w:rPr>
          <w:t>Table 6: Flight Control Instructions for Test One</w:t>
        </w:r>
        <w:r w:rsidR="00CF60CD">
          <w:rPr>
            <w:noProof/>
            <w:webHidden/>
          </w:rPr>
          <w:tab/>
        </w:r>
        <w:r w:rsidR="00CF60CD">
          <w:rPr>
            <w:noProof/>
            <w:webHidden/>
          </w:rPr>
          <w:fldChar w:fldCharType="begin"/>
        </w:r>
        <w:r w:rsidR="00CF60CD">
          <w:rPr>
            <w:noProof/>
            <w:webHidden/>
          </w:rPr>
          <w:instrText xml:space="preserve"> PAGEREF _Toc58874907 \h </w:instrText>
        </w:r>
        <w:r w:rsidR="00CF60CD">
          <w:rPr>
            <w:noProof/>
            <w:webHidden/>
          </w:rPr>
        </w:r>
        <w:r w:rsidR="00CF60CD">
          <w:rPr>
            <w:noProof/>
            <w:webHidden/>
          </w:rPr>
          <w:fldChar w:fldCharType="separate"/>
        </w:r>
        <w:r w:rsidR="00CF60CD">
          <w:rPr>
            <w:noProof/>
            <w:webHidden/>
          </w:rPr>
          <w:t>44</w:t>
        </w:r>
        <w:r w:rsidR="00CF60CD">
          <w:rPr>
            <w:noProof/>
            <w:webHidden/>
          </w:rPr>
          <w:fldChar w:fldCharType="end"/>
        </w:r>
      </w:hyperlink>
    </w:p>
    <w:p w14:paraId="20DB0E39" w14:textId="5B2FF6AF" w:rsidR="00CF60CD" w:rsidRDefault="00BB1D39">
      <w:pPr>
        <w:pStyle w:val="TableofFigures"/>
        <w:tabs>
          <w:tab w:val="right" w:leader="dot" w:pos="8630"/>
        </w:tabs>
        <w:rPr>
          <w:rFonts w:asciiTheme="minorHAnsi" w:eastAsiaTheme="minorEastAsia" w:hAnsiTheme="minorHAnsi" w:cstheme="minorBidi"/>
          <w:noProof/>
          <w:sz w:val="22"/>
          <w:szCs w:val="22"/>
        </w:rPr>
      </w:pPr>
      <w:hyperlink w:anchor="_Toc58874908" w:history="1">
        <w:r w:rsidR="00CF60CD" w:rsidRPr="00CB5541">
          <w:rPr>
            <w:rStyle w:val="Hyperlink"/>
            <w:noProof/>
          </w:rPr>
          <w:t>Table 7: Flight Control Instructions for Test Two</w:t>
        </w:r>
        <w:r w:rsidR="00CF60CD">
          <w:rPr>
            <w:noProof/>
            <w:webHidden/>
          </w:rPr>
          <w:tab/>
        </w:r>
        <w:r w:rsidR="00CF60CD">
          <w:rPr>
            <w:noProof/>
            <w:webHidden/>
          </w:rPr>
          <w:fldChar w:fldCharType="begin"/>
        </w:r>
        <w:r w:rsidR="00CF60CD">
          <w:rPr>
            <w:noProof/>
            <w:webHidden/>
          </w:rPr>
          <w:instrText xml:space="preserve"> PAGEREF _Toc58874908 \h </w:instrText>
        </w:r>
        <w:r w:rsidR="00CF60CD">
          <w:rPr>
            <w:noProof/>
            <w:webHidden/>
          </w:rPr>
        </w:r>
        <w:r w:rsidR="00CF60CD">
          <w:rPr>
            <w:noProof/>
            <w:webHidden/>
          </w:rPr>
          <w:fldChar w:fldCharType="separate"/>
        </w:r>
        <w:r w:rsidR="00CF60CD">
          <w:rPr>
            <w:noProof/>
            <w:webHidden/>
          </w:rPr>
          <w:t>44</w:t>
        </w:r>
        <w:r w:rsidR="00CF60CD">
          <w:rPr>
            <w:noProof/>
            <w:webHidden/>
          </w:rPr>
          <w:fldChar w:fldCharType="end"/>
        </w:r>
      </w:hyperlink>
    </w:p>
    <w:p w14:paraId="0EBD6DD0" w14:textId="161E9874" w:rsidR="00CF60CD" w:rsidRDefault="00BB1D39">
      <w:pPr>
        <w:pStyle w:val="TableofFigures"/>
        <w:tabs>
          <w:tab w:val="right" w:leader="dot" w:pos="8630"/>
        </w:tabs>
        <w:rPr>
          <w:rFonts w:asciiTheme="minorHAnsi" w:eastAsiaTheme="minorEastAsia" w:hAnsiTheme="minorHAnsi" w:cstheme="minorBidi"/>
          <w:noProof/>
          <w:sz w:val="22"/>
          <w:szCs w:val="22"/>
        </w:rPr>
      </w:pPr>
      <w:hyperlink w:anchor="_Toc58874909" w:history="1">
        <w:r w:rsidR="00CF60CD" w:rsidRPr="00CB5541">
          <w:rPr>
            <w:rStyle w:val="Hyperlink"/>
            <w:noProof/>
          </w:rPr>
          <w:t>Table 8: Flight Control Instructions for Test Three</w:t>
        </w:r>
        <w:r w:rsidR="00CF60CD">
          <w:rPr>
            <w:noProof/>
            <w:webHidden/>
          </w:rPr>
          <w:tab/>
        </w:r>
        <w:r w:rsidR="00CF60CD">
          <w:rPr>
            <w:noProof/>
            <w:webHidden/>
          </w:rPr>
          <w:fldChar w:fldCharType="begin"/>
        </w:r>
        <w:r w:rsidR="00CF60CD">
          <w:rPr>
            <w:noProof/>
            <w:webHidden/>
          </w:rPr>
          <w:instrText xml:space="preserve"> PAGEREF _Toc58874909 \h </w:instrText>
        </w:r>
        <w:r w:rsidR="00CF60CD">
          <w:rPr>
            <w:noProof/>
            <w:webHidden/>
          </w:rPr>
        </w:r>
        <w:r w:rsidR="00CF60CD">
          <w:rPr>
            <w:noProof/>
            <w:webHidden/>
          </w:rPr>
          <w:fldChar w:fldCharType="separate"/>
        </w:r>
        <w:r w:rsidR="00CF60CD">
          <w:rPr>
            <w:noProof/>
            <w:webHidden/>
          </w:rPr>
          <w:t>45</w:t>
        </w:r>
        <w:r w:rsidR="00CF60CD">
          <w:rPr>
            <w:noProof/>
            <w:webHidden/>
          </w:rPr>
          <w:fldChar w:fldCharType="end"/>
        </w:r>
      </w:hyperlink>
    </w:p>
    <w:p w14:paraId="142A8005" w14:textId="7DBD47A7" w:rsidR="00CF60CD" w:rsidRDefault="00BB1D39">
      <w:pPr>
        <w:pStyle w:val="TableofFigures"/>
        <w:tabs>
          <w:tab w:val="right" w:leader="dot" w:pos="8630"/>
        </w:tabs>
        <w:rPr>
          <w:rFonts w:asciiTheme="minorHAnsi" w:eastAsiaTheme="minorEastAsia" w:hAnsiTheme="minorHAnsi" w:cstheme="minorBidi"/>
          <w:noProof/>
          <w:sz w:val="22"/>
          <w:szCs w:val="22"/>
        </w:rPr>
      </w:pPr>
      <w:hyperlink w:anchor="_Toc58874910" w:history="1">
        <w:r w:rsidR="00CF60CD" w:rsidRPr="00CB5541">
          <w:rPr>
            <w:rStyle w:val="Hyperlink"/>
            <w:noProof/>
          </w:rPr>
          <w:t>Table 9: Flight Control Instructions for Test Four</w:t>
        </w:r>
        <w:r w:rsidR="00CF60CD">
          <w:rPr>
            <w:noProof/>
            <w:webHidden/>
          </w:rPr>
          <w:tab/>
        </w:r>
        <w:r w:rsidR="00CF60CD">
          <w:rPr>
            <w:noProof/>
            <w:webHidden/>
          </w:rPr>
          <w:fldChar w:fldCharType="begin"/>
        </w:r>
        <w:r w:rsidR="00CF60CD">
          <w:rPr>
            <w:noProof/>
            <w:webHidden/>
          </w:rPr>
          <w:instrText xml:space="preserve"> PAGEREF _Toc58874910 \h </w:instrText>
        </w:r>
        <w:r w:rsidR="00CF60CD">
          <w:rPr>
            <w:noProof/>
            <w:webHidden/>
          </w:rPr>
        </w:r>
        <w:r w:rsidR="00CF60CD">
          <w:rPr>
            <w:noProof/>
            <w:webHidden/>
          </w:rPr>
          <w:fldChar w:fldCharType="separate"/>
        </w:r>
        <w:r w:rsidR="00CF60CD">
          <w:rPr>
            <w:noProof/>
            <w:webHidden/>
          </w:rPr>
          <w:t>45</w:t>
        </w:r>
        <w:r w:rsidR="00CF60CD">
          <w:rPr>
            <w:noProof/>
            <w:webHidden/>
          </w:rPr>
          <w:fldChar w:fldCharType="end"/>
        </w:r>
      </w:hyperlink>
    </w:p>
    <w:p w14:paraId="3D7E0B88" w14:textId="717FF88F" w:rsidR="00CF60CD" w:rsidRDefault="00BB1D39">
      <w:pPr>
        <w:pStyle w:val="TableofFigures"/>
        <w:tabs>
          <w:tab w:val="right" w:leader="dot" w:pos="8630"/>
        </w:tabs>
        <w:rPr>
          <w:rFonts w:asciiTheme="minorHAnsi" w:eastAsiaTheme="minorEastAsia" w:hAnsiTheme="minorHAnsi" w:cstheme="minorBidi"/>
          <w:noProof/>
          <w:sz w:val="22"/>
          <w:szCs w:val="22"/>
        </w:rPr>
      </w:pPr>
      <w:hyperlink w:anchor="_Toc58874911" w:history="1">
        <w:r w:rsidR="00CF60CD" w:rsidRPr="00CB5541">
          <w:rPr>
            <w:rStyle w:val="Hyperlink"/>
            <w:noProof/>
          </w:rPr>
          <w:t>Table 10: Flight Control Instructions for Test Five</w:t>
        </w:r>
        <w:r w:rsidR="00CF60CD">
          <w:rPr>
            <w:noProof/>
            <w:webHidden/>
          </w:rPr>
          <w:tab/>
        </w:r>
        <w:r w:rsidR="00CF60CD">
          <w:rPr>
            <w:noProof/>
            <w:webHidden/>
          </w:rPr>
          <w:fldChar w:fldCharType="begin"/>
        </w:r>
        <w:r w:rsidR="00CF60CD">
          <w:rPr>
            <w:noProof/>
            <w:webHidden/>
          </w:rPr>
          <w:instrText xml:space="preserve"> PAGEREF _Toc58874911 \h </w:instrText>
        </w:r>
        <w:r w:rsidR="00CF60CD">
          <w:rPr>
            <w:noProof/>
            <w:webHidden/>
          </w:rPr>
        </w:r>
        <w:r w:rsidR="00CF60CD">
          <w:rPr>
            <w:noProof/>
            <w:webHidden/>
          </w:rPr>
          <w:fldChar w:fldCharType="separate"/>
        </w:r>
        <w:r w:rsidR="00CF60CD">
          <w:rPr>
            <w:noProof/>
            <w:webHidden/>
          </w:rPr>
          <w:t>45</w:t>
        </w:r>
        <w:r w:rsidR="00CF60CD">
          <w:rPr>
            <w:noProof/>
            <w:webHidden/>
          </w:rPr>
          <w:fldChar w:fldCharType="end"/>
        </w:r>
      </w:hyperlink>
    </w:p>
    <w:p w14:paraId="278D3C15" w14:textId="4FD7B927" w:rsidR="00CF60CD" w:rsidRDefault="00BB1D39">
      <w:pPr>
        <w:pStyle w:val="TableofFigures"/>
        <w:tabs>
          <w:tab w:val="right" w:leader="dot" w:pos="8630"/>
        </w:tabs>
        <w:rPr>
          <w:rFonts w:asciiTheme="minorHAnsi" w:eastAsiaTheme="minorEastAsia" w:hAnsiTheme="minorHAnsi" w:cstheme="minorBidi"/>
          <w:noProof/>
          <w:sz w:val="22"/>
          <w:szCs w:val="22"/>
        </w:rPr>
      </w:pPr>
      <w:hyperlink w:anchor="_Toc58874912" w:history="1">
        <w:r w:rsidR="00CF60CD" w:rsidRPr="00CB5541">
          <w:rPr>
            <w:rStyle w:val="Hyperlink"/>
            <w:noProof/>
          </w:rPr>
          <w:t>Table 11: Flight Control Instructions for Test Six</w:t>
        </w:r>
        <w:r w:rsidR="00CF60CD">
          <w:rPr>
            <w:noProof/>
            <w:webHidden/>
          </w:rPr>
          <w:tab/>
        </w:r>
        <w:r w:rsidR="00CF60CD">
          <w:rPr>
            <w:noProof/>
            <w:webHidden/>
          </w:rPr>
          <w:fldChar w:fldCharType="begin"/>
        </w:r>
        <w:r w:rsidR="00CF60CD">
          <w:rPr>
            <w:noProof/>
            <w:webHidden/>
          </w:rPr>
          <w:instrText xml:space="preserve"> PAGEREF _Toc58874912 \h </w:instrText>
        </w:r>
        <w:r w:rsidR="00CF60CD">
          <w:rPr>
            <w:noProof/>
            <w:webHidden/>
          </w:rPr>
        </w:r>
        <w:r w:rsidR="00CF60CD">
          <w:rPr>
            <w:noProof/>
            <w:webHidden/>
          </w:rPr>
          <w:fldChar w:fldCharType="separate"/>
        </w:r>
        <w:r w:rsidR="00CF60CD">
          <w:rPr>
            <w:noProof/>
            <w:webHidden/>
          </w:rPr>
          <w:t>46</w:t>
        </w:r>
        <w:r w:rsidR="00CF60CD">
          <w:rPr>
            <w:noProof/>
            <w:webHidden/>
          </w:rPr>
          <w:fldChar w:fldCharType="end"/>
        </w:r>
      </w:hyperlink>
    </w:p>
    <w:p w14:paraId="7046C15A" w14:textId="35D56BCD" w:rsidR="00CF60CD" w:rsidRDefault="00BB1D39">
      <w:pPr>
        <w:pStyle w:val="TableofFigures"/>
        <w:tabs>
          <w:tab w:val="right" w:leader="dot" w:pos="8630"/>
        </w:tabs>
        <w:rPr>
          <w:rFonts w:asciiTheme="minorHAnsi" w:eastAsiaTheme="minorEastAsia" w:hAnsiTheme="minorHAnsi" w:cstheme="minorBidi"/>
          <w:noProof/>
          <w:sz w:val="22"/>
          <w:szCs w:val="22"/>
        </w:rPr>
      </w:pPr>
      <w:hyperlink w:anchor="_Toc58874913" w:history="1">
        <w:r w:rsidR="00CF60CD" w:rsidRPr="00CB5541">
          <w:rPr>
            <w:rStyle w:val="Hyperlink"/>
            <w:noProof/>
          </w:rPr>
          <w:t>Table 12: Numerical Results for Test One</w:t>
        </w:r>
        <w:r w:rsidR="00CF60CD">
          <w:rPr>
            <w:noProof/>
            <w:webHidden/>
          </w:rPr>
          <w:tab/>
        </w:r>
        <w:r w:rsidR="00CF60CD">
          <w:rPr>
            <w:noProof/>
            <w:webHidden/>
          </w:rPr>
          <w:fldChar w:fldCharType="begin"/>
        </w:r>
        <w:r w:rsidR="00CF60CD">
          <w:rPr>
            <w:noProof/>
            <w:webHidden/>
          </w:rPr>
          <w:instrText xml:space="preserve"> PAGEREF _Toc58874913 \h </w:instrText>
        </w:r>
        <w:r w:rsidR="00CF60CD">
          <w:rPr>
            <w:noProof/>
            <w:webHidden/>
          </w:rPr>
        </w:r>
        <w:r w:rsidR="00CF60CD">
          <w:rPr>
            <w:noProof/>
            <w:webHidden/>
          </w:rPr>
          <w:fldChar w:fldCharType="separate"/>
        </w:r>
        <w:r w:rsidR="00CF60CD">
          <w:rPr>
            <w:noProof/>
            <w:webHidden/>
          </w:rPr>
          <w:t>51</w:t>
        </w:r>
        <w:r w:rsidR="00CF60CD">
          <w:rPr>
            <w:noProof/>
            <w:webHidden/>
          </w:rPr>
          <w:fldChar w:fldCharType="end"/>
        </w:r>
      </w:hyperlink>
    </w:p>
    <w:p w14:paraId="65747DB9" w14:textId="179C3D97" w:rsidR="00CF60CD" w:rsidRDefault="00BB1D39">
      <w:pPr>
        <w:pStyle w:val="TableofFigures"/>
        <w:tabs>
          <w:tab w:val="right" w:leader="dot" w:pos="8630"/>
        </w:tabs>
        <w:rPr>
          <w:rFonts w:asciiTheme="minorHAnsi" w:eastAsiaTheme="minorEastAsia" w:hAnsiTheme="minorHAnsi" w:cstheme="minorBidi"/>
          <w:noProof/>
          <w:sz w:val="22"/>
          <w:szCs w:val="22"/>
        </w:rPr>
      </w:pPr>
      <w:hyperlink w:anchor="_Toc58874914" w:history="1">
        <w:r w:rsidR="00CF60CD" w:rsidRPr="00CB5541">
          <w:rPr>
            <w:rStyle w:val="Hyperlink"/>
            <w:noProof/>
          </w:rPr>
          <w:t>Table 13: Numerical Results for Test Two</w:t>
        </w:r>
        <w:r w:rsidR="00CF60CD">
          <w:rPr>
            <w:noProof/>
            <w:webHidden/>
          </w:rPr>
          <w:tab/>
        </w:r>
        <w:r w:rsidR="00CF60CD">
          <w:rPr>
            <w:noProof/>
            <w:webHidden/>
          </w:rPr>
          <w:fldChar w:fldCharType="begin"/>
        </w:r>
        <w:r w:rsidR="00CF60CD">
          <w:rPr>
            <w:noProof/>
            <w:webHidden/>
          </w:rPr>
          <w:instrText xml:space="preserve"> PAGEREF _Toc58874914 \h </w:instrText>
        </w:r>
        <w:r w:rsidR="00CF60CD">
          <w:rPr>
            <w:noProof/>
            <w:webHidden/>
          </w:rPr>
        </w:r>
        <w:r w:rsidR="00CF60CD">
          <w:rPr>
            <w:noProof/>
            <w:webHidden/>
          </w:rPr>
          <w:fldChar w:fldCharType="separate"/>
        </w:r>
        <w:r w:rsidR="00CF60CD">
          <w:rPr>
            <w:noProof/>
            <w:webHidden/>
          </w:rPr>
          <w:t>52</w:t>
        </w:r>
        <w:r w:rsidR="00CF60CD">
          <w:rPr>
            <w:noProof/>
            <w:webHidden/>
          </w:rPr>
          <w:fldChar w:fldCharType="end"/>
        </w:r>
      </w:hyperlink>
    </w:p>
    <w:p w14:paraId="41080EEE" w14:textId="65617B2C" w:rsidR="00CF60CD" w:rsidRDefault="00BB1D39">
      <w:pPr>
        <w:pStyle w:val="TableofFigures"/>
        <w:tabs>
          <w:tab w:val="right" w:leader="dot" w:pos="8630"/>
        </w:tabs>
        <w:rPr>
          <w:rFonts w:asciiTheme="minorHAnsi" w:eastAsiaTheme="minorEastAsia" w:hAnsiTheme="minorHAnsi" w:cstheme="minorBidi"/>
          <w:noProof/>
          <w:sz w:val="22"/>
          <w:szCs w:val="22"/>
        </w:rPr>
      </w:pPr>
      <w:hyperlink w:anchor="_Toc58874915" w:history="1">
        <w:r w:rsidR="00CF60CD" w:rsidRPr="00CB5541">
          <w:rPr>
            <w:rStyle w:val="Hyperlink"/>
            <w:noProof/>
          </w:rPr>
          <w:t>Table 13: Numerical Results for Test Two</w:t>
        </w:r>
        <w:r w:rsidR="00CF60CD">
          <w:rPr>
            <w:noProof/>
            <w:webHidden/>
          </w:rPr>
          <w:tab/>
        </w:r>
        <w:r w:rsidR="00CF60CD">
          <w:rPr>
            <w:noProof/>
            <w:webHidden/>
          </w:rPr>
          <w:fldChar w:fldCharType="begin"/>
        </w:r>
        <w:r w:rsidR="00CF60CD">
          <w:rPr>
            <w:noProof/>
            <w:webHidden/>
          </w:rPr>
          <w:instrText xml:space="preserve"> PAGEREF _Toc58874915 \h </w:instrText>
        </w:r>
        <w:r w:rsidR="00CF60CD">
          <w:rPr>
            <w:noProof/>
            <w:webHidden/>
          </w:rPr>
        </w:r>
        <w:r w:rsidR="00CF60CD">
          <w:rPr>
            <w:noProof/>
            <w:webHidden/>
          </w:rPr>
          <w:fldChar w:fldCharType="separate"/>
        </w:r>
        <w:r w:rsidR="00CF60CD">
          <w:rPr>
            <w:noProof/>
            <w:webHidden/>
          </w:rPr>
          <w:t>52</w:t>
        </w:r>
        <w:r w:rsidR="00CF60CD">
          <w:rPr>
            <w:noProof/>
            <w:webHidden/>
          </w:rPr>
          <w:fldChar w:fldCharType="end"/>
        </w:r>
      </w:hyperlink>
    </w:p>
    <w:p w14:paraId="6D318970" w14:textId="1FA9870E" w:rsidR="00CF60CD" w:rsidRDefault="00BB1D39">
      <w:pPr>
        <w:pStyle w:val="TableofFigures"/>
        <w:tabs>
          <w:tab w:val="right" w:leader="dot" w:pos="8630"/>
        </w:tabs>
        <w:rPr>
          <w:rFonts w:asciiTheme="minorHAnsi" w:eastAsiaTheme="minorEastAsia" w:hAnsiTheme="minorHAnsi" w:cstheme="minorBidi"/>
          <w:noProof/>
          <w:sz w:val="22"/>
          <w:szCs w:val="22"/>
        </w:rPr>
      </w:pPr>
      <w:hyperlink w:anchor="_Toc58874916" w:history="1">
        <w:r w:rsidR="00CF60CD" w:rsidRPr="00CB5541">
          <w:rPr>
            <w:rStyle w:val="Hyperlink"/>
            <w:noProof/>
          </w:rPr>
          <w:t>Table 13: Numerical Results for Test Two</w:t>
        </w:r>
        <w:r w:rsidR="00CF60CD">
          <w:rPr>
            <w:noProof/>
            <w:webHidden/>
          </w:rPr>
          <w:tab/>
        </w:r>
        <w:r w:rsidR="00CF60CD">
          <w:rPr>
            <w:noProof/>
            <w:webHidden/>
          </w:rPr>
          <w:fldChar w:fldCharType="begin"/>
        </w:r>
        <w:r w:rsidR="00CF60CD">
          <w:rPr>
            <w:noProof/>
            <w:webHidden/>
          </w:rPr>
          <w:instrText xml:space="preserve"> PAGEREF _Toc58874916 \h </w:instrText>
        </w:r>
        <w:r w:rsidR="00CF60CD">
          <w:rPr>
            <w:noProof/>
            <w:webHidden/>
          </w:rPr>
        </w:r>
        <w:r w:rsidR="00CF60CD">
          <w:rPr>
            <w:noProof/>
            <w:webHidden/>
          </w:rPr>
          <w:fldChar w:fldCharType="separate"/>
        </w:r>
        <w:r w:rsidR="00CF60CD">
          <w:rPr>
            <w:noProof/>
            <w:webHidden/>
          </w:rPr>
          <w:t>52</w:t>
        </w:r>
        <w:r w:rsidR="00CF60CD">
          <w:rPr>
            <w:noProof/>
            <w:webHidden/>
          </w:rPr>
          <w:fldChar w:fldCharType="end"/>
        </w:r>
      </w:hyperlink>
    </w:p>
    <w:p w14:paraId="20728ABF" w14:textId="0C3050F0" w:rsidR="00CF60CD" w:rsidRDefault="00BB1D39">
      <w:pPr>
        <w:pStyle w:val="TableofFigures"/>
        <w:tabs>
          <w:tab w:val="right" w:leader="dot" w:pos="8630"/>
        </w:tabs>
        <w:rPr>
          <w:rFonts w:asciiTheme="minorHAnsi" w:eastAsiaTheme="minorEastAsia" w:hAnsiTheme="minorHAnsi" w:cstheme="minorBidi"/>
          <w:noProof/>
          <w:sz w:val="22"/>
          <w:szCs w:val="22"/>
        </w:rPr>
      </w:pPr>
      <w:hyperlink w:anchor="_Toc58874917" w:history="1">
        <w:r w:rsidR="00CF60CD" w:rsidRPr="00CB5541">
          <w:rPr>
            <w:rStyle w:val="Hyperlink"/>
            <w:noProof/>
          </w:rPr>
          <w:t>Table 12: Numerical Results for Test One</w:t>
        </w:r>
        <w:r w:rsidR="00CF60CD">
          <w:rPr>
            <w:noProof/>
            <w:webHidden/>
          </w:rPr>
          <w:tab/>
        </w:r>
        <w:r w:rsidR="00CF60CD">
          <w:rPr>
            <w:noProof/>
            <w:webHidden/>
          </w:rPr>
          <w:fldChar w:fldCharType="begin"/>
        </w:r>
        <w:r w:rsidR="00CF60CD">
          <w:rPr>
            <w:noProof/>
            <w:webHidden/>
          </w:rPr>
          <w:instrText xml:space="preserve"> PAGEREF _Toc58874917 \h </w:instrText>
        </w:r>
        <w:r w:rsidR="00CF60CD">
          <w:rPr>
            <w:noProof/>
            <w:webHidden/>
          </w:rPr>
        </w:r>
        <w:r w:rsidR="00CF60CD">
          <w:rPr>
            <w:noProof/>
            <w:webHidden/>
          </w:rPr>
          <w:fldChar w:fldCharType="separate"/>
        </w:r>
        <w:r w:rsidR="00CF60CD">
          <w:rPr>
            <w:noProof/>
            <w:webHidden/>
          </w:rPr>
          <w:t>53</w:t>
        </w:r>
        <w:r w:rsidR="00CF60CD">
          <w:rPr>
            <w:noProof/>
            <w:webHidden/>
          </w:rPr>
          <w:fldChar w:fldCharType="end"/>
        </w:r>
      </w:hyperlink>
    </w:p>
    <w:p w14:paraId="65417B01" w14:textId="7ABD727A" w:rsidR="00CF60CD" w:rsidRDefault="00BB1D39">
      <w:pPr>
        <w:pStyle w:val="TableofFigures"/>
        <w:tabs>
          <w:tab w:val="right" w:leader="dot" w:pos="8630"/>
        </w:tabs>
        <w:rPr>
          <w:rFonts w:asciiTheme="minorHAnsi" w:eastAsiaTheme="minorEastAsia" w:hAnsiTheme="minorHAnsi" w:cstheme="minorBidi"/>
          <w:noProof/>
          <w:sz w:val="22"/>
          <w:szCs w:val="22"/>
        </w:rPr>
      </w:pPr>
      <w:hyperlink w:anchor="_Toc58874918" w:history="1">
        <w:r w:rsidR="00CF60CD" w:rsidRPr="00CB5541">
          <w:rPr>
            <w:rStyle w:val="Hyperlink"/>
            <w:noProof/>
          </w:rPr>
          <w:t>Table 13: Numerical Results for Test Two</w:t>
        </w:r>
        <w:r w:rsidR="00CF60CD">
          <w:rPr>
            <w:noProof/>
            <w:webHidden/>
          </w:rPr>
          <w:tab/>
        </w:r>
        <w:r w:rsidR="00CF60CD">
          <w:rPr>
            <w:noProof/>
            <w:webHidden/>
          </w:rPr>
          <w:fldChar w:fldCharType="begin"/>
        </w:r>
        <w:r w:rsidR="00CF60CD">
          <w:rPr>
            <w:noProof/>
            <w:webHidden/>
          </w:rPr>
          <w:instrText xml:space="preserve"> PAGEREF _Toc58874918 \h </w:instrText>
        </w:r>
        <w:r w:rsidR="00CF60CD">
          <w:rPr>
            <w:noProof/>
            <w:webHidden/>
          </w:rPr>
        </w:r>
        <w:r w:rsidR="00CF60CD">
          <w:rPr>
            <w:noProof/>
            <w:webHidden/>
          </w:rPr>
          <w:fldChar w:fldCharType="separate"/>
        </w:r>
        <w:r w:rsidR="00CF60CD">
          <w:rPr>
            <w:noProof/>
            <w:webHidden/>
          </w:rPr>
          <w:t>53</w:t>
        </w:r>
        <w:r w:rsidR="00CF60CD">
          <w:rPr>
            <w:noProof/>
            <w:webHidden/>
          </w:rPr>
          <w:fldChar w:fldCharType="end"/>
        </w:r>
      </w:hyperlink>
    </w:p>
    <w:p w14:paraId="1C18C95B" w14:textId="7AA274EA" w:rsidR="00CF60CD" w:rsidRDefault="00BB1D39">
      <w:pPr>
        <w:pStyle w:val="TableofFigures"/>
        <w:tabs>
          <w:tab w:val="right" w:leader="dot" w:pos="8630"/>
        </w:tabs>
        <w:rPr>
          <w:rFonts w:asciiTheme="minorHAnsi" w:eastAsiaTheme="minorEastAsia" w:hAnsiTheme="minorHAnsi" w:cstheme="minorBidi"/>
          <w:noProof/>
          <w:sz w:val="22"/>
          <w:szCs w:val="22"/>
        </w:rPr>
      </w:pPr>
      <w:hyperlink w:anchor="_Toc58874919" w:history="1">
        <w:r w:rsidR="00CF60CD" w:rsidRPr="00CB5541">
          <w:rPr>
            <w:rStyle w:val="Hyperlink"/>
            <w:noProof/>
          </w:rPr>
          <w:t>Table 14: Numerical Results for Test Three</w:t>
        </w:r>
        <w:r w:rsidR="00CF60CD">
          <w:rPr>
            <w:noProof/>
            <w:webHidden/>
          </w:rPr>
          <w:tab/>
        </w:r>
        <w:r w:rsidR="00CF60CD">
          <w:rPr>
            <w:noProof/>
            <w:webHidden/>
          </w:rPr>
          <w:fldChar w:fldCharType="begin"/>
        </w:r>
        <w:r w:rsidR="00CF60CD">
          <w:rPr>
            <w:noProof/>
            <w:webHidden/>
          </w:rPr>
          <w:instrText xml:space="preserve"> PAGEREF _Toc58874919 \h </w:instrText>
        </w:r>
        <w:r w:rsidR="00CF60CD">
          <w:rPr>
            <w:noProof/>
            <w:webHidden/>
          </w:rPr>
        </w:r>
        <w:r w:rsidR="00CF60CD">
          <w:rPr>
            <w:noProof/>
            <w:webHidden/>
          </w:rPr>
          <w:fldChar w:fldCharType="separate"/>
        </w:r>
        <w:r w:rsidR="00CF60CD">
          <w:rPr>
            <w:noProof/>
            <w:webHidden/>
          </w:rPr>
          <w:t>54</w:t>
        </w:r>
        <w:r w:rsidR="00CF60CD">
          <w:rPr>
            <w:noProof/>
            <w:webHidden/>
          </w:rPr>
          <w:fldChar w:fldCharType="end"/>
        </w:r>
      </w:hyperlink>
    </w:p>
    <w:p w14:paraId="7DF1626D" w14:textId="011D4C9A" w:rsidR="00CF60CD" w:rsidRDefault="00BB1D39">
      <w:pPr>
        <w:pStyle w:val="TableofFigures"/>
        <w:tabs>
          <w:tab w:val="right" w:leader="dot" w:pos="8630"/>
        </w:tabs>
        <w:rPr>
          <w:rFonts w:asciiTheme="minorHAnsi" w:eastAsiaTheme="minorEastAsia" w:hAnsiTheme="minorHAnsi" w:cstheme="minorBidi"/>
          <w:noProof/>
          <w:sz w:val="22"/>
          <w:szCs w:val="22"/>
        </w:rPr>
      </w:pPr>
      <w:hyperlink w:anchor="_Toc58874920" w:history="1">
        <w:r w:rsidR="00CF60CD" w:rsidRPr="00CB5541">
          <w:rPr>
            <w:rStyle w:val="Hyperlink"/>
            <w:noProof/>
          </w:rPr>
          <w:t>Table 15: Numerical Results for Test Four</w:t>
        </w:r>
        <w:r w:rsidR="00CF60CD">
          <w:rPr>
            <w:noProof/>
            <w:webHidden/>
          </w:rPr>
          <w:tab/>
        </w:r>
        <w:r w:rsidR="00CF60CD">
          <w:rPr>
            <w:noProof/>
            <w:webHidden/>
          </w:rPr>
          <w:fldChar w:fldCharType="begin"/>
        </w:r>
        <w:r w:rsidR="00CF60CD">
          <w:rPr>
            <w:noProof/>
            <w:webHidden/>
          </w:rPr>
          <w:instrText xml:space="preserve"> PAGEREF _Toc58874920 \h </w:instrText>
        </w:r>
        <w:r w:rsidR="00CF60CD">
          <w:rPr>
            <w:noProof/>
            <w:webHidden/>
          </w:rPr>
        </w:r>
        <w:r w:rsidR="00CF60CD">
          <w:rPr>
            <w:noProof/>
            <w:webHidden/>
          </w:rPr>
          <w:fldChar w:fldCharType="separate"/>
        </w:r>
        <w:r w:rsidR="00CF60CD">
          <w:rPr>
            <w:noProof/>
            <w:webHidden/>
          </w:rPr>
          <w:t>54</w:t>
        </w:r>
        <w:r w:rsidR="00CF60CD">
          <w:rPr>
            <w:noProof/>
            <w:webHidden/>
          </w:rPr>
          <w:fldChar w:fldCharType="end"/>
        </w:r>
      </w:hyperlink>
    </w:p>
    <w:p w14:paraId="3059DC8B" w14:textId="46E88537" w:rsidR="00CF60CD" w:rsidRDefault="00BB1D39">
      <w:pPr>
        <w:pStyle w:val="TableofFigures"/>
        <w:tabs>
          <w:tab w:val="right" w:leader="dot" w:pos="8630"/>
        </w:tabs>
        <w:rPr>
          <w:rFonts w:asciiTheme="minorHAnsi" w:eastAsiaTheme="minorEastAsia" w:hAnsiTheme="minorHAnsi" w:cstheme="minorBidi"/>
          <w:noProof/>
          <w:sz w:val="22"/>
          <w:szCs w:val="22"/>
        </w:rPr>
      </w:pPr>
      <w:hyperlink w:anchor="_Toc58874921" w:history="1">
        <w:r w:rsidR="00CF60CD" w:rsidRPr="00CB5541">
          <w:rPr>
            <w:rStyle w:val="Hyperlink"/>
            <w:noProof/>
          </w:rPr>
          <w:t>Table 16: Numerical Results for Test Five</w:t>
        </w:r>
        <w:r w:rsidR="00CF60CD">
          <w:rPr>
            <w:noProof/>
            <w:webHidden/>
          </w:rPr>
          <w:tab/>
        </w:r>
        <w:r w:rsidR="00CF60CD">
          <w:rPr>
            <w:noProof/>
            <w:webHidden/>
          </w:rPr>
          <w:fldChar w:fldCharType="begin"/>
        </w:r>
        <w:r w:rsidR="00CF60CD">
          <w:rPr>
            <w:noProof/>
            <w:webHidden/>
          </w:rPr>
          <w:instrText xml:space="preserve"> PAGEREF _Toc58874921 \h </w:instrText>
        </w:r>
        <w:r w:rsidR="00CF60CD">
          <w:rPr>
            <w:noProof/>
            <w:webHidden/>
          </w:rPr>
        </w:r>
        <w:r w:rsidR="00CF60CD">
          <w:rPr>
            <w:noProof/>
            <w:webHidden/>
          </w:rPr>
          <w:fldChar w:fldCharType="separate"/>
        </w:r>
        <w:r w:rsidR="00CF60CD">
          <w:rPr>
            <w:noProof/>
            <w:webHidden/>
          </w:rPr>
          <w:t>54</w:t>
        </w:r>
        <w:r w:rsidR="00CF60CD">
          <w:rPr>
            <w:noProof/>
            <w:webHidden/>
          </w:rPr>
          <w:fldChar w:fldCharType="end"/>
        </w:r>
      </w:hyperlink>
    </w:p>
    <w:p w14:paraId="026E9E89" w14:textId="7E5D3743" w:rsidR="00CF60CD" w:rsidRDefault="00BB1D39">
      <w:pPr>
        <w:pStyle w:val="TableofFigures"/>
        <w:tabs>
          <w:tab w:val="right" w:leader="dot" w:pos="8630"/>
        </w:tabs>
        <w:rPr>
          <w:rFonts w:asciiTheme="minorHAnsi" w:eastAsiaTheme="minorEastAsia" w:hAnsiTheme="minorHAnsi" w:cstheme="minorBidi"/>
          <w:noProof/>
          <w:sz w:val="22"/>
          <w:szCs w:val="22"/>
        </w:rPr>
      </w:pPr>
      <w:hyperlink w:anchor="_Toc58874922" w:history="1">
        <w:r w:rsidR="00CF60CD" w:rsidRPr="00CB5541">
          <w:rPr>
            <w:rStyle w:val="Hyperlink"/>
            <w:noProof/>
          </w:rPr>
          <w:t>Table 17: Numerical Results for Test Six</w:t>
        </w:r>
        <w:r w:rsidR="00CF60CD">
          <w:rPr>
            <w:noProof/>
            <w:webHidden/>
          </w:rPr>
          <w:tab/>
        </w:r>
        <w:r w:rsidR="00CF60CD">
          <w:rPr>
            <w:noProof/>
            <w:webHidden/>
          </w:rPr>
          <w:fldChar w:fldCharType="begin"/>
        </w:r>
        <w:r w:rsidR="00CF60CD">
          <w:rPr>
            <w:noProof/>
            <w:webHidden/>
          </w:rPr>
          <w:instrText xml:space="preserve"> PAGEREF _Toc58874922 \h </w:instrText>
        </w:r>
        <w:r w:rsidR="00CF60CD">
          <w:rPr>
            <w:noProof/>
            <w:webHidden/>
          </w:rPr>
        </w:r>
        <w:r w:rsidR="00CF60CD">
          <w:rPr>
            <w:noProof/>
            <w:webHidden/>
          </w:rPr>
          <w:fldChar w:fldCharType="separate"/>
        </w:r>
        <w:r w:rsidR="00CF60CD">
          <w:rPr>
            <w:noProof/>
            <w:webHidden/>
          </w:rPr>
          <w:t>55</w:t>
        </w:r>
        <w:r w:rsidR="00CF60CD">
          <w:rPr>
            <w:noProof/>
            <w:webHidden/>
          </w:rPr>
          <w:fldChar w:fldCharType="end"/>
        </w:r>
      </w:hyperlink>
    </w:p>
    <w:p w14:paraId="13F39D8C" w14:textId="54FEC977" w:rsidR="00D31D3D" w:rsidRDefault="00143E31" w:rsidP="008D778C">
      <w:r>
        <w:fldChar w:fldCharType="end"/>
      </w:r>
    </w:p>
    <w:p w14:paraId="5E86408E" w14:textId="61A6E88B" w:rsidR="00D31D3D" w:rsidRDefault="00D31D3D" w:rsidP="008D778C"/>
    <w:p w14:paraId="5B3415E1" w14:textId="658657E5" w:rsidR="00D31D3D" w:rsidRDefault="00D31D3D" w:rsidP="008D778C"/>
    <w:p w14:paraId="6DE6D35D" w14:textId="24F887CC" w:rsidR="00D31D3D" w:rsidRDefault="00D31D3D" w:rsidP="008D778C"/>
    <w:p w14:paraId="6D7E517B" w14:textId="7EB7E2EC" w:rsidR="00D31D3D" w:rsidRDefault="00D31D3D" w:rsidP="008D778C"/>
    <w:p w14:paraId="6F896FFE" w14:textId="66C5D426" w:rsidR="00D31D3D" w:rsidRDefault="00D31D3D" w:rsidP="008D778C"/>
    <w:p w14:paraId="4E68A1ED" w14:textId="11307027" w:rsidR="00D31D3D" w:rsidRDefault="00D31D3D" w:rsidP="008D778C"/>
    <w:p w14:paraId="3923B597" w14:textId="62F6123C" w:rsidR="002B5703" w:rsidRPr="008D778C" w:rsidRDefault="002B5703" w:rsidP="008D778C"/>
    <w:p w14:paraId="44E21993" w14:textId="1DA74D31" w:rsidR="00251273" w:rsidRDefault="00251273" w:rsidP="00BA0D42">
      <w:pPr>
        <w:pStyle w:val="Heading1"/>
      </w:pPr>
      <w:bookmarkStart w:id="28" w:name="_Toc58424791"/>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8"/>
    </w:p>
    <w:p w14:paraId="2FD99AA2" w14:textId="28505CB7" w:rsidR="000F24BA" w:rsidRDefault="0036732F" w:rsidP="008322E0">
      <w:pPr>
        <w:ind w:firstLine="720"/>
      </w:pPr>
      <w:r>
        <w:t xml:space="preserve">Real-time computer simulations are important tools for the military [29]. </w:t>
      </w:r>
      <w:r w:rsidR="000F24BA">
        <w:t xml:space="preserve">The reasons to use a </w:t>
      </w:r>
      <w:r w:rsidR="00313BE0">
        <w:t xml:space="preserve">virtual </w:t>
      </w:r>
      <w:r w:rsidR="000F24BA">
        <w:t>computer simulation over real-life simulation is because it is less expensive, more accessible, more versatile, and completely saf</w:t>
      </w:r>
      <w:r w:rsidR="005308B0">
        <w:t>e. Virtual simula</w:t>
      </w:r>
      <w:r w:rsidR="00741ECE">
        <w:t>tions are cost effective as</w:t>
      </w:r>
      <w:r w:rsidR="005308B0">
        <w:t xml:space="preserve"> they do not require real-life vehicles and equipment, which require fuel, maintenance and manpower to operate.</w:t>
      </w:r>
      <w:r w:rsidR="000F24BA">
        <w:t xml:space="preserve"> T</w:t>
      </w:r>
      <w:r w:rsidR="00191973">
        <w:t xml:space="preserve">hey are more accessible since </w:t>
      </w:r>
      <w:r w:rsidR="000F24BA">
        <w:t xml:space="preserve">all you need is a </w:t>
      </w:r>
      <w:r w:rsidR="008B727F">
        <w:t xml:space="preserve">capable </w:t>
      </w:r>
      <w:r w:rsidR="000F24BA">
        <w:t xml:space="preserve">computer to use it. They are more versatile because you can simulate scenarios that might not be possible to put together in real-life. And finally, </w:t>
      </w:r>
      <w:r w:rsidR="00191973">
        <w:t>they are completely safe due to the fact that</w:t>
      </w:r>
      <w:r w:rsidR="000F24BA">
        <w:t xml:space="preserve"> users cannot hurt themselves.</w:t>
      </w:r>
    </w:p>
    <w:p w14:paraId="4D7C563F" w14:textId="1E0877AF" w:rsidR="00083D99" w:rsidRDefault="00494BD0" w:rsidP="00083D99">
      <w:pPr>
        <w:ind w:firstLine="720"/>
      </w:pPr>
      <w:r w:rsidRPr="00494BD0">
        <w:t xml:space="preserve"> </w:t>
      </w:r>
      <w:r w:rsidR="00CA154E">
        <w:t>Today, military</w:t>
      </w:r>
      <w:r w:rsidR="00032293">
        <w:t xml:space="preserve"> </w:t>
      </w:r>
      <w:r>
        <w:t xml:space="preserve">computer simulations </w:t>
      </w:r>
      <w:r w:rsidR="004B6CE9">
        <w:t>exist to simulate everything that could take place at war</w:t>
      </w:r>
      <w:r w:rsidR="001F4092">
        <w:t xml:space="preserve">, </w:t>
      </w:r>
      <w:r w:rsidR="00344407">
        <w:t>such as battle planning or individual pilot training</w:t>
      </w:r>
      <w:r w:rsidR="008C3DC8">
        <w:t xml:space="preserve"> [29]</w:t>
      </w:r>
      <w:r w:rsidR="00344407">
        <w:t>.</w:t>
      </w:r>
      <w:r w:rsidR="006965F7">
        <w:t xml:space="preserve"> </w:t>
      </w:r>
      <w:r w:rsidR="0028544C">
        <w:t>The simulation software used is often written using the Object-Oriented Programming (OOP)</w:t>
      </w:r>
      <w:r w:rsidR="00A4318D">
        <w:t xml:space="preserve"> paradigm, which revolves around classes of data and subsequent objects</w:t>
      </w:r>
      <w:r w:rsidR="008C3DC8">
        <w:t xml:space="preserve"> [</w:t>
      </w:r>
      <w:r w:rsidR="002F4934">
        <w:t>***</w:t>
      </w:r>
      <w:r w:rsidR="008C3DC8">
        <w:t>NONE]</w:t>
      </w:r>
      <w:r w:rsidR="00A4318D">
        <w:t>.</w:t>
      </w:r>
      <w:r w:rsidR="001118EA">
        <w:t xml:space="preserve"> But there is an alternative</w:t>
      </w:r>
      <w:r w:rsidR="00083D99">
        <w:t>, modern</w:t>
      </w:r>
      <w:r w:rsidR="001118EA">
        <w:t xml:space="preserve"> paradigm, called Data-Oriented Design (DOD),</w:t>
      </w:r>
      <w:r w:rsidR="00A4318D">
        <w:t xml:space="preserve"> which focuses on </w:t>
      </w:r>
      <w:r w:rsidR="00A4318D">
        <w:lastRenderedPageBreak/>
        <w:t xml:space="preserve">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as it relates to flight simulation</w:t>
      </w:r>
      <w:r w:rsidR="001118EA">
        <w:t xml:space="preserve">. Specifically, we will discuss an implementation of DOD, called the Entity Component System (ECS) architecture. ECS is a programming design architecture that is </w:t>
      </w:r>
      <w:r w:rsidR="00083D99">
        <w:t>primarily</w:t>
      </w:r>
      <w:r w:rsidR="001118EA">
        <w:t xml:space="preserve"> used in the video game industry to design game engines.</w:t>
      </w:r>
      <w:r w:rsidR="00BF6D1B">
        <w:t xml:space="preserve"> But simulations are similar enough to games to be able to take advantage of this architecture.</w:t>
      </w:r>
      <w:r w:rsidR="001118EA">
        <w:t xml:space="preserve"> </w:t>
      </w:r>
      <w:r w:rsidR="00083D99">
        <w:t>In this thesis, the leveraging of the ECS design in a military oriented simulation is of particular interest because it has never been done before. The ECS architecture is simply a new way of organizing data, alternatively to using OOP to organize data. Where OOP relies on hierarchies of data, ECS relies on compartmentalization of data, where data content and its functionality on the data is separated. Notably, Unity, a platform for creating an</w:t>
      </w:r>
      <w:r w:rsidR="00D167EA">
        <w:t xml:space="preserve">d operating real-time </w:t>
      </w:r>
      <w:r w:rsidR="007A01BC">
        <w:t>3-Dimensional (3D)</w:t>
      </w:r>
      <w:r w:rsidR="00D167EA">
        <w:t xml:space="preserve"> games,</w:t>
      </w:r>
      <w:r w:rsidR="00083D99">
        <w:t xml:space="preserve"> uses an ECS architecture in its game engine [15]. The massively popular battle royale game </w:t>
      </w:r>
      <w:r w:rsidR="00083D99" w:rsidRPr="00F53C00">
        <w:rPr>
          <w:i/>
        </w:rPr>
        <w:t>Fall Guys: Ultimate Knockout</w:t>
      </w:r>
      <w:r w:rsidR="00083D99">
        <w:t xml:space="preserve">, for example, was created with Unity, which relies on the ECS design [16]. </w:t>
      </w:r>
      <w:r w:rsidR="008E4C2D">
        <w:t>The ECS architecture,</w:t>
      </w:r>
      <w:r w:rsidR="00083D99">
        <w:t xml:space="preserve"> which is discussed in more detail in Chapter 2, leads to code that is more reusable, readable, and performant. But we will also discus</w:t>
      </w:r>
      <w:r w:rsidR="00F95840">
        <w:t xml:space="preserve">s </w:t>
      </w:r>
      <w:r w:rsidR="003809E6">
        <w:t xml:space="preserve">possible pitfalls in </w:t>
      </w:r>
      <w:r w:rsidR="00083D99">
        <w:t>software created</w:t>
      </w:r>
      <w:r w:rsidR="00F95840">
        <w:t xml:space="preserve"> using</w:t>
      </w:r>
      <w:r w:rsidR="003809E6">
        <w:t xml:space="preserve"> an ECS.</w:t>
      </w:r>
    </w:p>
    <w:p w14:paraId="4EA6D41B" w14:textId="23D2471A" w:rsidR="00F2254C" w:rsidRDefault="001118EA" w:rsidP="003F4BEE">
      <w:pPr>
        <w:ind w:firstLine="720"/>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AB1FB1">
        <w:t>flight dynamics model</w:t>
      </w:r>
      <w:r w:rsidR="00755246">
        <w:t>s</w:t>
      </w:r>
      <w:r w:rsidR="00AB1FB1">
        <w:t xml:space="preserve"> (FDM)</w:t>
      </w:r>
      <w:r w:rsidR="008B727F">
        <w:t>.</w:t>
      </w:r>
      <w:r w:rsidR="009964DC">
        <w:t xml:space="preserve"> This is the</w:t>
      </w:r>
      <w:r w:rsidR="008322E0">
        <w:t xml:space="preserve"> </w:t>
      </w:r>
      <w:r w:rsidR="009F1CC0">
        <w:t xml:space="preserve">important </w:t>
      </w:r>
      <w:r w:rsidR="008322E0">
        <w:t xml:space="preserve">piece </w:t>
      </w:r>
      <w:r w:rsidR="009964DC">
        <w:t>of</w:t>
      </w:r>
      <w:r w:rsidR="00533FF8">
        <w:t xml:space="preserve"> </w:t>
      </w:r>
      <w:r w:rsidR="008322E0">
        <w:t xml:space="preserve">flight simulation </w:t>
      </w:r>
      <w:r w:rsidR="006F29F2">
        <w:t xml:space="preserve">software </w:t>
      </w:r>
      <w:r w:rsidR="00300B53">
        <w:t>that</w:t>
      </w:r>
      <w:r w:rsidR="00AC7260">
        <w:t xml:space="preserve"> </w:t>
      </w:r>
      <w:r w:rsidR="008322E0">
        <w:t xml:space="preserve">calculates </w:t>
      </w:r>
      <w:r w:rsidR="00533FF8">
        <w:t>realistic flight behavior</w:t>
      </w:r>
      <w:r w:rsidR="00BA3A68">
        <w:t xml:space="preserve">. The sequence of physics calculations in the FDM designed to mimic real-life flight </w:t>
      </w:r>
      <w:r w:rsidR="00AA6498">
        <w:t xml:space="preserve">are </w:t>
      </w:r>
      <w:r w:rsidR="00BA3A68">
        <w:t>called the equations of motion</w:t>
      </w:r>
      <w:r w:rsidR="00AA6498">
        <w:t xml:space="preserve">. The equations of motion calculate </w:t>
      </w:r>
      <w:r w:rsidR="00F26ACB">
        <w:t>how an</w:t>
      </w:r>
      <w:r w:rsidR="00DD6365">
        <w:t xml:space="preserve"> airplane </w:t>
      </w:r>
      <w:r w:rsidR="00F26ACB">
        <w:t>should be translated and rotated</w:t>
      </w:r>
      <w:r w:rsidR="00DD6365">
        <w:t>, while taking into account external forces, like gravity, as well as the physical properties of the airplane.</w:t>
      </w:r>
      <w:r w:rsidR="00ED7F10">
        <w:t xml:space="preserve"> </w:t>
      </w:r>
      <w:r w:rsidR="00B32F47">
        <w:t xml:space="preserve">The </w:t>
      </w:r>
      <w:r w:rsidR="00B32F47">
        <w:lastRenderedPageBreak/>
        <w:t>degrees of freedom</w:t>
      </w:r>
      <w:r w:rsidR="00F26ACB">
        <w:t xml:space="preserve"> (DOF)</w:t>
      </w:r>
      <w:r w:rsidR="00BF4D11">
        <w:t xml:space="preserve"> classification</w:t>
      </w:r>
      <w:r w:rsidR="00B32F47">
        <w:t xml:space="preserve"> of an FDM</w:t>
      </w:r>
      <w:r w:rsidR="00F26ACB">
        <w:t xml:space="preserve"> represents the possible</w:t>
      </w:r>
      <w:r w:rsidR="00B32F47">
        <w:t xml:space="preserve"> translation and rotation </w:t>
      </w:r>
      <w:r w:rsidR="00A65FFC">
        <w:t xml:space="preserve">of </w:t>
      </w:r>
      <w:r w:rsidR="00F26ACB">
        <w:t xml:space="preserve">the airplane </w:t>
      </w:r>
      <w:r w:rsidR="00B32F47">
        <w:t>supported</w:t>
      </w:r>
      <w:r w:rsidR="00526B56">
        <w:t xml:space="preserve"> </w:t>
      </w:r>
      <w:r w:rsidR="00F26ACB">
        <w:t>by the FDMs mechanics</w:t>
      </w:r>
      <w:r w:rsidR="00AA6498">
        <w:t>.</w:t>
      </w:r>
      <w:r w:rsidR="00526B56">
        <w:t xml:space="preserve"> </w:t>
      </w:r>
      <w:r w:rsidR="00A65FFC">
        <w:t xml:space="preserve">Three degrees of freedom are associated with translation (e.g., x, y, z) and three are associated with rotation (e.g., pitch, roll, yaw) for a total of six possible degrees that could be calculated. </w:t>
      </w:r>
      <w:r w:rsidR="00526B56">
        <w:t xml:space="preserve">This thesis </w:t>
      </w:r>
      <w:r w:rsidR="00D86818">
        <w:t>describes creating</w:t>
      </w:r>
      <w:r w:rsidR="006B10B4">
        <w:t xml:space="preserve"> two</w:t>
      </w:r>
      <w:r w:rsidR="003809E6">
        <w:t xml:space="preserve"> FDM</w:t>
      </w:r>
      <w:r w:rsidR="006B10B4">
        <w:t>s</w:t>
      </w:r>
      <w:r w:rsidR="00787E17">
        <w:t>, one is</w:t>
      </w:r>
      <w:r w:rsidR="00A65FFC">
        <w:t xml:space="preserve"> </w:t>
      </w:r>
      <w:r w:rsidR="00770FC1">
        <w:t>4-</w:t>
      </w:r>
      <w:r w:rsidR="00A65FFC">
        <w:t>DOF and</w:t>
      </w:r>
      <w:r w:rsidR="00787E17">
        <w:t xml:space="preserve"> the other is</w:t>
      </w:r>
      <w:r w:rsidR="001C7A60">
        <w:t xml:space="preserve"> </w:t>
      </w:r>
      <w:r w:rsidR="00770FC1">
        <w:t>6-</w:t>
      </w:r>
      <w:r w:rsidR="00A65FFC">
        <w:t>DOF,</w:t>
      </w:r>
      <w:r w:rsidR="006B10B4">
        <w:t xml:space="preserve"> that are</w:t>
      </w:r>
      <w:r w:rsidR="00D86818">
        <w:t xml:space="preserve"> built on a</w:t>
      </w:r>
      <w:r w:rsidR="006271D8">
        <w:t xml:space="preserve"> specific</w:t>
      </w:r>
      <w:r w:rsidR="00D86818">
        <w:t xml:space="preserve"> DOD-based</w:t>
      </w:r>
      <w:r w:rsidR="008B1245">
        <w:t xml:space="preserve"> pattern</w:t>
      </w:r>
      <w:r w:rsidR="00B93D60">
        <w:t>:</w:t>
      </w:r>
      <w:r w:rsidR="008B1245">
        <w:t xml:space="preserve"> ECS</w:t>
      </w:r>
      <w:r w:rsidR="00526B56">
        <w:t>.</w:t>
      </w:r>
      <w:r w:rsidR="00116907">
        <w:t xml:space="preserve"> Although an FDM is only the piece of code that calculates how an airplane flies, we </w:t>
      </w:r>
      <w:r w:rsidR="00087931">
        <w:t xml:space="preserve">subsequently </w:t>
      </w:r>
      <w:r w:rsidR="00116907">
        <w:t xml:space="preserve">connect both FDMs to a </w:t>
      </w:r>
      <w:r w:rsidR="00087931">
        <w:t xml:space="preserve">keyboard </w:t>
      </w:r>
      <w:r w:rsidR="00116907">
        <w:t xml:space="preserve">flight control system, and a graphics visualization system – constructing </w:t>
      </w:r>
      <w:r w:rsidR="00474EA2">
        <w:t xml:space="preserve">an interactive </w:t>
      </w:r>
      <w:r w:rsidR="00116907">
        <w:t xml:space="preserve">flight simulator. </w:t>
      </w:r>
    </w:p>
    <w:p w14:paraId="303C2FDE" w14:textId="32AEF76F" w:rsidR="0094479C" w:rsidRDefault="009F2C00" w:rsidP="009F2C00">
      <w:pPr>
        <w:ind w:firstLine="720"/>
      </w:pPr>
      <w:r>
        <w:t xml:space="preserve">To actually implement the ECS architecture in a FDM, the </w:t>
      </w:r>
      <w:r w:rsidR="009A01C9">
        <w:t>Rust programming language</w:t>
      </w:r>
      <w:r>
        <w:t xml:space="preserve"> was chosen</w:t>
      </w:r>
      <w:r w:rsidR="00D07C89">
        <w:t>.</w:t>
      </w:r>
      <w:r w:rsidR="003E094E">
        <w:t xml:space="preserve"> Rust, </w:t>
      </w:r>
      <w:r w:rsidR="003E094E" w:rsidRPr="00EB06EB">
        <w:t>created in 2</w:t>
      </w:r>
      <w:r w:rsidR="003E094E">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rsidR="003E094E">
        <w:t xml:space="preserve"> programmer to be sure the software is memory safe. </w:t>
      </w:r>
      <w:r w:rsidR="002C36A2">
        <w:t>Although</w:t>
      </w:r>
      <w:r w:rsidR="00F21006">
        <w:t xml:space="preserve"> s</w:t>
      </w:r>
      <w:r w:rsidR="003E094E">
        <w:t>ome languages are also memory safe like Rust,</w:t>
      </w:r>
      <w:r w:rsidR="002C36A2">
        <w:t xml:space="preserve"> they </w:t>
      </w:r>
      <w:r w:rsidR="00F96598">
        <w:t xml:space="preserve">sacrifice </w:t>
      </w:r>
      <w:r w:rsidR="003E094E">
        <w:t xml:space="preserve">performance in order to accomplish memory safety. This is because </w:t>
      </w:r>
      <w:r w:rsidR="00BE584B">
        <w:t>they use a garbage collector that cleans up memory at runti</w:t>
      </w:r>
      <w:r w:rsidR="003E094E">
        <w:t>me to ensure memory safety – this not ideal for performance</w:t>
      </w:r>
      <w:r w:rsidR="00E43B4D">
        <w:t xml:space="preserve"> [1]</w:t>
      </w:r>
      <w:r w:rsidR="003E094E">
        <w:t>. Rust’s performance, however, is a positive result of the way it tackles memory issues because it does not need a garbage collector and chec</w:t>
      </w:r>
      <w:r w:rsidR="00B23A51">
        <w:t xml:space="preserve">ks for issues at compile time. </w:t>
      </w:r>
      <w:r w:rsidR="003E094E">
        <w:t xml:space="preserve">These features are undoubtedly worthwhile to take advantage of in a flight </w:t>
      </w:r>
      <w:r w:rsidR="003E094E">
        <w:lastRenderedPageBreak/>
        <w:t>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9" w:name="_Toc493484472"/>
      <w:bookmarkStart w:id="30" w:name="_Toc493484713"/>
      <w:bookmarkStart w:id="31" w:name="_Toc494527307"/>
      <w:bookmarkStart w:id="32" w:name="_Toc495221473"/>
      <w:bookmarkStart w:id="33" w:name="_Toc495663184"/>
      <w:bookmarkStart w:id="34" w:name="_Toc495826206"/>
      <w:bookmarkStart w:id="35" w:name="_Toc495826314"/>
      <w:bookmarkStart w:id="36" w:name="_Toc495999054"/>
      <w:bookmarkStart w:id="37" w:name="_Toc496074852"/>
      <w:bookmarkStart w:id="38" w:name="_Toc496074947"/>
      <w:bookmarkStart w:id="39" w:name="_Toc496075121"/>
      <w:bookmarkStart w:id="40" w:name="_Toc496075279"/>
      <w:bookmarkStart w:id="41" w:name="_Toc496075343"/>
      <w:bookmarkStart w:id="42" w:name="_Toc496080585"/>
      <w:bookmarkStart w:id="43" w:name="_Toc503248582"/>
      <w:bookmarkStart w:id="44" w:name="_Toc504131158"/>
      <w:bookmarkStart w:id="45" w:name="_Toc504131360"/>
      <w:bookmarkStart w:id="46" w:name="_Toc504131515"/>
      <w:bookmarkStart w:id="47" w:name="_Toc58424792"/>
      <w:r>
        <w:t>1.1</w:t>
      </w:r>
      <w:r w:rsidR="00F96855">
        <w:t xml:space="preserve"> </w:t>
      </w:r>
      <w:r w:rsidR="009C54CE">
        <w:t>Problem Statement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56457F63" w14:textId="3A204E65" w:rsidR="00E80715" w:rsidRDefault="00C344AE" w:rsidP="00E77543">
      <w:pPr>
        <w:pStyle w:val="BodyText"/>
      </w:pPr>
      <w:bookmarkStart w:id="48" w:name="_Toc493484473"/>
      <w:bookmarkStart w:id="49" w:name="_Toc493484714"/>
      <w:bookmarkStart w:id="50" w:name="_Toc494527308"/>
      <w:bookmarkStart w:id="51" w:name="_Toc495221474"/>
      <w:bookmarkStart w:id="52" w:name="_Toc495663185"/>
      <w:bookmarkStart w:id="53" w:name="_Toc495826207"/>
      <w:bookmarkStart w:id="54" w:name="_Toc495826315"/>
      <w:bookmarkStart w:id="55" w:name="_Toc495999055"/>
      <w:bookmarkStart w:id="56" w:name="_Toc496074853"/>
      <w:bookmarkStart w:id="57" w:name="_Toc496074948"/>
      <w:bookmarkStart w:id="58" w:name="_Toc496075122"/>
      <w:bookmarkStart w:id="59" w:name="_Toc496075280"/>
      <w:bookmarkStart w:id="60" w:name="_Toc496075344"/>
      <w:bookmarkStart w:id="61" w:name="_Toc496080586"/>
      <w:bookmarkStart w:id="62" w:name="_Toc503248583"/>
      <w:bookmarkStart w:id="63" w:name="_Toc504131159"/>
      <w:bookmarkStart w:id="64" w:name="_Toc504131361"/>
      <w:bookmarkStart w:id="65"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075330">
        <w:t>written in a systems level programming language like C++</w:t>
      </w:r>
      <w:r w:rsidR="00A1313B">
        <w:t xml:space="preserve"> [</w:t>
      </w:r>
      <w:r w:rsidR="002F4934">
        <w:t>***</w:t>
      </w:r>
      <w:r w:rsidR="00A1313B">
        <w:t>NONE]</w:t>
      </w:r>
      <w:r w:rsidR="00075330">
        <w:t xml:space="preserve">. </w:t>
      </w:r>
      <w:r w:rsidR="00593114">
        <w:t xml:space="preserve">It is likely that the </w:t>
      </w:r>
      <w:r w:rsidR="002A061A">
        <w:t>simulation could spin up</w:t>
      </w:r>
      <w:r w:rsidR="00391472">
        <w:t xml:space="preserve"> hundreds or even thousands of </w:t>
      </w:r>
      <w:r w:rsidR="00862643">
        <w:t xml:space="preserve">moving entities, or game objects, such as airplanes, or soldiers. These entities have many 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entities. </w:t>
      </w:r>
      <w:r w:rsidR="00505B33">
        <w:t>Furthermore</w:t>
      </w:r>
      <w:r w:rsidR="008B454F">
        <w:t xml:space="preserve">, when </w:t>
      </w:r>
      <w:r w:rsidR="00E77543">
        <w:t xml:space="preserve">programming with </w:t>
      </w:r>
      <w:r w:rsidR="00257CBF">
        <w:t>sy</w:t>
      </w:r>
      <w:r w:rsidR="007C29B9">
        <w:t xml:space="preserve">stems </w:t>
      </w:r>
      <w:r w:rsidR="00E77543">
        <w:t xml:space="preserve">level </w:t>
      </w:r>
      <w:r w:rsidR="007C29B9">
        <w:t>programming languages, i</w:t>
      </w:r>
      <w:r w:rsidR="00966618">
        <w:t xml:space="preserve">t </w:t>
      </w:r>
      <w:r w:rsidR="00811685">
        <w:t>is</w:t>
      </w:r>
      <w:r w:rsidR="00E77543">
        <w:t xml:space="preserve"> </w:t>
      </w:r>
      <w:r w:rsidR="00564240">
        <w:t xml:space="preserve">common for beginner and intermediate level software developers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2C33BD65" w:rsidR="00251273" w:rsidRDefault="00D867D5" w:rsidP="00BA0D42">
      <w:pPr>
        <w:pStyle w:val="Heading2"/>
        <w:spacing w:before="0"/>
      </w:pPr>
      <w:bookmarkStart w:id="66" w:name="_Toc58424793"/>
      <w:r>
        <w:t>1.2</w:t>
      </w:r>
      <w:r w:rsidR="00F96855">
        <w:t xml:space="preserve"> </w:t>
      </w:r>
      <w:r w:rsidR="009C54CE">
        <w:t xml:space="preserve">Research </w:t>
      </w:r>
      <w:r w:rsidR="00EC3664">
        <w:t>Objective</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2F8D7BA8" w14:textId="043A7070" w:rsidR="008B454F" w:rsidRDefault="008B454F" w:rsidP="00662907">
      <w:pPr>
        <w:pStyle w:val="BodyText"/>
      </w:pPr>
      <w:bookmarkStart w:id="67" w:name="_Toc493484474"/>
      <w:bookmarkStart w:id="68" w:name="_Toc493484715"/>
      <w:bookmarkStart w:id="69" w:name="_Toc494527309"/>
      <w:bookmarkStart w:id="70" w:name="_Toc495221475"/>
      <w:bookmarkStart w:id="71" w:name="_Toc495663186"/>
      <w:bookmarkStart w:id="72" w:name="_Toc495826208"/>
      <w:bookmarkStart w:id="73" w:name="_Toc495826316"/>
      <w:bookmarkStart w:id="74" w:name="_Toc495999056"/>
      <w:bookmarkStart w:id="75" w:name="_Toc496074854"/>
      <w:bookmarkStart w:id="76" w:name="_Toc496074949"/>
      <w:bookmarkStart w:id="77" w:name="_Toc496075123"/>
      <w:bookmarkStart w:id="78" w:name="_Toc496075281"/>
      <w:bookmarkStart w:id="79" w:name="_Toc496075345"/>
      <w:bookmarkStart w:id="80" w:name="_Toc496080587"/>
      <w:bookmarkStart w:id="81" w:name="_Toc503248584"/>
      <w:bookmarkStart w:id="82" w:name="_Toc504131160"/>
      <w:bookmarkStart w:id="83" w:name="_Toc504131362"/>
      <w:bookmarkStart w:id="84" w:name="_Toc504131517"/>
      <w:r>
        <w:t xml:space="preserve"> </w:t>
      </w:r>
      <w:r w:rsidR="005C373F">
        <w:t xml:space="preserve">The </w:t>
      </w:r>
      <w:r>
        <w:t xml:space="preserve">scenario </w:t>
      </w:r>
      <w:r w:rsidR="005C373F">
        <w:t xml:space="preserve">stated above </w:t>
      </w:r>
      <w:r>
        <w:t>could benefit from the compartmentalization that the ECS approach employs in game engines. With functiona</w:t>
      </w:r>
      <w:r w:rsidR="00851EFA">
        <w:t xml:space="preserve">lity and data decoupled, </w:t>
      </w:r>
      <w:r>
        <w:t>software can be as performant as possible in terms of memory-management and parallelization. With that, the d</w:t>
      </w:r>
      <w:r w:rsidR="00066872">
        <w:t>ecoupling nature of ECS improves</w:t>
      </w:r>
      <w:r>
        <w:t xml:space="preserve"> ease of code de</w:t>
      </w:r>
      <w:r w:rsidR="006C3B93">
        <w:t xml:space="preserve">velopment because pieces of </w:t>
      </w:r>
      <w:r>
        <w:t>code are not dependent on each other in order to work [34].</w:t>
      </w:r>
      <w:r w:rsidR="005C373F">
        <w:t xml:space="preserve"> </w:t>
      </w:r>
      <w:r w:rsidR="0029754F">
        <w:t>To summarize, t</w:t>
      </w:r>
      <w:r w:rsidR="00C93BED">
        <w:t xml:space="preserve">he </w:t>
      </w:r>
      <w:r w:rsidR="003F7F55">
        <w:t>modern ECS architecture is a viable</w:t>
      </w:r>
      <w:r>
        <w:t xml:space="preserve"> solution</w:t>
      </w:r>
      <w:r w:rsidR="003F7F55">
        <w:t xml:space="preserve"> </w:t>
      </w:r>
      <w:r w:rsidR="00190EE0">
        <w:t>which can provide some notable</w:t>
      </w:r>
      <w:r w:rsidR="003F7F55">
        <w:t xml:space="preserve"> </w:t>
      </w:r>
      <w:r>
        <w:lastRenderedPageBreak/>
        <w:t xml:space="preserve">performance </w:t>
      </w:r>
      <w:r w:rsidR="003F7F55">
        <w:t>advantag</w:t>
      </w:r>
      <w:r>
        <w:t>es and ease of development advantages over OOP in video games,</w:t>
      </w:r>
      <w:r w:rsidR="00AD0DEE">
        <w:t xml:space="preserve"> which carries over to</w:t>
      </w:r>
      <w:r>
        <w:t xml:space="preserve"> simulations</w:t>
      </w:r>
      <w:r w:rsidR="00A65DC1">
        <w:t xml:space="preserve">. </w:t>
      </w:r>
      <w:r w:rsidR="003F7F55">
        <w:t>Furthermore,</w:t>
      </w:r>
      <w:r w:rsidR="00F53A32">
        <w:t xml:space="preserve"> Rust </w:t>
      </w:r>
      <w:r w:rsidR="003F7F55">
        <w:t>solves the memory safety burden that plagues systems 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584EDF">
        <w:t xml:space="preserve">two </w:t>
      </w:r>
      <w:r w:rsidR="006F2C51">
        <w:t>interactive</w:t>
      </w:r>
      <w:r w:rsidR="0029063D">
        <w:t>, easily extensible,</w:t>
      </w:r>
      <w:r w:rsidR="003F7F55">
        <w:t xml:space="preserve"> FDM</w:t>
      </w:r>
      <w:r w:rsidR="00584EDF">
        <w:t>s</w:t>
      </w:r>
      <w:r w:rsidR="004B7FCB">
        <w:t xml:space="preserve"> implemented as</w:t>
      </w:r>
      <w:r w:rsidR="003F7F55">
        <w:t xml:space="preserve"> Rust</w:t>
      </w:r>
      <w:r w:rsidR="00C204CB">
        <w:t>-</w:t>
      </w:r>
      <w:r w:rsidR="003F7F55">
        <w:t>based, ECS</w:t>
      </w:r>
      <w:r w:rsidR="00DE368C">
        <w:t>-based</w:t>
      </w:r>
      <w:r w:rsidR="0029754F">
        <w:t xml:space="preserve"> architecture</w:t>
      </w:r>
      <w:r w:rsidR="004B7FCB">
        <w:t>s</w:t>
      </w:r>
      <w:r w:rsidR="00FA308B">
        <w:t xml:space="preserve">. </w:t>
      </w:r>
      <w:r w:rsidR="004B7FCB">
        <w:t>T</w:t>
      </w:r>
      <w:r w:rsidR="0061740E">
        <w:t xml:space="preserve">he </w:t>
      </w:r>
      <w:r w:rsidR="00770FC1">
        <w:t>4-</w:t>
      </w:r>
      <w:r w:rsidR="004B7FCB">
        <w:t>DOF FDM is based on the works by Grant Palmer in [30]</w:t>
      </w:r>
      <w:r w:rsidR="0077657F">
        <w:t>, while t</w:t>
      </w:r>
      <w:r w:rsidR="003F7F55">
        <w:t xml:space="preserve">he </w:t>
      </w:r>
      <w:r w:rsidR="00770FC1">
        <w:t>6-</w:t>
      </w:r>
      <w:r w:rsidR="00584EDF">
        <w:t xml:space="preserve">DOF </w:t>
      </w:r>
      <w:r w:rsidR="003F7F55">
        <w:t xml:space="preserve">FDM is based on the works by David Bourg in [14].  </w:t>
      </w:r>
    </w:p>
    <w:p w14:paraId="79870D68" w14:textId="27B8B477" w:rsidR="00CE7460" w:rsidRDefault="00D867D5" w:rsidP="00BA0D42">
      <w:pPr>
        <w:pStyle w:val="Heading2"/>
        <w:spacing w:before="0"/>
      </w:pPr>
      <w:bookmarkStart w:id="85" w:name="_Toc58424794"/>
      <w:r>
        <w:t>1.3</w:t>
      </w:r>
      <w:r w:rsidR="00F96855">
        <w:t xml:space="preserve"> </w:t>
      </w:r>
      <w:r w:rsidR="008B570F">
        <w:t>Hypothesis</w:t>
      </w:r>
      <w:bookmarkEnd w:id="85"/>
    </w:p>
    <w:p w14:paraId="2D4760B6" w14:textId="68DF62F5" w:rsidR="00D51CA4" w:rsidRDefault="00FB1642" w:rsidP="00D12C7B">
      <w:pPr>
        <w:pStyle w:val="BodyText"/>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6C1CE1">
        <w:t xml:space="preserve">lternative, 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ECS to organize </w:t>
      </w:r>
      <w:r w:rsidR="005B2C38">
        <w:t>data</w:t>
      </w:r>
      <w:r w:rsidR="0079603E">
        <w:t>, we can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3E11F1">
        <w:t xml:space="preserve">. </w:t>
      </w:r>
      <w:r w:rsidR="0079603E">
        <w:t xml:space="preserve">This decoupling allows for the </w:t>
      </w:r>
      <w:r w:rsidR="00C97E23">
        <w:t>methods that operate on game</w:t>
      </w:r>
      <w:r w:rsidR="0079603E">
        <w:t xml:space="preserve"> entities to be easily parallelized and fast. </w:t>
      </w:r>
      <w:r w:rsidR="009A1377">
        <w:t>I</w:t>
      </w:r>
      <w:r w:rsidR="00CA53F7">
        <w:t>n addition to performance</w:t>
      </w:r>
      <w:r w:rsidR="00D12C7B">
        <w:t xml:space="preserve"> benefits</w:t>
      </w:r>
      <w:r w:rsidR="00CA53F7">
        <w:t>, because ECS decouples code,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816796">
        <w:t>.</w:t>
      </w:r>
    </w:p>
    <w:p w14:paraId="4A8F42E2" w14:textId="52CF1CE0" w:rsidR="0046774C" w:rsidRDefault="00D867D5" w:rsidP="00BA0D42">
      <w:pPr>
        <w:pStyle w:val="Heading2"/>
        <w:spacing w:before="0"/>
      </w:pPr>
      <w:bookmarkStart w:id="86" w:name="_Toc58424795"/>
      <w:r>
        <w:t>1.4</w:t>
      </w:r>
      <w:r w:rsidR="00F96855">
        <w:t xml:space="preserve"> </w:t>
      </w:r>
      <w:r w:rsidR="0046774C">
        <w:t>Contribution</w:t>
      </w:r>
      <w:bookmarkEnd w:id="86"/>
    </w:p>
    <w:p w14:paraId="1C51D32C" w14:textId="6711E741" w:rsidR="00584D7A" w:rsidRDefault="003479EE" w:rsidP="0098225C">
      <w:pPr>
        <w:ind w:firstLine="720"/>
      </w:pPr>
      <w:r>
        <w:t xml:space="preserve">The contribution of this thesis </w:t>
      </w:r>
      <w:r w:rsidR="00584D7A">
        <w:t xml:space="preserve">lies in the field of flight modeling and </w:t>
      </w:r>
      <w:r w:rsidR="004C1F85">
        <w:t xml:space="preserve">simulations. </w:t>
      </w:r>
      <w:r w:rsidR="00584D7A">
        <w:t xml:space="preserve">The </w:t>
      </w:r>
      <w:r w:rsidR="00953637">
        <w:t xml:space="preserve">successful build </w:t>
      </w:r>
      <w:r w:rsidR="00584D7A">
        <w:t>of a</w:t>
      </w:r>
      <w:r w:rsidR="003520D1">
        <w:t xml:space="preserve"> </w:t>
      </w:r>
      <w:r w:rsidR="00C204CB">
        <w:t>Rust-</w:t>
      </w:r>
      <w:r w:rsidR="00584D7A">
        <w:t xml:space="preserve">based, ECS </w:t>
      </w:r>
      <w:r w:rsidR="00953637">
        <w:t xml:space="preserve">designed, real-time </w:t>
      </w:r>
      <w:r w:rsidR="00A41E4A">
        <w:t>FDM demonstrates an</w:t>
      </w:r>
      <w:r w:rsidR="00584D7A">
        <w:t xml:space="preserve"> </w:t>
      </w:r>
      <w:r w:rsidR="00584D7A">
        <w:lastRenderedPageBreak/>
        <w:t>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but it</w:t>
      </w:r>
      <w:r w:rsidR="0098225C">
        <w:t xml:space="preserve"> is useful to increase performance through efficient memory-management and parallelization. </w:t>
      </w:r>
      <w:r w:rsidR="00190178">
        <w:t xml:space="preserve">This strategy also increases code maintainability due to the </w:t>
      </w:r>
      <w:r w:rsidR="007747EB">
        <w:t xml:space="preserve">decoupling </w:t>
      </w:r>
      <w:r w:rsidR="00190178">
        <w:t>nature of the ECS architecture; this is a valuable feature that could sa</w:t>
      </w:r>
      <w:r w:rsidR="00C425CE">
        <w:t xml:space="preserve">ve time and effort when maintaining the codebase </w:t>
      </w:r>
      <w:r w:rsidR="00190178">
        <w:t>later in its lifespan.</w:t>
      </w:r>
    </w:p>
    <w:p w14:paraId="06964C7B" w14:textId="4ACBD444" w:rsidR="00862480" w:rsidRDefault="00F96855" w:rsidP="00BA0D42">
      <w:pPr>
        <w:pStyle w:val="Heading2"/>
        <w:spacing w:before="0"/>
      </w:pPr>
      <w:bookmarkStart w:id="87" w:name="_Toc5842479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t>1.</w:t>
      </w:r>
      <w:r w:rsidR="00D867D5">
        <w:t>5</w:t>
      </w:r>
      <w:r>
        <w:t xml:space="preserve"> </w:t>
      </w:r>
      <w:r w:rsidR="00832AAF">
        <w:t>Approach</w:t>
      </w:r>
      <w:bookmarkEnd w:id="87"/>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7DC561C8" w14:textId="4E693C74" w:rsidR="002C6B9C" w:rsidRDefault="002D7B07" w:rsidP="00EA32C8">
      <w:r w:rsidRPr="002D7B07">
        <w:t xml:space="preserve">overview of the approach will be </w:t>
      </w:r>
      <w:r>
        <w:t xml:space="preserve">given </w:t>
      </w:r>
      <w:r w:rsidRPr="002D7B07">
        <w:t xml:space="preserve">here. </w:t>
      </w:r>
    </w:p>
    <w:p w14:paraId="2E3099C4" w14:textId="75FE69EC" w:rsidR="00573C12" w:rsidRDefault="00EA32C8" w:rsidP="00C0213C">
      <w:pPr>
        <w:ind w:firstLine="720"/>
      </w:pPr>
      <w:r>
        <w:t>T</w:t>
      </w:r>
      <w:r w:rsidR="00586C72">
        <w:t>h</w:t>
      </w:r>
      <w:r w:rsidR="00C61CAB">
        <w:t xml:space="preserve">e focus of this research is </w:t>
      </w:r>
      <w:r w:rsidR="008012ED">
        <w:t>build</w:t>
      </w:r>
      <w:r w:rsidR="001076B8">
        <w:t>ing</w:t>
      </w:r>
      <w:r w:rsidR="00C204CB">
        <w:t xml:space="preserve"> a Rust-</w:t>
      </w:r>
      <w:r w:rsidR="000C09B3">
        <w:t>based, ECS-based,</w:t>
      </w:r>
      <w:r w:rsidR="001C7A60">
        <w:t xml:space="preserve"> </w:t>
      </w:r>
      <w:r w:rsidR="00770FC1">
        <w:t>6-</w:t>
      </w:r>
      <w:r w:rsidR="003264D9">
        <w:t>DOF</w:t>
      </w:r>
      <w:r w:rsidR="008012ED">
        <w:t xml:space="preserve"> </w:t>
      </w:r>
      <w:r w:rsidR="00590EE6">
        <w:t>FDM</w:t>
      </w:r>
      <w:r w:rsidR="009D5392">
        <w:t xml:space="preserve"> based on the works by</w:t>
      </w:r>
      <w:r w:rsidR="009D5392" w:rsidRPr="009D5392">
        <w:t xml:space="preserve"> </w:t>
      </w:r>
      <w:r w:rsidR="009D5392">
        <w:t xml:space="preserve">David Bourg in [14]. </w:t>
      </w:r>
      <w:r w:rsidR="009D22B6">
        <w:t>However</w:t>
      </w:r>
      <w:r>
        <w:t>,</w:t>
      </w:r>
      <w:r w:rsidRPr="00EA32C8">
        <w:t xml:space="preserve"> </w:t>
      </w:r>
      <w:r>
        <w:t xml:space="preserve">a </w:t>
      </w:r>
      <w:r w:rsidR="00770FC1">
        <w:t>4-</w:t>
      </w:r>
      <w:r w:rsidR="009D22B6">
        <w:t>DOF,</w:t>
      </w:r>
      <w:r w:rsidR="00C204CB">
        <w:t xml:space="preserve"> Rust-</w:t>
      </w:r>
      <w:r>
        <w:t>based, ECS</w:t>
      </w:r>
      <w:r w:rsidR="000C09B3">
        <w:t>-based</w:t>
      </w:r>
      <w:r>
        <w:t xml:space="preserve"> FDM is </w:t>
      </w:r>
      <w:r w:rsidR="00B73E5F">
        <w:t xml:space="preserve">also </w:t>
      </w:r>
      <w:r>
        <w:t>created based on the works by Grant Palmer in [30]. The buildin</w:t>
      </w:r>
      <w:r w:rsidR="001C7A60">
        <w:t>g of this</w:t>
      </w:r>
      <w:r w:rsidR="00770FC1">
        <w:t xml:space="preserve"> 4-</w:t>
      </w:r>
      <w:r w:rsidR="009D22B6">
        <w:t>DOF</w:t>
      </w:r>
      <w:r w:rsidR="006A1C08">
        <w:t xml:space="preserve"> FDM was</w:t>
      </w:r>
      <w:r>
        <w:t xml:space="preserve"> a stepping stone to reach the goal o</w:t>
      </w:r>
      <w:r w:rsidR="001C7A60">
        <w:t xml:space="preserve">f creating the </w:t>
      </w:r>
      <w:r w:rsidR="00770FC1">
        <w:t>6-</w:t>
      </w:r>
      <w:r w:rsidR="006E3961">
        <w:t>DOF</w:t>
      </w:r>
      <w:r>
        <w:t xml:space="preserve"> version. </w:t>
      </w:r>
    </w:p>
    <w:p w14:paraId="33C00880" w14:textId="0E967966" w:rsidR="00154238" w:rsidRDefault="00154238" w:rsidP="00DD66B3">
      <w:pPr>
        <w:ind w:firstLine="720"/>
      </w:pPr>
      <w:r>
        <w:t xml:space="preserve">In terms of ECS compatible aspects, the </w:t>
      </w:r>
      <w:r w:rsidR="00770FC1">
        <w:t>4-</w:t>
      </w:r>
      <w:r w:rsidR="00E12CC9">
        <w:t>DOF FDM is composed of one Component</w:t>
      </w:r>
      <w:r>
        <w:t xml:space="preserve"> and one </w:t>
      </w:r>
      <w:r w:rsidR="00E12CC9">
        <w:t xml:space="preserve">System, </w:t>
      </w:r>
      <w:r>
        <w:t>which play a part in the airplane Entities data storage and functionality</w:t>
      </w:r>
      <w:r w:rsidR="00E12CC9">
        <w:t>, respectively</w:t>
      </w:r>
      <w:r w:rsidR="00857393">
        <w:t>. The Component,</w:t>
      </w:r>
      <w:r>
        <w:t xml:space="preserve"> which contain</w:t>
      </w:r>
      <w:r w:rsidR="00857393">
        <w:t>s</w:t>
      </w:r>
      <w:r>
        <w:t xml:space="preserve"> all of the data used </w:t>
      </w:r>
      <w:r w:rsidR="00857393">
        <w:t>by the Systems is</w:t>
      </w:r>
      <w:r w:rsidR="005A1DD2">
        <w:t>: DataFDM</w:t>
      </w:r>
      <w:r w:rsidR="00857393">
        <w:t>.</w:t>
      </w:r>
      <w:r>
        <w:t xml:space="preserve"> The System, which adds functionality to the Component data of </w:t>
      </w:r>
      <w:r w:rsidR="00857393">
        <w:t>the airplane Entities, is:</w:t>
      </w:r>
      <w:r>
        <w:t xml:space="preserve"> EquationsOfMotion. With the </w:t>
      </w:r>
      <w:r w:rsidR="00770FC1">
        <w:t>4-</w:t>
      </w:r>
      <w:r>
        <w:t xml:space="preserve">DOF FDM built, to ensure its accuracy of modeling flight, we will find out if it replicates the realistic flight data generated by its benchmark FDM as described in Palmer’s textbook. </w:t>
      </w:r>
    </w:p>
    <w:p w14:paraId="74BB96FC" w14:textId="42A80ADA" w:rsidR="009A6115" w:rsidRDefault="00154238" w:rsidP="00C0213C">
      <w:pPr>
        <w:ind w:firstLine="720"/>
      </w:pPr>
      <w:r>
        <w:t>S</w:t>
      </w:r>
      <w:r w:rsidR="0061740E">
        <w:t xml:space="preserve">imilar to the </w:t>
      </w:r>
      <w:r w:rsidR="00770FC1">
        <w:t>4-</w:t>
      </w:r>
      <w:r>
        <w:t>DOF FDM, t</w:t>
      </w:r>
      <w:r w:rsidR="001C7A60">
        <w:t xml:space="preserve">he </w:t>
      </w:r>
      <w:r w:rsidR="00770FC1">
        <w:t>6-</w:t>
      </w:r>
      <w:r w:rsidR="00624249">
        <w:t xml:space="preserve">DOF </w:t>
      </w:r>
      <w:r w:rsidR="00EA32C8">
        <w:t>FDM is compos</w:t>
      </w:r>
      <w:r w:rsidR="00776C17">
        <w:t>ed of one Component</w:t>
      </w:r>
      <w:r w:rsidR="004D3595">
        <w:t xml:space="preserve"> and </w:t>
      </w:r>
      <w:r w:rsidR="00F46C04">
        <w:t>one</w:t>
      </w:r>
      <w:r w:rsidR="00974094">
        <w:t xml:space="preserve"> </w:t>
      </w:r>
      <w:r w:rsidR="00EA32C8">
        <w:t>System</w:t>
      </w:r>
      <w:r>
        <w:t>.</w:t>
      </w:r>
      <w:r w:rsidR="00A3602F">
        <w:t xml:space="preserve"> </w:t>
      </w:r>
      <w:r w:rsidR="00776C17">
        <w:t>The Component</w:t>
      </w:r>
      <w:r>
        <w:t xml:space="preserve"> </w:t>
      </w:r>
      <w:r w:rsidR="00776C17">
        <w:t>is</w:t>
      </w:r>
      <w:r w:rsidR="00EA32C8">
        <w:t xml:space="preserve">: </w:t>
      </w:r>
      <w:r w:rsidR="00FD58CB">
        <w:t>DataFDM</w:t>
      </w:r>
      <w:r w:rsidR="00F46C04">
        <w:t>. The System</w:t>
      </w:r>
      <w:r>
        <w:t xml:space="preserve"> </w:t>
      </w:r>
      <w:r w:rsidR="00214703">
        <w:t>is</w:t>
      </w:r>
      <w:r w:rsidR="00776C17">
        <w:t xml:space="preserve"> also:</w:t>
      </w:r>
      <w:r w:rsidR="00214703">
        <w:t xml:space="preserve"> </w:t>
      </w:r>
      <w:r w:rsidR="00EA32C8">
        <w:t>E</w:t>
      </w:r>
      <w:r w:rsidR="00F46C04">
        <w:t>quationsOfMotio</w:t>
      </w:r>
      <w:r w:rsidR="00214703">
        <w:t>n</w:t>
      </w:r>
      <w:r w:rsidR="00573C12">
        <w:t>.</w:t>
      </w:r>
      <w:r w:rsidR="00EA32C8">
        <w:t xml:space="preserve"> </w:t>
      </w:r>
      <w:r w:rsidR="001C7A60">
        <w:t xml:space="preserve">With the final </w:t>
      </w:r>
      <w:r w:rsidR="00770FC1">
        <w:t>6-</w:t>
      </w:r>
      <w:r w:rsidR="001B1CC4">
        <w:t xml:space="preserve">DOF </w:t>
      </w:r>
      <w:r w:rsidR="004F341A">
        <w:t>FDM built, to ensure its</w:t>
      </w:r>
      <w:r w:rsidR="00590EE6">
        <w:t xml:space="preserve"> accuracy</w:t>
      </w:r>
      <w:r w:rsidR="004947B4">
        <w:t xml:space="preserve"> of modeling flight</w:t>
      </w:r>
      <w:r w:rsidR="00590EE6">
        <w:t xml:space="preserve">, we will find </w:t>
      </w:r>
      <w:r w:rsidR="00590EE6">
        <w:lastRenderedPageBreak/>
        <w:t xml:space="preserve">out if it </w:t>
      </w:r>
      <w:r w:rsidR="008012ED">
        <w:t xml:space="preserve">replicates the </w:t>
      </w:r>
      <w:r w:rsidR="00440FA8">
        <w:t xml:space="preserve">realistic </w:t>
      </w:r>
      <w:r w:rsidR="008012ED">
        <w:t>fl</w:t>
      </w:r>
      <w:r w:rsidR="00C61CAB">
        <w:t>ight da</w:t>
      </w:r>
      <w:r w:rsidR="00140F2A">
        <w:t>ta generated by its C++ benchmark</w:t>
      </w:r>
      <w:r w:rsidR="00590EE6">
        <w:t xml:space="preserve"> FDM</w:t>
      </w:r>
      <w:r w:rsidR="008012ED">
        <w:t xml:space="preserve"> as described in Bourg’s textbook.</w:t>
      </w:r>
      <w:r w:rsidR="002D7B07">
        <w:t xml:space="preserve"> </w:t>
      </w:r>
    </w:p>
    <w:p w14:paraId="3B8AA9B4" w14:textId="20B80F2D" w:rsidR="00B75D96" w:rsidRDefault="00B75D96" w:rsidP="00C0213C">
      <w:pPr>
        <w:ind w:firstLine="720"/>
      </w:pPr>
      <w:r>
        <w:t xml:space="preserve">With the two FDMs built in this thesis, </w:t>
      </w:r>
      <w:r w:rsidR="00BA3A68">
        <w:t>three</w:t>
      </w:r>
      <w:r w:rsidR="00D63287">
        <w:t xml:space="preserve"> additional</w:t>
      </w:r>
      <w:r w:rsidR="00BA3A68">
        <w:t xml:space="preserve"> Systems were built</w:t>
      </w:r>
      <w:r w:rsidR="00D63287">
        <w:t xml:space="preserve"> for each</w:t>
      </w:r>
      <w:r w:rsidR="00BA3A68">
        <w:t xml:space="preserve"> in order to </w:t>
      </w:r>
      <w:r>
        <w:t>support flight control via keyboard</w:t>
      </w:r>
      <w:r w:rsidR="00FE6954">
        <w:t xml:space="preserve"> input, and networking</w:t>
      </w:r>
      <w:r>
        <w:t xml:space="preserve"> to </w:t>
      </w:r>
      <w:r w:rsidR="00FE6954">
        <w:t>provide graphics within the FlightGear visualization system. The three Systems are: FlightControl, MakePacket, and SendPacket. The Systems operate on the Components</w:t>
      </w:r>
      <w:r w:rsidR="008D21C2">
        <w:t xml:space="preserve"> named</w:t>
      </w:r>
      <w:r w:rsidR="00FE6954">
        <w:t xml:space="preserve">: </w:t>
      </w:r>
      <w:r w:rsidR="00510BBE">
        <w:t xml:space="preserve">KeyboardState, </w:t>
      </w:r>
      <w:r w:rsidR="00BE641A">
        <w:t>DataFDM</w:t>
      </w:r>
      <w:r w:rsidR="000458D7">
        <w:t>,</w:t>
      </w:r>
      <w:r w:rsidR="00FE6954">
        <w:t xml:space="preserve"> and Packet. </w:t>
      </w:r>
      <w:r w:rsidR="00BA3A68">
        <w:t>These Systems and C</w:t>
      </w:r>
      <w:r w:rsidR="00974094">
        <w:t>omponents</w:t>
      </w:r>
      <w:r w:rsidR="007B2317">
        <w:t xml:space="preserve"> that</w:t>
      </w:r>
      <w:r w:rsidR="00AB1C69">
        <w:t xml:space="preserve"> </w:t>
      </w:r>
      <w:r w:rsidR="007B2317">
        <w:t>support</w:t>
      </w:r>
      <w:r w:rsidR="00AB1C69">
        <w:t xml:space="preserve"> keyboard input and graphics</w:t>
      </w:r>
      <w:r w:rsidR="00974094">
        <w:t xml:space="preserve">, when </w:t>
      </w:r>
      <w:r w:rsidR="006F423E">
        <w:t>added</w:t>
      </w:r>
      <w:r w:rsidR="00974094">
        <w:t xml:space="preserve"> in conjunction with the EquationsOfMotion System</w:t>
      </w:r>
      <w:r w:rsidR="004F68DF">
        <w:t xml:space="preserve"> used by the FDM</w:t>
      </w:r>
      <w:r w:rsidR="007B2317">
        <w:t>, construct</w:t>
      </w:r>
      <w:r w:rsidR="004F68DF">
        <w:t xml:space="preserve"> an interactive flight simulator.</w:t>
      </w:r>
    </w:p>
    <w:p w14:paraId="5235F88B" w14:textId="54AD9648" w:rsidR="00251273" w:rsidRDefault="00D867D5" w:rsidP="00BA0D42">
      <w:pPr>
        <w:pStyle w:val="Heading2"/>
        <w:spacing w:before="0"/>
      </w:pPr>
      <w:bookmarkStart w:id="88" w:name="_Toc58424797"/>
      <w:bookmarkStart w:id="89" w:name="_Toc493484475"/>
      <w:bookmarkStart w:id="90" w:name="_Toc493484716"/>
      <w:bookmarkStart w:id="91" w:name="_Toc494527310"/>
      <w:bookmarkStart w:id="92" w:name="_Toc495221476"/>
      <w:bookmarkStart w:id="93" w:name="_Toc495663187"/>
      <w:bookmarkStart w:id="94" w:name="_Toc495826209"/>
      <w:bookmarkStart w:id="95" w:name="_Toc495826317"/>
      <w:bookmarkStart w:id="96" w:name="_Toc495999057"/>
      <w:bookmarkStart w:id="97" w:name="_Toc496074855"/>
      <w:bookmarkStart w:id="98" w:name="_Toc496074950"/>
      <w:bookmarkStart w:id="99" w:name="_Toc496075124"/>
      <w:bookmarkStart w:id="100" w:name="_Toc496075282"/>
      <w:bookmarkStart w:id="101" w:name="_Toc496075346"/>
      <w:bookmarkStart w:id="102" w:name="_Toc496080588"/>
      <w:bookmarkStart w:id="103" w:name="_Toc503248585"/>
      <w:bookmarkStart w:id="104" w:name="_Toc504131161"/>
      <w:bookmarkStart w:id="105" w:name="_Toc504131363"/>
      <w:bookmarkStart w:id="106" w:name="_Toc504131518"/>
      <w:r>
        <w:t>1.6</w:t>
      </w:r>
      <w:r w:rsidR="00F96855">
        <w:t xml:space="preserve"> </w:t>
      </w:r>
      <w:r w:rsidR="00EC3664">
        <w:t>Assumptions/</w:t>
      </w:r>
      <w:r w:rsidR="00251273">
        <w:t>Limitations</w:t>
      </w:r>
      <w:bookmarkEnd w:id="88"/>
    </w:p>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14:paraId="7B8CD278" w14:textId="7B67A3AA" w:rsidR="00251273" w:rsidRDefault="00480784" w:rsidP="00BA0D42">
      <w:pPr>
        <w:pStyle w:val="BodyText"/>
      </w:pPr>
      <w:r>
        <w:t>Th</w:t>
      </w:r>
      <w:r w:rsidR="00F1258D">
        <w:t xml:space="preserve">e </w:t>
      </w:r>
      <w:r w:rsidR="00986FF2">
        <w:t xml:space="preserve">first limitation is that the </w:t>
      </w:r>
      <w:r w:rsidR="00226987">
        <w:t>FDM</w:t>
      </w:r>
      <w:r>
        <w:t xml:space="preserve"> built is not a standalone application</w:t>
      </w:r>
      <w:r w:rsidR="00824342">
        <w:t xml:space="preserve">; a graphics generation program is needed to display the </w:t>
      </w:r>
      <w:r w:rsidR="00226987">
        <w:t xml:space="preserve">resulting </w:t>
      </w:r>
      <w:r w:rsidR="00824342">
        <w:t xml:space="preserve">simulation. However, if a </w:t>
      </w:r>
      <w:r w:rsidR="007D682C">
        <w:t>user does</w:t>
      </w:r>
      <w:r w:rsidR="001E3721">
        <w:t xml:space="preserve"> not</w:t>
      </w:r>
      <w:r w:rsidR="007D682C">
        <w:t xml:space="preserve"> </w:t>
      </w:r>
      <w:r w:rsidR="00824342">
        <w:t>require graphics</w:t>
      </w:r>
      <w:r w:rsidR="00932F3A">
        <w:t xml:space="preserve"> and only the flight data text output is needed</w:t>
      </w:r>
      <w:r w:rsidR="00824342">
        <w:t>, t</w:t>
      </w:r>
      <w:r>
        <w:t xml:space="preserve">he </w:t>
      </w:r>
      <w:r w:rsidR="00226987">
        <w:t>FDM</w:t>
      </w:r>
      <w:r w:rsidR="00F1258D">
        <w:t xml:space="preserve"> </w:t>
      </w:r>
      <w:r w:rsidR="00226987">
        <w:t>can be executed</w:t>
      </w:r>
      <w:r w:rsidR="00824342">
        <w:t xml:space="preserve"> without a</w:t>
      </w:r>
      <w:r w:rsidR="00517D2C">
        <w:t xml:space="preserve">n external </w:t>
      </w:r>
      <w:r>
        <w:t>visualization system</w:t>
      </w:r>
      <w:r w:rsidR="00824342">
        <w:t>.</w:t>
      </w:r>
      <w:r w:rsidR="007710FC">
        <w:t xml:space="preserve"> But otherwise, the FDM</w:t>
      </w:r>
      <w:r w:rsidR="00824342">
        <w:t xml:space="preserve"> </w:t>
      </w:r>
      <w:r w:rsidR="007710FC">
        <w:t xml:space="preserve">is only configured to work with </w:t>
      </w:r>
      <w:r>
        <w:t xml:space="preserve">FlightGear </w:t>
      </w:r>
      <w:r w:rsidR="00644539">
        <w:t>as the visualization system. A specific packet structure is required by FlightGear to be able to interpret the data</w:t>
      </w:r>
      <w:r w:rsidR="00517D2C">
        <w:t xml:space="preserve">, however, </w:t>
      </w:r>
      <w:r w:rsidR="00644539">
        <w:t xml:space="preserve">the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7F02BC99" w14:textId="2DC19568" w:rsidR="00652C87" w:rsidRDefault="00DE5E41" w:rsidP="00652C87">
      <w:pPr>
        <w:pStyle w:val="BodyText"/>
      </w:pPr>
      <w:r>
        <w:t>W</w:t>
      </w:r>
      <w:r w:rsidR="00DB1650">
        <w:t>e assume the simulation is</w:t>
      </w:r>
      <w:r w:rsidR="00CF65ED">
        <w:t xml:space="preserve"> running on</w:t>
      </w:r>
      <w:r w:rsidR="00DA49AF">
        <w:t xml:space="preserve"> a modern computer</w:t>
      </w:r>
      <w:r w:rsidR="002254E4">
        <w:t xml:space="preserve">. The </w:t>
      </w:r>
      <w:r>
        <w:t>simulation loop is designed to run at a fixed frame rate, and a very slow computer may not be able to keep up</w:t>
      </w:r>
      <w:r w:rsidR="002254E4">
        <w:t xml:space="preserve"> with the p</w:t>
      </w:r>
      <w:r w:rsidR="00DE07D2">
        <w:t>redetermined frame rate of 30 Frames Per Second (FPS).</w:t>
      </w:r>
    </w:p>
    <w:p w14:paraId="50076F43" w14:textId="45FA8747"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w:t>
      </w:r>
      <w:r w:rsidR="006B038D">
        <w:lastRenderedPageBreak/>
        <w:t xml:space="preserve">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7247B12" w14:textId="48164F1B" w:rsidR="0056150D" w:rsidRDefault="0056150D" w:rsidP="000B3494">
      <w:pPr>
        <w:pStyle w:val="BodyText"/>
      </w:pPr>
      <w:r>
        <w:t>The airplane is set to fly at a predetermined location. And the latitude, longitude, and elevation of a desired location is needed to fly there, alon</w:t>
      </w:r>
      <w:r w:rsidR="00CA7952">
        <w:t>g with plugging in those values</w:t>
      </w:r>
      <w:r>
        <w:t xml:space="preserve"> to the starting position coordinates.</w:t>
      </w:r>
    </w:p>
    <w:p w14:paraId="51159619" w14:textId="4CE6321A" w:rsidR="007E0124" w:rsidRDefault="00D867D5" w:rsidP="00BA0D42">
      <w:pPr>
        <w:pStyle w:val="Heading2"/>
        <w:spacing w:before="0"/>
      </w:pPr>
      <w:bookmarkStart w:id="107" w:name="_Toc58424798"/>
      <w:r>
        <w:t>1.7</w:t>
      </w:r>
      <w:r w:rsidR="00F96855">
        <w:t xml:space="preserve"> </w:t>
      </w:r>
      <w:r w:rsidR="008B570F">
        <w:t>Thesis Overview</w:t>
      </w:r>
      <w:bookmarkEnd w:id="107"/>
    </w:p>
    <w:p w14:paraId="3C743E3F" w14:textId="4AEDCC20"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w:t>
      </w:r>
      <w:r w:rsidR="00C27219">
        <w:t xml:space="preserve">t Systems, Rust programming, </w:t>
      </w:r>
      <w:r>
        <w:t>FlightGear</w:t>
      </w:r>
      <w:r w:rsidR="00C27219">
        <w:t>, and networking with Rust</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A0D5BDF" w:rsidR="003050E3" w:rsidRDefault="003050E3" w:rsidP="00814B05">
      <w:pPr>
        <w:pStyle w:val="BodyText"/>
      </w:pPr>
    </w:p>
    <w:p w14:paraId="2D8A52F4" w14:textId="6FF047FC" w:rsidR="003050E3" w:rsidRDefault="003050E3" w:rsidP="00814B05">
      <w:pPr>
        <w:pStyle w:val="BodyText"/>
      </w:pPr>
    </w:p>
    <w:p w14:paraId="70068B73" w14:textId="1972616C" w:rsidR="003050E3" w:rsidRDefault="003050E3" w:rsidP="00814B05">
      <w:pPr>
        <w:pStyle w:val="BodyText"/>
      </w:pPr>
    </w:p>
    <w:p w14:paraId="54101F2F" w14:textId="28DE86BE" w:rsidR="003050E3" w:rsidRDefault="003050E3" w:rsidP="00814B05">
      <w:pPr>
        <w:pStyle w:val="BodyText"/>
      </w:pPr>
    </w:p>
    <w:p w14:paraId="7BE3FE76" w14:textId="77777777" w:rsidR="003050E3" w:rsidRDefault="003050E3" w:rsidP="00814B05">
      <w:pPr>
        <w:pStyle w:val="BodyText"/>
      </w:pPr>
    </w:p>
    <w:p w14:paraId="15811178" w14:textId="77777777" w:rsidR="00251273" w:rsidRPr="006F3F05" w:rsidRDefault="00251273" w:rsidP="00BA0D42">
      <w:pPr>
        <w:pStyle w:val="Heading1"/>
      </w:pPr>
      <w:bookmarkStart w:id="108" w:name="_Toc58424799"/>
      <w:r w:rsidRPr="006F3F05">
        <w:t xml:space="preserve">II. </w:t>
      </w:r>
      <w:r w:rsidR="00952CF8">
        <w:t>Background</w:t>
      </w:r>
      <w:bookmarkEnd w:id="108"/>
    </w:p>
    <w:p w14:paraId="31A89A6E" w14:textId="741ED754"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w:t>
      </w:r>
      <w:r w:rsidR="00127748">
        <w:rPr>
          <w:rFonts w:eastAsiaTheme="minorHAnsi"/>
          <w:szCs w:val="24"/>
        </w:rPr>
        <w:t>entation of</w:t>
      </w:r>
      <w:r w:rsidR="00D43D9D">
        <w:rPr>
          <w:rFonts w:eastAsiaTheme="minorHAnsi"/>
          <w:szCs w:val="24"/>
        </w:rPr>
        <w:t xml:space="preserve"> it, SPECS, will b</w:t>
      </w:r>
      <w:r w:rsidR="00CB2DAB">
        <w:rPr>
          <w:rFonts w:eastAsiaTheme="minorHAnsi"/>
          <w:szCs w:val="24"/>
        </w:rPr>
        <w:t xml:space="preserve">e </w:t>
      </w:r>
      <w:r w:rsidR="00CB2DAB">
        <w:rPr>
          <w:rFonts w:eastAsiaTheme="minorHAnsi"/>
          <w:szCs w:val="24"/>
        </w:rPr>
        <w:lastRenderedPageBreak/>
        <w:t>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654FE31D" w14:textId="20E39DA8" w:rsidR="004B7D7F" w:rsidRDefault="00F62CA9" w:rsidP="00225044">
      <w:pPr>
        <w:pStyle w:val="Heading2"/>
        <w:spacing w:before="0"/>
        <w:rPr>
          <w:rFonts w:eastAsiaTheme="minorHAnsi"/>
        </w:rPr>
      </w:pPr>
      <w:bookmarkStart w:id="109" w:name="_Toc58424800"/>
      <w:r>
        <w:rPr>
          <w:rFonts w:eastAsiaTheme="minorHAnsi"/>
        </w:rPr>
        <w:t>2.1</w:t>
      </w:r>
      <w:r w:rsidR="00E20B4B">
        <w:rPr>
          <w:rFonts w:eastAsiaTheme="minorHAnsi"/>
        </w:rPr>
        <w:t xml:space="preserve"> Physics of Flight Modeling</w:t>
      </w:r>
      <w:bookmarkEnd w:id="109"/>
    </w:p>
    <w:p w14:paraId="6B913797" w14:textId="4D539EE7" w:rsidR="00033B9E" w:rsidRDefault="00C37141" w:rsidP="007F76F1">
      <w:pPr>
        <w:ind w:firstLine="720"/>
        <w:rPr>
          <w:iCs/>
        </w:rPr>
      </w:pPr>
      <w:r>
        <w:t xml:space="preserve">A flight dynamics model </w:t>
      </w:r>
      <w:r w:rsidR="00B33428">
        <w:t>is</w:t>
      </w:r>
      <w:r w:rsidR="008238F5">
        <w:t xml:space="preserve"> defined as the set of math </w:t>
      </w:r>
      <w:r w:rsidR="008238F5" w:rsidRPr="008238F5">
        <w:t xml:space="preserve">equations </w:t>
      </w:r>
      <w:r w:rsidR="008238F5">
        <w:t>that compute</w:t>
      </w:r>
      <w:r w:rsidR="00F75336">
        <w:t xml:space="preserve"> all of</w:t>
      </w:r>
      <w:r w:rsidR="008238F5">
        <w:t xml:space="preserve"> the physical forces on a rigid-body airplane</w:t>
      </w:r>
      <w:r w:rsidR="0038757C">
        <w:t>, like thrust</w:t>
      </w:r>
      <w:r w:rsidR="0097670D">
        <w:t xml:space="preserve"> and gravity</w:t>
      </w:r>
      <w:r w:rsidR="008238F5">
        <w:t xml:space="preserve"> [</w:t>
      </w:r>
      <w:r w:rsidR="0097670D">
        <w:t>33]</w:t>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7F76F1">
        <w:t>In this thesis, we focus on a FDM that approximate</w:t>
      </w:r>
      <w:r w:rsidR="00982E66">
        <w:t>s the</w:t>
      </w:r>
      <w:r w:rsidR="007F76F1">
        <w:t xml:space="preserve"> p</w:t>
      </w:r>
      <w:r w:rsidR="00982E66">
        <w:t xml:space="preserve">hysics of a rigid-body airplane. </w:t>
      </w:r>
      <w:r w:rsidR="005F2FC5">
        <w:t xml:space="preserve">Along the way, we will point out the </w:t>
      </w:r>
      <w:r w:rsidR="00982E66">
        <w:t xml:space="preserve">differences between the </w:t>
      </w:r>
      <w:r w:rsidR="00770FC1">
        <w:t>4-</w:t>
      </w:r>
      <w:r w:rsidR="00982E66">
        <w:t xml:space="preserve">DOF FDM and the </w:t>
      </w:r>
      <w:r w:rsidR="00770FC1">
        <w:t>6-D</w:t>
      </w:r>
      <w:r w:rsidR="00982E66">
        <w:t>OF</w:t>
      </w:r>
      <w:r w:rsidR="0038501B">
        <w:t xml:space="preserve"> FDM</w:t>
      </w:r>
      <w:r w:rsidR="005E2DAE">
        <w:t xml:space="preserve"> because they both have different considerations</w:t>
      </w:r>
      <w:r w:rsidR="005C678F">
        <w:t xml:space="preserve"> when</w:t>
      </w:r>
      <w:r w:rsidR="005E2DAE">
        <w:t xml:space="preserve"> determining </w:t>
      </w:r>
      <w:r w:rsidR="00AF33C1">
        <w:t xml:space="preserve">an </w:t>
      </w:r>
      <w:r w:rsidR="005E2DAE">
        <w:t xml:space="preserve">airplanes </w:t>
      </w:r>
      <w:r w:rsidR="005C678F">
        <w:t>position</w:t>
      </w:r>
      <w:r w:rsidR="005E2DAE">
        <w:t xml:space="preserve"> and orientation, which we will describe – although they are mostly similar in</w:t>
      </w:r>
      <w:r w:rsidR="00FA2DFE">
        <w:t xml:space="preserve"> </w:t>
      </w:r>
      <w:r w:rsidR="00F004A8">
        <w:t xml:space="preserve">how they get </w:t>
      </w:r>
      <w:r w:rsidR="00206F4C">
        <w:t xml:space="preserve">to </w:t>
      </w:r>
      <w:r w:rsidR="00F004A8">
        <w:t xml:space="preserve">a final result. </w:t>
      </w:r>
      <w:r w:rsidR="005F2FC5">
        <w:t>Regardless, t</w:t>
      </w:r>
      <w:r w:rsidR="009F5862">
        <w:t>he final result</w:t>
      </w:r>
      <w:r w:rsidR="0090740B">
        <w:t xml:space="preserve"> </w:t>
      </w:r>
      <w:r w:rsidR="009F5862">
        <w:t>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4C4BDE">
        <w:t>[20]</w:t>
      </w:r>
      <w:r w:rsidR="00673FE1">
        <w:t>.</w:t>
      </w:r>
      <w:r w:rsidR="004C4BDE">
        <w:t xml:space="preserve"> </w:t>
      </w:r>
      <w:r w:rsidR="006346AC">
        <w:t xml:space="preserve">But before the equations of motion are solved, </w:t>
      </w:r>
      <w:r w:rsidR="003C00B8">
        <w:t xml:space="preserve">an understanding of </w:t>
      </w:r>
      <w:r w:rsidR="00740B25">
        <w:t xml:space="preserve">DOF,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603B8176" w:rsidR="00FC4007" w:rsidRDefault="00FC4007" w:rsidP="00FC4007">
      <w:pPr>
        <w:pStyle w:val="Heading3"/>
        <w:jc w:val="left"/>
      </w:pPr>
      <w:r>
        <w:t>2.1.1 Degrees of Freedom</w:t>
      </w:r>
    </w:p>
    <w:p w14:paraId="3915168E" w14:textId="18462852" w:rsidR="00B33428" w:rsidRDefault="00295287" w:rsidP="00295287">
      <w:pPr>
        <w:ind w:firstLine="720"/>
      </w:pPr>
      <w:r w:rsidRPr="00295287">
        <w:t>Flight dynamics is the science of air vehicle orientation and control in three dimensions</w:t>
      </w:r>
      <w:r w:rsidR="00046C25">
        <w:t xml:space="preserve"> [35</w:t>
      </w:r>
      <w:r w:rsidRPr="00295287">
        <w:t>]. Flight dynamics models define equations of motions to account for the various forces (e.g., engine thrust, gravity, etc.) acting upon it to determine an air</w:t>
      </w:r>
      <w:r w:rsidR="001B5E5C">
        <w:t>plane’</w:t>
      </w:r>
      <w:r w:rsidRPr="00295287">
        <w:t>s position and orientation (i.e., translation and rotation)</w:t>
      </w:r>
      <w:r w:rsidR="00BF4D11">
        <w:t>.</w:t>
      </w:r>
      <w:r w:rsidRPr="00295287">
        <w:t xml:space="preserve"> Three degrees of freedom are associated with translation (e.g., x, y, z) and three are associated with rotation (e.g., pitch, </w:t>
      </w:r>
      <w:r w:rsidRPr="00295287">
        <w:lastRenderedPageBreak/>
        <w:t xml:space="preserve">roll, yaw) for a total of six possible degrees that could be calculated starting with initial forces. </w:t>
      </w:r>
    </w:p>
    <w:p w14:paraId="0775D1FE" w14:textId="2BA11837" w:rsidR="00295287" w:rsidRPr="00295287" w:rsidRDefault="00295287" w:rsidP="00CC57C1">
      <w:pPr>
        <w:ind w:firstLine="720"/>
      </w:pPr>
      <w:r w:rsidRPr="00295287">
        <w:t xml:space="preserve">For example, the equations of motion for a particular </w:t>
      </w:r>
      <w:r w:rsidR="001B5E5C">
        <w:t>FDM</w:t>
      </w:r>
      <w:r w:rsidRPr="00295287">
        <w:t xml:space="preserve"> might only compute translational dynamics - which would classify it as a </w:t>
      </w:r>
      <w:r w:rsidR="005D7E56">
        <w:t>3-</w:t>
      </w:r>
      <w:r w:rsidRPr="00295287">
        <w:t xml:space="preserve">DOF model. A more complete model that computes an </w:t>
      </w:r>
      <w:r w:rsidR="001B5E5C">
        <w:t>airplane</w:t>
      </w:r>
      <w:r w:rsidRPr="00295287">
        <w:t xml:space="preserve">’s translations and rotations associated with external forces would </w:t>
      </w:r>
      <w:r w:rsidR="00A65B85">
        <w:t>be classified</w:t>
      </w:r>
      <w:r w:rsidRPr="00295287">
        <w:t xml:space="preserve"> as </w:t>
      </w:r>
      <w:r w:rsidR="00783642">
        <w:t xml:space="preserve">a </w:t>
      </w:r>
      <w:r w:rsidR="005D7E56">
        <w:t>6-</w:t>
      </w:r>
      <w:r w:rsidRPr="00295287">
        <w:t>DOF model.</w:t>
      </w:r>
    </w:p>
    <w:p w14:paraId="090907C7" w14:textId="13C258A5" w:rsidR="00FC4007" w:rsidRPr="007F76F1" w:rsidRDefault="00295287" w:rsidP="00FE0B18">
      <w:pPr>
        <w:ind w:firstLine="720"/>
      </w:pPr>
      <w:r w:rsidRPr="00295287">
        <w:t>For this research, two O</w:t>
      </w:r>
      <w:r w:rsidR="0013418A">
        <w:t>OP</w:t>
      </w:r>
      <w:r w:rsidRPr="00295287">
        <w:t xml:space="preserve">-based flight dynamics models are re-implemented using the Rust programming language and organized as Systems and Components in the </w:t>
      </w:r>
      <w:r w:rsidR="00FB5644">
        <w:t xml:space="preserve">ECS </w:t>
      </w:r>
      <w:r w:rsidRPr="00295287">
        <w:t xml:space="preserve">architecture. Palmer </w:t>
      </w:r>
      <w:r w:rsidR="00046C25">
        <w:t>[30</w:t>
      </w:r>
      <w:r w:rsidRPr="00295287">
        <w:t>] defines a relatively si</w:t>
      </w:r>
      <w:r w:rsidR="00E07DED">
        <w:t xml:space="preserve">mple </w:t>
      </w:r>
      <w:r w:rsidR="00442B83">
        <w:t>4-</w:t>
      </w:r>
      <w:r w:rsidRPr="00295287">
        <w:t>DOF model</w:t>
      </w:r>
      <w:r w:rsidR="00E07DED">
        <w:t xml:space="preserve"> that</w:t>
      </w:r>
      <w:r w:rsidRPr="00295287">
        <w:t xml:space="preserve"> considers two degrees associated with translation</w:t>
      </w:r>
      <w:r w:rsidR="00E07DED">
        <w:t xml:space="preserve">, and two degrees associated with rotation. </w:t>
      </w:r>
      <w:r w:rsidR="00810AC8">
        <w:t xml:space="preserve">It is the case that Palmer’s </w:t>
      </w:r>
      <w:r w:rsidR="0025005B">
        <w:t>4-</w:t>
      </w:r>
      <w:r w:rsidR="00810AC8">
        <w:t>DOF</w:t>
      </w:r>
      <w:r w:rsidR="00186A6B">
        <w:t xml:space="preserve"> model does not support </w:t>
      </w:r>
      <w:r w:rsidR="0025005B">
        <w:t>the</w:t>
      </w:r>
      <w:r w:rsidR="00423C75">
        <w:t xml:space="preserve"> remaining</w:t>
      </w:r>
      <w:r w:rsidR="0025005B">
        <w:t xml:space="preserve"> 2-</w:t>
      </w:r>
      <w:r w:rsidR="00810AC8">
        <w:t xml:space="preserve">DOF that </w:t>
      </w:r>
      <w:r w:rsidR="00186A6B">
        <w:t>allows</w:t>
      </w:r>
      <w:r w:rsidR="00810AC8">
        <w:t xml:space="preserve"> </w:t>
      </w:r>
      <w:r w:rsidR="00186A6B">
        <w:t xml:space="preserve">translation on the y-axis </w:t>
      </w:r>
      <w:r w:rsidR="00810AC8">
        <w:t xml:space="preserve">and </w:t>
      </w:r>
      <w:r w:rsidR="00186A6B">
        <w:t xml:space="preserve">that allows </w:t>
      </w:r>
      <w:r w:rsidR="00810AC8">
        <w:t xml:space="preserve">yaw rotation. </w:t>
      </w:r>
      <w:r w:rsidR="00E07DED">
        <w:t xml:space="preserve">Whereas </w:t>
      </w:r>
      <w:r w:rsidRPr="00295287">
        <w:t>Bourg</w:t>
      </w:r>
      <w:r w:rsidR="00046C25">
        <w:t xml:space="preserve"> [14</w:t>
      </w:r>
      <w:r w:rsidRPr="00295287">
        <w:t xml:space="preserve">] provides a more complex </w:t>
      </w:r>
      <w:r w:rsidR="00423C75">
        <w:t>6-</w:t>
      </w:r>
      <w:r w:rsidRPr="00295287">
        <w:t>DOF model.</w:t>
      </w:r>
      <w:r w:rsidR="00C70353">
        <w:t xml:space="preserve"> </w:t>
      </w:r>
    </w:p>
    <w:p w14:paraId="33FA9820" w14:textId="49DC29BC" w:rsidR="00D51371" w:rsidRPr="009F5862" w:rsidRDefault="00F62CA9" w:rsidP="00BA0D42">
      <w:pPr>
        <w:pStyle w:val="Heading3"/>
        <w:jc w:val="left"/>
      </w:pPr>
      <w:r>
        <w:t>2.1</w:t>
      </w:r>
      <w:r w:rsidR="003A0A4B">
        <w:t>.2</w:t>
      </w:r>
      <w:r w:rsidR="00D51371">
        <w:t xml:space="preserve"> Forces</w:t>
      </w:r>
    </w:p>
    <w:p w14:paraId="02CEA027" w14:textId="6B125515"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is generated by the airplane</w:t>
      </w:r>
      <w:r w:rsidR="00FB028B">
        <w:rPr>
          <w:iCs/>
        </w:rPr>
        <w:t>’</w:t>
      </w:r>
      <w:r>
        <w:rPr>
          <w:iCs/>
        </w:rPr>
        <w:t xml:space="preserve">s jet engine or propeller to increase </w:t>
      </w:r>
      <w:r w:rsidRPr="005D3F12">
        <w:rPr>
          <w:iCs/>
        </w:rPr>
        <w:t xml:space="preserve">velocity and </w:t>
      </w:r>
      <w:r>
        <w:rPr>
          <w:iCs/>
        </w:rPr>
        <w:t>to keep the airplane generating lift. Drag is the opposite of thrust; drag impedes an airpla</w:t>
      </w:r>
      <w:r w:rsidR="0078144B">
        <w:rPr>
          <w:iCs/>
        </w:rPr>
        <w:t>ne</w:t>
      </w:r>
      <w:r w:rsidR="00FB028B">
        <w:rPr>
          <w:iCs/>
        </w:rPr>
        <w:t>’</w:t>
      </w:r>
      <w:r w:rsidR="0078144B">
        <w:rPr>
          <w:iCs/>
        </w:rPr>
        <w:t>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Pr="00FF6D50">
        <w:rPr>
          <w:iCs/>
        </w:rPr>
        <w:t xml:space="preserve">In order to </w:t>
      </w:r>
      <w:r w:rsidRPr="00FF6D50">
        <w:rPr>
          <w:iCs/>
        </w:rPr>
        <w:lastRenderedPageBreak/>
        <w:t>fly, an airplane must have a lift force acting upon it greater than or equal to gravity.</w:t>
      </w:r>
      <w:r>
        <w:rPr>
          <w:iCs/>
        </w:rPr>
        <w:t xml:space="preserve"> Figure </w:t>
      </w:r>
      <w:r w:rsidR="009014C0">
        <w:rPr>
          <w:iCs/>
        </w:rPr>
        <w:t>1</w:t>
      </w:r>
      <w:r>
        <w:rPr>
          <w:iCs/>
        </w:rPr>
        <w:t xml:space="preserve"> is a visual of the four forces.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0409CB1B" w:rsidR="00E20B4B" w:rsidRPr="0074089D" w:rsidRDefault="00E20B4B" w:rsidP="00CD2877">
      <w:pPr>
        <w:pStyle w:val="Caption"/>
        <w:spacing w:before="0" w:after="0"/>
        <w:ind w:firstLine="720"/>
        <w:jc w:val="center"/>
        <w:rPr>
          <w:b w:val="0"/>
        </w:rPr>
      </w:pPr>
      <w:bookmarkStart w:id="110" w:name="_Toc58436439"/>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10"/>
      <w:r w:rsidR="00AA2B0B">
        <w:rPr>
          <w:b w:val="0"/>
        </w:rPr>
        <w:t xml:space="preserve"> [14]</w:t>
      </w:r>
    </w:p>
    <w:p w14:paraId="36D1DCB3" w14:textId="2A6FCAB6" w:rsidR="00D51371" w:rsidRDefault="00D51371" w:rsidP="00C92436">
      <w:pPr>
        <w:rPr>
          <w:iCs/>
        </w:rPr>
      </w:pPr>
    </w:p>
    <w:p w14:paraId="75EBDF61" w14:textId="0978257E" w:rsidR="00D51371" w:rsidRPr="00D51371" w:rsidRDefault="00F62CA9" w:rsidP="00BA0D42">
      <w:pPr>
        <w:pStyle w:val="Heading3"/>
        <w:jc w:val="left"/>
      </w:pPr>
      <w:r>
        <w:t>2.1</w:t>
      </w:r>
      <w:r w:rsidR="003A0A4B">
        <w:t>.3</w:t>
      </w:r>
      <w:r w:rsidR="00D51371">
        <w:t xml:space="preserve"> Airplane Components</w:t>
      </w:r>
    </w:p>
    <w:p w14:paraId="66A7FA31" w14:textId="64CBA991" w:rsidR="00E20B4B" w:rsidRDefault="00E20B4B" w:rsidP="00BA0D42">
      <w:pPr>
        <w:ind w:firstLine="720"/>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p>
    <w:p w14:paraId="5536195E" w14:textId="77777777" w:rsidR="00E20B4B" w:rsidRDefault="00E20B4B" w:rsidP="00CD2877">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2EE6D39D" w:rsidR="00C502F5" w:rsidRPr="00C502F5" w:rsidRDefault="00E20B4B" w:rsidP="00CD2877">
      <w:pPr>
        <w:pStyle w:val="Caption"/>
        <w:spacing w:before="0" w:after="0"/>
        <w:ind w:firstLine="720"/>
        <w:jc w:val="center"/>
        <w:rPr>
          <w:b w:val="0"/>
          <w:iCs/>
        </w:rPr>
      </w:pPr>
      <w:bookmarkStart w:id="111" w:name="_Toc58436440"/>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1"/>
      <w:r w:rsidR="00AA2B0B">
        <w:rPr>
          <w:b w:val="0"/>
        </w:rPr>
        <w:t xml:space="preserve"> [14]</w:t>
      </w:r>
    </w:p>
    <w:p w14:paraId="7F5BE7B5" w14:textId="0CC1AB82" w:rsidR="00E83C81" w:rsidRPr="00E83C81" w:rsidRDefault="003A0A4B" w:rsidP="00E83C81">
      <w:pPr>
        <w:pStyle w:val="Heading4"/>
        <w:jc w:val="left"/>
      </w:pPr>
      <w:r>
        <w:t>2.1.3</w:t>
      </w:r>
      <w:r w:rsidR="00E83C81">
        <w:t>.1 Airfoil</w:t>
      </w:r>
    </w:p>
    <w:p w14:paraId="6A0C2B1E" w14:textId="4ABA7A49" w:rsidR="00C502F5" w:rsidRDefault="00C502F5" w:rsidP="00BA0D42">
      <w:pPr>
        <w:ind w:firstLine="720"/>
        <w:rPr>
          <w:iCs/>
        </w:rPr>
      </w:pPr>
      <w:r>
        <w:rPr>
          <w:iCs/>
        </w:rPr>
        <w:t>The cross-sectional structure of t</w:t>
      </w:r>
      <w:r w:rsidR="00337FE5">
        <w:rPr>
          <w:iCs/>
        </w:rPr>
        <w:t>he wings</w:t>
      </w:r>
      <w:r w:rsidR="00091243">
        <w:rPr>
          <w:iCs/>
        </w:rPr>
        <w:t xml:space="preserve"> component</w:t>
      </w:r>
      <w:r w:rsidR="00337FE5">
        <w:rPr>
          <w:iCs/>
        </w:rPr>
        <w:t>, called an airfoil, plays an important role in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camber </w:t>
      </w:r>
      <w:r w:rsidR="000240F5">
        <w:rPr>
          <w:iCs/>
        </w:rPr>
        <w:t>and the</w:t>
      </w:r>
      <w:r w:rsidR="00B26F13">
        <w:t xml:space="preserve"> angle of attack [14].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lastRenderedPageBreak/>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2" w:name="_Toc58436441"/>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2"/>
    </w:p>
    <w:p w14:paraId="3F27B4F9" w14:textId="4DBC12DB" w:rsidR="00404CD6" w:rsidRPr="00404CD6" w:rsidRDefault="00F62CA9" w:rsidP="00BA0D42">
      <w:pPr>
        <w:pStyle w:val="Heading3"/>
        <w:jc w:val="left"/>
      </w:pPr>
      <w:r>
        <w:t>2.1</w:t>
      </w:r>
      <w:r w:rsidR="003A0A4B">
        <w:t>.4</w:t>
      </w:r>
      <w:r w:rsidR="00404CD6">
        <w:t xml:space="preserve"> Rotations</w:t>
      </w:r>
    </w:p>
    <w:p w14:paraId="0CB75D13" w14:textId="1C41EAFB"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w:t>
      </w:r>
      <w:r w:rsidR="00A844CE">
        <w:rPr>
          <w:iCs/>
        </w:rPr>
        <w:t>n airplane is flying using Palmer’s model, it is can only rotate on two</w:t>
      </w:r>
      <w:r w:rsidR="001B161B">
        <w:rPr>
          <w:iCs/>
        </w:rPr>
        <w:t xml:space="preserve">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A844CE">
        <w:rPr>
          <w:iCs/>
        </w:rPr>
        <w:t>On the other hand, with Bourg’s model, the airplane can rotate</w:t>
      </w:r>
      <w:r w:rsidR="001B161B">
        <w:rPr>
          <w:iCs/>
        </w:rPr>
        <w:t xml:space="preserv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 xml:space="preserve">three types of airplane rotations. </w:t>
      </w:r>
    </w:p>
    <w:p w14:paraId="3F5123D6" w14:textId="77777777" w:rsidR="00E20B4B" w:rsidRDefault="00E20B4B" w:rsidP="00BA0D42">
      <w:pPr>
        <w:keepNext/>
        <w:ind w:firstLine="720"/>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65EABB57" w:rsidR="00BB5937" w:rsidRPr="00BB5937" w:rsidRDefault="00E20B4B" w:rsidP="009D6F29">
      <w:pPr>
        <w:pStyle w:val="Caption"/>
        <w:spacing w:before="0" w:after="0"/>
        <w:ind w:firstLine="720"/>
        <w:jc w:val="center"/>
        <w:rPr>
          <w:b w:val="0"/>
          <w:szCs w:val="24"/>
        </w:rPr>
      </w:pPr>
      <w:bookmarkStart w:id="113" w:name="_Toc58436442"/>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3"/>
      <w:r w:rsidR="00AA2B0B">
        <w:rPr>
          <w:b w:val="0"/>
          <w:szCs w:val="24"/>
        </w:rPr>
        <w:t xml:space="preserve"> [14]</w:t>
      </w:r>
    </w:p>
    <w:p w14:paraId="7DB85095" w14:textId="40C95016" w:rsidR="00062C7C" w:rsidRPr="00062C7C" w:rsidRDefault="00F62CA9" w:rsidP="00BA0D42">
      <w:pPr>
        <w:pStyle w:val="Heading3"/>
        <w:jc w:val="left"/>
      </w:pPr>
      <w:r>
        <w:t>2.1</w:t>
      </w:r>
      <w:r w:rsidR="003A0A4B">
        <w:t>.5</w:t>
      </w:r>
      <w:r w:rsidR="00062C7C">
        <w:t xml:space="preserve"> Coordinate Systems</w:t>
      </w:r>
    </w:p>
    <w:p w14:paraId="6D816CD5" w14:textId="78644739" w:rsidR="00832F04"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 xml:space="preserve">Earth-Fixed, Earth-Centered (ECEF) coordinates tell us where the plane is in relation </w:t>
      </w:r>
      <w:r w:rsidR="00091243">
        <w:rPr>
          <w:iCs/>
        </w:rPr>
        <w:t xml:space="preserve">to </w:t>
      </w:r>
      <w:r w:rsidR="00245221">
        <w:rPr>
          <w:iCs/>
        </w:rPr>
        <w:t>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6A14A9">
        <w:rPr>
          <w:iCs/>
        </w:rPr>
        <w:t xml:space="preserve"> </w:t>
      </w:r>
      <w:r w:rsidR="00CC7775">
        <w:rPr>
          <w:iCs/>
        </w:rPr>
        <w:t xml:space="preserve">native to </w:t>
      </w:r>
      <w:r w:rsidR="00F43DF4">
        <w:rPr>
          <w:iCs/>
        </w:rPr>
        <w:t xml:space="preserve">Palmer’s </w:t>
      </w:r>
      <w:r w:rsidR="00423C75">
        <w:rPr>
          <w:iCs/>
        </w:rPr>
        <w:t>4-</w:t>
      </w:r>
      <w:r w:rsidR="00F43DF4">
        <w:rPr>
          <w:iCs/>
        </w:rPr>
        <w:t>DOF</w:t>
      </w:r>
      <w:r w:rsidR="00CC7775">
        <w:rPr>
          <w:iCs/>
        </w:rPr>
        <w:t xml:space="preserve"> FDM </w:t>
      </w:r>
      <w:r w:rsidR="00780913">
        <w:rPr>
          <w:iCs/>
        </w:rPr>
        <w:t>[25]</w:t>
      </w:r>
      <w:r w:rsidR="00A72E72">
        <w:rPr>
          <w:iCs/>
        </w:rPr>
        <w:t>.</w:t>
      </w:r>
      <w:r w:rsidR="00245221">
        <w:rPr>
          <w:iCs/>
        </w:rPr>
        <w:t xml:space="preserve"> </w:t>
      </w:r>
    </w:p>
    <w:p w14:paraId="211F5E5C" w14:textId="7E13D132" w:rsidR="004C735B" w:rsidRDefault="00832F04" w:rsidP="00BA0D42">
      <w:pPr>
        <w:ind w:firstLine="720"/>
        <w:rPr>
          <w:iCs/>
        </w:rPr>
      </w:pPr>
      <w:r>
        <w:t xml:space="preserve">A </w:t>
      </w:r>
      <w:r w:rsidR="007067A9">
        <w:t>geodetic coordinate system uses latitude, longitude, and altitude to represent location</w:t>
      </w:r>
      <w:r w:rsidR="00780913">
        <w:t xml:space="preserve"> [25]</w:t>
      </w:r>
      <w:r>
        <w:t>.</w:t>
      </w:r>
      <w:r w:rsidR="007067A9">
        <w:t xml:space="preserve"> ECEF coordinates calculated by the </w:t>
      </w:r>
      <w:r w:rsidR="00423C75">
        <w:t>4-</w:t>
      </w:r>
      <w:r>
        <w:t>DOF</w:t>
      </w:r>
      <w:r w:rsidR="00CC7775">
        <w:t xml:space="preserve"> </w:t>
      </w:r>
      <w:r w:rsidR="007067A9">
        <w:t xml:space="preserve">FDM need to be transformed into geodetic coordinates. </w:t>
      </w:r>
      <w:r w:rsidR="003605D3">
        <w:t>To perform</w:t>
      </w:r>
      <w:r>
        <w:t xml:space="preserve"> the transformation</w:t>
      </w:r>
      <w:r w:rsidR="006F7B3F">
        <w:t>, a Rust crate</w:t>
      </w:r>
      <w:r>
        <w:t>,</w:t>
      </w:r>
      <w:r w:rsidR="00631ACD">
        <w:t xml:space="preserve"> named</w:t>
      </w:r>
      <w:r w:rsidR="003A333F">
        <w:t xml:space="preserve"> coord transforms</w:t>
      </w:r>
      <w:r>
        <w:t>,</w:t>
      </w:r>
      <w:r w:rsidR="003A333F">
        <w:t xml:space="preserve"> is used in the </w:t>
      </w:r>
      <w:r w:rsidR="00423C75">
        <w:t>4-</w:t>
      </w:r>
      <w:r>
        <w:t>DOF</w:t>
      </w:r>
      <w:r w:rsidR="00CC7775">
        <w:t xml:space="preserve"> </w:t>
      </w:r>
      <w:r w:rsidR="003A333F">
        <w:t>FDM</w:t>
      </w:r>
      <w:r>
        <w:t xml:space="preserve">. </w:t>
      </w:r>
      <w:r w:rsidR="0063485C">
        <w:rPr>
          <w:iCs/>
        </w:rPr>
        <w:t>F</w:t>
      </w:r>
      <w:r w:rsidR="00582364">
        <w:rPr>
          <w:iCs/>
        </w:rPr>
        <w:t>igure 5</w:t>
      </w:r>
      <w:r w:rsidR="00D26B86">
        <w:rPr>
          <w:iCs/>
        </w:rPr>
        <w:t>, in the bottom-right of the figure,</w:t>
      </w:r>
      <w:r w:rsidR="00D73F4E">
        <w:rPr>
          <w:iCs/>
        </w:rPr>
        <w:t xml:space="preserve"> shows </w:t>
      </w:r>
      <w:r w:rsidR="00C77169">
        <w:rPr>
          <w:iCs/>
        </w:rPr>
        <w:t xml:space="preserve">the </w:t>
      </w:r>
      <w:r w:rsidR="00A72E72">
        <w:rPr>
          <w:iCs/>
        </w:rPr>
        <w:t>ECEF coordi</w:t>
      </w:r>
      <w:r w:rsidR="004A1055">
        <w:rPr>
          <w:iCs/>
        </w:rPr>
        <w:t>nate</w:t>
      </w:r>
      <w:r w:rsidR="00A72E72">
        <w:rPr>
          <w:iCs/>
        </w:rPr>
        <w:t xml:space="preserve"> plane that is relative to that point</w:t>
      </w:r>
      <w:r>
        <w:rPr>
          <w:iCs/>
        </w:rPr>
        <w:t>.</w:t>
      </w:r>
    </w:p>
    <w:p w14:paraId="16DA65FF" w14:textId="4A5214DE" w:rsidR="00BC0E89" w:rsidRDefault="003605D3" w:rsidP="00BC0E89">
      <w:pPr>
        <w:ind w:firstLine="720"/>
        <w:rPr>
          <w:iCs/>
        </w:rPr>
      </w:pPr>
      <w:r>
        <w:rPr>
          <w:iCs/>
        </w:rPr>
        <w:lastRenderedPageBreak/>
        <w:t>Along with</w:t>
      </w:r>
      <w:r w:rsidR="00E71F31">
        <w:rPr>
          <w:iCs/>
        </w:rPr>
        <w:t xml:space="preserve"> coordinates</w:t>
      </w:r>
      <w:r>
        <w:rPr>
          <w:iCs/>
        </w:rPr>
        <w:t xml:space="preserve"> that describe location,</w:t>
      </w:r>
      <w:r w:rsidR="00E71F31">
        <w:rPr>
          <w:iCs/>
        </w:rPr>
        <w:t xml:space="preserve"> called the </w:t>
      </w:r>
      <w:r w:rsidR="00074174">
        <w:rPr>
          <w:iCs/>
        </w:rPr>
        <w:t>E</w:t>
      </w:r>
      <w:r w:rsidR="00471D7C">
        <w:rPr>
          <w:iCs/>
        </w:rPr>
        <w:t xml:space="preserve">arth </w:t>
      </w:r>
      <w:r w:rsidR="008908B0">
        <w:rPr>
          <w:iCs/>
        </w:rPr>
        <w:t>space</w:t>
      </w:r>
      <w:r w:rsidR="00471D7C">
        <w:rPr>
          <w:iCs/>
        </w:rPr>
        <w:t>, a</w:t>
      </w:r>
      <w:r w:rsidR="00BC0E89">
        <w:rPr>
          <w:iCs/>
        </w:rPr>
        <w:t xml:space="preserve">nother </w:t>
      </w:r>
      <w:r w:rsidR="00471D7C">
        <w:rPr>
          <w:iCs/>
        </w:rPr>
        <w:t>coordinate system exists</w:t>
      </w:r>
      <w:r w:rsidR="00BC0E89">
        <w:rPr>
          <w:iCs/>
        </w:rPr>
        <w:t xml:space="preserve"> to describe the frame of reference in order to track </w:t>
      </w:r>
      <w:r w:rsidR="00A844CE">
        <w:rPr>
          <w:iCs/>
        </w:rPr>
        <w:t>all 3-DOF</w:t>
      </w:r>
      <w:r w:rsidR="00BC0E89">
        <w:rPr>
          <w:iCs/>
        </w:rPr>
        <w:t xml:space="preserve"> rotations</w:t>
      </w:r>
      <w:r w:rsidR="00471D7C">
        <w:rPr>
          <w:iCs/>
        </w:rPr>
        <w:t xml:space="preserve"> of the airplane</w:t>
      </w:r>
      <w:r w:rsidR="00BC0E89">
        <w:rPr>
          <w:iCs/>
        </w:rPr>
        <w:t xml:space="preserve">. </w:t>
      </w:r>
      <w:r w:rsidR="00D26B86">
        <w:rPr>
          <w:iCs/>
        </w:rPr>
        <w:t>It i</w:t>
      </w:r>
      <w:r w:rsidR="008908B0">
        <w:rPr>
          <w:iCs/>
        </w:rPr>
        <w:t>s called the body Space</w:t>
      </w:r>
      <w:r w:rsidR="00D26B86">
        <w:rPr>
          <w:iCs/>
        </w:rPr>
        <w:t>, and it is an</w:t>
      </w:r>
      <w:r w:rsidR="006B1F5C">
        <w:rPr>
          <w:iCs/>
        </w:rPr>
        <w:t xml:space="preserve"> x, y, z coordinate system</w:t>
      </w:r>
      <w:r w:rsidR="00CC0FCF">
        <w:rPr>
          <w:iCs/>
        </w:rPr>
        <w:t xml:space="preserve"> like</w:t>
      </w:r>
      <w:r w:rsidR="00902BD9">
        <w:rPr>
          <w:iCs/>
        </w:rPr>
        <w:t xml:space="preserve"> ECEF. But u</w:t>
      </w:r>
      <w:r w:rsidR="00CC0FCF">
        <w:rPr>
          <w:iCs/>
        </w:rPr>
        <w:t>nlike the</w:t>
      </w:r>
      <w:r w:rsidR="00BC0E89">
        <w:rPr>
          <w:iCs/>
        </w:rPr>
        <w:t xml:space="preserve"> </w:t>
      </w:r>
      <w:r w:rsidR="006A14A9">
        <w:rPr>
          <w:iCs/>
        </w:rPr>
        <w:t>E</w:t>
      </w:r>
      <w:r w:rsidR="008908B0">
        <w:rPr>
          <w:iCs/>
        </w:rPr>
        <w:t>arth space</w:t>
      </w:r>
      <w:r w:rsidR="00D26B86">
        <w:rPr>
          <w:iCs/>
        </w:rPr>
        <w:t xml:space="preserve">, which is </w:t>
      </w:r>
      <w:r w:rsidR="00BC0E89">
        <w:rPr>
          <w:iCs/>
        </w:rPr>
        <w:t>fixed somewhere on the E</w:t>
      </w:r>
      <w:r w:rsidR="00D26B86">
        <w:rPr>
          <w:iCs/>
        </w:rPr>
        <w:t>arth, t</w:t>
      </w:r>
      <w:r w:rsidR="008908B0">
        <w:rPr>
          <w:iCs/>
        </w:rPr>
        <w:t>he body space</w:t>
      </w:r>
      <w:r w:rsidR="00BC0E89">
        <w:rPr>
          <w:iCs/>
        </w:rPr>
        <w:t xml:space="preserve"> is fixed to the center of gravity of the rigid body airplane, so it moves with the airplane [20]. Rotations happen along each of the three x, y, z axes. </w:t>
      </w:r>
      <w:r w:rsidR="00D26B86">
        <w:rPr>
          <w:iCs/>
        </w:rPr>
        <w:t xml:space="preserve">Figure 5 also </w:t>
      </w:r>
      <w:r w:rsidR="008908B0">
        <w:rPr>
          <w:iCs/>
        </w:rPr>
        <w:t>visualizes the body space</w:t>
      </w:r>
      <w:r w:rsidR="00D26B86">
        <w:rPr>
          <w:iCs/>
        </w:rPr>
        <w:t xml:space="preserve"> coordinate system representing rotations about the fixed point on the ce</w:t>
      </w:r>
      <w:r w:rsidR="00832F04">
        <w:rPr>
          <w:iCs/>
        </w:rPr>
        <w:t>nter of gravity of the airplane.</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32763A3A" w:rsidR="00660BFA" w:rsidRPr="003E2754" w:rsidRDefault="002977AE" w:rsidP="00742966">
      <w:pPr>
        <w:pStyle w:val="Caption"/>
        <w:spacing w:before="0" w:after="0"/>
        <w:ind w:firstLine="720"/>
        <w:jc w:val="center"/>
        <w:rPr>
          <w:b w:val="0"/>
          <w:iCs/>
        </w:rPr>
      </w:pPr>
      <w:bookmarkStart w:id="114" w:name="_Toc58436443"/>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8908B0">
        <w:rPr>
          <w:b w:val="0"/>
          <w:noProof/>
        </w:rPr>
        <w:t>5</w:t>
      </w:r>
      <w:r w:rsidRPr="002977AE">
        <w:rPr>
          <w:b w:val="0"/>
        </w:rPr>
        <w:fldChar w:fldCharType="end"/>
      </w:r>
      <w:r w:rsidR="00B6363C">
        <w:rPr>
          <w:b w:val="0"/>
        </w:rPr>
        <w:t xml:space="preserve">: </w:t>
      </w:r>
      <w:r w:rsidR="008908B0">
        <w:rPr>
          <w:b w:val="0"/>
        </w:rPr>
        <w:t>Earth Space</w:t>
      </w:r>
      <w:r w:rsidR="00D54C2F">
        <w:rPr>
          <w:b w:val="0"/>
        </w:rPr>
        <w:t xml:space="preserve"> and Bo</w:t>
      </w:r>
      <w:r w:rsidR="008908B0">
        <w:rPr>
          <w:b w:val="0"/>
        </w:rPr>
        <w:t>dy Space</w:t>
      </w:r>
      <w:r w:rsidR="00D54C2F">
        <w:rPr>
          <w:b w:val="0"/>
        </w:rPr>
        <w:t xml:space="preserve"> Visualized</w:t>
      </w:r>
      <w:bookmarkEnd w:id="114"/>
      <w:r w:rsidR="00832F04">
        <w:rPr>
          <w:b w:val="0"/>
        </w:rPr>
        <w:t xml:space="preserve"> [21]</w:t>
      </w:r>
    </w:p>
    <w:p w14:paraId="270908EA" w14:textId="60CD3828" w:rsidR="00242B32" w:rsidRPr="00242B32" w:rsidRDefault="00F62CA9" w:rsidP="00BA0D42">
      <w:pPr>
        <w:pStyle w:val="Heading3"/>
        <w:jc w:val="left"/>
      </w:pPr>
      <w:r>
        <w:t>2.1</w:t>
      </w:r>
      <w:r w:rsidR="003A0A4B">
        <w:t>.6</w:t>
      </w:r>
      <w:r w:rsidR="00242B32">
        <w:t xml:space="preserve">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7F5CF285"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2C6B488B" w:rsidR="001E2A1C" w:rsidRPr="001E2A1C" w:rsidRDefault="00F62CA9" w:rsidP="00BA0D42">
      <w:pPr>
        <w:pStyle w:val="Heading4"/>
        <w:jc w:val="left"/>
      </w:pPr>
      <w:r>
        <w:lastRenderedPageBreak/>
        <w:t>2.1</w:t>
      </w:r>
      <w:r w:rsidR="005D38A9">
        <w:t>.5</w:t>
      </w:r>
      <w:r w:rsidR="001E2A1C">
        <w:t>.1 Mass Properties</w:t>
      </w:r>
    </w:p>
    <w:p w14:paraId="5A39AAAD" w14:textId="28B39746" w:rsidR="001C7C66" w:rsidRDefault="00644ACE" w:rsidP="00644ACE">
      <w:pPr>
        <w:ind w:firstLine="720"/>
      </w:pPr>
      <w:r>
        <w:t xml:space="preserve">The mass properties of an airplanes components are important because they affect how the airplane interacts with forces. The airfoil properties of a fighter jet will have a different effect for creating lift than a prop airplane. </w:t>
      </w:r>
      <w:r w:rsidR="00592899">
        <w:t>I</w:t>
      </w:r>
      <w:r w:rsidR="00661D18">
        <w:t xml:space="preserve">n </w:t>
      </w:r>
      <w:r w:rsidR="00592899">
        <w:t>Palmer’s model, the Cessna 172 is being modeled. In Bourg’s model, an actual airplane is not being modeled, but the model representation is that of the picture of Figure 2. With that, the mass properties are chosen to represent that desired airplane.</w:t>
      </w:r>
      <w:r>
        <w:t xml:space="preserve"> </w:t>
      </w:r>
    </w:p>
    <w:p w14:paraId="66EE184E" w14:textId="4578E114" w:rsidR="007D441C" w:rsidRDefault="00644ACE" w:rsidP="00644ACE">
      <w:pPr>
        <w:ind w:firstLine="720"/>
      </w:pPr>
      <w:r>
        <w:t>But i</w:t>
      </w:r>
      <w:r w:rsidR="00A17367">
        <w:t xml:space="preserve">n terms of </w:t>
      </w:r>
      <w:r w:rsidR="005D4D36">
        <w:t xml:space="preserve">the </w:t>
      </w:r>
      <w:r w:rsidR="00774C8F">
        <w:t>6-DOF</w:t>
      </w:r>
      <w:r w:rsidR="005D4D36">
        <w:t xml:space="preserve"> FDM</w:t>
      </w:r>
      <w:r w:rsidR="00A17367">
        <w:t xml:space="preserve">, mass properties become more complicated. </w:t>
      </w:r>
      <w:r w:rsidR="006248A2">
        <w:t>The airfoil performance data, inertia</w:t>
      </w:r>
      <w:r w:rsidR="003208B1">
        <w:t>l</w:t>
      </w:r>
      <w:r w:rsidR="006248A2">
        <w:t xml:space="preserve"> moments </w:t>
      </w:r>
      <w:r w:rsidR="003208B1">
        <w:t xml:space="preserve">of </w:t>
      </w:r>
      <w:r w:rsidR="006248A2">
        <w:t xml:space="preserve">each component, and mass of each component is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21EE290A" w:rsidR="001E2A1C" w:rsidRPr="001E2A1C" w:rsidRDefault="00F62CA9" w:rsidP="00BA0D42">
      <w:pPr>
        <w:pStyle w:val="Heading4"/>
        <w:jc w:val="left"/>
      </w:pPr>
      <w:r>
        <w:t>2.1</w:t>
      </w:r>
      <w:r w:rsidR="005D38A9">
        <w:t>.5</w:t>
      </w:r>
      <w:r w:rsidR="00DF07C7">
        <w:t>.2</w:t>
      </w:r>
      <w:r w:rsidR="001E2A1C">
        <w:t xml:space="preserve"> Forces</w:t>
      </w:r>
    </w:p>
    <w:p w14:paraId="3536D289" w14:textId="161166A8" w:rsidR="00FD4AB4" w:rsidRPr="00C444E6" w:rsidRDefault="00F34F03" w:rsidP="006D5092">
      <w:pPr>
        <w:ind w:firstLine="720"/>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CB7B72">
        <w:rPr>
          <w:rFonts w:eastAsiaTheme="minorHAnsi"/>
        </w:rPr>
        <w:t xml:space="preserve"> can be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2B44BE">
        <w:rPr>
          <w:rFonts w:eastAsiaTheme="minorHAnsi"/>
        </w:rPr>
        <w:t xml:space="preserve"> Next, based on air </w:t>
      </w:r>
      <w:r w:rsidR="002B44BE">
        <w:rPr>
          <w:rFonts w:eastAsiaTheme="minorHAnsi"/>
        </w:rPr>
        <w:lastRenderedPageBreak/>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alt</w:t>
      </w:r>
      <w:r w:rsidR="007348CC">
        <w:rPr>
          <w:iCs/>
          <w:szCs w:val="24"/>
        </w:rPr>
        <w:t>er camber</w:t>
      </w:r>
      <w:r w:rsidR="00703699">
        <w:rPr>
          <w:iCs/>
          <w:szCs w:val="24"/>
        </w:rPr>
        <w:t xml:space="preserve"> to create lift</w:t>
      </w:r>
      <w:r w:rsidR="007348CC">
        <w:rPr>
          <w:iCs/>
          <w:szCs w:val="24"/>
        </w:rPr>
        <w:t>. Usually the flaps are used at</w:t>
      </w:r>
      <w:r w:rsidR="00785BB4" w:rsidRPr="00785BB4">
        <w:rPr>
          <w:iCs/>
          <w:szCs w:val="24"/>
        </w:rPr>
        <w:t xml:space="preserve"> low speeds to increase lift. Drag increases with increased angle of attack.</w:t>
      </w:r>
      <w:r w:rsidR="000630D9">
        <w:rPr>
          <w:iCs/>
          <w:szCs w:val="24"/>
        </w:rPr>
        <w:t xml:space="preserve"> If an airplane is flying at an angle of attack high enough, it will not be able to create any lift and wil</w:t>
      </w:r>
      <w:r w:rsidR="001812B6">
        <w:rPr>
          <w:iCs/>
          <w:szCs w:val="24"/>
        </w:rPr>
        <w:t xml:space="preserve">l stall. Figure 6 </w:t>
      </w:r>
      <w:r w:rsidR="000142DF">
        <w:rPr>
          <w:iCs/>
          <w:szCs w:val="24"/>
        </w:rPr>
        <w:t>is a visual</w:t>
      </w:r>
      <w:r w:rsidR="001812B6">
        <w:rPr>
          <w:iCs/>
          <w:szCs w:val="24"/>
        </w:rPr>
        <w:t xml:space="preserve"> that</w:t>
      </w:r>
      <w:r w:rsidR="00730CCA">
        <w:rPr>
          <w:iCs/>
          <w:szCs w:val="24"/>
        </w:rPr>
        <w:t xml:space="preserve"> shows </w:t>
      </w:r>
      <w:r w:rsidR="008C5ED6">
        <w:rPr>
          <w:iCs/>
          <w:szCs w:val="24"/>
        </w:rPr>
        <w:t>lift coefficient versus attack angle, and that when attack angle is increased, lift increases. H</w:t>
      </w:r>
      <w:r w:rsidR="000630D9">
        <w:rPr>
          <w:iCs/>
          <w:szCs w:val="24"/>
        </w:rPr>
        <w:t xml:space="preserve">owever, at some point </w:t>
      </w:r>
      <w:r w:rsidR="009720AC">
        <w:rPr>
          <w:iCs/>
          <w:szCs w:val="24"/>
        </w:rPr>
        <w:t>a</w:t>
      </w:r>
      <w:r w:rsidR="000630D9">
        <w:rPr>
          <w:iCs/>
          <w:szCs w:val="24"/>
        </w:rPr>
        <w:t xml:space="preserve"> stall occurs with lift dropping off rapidly. Also, shown in Figure 6 is that with flaps lo</w:t>
      </w:r>
      <w:r w:rsidR="009F5A48">
        <w:rPr>
          <w:iCs/>
          <w:szCs w:val="24"/>
        </w:rPr>
        <w:t>wered, lift is increased.</w:t>
      </w:r>
    </w:p>
    <w:p w14:paraId="5BDF610B" w14:textId="52427AA1" w:rsidR="000630D9" w:rsidRDefault="000630D9" w:rsidP="00BA0D42">
      <w:pPr>
        <w:keepNext/>
        <w:ind w:firstLine="720"/>
        <w:jc w:val="center"/>
      </w:pPr>
      <w:r w:rsidRPr="000630D9">
        <w:rPr>
          <w:iCs/>
          <w:noProof/>
          <w:szCs w:val="24"/>
        </w:rPr>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19527FCA" w:rsidR="00FD4AB4" w:rsidRPr="000630D9" w:rsidRDefault="000630D9" w:rsidP="006C5333">
      <w:pPr>
        <w:pStyle w:val="Caption"/>
        <w:spacing w:before="0" w:after="0"/>
        <w:ind w:firstLine="720"/>
        <w:jc w:val="center"/>
        <w:rPr>
          <w:b w:val="0"/>
          <w:iCs/>
          <w:szCs w:val="24"/>
        </w:rPr>
      </w:pPr>
      <w:bookmarkStart w:id="115" w:name="_Toc58436444"/>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5"/>
      <w:r w:rsidR="009F5A48">
        <w:rPr>
          <w:b w:val="0"/>
        </w:rPr>
        <w:t xml:space="preserve"> [14]</w:t>
      </w:r>
    </w:p>
    <w:p w14:paraId="1AFC20F0" w14:textId="77043C37" w:rsidR="00DF6E0C" w:rsidRDefault="00785BB4" w:rsidP="00BA0D42">
      <w:pPr>
        <w:rPr>
          <w:rFonts w:eastAsiaTheme="minorHAnsi"/>
        </w:rPr>
      </w:pPr>
      <w:r w:rsidRPr="00785BB4">
        <w:rPr>
          <w:rFonts w:eastAsiaTheme="minorHAnsi"/>
          <w:iCs/>
          <w:szCs w:val="24"/>
        </w:rPr>
        <w:t xml:space="preserve">There are also other variables that </w:t>
      </w:r>
      <w:r w:rsidR="0008526D">
        <w:rPr>
          <w:rFonts w:eastAsiaTheme="minorHAnsi"/>
          <w:iCs/>
          <w:szCs w:val="24"/>
        </w:rPr>
        <w:t xml:space="preserve">affect lift, and that are considered in the FDM, </w:t>
      </w:r>
      <w:r>
        <w:rPr>
          <w:rFonts w:eastAsiaTheme="minorHAnsi"/>
          <w:iCs/>
          <w:szCs w:val="24"/>
        </w:rPr>
        <w:t>such as</w:t>
      </w:r>
      <w:r w:rsidR="0008526D">
        <w:rPr>
          <w:iCs/>
          <w:szCs w:val="24"/>
        </w:rPr>
        <w:t xml:space="preserve"> air density,</w:t>
      </w:r>
      <w:r w:rsidRPr="00785BB4">
        <w:rPr>
          <w:iCs/>
          <w:szCs w:val="24"/>
        </w:rPr>
        <w:t xml:space="preserve"> </w:t>
      </w:r>
      <w:r w:rsidR="005A0183">
        <w:rPr>
          <w:iCs/>
          <w:szCs w:val="24"/>
        </w:rPr>
        <w:t xml:space="preserve">component </w:t>
      </w:r>
      <w:r w:rsidRPr="00785BB4">
        <w:rPr>
          <w:iCs/>
          <w:szCs w:val="24"/>
        </w:rPr>
        <w:t xml:space="preserve">surface area, </w:t>
      </w:r>
      <w:r>
        <w:rPr>
          <w:iCs/>
          <w:szCs w:val="24"/>
        </w:rPr>
        <w:t>and</w:t>
      </w:r>
      <w:r w:rsidR="00913368">
        <w:rPr>
          <w:iCs/>
          <w:szCs w:val="24"/>
        </w:rPr>
        <w:t xml:space="preserve"> wing</w:t>
      </w:r>
      <w:r>
        <w:rPr>
          <w:iCs/>
          <w:szCs w:val="24"/>
        </w:rPr>
        <w:t xml:space="preserve">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w:t>
      </w:r>
      <w:r w:rsidR="004662B7">
        <w:rPr>
          <w:rFonts w:eastAsiaTheme="minorHAnsi"/>
        </w:rPr>
        <w:t xml:space="preserve">can </w:t>
      </w:r>
      <w:r w:rsidR="003C07A0">
        <w:rPr>
          <w:rFonts w:eastAsiaTheme="minorHAnsi"/>
        </w:rPr>
        <w:t xml:space="preserve">also exist that </w:t>
      </w:r>
      <w:r w:rsidR="00C444E6">
        <w:rPr>
          <w:rFonts w:eastAsiaTheme="minorHAnsi"/>
        </w:rPr>
        <w:t xml:space="preserve">can </w:t>
      </w:r>
      <w:r w:rsidR="003C07A0">
        <w:rPr>
          <w:rFonts w:eastAsiaTheme="minorHAnsi"/>
        </w:rPr>
        <w:t xml:space="preserve">act on the airplane such </w:t>
      </w:r>
      <w:r w:rsidR="004662B7">
        <w:rPr>
          <w:rFonts w:eastAsiaTheme="minorHAnsi"/>
        </w:rPr>
        <w:t xml:space="preserve">as winds, which are not </w:t>
      </w:r>
      <w:r w:rsidR="007E3BD7">
        <w:rPr>
          <w:rFonts w:eastAsiaTheme="minorHAnsi"/>
        </w:rPr>
        <w:t>considered</w:t>
      </w:r>
      <w:r w:rsidR="004662B7">
        <w:rPr>
          <w:rFonts w:eastAsiaTheme="minorHAnsi"/>
        </w:rPr>
        <w:t xml:space="preserve"> in the FDM.</w:t>
      </w:r>
    </w:p>
    <w:p w14:paraId="406FFC7B" w14:textId="77777777" w:rsidR="001C2366" w:rsidRDefault="001C2366" w:rsidP="003C68D1">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xml:space="preserve">, which is added to the force acting on the z axis (down). </w:t>
      </w:r>
      <w:r>
        <w:rPr>
          <w:rFonts w:eastAsiaTheme="minorHAnsi"/>
        </w:rPr>
        <w:lastRenderedPageBreak/>
        <w:t xml:space="preserve">Similarly, thrust, expressed in pounds, is force added to the x axis (forward). Without thrust propulsion, the airplane cannot make lift. </w:t>
      </w:r>
    </w:p>
    <w:p w14:paraId="4EBAAA3B" w14:textId="36B95E6A" w:rsidR="001E2A1C" w:rsidRPr="001E2A1C" w:rsidRDefault="00DF07C7" w:rsidP="00BA0D42">
      <w:pPr>
        <w:pStyle w:val="Heading4"/>
        <w:jc w:val="left"/>
      </w:pPr>
      <w:r>
        <w:t>2.</w:t>
      </w:r>
      <w:r w:rsidR="00F62CA9">
        <w:t>1</w:t>
      </w:r>
      <w:r w:rsidR="005D38A9">
        <w:t>.5</w:t>
      </w:r>
      <w:r>
        <w:t>.3</w:t>
      </w:r>
      <w:r w:rsidR="001E2A1C">
        <w:t xml:space="preserve"> Equations of Motion</w:t>
      </w:r>
    </w:p>
    <w:p w14:paraId="2001EC10" w14:textId="2D534C35" w:rsidR="009546C9" w:rsidRDefault="00460940" w:rsidP="009546C9">
      <w:r>
        <w:rPr>
          <w:iCs/>
          <w:szCs w:val="24"/>
        </w:rPr>
        <w:tab/>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This begins by</w:t>
      </w:r>
      <w:r w:rsidR="00A27C71">
        <w:t xml:space="preserve"> </w:t>
      </w:r>
      <w:r w:rsidR="00B75007">
        <w:t xml:space="preserve">calculating </w:t>
      </w:r>
      <w:r w:rsidR="00D46C58">
        <w:t>the</w:t>
      </w:r>
      <w:r w:rsidR="00B75007">
        <w:t xml:space="preserve"> updated</w:t>
      </w:r>
      <w:r w:rsidR="00D46C58">
        <w:t xml:space="preserv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the technique chosen [14]. </w:t>
      </w:r>
      <w:r w:rsidR="009546C9">
        <w:t>Simply put, the integration of the equations of motion, given everything else talked about, approximates the future velocity and position based on the previous values from th</w:t>
      </w:r>
      <w:r w:rsidR="00EA5157">
        <w:t>e last frame</w:t>
      </w:r>
      <w:r w:rsidR="009546C9">
        <w:t xml:space="preserve"> of the simulation [26].  </w:t>
      </w:r>
    </w:p>
    <w:p w14:paraId="717A532A" w14:textId="51450186" w:rsidR="00F5130E" w:rsidRDefault="009546C9" w:rsidP="009546C9">
      <w:r>
        <w:tab/>
        <w:t>The amount of finite t</w:t>
      </w:r>
      <w:r w:rsidR="00E22D21">
        <w:t>ime chosen to represent a frame</w:t>
      </w:r>
      <w:r w:rsidR="004130B2">
        <w:t xml:space="preserve"> (i.e.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E9723F">
        <w:t xml:space="preserve">[27]. </w:t>
      </w:r>
      <w:r>
        <w:t xml:space="preserve">With that said, there is a practical balance as </w:t>
      </w:r>
      <w:r w:rsidR="0084041B">
        <w:t>to what</w:t>
      </w:r>
      <w:r>
        <w:t xml:space="preserve"> the time step should be to achieve a stable solution, and also </w:t>
      </w:r>
      <w:r w:rsidR="00DF0FB2">
        <w:t xml:space="preserve">to </w:t>
      </w:r>
      <w:r>
        <w:t>minimize the buildup of error</w:t>
      </w:r>
      <w:r w:rsidR="009B5B8A">
        <w:t xml:space="preserve"> [14]</w:t>
      </w:r>
      <w:r>
        <w:t xml:space="preserve">. </w:t>
      </w:r>
    </w:p>
    <w:p w14:paraId="54BED384" w14:textId="5C0D4933"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w:t>
      </w:r>
      <w:r w:rsidR="0050585B">
        <w:lastRenderedPageBreak/>
        <w:t>numerical integration technique</w:t>
      </w:r>
      <w:r w:rsidR="006C5629">
        <w:t xml:space="preserve"> [20]</w:t>
      </w:r>
      <w:r w:rsidR="00CD2132">
        <w:t xml:space="preserve">. </w:t>
      </w:r>
      <w:r w:rsidR="000E2B25">
        <w:t xml:space="preserve">In the </w:t>
      </w:r>
      <w:r w:rsidR="00546F30">
        <w:t>6-DOF</w:t>
      </w:r>
      <w:r w:rsidR="000E2B25">
        <w:t xml:space="preserve"> model, we use the </w:t>
      </w:r>
      <w:r w:rsidR="00546F30">
        <w:t>basic Euler’s method for integration</w:t>
      </w:r>
      <w:r w:rsidR="000E2B25">
        <w:t xml:space="preserve"> described in Bourg’s textbook.</w:t>
      </w:r>
      <w:r w:rsidR="00546F30">
        <w:t xml:space="preserve"> </w:t>
      </w:r>
      <w:r w:rsidR="000E2B25">
        <w:t>In</w:t>
      </w:r>
      <w:r w:rsidR="00CD2132">
        <w:t xml:space="preserve"> the 4-DOF</w:t>
      </w:r>
      <w:r w:rsidR="00546F30">
        <w:t xml:space="preserve"> </w:t>
      </w:r>
      <w:r w:rsidR="0050585B">
        <w:t>we use an improved</w:t>
      </w:r>
      <w:r w:rsidR="00A77CF5">
        <w:t xml:space="preserve"> and more accurate version </w:t>
      </w:r>
      <w:r w:rsidR="00ED2C8A">
        <w:t>of</w:t>
      </w:r>
      <w:r w:rsidR="00CB3301">
        <w:t xml:space="preserve"> Euler’s method, called the</w:t>
      </w:r>
      <w:r w:rsidR="00DC0A47">
        <w:t xml:space="preserve"> 4</w:t>
      </w:r>
      <w:r w:rsidR="00DC0A47" w:rsidRPr="00DC0A47">
        <w:rPr>
          <w:vertAlign w:val="superscript"/>
        </w:rPr>
        <w:t>th</w:t>
      </w:r>
      <w:r w:rsidR="00DC0A47">
        <w:t xml:space="preserve"> order</w:t>
      </w:r>
      <w:r w:rsidR="00CB3301">
        <w:t xml:space="preserve"> Ru</w:t>
      </w:r>
      <w:r w:rsidR="0050585B">
        <w:t>nge-Kutta method</w:t>
      </w:r>
      <w:r w:rsidR="00B245A8">
        <w:t xml:space="preserve">, which is </w:t>
      </w:r>
      <w:r w:rsidR="000E2B25">
        <w:t xml:space="preserve">explained </w:t>
      </w:r>
      <w:r w:rsidR="00B245A8">
        <w:t xml:space="preserve">in </w:t>
      </w:r>
      <w:r w:rsidR="00546F30">
        <w:t>Palmer’s textbook.</w:t>
      </w:r>
      <w:r w:rsidR="00281055">
        <w:t xml:space="preserve"> </w:t>
      </w:r>
    </w:p>
    <w:p w14:paraId="5AE01AFB" w14:textId="1E8BF54A" w:rsidR="00977ADB" w:rsidRPr="00977ADB" w:rsidRDefault="00EE7782" w:rsidP="00BA0D42">
      <w:pPr>
        <w:rPr>
          <w:iCs/>
        </w:rPr>
      </w:pPr>
      <w:r>
        <w:tab/>
      </w:r>
      <w:r w:rsidR="00A4161A">
        <w:t xml:space="preserve"> </w:t>
      </w:r>
      <w:r w:rsidR="00901022">
        <w:t xml:space="preserve">An important </w:t>
      </w:r>
      <w:r w:rsidR="003B10F9">
        <w:t>role</w:t>
      </w:r>
      <w:r w:rsidR="00901022">
        <w:t xml:space="preserve"> of the equations of motion is that,</w:t>
      </w:r>
      <w:r w:rsidR="001A5848">
        <w:t xml:space="preserve"> </w:t>
      </w:r>
      <w:r w:rsidR="00300EA0">
        <w:t>in the 6-DOF</w:t>
      </w:r>
      <w:r w:rsidR="00554719">
        <w:t xml:space="preserve">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 xml:space="preserve">A quaternion is a way to represent orientation of something </w:t>
      </w:r>
      <w:r w:rsidR="00DD2544">
        <w:rPr>
          <w:iCs/>
        </w:rPr>
        <w:t>about three axes</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53D9A087" w14:textId="66AC942A" w:rsidR="00977ADB" w:rsidRDefault="00977ADB" w:rsidP="00977ADB">
      <w:pPr>
        <w:pStyle w:val="Heading5"/>
        <w:jc w:val="left"/>
        <w:rPr>
          <w:b/>
        </w:rPr>
      </w:pPr>
      <w:r w:rsidRPr="00977ADB">
        <w:rPr>
          <w:b/>
        </w:rPr>
        <w:t>2.1.5.3.1 Simulation Loop</w:t>
      </w:r>
    </w:p>
    <w:p w14:paraId="05BD0127" w14:textId="4DA53CBD" w:rsidR="00977ADB" w:rsidRPr="00977ADB" w:rsidRDefault="00977ADB" w:rsidP="00977ADB">
      <w:pPr>
        <w:ind w:firstLine="720"/>
      </w:pPr>
      <w:r>
        <w:t xml:space="preserve">Another thing to think about when choosing a time step is that there are different design strategies to actually employing the simulation loop. The easiest way to manage the simulation loop is to just loop as fast as possible with no time step. The problem with that is that there is no control. If you are on a fast computer it the simulation will go too fast, and if you are on a slow computer it will be too slow [32]. But, as stated before, this is not how we want to run the simulation loop because we want a fixed time step. The next easiest way to manage the loop, and the strategy we chose, is to have a fixed time step. This is ideal when it is known that the </w:t>
      </w:r>
      <w:r w:rsidRPr="00D230AB">
        <w:t>update loop takes less than one frame worth of real time</w:t>
      </w:r>
      <w:r>
        <w:t xml:space="preserve"> [27]. For example, if the time step chosen is 33 milliseconds, then we need to reliably know that the real processing time will take less </w:t>
      </w:r>
      <w:r w:rsidR="00E440D3">
        <w:t xml:space="preserve">time </w:t>
      </w:r>
      <w:r>
        <w:t xml:space="preserve">than that. And for the remaining time the program will go to sleep until it is time for the next update [32]. The more advanced way to employ a simulation loop is to have a variable time step. It involves choosing a time step based on how much real processing time the current update </w:t>
      </w:r>
      <w:r>
        <w:lastRenderedPageBreak/>
        <w:t xml:space="preserve">takes versus the previous update’s real processing time [32]. This strategy, however, introduces some issues, which we will not get into. </w:t>
      </w:r>
    </w:p>
    <w:p w14:paraId="78C3835F" w14:textId="2D51E990" w:rsidR="009028D4" w:rsidRPr="00062C7C" w:rsidRDefault="00F62CA9" w:rsidP="00BA0D42">
      <w:pPr>
        <w:pStyle w:val="Heading3"/>
        <w:jc w:val="left"/>
      </w:pPr>
      <w:r>
        <w:t>2.1</w:t>
      </w:r>
      <w:r w:rsidR="003A0A4B">
        <w:t>.7</w:t>
      </w:r>
      <w:r w:rsidR="009028D4">
        <w:t xml:space="preserve"> Fidelity</w:t>
      </w:r>
    </w:p>
    <w:p w14:paraId="20A4FD79" w14:textId="1662568A" w:rsidR="008E0EB9" w:rsidRDefault="0090740B" w:rsidP="00BA0D42">
      <w:pPr>
        <w:ind w:firstLine="720"/>
      </w:pPr>
      <w:r>
        <w:t>With</w:t>
      </w:r>
      <w:r w:rsidR="00F76A93">
        <w:t xml:space="preserve"> </w:t>
      </w:r>
      <w:r w:rsidR="00025CB5">
        <w:t xml:space="preserve">the </w:t>
      </w:r>
      <w:r w:rsidR="00F76A93">
        <w:t>FDM</w:t>
      </w:r>
      <w:r w:rsidR="006A14A9">
        <w:t xml:space="preserve"> </w:t>
      </w:r>
      <w:r w:rsidR="00F76A93">
        <w:t xml:space="preserve">described, fidelity is the degree to which the characteristics of a flight simulation matches that of the real world [17]. In this case, </w:t>
      </w:r>
      <w:r w:rsidR="00B237D6">
        <w:t xml:space="preserve">we characterized this </w:t>
      </w:r>
      <w:r w:rsidR="00F76A93">
        <w:t>FDM</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F76A93">
        <w:t xml:space="preserve"> minimal data [18].</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p>
    <w:p w14:paraId="4EC9E7D3" w14:textId="67D2712B" w:rsidR="00E20B4B" w:rsidRDefault="00F62CA9" w:rsidP="00BA0D42">
      <w:pPr>
        <w:pStyle w:val="Heading2"/>
        <w:spacing w:before="0"/>
        <w:rPr>
          <w:rFonts w:eastAsiaTheme="minorHAnsi"/>
        </w:rPr>
      </w:pPr>
      <w:bookmarkStart w:id="116" w:name="_Toc58424801"/>
      <w:r>
        <w:rPr>
          <w:rFonts w:eastAsiaTheme="minorHAnsi"/>
        </w:rPr>
        <w:t>2.2</w:t>
      </w:r>
      <w:r w:rsidR="00E20B4B">
        <w:rPr>
          <w:rFonts w:eastAsiaTheme="minorHAnsi"/>
        </w:rPr>
        <w:t xml:space="preserve"> Entity Component System</w:t>
      </w:r>
      <w:bookmarkEnd w:id="116"/>
    </w:p>
    <w:p w14:paraId="7C010294" w14:textId="4AA3952D" w:rsidR="00541D07" w:rsidRDefault="00E20B4B" w:rsidP="00BA0D42">
      <w:pPr>
        <w:ind w:firstLine="720"/>
        <w:rPr>
          <w:rFonts w:eastAsiaTheme="minorHAnsi"/>
        </w:rPr>
      </w:pPr>
      <w:r>
        <w:rPr>
          <w:rFonts w:eastAsiaTheme="minorHAnsi"/>
        </w:rPr>
        <w:t>The FDM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DOD,</w:t>
      </w:r>
      <w:r w:rsidR="004817FD">
        <w:rPr>
          <w:rFonts w:eastAsiaTheme="minorHAnsi"/>
        </w:rPr>
        <w:t xml:space="preserve"> </w:t>
      </w:r>
      <w:r w:rsidRPr="00C00632">
        <w:rPr>
          <w:rFonts w:eastAsiaTheme="minorHAnsi"/>
        </w:rPr>
        <w:t>ECS</w:t>
      </w:r>
      <w:r w:rsidR="001900C1">
        <w:rPr>
          <w:rFonts w:eastAsiaTheme="minorHAnsi"/>
        </w:rPr>
        <w:t>-based</w:t>
      </w:r>
      <w:r w:rsidRPr="00C00632">
        <w:rPr>
          <w:rFonts w:eastAsiaTheme="minorHAnsi"/>
        </w:rPr>
        <w:t xml:space="preserve"> architecture</w:t>
      </w:r>
      <w:r w:rsidR="001900C1">
        <w:rPr>
          <w:rFonts w:eastAsiaTheme="minorHAnsi"/>
        </w:rPr>
        <w:t>.</w:t>
      </w:r>
      <w:r w:rsidR="004817FD">
        <w:rPr>
          <w:rFonts w:eastAsiaTheme="minorHAnsi"/>
        </w:rPr>
        <w:t xml:space="preserve"> </w:t>
      </w:r>
      <w:r w:rsidR="001900C1">
        <w:rPr>
          <w:rFonts w:eastAsiaTheme="minorHAnsi"/>
        </w:rPr>
        <w:t>ECS is a</w:t>
      </w:r>
      <w:r>
        <w:rPr>
          <w:rFonts w:eastAsiaTheme="minorHAnsi"/>
        </w:rPr>
        <w:t xml:space="preserve">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E32C3A">
        <w:rPr>
          <w:rFonts w:eastAsiaTheme="minorHAnsi"/>
        </w:rPr>
        <w:t xml:space="preserve">nce, and </w:t>
      </w:r>
      <w:r w:rsidR="004B4390">
        <w:rPr>
          <w:rFonts w:eastAsiaTheme="minorHAnsi"/>
        </w:rPr>
        <w:t xml:space="preserve">improves upon performance and ease of code development. </w:t>
      </w:r>
    </w:p>
    <w:p w14:paraId="0D2E753B" w14:textId="1A33A06E" w:rsidR="00541D07" w:rsidRPr="00541D07" w:rsidRDefault="00F62CA9" w:rsidP="00BA0D42">
      <w:pPr>
        <w:pStyle w:val="Heading3"/>
        <w:jc w:val="left"/>
      </w:pPr>
      <w:r>
        <w:t>2.2</w:t>
      </w:r>
      <w:r w:rsidR="00541D07">
        <w:t>.1 Object-Oriented Problem</w:t>
      </w:r>
    </w:p>
    <w:p w14:paraId="6F1B9146" w14:textId="0E83B464" w:rsidR="00725F1F" w:rsidRDefault="00E276A0" w:rsidP="00BA0D42">
      <w:pPr>
        <w:ind w:firstLine="720"/>
        <w:rPr>
          <w:rFonts w:eastAsiaTheme="minorHAnsi"/>
        </w:rPr>
      </w:pPr>
      <w:r>
        <w:rPr>
          <w:rFonts w:eastAsiaTheme="minorHAnsi"/>
        </w:rPr>
        <w:t>S</w:t>
      </w:r>
      <w:r w:rsidR="00E20B4B">
        <w:rPr>
          <w:rFonts w:eastAsiaTheme="minorHAnsi"/>
        </w:rPr>
        <w:t xml:space="preserve">uppose we have a space or 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lastRenderedPageBreak/>
        <w:t xml:space="preserve">have a base class </w:t>
      </w:r>
      <w:r w:rsidR="007667AE">
        <w:rPr>
          <w:rFonts w:eastAsiaTheme="minorHAnsi"/>
        </w:rPr>
        <w:t>in which everything is derived, called Thing</w:t>
      </w:r>
      <w:r w:rsidR="00E20B4B">
        <w:rPr>
          <w:rFonts w:eastAsiaTheme="minorHAnsi"/>
        </w:rPr>
        <w: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2CF59FA" w14:textId="5C765C79" w:rsidR="00E20B4B" w:rsidRDefault="00725F1F" w:rsidP="000952F3">
      <w:pPr>
        <w:ind w:firstLine="720"/>
        <w:rPr>
          <w:rFonts w:eastAsiaTheme="minorHAnsi"/>
        </w:rPr>
      </w:pPr>
      <w:r>
        <w:rPr>
          <w:rFonts w:eastAsiaTheme="minorHAnsi"/>
        </w:rPr>
        <w:t xml:space="preserve">Along with code flexibility, performance can be an issue with the OOP design when talking about </w:t>
      </w:r>
      <w:r w:rsidR="004B4390">
        <w:rPr>
          <w:rFonts w:eastAsiaTheme="minorHAnsi"/>
        </w:rPr>
        <w:t>memory-management in terms of the cache.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efficiently put into cache. When an object is created, all its data is pu</w:t>
      </w:r>
      <w:r w:rsidR="007B7CBD">
        <w:rPr>
          <w:rFonts w:eastAsiaTheme="minorHAnsi"/>
        </w:rPr>
        <w:t>t into 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And when unneeded data is in cache, the chance of cache misses happening increases</w:t>
      </w:r>
      <w:r w:rsidR="007267A4">
        <w:rPr>
          <w:rFonts w:eastAsiaTheme="minorHAnsi"/>
        </w:rPr>
        <w:t xml:space="preserve"> [34]</w:t>
      </w:r>
      <w:r>
        <w:rPr>
          <w:rFonts w:eastAsiaTheme="minorHAnsi"/>
        </w:rPr>
        <w:t>.</w:t>
      </w:r>
      <w:r w:rsidR="000952F3">
        <w:rPr>
          <w:rFonts w:eastAsiaTheme="minorHAnsi"/>
        </w:rPr>
        <w:t xml:space="preserve"> This is bad for </w:t>
      </w:r>
      <w:r w:rsidR="0036643C">
        <w:rPr>
          <w:rFonts w:eastAsiaTheme="minorHAnsi"/>
        </w:rPr>
        <w:t>optimal</w:t>
      </w:r>
      <w:r w:rsidR="00CC389B">
        <w:rPr>
          <w:rFonts w:eastAsiaTheme="minorHAnsi"/>
        </w:rPr>
        <w:t xml:space="preserve"> </w:t>
      </w:r>
      <w:r w:rsidR="000952F3">
        <w:rPr>
          <w:rFonts w:eastAsiaTheme="minorHAnsi"/>
        </w:rPr>
        <w:t xml:space="preserve">performance and ECS improves upon this. </w:t>
      </w:r>
    </w:p>
    <w:p w14:paraId="50B0A3D3" w14:textId="3D3F1968" w:rsidR="00FF241E" w:rsidRPr="00C3671C" w:rsidRDefault="003136CF" w:rsidP="00BA0D42">
      <w:pPr>
        <w:pStyle w:val="Heading3"/>
        <w:jc w:val="left"/>
      </w:pPr>
      <w:r>
        <w:t>2.</w:t>
      </w:r>
      <w:r w:rsidR="00F62CA9">
        <w:t>2</w:t>
      </w:r>
      <w:r>
        <w:t>.2</w:t>
      </w:r>
      <w:r w:rsidR="00C3671C">
        <w:t xml:space="preserve"> </w:t>
      </w:r>
      <w:r w:rsidR="00D330F5">
        <w:t xml:space="preserve">ECS </w:t>
      </w:r>
      <w:r w:rsidR="00AA7087">
        <w:t>Explained</w:t>
      </w:r>
    </w:p>
    <w:p w14:paraId="57BB9ADE" w14:textId="10B4C675" w:rsidR="00E20B4B" w:rsidRDefault="007667AE" w:rsidP="00BA0D42">
      <w:pPr>
        <w:rPr>
          <w:rFonts w:eastAsiaTheme="minorHAnsi"/>
        </w:rPr>
      </w:pPr>
      <w:r>
        <w:rPr>
          <w:rFonts w:eastAsiaTheme="minorHAnsi"/>
        </w:rPr>
        <w:tab/>
        <w:t>In an</w:t>
      </w:r>
      <w:r w:rsidR="00E20B4B">
        <w:rPr>
          <w:rFonts w:eastAsiaTheme="minorHAnsi"/>
        </w:rPr>
        <w:t xml:space="preserve"> ECS structure,</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E20B4B">
        <w:rPr>
          <w:rFonts w:eastAsiaTheme="minorHAnsi"/>
        </w:rPr>
        <w:t>You start with an Entity, which 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17567B">
        <w:rPr>
          <w:rFonts w:eastAsiaTheme="minorHAnsi"/>
        </w:rPr>
        <w:t>just a unique id used to access data elsewhere</w:t>
      </w:r>
      <w:r w:rsidR="00876FFF">
        <w:rPr>
          <w:rFonts w:eastAsiaTheme="minorHAnsi"/>
        </w:rPr>
        <w:t xml:space="preserve"> [34]</w:t>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w:t>
      </w:r>
      <w:r w:rsidR="00E20B4B">
        <w:rPr>
          <w:rFonts w:eastAsiaTheme="minorHAnsi"/>
        </w:rPr>
        <w:lastRenderedPageBreak/>
        <w:t>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r w:rsidR="00973CD7">
        <w:rPr>
          <w:rFonts w:eastAsiaTheme="minorHAnsi"/>
        </w:rPr>
        <w:t>Update</w:t>
      </w:r>
      <w:r w:rsidR="00E20B4B">
        <w:rPr>
          <w:rFonts w:eastAsiaTheme="minorHAnsi"/>
        </w:rPr>
        <w:t xml:space="preserve">Render, which handles all of the rendering functionality of the world. Or a System called </w:t>
      </w:r>
      <w:r w:rsidR="00973CD7">
        <w:rPr>
          <w:rFonts w:eastAsiaTheme="minorHAnsi"/>
        </w:rPr>
        <w:t>Update</w:t>
      </w:r>
      <w:r w:rsidR="00E20B4B">
        <w:rPr>
          <w:rFonts w:eastAsiaTheme="minorHAnsi"/>
        </w:rPr>
        <w:t xml:space="preserve">Health could handle all of the health functions. Systems have something called a filter. Filters look for every Entity which has some combination of specified Components. For example, the </w:t>
      </w:r>
      <w:r w:rsidR="00E0012F">
        <w:rPr>
          <w:rFonts w:eastAsiaTheme="minorHAnsi"/>
        </w:rPr>
        <w:t>Update</w:t>
      </w:r>
      <w:r w:rsidR="00E20B4B">
        <w:rPr>
          <w:rFonts w:eastAsiaTheme="minorHAnsi"/>
        </w:rPr>
        <w:t xml:space="preserve">Render System’s filter wants to find every Entity with the Render data Component and Position data Component. Once these Entities are found, they are returned to the </w:t>
      </w:r>
      <w:r w:rsidR="00E0012F">
        <w:rPr>
          <w:rFonts w:eastAsiaTheme="minorHAnsi"/>
        </w:rPr>
        <w:t>Update</w:t>
      </w:r>
      <w:r w:rsidR="00E20B4B">
        <w:rPr>
          <w:rFonts w:eastAsiaTheme="minorHAnsi"/>
        </w:rPr>
        <w:t>Render System to perform some job on it [11]. Thi</w:t>
      </w:r>
      <w:r w:rsidR="004476DE">
        <w:rPr>
          <w:rFonts w:eastAsiaTheme="minorHAnsi"/>
        </w:rPr>
        <w:t>s is this example visualized</w:t>
      </w:r>
      <w:r w:rsidR="00E20B4B">
        <w:rPr>
          <w:rFonts w:eastAsiaTheme="minorHAnsi"/>
        </w:rPr>
        <w:t>:</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20B08D34" w:rsidR="00E20B4B" w:rsidRPr="00D0790D" w:rsidRDefault="00E20B4B" w:rsidP="00BA0D42">
      <w:pPr>
        <w:pStyle w:val="Caption"/>
        <w:spacing w:before="0" w:after="0"/>
        <w:jc w:val="center"/>
        <w:rPr>
          <w:b w:val="0"/>
        </w:rPr>
      </w:pPr>
      <w:bookmarkStart w:id="117" w:name="_Toc58436445"/>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7"/>
      <w:r w:rsidR="004476DE">
        <w:rPr>
          <w:b w:val="0"/>
        </w:rPr>
        <w:t xml:space="preserve"> [11]</w:t>
      </w:r>
    </w:p>
    <w:p w14:paraId="67546788" w14:textId="1D7FAFA2"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w:t>
      </w:r>
      <w:r w:rsidR="00E20B4B">
        <w:rPr>
          <w:rFonts w:eastAsiaTheme="minorHAnsi"/>
        </w:rPr>
        <w:lastRenderedPageBreak/>
        <w:t xml:space="preserve">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E20B4B">
        <w:rPr>
          <w:rFonts w:eastAsiaTheme="minorHAnsi"/>
        </w:rPr>
        <w:t>Systems functionality [12].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 xml:space="preserve">imple to implement concurrency where </w:t>
      </w:r>
      <w:r w:rsidR="00F73B2C">
        <w:rPr>
          <w:rFonts w:eastAsiaTheme="minorHAnsi"/>
        </w:rPr>
        <w:t xml:space="preserve">a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 xml:space="preserve"> 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 have the necessary Components.</w:t>
      </w:r>
    </w:p>
    <w:p w14:paraId="3F7418E2" w14:textId="765DBA52" w:rsidR="00E32C3A" w:rsidRDefault="00A83F49" w:rsidP="00E32C3A">
      <w:pPr>
        <w:ind w:firstLine="720"/>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 xml:space="preserve">quick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775A93">
        <w:rPr>
          <w:rFonts w:eastAsiaTheme="minorHAnsi"/>
        </w:rPr>
        <w:t xml:space="preserve">But </w:t>
      </w:r>
      <w:r w:rsidR="00657545">
        <w:rPr>
          <w:rFonts w:eastAsiaTheme="minorHAnsi"/>
        </w:rPr>
        <w:t>ECS, minimizes</w:t>
      </w:r>
      <w:r w:rsidR="00C44691">
        <w:rPr>
          <w:rFonts w:eastAsiaTheme="minorHAnsi"/>
        </w:rPr>
        <w:t xml:space="preserve"> cache misses by not having data organized by classes</w:t>
      </w:r>
      <w:r w:rsidR="00657545">
        <w:rPr>
          <w:rFonts w:eastAsiaTheme="minorHAnsi"/>
        </w:rPr>
        <w:t xml:space="preserve">, and instead 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5A6A25">
        <w:rPr>
          <w:rFonts w:eastAsiaTheme="minorHAnsi"/>
        </w:rPr>
        <w:t>pulling more data into cache.</w:t>
      </w:r>
      <w:r w:rsidR="00B243E9">
        <w:rPr>
          <w:rFonts w:eastAsiaTheme="minorHAnsi"/>
        </w:rPr>
        <w:t xml:space="preserve"> [34].</w:t>
      </w:r>
    </w:p>
    <w:p w14:paraId="460006B5" w14:textId="6599711E" w:rsidR="00B1414F" w:rsidRPr="00B1414F" w:rsidRDefault="00F62CA9" w:rsidP="00BA0D42">
      <w:pPr>
        <w:pStyle w:val="Heading3"/>
        <w:jc w:val="left"/>
      </w:pPr>
      <w:r>
        <w:lastRenderedPageBreak/>
        <w:t>2.2</w:t>
      </w:r>
      <w:r w:rsidR="006D621D">
        <w:t>.4</w:t>
      </w:r>
      <w:r w:rsidR="00B1414F">
        <w:t xml:space="preserve"> </w:t>
      </w:r>
      <w:r w:rsidR="001C5BAE">
        <w:t>SPECS Framework</w:t>
      </w:r>
    </w:p>
    <w:p w14:paraId="310DF7DF" w14:textId="1483A792" w:rsidR="00576A2F" w:rsidRDefault="00297781" w:rsidP="00C0308E">
      <w:pPr>
        <w:ind w:firstLine="720"/>
      </w:pPr>
      <w:r>
        <w:rPr>
          <w:rFonts w:eastAsiaTheme="minorHAnsi"/>
        </w:rPr>
        <w:t xml:space="preserve">SPECS is an implementation of an ECS. </w:t>
      </w:r>
      <w:r w:rsidR="00CA27AE">
        <w:rPr>
          <w:rFonts w:eastAsiaTheme="minorHAnsi"/>
        </w:rPr>
        <w:t>SPECS is developed by and used by Amethyst, which is an open-source game engine written in Rust</w:t>
      </w:r>
      <w:r>
        <w:rPr>
          <w:rFonts w:eastAsiaTheme="minorHAnsi"/>
        </w:rPr>
        <w:t xml:space="preserve"> [12].</w:t>
      </w:r>
      <w:r w:rsidR="00E20B4B">
        <w:rPr>
          <w:rFonts w:eastAsiaTheme="minorHAnsi"/>
        </w:rPr>
        <w:t xml:space="preserve"> </w:t>
      </w:r>
      <w:r w:rsidR="000A032A">
        <w:t xml:space="preserve">SPECS is a Rust crate, which is a package that is imported into code for use. </w:t>
      </w:r>
      <w:r w:rsidR="00B4175B">
        <w:t>SPECS lays the framework in code to create Entities, Components, and Systems.</w:t>
      </w:r>
    </w:p>
    <w:p w14:paraId="6EB6DABD" w14:textId="39639F0B" w:rsidR="00C0308E" w:rsidRDefault="00576A2F" w:rsidP="00C0308E">
      <w:pPr>
        <w:ind w:firstLine="720"/>
      </w:pPr>
      <w:r>
        <w:t xml:space="preserve">With SPECS, </w:t>
      </w:r>
      <w:r w:rsidR="00C0308E">
        <w:t xml:space="preserve">Components are created similarly to how a regular Rust struct type is created, but the struct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 </w:t>
      </w:r>
    </w:p>
    <w:p w14:paraId="41DC3151" w14:textId="04699D17" w:rsidR="00923DF6" w:rsidRDefault="00C0308E" w:rsidP="00923DF6">
      <w:pPr>
        <w:ind w:firstLine="720"/>
      </w:pPr>
      <w:r>
        <w:t>The Components specified for a System</w:t>
      </w:r>
      <w:r w:rsidR="007462F9">
        <w:t xml:space="preserve"> are</w:t>
      </w:r>
      <w:r>
        <w:t xml:space="preserve"> given either WriteStorage access or ReadStorage access, meaning they can be mu</w:t>
      </w:r>
      <w:r w:rsidR="007462F9">
        <w:t>tated or not, respectively. This</w:t>
      </w:r>
      <w:r>
        <w:t xml:space="preserve"> ReadStorage or WriteStorage access type is important because the set up determines what Systems may be run in parallel with each other. Only one WriteStorage access may be used by a System at a time in order to avoid data races during parallel execution. So, if two Systems require the same WriteStorage access to a Component, they must only be run sequentially as to not write over the same memory [12]. But if two Systems require the same Component, and one System needs WriteAccess, and the other System needs ReadAccess, the Systems can still run in parallel. </w:t>
      </w:r>
      <w:r w:rsidR="007F1DAD">
        <w:t xml:space="preserve">Once software is built using SPECS, it is automatically parallelized based on which </w:t>
      </w:r>
      <w:r w:rsidR="009D51F0">
        <w:t>Systems</w:t>
      </w:r>
      <w:r w:rsidR="007F1DAD">
        <w:t xml:space="preserve"> may be ran in tandem with </w:t>
      </w:r>
      <w:r w:rsidR="009D51F0">
        <w:t xml:space="preserve">each other. </w:t>
      </w:r>
    </w:p>
    <w:p w14:paraId="0E973C4A" w14:textId="60887E0C" w:rsidR="00CA5F51" w:rsidRDefault="00CA5F51" w:rsidP="00923DF6">
      <w:pPr>
        <w:ind w:firstLine="720"/>
      </w:pPr>
      <w:r>
        <w:lastRenderedPageBreak/>
        <w:t xml:space="preserve">SPECS has a feature called Resources, which is shared data value that can be used between Systems [12]. Resources are not part of a </w:t>
      </w:r>
      <w:r w:rsidR="00D44D17">
        <w:t>Component;</w:t>
      </w:r>
      <w:r w:rsidR="00847E70">
        <w:t xml:space="preserve"> they are</w:t>
      </w:r>
      <w:r>
        <w:t xml:space="preserve"> standalone data. Resources are useful to avoid global variables.</w:t>
      </w:r>
    </w:p>
    <w:p w14:paraId="391DA0E2" w14:textId="2414826C" w:rsidR="007F1DAD" w:rsidRPr="007462F9" w:rsidRDefault="009D51F0" w:rsidP="00923DF6">
      <w:pPr>
        <w:ind w:firstLine="720"/>
      </w:pPr>
      <w:r>
        <w:t>SPECS retains the attributes that makes ECS attractive to implement in one’s software. It decouples code into Systems and Components – making software easily extensible and maintainable. And it makes for highly performant code by improving cache efficiency</w:t>
      </w:r>
      <w:r w:rsidR="003268D7">
        <w:t xml:space="preserve"> by only bringing necessary data in cache</w:t>
      </w:r>
      <w:r>
        <w:t xml:space="preserve">, and utilizing parallelization </w:t>
      </w:r>
      <w:r w:rsidR="00060F60">
        <w:t>when</w:t>
      </w:r>
      <w:r>
        <w:t xml:space="preserve"> possible. </w:t>
      </w:r>
    </w:p>
    <w:p w14:paraId="38889FCB" w14:textId="343260A2" w:rsidR="0081293B" w:rsidRDefault="00F62CA9" w:rsidP="0081293B">
      <w:pPr>
        <w:pStyle w:val="Heading3"/>
        <w:jc w:val="left"/>
      </w:pPr>
      <w:r>
        <w:t>2.2</w:t>
      </w:r>
      <w:r w:rsidR="0081293B">
        <w:t>.5 ECS Overall</w:t>
      </w:r>
    </w:p>
    <w:p w14:paraId="20099ECE" w14:textId="6DA36EA1"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E14B07">
        <w:t xml:space="preserve">, and quick accesses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 head around it. </w:t>
      </w:r>
    </w:p>
    <w:p w14:paraId="17381BC8" w14:textId="2CC463FB" w:rsidR="00472FD6" w:rsidRPr="00472FD6" w:rsidRDefault="00F62CA9" w:rsidP="0050217A">
      <w:pPr>
        <w:pStyle w:val="Heading2"/>
        <w:spacing w:before="0"/>
      </w:pPr>
      <w:bookmarkStart w:id="118" w:name="_Toc58424802"/>
      <w:r>
        <w:t>2.3</w:t>
      </w:r>
      <w:r w:rsidR="00952CF8">
        <w:t xml:space="preserve"> </w:t>
      </w:r>
      <w:r w:rsidR="00106CE0">
        <w:t>Rust</w:t>
      </w:r>
      <w:bookmarkEnd w:id="118"/>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w:t>
      </w:r>
      <w:r w:rsidR="00293A03">
        <w:lastRenderedPageBreak/>
        <w:t>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lastRenderedPageBreak/>
        <w:t>2.3</w:t>
      </w:r>
      <w:r w:rsidR="006A69AC">
        <w:t xml:space="preserve">.1 Safe Rust </w:t>
      </w:r>
      <w:r w:rsidR="008D4827">
        <w:t>and</w:t>
      </w:r>
      <w:r w:rsidR="0094234E">
        <w:t xml:space="preserve"> Unsafe Rust</w:t>
      </w:r>
    </w:p>
    <w:p w14:paraId="092321AD" w14:textId="2F625123"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he great thing about 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lastRenderedPageBreak/>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9" w:name="_Ref49697517"/>
      <w:r>
        <w:t>E</w:t>
      </w:r>
      <w:r w:rsidR="00DB0B18" w:rsidRPr="00DB0B18">
        <w:t>xactly</w:t>
      </w:r>
      <w:r w:rsidR="00325F3B">
        <w:t xml:space="preserve"> one mutable reference</w:t>
      </w:r>
      <w:bookmarkEnd w:id="119"/>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w:t>
      </w:r>
      <w:r w:rsidR="00CD4697">
        <w:lastRenderedPageBreak/>
        <w:t>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1016CA6B" w:rsidR="00FE18C2" w:rsidRDefault="002E09A2" w:rsidP="00FE18C2">
      <w:r>
        <w:tab/>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45B540DD" w14:textId="0E67CD30" w:rsidR="00E535C7" w:rsidRPr="00FE18C2" w:rsidRDefault="00FE18C2" w:rsidP="00FE18C2">
      <w:pPr>
        <w:ind w:firstLine="720"/>
      </w:pPr>
      <w:r>
        <w:rPr>
          <w:color w:val="333333"/>
          <w:szCs w:val="24"/>
        </w:rPr>
        <w:t>The Rust community is a</w:t>
      </w:r>
      <w:r w:rsidR="002E09A2">
        <w:rPr>
          <w:color w:val="333333"/>
          <w:szCs w:val="24"/>
        </w:rPr>
        <w:t xml:space="preserve">lso active and quickly growing, </w:t>
      </w:r>
      <w:r>
        <w:rPr>
          <w:color w:val="333333"/>
          <w:szCs w:val="24"/>
        </w:rPr>
        <w:t>with now over 46,000 crates available to download [19]. Rust makes it easy to import these crates into code and begin using them, and the crate to implement ECS into code, SPECS, is no exception. Only two steps are needed to get 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12253863"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performance at runtime because everything is</w:t>
      </w:r>
      <w:r w:rsidR="00724B93">
        <w:t xml:space="preserve"> naturally</w:t>
      </w:r>
      <w:r w:rsidR="00F41C2A">
        <w:t xml:space="preserve"> checked at compile time</w:t>
      </w:r>
      <w:r w:rsidR="001B6496">
        <w:t xml:space="preserve"> without </w:t>
      </w:r>
      <w:r w:rsidR="001B6496">
        <w:lastRenderedPageBreak/>
        <w:t>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70454518" w14:textId="7324DC9C" w:rsidR="00862480" w:rsidRPr="00453244" w:rsidRDefault="00F62CA9" w:rsidP="00BA0D42">
      <w:pPr>
        <w:pStyle w:val="Heading2"/>
        <w:spacing w:before="0"/>
        <w:rPr>
          <w:rFonts w:eastAsiaTheme="minorHAnsi"/>
        </w:rPr>
      </w:pPr>
      <w:bookmarkStart w:id="120" w:name="_Toc58424803"/>
      <w:r>
        <w:rPr>
          <w:rFonts w:eastAsiaTheme="minorHAnsi"/>
        </w:rPr>
        <w:t>2.4</w:t>
      </w:r>
      <w:r w:rsidR="00F907B0">
        <w:rPr>
          <w:rFonts w:eastAsiaTheme="minorHAnsi"/>
        </w:rPr>
        <w:t xml:space="preserve"> FlightGear</w:t>
      </w:r>
      <w:bookmarkEnd w:id="120"/>
    </w:p>
    <w:p w14:paraId="110A6DCD" w14:textId="569ED554" w:rsidR="00F907B0" w:rsidRDefault="00F907B0" w:rsidP="00BA0D42">
      <w:pPr>
        <w:ind w:firstLine="720"/>
      </w:pPr>
      <w:r>
        <w:t>FlightGear 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To do this, it supports a network protocol that defines airplane posi</w:t>
      </w:r>
      <w:r w:rsidR="003F7FFE">
        <w:t>tion as</w:t>
      </w:r>
      <w:r w:rsidR="00F75D84">
        <w:t xml:space="preserve"> geodetic coordinates and airplane orientation </w:t>
      </w:r>
      <w:r w:rsidR="00B6260C">
        <w:t>as E</w:t>
      </w:r>
      <w:r w:rsidR="00F75D84">
        <w:t xml:space="preserve">uler angles within a simulated world.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 visuals.</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xml:space="preserve">, before </w:t>
      </w:r>
      <w:r w:rsidR="0000127B">
        <w:lastRenderedPageBreak/>
        <w:t>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21" w:name="_Toc58424804"/>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1"/>
    </w:p>
    <w:p w14:paraId="14C12B5D" w14:textId="3E2C40DF" w:rsidR="00504CFD" w:rsidRPr="00B55BD9" w:rsidRDefault="004C2E5F" w:rsidP="004C2E5F">
      <w:pPr>
        <w:ind w:firstLine="720"/>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r w:rsidR="007D7D7A">
        <w:rPr>
          <w:rFonts w:eastAsiaTheme="minorHAnsi"/>
          <w:szCs w:val="24"/>
        </w:rPr>
        <w:t xml:space="preserve"> FlightGear, when commanded on startup, is able to open a socket to receive UDP packets on. </w:t>
      </w:r>
    </w:p>
    <w:p w14:paraId="48149E6F" w14:textId="32628C7D" w:rsidR="00D35E72" w:rsidRDefault="009C4202" w:rsidP="007D7D7A">
      <w:pPr>
        <w:ind w:firstLine="720"/>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00B55BD9" w:rsidRPr="00B55BD9">
        <w:rPr>
          <w:rFonts w:eastAsiaTheme="minorHAnsi"/>
          <w:szCs w:val="24"/>
        </w:rPr>
        <w:t xml:space="preserve"> </w:t>
      </w:r>
    </w:p>
    <w:p w14:paraId="351FDD50" w14:textId="26B34A38" w:rsidR="00D35E72" w:rsidRDefault="00D35E72" w:rsidP="00BA0D42">
      <w:pPr>
        <w:ind w:firstLine="720"/>
        <w:rPr>
          <w:rFonts w:eastAsiaTheme="minorHAnsi"/>
          <w:szCs w:val="24"/>
        </w:rPr>
      </w:pPr>
    </w:p>
    <w:p w14:paraId="47330881" w14:textId="749E6538" w:rsidR="00D35E72" w:rsidRDefault="00D35E72" w:rsidP="00BA0D42">
      <w:pPr>
        <w:ind w:firstLine="720"/>
        <w:rPr>
          <w:rFonts w:eastAsiaTheme="minorHAnsi"/>
          <w:szCs w:val="24"/>
        </w:rPr>
      </w:pPr>
    </w:p>
    <w:p w14:paraId="7B9E1338" w14:textId="559DCCED" w:rsidR="00D35E72" w:rsidRDefault="00D35E72" w:rsidP="00BA0D42">
      <w:pPr>
        <w:ind w:firstLine="720"/>
        <w:rPr>
          <w:rFonts w:eastAsiaTheme="minorHAnsi"/>
          <w:szCs w:val="24"/>
        </w:rPr>
      </w:pPr>
    </w:p>
    <w:p w14:paraId="21CB8987" w14:textId="696C6445" w:rsidR="00D35E72" w:rsidRDefault="00D35E72" w:rsidP="00BA0D42">
      <w:pPr>
        <w:ind w:firstLine="720"/>
        <w:rPr>
          <w:rFonts w:eastAsiaTheme="minorHAnsi"/>
          <w:szCs w:val="24"/>
        </w:rPr>
      </w:pPr>
    </w:p>
    <w:p w14:paraId="7E4F8F04" w14:textId="6713496C" w:rsidR="00D35E72" w:rsidRDefault="00D35E72" w:rsidP="00BA0D42">
      <w:pPr>
        <w:ind w:firstLine="720"/>
        <w:rPr>
          <w:rFonts w:eastAsiaTheme="minorHAnsi"/>
          <w:szCs w:val="24"/>
        </w:rPr>
      </w:pPr>
    </w:p>
    <w:p w14:paraId="69F4A0F4" w14:textId="5CC4BDD7" w:rsidR="00D35E72" w:rsidRDefault="00D35E72" w:rsidP="00BA0D42">
      <w:pPr>
        <w:ind w:firstLine="720"/>
        <w:rPr>
          <w:rFonts w:eastAsiaTheme="minorHAnsi"/>
          <w:szCs w:val="24"/>
        </w:rPr>
      </w:pPr>
    </w:p>
    <w:p w14:paraId="02B3BCBF" w14:textId="0B4E348C" w:rsidR="00D35E72" w:rsidRDefault="00D35E72" w:rsidP="00BA0D42">
      <w:pPr>
        <w:ind w:firstLine="720"/>
        <w:rPr>
          <w:rFonts w:eastAsiaTheme="minorHAnsi"/>
          <w:szCs w:val="24"/>
        </w:rPr>
      </w:pPr>
    </w:p>
    <w:p w14:paraId="52429183" w14:textId="4794BD4D" w:rsidR="00D35E72" w:rsidRDefault="00D35E72" w:rsidP="00BA0D42">
      <w:pPr>
        <w:ind w:firstLine="720"/>
        <w:rPr>
          <w:rFonts w:eastAsiaTheme="minorHAnsi"/>
          <w:szCs w:val="24"/>
        </w:rPr>
      </w:pPr>
    </w:p>
    <w:p w14:paraId="302F0086" w14:textId="766D505C" w:rsidR="00D35E72" w:rsidRDefault="00D35E72" w:rsidP="00BA0D42">
      <w:pPr>
        <w:ind w:firstLine="720"/>
        <w:rPr>
          <w:rFonts w:eastAsiaTheme="minorHAnsi"/>
          <w:szCs w:val="24"/>
        </w:rPr>
      </w:pPr>
    </w:p>
    <w:p w14:paraId="1BEB652E" w14:textId="76AF4159" w:rsidR="00D35E72" w:rsidRPr="00B55BD9" w:rsidRDefault="00D35E72" w:rsidP="00BA0D42">
      <w:pPr>
        <w:ind w:firstLine="720"/>
        <w:rPr>
          <w:rFonts w:eastAsiaTheme="minorHAnsi"/>
          <w:szCs w:val="24"/>
        </w:rPr>
      </w:pPr>
    </w:p>
    <w:p w14:paraId="640F4325" w14:textId="0F05512E" w:rsidR="0083399B" w:rsidRDefault="00251273" w:rsidP="005A44FD">
      <w:pPr>
        <w:pStyle w:val="Heading1"/>
      </w:pPr>
      <w:bookmarkStart w:id="122" w:name="_Toc496074964"/>
      <w:bookmarkStart w:id="123" w:name="_Toc496075138"/>
      <w:bookmarkStart w:id="124" w:name="_Toc496075296"/>
      <w:bookmarkStart w:id="125" w:name="_Toc496075361"/>
      <w:bookmarkStart w:id="126" w:name="_Toc496080605"/>
      <w:bookmarkStart w:id="127" w:name="_Toc497120308"/>
      <w:bookmarkStart w:id="128" w:name="_Toc503248605"/>
      <w:bookmarkStart w:id="129" w:name="_Toc504131180"/>
      <w:bookmarkStart w:id="130" w:name="_Toc504131382"/>
      <w:bookmarkStart w:id="131" w:name="_Toc504131537"/>
      <w:bookmarkStart w:id="132" w:name="_Toc58424805"/>
      <w:r w:rsidRPr="003F5979">
        <w:t>III.  Methodology</w:t>
      </w:r>
      <w:bookmarkEnd w:id="122"/>
      <w:bookmarkEnd w:id="123"/>
      <w:bookmarkEnd w:id="124"/>
      <w:bookmarkEnd w:id="125"/>
      <w:bookmarkEnd w:id="126"/>
      <w:bookmarkEnd w:id="127"/>
      <w:bookmarkEnd w:id="128"/>
      <w:bookmarkEnd w:id="129"/>
      <w:bookmarkEnd w:id="130"/>
      <w:bookmarkEnd w:id="131"/>
      <w:bookmarkEnd w:id="132"/>
      <w:r w:rsidR="0083399B">
        <w:t xml:space="preserve"> </w:t>
      </w:r>
    </w:p>
    <w:p w14:paraId="7403AEA9" w14:textId="7E50EA94" w:rsidR="007502DB" w:rsidRPr="004F2A34" w:rsidRDefault="004F2A34" w:rsidP="00245EFD">
      <w:pPr>
        <w:ind w:firstLine="720"/>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D305C1">
        <w:t xml:space="preserve">FDM </w:t>
      </w:r>
      <w:r w:rsidR="0098552B">
        <w:t>and Bourg’s FDM</w:t>
      </w:r>
      <w:r w:rsidR="005F64D0">
        <w:t xml:space="preserve"> with SPECS</w:t>
      </w:r>
      <w:r w:rsidR="004659BB">
        <w:t>, and how we verified</w:t>
      </w:r>
      <w:r w:rsidR="00044097">
        <w:t xml:space="preserve"> tha</w:t>
      </w:r>
      <w:r w:rsidR="0098552B">
        <w:t xml:space="preserve">t they do </w:t>
      </w:r>
      <w:r>
        <w:t>w</w:t>
      </w:r>
      <w:r w:rsidR="00FB6D1A">
        <w:t>ork as expecte</w:t>
      </w:r>
      <w:r w:rsidR="00FD4614">
        <w:t>d.</w:t>
      </w:r>
      <w:r w:rsidR="00FE7F53">
        <w:t xml:space="preserve"> We will then explain the how the FDMs were set up as flight simulators.</w:t>
      </w:r>
    </w:p>
    <w:p w14:paraId="26D0EA39" w14:textId="2DDCBF6C" w:rsidR="0098552B" w:rsidRPr="0098552B" w:rsidRDefault="006637C5" w:rsidP="009073CB">
      <w:pPr>
        <w:pStyle w:val="Heading2"/>
        <w:spacing w:before="0"/>
      </w:pPr>
      <w:bookmarkStart w:id="133" w:name="_Toc58424806"/>
      <w:r>
        <w:t>3</w:t>
      </w:r>
      <w:r w:rsidR="005A44FD">
        <w:t>.1</w:t>
      </w:r>
      <w:r>
        <w:t xml:space="preserve"> </w:t>
      </w:r>
      <w:bookmarkEnd w:id="133"/>
      <w:r w:rsidR="00BE4013">
        <w:t>Flight Dynamics Models</w:t>
      </w:r>
    </w:p>
    <w:p w14:paraId="6BA99766" w14:textId="49054352" w:rsidR="002A166C" w:rsidRDefault="00280367" w:rsidP="009073CB">
      <w:pPr>
        <w:ind w:firstLine="720"/>
      </w:pPr>
      <w:r>
        <w:t>This section describes the</w:t>
      </w:r>
      <w:r w:rsidR="00281014">
        <w:t xml:space="preserve"> re-implementing</w:t>
      </w:r>
      <w:r>
        <w:t xml:space="preserve"> of the two FDMs</w:t>
      </w:r>
      <w:r w:rsidR="00DD3030">
        <w:t xml:space="preserve">, which share </w:t>
      </w:r>
      <w:r w:rsidR="00A95E0A">
        <w:t>more similarities than not</w:t>
      </w:r>
      <w:r w:rsidR="00E021D1">
        <w:t>, generally speaking</w:t>
      </w:r>
      <w:r w:rsidR="00A95E0A">
        <w:t xml:space="preserve">. The </w:t>
      </w:r>
      <w:r>
        <w:t>next section will describe the</w:t>
      </w:r>
      <w:r w:rsidR="00CE6149">
        <w:t xml:space="preserve"> subsequent</w:t>
      </w:r>
      <w:r>
        <w:t xml:space="preserve"> building of </w:t>
      </w:r>
      <w:r w:rsidR="00CE6149">
        <w:t xml:space="preserve">the </w:t>
      </w:r>
      <w:r>
        <w:t>two flight simulators, which each use</w:t>
      </w:r>
      <w:r w:rsidR="00112C3D">
        <w:t xml:space="preserve"> one of the </w:t>
      </w:r>
      <w:r>
        <w:t>FDMs.</w:t>
      </w:r>
      <w:r w:rsidR="00FC3B89">
        <w:t xml:space="preserve"> </w:t>
      </w:r>
    </w:p>
    <w:p w14:paraId="2E521363" w14:textId="2D4C6C93" w:rsidR="009073CB" w:rsidRDefault="00407762" w:rsidP="009073CB">
      <w:pPr>
        <w:ind w:firstLine="720"/>
      </w:pPr>
      <w:r>
        <w:t>The approach to building</w:t>
      </w:r>
      <w:r w:rsidR="00434FAB">
        <w:t xml:space="preserve"> the</w:t>
      </w:r>
      <w:r w:rsidR="008120EE">
        <w:t xml:space="preserve"> Rust</w:t>
      </w:r>
      <w:r w:rsidR="00C204CB">
        <w:t>-</w:t>
      </w:r>
      <w:r w:rsidR="00432A26">
        <w:t>based, ECS</w:t>
      </w:r>
      <w:r w:rsidR="001B50A4">
        <w:t>-based</w:t>
      </w:r>
      <w:r w:rsidR="002D348A">
        <w:t xml:space="preserve"> </w:t>
      </w:r>
      <w:r w:rsidR="008120EE">
        <w:t>FDM</w:t>
      </w:r>
      <w:r w:rsidR="00434FAB">
        <w:t>s</w:t>
      </w:r>
      <w:r w:rsidR="004C414D">
        <w:t xml:space="preserve"> 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C2791C">
        <w:t>A</w:t>
      </w:r>
      <w:r w:rsidR="009073CB">
        <w:t xml:space="preserve"> general knowledge of flight physics was needed to be able follow along with what was going on in the FDMs. Both of the textbooks describing the FDMs, </w:t>
      </w:r>
      <w:r w:rsidR="009073CB" w:rsidRPr="002F7602">
        <w:rPr>
          <w:i/>
        </w:rPr>
        <w:t>Physics for Game Programmers</w:t>
      </w:r>
      <w:r w:rsidR="009073CB">
        <w:rPr>
          <w:i/>
        </w:rPr>
        <w:t xml:space="preserve"> </w:t>
      </w:r>
      <w:r w:rsidR="009073CB">
        <w:t xml:space="preserve">by Grant Palmer and </w:t>
      </w:r>
      <w:r w:rsidR="009073CB" w:rsidRPr="002F7602">
        <w:rPr>
          <w:i/>
        </w:rPr>
        <w:t xml:space="preserve">Physics for Game </w:t>
      </w:r>
      <w:r w:rsidR="009073CB">
        <w:rPr>
          <w:i/>
        </w:rPr>
        <w:t xml:space="preserve">Developers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72FFBA8F" w:rsidR="00073DB9" w:rsidRDefault="00073DB9" w:rsidP="007C58F3">
      <w:pPr>
        <w:ind w:firstLine="720"/>
      </w:pPr>
      <w:r>
        <w:lastRenderedPageBreak/>
        <w:t xml:space="preserve">In regard to programming in Rust, the two most utilized resources for writing code in this thesis was the official Rust book, </w:t>
      </w:r>
      <w:r w:rsidRPr="004A62AA">
        <w:rPr>
          <w:i/>
        </w:rPr>
        <w:t>The Rust Programming Language</w:t>
      </w:r>
      <w:r>
        <w:rPr>
          <w:i/>
        </w:rPr>
        <w:t xml:space="preserve">, </w:t>
      </w:r>
      <w:r>
        <w:t xml:space="preserve">and the official code collection called </w:t>
      </w:r>
      <w:r>
        <w:rPr>
          <w:i/>
        </w:rPr>
        <w:t>Rust b</w:t>
      </w:r>
      <w:r w:rsidRPr="00113A5E">
        <w:rPr>
          <w:i/>
        </w:rPr>
        <w:t xml:space="preserve">y Example, </w:t>
      </w:r>
      <w:r>
        <w:t>which showcases executable code 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UDP packet in Rust to FlightGear to make it </w:t>
      </w:r>
      <w:r w:rsidR="007C58F3">
        <w:t>“</w:t>
      </w:r>
      <w:r w:rsidR="002D4775">
        <w:t>do something</w:t>
      </w:r>
      <w:r w:rsidR="007C58F3">
        <w:t>”</w:t>
      </w:r>
      <w:r w:rsidR="002D4775">
        <w:t xml:space="preserve">. To help accomplish this, FlightGear’s GitHub repository offers a program that does exactly this in C++. </w:t>
      </w:r>
      <w:r w:rsidR="004F76C1">
        <w:t>Although this task did not directly progress the development of the FDMs, it did teach</w:t>
      </w:r>
      <w:r w:rsidR="007C58F3">
        <w:t xml:space="preserve"> Rust basics as well as the </w:t>
      </w:r>
      <w:r w:rsidR="008747E8">
        <w:t xml:space="preserve">Rust </w:t>
      </w:r>
      <w:r w:rsidR="00390E82">
        <w:t>networking required</w:t>
      </w:r>
      <w:r w:rsidR="004F76C1">
        <w:t xml:space="preserve"> later on</w:t>
      </w:r>
      <w:r w:rsidR="002A48DD">
        <w:t xml:space="preserve"> in </w:t>
      </w:r>
      <w:r w:rsidR="007C58F3">
        <w:t xml:space="preserve">this thesis. </w:t>
      </w:r>
      <w:r w:rsidR="00BB1D39">
        <w:t xml:space="preserve">The next task was to </w:t>
      </w:r>
      <w:r w:rsidR="001A5BFD">
        <w:t xml:space="preserve">actually </w:t>
      </w:r>
      <w:r w:rsidR="00BB1D39">
        <w:t xml:space="preserve">translate both FDMs from their native languages into Rust. </w:t>
      </w:r>
    </w:p>
    <w:p w14:paraId="57A4F2AA" w14:textId="37220214" w:rsidR="0032616D" w:rsidRDefault="0032616D" w:rsidP="00AE52A2">
      <w:pPr>
        <w:ind w:firstLine="720"/>
      </w:pPr>
      <w:r>
        <w:t>The first FDM built was the 4-DOF version because it was inherently less complicated because the physics are simpler. Our 4-DOF FDM is a re-implementation of the 4-DOF FDM described in the textbook,</w:t>
      </w:r>
      <w:r w:rsidRPr="00FF1EDE">
        <w:rPr>
          <w:i/>
        </w:rPr>
        <w:t xml:space="preserve"> </w:t>
      </w:r>
      <w:r w:rsidRPr="002F7602">
        <w:rPr>
          <w:i/>
        </w:rPr>
        <w:t>Physics for Game Programmers</w:t>
      </w:r>
      <w:r>
        <w:rPr>
          <w:i/>
        </w:rPr>
        <w:t>,</w:t>
      </w:r>
      <w:r>
        <w:t xml:space="preserve"> by Grant Palmer. Palmer offers three versions of his FDM in different programming languages. The version written in C was chosen to translate into Rust. </w:t>
      </w:r>
      <w:r w:rsidR="00AE52A2">
        <w:t xml:space="preserve">The building of this 4-DOF FDM was an important stepping stone to reach the goal of creating the </w:t>
      </w:r>
      <w:r w:rsidR="00AF2500">
        <w:t xml:space="preserve">more complex </w:t>
      </w:r>
      <w:r w:rsidR="00AE52A2">
        <w:t>6-DOF version.</w:t>
      </w:r>
    </w:p>
    <w:p w14:paraId="56DB7F59" w14:textId="51E983D1" w:rsidR="0032616D" w:rsidRDefault="0032616D" w:rsidP="007C58F3">
      <w:pPr>
        <w:ind w:firstLine="720"/>
      </w:pPr>
      <w:r>
        <w:t>The 6-DOF FDM is based on the works by David Bourg and his textbook,</w:t>
      </w:r>
      <w:r w:rsidRPr="00485081">
        <w:t xml:space="preserve"> </w:t>
      </w:r>
      <w:r w:rsidRPr="002F7602">
        <w:rPr>
          <w:i/>
        </w:rPr>
        <w:t xml:space="preserve">Physics for Game </w:t>
      </w:r>
      <w:r>
        <w:rPr>
          <w:i/>
        </w:rPr>
        <w:t>Developers,</w:t>
      </w:r>
      <w:r>
        <w:t xml:space="preserve"> which outlines a 6-DOF FDM in C++ with an OOP design. Similar to before, this C++ FDM from Bourg was meticulously re-implemented into Rust.</w:t>
      </w:r>
    </w:p>
    <w:p w14:paraId="1484B972" w14:textId="5C7CF7B9" w:rsidR="00B01D76" w:rsidRDefault="00EF4B55" w:rsidP="00295986">
      <w:pPr>
        <w:ind w:firstLine="720"/>
      </w:pPr>
      <w:r>
        <w:t>In regar</w:t>
      </w:r>
      <w:r w:rsidR="00A94E25">
        <w:t>d to implementing the FDM</w:t>
      </w:r>
      <w:r w:rsidR="00270C08">
        <w:t xml:space="preserve">s as a DOD, using the </w:t>
      </w:r>
      <w:r w:rsidR="00A94E25">
        <w:t>ECS</w:t>
      </w:r>
      <w:r w:rsidR="00270C08">
        <w:t xml:space="preserve"> architecture</w:t>
      </w:r>
      <w:r w:rsidR="00ED5820">
        <w:t>, that was not programmed</w:t>
      </w:r>
      <w:r w:rsidR="00A94E25">
        <w:t xml:space="preserve"> until after the FDMs w</w:t>
      </w:r>
      <w:r>
        <w:t>ere working in Rust</w:t>
      </w:r>
      <w:r w:rsidR="00A94E25">
        <w:t xml:space="preserve"> after being translated</w:t>
      </w:r>
      <w:r>
        <w:t xml:space="preserve">. Ideally, one would begin programming their software from the ground up as an ECS, but </w:t>
      </w:r>
      <w:r>
        <w:lastRenderedPageBreak/>
        <w:t>it was simpler to convert the code directly from the FDMs native language to Rust before it would be broken up into Systems and Components representing the ECS.</w:t>
      </w:r>
      <w:r w:rsidR="00EA22BD">
        <w:t xml:space="preserve"> </w:t>
      </w:r>
      <w:r w:rsidR="005403BD">
        <w:t>From here, the FDMs were restructured into an ECS design using the SPECS Rust crate,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down to YouTube videos sponsored by Unity, a h</w:t>
      </w:r>
      <w:r w:rsidR="00372229">
        <w:t>igh-profile proponent of the</w:t>
      </w:r>
      <w:r w:rsidR="00073DB9">
        <w:t xml:space="preserve"> architecture, and </w:t>
      </w:r>
      <w:r w:rsidR="00073DB9" w:rsidRPr="0094619D">
        <w:rPr>
          <w:i/>
        </w:rPr>
        <w:t>The Specs Book</w:t>
      </w:r>
      <w:r w:rsidR="00073DB9">
        <w:t xml:space="preserve">, which is the official documentation on the SPECS framework for Rust. </w:t>
      </w:r>
    </w:p>
    <w:p w14:paraId="7C6E2941" w14:textId="1FD56E93" w:rsidR="00C801C3" w:rsidRDefault="00885EE0" w:rsidP="005566FA">
      <w:pPr>
        <w:ind w:firstLine="720"/>
      </w:pPr>
      <w:r>
        <w:t>A</w:t>
      </w:r>
      <w:r w:rsidR="006B1E89">
        <w:t>lthough the FDMs have</w:t>
      </w:r>
      <w:r>
        <w:t xml:space="preserve"> differences in what they consider when calculating the equations of motion,</w:t>
      </w:r>
      <w:r w:rsidR="002C494F">
        <w:t xml:space="preserve"> they are similar</w:t>
      </w:r>
      <w:r>
        <w:t xml:space="preserve"> in many ways. Specifically, they </w:t>
      </w:r>
      <w:r w:rsidR="00FC3B89">
        <w:t xml:space="preserve">are </w:t>
      </w:r>
      <w:r w:rsidR="00C63540">
        <w:t>identical</w:t>
      </w:r>
      <w:r>
        <w:t xml:space="preserve"> in terms of their organization with SPEC</w:t>
      </w:r>
      <w:r w:rsidR="005C184A">
        <w:t xml:space="preserve">S and the Systems and Components that they consist of. </w:t>
      </w:r>
    </w:p>
    <w:p w14:paraId="6EC73A19" w14:textId="26DD7DEB" w:rsidR="00FB7293" w:rsidRDefault="008346FF" w:rsidP="008346FF">
      <w:pPr>
        <w:ind w:firstLine="720"/>
      </w:pPr>
      <w:r>
        <w:t>SPECS laid the framework to create the Entities, Components, and Systems</w:t>
      </w:r>
      <w:r w:rsidR="00927AFF">
        <w:t xml:space="preserve"> in code</w:t>
      </w:r>
      <w:r>
        <w:t xml:space="preserve">. </w:t>
      </w:r>
      <w:r w:rsidR="00D42474">
        <w:t>For both FDM</w:t>
      </w:r>
      <w:r w:rsidR="003E1EB3">
        <w:t>s,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3E3AE8">
        <w:t>However, later in this chapter, we will describe the Systems and Components added t</w:t>
      </w:r>
      <w:r w:rsidR="00472CED">
        <w:t>o the</w:t>
      </w:r>
      <w:r w:rsidR="00630F18">
        <w:t xml:space="preserve"> ECS architecture to</w:t>
      </w:r>
      <w:r w:rsidR="00472CED">
        <w:t xml:space="preserve"> create the</w:t>
      </w:r>
      <w:r w:rsidR="003E3AE8">
        <w:t xml:space="preserve"> flight simulator</w:t>
      </w:r>
      <w:r w:rsidR="00190BE5">
        <w:t>.</w:t>
      </w:r>
      <w:r w:rsidR="00D42474">
        <w:t xml:space="preserve"> </w:t>
      </w:r>
    </w:p>
    <w:p w14:paraId="1A347485" w14:textId="0767110D" w:rsidR="00295986" w:rsidRDefault="00295986" w:rsidP="008346FF">
      <w:pPr>
        <w:ind w:firstLine="720"/>
      </w:pPr>
    </w:p>
    <w:p w14:paraId="5AD12866" w14:textId="162A9E52" w:rsidR="00295986" w:rsidRDefault="00295986" w:rsidP="00295986">
      <w:pPr>
        <w:pStyle w:val="Heading2"/>
        <w:spacing w:before="0"/>
      </w:pPr>
      <w:r>
        <w:t>3.2 4-DOF Flight Dynamics Model</w:t>
      </w:r>
    </w:p>
    <w:p w14:paraId="552769B9" w14:textId="1678D5EF" w:rsidR="0062309D" w:rsidRDefault="0062309D" w:rsidP="005740A3">
      <w:pPr>
        <w:ind w:firstLine="720"/>
      </w:pPr>
      <w:r>
        <w:t>//maybe change the loop to add sleep time to loop in raw FDM</w:t>
      </w:r>
    </w:p>
    <w:p w14:paraId="61B96777" w14:textId="625B6522" w:rsidR="00A54DDE" w:rsidRDefault="003A1D85" w:rsidP="005740A3">
      <w:pPr>
        <w:ind w:firstLine="720"/>
      </w:pPr>
      <w:r>
        <w:t xml:space="preserve">The re-implemented 4-DOF FDM overall consists of three code files: main.rs, data.rs, and equations_of_motion.rs. </w:t>
      </w:r>
      <w:r w:rsidR="003C7DEF">
        <w:t>M</w:t>
      </w:r>
      <w:r w:rsidR="00A54DDE">
        <w:t xml:space="preserve">ain.rs contains the main function, and simulation loop. </w:t>
      </w:r>
      <w:r w:rsidR="003C7DEF">
        <w:t>D</w:t>
      </w:r>
      <w:r w:rsidR="00A54DDE">
        <w:t xml:space="preserve">ata.rs contains the Resources, and Component data. </w:t>
      </w:r>
      <w:r w:rsidR="003C7DEF">
        <w:t>E</w:t>
      </w:r>
      <w:r w:rsidR="00A54DDE">
        <w:t xml:space="preserve">quations_of_motion.rs contains the EquationsOfMotion System. </w:t>
      </w:r>
    </w:p>
    <w:p w14:paraId="722F7F02" w14:textId="41652E98" w:rsidR="0024770C" w:rsidRDefault="003A1D85" w:rsidP="005740A3">
      <w:pPr>
        <w:ind w:firstLine="720"/>
      </w:pPr>
      <w:r>
        <w:lastRenderedPageBreak/>
        <w:t>The main.rs begins by importing the SPECS crate, along with the</w:t>
      </w:r>
      <w:r w:rsidR="002213C4">
        <w:t xml:space="preserve"> code from the other two code files. </w:t>
      </w:r>
      <w:r>
        <w:t xml:space="preserve">In the main function, the simulation world was created. The Components were registered into the world. </w:t>
      </w:r>
      <w:r w:rsidR="005740A3">
        <w:t xml:space="preserve">A frame rate and time step was determined, and the delta time is added to the world as a resource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airplane Entity is throttle, alpha (angle of attack), bank (roll), and flap</w:t>
      </w:r>
      <w:r w:rsidR="0095007C">
        <w:t>s</w:t>
      </w:r>
      <w:r w:rsidR="004164F3">
        <w:t xml:space="preserve">. These four values can be altered for a desired flight effect. </w:t>
      </w:r>
      <w:r w:rsidR="005740A3">
        <w:t xml:space="preserve">Finally, the main simulation loop was made to process each frame as fast as possible because the simulation pace is not a factor in the raw FDM, but it is a factor when using it as a flight simulator. </w:t>
      </w:r>
      <w:r w:rsidR="00E8583A">
        <w:t xml:space="preserve">The time elapsed and the current sim frame is outputted to the console for each loop of the simulation. </w:t>
      </w:r>
      <w:r w:rsidR="00851D60">
        <w:t>The simulation execution time can be changed by altering the time in seconds for the main while loop.</w:t>
      </w:r>
    </w:p>
    <w:p w14:paraId="03F9A1F0" w14:textId="160ED00A" w:rsidR="001C4CB8" w:rsidRDefault="001C4CB8" w:rsidP="001C4CB8">
      <w:pPr>
        <w:pStyle w:val="Heading3"/>
        <w:jc w:val="left"/>
      </w:pPr>
      <w:r>
        <w:t>3.2.2 R</w:t>
      </w:r>
      <w:r w:rsidR="00452671">
        <w:t>esource</w:t>
      </w:r>
    </w:p>
    <w:p w14:paraId="5B393E64" w14:textId="54E77CB1" w:rsidR="001C4CB8" w:rsidRDefault="001C4CB8" w:rsidP="00452671">
      <w:r>
        <w:tab/>
        <w:t xml:space="preserve">The 4-DOF </w:t>
      </w:r>
      <w:r w:rsidR="002515AC">
        <w:t>FDM uses one R</w:t>
      </w:r>
      <w:r>
        <w:t>esource</w:t>
      </w:r>
      <w:r w:rsidR="00424D0C">
        <w:t>: DeltaTime. T</w:t>
      </w:r>
      <w:r w:rsidR="002515AC">
        <w:t>his R</w:t>
      </w:r>
      <w:r w:rsidR="00FD6ED4">
        <w:t xml:space="preserve">esource represents </w:t>
      </w:r>
      <w:r w:rsidR="00424D0C">
        <w:t>the time step used in the simulation loop, which is based on the FPS rate chosen.</w:t>
      </w:r>
      <w:r w:rsidR="00750A42">
        <w:t xml:space="preserve"> DeltaTime</w:t>
      </w:r>
      <w:r w:rsidR="00424D0C">
        <w:t xml:space="preserve"> used by the EquationsOfMotion System when computing the ordinary differential equations</w:t>
      </w:r>
      <w:r w:rsidR="00B952B7">
        <w:t xml:space="preserve"> (ODE).</w:t>
      </w:r>
    </w:p>
    <w:p w14:paraId="3FF85EF9" w14:textId="4BA1F3C5" w:rsidR="0024770C" w:rsidRDefault="0024770C" w:rsidP="0024770C">
      <w:pPr>
        <w:pStyle w:val="Heading3"/>
        <w:jc w:val="left"/>
      </w:pPr>
      <w:r>
        <w:t>3.</w:t>
      </w:r>
      <w:r w:rsidR="001C4CB8">
        <w:t>2.2</w:t>
      </w:r>
      <w:r>
        <w:t xml:space="preserve"> Component</w:t>
      </w:r>
    </w:p>
    <w:p w14:paraId="39EC9A24" w14:textId="35B7868E" w:rsidR="0024770C" w:rsidRDefault="0024770C" w:rsidP="0024770C">
      <w:r>
        <w:tab/>
        <w:t>T</w:t>
      </w:r>
      <w:r w:rsidR="001C4CB8">
        <w:t>he</w:t>
      </w:r>
      <w:r>
        <w:t xml:space="preserve"> Component is located in the data.rs code file. The FDM is set up with one Componen</w:t>
      </w:r>
      <w:r w:rsidR="001C4CB8">
        <w:t>t:</w:t>
      </w:r>
      <w:r>
        <w:t xml:space="preserve"> DataFDM. The DataFDM Component holds all of the data describing the airplane, which is a rigid body by definition. This sole Component is used by the EquationsOfMotion System. </w:t>
      </w:r>
    </w:p>
    <w:p w14:paraId="056E8452" w14:textId="301691E4" w:rsidR="0024770C" w:rsidRDefault="0024770C" w:rsidP="0024770C">
      <w:r>
        <w:lastRenderedPageBreak/>
        <w:tab/>
        <w:t xml:space="preserve">The DataFDM Component specifically holds the values computed by the EquationsOfMotion System, as well as the values that are able to be altered for a flight: throttle, bank, alpha, and flap. DataFDM also holds all of the mass properties and performance data, such as airfoil performance data. This data is stored in a structure called PerformanceData, which is stored inside of the DataFDM Component. </w:t>
      </w:r>
    </w:p>
    <w:p w14:paraId="0EEF1D28" w14:textId="6FB2A6DE" w:rsidR="00B83B51" w:rsidRDefault="00B83B51" w:rsidP="00B83B51">
      <w:pPr>
        <w:pStyle w:val="Heading3"/>
        <w:jc w:val="left"/>
      </w:pPr>
      <w:r>
        <w:t>3.2.2 System</w:t>
      </w:r>
    </w:p>
    <w:p w14:paraId="136826F0" w14:textId="21040A4A" w:rsidR="00C71DC2" w:rsidRDefault="00C71DC2" w:rsidP="00C71DC2">
      <w:pPr>
        <w:ind w:firstLine="720"/>
      </w:pPr>
      <w:r>
        <w:t xml:space="preserve">The FDM contains one System that computes the equations of motion: EquationsOfMotion. This System requires WriteStorage access to the DataFDM Component. </w:t>
      </w:r>
    </w:p>
    <w:p w14:paraId="2F5CC982" w14:textId="730582BD" w:rsidR="00C71DC2" w:rsidRDefault="00C71DC2" w:rsidP="00C71DC2">
      <w:r>
        <w:tab/>
        <w:t>This S</w:t>
      </w:r>
      <w:r w:rsidR="00B46363">
        <w:t>ystem uses a 4</w:t>
      </w:r>
      <w:r w:rsidR="00B46363" w:rsidRPr="00B46363">
        <w:rPr>
          <w:vertAlign w:val="superscript"/>
        </w:rPr>
        <w:t>th</w:t>
      </w:r>
      <w:r w:rsidR="00B46363">
        <w:t xml:space="preserve"> </w:t>
      </w:r>
      <w:r>
        <w:t xml:space="preserve">order Runge-Kutta </w:t>
      </w:r>
      <w:r w:rsidR="00D8448C">
        <w:t>method to integrate</w:t>
      </w:r>
      <w:r>
        <w:t xml:space="preserve"> the equations of motion. </w:t>
      </w:r>
      <w:r w:rsidR="00B952B7">
        <w:t xml:space="preserve">This involves running a function four times that loads the ODEs. The ODEs computed at the end of the Runge-Kutta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6135A9">
        <w:t>throttle,</w:t>
      </w:r>
      <w:r w:rsidR="002B54C6">
        <w:t xml:space="preserve"> bank, flaps</w:t>
      </w:r>
      <w:r w:rsidR="00B7071B">
        <w:t>, and angle of attack</w:t>
      </w:r>
      <w:r w:rsidR="003939F4">
        <w:t xml:space="preserve">, all of which can be altered before the program executes. </w:t>
      </w:r>
    </w:p>
    <w:p w14:paraId="134BBA8E" w14:textId="77777777" w:rsidR="00B652E7" w:rsidRDefault="00BD78CD" w:rsidP="00C71DC2">
      <w:r>
        <w:tab/>
        <w:t>The function</w:t>
      </w:r>
      <w:r w:rsidR="00194BBA">
        <w:t>, called plane_right_hand_side, which is executed four times in the Runge-Kutta method begins by computing air density. Next the, power drop-off factor</w:t>
      </w:r>
      <w:r>
        <w:t xml:space="preserve"> </w:t>
      </w:r>
      <w:r w:rsidR="00194BBA">
        <w:t>is computed, which takes into account that the thrust generated by the propeller decreases with an increasing altitude [30].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6E4614">
        <w:t xml:space="preserve"> and wing area. The drag is also calculated </w:t>
      </w:r>
      <w:r w:rsidR="006E4614">
        <w:lastRenderedPageBreak/>
        <w:t xml:space="preserve">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 xml:space="preserve">whether the airplane is banked or climbing. Gravity force based on the airplanes mass is then added to the z component. </w:t>
      </w:r>
      <w:r w:rsidR="003D2709">
        <w:t xml:space="preserve">However, gravity is only applied if altitude is </w:t>
      </w:r>
    </w:p>
    <w:p w14:paraId="402A19D3" w14:textId="36750BC6" w:rsidR="003A1D85" w:rsidRPr="00295986" w:rsidRDefault="003D2709" w:rsidP="00295986">
      <w:r>
        <w:t xml:space="preserve">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DeltaT</w:t>
      </w:r>
      <w:r w:rsidR="002515AC">
        <w:t>ime R</w:t>
      </w:r>
      <w:r w:rsidR="00467FDB">
        <w:t>esource</w:t>
      </w:r>
      <w:r w:rsidR="000E5B99">
        <w:t xml:space="preserve"> to get the velocities of the airplane</w:t>
      </w:r>
      <w:r>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magnitude of the velocity. The total calculated distance traveled, altitude, airspeed is outputted to the console window. The throttle</w:t>
      </w:r>
      <w:r w:rsidR="00982236">
        <w:t xml:space="preserve"> amount</w:t>
      </w:r>
      <w:r w:rsidR="00933AE2">
        <w:t xml:space="preserve">, angle of attack, bank angle, and flap deflection angle is also outputted. </w:t>
      </w:r>
    </w:p>
    <w:p w14:paraId="0274C600" w14:textId="35F53A59" w:rsidR="00295986" w:rsidRDefault="00295986" w:rsidP="00295986">
      <w:pPr>
        <w:pStyle w:val="Heading2"/>
        <w:spacing w:before="0"/>
      </w:pPr>
      <w:r>
        <w:t>3.3 6-DOF Flight Dynamics Model</w:t>
      </w:r>
    </w:p>
    <w:p w14:paraId="4317A7CC" w14:textId="77777777" w:rsidR="00F81DCA" w:rsidRDefault="00F81DCA" w:rsidP="00F81DCA">
      <w:pPr>
        <w:ind w:firstLine="720"/>
      </w:pPr>
      <w:r>
        <w:t>//maybe change the loop to add sleep time to loop in raw FDM</w:t>
      </w:r>
    </w:p>
    <w:p w14:paraId="7D8D0C9B" w14:textId="57BB0202" w:rsidR="00F81DCA" w:rsidRDefault="00F81DCA" w:rsidP="00F81DCA">
      <w:pPr>
        <w:ind w:firstLine="720"/>
      </w:pPr>
      <w:r>
        <w:t>The re-implemented 6</w:t>
      </w:r>
      <w:r>
        <w:t>-DOF FDM overa</w:t>
      </w:r>
      <w:r w:rsidR="007B030C">
        <w:t>ll consists of four</w:t>
      </w:r>
      <w:r>
        <w:t xml:space="preserve"> c</w:t>
      </w:r>
      <w:r w:rsidR="007B030C">
        <w:t>ode files: main.rs, data.rs,</w:t>
      </w:r>
      <w:r>
        <w:t xml:space="preserve"> equations_of_motion.rs</w:t>
      </w:r>
      <w:r w:rsidR="007B030C">
        <w:t>, and common.rs</w:t>
      </w:r>
      <w:r>
        <w:t xml:space="preserve">. </w:t>
      </w:r>
      <w:r w:rsidR="003C7DEF">
        <w:t>M</w:t>
      </w:r>
      <w:r>
        <w:t xml:space="preserve">ain.rs contains the main function, and simulation loop. </w:t>
      </w:r>
      <w:r w:rsidR="003C7DEF">
        <w:t>D</w:t>
      </w:r>
      <w:r>
        <w:t xml:space="preserve">ata.rs contains the Resources, and Component data. </w:t>
      </w:r>
      <w:r w:rsidR="003C7DEF">
        <w:t>E</w:t>
      </w:r>
      <w:r>
        <w:t xml:space="preserve">quations_of_motion.rs contains the EquationsOfMotion System. </w:t>
      </w:r>
      <w:r w:rsidR="003C7DEF">
        <w:t xml:space="preserve">Common.rs </w:t>
      </w:r>
      <w:r w:rsidR="00514935">
        <w:t xml:space="preserve">contains </w:t>
      </w:r>
      <w:r w:rsidR="003C7DEF">
        <w:t>custom vector, matrix, and quaternion structures</w:t>
      </w:r>
      <w:r w:rsidR="00484CD8">
        <w:t>.</w:t>
      </w:r>
    </w:p>
    <w:p w14:paraId="0BE8D831" w14:textId="05369321" w:rsidR="00514935" w:rsidRDefault="00514935" w:rsidP="00D77B31">
      <w:pPr>
        <w:ind w:firstLine="720"/>
      </w:pPr>
      <w:r>
        <w:t xml:space="preserve">Bourg defines a series of classes in C++ that are used to represent a custom vector, quaternion, and matrix. These classes were not originally planned to be used because Rust has a crate available called nalgebra that already defines those structures, </w:t>
      </w:r>
      <w:r>
        <w:lastRenderedPageBreak/>
        <w:t>and we did not want to re-implement them not necessary. However, to no avail, we fixed problems with rotations by staying true to the Bourg model. So, the custom classes defined by Bourg were reinterpreted in Rust and used in our 6-DOF FDM. The module, named common, is imported in code which contains the custom structures.</w:t>
      </w:r>
    </w:p>
    <w:p w14:paraId="19B70F77" w14:textId="7E67DBD2" w:rsidR="00D77B31" w:rsidRDefault="00D77B31" w:rsidP="00D77B31">
      <w:pPr>
        <w:ind w:firstLine="720"/>
      </w:pPr>
      <w:r>
        <w:t>//left off here</w:t>
      </w:r>
      <w:bookmarkStart w:id="134" w:name="_GoBack"/>
      <w:bookmarkEnd w:id="134"/>
    </w:p>
    <w:p w14:paraId="27298BCC" w14:textId="77777777" w:rsidR="00F81DCA" w:rsidRDefault="00F81DCA" w:rsidP="00F81DCA">
      <w:pPr>
        <w:ind w:firstLine="720"/>
      </w:pPr>
      <w:r>
        <w:t>The main.rs begins by importing the SPECS crate, along with the code from the other two code files. In the main function, the simulation world was created. The Components were registered into the world. A frame rate and time step was determined, and the delta time is added to the world as a resource for the Systems to use. A dispatcher was opened to manage the execution of the Systems. Then, the airplane Entity was built with the mass properties containing the performance data representing a Cessna Skyhawk. The other data parameters when creating the airplane Entity is throttle, alpha (angle of attack), bank (roll), and flaps. These four values can be altered for a desired flight effect. Finally, the main simulation loop was made to process each frame as fast as possible because the simulation pace is not a factor in the raw FDM, but it is a factor when using it as a flight simulator. The time elapsed and the current sim frame is outputted to the console for each loop of the simulation. The simulation execution time can be changed by altering the time in seconds for the main while loop.</w:t>
      </w:r>
    </w:p>
    <w:p w14:paraId="6821431D" w14:textId="77777777" w:rsidR="00F81DCA" w:rsidRDefault="00F81DCA" w:rsidP="00E71048">
      <w:pPr>
        <w:ind w:firstLine="720"/>
      </w:pPr>
    </w:p>
    <w:p w14:paraId="31C180C1" w14:textId="77777777" w:rsidR="00F81DCA" w:rsidRDefault="00F81DCA" w:rsidP="00E71048">
      <w:pPr>
        <w:ind w:firstLine="720"/>
      </w:pPr>
    </w:p>
    <w:p w14:paraId="1BCC2999" w14:textId="77777777" w:rsidR="005003C2" w:rsidRPr="005003C2" w:rsidRDefault="005003C2" w:rsidP="005003C2"/>
    <w:p w14:paraId="74A5A445" w14:textId="34CB93CE" w:rsidR="005003C2" w:rsidRDefault="005003C2" w:rsidP="005003C2">
      <w:pPr>
        <w:pStyle w:val="Heading3"/>
        <w:jc w:val="left"/>
      </w:pPr>
      <w:r>
        <w:t>3.2.2 Resource</w:t>
      </w:r>
    </w:p>
    <w:p w14:paraId="00F222E7" w14:textId="77777777" w:rsidR="005003C2" w:rsidRPr="005003C2" w:rsidRDefault="005003C2" w:rsidP="005003C2"/>
    <w:p w14:paraId="26136270" w14:textId="77777777" w:rsidR="005003C2" w:rsidRDefault="005003C2" w:rsidP="005003C2">
      <w:pPr>
        <w:pStyle w:val="Heading3"/>
        <w:jc w:val="left"/>
      </w:pPr>
      <w:r>
        <w:lastRenderedPageBreak/>
        <w:t>3.2.2 Component</w:t>
      </w:r>
    </w:p>
    <w:p w14:paraId="2B1E9443" w14:textId="3FB94367" w:rsidR="005003C2" w:rsidRDefault="005003C2" w:rsidP="005003C2">
      <w:r>
        <w:tab/>
        <w:t xml:space="preserve"> </w:t>
      </w:r>
    </w:p>
    <w:p w14:paraId="4F2AA328" w14:textId="6E0BE799" w:rsidR="005003C2" w:rsidRDefault="005003C2" w:rsidP="005003C2">
      <w:pPr>
        <w:pStyle w:val="Heading3"/>
        <w:jc w:val="left"/>
      </w:pPr>
      <w:r>
        <w:t>3.2.2 System</w:t>
      </w:r>
    </w:p>
    <w:p w14:paraId="0B9BE87C" w14:textId="4AB674CD" w:rsidR="00202CF5" w:rsidRDefault="00202CF5" w:rsidP="00202CF5">
      <w:pPr>
        <w:ind w:firstLine="720"/>
      </w:pPr>
      <w:r>
        <w:t xml:space="preserve">The FDM contains one System that computes the equations of motion: EquationsOfMotion. This System requires WriteStorage access to the DataFDM Component. </w:t>
      </w:r>
    </w:p>
    <w:p w14:paraId="7C82BB33" w14:textId="092C2CF9" w:rsidR="00DC0A47" w:rsidRDefault="00202CF5" w:rsidP="003B1968">
      <w:pPr>
        <w:ind w:firstLine="720"/>
      </w:pPr>
      <w:r>
        <w:t>T</w:t>
      </w:r>
      <w:r w:rsidR="002B7CA7">
        <w:t>his System begins by calculating</w:t>
      </w:r>
      <w:r w:rsidR="00DC0A47">
        <w:t xml:space="preserve"> the forces and moments</w:t>
      </w:r>
      <w:r w:rsidR="003B1968">
        <w:t xml:space="preserve"> acting on the airplane in what is the function called calc_airplane_loads.</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elements center of mass. Once that loop is done the thrust force is applied,</w:t>
      </w:r>
      <w:r w:rsidR="006C065F">
        <w:t xml:space="preserve"> </w:t>
      </w:r>
      <w:r w:rsidR="003B1968">
        <w:t>and forces</w:t>
      </w:r>
      <w:r w:rsidR="00DC0A47">
        <w:t xml:space="preserve"> are converted </w:t>
      </w:r>
      <w:r w:rsidR="006C065F">
        <w:t>from body space to earth space in order to apply the gravity force.</w:t>
      </w:r>
      <w:r w:rsidR="00DA4009">
        <w:t xml:space="preserve"> </w:t>
      </w:r>
    </w:p>
    <w:p w14:paraId="55DC8ACA" w14:textId="474350E2" w:rsidR="009E15B0" w:rsidRDefault="009E15B0" w:rsidP="009E15B0">
      <w:pPr>
        <w:ind w:firstLine="720"/>
      </w:pPr>
      <w:r>
        <w:t xml:space="preserve">From here, the acceleration of the airplane is calculated in Earth space. Then, the velocity of the airplane is calculated in Earth space. The velocity is then directly used to find the displacement in 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 steps taken in the System to compute the equations of motion in the </w:t>
      </w:r>
      <w:r w:rsidR="002B7CA7">
        <w:t xml:space="preserve">6-DOF </w:t>
      </w:r>
      <w:r>
        <w:t>FDM.</w:t>
      </w:r>
    </w:p>
    <w:p w14:paraId="3043B0D3" w14:textId="0F984A76" w:rsidR="00C4524C" w:rsidRDefault="00C4524C" w:rsidP="00202CF5"/>
    <w:p w14:paraId="4D428753" w14:textId="77777777" w:rsidR="00C4524C" w:rsidRDefault="00C4524C" w:rsidP="00B23E81">
      <w:pPr>
        <w:ind w:firstLine="720"/>
      </w:pPr>
    </w:p>
    <w:p w14:paraId="442C1337" w14:textId="77777777" w:rsidR="00C4524C" w:rsidRDefault="00C4524C" w:rsidP="00B23E81">
      <w:pPr>
        <w:ind w:firstLine="720"/>
      </w:pPr>
    </w:p>
    <w:p w14:paraId="0DE71DDE" w14:textId="475CD793" w:rsidR="004E0306" w:rsidRDefault="004E0306" w:rsidP="00C4524C"/>
    <w:p w14:paraId="40209EB0" w14:textId="6E038455" w:rsidR="0014685F" w:rsidRDefault="0014685F" w:rsidP="00092699"/>
    <w:p w14:paraId="61335FB0" w14:textId="3C790A24" w:rsidR="00483490" w:rsidRDefault="00483490" w:rsidP="00001016"/>
    <w:p w14:paraId="37A675F5" w14:textId="5EC74143" w:rsidR="00956372" w:rsidRDefault="00956372" w:rsidP="00250A73">
      <w:pPr>
        <w:ind w:firstLine="720"/>
      </w:pPr>
      <w:r>
        <w:t>//gen bourg considerations</w:t>
      </w:r>
    </w:p>
    <w:p w14:paraId="32AFD5FF" w14:textId="53BB0D97" w:rsidR="00245EFD" w:rsidRDefault="002A739D" w:rsidP="00295986">
      <w:pPr>
        <w:ind w:left="720"/>
      </w:pPr>
      <w:r>
        <w:br/>
      </w:r>
    </w:p>
    <w:p w14:paraId="4D6996CB" w14:textId="540D0F16" w:rsidR="006D11AA" w:rsidRDefault="006D11AA" w:rsidP="006D11AA">
      <w:pPr>
        <w:pStyle w:val="Heading2"/>
        <w:spacing w:before="0"/>
      </w:pPr>
      <w:r>
        <w:t>3.5 4-DOF FDM Equivalency Verification</w:t>
      </w:r>
    </w:p>
    <w:p w14:paraId="645BDE39" w14:textId="1986F5E4" w:rsidR="000D3B81" w:rsidRDefault="00255572" w:rsidP="000D3B81">
      <w:r>
        <w:tab/>
        <w:t>40 seconds,</w:t>
      </w:r>
      <w:r w:rsidR="00EC15EA">
        <w:t xml:space="preserve"> what we can play with in his mdoel</w:t>
      </w:r>
      <w:r>
        <w:t xml:space="preserve"> </w:t>
      </w:r>
      <w:r w:rsidR="00EC15EA">
        <w:t xml:space="preserve">aoa, bank, </w:t>
      </w:r>
      <w:r w:rsidR="00094F31">
        <w:t xml:space="preserve"> each aspect is tested</w:t>
      </w:r>
    </w:p>
    <w:p w14:paraId="05E9B1D3" w14:textId="77777777" w:rsidR="00FC7583" w:rsidRDefault="00FC7583" w:rsidP="000D3B81"/>
    <w:p w14:paraId="2DEADF09" w14:textId="321D46E6" w:rsidR="002B755A" w:rsidRDefault="002B755A" w:rsidP="002B755A">
      <w:pPr>
        <w:pStyle w:val="Heading3"/>
        <w:jc w:val="left"/>
      </w:pPr>
      <w:r>
        <w:t>3.5.1 Test One (</w:t>
      </w:r>
      <w:r w:rsidR="00FC7583">
        <w:t>T</w:t>
      </w:r>
      <w:r w:rsidR="00EC15EA">
        <w:t>hrottle</w:t>
      </w:r>
      <w:r>
        <w:t>)</w:t>
      </w:r>
    </w:p>
    <w:p w14:paraId="267B31B1" w14:textId="7C0F89DE" w:rsidR="002B755A" w:rsidRDefault="002B755A" w:rsidP="002B755A">
      <w:r>
        <w:tab/>
        <w:t xml:space="preserve">This test was designed to find out if the FDM works </w:t>
      </w:r>
      <w:r w:rsidR="00094F31">
        <w:t xml:space="preserve">as expected </w:t>
      </w:r>
      <w:r>
        <w:t xml:space="preserve">when </w:t>
      </w:r>
      <w:r w:rsidR="00255572">
        <w:t>simply accelerating the airplane with the throttle fully applied, and therefore</w:t>
      </w:r>
      <w:r w:rsidR="00DD453C">
        <w:t xml:space="preserve"> with</w:t>
      </w:r>
      <w:r w:rsidR="00255572">
        <w:t xml:space="preserve"> the maximum thrust being applied.</w:t>
      </w:r>
      <w:r w:rsidR="001B1575">
        <w:t xml:space="preserve"> </w:t>
      </w:r>
      <w:r w:rsidR="00C06091">
        <w:t xml:space="preserve">Every </w:t>
      </w:r>
      <w:r w:rsidR="00C209C3">
        <w:t xml:space="preserve">other instruction is </w:t>
      </w:r>
      <w:r w:rsidR="002212FD">
        <w:t>not activated.</w:t>
      </w:r>
    </w:p>
    <w:tbl>
      <w:tblPr>
        <w:tblStyle w:val="TableGrid"/>
        <w:tblW w:w="0" w:type="auto"/>
        <w:jc w:val="center"/>
        <w:tblLook w:val="04A0" w:firstRow="1" w:lastRow="0" w:firstColumn="1" w:lastColumn="0" w:noHBand="0" w:noVBand="1"/>
      </w:tblPr>
      <w:tblGrid>
        <w:gridCol w:w="2990"/>
      </w:tblGrid>
      <w:tr w:rsidR="008F7B0C" w14:paraId="59F6103C" w14:textId="77777777" w:rsidTr="000C0996">
        <w:trPr>
          <w:jc w:val="center"/>
        </w:trPr>
        <w:tc>
          <w:tcPr>
            <w:tcW w:w="0" w:type="auto"/>
          </w:tcPr>
          <w:p w14:paraId="410AE4BD" w14:textId="77777777" w:rsidR="008F7B0C" w:rsidRPr="00142D0F" w:rsidRDefault="008F7B0C" w:rsidP="000C0996">
            <w:pPr>
              <w:spacing w:line="240" w:lineRule="auto"/>
              <w:rPr>
                <w:rFonts w:ascii="Times New Roman" w:hAnsi="Times New Roman"/>
                <w:b/>
              </w:rPr>
            </w:pPr>
            <w:r w:rsidRPr="00142D0F">
              <w:rPr>
                <w:rFonts w:ascii="Times New Roman" w:hAnsi="Times New Roman"/>
                <w:b/>
              </w:rPr>
              <w:t>Flight Control Instructions</w:t>
            </w:r>
          </w:p>
        </w:tc>
      </w:tr>
      <w:tr w:rsidR="008F7B0C" w14:paraId="6B9C4E69" w14:textId="77777777" w:rsidTr="000C0996">
        <w:trPr>
          <w:jc w:val="center"/>
        </w:trPr>
        <w:tc>
          <w:tcPr>
            <w:tcW w:w="0" w:type="auto"/>
          </w:tcPr>
          <w:p w14:paraId="4FD9A503" w14:textId="77777777" w:rsidR="008F7B0C" w:rsidRPr="00142D0F" w:rsidRDefault="008F7B0C" w:rsidP="000C0996">
            <w:pPr>
              <w:spacing w:line="240" w:lineRule="auto"/>
              <w:rPr>
                <w:rFonts w:ascii="Times New Roman" w:hAnsi="Times New Roman"/>
              </w:rPr>
            </w:pPr>
            <w:r>
              <w:rPr>
                <w:rFonts w:ascii="Times New Roman" w:hAnsi="Times New Roman"/>
              </w:rPr>
              <w:t xml:space="preserve"> Throttle (%): 100</w:t>
            </w:r>
            <w:r w:rsidRPr="001B1575">
              <w:rPr>
                <w:rFonts w:ascii="Times New Roman" w:hAnsi="Times New Roman"/>
              </w:rPr>
              <w:t xml:space="preserve">        </w:t>
            </w:r>
          </w:p>
        </w:tc>
      </w:tr>
      <w:tr w:rsidR="008F7B0C" w14:paraId="4C4EE2D6" w14:textId="77777777" w:rsidTr="000C0996">
        <w:trPr>
          <w:jc w:val="center"/>
        </w:trPr>
        <w:tc>
          <w:tcPr>
            <w:tcW w:w="0" w:type="auto"/>
          </w:tcPr>
          <w:p w14:paraId="667908AE" w14:textId="77777777" w:rsidR="008F7B0C" w:rsidRPr="008F7B0C" w:rsidRDefault="008F7B0C" w:rsidP="000C0996">
            <w:pPr>
              <w:spacing w:line="240" w:lineRule="auto"/>
              <w:rPr>
                <w:rFonts w:ascii="Times New Roman" w:hAnsi="Times New Roman"/>
              </w:rPr>
            </w:pPr>
            <w:r>
              <w:rPr>
                <w:rFonts w:ascii="Times New Roman" w:hAnsi="Times New Roman"/>
              </w:rPr>
              <w:t xml:space="preserve"> Angle of Attack (deg): 0.0</w:t>
            </w:r>
            <w:r w:rsidRPr="001B1575">
              <w:rPr>
                <w:rFonts w:ascii="Times New Roman" w:hAnsi="Times New Roman"/>
              </w:rPr>
              <w:t xml:space="preserve">      </w:t>
            </w:r>
          </w:p>
        </w:tc>
      </w:tr>
      <w:tr w:rsidR="008F7B0C" w14:paraId="6B5388F6" w14:textId="77777777" w:rsidTr="000C0996">
        <w:trPr>
          <w:jc w:val="center"/>
        </w:trPr>
        <w:tc>
          <w:tcPr>
            <w:tcW w:w="0" w:type="auto"/>
          </w:tcPr>
          <w:p w14:paraId="09610D9A" w14:textId="77777777" w:rsidR="008F7B0C" w:rsidRDefault="008F7B0C" w:rsidP="000C0996">
            <w:pPr>
              <w:spacing w:line="240" w:lineRule="auto"/>
            </w:pPr>
            <w:r>
              <w:t xml:space="preserve"> </w:t>
            </w:r>
            <w:r>
              <w:rPr>
                <w:rFonts w:ascii="Times New Roman" w:hAnsi="Times New Roman"/>
              </w:rPr>
              <w:t>Bank (deg): 0.0</w:t>
            </w:r>
            <w:r w:rsidRPr="001B1575">
              <w:rPr>
                <w:rFonts w:ascii="Times New Roman" w:hAnsi="Times New Roman"/>
              </w:rPr>
              <w:t xml:space="preserve">   </w:t>
            </w:r>
          </w:p>
        </w:tc>
      </w:tr>
      <w:tr w:rsidR="008F7B0C" w14:paraId="48234535" w14:textId="77777777" w:rsidTr="000C0996">
        <w:trPr>
          <w:jc w:val="center"/>
        </w:trPr>
        <w:tc>
          <w:tcPr>
            <w:tcW w:w="0" w:type="auto"/>
          </w:tcPr>
          <w:p w14:paraId="7EBA3229" w14:textId="0D4C40C7" w:rsidR="008F7B0C" w:rsidRDefault="008F7B0C" w:rsidP="000C0996">
            <w:pPr>
              <w:spacing w:line="240" w:lineRule="auto"/>
            </w:pPr>
            <w:r>
              <w:t xml:space="preserve"> </w:t>
            </w:r>
            <w:r>
              <w:rPr>
                <w:rFonts w:ascii="Times New Roman" w:hAnsi="Times New Roman"/>
              </w:rPr>
              <w:t>Flaps (deg):</w:t>
            </w:r>
            <w:r w:rsidRPr="001B1575">
              <w:rPr>
                <w:rFonts w:ascii="Times New Roman" w:hAnsi="Times New Roman"/>
              </w:rPr>
              <w:t xml:space="preserve"> 0</w:t>
            </w:r>
            <w:r>
              <w:rPr>
                <w:rFonts w:ascii="Times New Roman" w:hAnsi="Times New Roman"/>
              </w:rPr>
              <w:t>.0</w:t>
            </w:r>
          </w:p>
        </w:tc>
      </w:tr>
    </w:tbl>
    <w:p w14:paraId="57D404B9" w14:textId="11F8389E" w:rsidR="008F7B0C" w:rsidRPr="008F7B0C" w:rsidRDefault="008F7B0C" w:rsidP="008F7B0C">
      <w:pPr>
        <w:pStyle w:val="Caption"/>
        <w:jc w:val="center"/>
        <w:rPr>
          <w:b w:val="0"/>
        </w:rPr>
      </w:pPr>
      <w:r w:rsidRPr="0076379D">
        <w:rPr>
          <w:b w:val="0"/>
        </w:rPr>
        <w:t xml:space="preserve">Table </w:t>
      </w:r>
      <w:r>
        <w:rPr>
          <w:b w:val="0"/>
        </w:rPr>
        <w:fldChar w:fldCharType="begin"/>
      </w:r>
      <w:r>
        <w:rPr>
          <w:b w:val="0"/>
        </w:rPr>
        <w:instrText xml:space="preserve"> SEQ Table \* ARABIC </w:instrText>
      </w:r>
      <w:r>
        <w:rPr>
          <w:b w:val="0"/>
        </w:rPr>
        <w:fldChar w:fldCharType="separate"/>
      </w:r>
      <w:r>
        <w:rPr>
          <w:b w:val="0"/>
          <w:noProof/>
        </w:rPr>
        <w:t>4</w:t>
      </w:r>
      <w:r>
        <w:rPr>
          <w:b w:val="0"/>
        </w:rPr>
        <w:fldChar w:fldCharType="end"/>
      </w:r>
      <w:r w:rsidRPr="0076379D">
        <w:rPr>
          <w:b w:val="0"/>
        </w:rPr>
        <w:t xml:space="preserve">: Flight Control Instructions for Test </w:t>
      </w:r>
      <w:r>
        <w:rPr>
          <w:b w:val="0"/>
        </w:rPr>
        <w:t>One</w:t>
      </w:r>
    </w:p>
    <w:p w14:paraId="1895C7DF" w14:textId="51CD9B84" w:rsidR="002B755A" w:rsidRDefault="002B755A" w:rsidP="002B755A">
      <w:pPr>
        <w:pStyle w:val="Heading3"/>
        <w:jc w:val="left"/>
      </w:pPr>
      <w:r>
        <w:t>3.5.2 Test Two (</w:t>
      </w:r>
      <w:r w:rsidR="00EC15EA">
        <w:t>Angle of Attack</w:t>
      </w:r>
      <w:r>
        <w:t>)</w:t>
      </w:r>
    </w:p>
    <w:p w14:paraId="4521673D" w14:textId="2D330A07" w:rsidR="002B755A" w:rsidRDefault="002B755A" w:rsidP="002B755A">
      <w:r>
        <w:tab/>
        <w:t xml:space="preserve">This test was designed to find out if </w:t>
      </w:r>
      <w:r w:rsidR="00EC15EA">
        <w:t xml:space="preserve">a positive degree in angle of attack </w:t>
      </w:r>
      <w:r w:rsidR="000426C0">
        <w:t xml:space="preserve">while the airplane is accelerating </w:t>
      </w:r>
      <w:r w:rsidR="006B6534">
        <w:t xml:space="preserve">at full-throttle </w:t>
      </w:r>
      <w:r w:rsidR="00EC15EA">
        <w:t xml:space="preserve">will work as expected. </w:t>
      </w:r>
    </w:p>
    <w:tbl>
      <w:tblPr>
        <w:tblStyle w:val="TableGrid"/>
        <w:tblW w:w="0" w:type="auto"/>
        <w:jc w:val="center"/>
        <w:tblLook w:val="04A0" w:firstRow="1" w:lastRow="0" w:firstColumn="1" w:lastColumn="0" w:noHBand="0" w:noVBand="1"/>
      </w:tblPr>
      <w:tblGrid>
        <w:gridCol w:w="2990"/>
      </w:tblGrid>
      <w:tr w:rsidR="008F7B0C" w14:paraId="662041E2" w14:textId="77777777" w:rsidTr="000C0996">
        <w:trPr>
          <w:jc w:val="center"/>
        </w:trPr>
        <w:tc>
          <w:tcPr>
            <w:tcW w:w="0" w:type="auto"/>
          </w:tcPr>
          <w:p w14:paraId="57A16804" w14:textId="77777777" w:rsidR="008F7B0C" w:rsidRPr="00142D0F" w:rsidRDefault="008F7B0C" w:rsidP="000C0996">
            <w:pPr>
              <w:spacing w:line="240" w:lineRule="auto"/>
              <w:rPr>
                <w:rFonts w:ascii="Times New Roman" w:hAnsi="Times New Roman"/>
                <w:b/>
              </w:rPr>
            </w:pPr>
            <w:r w:rsidRPr="00142D0F">
              <w:rPr>
                <w:rFonts w:ascii="Times New Roman" w:hAnsi="Times New Roman"/>
                <w:b/>
              </w:rPr>
              <w:t>Flight Control Instructions</w:t>
            </w:r>
          </w:p>
        </w:tc>
      </w:tr>
      <w:tr w:rsidR="008F7B0C" w14:paraId="6D12E023" w14:textId="77777777" w:rsidTr="000C0996">
        <w:trPr>
          <w:jc w:val="center"/>
        </w:trPr>
        <w:tc>
          <w:tcPr>
            <w:tcW w:w="0" w:type="auto"/>
          </w:tcPr>
          <w:p w14:paraId="7E8C7289" w14:textId="77777777" w:rsidR="008F7B0C" w:rsidRPr="00142D0F" w:rsidRDefault="008F7B0C" w:rsidP="000C0996">
            <w:pPr>
              <w:spacing w:line="240" w:lineRule="auto"/>
              <w:rPr>
                <w:rFonts w:ascii="Times New Roman" w:hAnsi="Times New Roman"/>
              </w:rPr>
            </w:pPr>
            <w:r>
              <w:rPr>
                <w:rFonts w:ascii="Times New Roman" w:hAnsi="Times New Roman"/>
              </w:rPr>
              <w:lastRenderedPageBreak/>
              <w:t xml:space="preserve"> Throttle (%): 100</w:t>
            </w:r>
            <w:r w:rsidRPr="001B1575">
              <w:rPr>
                <w:rFonts w:ascii="Times New Roman" w:hAnsi="Times New Roman"/>
              </w:rPr>
              <w:t xml:space="preserve">        </w:t>
            </w:r>
          </w:p>
        </w:tc>
      </w:tr>
      <w:tr w:rsidR="008F7B0C" w14:paraId="56ACCC58" w14:textId="77777777" w:rsidTr="000C0996">
        <w:trPr>
          <w:jc w:val="center"/>
        </w:trPr>
        <w:tc>
          <w:tcPr>
            <w:tcW w:w="0" w:type="auto"/>
          </w:tcPr>
          <w:p w14:paraId="082D8DFD" w14:textId="0C7E3599" w:rsidR="008F7B0C" w:rsidRPr="008F7B0C" w:rsidRDefault="008F7B0C" w:rsidP="000C0996">
            <w:pPr>
              <w:spacing w:line="240" w:lineRule="auto"/>
              <w:rPr>
                <w:rFonts w:ascii="Times New Roman" w:hAnsi="Times New Roman"/>
              </w:rPr>
            </w:pPr>
            <w:r>
              <w:rPr>
                <w:rFonts w:ascii="Times New Roman" w:hAnsi="Times New Roman"/>
              </w:rPr>
              <w:t xml:space="preserve"> Angle of Attack (deg): 4.0</w:t>
            </w:r>
            <w:r w:rsidRPr="001B1575">
              <w:rPr>
                <w:rFonts w:ascii="Times New Roman" w:hAnsi="Times New Roman"/>
              </w:rPr>
              <w:t xml:space="preserve">      </w:t>
            </w:r>
          </w:p>
        </w:tc>
      </w:tr>
      <w:tr w:rsidR="008F7B0C" w14:paraId="27D18A42" w14:textId="77777777" w:rsidTr="000C0996">
        <w:trPr>
          <w:jc w:val="center"/>
        </w:trPr>
        <w:tc>
          <w:tcPr>
            <w:tcW w:w="0" w:type="auto"/>
          </w:tcPr>
          <w:p w14:paraId="3E2836F7" w14:textId="77777777" w:rsidR="008F7B0C" w:rsidRDefault="008F7B0C" w:rsidP="000C0996">
            <w:pPr>
              <w:spacing w:line="240" w:lineRule="auto"/>
            </w:pPr>
            <w:r>
              <w:t xml:space="preserve"> </w:t>
            </w:r>
            <w:r>
              <w:rPr>
                <w:rFonts w:ascii="Times New Roman" w:hAnsi="Times New Roman"/>
              </w:rPr>
              <w:t>Bank (deg): 0.0</w:t>
            </w:r>
            <w:r w:rsidRPr="001B1575">
              <w:rPr>
                <w:rFonts w:ascii="Times New Roman" w:hAnsi="Times New Roman"/>
              </w:rPr>
              <w:t xml:space="preserve">   </w:t>
            </w:r>
          </w:p>
        </w:tc>
      </w:tr>
      <w:tr w:rsidR="008F7B0C" w14:paraId="3B606F14" w14:textId="77777777" w:rsidTr="000C0996">
        <w:trPr>
          <w:jc w:val="center"/>
        </w:trPr>
        <w:tc>
          <w:tcPr>
            <w:tcW w:w="0" w:type="auto"/>
          </w:tcPr>
          <w:p w14:paraId="2CB1C85D" w14:textId="1A8DEAAD" w:rsidR="008F7B0C" w:rsidRDefault="008F7B0C" w:rsidP="000C0996">
            <w:pPr>
              <w:spacing w:line="240" w:lineRule="auto"/>
            </w:pPr>
            <w:r>
              <w:t xml:space="preserve"> </w:t>
            </w:r>
            <w:r>
              <w:rPr>
                <w:rFonts w:ascii="Times New Roman" w:hAnsi="Times New Roman"/>
              </w:rPr>
              <w:t>Flaps (deg):</w:t>
            </w:r>
            <w:r w:rsidRPr="001B1575">
              <w:rPr>
                <w:rFonts w:ascii="Times New Roman" w:hAnsi="Times New Roman"/>
              </w:rPr>
              <w:t xml:space="preserve"> 0</w:t>
            </w:r>
            <w:r>
              <w:rPr>
                <w:rFonts w:ascii="Times New Roman" w:hAnsi="Times New Roman"/>
              </w:rPr>
              <w:t>.0</w:t>
            </w:r>
          </w:p>
        </w:tc>
      </w:tr>
    </w:tbl>
    <w:p w14:paraId="7D921D31" w14:textId="05F9C32A" w:rsidR="008F7B0C" w:rsidRPr="0076379D" w:rsidRDefault="008F7B0C" w:rsidP="008F7B0C">
      <w:pPr>
        <w:pStyle w:val="Caption"/>
        <w:jc w:val="center"/>
        <w:rPr>
          <w:b w:val="0"/>
        </w:rPr>
      </w:pPr>
      <w:r w:rsidRPr="0076379D">
        <w:rPr>
          <w:b w:val="0"/>
        </w:rPr>
        <w:t xml:space="preserve">Table </w:t>
      </w:r>
      <w:r>
        <w:rPr>
          <w:b w:val="0"/>
        </w:rPr>
        <w:fldChar w:fldCharType="begin"/>
      </w:r>
      <w:r>
        <w:rPr>
          <w:b w:val="0"/>
        </w:rPr>
        <w:instrText xml:space="preserve"> SEQ Table \* ARABIC </w:instrText>
      </w:r>
      <w:r>
        <w:rPr>
          <w:b w:val="0"/>
        </w:rPr>
        <w:fldChar w:fldCharType="separate"/>
      </w:r>
      <w:r>
        <w:rPr>
          <w:b w:val="0"/>
          <w:noProof/>
        </w:rPr>
        <w:t>4</w:t>
      </w:r>
      <w:r>
        <w:rPr>
          <w:b w:val="0"/>
        </w:rPr>
        <w:fldChar w:fldCharType="end"/>
      </w:r>
      <w:r w:rsidRPr="0076379D">
        <w:rPr>
          <w:b w:val="0"/>
        </w:rPr>
        <w:t>: Flight Co</w:t>
      </w:r>
      <w:r w:rsidR="006A40B6">
        <w:rPr>
          <w:b w:val="0"/>
        </w:rPr>
        <w:t>ntrol Instructions for Test Two</w:t>
      </w:r>
    </w:p>
    <w:p w14:paraId="1A148A4C" w14:textId="77777777" w:rsidR="008F7B0C" w:rsidRPr="00603E2E" w:rsidRDefault="008F7B0C" w:rsidP="002B755A"/>
    <w:p w14:paraId="6C1C323F" w14:textId="0660A711" w:rsidR="002B755A" w:rsidRDefault="002B755A" w:rsidP="002B755A">
      <w:pPr>
        <w:pStyle w:val="Heading3"/>
        <w:jc w:val="left"/>
      </w:pPr>
      <w:r>
        <w:t>3.5.3 Test Three (</w:t>
      </w:r>
      <w:r w:rsidR="00EC15EA">
        <w:t>Bank</w:t>
      </w:r>
      <w:r>
        <w:t>)</w:t>
      </w:r>
    </w:p>
    <w:p w14:paraId="10C08849" w14:textId="787B44F2" w:rsidR="002B755A" w:rsidRDefault="002B755A" w:rsidP="002B755A">
      <w:r>
        <w:tab/>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r w:rsidR="00037AD5">
        <w:t>//talk more about the range of each value here?</w:t>
      </w:r>
    </w:p>
    <w:tbl>
      <w:tblPr>
        <w:tblStyle w:val="TableGrid"/>
        <w:tblW w:w="0" w:type="auto"/>
        <w:jc w:val="center"/>
        <w:tblLook w:val="04A0" w:firstRow="1" w:lastRow="0" w:firstColumn="1" w:lastColumn="0" w:noHBand="0" w:noVBand="1"/>
      </w:tblPr>
      <w:tblGrid>
        <w:gridCol w:w="2990"/>
      </w:tblGrid>
      <w:tr w:rsidR="008F7B0C" w14:paraId="61877F0B" w14:textId="77777777" w:rsidTr="000C0996">
        <w:trPr>
          <w:jc w:val="center"/>
        </w:trPr>
        <w:tc>
          <w:tcPr>
            <w:tcW w:w="0" w:type="auto"/>
          </w:tcPr>
          <w:p w14:paraId="1D730B5C" w14:textId="77777777" w:rsidR="008F7B0C" w:rsidRPr="00142D0F" w:rsidRDefault="008F7B0C" w:rsidP="000C0996">
            <w:pPr>
              <w:spacing w:line="240" w:lineRule="auto"/>
              <w:rPr>
                <w:rFonts w:ascii="Times New Roman" w:hAnsi="Times New Roman"/>
                <w:b/>
              </w:rPr>
            </w:pPr>
            <w:r w:rsidRPr="00142D0F">
              <w:rPr>
                <w:rFonts w:ascii="Times New Roman" w:hAnsi="Times New Roman"/>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0C0996">
            <w:pPr>
              <w:spacing w:line="240" w:lineRule="auto"/>
              <w:rPr>
                <w:rFonts w:ascii="Times New Roman" w:hAnsi="Times New Roman"/>
              </w:rPr>
            </w:pPr>
            <w:r>
              <w:rPr>
                <w:rFonts w:ascii="Times New Roman" w:hAnsi="Times New Roman"/>
              </w:rPr>
              <w:t xml:space="preserve"> Throttle (%): 100</w:t>
            </w:r>
            <w:r w:rsidRPr="001B1575">
              <w:rPr>
                <w:rFonts w:ascii="Times New Roman" w:hAnsi="Times New Roman"/>
              </w:rPr>
              <w:t xml:space="preserve">        </w:t>
            </w:r>
          </w:p>
        </w:tc>
      </w:tr>
      <w:tr w:rsidR="008F7B0C" w14:paraId="58ED551E" w14:textId="77777777" w:rsidTr="000C0996">
        <w:trPr>
          <w:jc w:val="center"/>
        </w:trPr>
        <w:tc>
          <w:tcPr>
            <w:tcW w:w="0" w:type="auto"/>
          </w:tcPr>
          <w:p w14:paraId="07B57F9D" w14:textId="0105A666" w:rsidR="008F7B0C" w:rsidRPr="008F7B0C" w:rsidRDefault="008F7B0C" w:rsidP="000C0996">
            <w:pPr>
              <w:spacing w:line="240" w:lineRule="auto"/>
              <w:rPr>
                <w:rFonts w:ascii="Times New Roman" w:hAnsi="Times New Roman"/>
              </w:rPr>
            </w:pPr>
            <w:r>
              <w:rPr>
                <w:rFonts w:ascii="Times New Roman" w:hAnsi="Times New Roman"/>
              </w:rPr>
              <w:t xml:space="preserve"> Angle of Attack (deg): </w:t>
            </w:r>
            <w:r w:rsidR="00D64DA3">
              <w:rPr>
                <w:rFonts w:ascii="Times New Roman" w:hAnsi="Times New Roman"/>
              </w:rPr>
              <w:t>1</w:t>
            </w:r>
            <w:r>
              <w:rPr>
                <w:rFonts w:ascii="Times New Roman" w:hAnsi="Times New Roman"/>
              </w:rPr>
              <w:t>0.0</w:t>
            </w:r>
            <w:r w:rsidRPr="001B1575">
              <w:rPr>
                <w:rFonts w:ascii="Times New Roman" w:hAnsi="Times New Roman"/>
              </w:rPr>
              <w:t xml:space="preserve">      </w:t>
            </w:r>
          </w:p>
        </w:tc>
      </w:tr>
      <w:tr w:rsidR="008F7B0C" w14:paraId="7B2B5BF9" w14:textId="77777777" w:rsidTr="000C0996">
        <w:trPr>
          <w:jc w:val="center"/>
        </w:trPr>
        <w:tc>
          <w:tcPr>
            <w:tcW w:w="0" w:type="auto"/>
          </w:tcPr>
          <w:p w14:paraId="23E74AC0" w14:textId="438423B5" w:rsidR="008F7B0C" w:rsidRDefault="008F7B0C" w:rsidP="000C0996">
            <w:pPr>
              <w:spacing w:line="240" w:lineRule="auto"/>
            </w:pPr>
            <w:r>
              <w:t xml:space="preserve"> </w:t>
            </w:r>
            <w:r w:rsidR="00D64DA3">
              <w:rPr>
                <w:rFonts w:ascii="Times New Roman" w:hAnsi="Times New Roman"/>
              </w:rPr>
              <w:t>Bank (deg): 5</w:t>
            </w:r>
            <w:r>
              <w:rPr>
                <w:rFonts w:ascii="Times New Roman" w:hAnsi="Times New Roman"/>
              </w:rPr>
              <w:t>.0</w:t>
            </w:r>
            <w:r w:rsidRPr="001B1575">
              <w:rPr>
                <w:rFonts w:ascii="Times New Roman" w:hAnsi="Times New Roman"/>
              </w:rPr>
              <w:t xml:space="preserve">   </w:t>
            </w:r>
          </w:p>
        </w:tc>
      </w:tr>
      <w:tr w:rsidR="008F7B0C" w14:paraId="0E3F2253" w14:textId="77777777" w:rsidTr="000C0996">
        <w:trPr>
          <w:jc w:val="center"/>
        </w:trPr>
        <w:tc>
          <w:tcPr>
            <w:tcW w:w="0" w:type="auto"/>
          </w:tcPr>
          <w:p w14:paraId="49745073" w14:textId="32B35A99" w:rsidR="008F7B0C" w:rsidRDefault="008F7B0C" w:rsidP="000C0996">
            <w:pPr>
              <w:spacing w:line="240" w:lineRule="auto"/>
            </w:pPr>
            <w:r>
              <w:t xml:space="preserve"> </w:t>
            </w:r>
            <w:r>
              <w:rPr>
                <w:rFonts w:ascii="Times New Roman" w:hAnsi="Times New Roman"/>
              </w:rPr>
              <w:t>Flaps (deg):</w:t>
            </w:r>
            <w:r w:rsidRPr="001B1575">
              <w:rPr>
                <w:rFonts w:ascii="Times New Roman" w:hAnsi="Times New Roman"/>
              </w:rPr>
              <w:t xml:space="preserve"> 0</w:t>
            </w:r>
            <w:r>
              <w:rPr>
                <w:rFonts w:ascii="Times New Roman" w:hAnsi="Times New Roman"/>
              </w:rPr>
              <w:t>.0</w:t>
            </w:r>
          </w:p>
        </w:tc>
      </w:tr>
    </w:tbl>
    <w:p w14:paraId="271475C3" w14:textId="3AF47CA0" w:rsidR="008F7B0C" w:rsidRPr="0076379D" w:rsidRDefault="008F7B0C" w:rsidP="008F7B0C">
      <w:pPr>
        <w:pStyle w:val="Caption"/>
        <w:jc w:val="center"/>
        <w:rPr>
          <w:b w:val="0"/>
        </w:rPr>
      </w:pPr>
      <w:r w:rsidRPr="0076379D">
        <w:rPr>
          <w:b w:val="0"/>
        </w:rPr>
        <w:t xml:space="preserve">Table </w:t>
      </w:r>
      <w:r>
        <w:rPr>
          <w:b w:val="0"/>
        </w:rPr>
        <w:fldChar w:fldCharType="begin"/>
      </w:r>
      <w:r>
        <w:rPr>
          <w:b w:val="0"/>
        </w:rPr>
        <w:instrText xml:space="preserve"> SEQ Table \* ARABIC </w:instrText>
      </w:r>
      <w:r>
        <w:rPr>
          <w:b w:val="0"/>
        </w:rPr>
        <w:fldChar w:fldCharType="separate"/>
      </w:r>
      <w:r>
        <w:rPr>
          <w:b w:val="0"/>
          <w:noProof/>
        </w:rPr>
        <w:t>4</w:t>
      </w:r>
      <w:r>
        <w:rPr>
          <w:b w:val="0"/>
        </w:rPr>
        <w:fldChar w:fldCharType="end"/>
      </w:r>
      <w:r w:rsidRPr="0076379D">
        <w:rPr>
          <w:b w:val="0"/>
        </w:rPr>
        <w:t>: Flight Co</w:t>
      </w:r>
      <w:r w:rsidR="00DD309B">
        <w:rPr>
          <w:b w:val="0"/>
        </w:rPr>
        <w:t>ntrol Instructions for Test Three</w:t>
      </w:r>
    </w:p>
    <w:p w14:paraId="2C10E8AF" w14:textId="77777777" w:rsidR="008F7B0C" w:rsidRPr="00935F7B" w:rsidRDefault="008F7B0C" w:rsidP="002B755A"/>
    <w:p w14:paraId="29FB3B94" w14:textId="50E19AEE" w:rsidR="002B755A" w:rsidRDefault="002B755A" w:rsidP="002B755A">
      <w:pPr>
        <w:pStyle w:val="Heading3"/>
        <w:jc w:val="left"/>
      </w:pPr>
      <w:r>
        <w:t>3.5.2 Test Four (Flaps)</w:t>
      </w:r>
    </w:p>
    <w:p w14:paraId="262977BB" w14:textId="717192FE" w:rsidR="002B755A" w:rsidRDefault="00670FC2" w:rsidP="00670FC2">
      <w:pPr>
        <w:ind w:firstLine="720"/>
      </w:pPr>
      <w:r>
        <w:t>The final test for this FDM examines the deflection, or lowering of the flaps on the airplane. The flaps can either be completely down, or at</w:t>
      </w:r>
      <w:r w:rsidR="00241050">
        <w:t xml:space="preserve"> two other angles: 20 degrees, and 40 degrees.</w:t>
      </w:r>
      <w:r>
        <w:t xml:space="preserve"> In this test, we find out if the flaps wor</w:t>
      </w:r>
      <w:r w:rsidR="00241050">
        <w:t xml:space="preserve">k properly when they are </w:t>
      </w:r>
      <w:r w:rsidR="00037AD5">
        <w:t>deflected at</w:t>
      </w:r>
      <w:r w:rsidR="00241050">
        <w:t xml:space="preserve"> 20 degrees</w:t>
      </w:r>
      <w:r>
        <w:t>.</w:t>
      </w:r>
      <w:r w:rsidR="005A63F8">
        <w:t xml:space="preserve"> The airplane will be </w:t>
      </w:r>
      <w:r w:rsidR="008D4BD8">
        <w:t>accelerating</w:t>
      </w:r>
      <w:r w:rsidR="005A63F8">
        <w:t xml:space="preserve"> at 100%.</w:t>
      </w:r>
    </w:p>
    <w:p w14:paraId="04DC7DCC" w14:textId="77777777" w:rsidR="008F7B0C" w:rsidRPr="004C6E22" w:rsidRDefault="008F7B0C" w:rsidP="00670FC2">
      <w:pPr>
        <w:ind w:firstLine="720"/>
      </w:pPr>
    </w:p>
    <w:tbl>
      <w:tblPr>
        <w:tblStyle w:val="TableGrid"/>
        <w:tblW w:w="0" w:type="auto"/>
        <w:jc w:val="center"/>
        <w:tblLook w:val="04A0" w:firstRow="1" w:lastRow="0" w:firstColumn="1" w:lastColumn="0" w:noHBand="0" w:noVBand="1"/>
      </w:tblPr>
      <w:tblGrid>
        <w:gridCol w:w="2990"/>
      </w:tblGrid>
      <w:tr w:rsidR="002B755A" w14:paraId="63B84FEE" w14:textId="77777777" w:rsidTr="00C06091">
        <w:trPr>
          <w:jc w:val="center"/>
        </w:trPr>
        <w:tc>
          <w:tcPr>
            <w:tcW w:w="0" w:type="auto"/>
          </w:tcPr>
          <w:p w14:paraId="1FE3080B" w14:textId="34B5FA92" w:rsidR="002B755A" w:rsidRPr="00142D0F" w:rsidRDefault="002B755A" w:rsidP="00362724">
            <w:pPr>
              <w:spacing w:line="240" w:lineRule="auto"/>
              <w:rPr>
                <w:rFonts w:ascii="Times New Roman" w:hAnsi="Times New Roman"/>
                <w:b/>
              </w:rPr>
            </w:pPr>
            <w:r w:rsidRPr="00142D0F">
              <w:rPr>
                <w:rFonts w:ascii="Times New Roman" w:hAnsi="Times New Roman"/>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8F7B0C">
            <w:pPr>
              <w:spacing w:line="240" w:lineRule="auto"/>
              <w:rPr>
                <w:rFonts w:ascii="Times New Roman" w:hAnsi="Times New Roman"/>
              </w:rPr>
            </w:pPr>
            <w:r>
              <w:rPr>
                <w:rFonts w:ascii="Times New Roman" w:hAnsi="Times New Roman"/>
              </w:rPr>
              <w:t xml:space="preserve"> </w:t>
            </w:r>
            <w:r w:rsidR="0016016C">
              <w:rPr>
                <w:rFonts w:ascii="Times New Roman" w:hAnsi="Times New Roman"/>
              </w:rPr>
              <w:t xml:space="preserve">Throttle </w:t>
            </w:r>
            <w:r w:rsidR="002C6201">
              <w:rPr>
                <w:rFonts w:ascii="Times New Roman" w:hAnsi="Times New Roman"/>
              </w:rPr>
              <w:t>(</w:t>
            </w:r>
            <w:r w:rsidR="0016016C">
              <w:rPr>
                <w:rFonts w:ascii="Times New Roman" w:hAnsi="Times New Roman"/>
              </w:rPr>
              <w:t>%</w:t>
            </w:r>
            <w:r w:rsidR="002C6201">
              <w:rPr>
                <w:rFonts w:ascii="Times New Roman" w:hAnsi="Times New Roman"/>
              </w:rPr>
              <w:t>)</w:t>
            </w:r>
            <w:r w:rsidR="0016016C">
              <w:rPr>
                <w:rFonts w:ascii="Times New Roman" w:hAnsi="Times New Roman"/>
              </w:rPr>
              <w:t>: 100</w:t>
            </w:r>
            <w:r w:rsidR="0016016C" w:rsidRPr="001B1575">
              <w:rPr>
                <w:rFonts w:ascii="Times New Roman" w:hAnsi="Times New Roman"/>
              </w:rPr>
              <w:t xml:space="preserve">        </w:t>
            </w:r>
          </w:p>
        </w:tc>
      </w:tr>
      <w:tr w:rsidR="008F7B0C" w14:paraId="100041C7" w14:textId="77777777" w:rsidTr="00C06091">
        <w:trPr>
          <w:jc w:val="center"/>
        </w:trPr>
        <w:tc>
          <w:tcPr>
            <w:tcW w:w="0" w:type="auto"/>
          </w:tcPr>
          <w:p w14:paraId="09835FD6" w14:textId="5F5C5C45" w:rsidR="008F7B0C" w:rsidRPr="008F7B0C" w:rsidRDefault="008F7B0C" w:rsidP="0016016C">
            <w:pPr>
              <w:spacing w:line="240" w:lineRule="auto"/>
              <w:rPr>
                <w:rFonts w:ascii="Times New Roman" w:hAnsi="Times New Roman"/>
              </w:rPr>
            </w:pPr>
            <w:r>
              <w:rPr>
                <w:rFonts w:ascii="Times New Roman" w:hAnsi="Times New Roman"/>
              </w:rPr>
              <w:t xml:space="preserve"> </w:t>
            </w:r>
            <w:r w:rsidR="00DD309B">
              <w:rPr>
                <w:rFonts w:ascii="Times New Roman" w:hAnsi="Times New Roman"/>
              </w:rPr>
              <w:t>Angle of Attack (deg): 4</w:t>
            </w:r>
            <w:r>
              <w:rPr>
                <w:rFonts w:ascii="Times New Roman" w:hAnsi="Times New Roman"/>
              </w:rPr>
              <w:t>.0</w:t>
            </w:r>
            <w:r w:rsidRPr="001B1575">
              <w:rPr>
                <w:rFonts w:ascii="Times New Roman" w:hAnsi="Times New Roman"/>
              </w:rPr>
              <w:t xml:space="preserve">      </w:t>
            </w:r>
          </w:p>
        </w:tc>
      </w:tr>
      <w:tr w:rsidR="008F7B0C" w14:paraId="629959A9" w14:textId="77777777" w:rsidTr="00C06091">
        <w:trPr>
          <w:jc w:val="center"/>
        </w:trPr>
        <w:tc>
          <w:tcPr>
            <w:tcW w:w="0" w:type="auto"/>
          </w:tcPr>
          <w:p w14:paraId="3C09E4BF" w14:textId="3820E862" w:rsidR="008F7B0C" w:rsidRDefault="008F7B0C" w:rsidP="008F7B0C">
            <w:pPr>
              <w:spacing w:line="240" w:lineRule="auto"/>
            </w:pPr>
            <w:r>
              <w:t xml:space="preserve"> </w:t>
            </w:r>
            <w:r>
              <w:rPr>
                <w:rFonts w:ascii="Times New Roman" w:hAnsi="Times New Roman"/>
              </w:rPr>
              <w:t>Bank (deg): 0.0</w:t>
            </w:r>
            <w:r w:rsidRPr="001B1575">
              <w:rPr>
                <w:rFonts w:ascii="Times New Roman" w:hAnsi="Times New Roman"/>
              </w:rPr>
              <w:t xml:space="preserve">   </w:t>
            </w:r>
          </w:p>
        </w:tc>
      </w:tr>
      <w:tr w:rsidR="008F7B0C" w14:paraId="39CF546F" w14:textId="77777777" w:rsidTr="00C06091">
        <w:trPr>
          <w:jc w:val="center"/>
        </w:trPr>
        <w:tc>
          <w:tcPr>
            <w:tcW w:w="0" w:type="auto"/>
          </w:tcPr>
          <w:p w14:paraId="3DE5F406" w14:textId="2D368FA3" w:rsidR="008F7B0C" w:rsidRDefault="008F7B0C" w:rsidP="008F7B0C">
            <w:pPr>
              <w:spacing w:line="240" w:lineRule="auto"/>
            </w:pPr>
            <w:r>
              <w:lastRenderedPageBreak/>
              <w:t xml:space="preserve"> </w:t>
            </w:r>
            <w:r>
              <w:rPr>
                <w:rFonts w:ascii="Times New Roman" w:hAnsi="Times New Roman"/>
              </w:rPr>
              <w:t>Flaps (deg):</w:t>
            </w:r>
            <w:r w:rsidRPr="001B1575">
              <w:rPr>
                <w:rFonts w:ascii="Times New Roman" w:hAnsi="Times New Roman"/>
              </w:rPr>
              <w:t xml:space="preserve"> </w:t>
            </w:r>
            <w:r>
              <w:rPr>
                <w:rFonts w:ascii="Times New Roman" w:hAnsi="Times New Roman"/>
              </w:rPr>
              <w:t>2</w:t>
            </w:r>
            <w:r w:rsidRPr="001B1575">
              <w:rPr>
                <w:rFonts w:ascii="Times New Roman" w:hAnsi="Times New Roman"/>
              </w:rPr>
              <w:t>0</w:t>
            </w:r>
            <w:r>
              <w:rPr>
                <w:rFonts w:ascii="Times New Roman" w:hAnsi="Times New Roman"/>
              </w:rPr>
              <w:t>.0</w:t>
            </w:r>
          </w:p>
        </w:tc>
      </w:tr>
    </w:tbl>
    <w:p w14:paraId="6EFBCFB3" w14:textId="24CBC9B2" w:rsidR="002B755A" w:rsidRPr="0076379D" w:rsidRDefault="002B755A" w:rsidP="002B755A">
      <w:pPr>
        <w:pStyle w:val="Caption"/>
        <w:jc w:val="center"/>
        <w:rPr>
          <w:b w:val="0"/>
        </w:rPr>
      </w:pPr>
      <w:bookmarkStart w:id="135" w:name="_Toc58874905"/>
      <w:r w:rsidRPr="0076379D">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4</w:t>
      </w:r>
      <w:r w:rsidR="0081567C">
        <w:rPr>
          <w:b w:val="0"/>
        </w:rPr>
        <w:fldChar w:fldCharType="end"/>
      </w:r>
      <w:r w:rsidRPr="0076379D">
        <w:rPr>
          <w:b w:val="0"/>
        </w:rPr>
        <w:t>: Flight Control Instructions for Test Four</w:t>
      </w:r>
      <w:bookmarkEnd w:id="135"/>
    </w:p>
    <w:p w14:paraId="2AC14BD8" w14:textId="70B988AB" w:rsidR="006D11AA" w:rsidRDefault="006D11AA" w:rsidP="00153966">
      <w:pPr>
        <w:ind w:firstLine="720"/>
      </w:pPr>
    </w:p>
    <w:p w14:paraId="18BCED21" w14:textId="77777777" w:rsidR="000D3B81" w:rsidRDefault="000D3B81" w:rsidP="00153966">
      <w:pPr>
        <w:ind w:firstLine="720"/>
      </w:pPr>
    </w:p>
    <w:p w14:paraId="32DCBFFE" w14:textId="40936243" w:rsidR="00996EDA" w:rsidRDefault="00EF44CD" w:rsidP="00996EDA">
      <w:pPr>
        <w:pStyle w:val="Heading2"/>
        <w:spacing w:before="0"/>
      </w:pPr>
      <w:bookmarkStart w:id="136" w:name="_Toc58424810"/>
      <w:r>
        <w:t>3.</w:t>
      </w:r>
      <w:r w:rsidR="00A01AB3">
        <w:t>5</w:t>
      </w:r>
      <w:r w:rsidR="00996EDA">
        <w:t xml:space="preserve"> </w:t>
      </w:r>
      <w:r w:rsidR="006D11AA">
        <w:t xml:space="preserve">6-DOF </w:t>
      </w:r>
      <w:r w:rsidR="00E6501C">
        <w:t xml:space="preserve">FDM </w:t>
      </w:r>
      <w:r w:rsidR="00C32981">
        <w:t xml:space="preserve">Equivalency </w:t>
      </w:r>
      <w:r w:rsidR="00E6501C">
        <w:t>Verification</w:t>
      </w:r>
      <w:bookmarkEnd w:id="136"/>
    </w:p>
    <w:p w14:paraId="6C42CDF9" w14:textId="2DE22ED3" w:rsidR="00B46802" w:rsidRDefault="00554F1C" w:rsidP="00B46802">
      <w:pPr>
        <w:ind w:firstLine="360"/>
      </w:pPr>
      <w:r>
        <w:tab/>
      </w:r>
      <w:r w:rsidR="007D425C">
        <w:t>Since t</w:t>
      </w:r>
      <w:r w:rsidR="00F02FCE">
        <w:t>he focus of</w:t>
      </w:r>
      <w:r w:rsidR="008C7E1E">
        <w:t xml:space="preserve"> this research was</w:t>
      </w:r>
      <w:r w:rsidR="00C204CB">
        <w:t xml:space="preserve"> building a Rust-</w:t>
      </w:r>
      <w:r w:rsidR="00432A26">
        <w:t xml:space="preserve">based, ECS patterned, 6-DOF </w:t>
      </w:r>
      <w:r w:rsidR="00F02FCE">
        <w:t>FDM based on the works by</w:t>
      </w:r>
      <w:r w:rsidR="00F02FCE" w:rsidRPr="009D5392">
        <w:t xml:space="preserve"> </w:t>
      </w:r>
      <w:r w:rsidR="00EB1114">
        <w:t>David Bourg in [14], we needed</w:t>
      </w:r>
      <w:r w:rsidR="00710A2A">
        <w:t xml:space="preserve"> to find out if it indeed worked</w:t>
      </w:r>
      <w:r w:rsidR="008D5F60">
        <w:t xml:space="preserve"> as expected</w:t>
      </w:r>
      <w:r w:rsidR="000463BE">
        <w:t>.</w:t>
      </w:r>
      <w:r w:rsidR="00F02FCE">
        <w:t xml:space="preserve"> </w:t>
      </w:r>
      <w:r w:rsidR="00EB1114">
        <w:t>When flying the airplane in FlightGear, f</w:t>
      </w:r>
      <w:r w:rsidR="00D2621C">
        <w:t>rom the na</w:t>
      </w:r>
      <w:r w:rsidR="00EB1114">
        <w:t>ked eye, the flight mechanics look to be correct.</w:t>
      </w:r>
      <w:r w:rsidR="00D2621C">
        <w:t xml:space="preserve"> </w:t>
      </w:r>
      <w:r w:rsidR="000639AC">
        <w:t>But to ensure our FDM’s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D355E0">
        <w:t xml:space="preserve"> with the objective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s, and 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r w:rsidR="00533CE3">
        <w:t xml:space="preserve">The code used to perform the tests did not involve any of the code required to interactively fly in FlightGear, and dismissed FlightGear entirely. </w:t>
      </w:r>
    </w:p>
    <w:p w14:paraId="02CBB552" w14:textId="02FD2F38" w:rsidR="00BF6651" w:rsidRDefault="00262A73" w:rsidP="00646442">
      <w:pPr>
        <w:ind w:firstLine="720"/>
      </w:pPr>
      <w:r>
        <w:t>For each set of tests, b</w:t>
      </w:r>
      <w:r w:rsidR="00F02FCE">
        <w:t xml:space="preserve">oth the </w:t>
      </w:r>
      <w:r w:rsidR="00946B9C">
        <w:t>benchmark</w:t>
      </w:r>
      <w:r w:rsidR="00F02FCE">
        <w:t xml:space="preserve"> </w:t>
      </w:r>
      <w:r w:rsidR="00225941">
        <w:t>FDM and our FDM</w:t>
      </w:r>
      <w:r w:rsidR="00F02FCE">
        <w:t xml:space="preserve"> </w:t>
      </w:r>
      <w:r w:rsidR="00A11A4B">
        <w:t xml:space="preserve">was </w:t>
      </w:r>
      <w:r w:rsidR="00F02FCE">
        <w:t>compiled and ran with</w:t>
      </w:r>
      <w:r w:rsidR="001C0962">
        <w:t xml:space="preserve"> an</w:t>
      </w:r>
      <w:r w:rsidR="00F02FCE">
        <w:t xml:space="preserve"> iden</w:t>
      </w:r>
      <w:r w:rsidR="00455F0E">
        <w:t>tical</w:t>
      </w:r>
      <w:r w:rsidR="001C0962">
        <w:t xml:space="preserve"> airplane flying under the same </w:t>
      </w:r>
      <w:r w:rsidR="00370E1B">
        <w:t xml:space="preserve">starting </w:t>
      </w:r>
      <w:r w:rsidR="00455F0E">
        <w:t>parameters</w:t>
      </w:r>
      <w:r w:rsidR="00F71FA6">
        <w:t xml:space="preserve"> to get some output</w:t>
      </w:r>
      <w:r w:rsidR="00455F0E">
        <w:t xml:space="preserve">.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845DBF">
        <w:t xml:space="preserve">speed, </w:t>
      </w:r>
      <w:r w:rsidR="00370E1B">
        <w:t>velocity</w:t>
      </w:r>
      <w:r w:rsidR="002532EC">
        <w:t>,</w:t>
      </w:r>
      <w:r w:rsidR="00142730">
        <w:t xml:space="preserve"> forces</w:t>
      </w:r>
      <w:r w:rsidR="002532EC">
        <w:t>, and execution time</w:t>
      </w:r>
      <w:r w:rsidR="00142730">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lastRenderedPageBreak/>
        <w:t>velocity, force, thrust, and speed</w:t>
      </w:r>
      <w:r w:rsidR="00E127FE">
        <w:t xml:space="preserve"> defined greater than zero </w:t>
      </w:r>
      <w:r w:rsidR="00FE6335">
        <w:t xml:space="preserve">as </w:t>
      </w:r>
      <w:r w:rsidR="006B046C">
        <w:t>to have the airplane flying</w:t>
      </w:r>
      <w:r w:rsidR="00E127FE">
        <w:t xml:space="preserve"> forward. </w:t>
      </w:r>
      <w:r w:rsidR="00C116E2">
        <w:t xml:space="preserve">The </w:t>
      </w:r>
      <w:r w:rsidR="00DA2B8D">
        <w:t xml:space="preserve">starting position </w:t>
      </w:r>
      <w:r w:rsidR="00C116E2">
        <w:t>coordinat</w:t>
      </w:r>
      <w:r w:rsidR="00540815">
        <w:t>es represents a</w:t>
      </w:r>
      <w:r w:rsidR="00C116E2">
        <w:t xml:space="preserve"> location </w:t>
      </w:r>
      <w:r w:rsidR="00540815">
        <w:t>relative to a fixed point (0.0, 0.0, 0.0).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 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4C1A08">
        <w:t xml:space="preserve">Execution time of the tests, although not a variable that affects an airplane’s motion, is defined to be 30 seconds of simulation time, which equates to 900 total frames, or updates, at 30 FPS. </w:t>
      </w:r>
      <w:r w:rsidR="00E459A4">
        <w:t>T</w:t>
      </w:r>
      <w:r w:rsidR="00D7617E">
        <w:t>he</w:t>
      </w:r>
      <w:r w:rsidR="00E6644D">
        <w:t xml:space="preserve"> </w:t>
      </w:r>
      <w:r w:rsidR="00D07A27">
        <w:t>starting</w:t>
      </w:r>
      <w:r w:rsidR="009C783B">
        <w:t xml:space="preserve"> flying</w:t>
      </w:r>
      <w:r w:rsidR="00D07A27">
        <w:t xml:space="preserve"> values </w:t>
      </w:r>
      <w:r w:rsidR="001C00D2">
        <w:t>chosen while</w:t>
      </w:r>
      <w:r w:rsidR="00D07A27">
        <w:t xml:space="preserve"> testing the C++/OOP FDM and the Rust/ECS FDM</w:t>
      </w:r>
      <w:r w:rsidR="00E6644D">
        <w:t xml:space="preserve"> are</w:t>
      </w:r>
      <w:r w:rsidR="00D7617E">
        <w:t>:</w:t>
      </w:r>
    </w:p>
    <w:tbl>
      <w:tblPr>
        <w:tblStyle w:val="TableGrid"/>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BF6651">
            <w:pPr>
              <w:spacing w:line="240" w:lineRule="auto"/>
              <w:rPr>
                <w:rFonts w:ascii="Times New Roman" w:hAnsi="Times New Roman"/>
                <w:b/>
              </w:rPr>
            </w:pPr>
            <w:r w:rsidRPr="00142D0F">
              <w:rPr>
                <w:rFonts w:ascii="Times New Roman" w:hAnsi="Times New Roman"/>
                <w:b/>
              </w:rPr>
              <w:t>Variables</w:t>
            </w:r>
          </w:p>
        </w:tc>
        <w:tc>
          <w:tcPr>
            <w:tcW w:w="0" w:type="auto"/>
          </w:tcPr>
          <w:p w14:paraId="3E01ECC7" w14:textId="77777777" w:rsidR="00D7617E" w:rsidRPr="00142D0F" w:rsidRDefault="00D7617E" w:rsidP="00BF6651">
            <w:pPr>
              <w:spacing w:line="240" w:lineRule="auto"/>
              <w:rPr>
                <w:rFonts w:ascii="Times New Roman" w:hAnsi="Times New Roman"/>
                <w:b/>
              </w:rPr>
            </w:pPr>
            <w:r w:rsidRPr="00142D0F">
              <w:rPr>
                <w:rFonts w:ascii="Times New Roman" w:hAnsi="Times New Roman"/>
                <w:b/>
              </w:rPr>
              <w:t>Initial Values</w:t>
            </w:r>
          </w:p>
        </w:tc>
      </w:tr>
      <w:tr w:rsidR="00D7617E" w14:paraId="3512B6A0" w14:textId="77777777" w:rsidTr="00D7617E">
        <w:trPr>
          <w:jc w:val="center"/>
        </w:trPr>
        <w:tc>
          <w:tcPr>
            <w:tcW w:w="0" w:type="auto"/>
          </w:tcPr>
          <w:p w14:paraId="7D181AAF" w14:textId="146DA46F" w:rsidR="00D7617E" w:rsidRPr="00142D0F" w:rsidRDefault="00D7617E" w:rsidP="00BF6651">
            <w:pPr>
              <w:spacing w:line="240" w:lineRule="auto"/>
              <w:rPr>
                <w:rFonts w:ascii="Times New Roman" w:hAnsi="Times New Roman"/>
              </w:rPr>
            </w:pPr>
            <w:r w:rsidRPr="00142D0F">
              <w:rPr>
                <w:rFonts w:ascii="Times New Roman" w:hAnsi="Times New Roman"/>
              </w:rPr>
              <w:t xml:space="preserve">Position </w:t>
            </w:r>
            <w:r w:rsidR="00473BAA">
              <w:rPr>
                <w:rFonts w:ascii="Times New Roman" w:hAnsi="Times New Roman"/>
              </w:rPr>
              <w:t xml:space="preserve">Coordinates </w:t>
            </w:r>
            <w:r w:rsidRPr="00142D0F">
              <w:rPr>
                <w:rFonts w:ascii="Times New Roman" w:hAnsi="Times New Roman"/>
              </w:rPr>
              <w:t>(x, y, z)</w:t>
            </w:r>
          </w:p>
        </w:tc>
        <w:tc>
          <w:tcPr>
            <w:tcW w:w="0" w:type="auto"/>
          </w:tcPr>
          <w:p w14:paraId="20C4B2F9" w14:textId="77777777" w:rsidR="00D7617E" w:rsidRPr="00142D0F" w:rsidRDefault="00D7617E" w:rsidP="00BF6651">
            <w:pPr>
              <w:spacing w:line="240" w:lineRule="auto"/>
              <w:rPr>
                <w:rFonts w:ascii="Times New Roman" w:hAnsi="Times New Roman"/>
              </w:rPr>
            </w:pPr>
            <w:r w:rsidRPr="00142D0F">
              <w:rPr>
                <w:rFonts w:ascii="Times New Roman" w:hAnsi="Times New Roman"/>
              </w:rPr>
              <w:t>-5000.0, 0.0, 2000.0</w:t>
            </w:r>
          </w:p>
        </w:tc>
      </w:tr>
      <w:tr w:rsidR="00D7617E" w14:paraId="05FEB0CB" w14:textId="77777777" w:rsidTr="00D7617E">
        <w:trPr>
          <w:jc w:val="center"/>
        </w:trPr>
        <w:tc>
          <w:tcPr>
            <w:tcW w:w="0" w:type="auto"/>
          </w:tcPr>
          <w:p w14:paraId="29F4EC7F" w14:textId="730B12AE" w:rsidR="00D7617E" w:rsidRPr="00142D0F" w:rsidRDefault="00D7617E" w:rsidP="00BF6651">
            <w:pPr>
              <w:spacing w:line="240" w:lineRule="auto"/>
              <w:rPr>
                <w:rFonts w:ascii="Times New Roman" w:hAnsi="Times New Roman"/>
              </w:rPr>
            </w:pPr>
            <w:r w:rsidRPr="00142D0F">
              <w:rPr>
                <w:rFonts w:ascii="Times New Roman" w:hAnsi="Times New Roman"/>
              </w:rPr>
              <w:t>Velocity</w:t>
            </w:r>
            <w:r w:rsidR="00EF0A58" w:rsidRPr="00142D0F">
              <w:rPr>
                <w:rFonts w:ascii="Times New Roman" w:hAnsi="Times New Roman"/>
              </w:rPr>
              <w:t xml:space="preserve"> Vector</w:t>
            </w:r>
            <w:r w:rsidRPr="00142D0F">
              <w:rPr>
                <w:rFonts w:ascii="Times New Roman" w:hAnsi="Times New Roman"/>
              </w:rPr>
              <w:t xml:space="preserve"> (x, y, z)</w:t>
            </w:r>
          </w:p>
        </w:tc>
        <w:tc>
          <w:tcPr>
            <w:tcW w:w="0" w:type="auto"/>
          </w:tcPr>
          <w:p w14:paraId="34218BD8" w14:textId="77777777" w:rsidR="00D7617E" w:rsidRPr="00142D0F" w:rsidRDefault="00D7617E" w:rsidP="00BF6651">
            <w:pPr>
              <w:spacing w:line="240" w:lineRule="auto"/>
              <w:rPr>
                <w:rFonts w:ascii="Times New Roman" w:hAnsi="Times New Roman"/>
              </w:rPr>
            </w:pPr>
            <w:r w:rsidRPr="00142D0F">
              <w:rPr>
                <w:rFonts w:ascii="Times New Roman" w:hAnsi="Times New Roman"/>
              </w:rPr>
              <w:t>60.0, 0.0, 0.0</w:t>
            </w:r>
          </w:p>
        </w:tc>
      </w:tr>
      <w:tr w:rsidR="00D7617E" w14:paraId="1E8A4681" w14:textId="77777777" w:rsidTr="00D7617E">
        <w:trPr>
          <w:jc w:val="center"/>
        </w:trPr>
        <w:tc>
          <w:tcPr>
            <w:tcW w:w="0" w:type="auto"/>
          </w:tcPr>
          <w:p w14:paraId="16D10EA0" w14:textId="1C5BC7A2" w:rsidR="00D7617E" w:rsidRPr="00142D0F" w:rsidRDefault="001A6584" w:rsidP="00BF6651">
            <w:pPr>
              <w:spacing w:line="240" w:lineRule="auto"/>
              <w:rPr>
                <w:rFonts w:ascii="Times New Roman" w:hAnsi="Times New Roman"/>
              </w:rPr>
            </w:pPr>
            <w:r>
              <w:rPr>
                <w:rFonts w:ascii="Times New Roman" w:hAnsi="Times New Roman"/>
              </w:rPr>
              <w:t>Force</w:t>
            </w:r>
            <w:r w:rsidR="00D7617E" w:rsidRPr="00142D0F">
              <w:rPr>
                <w:rFonts w:ascii="Times New Roman" w:hAnsi="Times New Roman"/>
              </w:rPr>
              <w:t xml:space="preserve"> </w:t>
            </w:r>
            <w:r w:rsidR="00EF0A58" w:rsidRPr="00142D0F">
              <w:rPr>
                <w:rFonts w:ascii="Times New Roman" w:hAnsi="Times New Roman"/>
              </w:rPr>
              <w:t xml:space="preserve">Vector </w:t>
            </w:r>
            <w:r w:rsidR="00D7617E" w:rsidRPr="00142D0F">
              <w:rPr>
                <w:rFonts w:ascii="Times New Roman" w:hAnsi="Times New Roman"/>
              </w:rPr>
              <w:t>(x, y, z)</w:t>
            </w:r>
          </w:p>
        </w:tc>
        <w:tc>
          <w:tcPr>
            <w:tcW w:w="0" w:type="auto"/>
          </w:tcPr>
          <w:p w14:paraId="6D2AD069" w14:textId="77777777" w:rsidR="00D7617E" w:rsidRPr="00142D0F" w:rsidRDefault="00D7617E" w:rsidP="00BF6651">
            <w:pPr>
              <w:spacing w:line="240" w:lineRule="auto"/>
              <w:rPr>
                <w:rFonts w:ascii="Times New Roman" w:hAnsi="Times New Roman"/>
              </w:rPr>
            </w:pPr>
            <w:r w:rsidRPr="00142D0F">
              <w:rPr>
                <w:rFonts w:ascii="Times New Roman" w:hAnsi="Times New Roman"/>
              </w:rPr>
              <w:t>500.0, 0.0, 0.0</w:t>
            </w:r>
          </w:p>
        </w:tc>
      </w:tr>
      <w:tr w:rsidR="00E37749" w14:paraId="115951C9" w14:textId="77777777" w:rsidTr="00D7617E">
        <w:trPr>
          <w:jc w:val="center"/>
        </w:trPr>
        <w:tc>
          <w:tcPr>
            <w:tcW w:w="0" w:type="auto"/>
          </w:tcPr>
          <w:p w14:paraId="09E5054A" w14:textId="181C864D" w:rsidR="00E37749" w:rsidRPr="00142D0F" w:rsidRDefault="00F44EE6" w:rsidP="00BF6651">
            <w:pPr>
              <w:spacing w:line="240" w:lineRule="auto"/>
              <w:rPr>
                <w:rFonts w:ascii="Times New Roman" w:hAnsi="Times New Roman"/>
              </w:rPr>
            </w:pPr>
            <w:r>
              <w:rPr>
                <w:rFonts w:ascii="Times New Roman" w:hAnsi="Times New Roman"/>
              </w:rPr>
              <w:t>Thrust Force (pounds</w:t>
            </w:r>
            <w:r w:rsidR="00E37749" w:rsidRPr="00142D0F">
              <w:rPr>
                <w:rFonts w:ascii="Times New Roman" w:hAnsi="Times New Roman"/>
              </w:rPr>
              <w:t>)</w:t>
            </w:r>
          </w:p>
        </w:tc>
        <w:tc>
          <w:tcPr>
            <w:tcW w:w="0" w:type="auto"/>
          </w:tcPr>
          <w:p w14:paraId="3208A972" w14:textId="4996106C" w:rsidR="00E37749" w:rsidRPr="00142D0F" w:rsidRDefault="00E37749" w:rsidP="00BF6651">
            <w:pPr>
              <w:spacing w:line="240" w:lineRule="auto"/>
              <w:rPr>
                <w:rFonts w:ascii="Times New Roman" w:hAnsi="Times New Roman"/>
              </w:rPr>
            </w:pPr>
            <w:r w:rsidRPr="00142D0F">
              <w:rPr>
                <w:rFonts w:ascii="Times New Roman" w:hAnsi="Times New Roman"/>
              </w:rPr>
              <w:t>500.0</w:t>
            </w:r>
          </w:p>
        </w:tc>
      </w:tr>
      <w:tr w:rsidR="00D7617E" w14:paraId="00E73B6B" w14:textId="77777777" w:rsidTr="00D7617E">
        <w:trPr>
          <w:jc w:val="center"/>
        </w:trPr>
        <w:tc>
          <w:tcPr>
            <w:tcW w:w="0" w:type="auto"/>
          </w:tcPr>
          <w:p w14:paraId="39BF8E2B" w14:textId="77777777" w:rsidR="00D7617E" w:rsidRPr="00142D0F" w:rsidRDefault="00D7617E" w:rsidP="00BF6651">
            <w:pPr>
              <w:spacing w:line="240" w:lineRule="auto"/>
              <w:rPr>
                <w:rFonts w:ascii="Times New Roman" w:hAnsi="Times New Roman"/>
              </w:rPr>
            </w:pPr>
            <w:r w:rsidRPr="00142D0F">
              <w:rPr>
                <w:rFonts w:ascii="Times New Roman" w:hAnsi="Times New Roman"/>
              </w:rPr>
              <w:t>Speed (knots)</w:t>
            </w:r>
          </w:p>
        </w:tc>
        <w:tc>
          <w:tcPr>
            <w:tcW w:w="0" w:type="auto"/>
          </w:tcPr>
          <w:p w14:paraId="04BDD028" w14:textId="77777777" w:rsidR="00D7617E" w:rsidRPr="00142D0F" w:rsidRDefault="00D7617E" w:rsidP="00BF6651">
            <w:pPr>
              <w:spacing w:line="240" w:lineRule="auto"/>
              <w:rPr>
                <w:rFonts w:ascii="Times New Roman" w:hAnsi="Times New Roman"/>
              </w:rPr>
            </w:pPr>
            <w:r w:rsidRPr="00142D0F">
              <w:rPr>
                <w:rFonts w:ascii="Times New Roman" w:hAnsi="Times New Roman"/>
              </w:rPr>
              <w:t>60.0</w:t>
            </w:r>
          </w:p>
        </w:tc>
      </w:tr>
      <w:tr w:rsidR="00D7617E" w14:paraId="145DC413" w14:textId="77777777" w:rsidTr="00D7617E">
        <w:trPr>
          <w:jc w:val="center"/>
        </w:trPr>
        <w:tc>
          <w:tcPr>
            <w:tcW w:w="0" w:type="auto"/>
          </w:tcPr>
          <w:p w14:paraId="41DF23C7" w14:textId="77777777" w:rsidR="00D7617E" w:rsidRPr="00142D0F" w:rsidRDefault="00D7617E" w:rsidP="00BF6651">
            <w:pPr>
              <w:spacing w:line="240" w:lineRule="auto"/>
              <w:rPr>
                <w:rFonts w:ascii="Times New Roman" w:hAnsi="Times New Roman"/>
              </w:rPr>
            </w:pPr>
            <w:r w:rsidRPr="00142D0F">
              <w:rPr>
                <w:rFonts w:ascii="Times New Roman" w:hAnsi="Times New Roman"/>
              </w:rPr>
              <w:t xml:space="preserve">Execution Time (s) / </w:t>
            </w:r>
            <w:r w:rsidRPr="00142D0F">
              <w:rPr>
                <w:rFonts w:ascii="Times New Roman" w:hAnsi="Times New Roman"/>
              </w:rPr>
              <w:br/>
              <w:t xml:space="preserve">Total Updates (frames) </w:t>
            </w:r>
          </w:p>
          <w:p w14:paraId="286C7412" w14:textId="77777777" w:rsidR="00D7617E" w:rsidRPr="00142D0F" w:rsidRDefault="00D7617E" w:rsidP="00BF6651">
            <w:pPr>
              <w:spacing w:line="240" w:lineRule="auto"/>
              <w:rPr>
                <w:rFonts w:ascii="Times New Roman" w:hAnsi="Times New Roman"/>
              </w:rPr>
            </w:pPr>
            <w:r w:rsidRPr="00142D0F">
              <w:rPr>
                <w:rFonts w:ascii="Times New Roman" w:hAnsi="Times New Roman"/>
              </w:rPr>
              <w:t>@ 30 FPS</w:t>
            </w:r>
          </w:p>
        </w:tc>
        <w:tc>
          <w:tcPr>
            <w:tcW w:w="0" w:type="auto"/>
          </w:tcPr>
          <w:p w14:paraId="63AD8F42" w14:textId="77777777" w:rsidR="00D7617E" w:rsidRPr="00142D0F" w:rsidRDefault="00D7617E" w:rsidP="0081567C">
            <w:pPr>
              <w:keepNext/>
              <w:spacing w:line="240" w:lineRule="auto"/>
              <w:rPr>
                <w:rFonts w:ascii="Times New Roman" w:hAnsi="Times New Roman"/>
              </w:rPr>
            </w:pPr>
            <w:r w:rsidRPr="00142D0F">
              <w:rPr>
                <w:rFonts w:ascii="Times New Roman" w:hAnsi="Times New Roman"/>
              </w:rPr>
              <w:t>30 / 900</w:t>
            </w:r>
          </w:p>
        </w:tc>
      </w:tr>
    </w:tbl>
    <w:p w14:paraId="15745555" w14:textId="76EDB5F3" w:rsidR="00D7617E" w:rsidRPr="0081567C" w:rsidRDefault="0081567C" w:rsidP="0081567C">
      <w:pPr>
        <w:pStyle w:val="Caption"/>
        <w:jc w:val="center"/>
        <w:rPr>
          <w:b w:val="0"/>
        </w:rPr>
      </w:pPr>
      <w:bookmarkStart w:id="137" w:name="_Toc58874906"/>
      <w:r w:rsidRPr="0081567C">
        <w:rPr>
          <w:b w:val="0"/>
        </w:rPr>
        <w:t xml:space="preserve">Table </w:t>
      </w:r>
      <w:r w:rsidRPr="0081567C">
        <w:rPr>
          <w:b w:val="0"/>
        </w:rPr>
        <w:fldChar w:fldCharType="begin"/>
      </w:r>
      <w:r w:rsidRPr="0081567C">
        <w:rPr>
          <w:b w:val="0"/>
        </w:rPr>
        <w:instrText xml:space="preserve"> SEQ Table \* ARABIC </w:instrText>
      </w:r>
      <w:r w:rsidRPr="0081567C">
        <w:rPr>
          <w:b w:val="0"/>
        </w:rPr>
        <w:fldChar w:fldCharType="separate"/>
      </w:r>
      <w:r w:rsidRPr="0081567C">
        <w:rPr>
          <w:b w:val="0"/>
          <w:noProof/>
        </w:rPr>
        <w:t>5</w:t>
      </w:r>
      <w:r w:rsidRPr="0081567C">
        <w:rPr>
          <w:b w:val="0"/>
        </w:rPr>
        <w:fldChar w:fldCharType="end"/>
      </w:r>
      <w:r w:rsidRPr="0081567C">
        <w:rPr>
          <w:b w:val="0"/>
        </w:rPr>
        <w:t>: Initial Parameter Values for Each Test</w:t>
      </w:r>
      <w:bookmarkEnd w:id="137"/>
    </w:p>
    <w:p w14:paraId="42BFCB30" w14:textId="1CEEA348" w:rsidR="002A50C8" w:rsidRDefault="008829D0" w:rsidP="002A50C8">
      <w:pPr>
        <w:ind w:firstLine="720"/>
      </w:pPr>
      <w:r>
        <w:t xml:space="preserve"> </w:t>
      </w:r>
      <w:r w:rsidR="00D7617E">
        <w:t>For</w:t>
      </w:r>
      <w:r w:rsidR="00262A73">
        <w:t xml:space="preserve"> each set of tests,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rsidRPr="00FE424F">
        <w:t xml:space="preserve"> </w:t>
      </w:r>
      <w:r w:rsidR="00FE424F">
        <w:t xml:space="preserve">The possible flight controls </w:t>
      </w:r>
      <w:r w:rsidR="0015483B">
        <w:t>we test include</w:t>
      </w:r>
      <w:r w:rsidR="00FE424F">
        <w:t xml:space="preserve">: Roll, Pitch, Yaw, Flaps, and Thrust. </w:t>
      </w:r>
      <w:r>
        <w:t>Each flight</w:t>
      </w:r>
      <w:r w:rsidR="00FE424F">
        <w:t xml:space="preserve"> control was examined in each of</w:t>
      </w:r>
      <w:r w:rsidR="00CA4DD7">
        <w:t xml:space="preserve"> five</w:t>
      </w:r>
      <w:r w:rsidR="00742D30">
        <w:t xml:space="preserve"> tests. With one more </w:t>
      </w:r>
      <w:r w:rsidR="00FE424F">
        <w:t xml:space="preserve">test </w:t>
      </w:r>
      <w:r w:rsidR="00742D30">
        <w:t>simply not</w:t>
      </w:r>
      <w:r w:rsidR="00686890">
        <w:t xml:space="preserve"> evok</w:t>
      </w:r>
      <w:r w:rsidR="00742D30">
        <w:t>ing</w:t>
      </w:r>
      <w:r w:rsidR="00686890">
        <w:t xml:space="preserve"> any flight controls</w:t>
      </w:r>
      <w:r w:rsidR="00FE424F">
        <w:t xml:space="preserve">. </w:t>
      </w:r>
      <w:r w:rsidR="00E37749">
        <w:t xml:space="preserve">The flight controls are implemented into the test for a defined amount of simulation frames. </w:t>
      </w:r>
      <w:r w:rsidR="00122560">
        <w:t xml:space="preserve">For example, from frame 1 through 5, thrust is increased, and so on.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 roll right vs roll left)</w:t>
      </w:r>
      <w:r w:rsidR="00D1277C">
        <w:t xml:space="preserve"> </w:t>
      </w:r>
      <w:r w:rsidR="00C53237">
        <w:t xml:space="preserve">to reduce </w:t>
      </w:r>
      <w:r w:rsidR="00D1277C">
        <w:t>redundancy</w:t>
      </w:r>
      <w:r w:rsidR="00D15A35">
        <w:t>.</w:t>
      </w:r>
    </w:p>
    <w:p w14:paraId="3A2C1523" w14:textId="22FFAAA5" w:rsidR="00045A0D" w:rsidRDefault="00045A0D" w:rsidP="007E3876">
      <w:pPr>
        <w:ind w:firstLine="720"/>
      </w:pPr>
      <w:r>
        <w:lastRenderedPageBreak/>
        <w:t xml:space="preserve">The benchmark C++/OOP FDM was compiled with Visual Studio 2019 Community Edition, and the Rust/ECS FDM was compiled with rustc version 1.47.0. The tests were performed on a Lenovo ThinkPad T440p machine, running Windows 10, with an intel i74800mq processor. </w:t>
      </w:r>
    </w:p>
    <w:p w14:paraId="79C1D5E5" w14:textId="0CDA1BDC" w:rsidR="0042340E" w:rsidRDefault="00E37749" w:rsidP="0042340E">
      <w:pPr>
        <w:pStyle w:val="Heading3"/>
        <w:jc w:val="left"/>
      </w:pPr>
      <w:r>
        <w:t>3.5.1 Test One (No Flight Control)</w:t>
      </w:r>
    </w:p>
    <w:p w14:paraId="266B6E69" w14:textId="02DA29D3" w:rsidR="00831F3B" w:rsidRPr="00831F3B" w:rsidRDefault="00831F3B" w:rsidP="00831F3B">
      <w:r>
        <w:tab/>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Style w:val="TableGrid"/>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42340E">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143E31">
            <w:pPr>
              <w:keepNext/>
              <w:spacing w:line="240" w:lineRule="auto"/>
              <w:rPr>
                <w:rFonts w:ascii="Times New Roman" w:hAnsi="Times New Roman"/>
              </w:rPr>
            </w:pPr>
            <w:r w:rsidRPr="00142D0F">
              <w:rPr>
                <w:rFonts w:ascii="Times New Roman" w:hAnsi="Times New Roman"/>
              </w:rPr>
              <w:t>None</w:t>
            </w:r>
          </w:p>
        </w:tc>
      </w:tr>
    </w:tbl>
    <w:p w14:paraId="34A66782" w14:textId="531B607E" w:rsidR="00721EA1" w:rsidRPr="00143E31" w:rsidRDefault="00143E31" w:rsidP="00143E31">
      <w:pPr>
        <w:pStyle w:val="Caption"/>
        <w:jc w:val="center"/>
        <w:rPr>
          <w:b w:val="0"/>
        </w:rPr>
      </w:pPr>
      <w:bookmarkStart w:id="138" w:name="_Toc58874907"/>
      <w:r w:rsidRPr="00143E31">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6</w:t>
      </w:r>
      <w:r w:rsidR="0081567C">
        <w:rPr>
          <w:b w:val="0"/>
        </w:rPr>
        <w:fldChar w:fldCharType="end"/>
      </w:r>
      <w:r w:rsidRPr="00143E31">
        <w:rPr>
          <w:b w:val="0"/>
        </w:rPr>
        <w:t>: Flight Control Instructions for Test One</w:t>
      </w:r>
      <w:bookmarkEnd w:id="138"/>
    </w:p>
    <w:p w14:paraId="0C38BE43" w14:textId="2752A63E" w:rsidR="00BF7100" w:rsidRDefault="009F6712" w:rsidP="00BF7100">
      <w:pPr>
        <w:pStyle w:val="Heading3"/>
        <w:jc w:val="left"/>
      </w:pPr>
      <w:r>
        <w:t>3.5.2 Test Two (Thrust)</w:t>
      </w:r>
    </w:p>
    <w:p w14:paraId="28C06062" w14:textId="0D18C985" w:rsidR="00603E2E" w:rsidRPr="00603E2E" w:rsidRDefault="00603E2E" w:rsidP="00603E2E">
      <w:r>
        <w:tab/>
        <w:t>This test was designed to</w:t>
      </w:r>
      <w:r w:rsidR="00D3483C">
        <w:t xml:space="preserve"> find out if toggling thrust, </w:t>
      </w:r>
      <w:r w:rsidR="009B2D5A">
        <w:t>specifically</w:t>
      </w:r>
      <w:r w:rsidR="00D3483C">
        <w:t xml:space="preserve"> decreasing </w:t>
      </w:r>
      <w:r w:rsidR="009B2D5A">
        <w:t>it, works</w:t>
      </w:r>
      <w:r w:rsidR="006C0AC3">
        <w:t xml:space="preserve"> as expected. </w:t>
      </w:r>
    </w:p>
    <w:tbl>
      <w:tblPr>
        <w:tblStyle w:val="TableGrid"/>
        <w:tblW w:w="0" w:type="auto"/>
        <w:jc w:val="center"/>
        <w:tblLook w:val="04A0" w:firstRow="1" w:lastRow="0" w:firstColumn="1" w:lastColumn="0" w:noHBand="0" w:noVBand="1"/>
      </w:tblPr>
      <w:tblGrid>
        <w:gridCol w:w="5220"/>
      </w:tblGrid>
      <w:tr w:rsidR="00625DED" w14:paraId="59FEA119" w14:textId="77777777" w:rsidTr="00ED5F11">
        <w:trPr>
          <w:jc w:val="center"/>
        </w:trPr>
        <w:tc>
          <w:tcPr>
            <w:tcW w:w="5220" w:type="dxa"/>
          </w:tcPr>
          <w:p w14:paraId="1EC3D63D" w14:textId="77777777" w:rsidR="00625DED" w:rsidRPr="00142D0F" w:rsidRDefault="00625DED" w:rsidP="00BF7100">
            <w:pPr>
              <w:spacing w:line="240" w:lineRule="auto"/>
              <w:rPr>
                <w:rFonts w:ascii="Times New Roman" w:hAnsi="Times New Roman"/>
                <w:b/>
              </w:rPr>
            </w:pPr>
            <w:r w:rsidRPr="00142D0F">
              <w:rPr>
                <w:rFonts w:ascii="Times New Roman" w:hAnsi="Times New Roman"/>
                <w:b/>
              </w:rPr>
              <w:t>Frame by Frame Flight Control Instructions</w:t>
            </w:r>
          </w:p>
        </w:tc>
      </w:tr>
      <w:tr w:rsidR="00625DED" w14:paraId="6F026ECE" w14:textId="77777777" w:rsidTr="00ED5F11">
        <w:trPr>
          <w:jc w:val="center"/>
        </w:trPr>
        <w:tc>
          <w:tcPr>
            <w:tcW w:w="5220" w:type="dxa"/>
          </w:tcPr>
          <w:p w14:paraId="2EE3AA21" w14:textId="0A6D7C72" w:rsidR="00625DED" w:rsidRPr="00142D0F" w:rsidRDefault="00625DED" w:rsidP="00795F82">
            <w:pPr>
              <w:spacing w:line="240" w:lineRule="auto"/>
              <w:rPr>
                <w:rFonts w:ascii="Times New Roman" w:hAnsi="Times New Roman"/>
              </w:rPr>
            </w:pPr>
            <w:r w:rsidRPr="00142D0F">
              <w:rPr>
                <w:rFonts w:ascii="Times New Roman" w:hAnsi="Times New Roman"/>
              </w:rPr>
              <w:t>1 – 5: Decrease Thrust</w:t>
            </w:r>
          </w:p>
        </w:tc>
      </w:tr>
      <w:tr w:rsidR="00795F82" w14:paraId="34019D60" w14:textId="77777777" w:rsidTr="00ED5F11">
        <w:trPr>
          <w:jc w:val="center"/>
        </w:trPr>
        <w:tc>
          <w:tcPr>
            <w:tcW w:w="5220" w:type="dxa"/>
          </w:tcPr>
          <w:p w14:paraId="41AA0EAB" w14:textId="05542899" w:rsidR="00795F82" w:rsidRPr="00142D0F" w:rsidRDefault="00795F82" w:rsidP="00BF7100">
            <w:pPr>
              <w:spacing w:line="240" w:lineRule="auto"/>
            </w:pPr>
            <w:r w:rsidRPr="00142D0F">
              <w:rPr>
                <w:rFonts w:ascii="Times New Roman" w:hAnsi="Times New Roman"/>
              </w:rPr>
              <w:t>6 – 900: None</w:t>
            </w:r>
          </w:p>
        </w:tc>
      </w:tr>
    </w:tbl>
    <w:p w14:paraId="1323E41D" w14:textId="58CA8EB1" w:rsidR="00721EA1" w:rsidRPr="00835093" w:rsidRDefault="00835093" w:rsidP="00835093">
      <w:pPr>
        <w:pStyle w:val="Caption"/>
        <w:jc w:val="center"/>
        <w:rPr>
          <w:b w:val="0"/>
        </w:rPr>
      </w:pPr>
      <w:bookmarkStart w:id="139" w:name="_Toc58874908"/>
      <w:r w:rsidRPr="00835093">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7</w:t>
      </w:r>
      <w:r w:rsidR="0081567C">
        <w:rPr>
          <w:b w:val="0"/>
        </w:rPr>
        <w:fldChar w:fldCharType="end"/>
      </w:r>
      <w:r w:rsidRPr="00835093">
        <w:rPr>
          <w:b w:val="0"/>
        </w:rPr>
        <w:t>: Flight Control Instructions for Test Two</w:t>
      </w:r>
      <w:bookmarkEnd w:id="139"/>
    </w:p>
    <w:p w14:paraId="18DEBA7A" w14:textId="6FAF0CD2" w:rsidR="00047BB7" w:rsidRDefault="00E37749" w:rsidP="00EA2791">
      <w:pPr>
        <w:pStyle w:val="Heading3"/>
        <w:jc w:val="left"/>
      </w:pPr>
      <w:r>
        <w:t xml:space="preserve">3.5.3 Test </w:t>
      </w:r>
      <w:r w:rsidR="00994809">
        <w:t>Three</w:t>
      </w:r>
      <w:r>
        <w:t xml:space="preserve"> (Roll)</w:t>
      </w:r>
    </w:p>
    <w:p w14:paraId="298BD77E" w14:textId="4583AD28" w:rsidR="00935F7B" w:rsidRPr="00935F7B" w:rsidRDefault="00935F7B" w:rsidP="00935F7B">
      <w:r>
        <w:tab/>
        <w:t xml:space="preserve">This test was designed to examine if the roll action works properly. First thrust is increased, </w:t>
      </w:r>
      <w:r w:rsidR="0018022C">
        <w:t xml:space="preserve">then the airplane pitches up for 8 seconds (240 frames) and finally the airplane </w:t>
      </w:r>
      <w:r w:rsidR="00B72D31">
        <w:t xml:space="preserve">ailerons are </w:t>
      </w:r>
      <w:r w:rsidR="0018022C">
        <w:t>evoked to roll right</w:t>
      </w:r>
      <w:r w:rsidR="00B72D31">
        <w:t xml:space="preserve"> the airplane</w:t>
      </w:r>
      <w:r w:rsidR="0018022C">
        <w:t xml:space="preserve"> for 2 seconds (60 frames). The </w:t>
      </w:r>
      <w:r w:rsidR="00EB1B59">
        <w:t>airplane then holds that rolling position</w:t>
      </w:r>
      <w:r w:rsidR="0018022C">
        <w:t xml:space="preserve"> for the remainder of the test. </w:t>
      </w:r>
      <w:r w:rsidR="00EB1B59">
        <w:t>A pitch of 8 seconds was chosen in order to stabilize the airplane once the simulation is started.</w:t>
      </w:r>
      <w:r w:rsidR="00DA7FC7">
        <w:t xml:space="preserve"> 8 seconds is just enough time to get the airplane flying straight ahead.</w:t>
      </w:r>
      <w:r w:rsidR="00EB1B59">
        <w:t xml:space="preserve"> When the simulati</w:t>
      </w:r>
      <w:r w:rsidR="00E20B3B">
        <w:t xml:space="preserve">on starts, the airplane </w:t>
      </w:r>
      <w:r w:rsidR="00E20B3B">
        <w:lastRenderedPageBreak/>
        <w:t>would</w:t>
      </w:r>
      <w:r w:rsidR="00EB1B59">
        <w:t xml:space="preserve"> dip down quite dramatically without increasing the thrust and pitching up, so that is why we need to pitch before rolling.</w:t>
      </w:r>
    </w:p>
    <w:tbl>
      <w:tblPr>
        <w:tblStyle w:val="TableGrid"/>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795F82">
            <w:pPr>
              <w:spacing w:line="240" w:lineRule="auto"/>
              <w:rPr>
                <w:rFonts w:ascii="Times New Roman" w:hAnsi="Times New Roman"/>
              </w:rPr>
            </w:pPr>
            <w:r w:rsidRPr="00142D0F">
              <w:rPr>
                <w:rFonts w:ascii="Times New Roman" w:hAnsi="Times New Roman"/>
              </w:rPr>
              <w:t>1 – 5: Increase Thrust</w:t>
            </w:r>
          </w:p>
        </w:tc>
      </w:tr>
      <w:tr w:rsidR="00795F82" w14:paraId="59AB2AD9" w14:textId="77777777" w:rsidTr="00331F59">
        <w:trPr>
          <w:jc w:val="center"/>
        </w:trPr>
        <w:tc>
          <w:tcPr>
            <w:tcW w:w="0" w:type="auto"/>
          </w:tcPr>
          <w:p w14:paraId="0887B804" w14:textId="452A2503" w:rsidR="00795F82" w:rsidRPr="00795F82" w:rsidRDefault="00795F82" w:rsidP="00047BB7">
            <w:pPr>
              <w:spacing w:line="240" w:lineRule="auto"/>
              <w:rPr>
                <w:rFonts w:ascii="Times New Roman" w:hAnsi="Times New Roman"/>
              </w:rPr>
            </w:pPr>
            <w:r>
              <w:rPr>
                <w:rFonts w:ascii="Times New Roman" w:hAnsi="Times New Roman"/>
              </w:rP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795F82">
            <w:pPr>
              <w:keepNext/>
              <w:spacing w:line="240" w:lineRule="auto"/>
              <w:rPr>
                <w:rFonts w:ascii="Times New Roman" w:hAnsi="Times New Roman"/>
              </w:rPr>
            </w:pPr>
            <w:r>
              <w:rPr>
                <w:rFonts w:ascii="Times New Roman" w:hAnsi="Times New Roman"/>
              </w:rPr>
              <w:t>247</w:t>
            </w:r>
            <w:r w:rsidRPr="00142D0F">
              <w:rPr>
                <w:rFonts w:ascii="Times New Roman" w:hAnsi="Times New Roman"/>
              </w:rPr>
              <w:t xml:space="preserve"> – </w:t>
            </w:r>
            <w:r>
              <w:rPr>
                <w:rFonts w:ascii="Times New Roman" w:hAnsi="Times New Roman"/>
              </w:rPr>
              <w:t>307</w:t>
            </w:r>
            <w:r w:rsidRPr="00142D0F">
              <w:rPr>
                <w:rFonts w:ascii="Times New Roman" w:hAnsi="Times New Roman"/>
              </w:rPr>
              <w:t>: Roll Right</w:t>
            </w:r>
          </w:p>
        </w:tc>
      </w:tr>
      <w:tr w:rsidR="00795F82" w14:paraId="6092501A" w14:textId="77777777" w:rsidTr="00331F59">
        <w:trPr>
          <w:jc w:val="center"/>
        </w:trPr>
        <w:tc>
          <w:tcPr>
            <w:tcW w:w="0" w:type="auto"/>
          </w:tcPr>
          <w:p w14:paraId="66A199B3" w14:textId="57165E96" w:rsidR="00795F82" w:rsidRDefault="00795F82" w:rsidP="00047BB7">
            <w:pPr>
              <w:spacing w:line="240" w:lineRule="auto"/>
            </w:pPr>
            <w:r>
              <w:rPr>
                <w:rFonts w:ascii="Times New Roman" w:hAnsi="Times New Roman"/>
              </w:rPr>
              <w:t>308 – 900: None</w:t>
            </w:r>
          </w:p>
        </w:tc>
      </w:tr>
    </w:tbl>
    <w:p w14:paraId="6E8A60F2" w14:textId="1073F68B" w:rsidR="00E37749" w:rsidRPr="0076379D" w:rsidRDefault="0076379D" w:rsidP="0076379D">
      <w:pPr>
        <w:pStyle w:val="Caption"/>
        <w:jc w:val="center"/>
        <w:rPr>
          <w:b w:val="0"/>
        </w:rPr>
      </w:pPr>
      <w:bookmarkStart w:id="140" w:name="_Toc58874909"/>
      <w:r w:rsidRPr="0076379D">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8</w:t>
      </w:r>
      <w:r w:rsidR="0081567C">
        <w:rPr>
          <w:b w:val="0"/>
        </w:rPr>
        <w:fldChar w:fldCharType="end"/>
      </w:r>
      <w:r w:rsidRPr="0076379D">
        <w:rPr>
          <w:b w:val="0"/>
        </w:rPr>
        <w:t>: Flight Control Instructions for Test Three</w:t>
      </w:r>
      <w:bookmarkEnd w:id="140"/>
    </w:p>
    <w:p w14:paraId="2D064B9D" w14:textId="5BBBDB4C" w:rsidR="00047BB7" w:rsidRDefault="00E37749" w:rsidP="00047BB7">
      <w:pPr>
        <w:pStyle w:val="Heading3"/>
        <w:jc w:val="left"/>
      </w:pPr>
      <w:r>
        <w:t xml:space="preserve">3.5.2 Test </w:t>
      </w:r>
      <w:r w:rsidR="00994809">
        <w:t>Four</w:t>
      </w:r>
      <w:r>
        <w:t xml:space="preserve"> (Pitch)</w:t>
      </w:r>
    </w:p>
    <w:p w14:paraId="50D8C93A" w14:textId="68B3D741" w:rsidR="004C6E22" w:rsidRPr="004C6E22" w:rsidRDefault="004C6E22" w:rsidP="004C6E22">
      <w:r>
        <w:tab/>
        <w:t xml:space="preserve">This test was designed to be sure that pitch on its own works. This test applies the pitch control </w:t>
      </w:r>
      <w:r w:rsidR="000C36DF">
        <w:t xml:space="preserve">to every frame </w:t>
      </w:r>
      <w:r>
        <w:t>throughout the entire execution time</w:t>
      </w:r>
      <w:r w:rsidR="007128A1">
        <w:t xml:space="preserve"> in order 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5C227A">
        <w:t xml:space="preserve">ascends smoothly. </w:t>
      </w:r>
    </w:p>
    <w:tbl>
      <w:tblPr>
        <w:tblStyle w:val="TableGrid"/>
        <w:tblW w:w="0" w:type="auto"/>
        <w:jc w:val="center"/>
        <w:tblLook w:val="04A0" w:firstRow="1" w:lastRow="0" w:firstColumn="1" w:lastColumn="0" w:noHBand="0" w:noVBand="1"/>
      </w:tblPr>
      <w:tblGrid>
        <w:gridCol w:w="5215"/>
      </w:tblGrid>
      <w:tr w:rsidR="00E37749" w14:paraId="1C7211FF" w14:textId="77777777" w:rsidTr="00ED5F11">
        <w:trPr>
          <w:jc w:val="center"/>
        </w:trPr>
        <w:tc>
          <w:tcPr>
            <w:tcW w:w="5215" w:type="dxa"/>
          </w:tcPr>
          <w:p w14:paraId="5C21EC46"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9433080" w14:textId="77777777" w:rsidTr="00ED5F11">
        <w:trPr>
          <w:jc w:val="center"/>
        </w:trPr>
        <w:tc>
          <w:tcPr>
            <w:tcW w:w="5215" w:type="dxa"/>
          </w:tcPr>
          <w:p w14:paraId="4A6D96E8" w14:textId="19C2A32A" w:rsidR="00E37749" w:rsidRPr="00142D0F" w:rsidRDefault="00E37749" w:rsidP="00795F82">
            <w:pPr>
              <w:spacing w:line="240" w:lineRule="auto"/>
              <w:rPr>
                <w:rFonts w:ascii="Times New Roman" w:hAnsi="Times New Roman"/>
              </w:rPr>
            </w:pPr>
            <w:r w:rsidRPr="00142D0F">
              <w:rPr>
                <w:rFonts w:ascii="Times New Roman" w:hAnsi="Times New Roman"/>
              </w:rPr>
              <w:t>1 – 5: Increase Thrust</w:t>
            </w:r>
          </w:p>
        </w:tc>
      </w:tr>
      <w:tr w:rsidR="00795F82" w14:paraId="4BF1DCE0" w14:textId="77777777" w:rsidTr="00ED5F11">
        <w:trPr>
          <w:jc w:val="center"/>
        </w:trPr>
        <w:tc>
          <w:tcPr>
            <w:tcW w:w="5215" w:type="dxa"/>
          </w:tcPr>
          <w:p w14:paraId="4896601C" w14:textId="23C8FF1E" w:rsidR="00795F82" w:rsidRPr="00142D0F" w:rsidRDefault="00795F82" w:rsidP="00047BB7">
            <w:pPr>
              <w:spacing w:line="240" w:lineRule="auto"/>
            </w:pPr>
            <w:r w:rsidRPr="00142D0F">
              <w:rPr>
                <w:rFonts w:ascii="Times New Roman" w:hAnsi="Times New Roman"/>
              </w:rPr>
              <w:t>6 – 900: Pitch Up</w:t>
            </w:r>
          </w:p>
        </w:tc>
      </w:tr>
    </w:tbl>
    <w:p w14:paraId="51A87FC2" w14:textId="757AE279" w:rsidR="00E37749" w:rsidRPr="0076379D" w:rsidRDefault="0076379D" w:rsidP="0076379D">
      <w:pPr>
        <w:pStyle w:val="Caption"/>
        <w:jc w:val="center"/>
        <w:rPr>
          <w:b w:val="0"/>
        </w:rPr>
      </w:pPr>
      <w:bookmarkStart w:id="141" w:name="_Toc58874910"/>
      <w:r w:rsidRPr="0076379D">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9</w:t>
      </w:r>
      <w:r w:rsidR="0081567C">
        <w:rPr>
          <w:b w:val="0"/>
        </w:rPr>
        <w:fldChar w:fldCharType="end"/>
      </w:r>
      <w:r w:rsidRPr="0076379D">
        <w:rPr>
          <w:b w:val="0"/>
        </w:rPr>
        <w:t>: Flight Control Instructions for Test Four</w:t>
      </w:r>
      <w:bookmarkEnd w:id="141"/>
    </w:p>
    <w:p w14:paraId="73A7FF16" w14:textId="67727461" w:rsidR="00047BB7" w:rsidRDefault="00994809" w:rsidP="00047BB7">
      <w:pPr>
        <w:pStyle w:val="Heading3"/>
        <w:jc w:val="left"/>
      </w:pPr>
      <w:r>
        <w:t>3.5.4 Test Five</w:t>
      </w:r>
      <w:r w:rsidR="00E37749">
        <w:t xml:space="preserve"> (Yaw)</w:t>
      </w:r>
    </w:p>
    <w:p w14:paraId="2CE79FF4" w14:textId="6D67E30E" w:rsidR="009D369C" w:rsidRPr="009D369C" w:rsidRDefault="009D369C" w:rsidP="009D369C">
      <w:r>
        <w:tab/>
        <w:t xml:space="preserve">This test examines the yaw flight control. </w:t>
      </w:r>
      <w:r w:rsidR="00621421">
        <w:t>First, the thrust is increased for 5 frames to 1000 pounds of thrust total. Next, the airplane is stabilized by pitching up for 8 seconds (</w:t>
      </w:r>
      <w:r w:rsidR="00987C51">
        <w:t>240 frames). Once the airplane is flying straight, the airplane rudder</w:t>
      </w:r>
      <w:r w:rsidR="008F3488">
        <w:t>s are</w:t>
      </w:r>
      <w:r w:rsidR="00987C51">
        <w:t xml:space="preserve"> evoked to yaw right every 9 frames. So, if the current frame number is d</w:t>
      </w:r>
      <w:r w:rsidR="009B2D5A">
        <w:t>ivisible by 9, the airplane was instructed to</w:t>
      </w:r>
      <w:r w:rsidR="00987C51">
        <w:t xml:space="preserve"> yaw</w:t>
      </w:r>
      <w:r w:rsidR="00002CA5">
        <w:t xml:space="preserve"> right</w:t>
      </w:r>
      <w:r w:rsidR="00987C51">
        <w:t xml:space="preserve">. </w:t>
      </w:r>
    </w:p>
    <w:tbl>
      <w:tblPr>
        <w:tblStyle w:val="TableGrid"/>
        <w:tblW w:w="0" w:type="auto"/>
        <w:jc w:val="center"/>
        <w:tblLook w:val="04A0" w:firstRow="1" w:lastRow="0" w:firstColumn="1" w:lastColumn="0" w:noHBand="0" w:noVBand="1"/>
      </w:tblPr>
      <w:tblGrid>
        <w:gridCol w:w="5249"/>
      </w:tblGrid>
      <w:tr w:rsidR="00E37749" w14:paraId="16B39160" w14:textId="77777777" w:rsidTr="00ED5F11">
        <w:trPr>
          <w:jc w:val="center"/>
        </w:trPr>
        <w:tc>
          <w:tcPr>
            <w:tcW w:w="5249" w:type="dxa"/>
          </w:tcPr>
          <w:p w14:paraId="7517375B"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78D31EC" w14:textId="77777777" w:rsidTr="00ED5F11">
        <w:trPr>
          <w:jc w:val="center"/>
        </w:trPr>
        <w:tc>
          <w:tcPr>
            <w:tcW w:w="5249" w:type="dxa"/>
          </w:tcPr>
          <w:p w14:paraId="10640129" w14:textId="2A41D55D" w:rsidR="00E37749" w:rsidRPr="00142D0F" w:rsidRDefault="00E37749" w:rsidP="00795F82">
            <w:pPr>
              <w:spacing w:line="240" w:lineRule="auto"/>
              <w:rPr>
                <w:rFonts w:ascii="Times New Roman" w:hAnsi="Times New Roman"/>
              </w:rPr>
            </w:pPr>
            <w:r w:rsidRPr="00142D0F">
              <w:rPr>
                <w:rFonts w:ascii="Times New Roman" w:hAnsi="Times New Roman"/>
              </w:rPr>
              <w:t>1 – 5: Increase Thrust</w:t>
            </w:r>
          </w:p>
        </w:tc>
      </w:tr>
      <w:tr w:rsidR="00795F82" w14:paraId="4F6583D4" w14:textId="77777777" w:rsidTr="00ED5F11">
        <w:trPr>
          <w:jc w:val="center"/>
        </w:trPr>
        <w:tc>
          <w:tcPr>
            <w:tcW w:w="5249" w:type="dxa"/>
          </w:tcPr>
          <w:p w14:paraId="633A51EB" w14:textId="46E71FBA" w:rsidR="00795F82" w:rsidRPr="00795F82" w:rsidRDefault="00795F82" w:rsidP="00047BB7">
            <w:pPr>
              <w:spacing w:line="240" w:lineRule="auto"/>
              <w:rPr>
                <w:rFonts w:ascii="Times New Roman" w:hAnsi="Times New Roman"/>
              </w:rPr>
            </w:pPr>
            <w:r>
              <w:rPr>
                <w:rFonts w:ascii="Times New Roman" w:hAnsi="Times New Roman"/>
              </w:rPr>
              <w:t>6 – 246: Pitch Up</w:t>
            </w:r>
          </w:p>
        </w:tc>
      </w:tr>
      <w:tr w:rsidR="00795F82" w14:paraId="1B45188C" w14:textId="77777777" w:rsidTr="00ED5F11">
        <w:trPr>
          <w:jc w:val="center"/>
        </w:trPr>
        <w:tc>
          <w:tcPr>
            <w:tcW w:w="5249" w:type="dxa"/>
          </w:tcPr>
          <w:p w14:paraId="28172722" w14:textId="29A6FB86" w:rsidR="00795F82" w:rsidRDefault="00795F82" w:rsidP="00047BB7">
            <w:pPr>
              <w:spacing w:line="240" w:lineRule="auto"/>
            </w:pPr>
            <w:r>
              <w:rPr>
                <w:rFonts w:ascii="Times New Roman" w:hAnsi="Times New Roman"/>
              </w:rPr>
              <w:lastRenderedPageBreak/>
              <w:t>247</w:t>
            </w:r>
            <w:r w:rsidRPr="00142D0F">
              <w:rPr>
                <w:rFonts w:ascii="Times New Roman" w:hAnsi="Times New Roman"/>
              </w:rPr>
              <w:t xml:space="preserve"> – 900: </w:t>
            </w:r>
            <w:r>
              <w:rPr>
                <w:rFonts w:ascii="Times New Roman" w:hAnsi="Times New Roman"/>
              </w:rPr>
              <w:t>Yaw Right Every 9 Frames</w:t>
            </w:r>
          </w:p>
        </w:tc>
      </w:tr>
    </w:tbl>
    <w:p w14:paraId="24625908" w14:textId="1FFD73AB" w:rsidR="00E37749" w:rsidRPr="0076379D" w:rsidRDefault="0076379D" w:rsidP="0076379D">
      <w:pPr>
        <w:pStyle w:val="Caption"/>
        <w:jc w:val="center"/>
        <w:rPr>
          <w:b w:val="0"/>
        </w:rPr>
      </w:pPr>
      <w:bookmarkStart w:id="142" w:name="_Toc58874911"/>
      <w:r w:rsidRPr="0076379D">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10</w:t>
      </w:r>
      <w:r w:rsidR="0081567C">
        <w:rPr>
          <w:b w:val="0"/>
        </w:rPr>
        <w:fldChar w:fldCharType="end"/>
      </w:r>
      <w:r w:rsidRPr="0076379D">
        <w:rPr>
          <w:b w:val="0"/>
        </w:rPr>
        <w:t>: Flight Control Instructions for Test Five</w:t>
      </w:r>
      <w:bookmarkEnd w:id="142"/>
    </w:p>
    <w:p w14:paraId="7EEC298C" w14:textId="28368132" w:rsidR="00047BB7" w:rsidRDefault="00994809" w:rsidP="00047BB7">
      <w:pPr>
        <w:pStyle w:val="Heading3"/>
        <w:jc w:val="left"/>
      </w:pPr>
      <w:r>
        <w:t>3.5.4 Test Six (Flaps)</w:t>
      </w:r>
    </w:p>
    <w:p w14:paraId="4E07171B" w14:textId="74983251" w:rsidR="006434B0" w:rsidRPr="006434B0" w:rsidRDefault="006434B0" w:rsidP="006434B0">
      <w:r>
        <w:tab/>
        <w:t xml:space="preserve">The final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Style w:val="TableGrid"/>
        <w:tblW w:w="0" w:type="auto"/>
        <w:jc w:val="center"/>
        <w:tblLook w:val="04A0" w:firstRow="1" w:lastRow="0" w:firstColumn="1" w:lastColumn="0" w:noHBand="0" w:noVBand="1"/>
      </w:tblPr>
      <w:tblGrid>
        <w:gridCol w:w="5305"/>
      </w:tblGrid>
      <w:tr w:rsidR="00994809" w14:paraId="6291D806" w14:textId="77777777" w:rsidTr="00ED5F11">
        <w:trPr>
          <w:jc w:val="center"/>
        </w:trPr>
        <w:tc>
          <w:tcPr>
            <w:tcW w:w="5305" w:type="dxa"/>
          </w:tcPr>
          <w:p w14:paraId="441E899B" w14:textId="77777777" w:rsidR="00994809" w:rsidRPr="00142D0F" w:rsidRDefault="0099480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994809" w14:paraId="36555DA6" w14:textId="77777777" w:rsidTr="00ED5F11">
        <w:trPr>
          <w:jc w:val="center"/>
        </w:trPr>
        <w:tc>
          <w:tcPr>
            <w:tcW w:w="5305" w:type="dxa"/>
          </w:tcPr>
          <w:p w14:paraId="1019516C" w14:textId="77777777" w:rsidR="00994809" w:rsidRPr="00142D0F" w:rsidRDefault="00994809" w:rsidP="0076379D">
            <w:pPr>
              <w:keepNext/>
              <w:spacing w:line="240" w:lineRule="auto"/>
              <w:rPr>
                <w:rFonts w:ascii="Times New Roman" w:hAnsi="Times New Roman"/>
              </w:rPr>
            </w:pPr>
            <w:r w:rsidRPr="00142D0F">
              <w:rPr>
                <w:rFonts w:ascii="Times New Roman" w:hAnsi="Times New Roman"/>
              </w:rPr>
              <w:t>1 – 900: Flaps Down</w:t>
            </w:r>
          </w:p>
        </w:tc>
      </w:tr>
    </w:tbl>
    <w:p w14:paraId="14277DA5" w14:textId="31AF4E4D" w:rsidR="002E266C" w:rsidRDefault="0076379D" w:rsidP="0076379D">
      <w:pPr>
        <w:pStyle w:val="Caption"/>
        <w:jc w:val="center"/>
        <w:rPr>
          <w:b w:val="0"/>
        </w:rPr>
      </w:pPr>
      <w:bookmarkStart w:id="143" w:name="_Toc58874912"/>
      <w:r w:rsidRPr="0076379D">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11</w:t>
      </w:r>
      <w:r w:rsidR="0081567C">
        <w:rPr>
          <w:b w:val="0"/>
        </w:rPr>
        <w:fldChar w:fldCharType="end"/>
      </w:r>
      <w:r w:rsidRPr="0076379D">
        <w:rPr>
          <w:b w:val="0"/>
        </w:rPr>
        <w:t>: Flight Control Instructions for Test Six</w:t>
      </w:r>
      <w:bookmarkEnd w:id="143"/>
    </w:p>
    <w:p w14:paraId="606AE9AD" w14:textId="51991331" w:rsidR="00625265" w:rsidRDefault="00625265" w:rsidP="00625265"/>
    <w:p w14:paraId="7882290C" w14:textId="1FF142DF" w:rsidR="00625265" w:rsidRDefault="00625265" w:rsidP="00625265"/>
    <w:p w14:paraId="1F01CB05" w14:textId="20060BB2" w:rsidR="00625265" w:rsidRDefault="00625265" w:rsidP="00625265"/>
    <w:p w14:paraId="22D64D91" w14:textId="77777777" w:rsidR="00625265" w:rsidRDefault="00625265" w:rsidP="00625265">
      <w:pPr>
        <w:pStyle w:val="Heading2"/>
        <w:spacing w:before="0"/>
      </w:pPr>
      <w:r>
        <w:t>3.7 Building the Flight Simulator Overview</w:t>
      </w:r>
    </w:p>
    <w:p w14:paraId="126A89D9" w14:textId="3A8D3F74" w:rsidR="00625265" w:rsidRDefault="00625265" w:rsidP="00625265">
      <w:r>
        <w:t>//add a new section called building flight simulator overview? And talk about how it was easy to add the new systems with ecs</w:t>
      </w:r>
    </w:p>
    <w:p w14:paraId="57C82B7E" w14:textId="4D2D78E3" w:rsidR="00E87FB6" w:rsidRDefault="00E87FB6" w:rsidP="00625265"/>
    <w:p w14:paraId="619E32E8" w14:textId="77777777" w:rsidR="00E87FB6" w:rsidRDefault="00E87FB6" w:rsidP="00E87FB6">
      <w:pPr>
        <w:ind w:firstLine="720"/>
      </w:pPr>
      <w:r>
        <w:t>//sim main bourg, rewrite with resources</w:t>
      </w:r>
    </w:p>
    <w:p w14:paraId="0D13C92C" w14:textId="77777777" w:rsidR="00E87FB6" w:rsidRDefault="00E87FB6" w:rsidP="00E87FB6">
      <w:pPr>
        <w:ind w:firstLine="720"/>
      </w:pPr>
      <w:r>
        <w:t xml:space="preserve">To ensure numerical stability, the time step chosen for the simulation loop inside the main of the FDM was 33 milliseconds. This means that the simulation steps through 33 milliseconds of time from frame to frame. This equals 30 frames per second. With this time step, the simulation is stable. This simulation loop strategy makes frames per second dependent on a constant game speed (33 ms) [28]. This basically means we have a fixed </w:t>
      </w:r>
      <w:r>
        <w:lastRenderedPageBreak/>
        <w:t xml:space="preserve">change in time from frame to frame. This strategy was chosen for simplicity sake. This strategy works because we know that the actual integration of the equations of motion reliably takes less time than to update than the chosen time step, and so the simulation will be able to keep up, and maintain a smooth frame rate [27]. This strategy might normally be an issue for slow computers, but the FDM is not very demanding on hardware. The downside is that for fast computers, we leave some frames per second on the table because we have a fixed time step [28]. In the main, there is a variable in the main called frame_rate, representing FPS, which may be modified to a realistic value. There is also a variable representing the time step, called dt (Delta Time). The dt is dependent on the FPS, and is calculated by dividing 1.0 by the FPS. The dt is added as a SPECS Resource, which is data able to be shared between Systems [12]. Resources are useful to avoid global variables. </w:t>
      </w:r>
    </w:p>
    <w:p w14:paraId="4B195D1F" w14:textId="77777777" w:rsidR="00E87FB6" w:rsidRDefault="00E87FB6" w:rsidP="00E87FB6">
      <w:pPr>
        <w:ind w:firstLine="720"/>
      </w:pPr>
      <w:r>
        <w:t xml:space="preserve">The other global variables that may be modified pertain to thrust. The maximum thrust, MAX_THRUST, is set at 3000.0 pounds of force, but is able to be altered. Also, the delta thrust, D_THRUST, which represents the amount of thrust incremented when increasing or decreasing thrust with keypresses, is able to be altered. D_THRUST is set at 100.0 pounds of thrust per keypress. </w:t>
      </w:r>
    </w:p>
    <w:p w14:paraId="64838A9C" w14:textId="0DDC0D11" w:rsidR="00E87FB6" w:rsidRDefault="00E87FB6" w:rsidP="00625265"/>
    <w:p w14:paraId="4DEE09A9" w14:textId="700C4AC5" w:rsidR="00E87FB6" w:rsidRDefault="00E87FB6" w:rsidP="00625265"/>
    <w:p w14:paraId="229D5F14" w14:textId="1DF2CAFD" w:rsidR="00E87FB6" w:rsidRDefault="00E87FB6" w:rsidP="00625265"/>
    <w:p w14:paraId="06621D96" w14:textId="77777777" w:rsidR="00E87FB6" w:rsidRDefault="00E87FB6" w:rsidP="00625265"/>
    <w:p w14:paraId="1EC5A008" w14:textId="5C5DF832" w:rsidR="00B317C7" w:rsidRDefault="00B317C7" w:rsidP="00625265">
      <w:r>
        <w:lastRenderedPageBreak/>
        <w:t>A dispatcher was opened to manage the parallelization of the Systems. The dispatcher can be told to have a System depend on other Systems (i.e. a system must finish before another system begins).</w:t>
      </w:r>
    </w:p>
    <w:p w14:paraId="1C36F8F7" w14:textId="77777777" w:rsidR="00625265" w:rsidRDefault="00625265" w:rsidP="00625265">
      <w:pPr>
        <w:pStyle w:val="Heading2"/>
        <w:spacing w:before="0"/>
      </w:pPr>
      <w:bookmarkStart w:id="144" w:name="_Toc58424808"/>
      <w:r>
        <w:t>3.8 SPECS Simulator Components</w:t>
      </w:r>
      <w:bookmarkEnd w:id="144"/>
    </w:p>
    <w:p w14:paraId="03F9D8E0" w14:textId="77777777" w:rsidR="00625265" w:rsidRDefault="00625265" w:rsidP="00625265">
      <w:pPr>
        <w:ind w:firstLine="720"/>
      </w:pPr>
      <w:r>
        <w:t>Components contain the data variables to be accessed by a System, if required. The three Components we have created are: KeyboardState, DataFDM, and Packet.</w:t>
      </w:r>
    </w:p>
    <w:p w14:paraId="2301C53F" w14:textId="77777777" w:rsidR="00625265" w:rsidRPr="009F5862" w:rsidRDefault="00625265" w:rsidP="00625265">
      <w:pPr>
        <w:pStyle w:val="Heading3"/>
        <w:jc w:val="left"/>
      </w:pPr>
      <w:r>
        <w:t>3.9.1 KeyboardState</w:t>
      </w:r>
    </w:p>
    <w:p w14:paraId="15F8BA63" w14:textId="77777777" w:rsidR="00625265" w:rsidRDefault="00625265" w:rsidP="00625265">
      <w:pPr>
        <w:ind w:firstLine="720"/>
      </w:pPr>
      <w:r>
        <w:t xml:space="preserve">The KeyoardState Component holds the boolean variables that correspond to the action that will take place in the simulation when a specified key is pressed on the keyboard. This Component is used by the EquationsOfMotion System and the FlightControl System. </w:t>
      </w:r>
    </w:p>
    <w:p w14:paraId="021319CC" w14:textId="77777777" w:rsidR="00625265" w:rsidRDefault="00625265" w:rsidP="00625265">
      <w:pPr>
        <w:pStyle w:val="Heading3"/>
        <w:jc w:val="left"/>
      </w:pPr>
      <w:r>
        <w:t>3.9.2 DataFDM</w:t>
      </w:r>
    </w:p>
    <w:p w14:paraId="31D15292" w14:textId="77777777" w:rsidR="00625265" w:rsidRDefault="00625265" w:rsidP="00625265">
      <w:pPr>
        <w:ind w:firstLine="720"/>
      </w:pPr>
      <w:r>
        <w:t>The DataFDM Component holds all of the data variables describing an airplane, which is a rigid body by definition. This Component is used by the EquationsOfMotion System and the MakePacket System.</w:t>
      </w:r>
    </w:p>
    <w:p w14:paraId="46596C01" w14:textId="77777777" w:rsidR="00625265" w:rsidRDefault="00625265" w:rsidP="00625265">
      <w:pPr>
        <w:pStyle w:val="Heading3"/>
        <w:jc w:val="left"/>
      </w:pPr>
      <w:r>
        <w:t xml:space="preserve">3.9.3 Packet </w:t>
      </w:r>
    </w:p>
    <w:p w14:paraId="6F913F59" w14:textId="7C0E0FBF" w:rsidR="00625265" w:rsidRDefault="00625265" w:rsidP="00625265">
      <w:r>
        <w:tab/>
        <w:t xml:space="preserve">The Packet Component consists of a vector which holds the serialized, or made into bytes, FGNetFDM struct, which contains all of the data necessary to be sent to FlightGear in the form of a packet. The FGNetFDM structure that FlightGear accepts is laid out in FlightGear’s GitHub repository. The source code for the structure is located in </w:t>
      </w:r>
      <w:r w:rsidRPr="00FF4D04">
        <w:t>src/Network/net_fdm.hxx</w:t>
      </w:r>
      <w:r>
        <w:t>. This Component is used by the MakePacket System and the SendPacket System.</w:t>
      </w:r>
    </w:p>
    <w:p w14:paraId="427EFA50" w14:textId="77777777" w:rsidR="006A3CD7" w:rsidRDefault="006A3CD7" w:rsidP="00625265"/>
    <w:p w14:paraId="47FD53BD" w14:textId="5410763E" w:rsidR="006A3CD7" w:rsidRDefault="006A3CD7" w:rsidP="00625265">
      <w:r>
        <w:lastRenderedPageBreak/>
        <w:t>//this should be consistent for both 4dof and 6dof</w:t>
      </w:r>
    </w:p>
    <w:p w14:paraId="32382322" w14:textId="77777777" w:rsidR="00625265" w:rsidRDefault="00625265" w:rsidP="00625265">
      <w:pPr>
        <w:pStyle w:val="Heading2"/>
        <w:spacing w:before="0"/>
      </w:pPr>
      <w:bookmarkStart w:id="145" w:name="_Toc58424809"/>
      <w:r>
        <w:t>3.10 SPECS Simulator Systems</w:t>
      </w:r>
      <w:bookmarkEnd w:id="145"/>
    </w:p>
    <w:p w14:paraId="2EA8951C" w14:textId="77777777" w:rsidR="00625265" w:rsidRPr="0030413D" w:rsidRDefault="00625265" w:rsidP="00625265">
      <w:pPr>
        <w:ind w:firstLine="720"/>
      </w:pPr>
      <w:r>
        <w:t>There are four Systems required to manage all of the functionality: FlightControl, EquationsOfMotion, MakePacket, and SendPacket. Systems access certain Components that are needed for reading or writing to, and the type of access must be specified. ReadStorage is just read access to the Compoment data, and WriteStorage is reading and also writing over the Component data.</w:t>
      </w:r>
    </w:p>
    <w:p w14:paraId="146D3123" w14:textId="77777777" w:rsidR="00625265" w:rsidRDefault="00625265" w:rsidP="00625265">
      <w:pPr>
        <w:pStyle w:val="Heading3"/>
        <w:jc w:val="left"/>
      </w:pPr>
      <w:r>
        <w:t>3.8.1 FlightControl</w:t>
      </w:r>
    </w:p>
    <w:p w14:paraId="3C02B6A6" w14:textId="77777777" w:rsidR="00625265" w:rsidRDefault="00625265" w:rsidP="00625265">
      <w:pPr>
        <w:ind w:firstLine="720"/>
      </w:pPr>
      <w:r>
        <w:t xml:space="preserve">This System ultimately handles getting the keypresses from the keyboard and then alters the KeyboardState Component data. So, it will be given WriteStorage access to KeyboardState. </w:t>
      </w:r>
    </w:p>
    <w:p w14:paraId="4F25DB37" w14:textId="77777777" w:rsidR="00625265" w:rsidRPr="00E631A9" w:rsidRDefault="00625265" w:rsidP="00625265">
      <w:pPr>
        <w:ind w:firstLine="720"/>
      </w:pPr>
      <w:r>
        <w:t>To actually detect the keyboard keypresses, we implemented a Rust crate called Device Query, which is able to read the current state of the keys on the keyboard (i.e. key is being pressed or not). In code, Device Query gets list of all the keys being pressed at the current instance, and we check if any of the keys in that list match the keys that we have tied with a function in our FDM. Since more than one key can be pressed at once, we check all of the keys that we care about, and we toggle true the KeyboardState data that corresponds to that key press. Note: before we toggle to true any of the KeyboardState data, we default the data to false. With all of the states set for this instance, the EquationsOfMotion System will take care of the rest, until the next iteration.</w:t>
      </w:r>
    </w:p>
    <w:p w14:paraId="7A57AFCF" w14:textId="77777777" w:rsidR="00625265" w:rsidRDefault="00625265" w:rsidP="00625265">
      <w:pPr>
        <w:pStyle w:val="Heading3"/>
        <w:jc w:val="left"/>
      </w:pPr>
      <w:r>
        <w:t xml:space="preserve">3.8.2 EquationsOfMotion </w:t>
      </w:r>
    </w:p>
    <w:p w14:paraId="11008872" w14:textId="77777777" w:rsidR="00625265" w:rsidRDefault="00625265" w:rsidP="00625265">
      <w:pPr>
        <w:ind w:firstLine="720"/>
      </w:pPr>
      <w:r>
        <w:t xml:space="preserve">This System is what computes the equations of motion for the FDM. This System requires ReadStorage access to KeyboardState and WriteStorage to DataFDM. </w:t>
      </w:r>
    </w:p>
    <w:p w14:paraId="5C7F34C9" w14:textId="74AD89F2" w:rsidR="00625265" w:rsidRDefault="00625265" w:rsidP="00625265">
      <w:pPr>
        <w:ind w:firstLine="720"/>
      </w:pPr>
      <w:r>
        <w:lastRenderedPageBreak/>
        <w:t>The System begins by reading the KeyboardStates and if a state is toggled true, the DataFDM is modified in a certain way depending on the key. For example, if the user is pressing the keyboard to increase thrust, the KeyboardState data representing thrust is toggled to true, and the FDM will take th</w:t>
      </w:r>
      <w:r w:rsidR="00930F69">
        <w:t>at into account for the calculation of that frame</w:t>
      </w:r>
      <w:r>
        <w:t>. That is the part that makes the FDM interactive. Following accounting for keyboard input, this System calculated the loads, or forces, acting on the airplane. From here, the acceleration of the airplane is calculated in Earth space. Then, the velocity of the airplane is calculated in Earth space. The velocity is then directly used to find the displacement in 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 steps taken in the System to compute the equations of motion in the FDM.</w:t>
      </w:r>
    </w:p>
    <w:p w14:paraId="1718E5C7" w14:textId="77777777" w:rsidR="00625265" w:rsidRDefault="00625265" w:rsidP="00625265">
      <w:pPr>
        <w:pStyle w:val="Heading3"/>
        <w:jc w:val="left"/>
      </w:pPr>
      <w:r>
        <w:t>3.8.3 MakePacket</w:t>
      </w:r>
    </w:p>
    <w:p w14:paraId="3133C635" w14:textId="77777777" w:rsidR="00625265" w:rsidRDefault="00625265" w:rsidP="00625265">
      <w:pPr>
        <w:ind w:firstLine="720"/>
      </w:pPr>
      <w:r>
        <w:t>This System is what turns the FDM into a functional flight simulator because it evokes the graphics of FlightGear.</w:t>
      </w:r>
      <w:r w:rsidRPr="00FF4D04">
        <w:t xml:space="preserve"> </w:t>
      </w:r>
      <w:r>
        <w:t xml:space="preserve">It is responsible for sending packets of data to FlightGear via a network socket. The packets contain the data required for FlightGear to know how to position the plane in the simulation, and how to orient the plane accordingly. It accesses both the DataFDM Component and the Packet Component as ReadStorage. </w:t>
      </w:r>
    </w:p>
    <w:p w14:paraId="2A479A99" w14:textId="7D0CCCE3" w:rsidR="00625265" w:rsidRDefault="00625265" w:rsidP="00625265">
      <w:pPr>
        <w:ind w:firstLine="720"/>
      </w:pPr>
      <w:r>
        <w:t xml:space="preserve">The Packet Component holds a vector which contains the FGNetFDM structure serialized into bytes. Inside of this System, an instance of the FGNetFDM structure is </w:t>
      </w:r>
      <w:r>
        <w:lastRenderedPageBreak/>
        <w:t>created and updated with the current calculations from the EquationsOfMotion System, which are stored in the DataFDM Component data. But when the new data variables are passed into the FGNetFDM structure, the data has to be first converted into an array of bytes in native byte order, meaning the byte order native to the machine compiling the software. From here, the byte array is</w:t>
      </w:r>
      <w:r w:rsidRPr="00EE5885">
        <w:rPr>
          <w:color w:val="000000"/>
          <w:shd w:val="clear" w:color="auto" w:fill="FFFFFF"/>
        </w:rPr>
        <w:t xml:space="preserve"> </w:t>
      </w:r>
      <w:r>
        <w:rPr>
          <w:color w:val="000000"/>
          <w:shd w:val="clear" w:color="auto" w:fill="FFFFFF"/>
        </w:rPr>
        <w:t>then read as a big endian representation and turned into an</w:t>
      </w:r>
      <w:r w:rsidRPr="00EE5885">
        <w:t xml:space="preserve"> integer value</w:t>
      </w:r>
      <w:r>
        <w:t xml:space="preserve"> that FlightGear can interpret.</w:t>
      </w:r>
    </w:p>
    <w:p w14:paraId="1802B407" w14:textId="77777777" w:rsidR="00625265" w:rsidRDefault="00625265" w:rsidP="00625265">
      <w:pPr>
        <w:ind w:firstLine="720"/>
      </w:pPr>
      <w:r>
        <w:t xml:space="preserve">The data updated is the position of the airplane in space, and also the orientation of that airplane. The FGNetFDM position data updated is latitude, longitude, and altitude. The orientation variables updated are phy, theta, and psi, which represents the roll, pitch, and yaw, respectively. It is updated with the Euler angles. The FlightGear version is also required to be passed on to the FGNetFDM struct. Once all of the FGNetFDM data has been updated with new values from the current DataFDM Component, and converted to big endian byte order, the data can be arranged into a packet of u8 bytes in the form of a vector, and passed into the Packet Component. </w:t>
      </w:r>
    </w:p>
    <w:p w14:paraId="3AC13F38" w14:textId="77777777" w:rsidR="00625265" w:rsidRDefault="00625265" w:rsidP="00625265">
      <w:pPr>
        <w:pStyle w:val="Heading3"/>
        <w:jc w:val="left"/>
      </w:pPr>
      <w:r>
        <w:t xml:space="preserve">3.8.4 SendPacket </w:t>
      </w:r>
    </w:p>
    <w:p w14:paraId="22A3168C" w14:textId="77777777" w:rsidR="00625265" w:rsidRDefault="00625265" w:rsidP="00625265">
      <w:pPr>
        <w:ind w:firstLine="720"/>
      </w:pPr>
      <w:r>
        <w:t xml:space="preserve">With the packet constructed and updated, this System simply serves to send that packet off to FlightGear via a socket connected on its port. This system only needs read access to the Packet Component. </w:t>
      </w:r>
    </w:p>
    <w:p w14:paraId="7B5849E9" w14:textId="6CAAFD7B" w:rsidR="00625265" w:rsidRDefault="00625265" w:rsidP="00625265"/>
    <w:p w14:paraId="76CB4F1E" w14:textId="6D96C3B6" w:rsidR="00625265" w:rsidRDefault="00625265" w:rsidP="00625265"/>
    <w:p w14:paraId="4BDF17B3" w14:textId="3C02C2E9" w:rsidR="00625265" w:rsidRDefault="00625265" w:rsidP="00625265"/>
    <w:p w14:paraId="50FC459A" w14:textId="1CF3504E" w:rsidR="00625265" w:rsidRDefault="00625265" w:rsidP="00625265"/>
    <w:p w14:paraId="3D5C70AA" w14:textId="2BA5F8C0" w:rsidR="00625265" w:rsidRDefault="00625265" w:rsidP="00625265"/>
    <w:p w14:paraId="1944A89B" w14:textId="232C0D21" w:rsidR="00625265" w:rsidRDefault="00625265" w:rsidP="00625265"/>
    <w:p w14:paraId="6C007444" w14:textId="07C9EA33" w:rsidR="00625265" w:rsidRDefault="00625265" w:rsidP="00625265"/>
    <w:p w14:paraId="682A4971" w14:textId="2B246C66" w:rsidR="00625265" w:rsidRDefault="00625265" w:rsidP="00625265"/>
    <w:p w14:paraId="2F5F6244" w14:textId="64F43970" w:rsidR="00625265" w:rsidRDefault="00625265" w:rsidP="00625265"/>
    <w:p w14:paraId="084C5FC6" w14:textId="695BE862" w:rsidR="00625265" w:rsidRDefault="00625265" w:rsidP="00625265"/>
    <w:p w14:paraId="05EEEDB1" w14:textId="46B86087" w:rsidR="00625265" w:rsidRDefault="00625265" w:rsidP="00625265"/>
    <w:p w14:paraId="2A5C06DE" w14:textId="15B0C921" w:rsidR="00625265" w:rsidRDefault="00625265" w:rsidP="00625265"/>
    <w:p w14:paraId="3A20B302" w14:textId="63D668E1" w:rsidR="00625265" w:rsidRDefault="00625265" w:rsidP="00625265"/>
    <w:p w14:paraId="33825E99" w14:textId="0E589379" w:rsidR="00625265" w:rsidRDefault="00625265" w:rsidP="00625265"/>
    <w:p w14:paraId="771E3A42" w14:textId="0D1FED2A" w:rsidR="00625265" w:rsidRDefault="00625265" w:rsidP="00625265"/>
    <w:p w14:paraId="1CDA254C" w14:textId="67CECFF3" w:rsidR="00625265" w:rsidRDefault="00625265" w:rsidP="00625265"/>
    <w:p w14:paraId="040C79E5" w14:textId="56A65C39" w:rsidR="00625265" w:rsidRDefault="00625265" w:rsidP="00625265"/>
    <w:p w14:paraId="472CD737" w14:textId="5522D163" w:rsidR="00625265" w:rsidRDefault="00625265" w:rsidP="00625265"/>
    <w:p w14:paraId="33C7B7C7" w14:textId="1E21C069" w:rsidR="00625265" w:rsidRDefault="00625265" w:rsidP="00625265"/>
    <w:p w14:paraId="0FDF4F8B" w14:textId="77777777" w:rsidR="00625265" w:rsidRPr="00625265" w:rsidRDefault="00625265" w:rsidP="00625265"/>
    <w:p w14:paraId="7241B9E1" w14:textId="7A37570F" w:rsidR="00251273" w:rsidRPr="00945D24" w:rsidRDefault="00251273" w:rsidP="003D7E9C">
      <w:pPr>
        <w:pStyle w:val="Heading1"/>
      </w:pPr>
      <w:bookmarkStart w:id="146" w:name="_Toc58424811"/>
      <w:r w:rsidRPr="00945D24">
        <w:t>IV.  Analysis and Results</w:t>
      </w:r>
      <w:bookmarkEnd w:id="146"/>
    </w:p>
    <w:p w14:paraId="10BB158C" w14:textId="77796515" w:rsidR="00B5238D" w:rsidRDefault="00B5238D" w:rsidP="00B63DCA">
      <w:pPr>
        <w:ind w:firstLine="720"/>
      </w:pPr>
      <w:r>
        <w:t xml:space="preserve">This section explains the results obtained by the tests performed in Chapter III. </w:t>
      </w:r>
      <w:r w:rsidR="00B63DCA">
        <w:t>We first discuss the</w:t>
      </w:r>
      <w:r w:rsidR="00112836">
        <w:t xml:space="preserve"> final</w:t>
      </w:r>
      <w:r w:rsidR="00B63DCA">
        <w:t xml:space="preserve"> application built together</w:t>
      </w:r>
      <w:r w:rsidR="00C63D64">
        <w:t xml:space="preserve"> as an ECS</w:t>
      </w:r>
      <w:r w:rsidR="00B63DCA">
        <w:t xml:space="preserve"> to make an airplane fly, and then we discuss the tests </w:t>
      </w:r>
      <w:r w:rsidR="00C048B5">
        <w:t>performed</w:t>
      </w:r>
      <w:r w:rsidR="00B63DCA">
        <w:t xml:space="preserve"> to determine equivalency of our </w:t>
      </w:r>
      <w:r w:rsidR="00C048B5">
        <w:t xml:space="preserve">Rust/ECS </w:t>
      </w:r>
      <w:r w:rsidR="00B63DCA">
        <w:t xml:space="preserve">FDM to the benchmark </w:t>
      </w:r>
      <w:r w:rsidR="00C048B5">
        <w:t xml:space="preserve">C++/OOP </w:t>
      </w:r>
      <w:r w:rsidR="00B63DCA">
        <w:t xml:space="preserve">FDM. </w:t>
      </w:r>
    </w:p>
    <w:p w14:paraId="576E2956" w14:textId="5F887FD8" w:rsidR="00112836" w:rsidRDefault="00112836" w:rsidP="00112836">
      <w:pPr>
        <w:pStyle w:val="Heading2"/>
      </w:pPr>
      <w:bookmarkStart w:id="147" w:name="_Toc58424812"/>
      <w:r>
        <w:lastRenderedPageBreak/>
        <w:t xml:space="preserve">4.1 </w:t>
      </w:r>
      <w:r w:rsidR="007168FC">
        <w:t xml:space="preserve">Flight </w:t>
      </w:r>
      <w:r>
        <w:t>Simulation Application</w:t>
      </w:r>
      <w:bookmarkEnd w:id="147"/>
      <w:r w:rsidR="00C36065">
        <w:t>s</w:t>
      </w:r>
    </w:p>
    <w:p w14:paraId="79E60696" w14:textId="04D5B096" w:rsidR="00F40FF8" w:rsidRDefault="00006A93" w:rsidP="00112836">
      <w:r>
        <w:tab/>
        <w:t>The FDM</w:t>
      </w:r>
      <w:r w:rsidR="007168FC">
        <w:t>s</w:t>
      </w:r>
      <w:r>
        <w:t xml:space="preserve"> built and discus</w:t>
      </w:r>
      <w:r w:rsidR="007168FC">
        <w:t>sed in Chapter III ultimately are</w:t>
      </w:r>
      <w:r>
        <w:t xml:space="preserve"> able to fully function as a flight simulation application when paired with FlightGear</w:t>
      </w:r>
      <w:r w:rsidR="00114BFA">
        <w:t>’s graphics</w:t>
      </w:r>
      <w:r w:rsidR="00412A30">
        <w:t xml:space="preserve">. </w:t>
      </w:r>
      <w:r w:rsidR="007168FC">
        <w:t xml:space="preserve">By re-implementing Palmer’s FDM, and </w:t>
      </w:r>
      <w:r w:rsidR="00090439">
        <w:t>B</w:t>
      </w:r>
      <w:r w:rsidR="007168FC">
        <w:t xml:space="preserve">ourg’s FDM, </w:t>
      </w:r>
      <w:r w:rsidR="00090439">
        <w:t>we were a</w:t>
      </w:r>
      <w:r w:rsidR="005D384A">
        <w:t xml:space="preserve">ble to mimic </w:t>
      </w:r>
      <w:r w:rsidR="0097178A">
        <w:t xml:space="preserve">their </w:t>
      </w:r>
      <w:r w:rsidR="00090439">
        <w:t>realistic flight dynamic</w:t>
      </w:r>
      <w:r w:rsidR="007168FC">
        <w:t>s and determine the position and the orientation</w:t>
      </w:r>
      <w:r w:rsidR="00B21100">
        <w:t xml:space="preserve"> to be sent to FlightGear via a </w:t>
      </w:r>
      <w:r w:rsidR="003A5AF7">
        <w:t xml:space="preserve">UDP </w:t>
      </w:r>
      <w:r w:rsidR="00B21100">
        <w:t>packet to visualize</w:t>
      </w:r>
      <w:r w:rsidR="00F446F2">
        <w:t xml:space="preserve"> </w:t>
      </w:r>
      <w:r w:rsidR="005D4D5C">
        <w:t xml:space="preserve">the airplane </w:t>
      </w:r>
      <w:r w:rsidR="00F446F2">
        <w:t>on the screen</w:t>
      </w:r>
      <w:r w:rsidR="00B21100">
        <w:t xml:space="preserve">. </w:t>
      </w:r>
    </w:p>
    <w:p w14:paraId="7FF3E8D3" w14:textId="7796E83D" w:rsidR="007168FC" w:rsidRDefault="007168FC" w:rsidP="007168FC">
      <w:pPr>
        <w:pStyle w:val="Heading2"/>
      </w:pPr>
      <w:r>
        <w:t>4.2 4-DOF FDM Equivalency Verification</w:t>
      </w:r>
    </w:p>
    <w:p w14:paraId="736F93F9" w14:textId="4AA15948" w:rsidR="007168FC" w:rsidRDefault="007168FC" w:rsidP="00112836"/>
    <w:p w14:paraId="519A47E5" w14:textId="60DB011D" w:rsidR="004612DC" w:rsidRPr="003D7E65" w:rsidRDefault="004612DC" w:rsidP="004612DC">
      <w:pPr>
        <w:pStyle w:val="Heading3"/>
        <w:jc w:val="left"/>
      </w:pPr>
      <w:r>
        <w:t>4.2.1 Test One (Throttle)</w:t>
      </w:r>
    </w:p>
    <w:tbl>
      <w:tblPr>
        <w:tblStyle w:val="TableGrid"/>
        <w:tblW w:w="0" w:type="auto"/>
        <w:jc w:val="center"/>
        <w:tblCellMar>
          <w:left w:w="115" w:type="dxa"/>
          <w:right w:w="115" w:type="dxa"/>
        </w:tblCellMar>
        <w:tblLook w:val="04A0" w:firstRow="1" w:lastRow="0" w:firstColumn="1" w:lastColumn="0" w:noHBand="0" w:noVBand="1"/>
      </w:tblPr>
      <w:tblGrid>
        <w:gridCol w:w="2907"/>
        <w:gridCol w:w="1862"/>
        <w:gridCol w:w="2268"/>
      </w:tblGrid>
      <w:tr w:rsidR="004612DC" w14:paraId="374A4358" w14:textId="77777777" w:rsidTr="000C0996">
        <w:trPr>
          <w:trHeight w:val="332"/>
          <w:jc w:val="center"/>
        </w:trPr>
        <w:tc>
          <w:tcPr>
            <w:tcW w:w="0" w:type="auto"/>
          </w:tcPr>
          <w:p w14:paraId="26C4F3A2" w14:textId="77777777" w:rsidR="004612DC" w:rsidRDefault="004612DC" w:rsidP="000C0996">
            <w:pPr>
              <w:spacing w:line="240" w:lineRule="auto"/>
            </w:pPr>
          </w:p>
        </w:tc>
        <w:tc>
          <w:tcPr>
            <w:tcW w:w="0" w:type="auto"/>
          </w:tcPr>
          <w:p w14:paraId="6CC366B7" w14:textId="77777777" w:rsidR="004612DC" w:rsidRDefault="004612DC" w:rsidP="000C0996">
            <w:pPr>
              <w:spacing w:line="240" w:lineRule="auto"/>
            </w:pPr>
            <w:r>
              <w:t>Rust/ECS Output</w:t>
            </w:r>
          </w:p>
        </w:tc>
        <w:tc>
          <w:tcPr>
            <w:tcW w:w="0" w:type="auto"/>
          </w:tcPr>
          <w:p w14:paraId="1F4864A8" w14:textId="77DFCC20" w:rsidR="004612DC" w:rsidRDefault="004612DC" w:rsidP="00A00F60">
            <w:pPr>
              <w:spacing w:line="240" w:lineRule="auto"/>
            </w:pPr>
            <w:r>
              <w:t xml:space="preserve">C Benchmark Output </w:t>
            </w:r>
          </w:p>
        </w:tc>
      </w:tr>
      <w:tr w:rsidR="004612DC" w14:paraId="270F364E" w14:textId="77777777" w:rsidTr="000C0996">
        <w:trPr>
          <w:jc w:val="center"/>
        </w:trPr>
        <w:tc>
          <w:tcPr>
            <w:tcW w:w="0" w:type="auto"/>
          </w:tcPr>
          <w:p w14:paraId="3706574B" w14:textId="2462D980" w:rsidR="004612DC" w:rsidRDefault="00F95060" w:rsidP="000C0996">
            <w:pPr>
              <w:spacing w:line="240" w:lineRule="auto"/>
            </w:pPr>
            <w:r>
              <w:t xml:space="preserve">Total </w:t>
            </w:r>
            <w:r w:rsidR="00A00F60">
              <w:t>Distance Traveled</w:t>
            </w:r>
            <w:r>
              <w:t xml:space="preserve"> (m)</w:t>
            </w:r>
          </w:p>
        </w:tc>
        <w:tc>
          <w:tcPr>
            <w:tcW w:w="0" w:type="auto"/>
          </w:tcPr>
          <w:p w14:paraId="40B00DE4" w14:textId="3C5FDEAD" w:rsidR="004612DC" w:rsidRDefault="00565D57" w:rsidP="000C0996">
            <w:pPr>
              <w:spacing w:line="240" w:lineRule="auto"/>
            </w:pPr>
            <w:r w:rsidRPr="00565D57">
              <w:t>1470.183480</w:t>
            </w:r>
          </w:p>
        </w:tc>
        <w:tc>
          <w:tcPr>
            <w:tcW w:w="0" w:type="auto"/>
          </w:tcPr>
          <w:p w14:paraId="6A5A58D8" w14:textId="596FE004" w:rsidR="004612DC" w:rsidRDefault="00565D57" w:rsidP="000C0996">
            <w:pPr>
              <w:spacing w:line="240" w:lineRule="auto"/>
            </w:pPr>
            <w:r w:rsidRPr="00565D57">
              <w:t>1470.183480</w:t>
            </w:r>
          </w:p>
        </w:tc>
      </w:tr>
      <w:tr w:rsidR="004612DC" w14:paraId="48D99DEF" w14:textId="77777777" w:rsidTr="000C0996">
        <w:trPr>
          <w:jc w:val="center"/>
        </w:trPr>
        <w:tc>
          <w:tcPr>
            <w:tcW w:w="0" w:type="auto"/>
          </w:tcPr>
          <w:p w14:paraId="0DA30E07" w14:textId="3E49A6FA" w:rsidR="004612DC" w:rsidRDefault="00A00F60" w:rsidP="000C0996">
            <w:pPr>
              <w:spacing w:line="240" w:lineRule="auto"/>
            </w:pPr>
            <w:r>
              <w:t>Altitude (m)</w:t>
            </w:r>
          </w:p>
        </w:tc>
        <w:tc>
          <w:tcPr>
            <w:tcW w:w="0" w:type="auto"/>
          </w:tcPr>
          <w:p w14:paraId="4BCDD5B7" w14:textId="7796E23E" w:rsidR="004612DC" w:rsidRDefault="00565D57" w:rsidP="000C0996">
            <w:pPr>
              <w:spacing w:line="240" w:lineRule="auto"/>
            </w:pPr>
            <w:r w:rsidRPr="00565D57">
              <w:t>4.107990</w:t>
            </w:r>
          </w:p>
        </w:tc>
        <w:tc>
          <w:tcPr>
            <w:tcW w:w="0" w:type="auto"/>
          </w:tcPr>
          <w:p w14:paraId="017D8EBD" w14:textId="39F810E9" w:rsidR="004612DC" w:rsidRDefault="00565D57" w:rsidP="000C0996">
            <w:pPr>
              <w:spacing w:line="240" w:lineRule="auto"/>
            </w:pPr>
            <w:r w:rsidRPr="00565D57">
              <w:t>4.107990</w:t>
            </w:r>
          </w:p>
        </w:tc>
      </w:tr>
      <w:tr w:rsidR="004612DC" w14:paraId="0CD85667" w14:textId="77777777" w:rsidTr="000C0996">
        <w:trPr>
          <w:jc w:val="center"/>
        </w:trPr>
        <w:tc>
          <w:tcPr>
            <w:tcW w:w="0" w:type="auto"/>
          </w:tcPr>
          <w:p w14:paraId="5F8CB948" w14:textId="04693C64" w:rsidR="004612DC" w:rsidRDefault="00A00F60" w:rsidP="000C0996">
            <w:pPr>
              <w:spacing w:line="240" w:lineRule="auto"/>
            </w:pPr>
            <w:r>
              <w:t>Speed (</w:t>
            </w:r>
            <w:r w:rsidR="002C010F">
              <w:t>m/s)</w:t>
            </w:r>
          </w:p>
        </w:tc>
        <w:tc>
          <w:tcPr>
            <w:tcW w:w="0" w:type="auto"/>
          </w:tcPr>
          <w:p w14:paraId="34ACF432" w14:textId="268A1C99" w:rsidR="004612DC" w:rsidRDefault="00565D57" w:rsidP="000C0996">
            <w:pPr>
              <w:spacing w:line="240" w:lineRule="auto"/>
            </w:pPr>
            <w:r w:rsidRPr="00565D57">
              <w:t>56.192869</w:t>
            </w:r>
          </w:p>
        </w:tc>
        <w:tc>
          <w:tcPr>
            <w:tcW w:w="0" w:type="auto"/>
          </w:tcPr>
          <w:p w14:paraId="6A20F15C" w14:textId="73EC1CE2" w:rsidR="004612DC" w:rsidRPr="00D064BF" w:rsidRDefault="00565D57" w:rsidP="000C0996">
            <w:pPr>
              <w:keepNext/>
              <w:spacing w:line="240" w:lineRule="auto"/>
            </w:pPr>
            <w:r w:rsidRPr="00565D57">
              <w:t>56.192869</w:t>
            </w:r>
          </w:p>
        </w:tc>
      </w:tr>
    </w:tbl>
    <w:p w14:paraId="62776A2F" w14:textId="77777777" w:rsidR="004612DC" w:rsidRPr="009046B7" w:rsidRDefault="004612DC" w:rsidP="004612DC">
      <w:pPr>
        <w:pStyle w:val="Caption"/>
        <w:jc w:val="center"/>
        <w:rPr>
          <w:b w:val="0"/>
        </w:rPr>
      </w:pPr>
      <w:bookmarkStart w:id="148" w:name="_Toc58874913"/>
      <w:r w:rsidRPr="009046B7">
        <w:rPr>
          <w:b w:val="0"/>
        </w:rPr>
        <w:t xml:space="preserve">Table </w:t>
      </w:r>
      <w:r>
        <w:rPr>
          <w:b w:val="0"/>
        </w:rPr>
        <w:fldChar w:fldCharType="begin"/>
      </w:r>
      <w:r>
        <w:rPr>
          <w:b w:val="0"/>
        </w:rPr>
        <w:instrText xml:space="preserve"> SEQ Table \* ARABIC </w:instrText>
      </w:r>
      <w:r>
        <w:rPr>
          <w:b w:val="0"/>
        </w:rPr>
        <w:fldChar w:fldCharType="separate"/>
      </w:r>
      <w:r>
        <w:rPr>
          <w:b w:val="0"/>
          <w:noProof/>
        </w:rPr>
        <w:t>12</w:t>
      </w:r>
      <w:r>
        <w:rPr>
          <w:b w:val="0"/>
        </w:rPr>
        <w:fldChar w:fldCharType="end"/>
      </w:r>
      <w:r w:rsidRPr="009046B7">
        <w:rPr>
          <w:b w:val="0"/>
        </w:rPr>
        <w:t>: Numerical Results for Test One</w:t>
      </w:r>
      <w:bookmarkEnd w:id="148"/>
    </w:p>
    <w:p w14:paraId="1A3172D4" w14:textId="35BEAAFC" w:rsidR="004612DC" w:rsidRPr="004A322E" w:rsidRDefault="004612DC" w:rsidP="004612DC">
      <w:pPr>
        <w:pStyle w:val="Heading3"/>
        <w:jc w:val="left"/>
      </w:pPr>
      <w:r>
        <w:t>4.2.2 Test Two (Angle of Attack)</w:t>
      </w:r>
    </w:p>
    <w:tbl>
      <w:tblPr>
        <w:tblStyle w:val="TableGrid"/>
        <w:tblW w:w="0" w:type="auto"/>
        <w:jc w:val="center"/>
        <w:tblCellMar>
          <w:left w:w="115" w:type="dxa"/>
          <w:right w:w="115" w:type="dxa"/>
        </w:tblCellMar>
        <w:tblLook w:val="04A0" w:firstRow="1" w:lastRow="0" w:firstColumn="1" w:lastColumn="0" w:noHBand="0" w:noVBand="1"/>
      </w:tblPr>
      <w:tblGrid>
        <w:gridCol w:w="2907"/>
        <w:gridCol w:w="1862"/>
        <w:gridCol w:w="2268"/>
      </w:tblGrid>
      <w:tr w:rsidR="004612DC" w14:paraId="43373D68" w14:textId="77777777" w:rsidTr="000C0996">
        <w:trPr>
          <w:trHeight w:val="332"/>
          <w:jc w:val="center"/>
        </w:trPr>
        <w:tc>
          <w:tcPr>
            <w:tcW w:w="0" w:type="auto"/>
          </w:tcPr>
          <w:p w14:paraId="760EFC1D" w14:textId="77777777" w:rsidR="004612DC" w:rsidRDefault="004612DC" w:rsidP="000C0996">
            <w:pPr>
              <w:spacing w:line="240" w:lineRule="auto"/>
            </w:pPr>
          </w:p>
        </w:tc>
        <w:tc>
          <w:tcPr>
            <w:tcW w:w="0" w:type="auto"/>
          </w:tcPr>
          <w:p w14:paraId="37EAE137" w14:textId="77777777" w:rsidR="004612DC" w:rsidRDefault="004612DC" w:rsidP="000C0996">
            <w:pPr>
              <w:spacing w:line="240" w:lineRule="auto"/>
            </w:pPr>
            <w:r>
              <w:t>Rust/ECS Output</w:t>
            </w:r>
          </w:p>
        </w:tc>
        <w:tc>
          <w:tcPr>
            <w:tcW w:w="0" w:type="auto"/>
          </w:tcPr>
          <w:p w14:paraId="48CEDE69" w14:textId="478C3063" w:rsidR="004612DC" w:rsidRDefault="004612DC" w:rsidP="00A00F60">
            <w:pPr>
              <w:spacing w:line="240" w:lineRule="auto"/>
            </w:pPr>
            <w:r>
              <w:t xml:space="preserve">C Benchmark Output </w:t>
            </w:r>
          </w:p>
        </w:tc>
      </w:tr>
      <w:tr w:rsidR="004612DC" w14:paraId="7BE52C10" w14:textId="77777777" w:rsidTr="000C0996">
        <w:trPr>
          <w:jc w:val="center"/>
        </w:trPr>
        <w:tc>
          <w:tcPr>
            <w:tcW w:w="0" w:type="auto"/>
          </w:tcPr>
          <w:p w14:paraId="393BA1C3" w14:textId="17864F86" w:rsidR="004612DC" w:rsidRDefault="00F95060" w:rsidP="000C0996">
            <w:pPr>
              <w:spacing w:line="240" w:lineRule="auto"/>
            </w:pPr>
            <w:r>
              <w:t>Total Distance Traveled (m)</w:t>
            </w:r>
          </w:p>
        </w:tc>
        <w:tc>
          <w:tcPr>
            <w:tcW w:w="0" w:type="auto"/>
          </w:tcPr>
          <w:p w14:paraId="54FEA771" w14:textId="231E6D3D" w:rsidR="004612DC" w:rsidRDefault="00090C34" w:rsidP="000C0996">
            <w:pPr>
              <w:spacing w:line="240" w:lineRule="auto"/>
            </w:pPr>
            <w:r w:rsidRPr="00090C34">
              <w:t>1341.911816</w:t>
            </w:r>
          </w:p>
        </w:tc>
        <w:tc>
          <w:tcPr>
            <w:tcW w:w="0" w:type="auto"/>
          </w:tcPr>
          <w:p w14:paraId="5524B29E" w14:textId="4F31C108" w:rsidR="004612DC" w:rsidRDefault="00090C34" w:rsidP="000C0996">
            <w:pPr>
              <w:spacing w:line="240" w:lineRule="auto"/>
            </w:pPr>
            <w:r w:rsidRPr="00090C34">
              <w:t>1341.911816</w:t>
            </w:r>
          </w:p>
        </w:tc>
      </w:tr>
      <w:tr w:rsidR="004612DC" w14:paraId="25FA03E5" w14:textId="77777777" w:rsidTr="000C0996">
        <w:trPr>
          <w:jc w:val="center"/>
        </w:trPr>
        <w:tc>
          <w:tcPr>
            <w:tcW w:w="0" w:type="auto"/>
          </w:tcPr>
          <w:p w14:paraId="21D86BC2" w14:textId="4ACED7AD" w:rsidR="004612DC" w:rsidRDefault="00F95060" w:rsidP="000C0996">
            <w:pPr>
              <w:spacing w:line="240" w:lineRule="auto"/>
            </w:pPr>
            <w:r>
              <w:t>Altitude (m)</w:t>
            </w:r>
          </w:p>
        </w:tc>
        <w:tc>
          <w:tcPr>
            <w:tcW w:w="0" w:type="auto"/>
          </w:tcPr>
          <w:p w14:paraId="204D69EE" w14:textId="26CD5C44" w:rsidR="004612DC" w:rsidRDefault="00090C34" w:rsidP="000C0996">
            <w:pPr>
              <w:spacing w:line="240" w:lineRule="auto"/>
            </w:pPr>
            <w:r w:rsidRPr="00090C34">
              <w:t>72.797432</w:t>
            </w:r>
          </w:p>
        </w:tc>
        <w:tc>
          <w:tcPr>
            <w:tcW w:w="0" w:type="auto"/>
          </w:tcPr>
          <w:p w14:paraId="2E9BB1A0" w14:textId="5FE24C2F" w:rsidR="004612DC" w:rsidRDefault="00090C34" w:rsidP="000C0996">
            <w:pPr>
              <w:spacing w:line="240" w:lineRule="auto"/>
            </w:pPr>
            <w:r w:rsidRPr="00090C34">
              <w:t>72.797432</w:t>
            </w:r>
          </w:p>
        </w:tc>
      </w:tr>
      <w:tr w:rsidR="004612DC" w14:paraId="7B662E2D" w14:textId="77777777" w:rsidTr="000C0996">
        <w:trPr>
          <w:jc w:val="center"/>
        </w:trPr>
        <w:tc>
          <w:tcPr>
            <w:tcW w:w="0" w:type="auto"/>
          </w:tcPr>
          <w:p w14:paraId="03742796" w14:textId="785C5237" w:rsidR="004612DC" w:rsidRDefault="00F95060" w:rsidP="000C0996">
            <w:pPr>
              <w:spacing w:line="240" w:lineRule="auto"/>
            </w:pPr>
            <w:r>
              <w:t>Speed (m/s</w:t>
            </w:r>
            <w:r w:rsidR="004612DC">
              <w:t>)</w:t>
            </w:r>
          </w:p>
        </w:tc>
        <w:tc>
          <w:tcPr>
            <w:tcW w:w="0" w:type="auto"/>
          </w:tcPr>
          <w:p w14:paraId="1A1F4C3C" w14:textId="2AB944A2" w:rsidR="004612DC" w:rsidRDefault="00090C34" w:rsidP="000C0996">
            <w:pPr>
              <w:spacing w:line="240" w:lineRule="auto"/>
            </w:pPr>
            <w:r w:rsidRPr="00090C34">
              <w:t>43.417180</w:t>
            </w:r>
          </w:p>
        </w:tc>
        <w:tc>
          <w:tcPr>
            <w:tcW w:w="0" w:type="auto"/>
          </w:tcPr>
          <w:p w14:paraId="3DBC49C0" w14:textId="750D534E" w:rsidR="004612DC" w:rsidRPr="00D064BF" w:rsidRDefault="00090C34" w:rsidP="000C0996">
            <w:pPr>
              <w:keepNext/>
              <w:spacing w:line="240" w:lineRule="auto"/>
            </w:pPr>
            <w:r w:rsidRPr="00090C34">
              <w:t>43.417180</w:t>
            </w:r>
          </w:p>
        </w:tc>
      </w:tr>
    </w:tbl>
    <w:p w14:paraId="1A0675FA" w14:textId="77777777" w:rsidR="004612DC" w:rsidRPr="009046B7" w:rsidRDefault="004612DC" w:rsidP="004612DC">
      <w:pPr>
        <w:pStyle w:val="Caption"/>
        <w:jc w:val="center"/>
        <w:rPr>
          <w:b w:val="0"/>
        </w:rPr>
      </w:pPr>
      <w:bookmarkStart w:id="149" w:name="_Toc58874914"/>
      <w:r w:rsidRPr="009046B7">
        <w:rPr>
          <w:b w:val="0"/>
        </w:rPr>
        <w:t xml:space="preserve">Table </w:t>
      </w:r>
      <w:r>
        <w:rPr>
          <w:b w:val="0"/>
        </w:rPr>
        <w:fldChar w:fldCharType="begin"/>
      </w:r>
      <w:r>
        <w:rPr>
          <w:b w:val="0"/>
        </w:rPr>
        <w:instrText xml:space="preserve"> SEQ Table \* ARABIC </w:instrText>
      </w:r>
      <w:r>
        <w:rPr>
          <w:b w:val="0"/>
        </w:rPr>
        <w:fldChar w:fldCharType="separate"/>
      </w:r>
      <w:r>
        <w:rPr>
          <w:b w:val="0"/>
          <w:noProof/>
        </w:rPr>
        <w:t>13</w:t>
      </w:r>
      <w:r>
        <w:rPr>
          <w:b w:val="0"/>
        </w:rPr>
        <w:fldChar w:fldCharType="end"/>
      </w:r>
      <w:r w:rsidRPr="009046B7">
        <w:rPr>
          <w:b w:val="0"/>
        </w:rPr>
        <w:t>: Numerical Results for Test Two</w:t>
      </w:r>
      <w:bookmarkEnd w:id="149"/>
    </w:p>
    <w:p w14:paraId="04E8B497" w14:textId="776C58CD" w:rsidR="004612DC" w:rsidRDefault="004612DC" w:rsidP="004612DC">
      <w:pPr>
        <w:pStyle w:val="Heading3"/>
        <w:jc w:val="left"/>
      </w:pPr>
      <w:r>
        <w:t>4.2.3 Test Three (Bank)</w:t>
      </w:r>
    </w:p>
    <w:tbl>
      <w:tblPr>
        <w:tblStyle w:val="TableGrid"/>
        <w:tblW w:w="0" w:type="auto"/>
        <w:jc w:val="center"/>
        <w:tblCellMar>
          <w:left w:w="115" w:type="dxa"/>
          <w:right w:w="115" w:type="dxa"/>
        </w:tblCellMar>
        <w:tblLook w:val="04A0" w:firstRow="1" w:lastRow="0" w:firstColumn="1" w:lastColumn="0" w:noHBand="0" w:noVBand="1"/>
      </w:tblPr>
      <w:tblGrid>
        <w:gridCol w:w="2907"/>
        <w:gridCol w:w="1862"/>
        <w:gridCol w:w="2268"/>
      </w:tblGrid>
      <w:tr w:rsidR="00B13269" w14:paraId="0A314DF9" w14:textId="77777777" w:rsidTr="000C0996">
        <w:trPr>
          <w:trHeight w:val="332"/>
          <w:jc w:val="center"/>
        </w:trPr>
        <w:tc>
          <w:tcPr>
            <w:tcW w:w="0" w:type="auto"/>
          </w:tcPr>
          <w:p w14:paraId="466F8186" w14:textId="77777777" w:rsidR="00B13269" w:rsidRDefault="00B13269" w:rsidP="000C0996">
            <w:pPr>
              <w:spacing w:line="240" w:lineRule="auto"/>
            </w:pPr>
          </w:p>
        </w:tc>
        <w:tc>
          <w:tcPr>
            <w:tcW w:w="0" w:type="auto"/>
          </w:tcPr>
          <w:p w14:paraId="3EC8C6F3" w14:textId="77777777" w:rsidR="00B13269" w:rsidRDefault="00B13269" w:rsidP="000C0996">
            <w:pPr>
              <w:spacing w:line="240" w:lineRule="auto"/>
            </w:pPr>
            <w:r>
              <w:t>Rust/ECS Output</w:t>
            </w:r>
          </w:p>
        </w:tc>
        <w:tc>
          <w:tcPr>
            <w:tcW w:w="0" w:type="auto"/>
          </w:tcPr>
          <w:p w14:paraId="378526E1" w14:textId="77777777" w:rsidR="00B13269" w:rsidRDefault="00B13269" w:rsidP="000C0996">
            <w:pPr>
              <w:spacing w:line="240" w:lineRule="auto"/>
            </w:pPr>
            <w:r>
              <w:t xml:space="preserve">C Benchmark Output </w:t>
            </w:r>
          </w:p>
        </w:tc>
      </w:tr>
      <w:tr w:rsidR="00B13269" w14:paraId="23FAB602" w14:textId="77777777" w:rsidTr="000C0996">
        <w:trPr>
          <w:jc w:val="center"/>
        </w:trPr>
        <w:tc>
          <w:tcPr>
            <w:tcW w:w="0" w:type="auto"/>
          </w:tcPr>
          <w:p w14:paraId="208900D5" w14:textId="77777777" w:rsidR="00B13269" w:rsidRDefault="00B13269" w:rsidP="000C0996">
            <w:pPr>
              <w:spacing w:line="240" w:lineRule="auto"/>
            </w:pPr>
            <w:r>
              <w:t>Total Distance Traveled (m)</w:t>
            </w:r>
          </w:p>
        </w:tc>
        <w:tc>
          <w:tcPr>
            <w:tcW w:w="0" w:type="auto"/>
          </w:tcPr>
          <w:p w14:paraId="4BBE19D7" w14:textId="05894B78" w:rsidR="00B13269" w:rsidRDefault="00F87F0E" w:rsidP="00090C34">
            <w:pPr>
              <w:spacing w:line="240" w:lineRule="auto"/>
            </w:pPr>
            <w:r w:rsidRPr="00F87F0E">
              <w:t>893.011117</w:t>
            </w:r>
          </w:p>
        </w:tc>
        <w:tc>
          <w:tcPr>
            <w:tcW w:w="0" w:type="auto"/>
          </w:tcPr>
          <w:p w14:paraId="56F22ED0" w14:textId="139798AC" w:rsidR="00B13269" w:rsidRDefault="00F87F0E" w:rsidP="000C0996">
            <w:pPr>
              <w:spacing w:line="240" w:lineRule="auto"/>
            </w:pPr>
            <w:r w:rsidRPr="00F87F0E">
              <w:t>893.011117</w:t>
            </w:r>
          </w:p>
        </w:tc>
      </w:tr>
      <w:tr w:rsidR="00B13269" w14:paraId="4C912C39" w14:textId="77777777" w:rsidTr="000C0996">
        <w:trPr>
          <w:jc w:val="center"/>
        </w:trPr>
        <w:tc>
          <w:tcPr>
            <w:tcW w:w="0" w:type="auto"/>
          </w:tcPr>
          <w:p w14:paraId="64253966" w14:textId="77777777" w:rsidR="00B13269" w:rsidRDefault="00B13269" w:rsidP="000C0996">
            <w:pPr>
              <w:spacing w:line="240" w:lineRule="auto"/>
            </w:pPr>
            <w:r>
              <w:t>Altitude (m)</w:t>
            </w:r>
          </w:p>
        </w:tc>
        <w:tc>
          <w:tcPr>
            <w:tcW w:w="0" w:type="auto"/>
          </w:tcPr>
          <w:p w14:paraId="0317F39F" w14:textId="61851FD6" w:rsidR="00B13269" w:rsidRDefault="00F87F0E" w:rsidP="00090C34">
            <w:pPr>
              <w:spacing w:line="240" w:lineRule="auto"/>
            </w:pPr>
            <w:r w:rsidRPr="00F87F0E">
              <w:t>99.300874</w:t>
            </w:r>
          </w:p>
        </w:tc>
        <w:tc>
          <w:tcPr>
            <w:tcW w:w="0" w:type="auto"/>
          </w:tcPr>
          <w:p w14:paraId="48E9CE03" w14:textId="6DA8A9BA" w:rsidR="00B13269" w:rsidRDefault="00F87F0E" w:rsidP="00090C34">
            <w:pPr>
              <w:spacing w:line="240" w:lineRule="auto"/>
            </w:pPr>
            <w:r w:rsidRPr="00F87F0E">
              <w:t>99.300874</w:t>
            </w:r>
          </w:p>
        </w:tc>
      </w:tr>
      <w:tr w:rsidR="00B13269" w14:paraId="570C1502" w14:textId="77777777" w:rsidTr="000C0996">
        <w:trPr>
          <w:jc w:val="center"/>
        </w:trPr>
        <w:tc>
          <w:tcPr>
            <w:tcW w:w="0" w:type="auto"/>
          </w:tcPr>
          <w:p w14:paraId="785A5D19" w14:textId="77777777" w:rsidR="00B13269" w:rsidRDefault="00B13269" w:rsidP="000C0996">
            <w:pPr>
              <w:spacing w:line="240" w:lineRule="auto"/>
            </w:pPr>
            <w:r>
              <w:t>Speed (m/s)</w:t>
            </w:r>
          </w:p>
        </w:tc>
        <w:tc>
          <w:tcPr>
            <w:tcW w:w="0" w:type="auto"/>
          </w:tcPr>
          <w:p w14:paraId="3DB2727B" w14:textId="5A01219D" w:rsidR="00B13269" w:rsidRDefault="00F87F0E" w:rsidP="00090C34">
            <w:pPr>
              <w:spacing w:line="240" w:lineRule="auto"/>
            </w:pPr>
            <w:r w:rsidRPr="00F87F0E">
              <w:t>32.637523</w:t>
            </w:r>
          </w:p>
        </w:tc>
        <w:tc>
          <w:tcPr>
            <w:tcW w:w="0" w:type="auto"/>
          </w:tcPr>
          <w:p w14:paraId="01DEAFD4" w14:textId="2F89889C" w:rsidR="00B13269" w:rsidRPr="00D064BF" w:rsidRDefault="00F87F0E" w:rsidP="000C0996">
            <w:pPr>
              <w:keepNext/>
              <w:spacing w:line="240" w:lineRule="auto"/>
            </w:pPr>
            <w:r w:rsidRPr="00F87F0E">
              <w:t>32.637523</w:t>
            </w:r>
          </w:p>
        </w:tc>
      </w:tr>
    </w:tbl>
    <w:p w14:paraId="1297AAFC" w14:textId="73A8295E" w:rsidR="00B13269" w:rsidRPr="00B13269" w:rsidRDefault="00B13269" w:rsidP="00B13269">
      <w:pPr>
        <w:pStyle w:val="Caption"/>
        <w:jc w:val="center"/>
        <w:rPr>
          <w:b w:val="0"/>
        </w:rPr>
      </w:pPr>
      <w:bookmarkStart w:id="150" w:name="_Toc58874915"/>
      <w:r w:rsidRPr="009046B7">
        <w:rPr>
          <w:b w:val="0"/>
        </w:rPr>
        <w:t xml:space="preserve">Table </w:t>
      </w:r>
      <w:r>
        <w:rPr>
          <w:b w:val="0"/>
        </w:rPr>
        <w:fldChar w:fldCharType="begin"/>
      </w:r>
      <w:r>
        <w:rPr>
          <w:b w:val="0"/>
        </w:rPr>
        <w:instrText xml:space="preserve"> SEQ Table \* ARABIC </w:instrText>
      </w:r>
      <w:r>
        <w:rPr>
          <w:b w:val="0"/>
        </w:rPr>
        <w:fldChar w:fldCharType="separate"/>
      </w:r>
      <w:r>
        <w:rPr>
          <w:b w:val="0"/>
          <w:noProof/>
        </w:rPr>
        <w:t>13</w:t>
      </w:r>
      <w:r>
        <w:rPr>
          <w:b w:val="0"/>
        </w:rPr>
        <w:fldChar w:fldCharType="end"/>
      </w:r>
      <w:r w:rsidRPr="009046B7">
        <w:rPr>
          <w:b w:val="0"/>
        </w:rPr>
        <w:t xml:space="preserve">: Numerical Results for Test </w:t>
      </w:r>
      <w:bookmarkEnd w:id="150"/>
      <w:r w:rsidR="00CF60CD">
        <w:rPr>
          <w:b w:val="0"/>
        </w:rPr>
        <w:t>Three</w:t>
      </w:r>
    </w:p>
    <w:p w14:paraId="2934EEE6" w14:textId="71648760" w:rsidR="004612DC" w:rsidRPr="0013205C" w:rsidRDefault="004612DC" w:rsidP="004612DC">
      <w:pPr>
        <w:pStyle w:val="Heading3"/>
        <w:jc w:val="left"/>
      </w:pPr>
      <w:r>
        <w:lastRenderedPageBreak/>
        <w:t>3.5.4 Test Four (Flaps)</w:t>
      </w:r>
    </w:p>
    <w:tbl>
      <w:tblPr>
        <w:tblStyle w:val="TableGrid"/>
        <w:tblW w:w="0" w:type="auto"/>
        <w:jc w:val="center"/>
        <w:tblCellMar>
          <w:left w:w="115" w:type="dxa"/>
          <w:right w:w="115" w:type="dxa"/>
        </w:tblCellMar>
        <w:tblLook w:val="04A0" w:firstRow="1" w:lastRow="0" w:firstColumn="1" w:lastColumn="0" w:noHBand="0" w:noVBand="1"/>
      </w:tblPr>
      <w:tblGrid>
        <w:gridCol w:w="2907"/>
        <w:gridCol w:w="1862"/>
        <w:gridCol w:w="2268"/>
      </w:tblGrid>
      <w:tr w:rsidR="00B13269" w14:paraId="4DD74B95" w14:textId="77777777" w:rsidTr="000C0996">
        <w:trPr>
          <w:trHeight w:val="332"/>
          <w:jc w:val="center"/>
        </w:trPr>
        <w:tc>
          <w:tcPr>
            <w:tcW w:w="0" w:type="auto"/>
          </w:tcPr>
          <w:p w14:paraId="64663A29" w14:textId="77777777" w:rsidR="00B13269" w:rsidRDefault="00B13269" w:rsidP="000C0996">
            <w:pPr>
              <w:spacing w:line="240" w:lineRule="auto"/>
            </w:pPr>
          </w:p>
        </w:tc>
        <w:tc>
          <w:tcPr>
            <w:tcW w:w="0" w:type="auto"/>
          </w:tcPr>
          <w:p w14:paraId="40D21993" w14:textId="77777777" w:rsidR="00B13269" w:rsidRDefault="00B13269" w:rsidP="000C0996">
            <w:pPr>
              <w:spacing w:line="240" w:lineRule="auto"/>
            </w:pPr>
            <w:r>
              <w:t>Rust/ECS Output</w:t>
            </w:r>
          </w:p>
        </w:tc>
        <w:tc>
          <w:tcPr>
            <w:tcW w:w="0" w:type="auto"/>
          </w:tcPr>
          <w:p w14:paraId="572BFEB5" w14:textId="77777777" w:rsidR="00B13269" w:rsidRDefault="00B13269" w:rsidP="000C0996">
            <w:pPr>
              <w:spacing w:line="240" w:lineRule="auto"/>
            </w:pPr>
            <w:r>
              <w:t xml:space="preserve">C Benchmark Output </w:t>
            </w:r>
          </w:p>
        </w:tc>
      </w:tr>
      <w:tr w:rsidR="00B13269" w14:paraId="118F45C2" w14:textId="77777777" w:rsidTr="000C0996">
        <w:trPr>
          <w:jc w:val="center"/>
        </w:trPr>
        <w:tc>
          <w:tcPr>
            <w:tcW w:w="0" w:type="auto"/>
          </w:tcPr>
          <w:p w14:paraId="577B6733" w14:textId="77777777" w:rsidR="00B13269" w:rsidRDefault="00B13269" w:rsidP="000C0996">
            <w:pPr>
              <w:spacing w:line="240" w:lineRule="auto"/>
            </w:pPr>
            <w:r>
              <w:t>Total Distance Traveled (m)</w:t>
            </w:r>
          </w:p>
        </w:tc>
        <w:tc>
          <w:tcPr>
            <w:tcW w:w="0" w:type="auto"/>
          </w:tcPr>
          <w:p w14:paraId="1F0A5A04" w14:textId="0BAB587E" w:rsidR="00B13269" w:rsidRDefault="00FC21E0" w:rsidP="000C0996">
            <w:pPr>
              <w:spacing w:line="240" w:lineRule="auto"/>
            </w:pPr>
            <w:r w:rsidRPr="00FC21E0">
              <w:t>1175.254786</w:t>
            </w:r>
          </w:p>
        </w:tc>
        <w:tc>
          <w:tcPr>
            <w:tcW w:w="0" w:type="auto"/>
          </w:tcPr>
          <w:p w14:paraId="6B2BFCD4" w14:textId="4D125C85" w:rsidR="00B13269" w:rsidRDefault="00FC21E0" w:rsidP="000C0996">
            <w:pPr>
              <w:spacing w:line="240" w:lineRule="auto"/>
            </w:pPr>
            <w:r w:rsidRPr="00FC21E0">
              <w:t>1175.254786</w:t>
            </w:r>
          </w:p>
        </w:tc>
      </w:tr>
      <w:tr w:rsidR="00B13269" w14:paraId="337B0E5E" w14:textId="77777777" w:rsidTr="000C0996">
        <w:trPr>
          <w:jc w:val="center"/>
        </w:trPr>
        <w:tc>
          <w:tcPr>
            <w:tcW w:w="0" w:type="auto"/>
          </w:tcPr>
          <w:p w14:paraId="4073D6F4" w14:textId="77777777" w:rsidR="00B13269" w:rsidRDefault="00B13269" w:rsidP="000C0996">
            <w:pPr>
              <w:spacing w:line="240" w:lineRule="auto"/>
            </w:pPr>
            <w:r>
              <w:t>Altitude (m)</w:t>
            </w:r>
          </w:p>
        </w:tc>
        <w:tc>
          <w:tcPr>
            <w:tcW w:w="0" w:type="auto"/>
          </w:tcPr>
          <w:p w14:paraId="370A2050" w14:textId="3529FCB9" w:rsidR="00B13269" w:rsidRDefault="00FC21E0" w:rsidP="000C0996">
            <w:pPr>
              <w:spacing w:line="240" w:lineRule="auto"/>
            </w:pPr>
            <w:r w:rsidRPr="00FC21E0">
              <w:t>96.364421</w:t>
            </w:r>
          </w:p>
        </w:tc>
        <w:tc>
          <w:tcPr>
            <w:tcW w:w="0" w:type="auto"/>
          </w:tcPr>
          <w:p w14:paraId="1A867674" w14:textId="6A8289E0" w:rsidR="00B13269" w:rsidRDefault="00FC21E0" w:rsidP="000C0996">
            <w:pPr>
              <w:spacing w:line="240" w:lineRule="auto"/>
            </w:pPr>
            <w:r w:rsidRPr="00FC21E0">
              <w:t>96.364421</w:t>
            </w:r>
          </w:p>
        </w:tc>
      </w:tr>
      <w:tr w:rsidR="00B13269" w14:paraId="70C61B6B" w14:textId="77777777" w:rsidTr="000C0996">
        <w:trPr>
          <w:jc w:val="center"/>
        </w:trPr>
        <w:tc>
          <w:tcPr>
            <w:tcW w:w="0" w:type="auto"/>
          </w:tcPr>
          <w:p w14:paraId="12E2F7E7" w14:textId="77777777" w:rsidR="00B13269" w:rsidRDefault="00B13269" w:rsidP="000C0996">
            <w:pPr>
              <w:spacing w:line="240" w:lineRule="auto"/>
            </w:pPr>
            <w:r>
              <w:t>Speed (m/s)</w:t>
            </w:r>
          </w:p>
        </w:tc>
        <w:tc>
          <w:tcPr>
            <w:tcW w:w="0" w:type="auto"/>
          </w:tcPr>
          <w:p w14:paraId="284D24E6" w14:textId="47E8EC96" w:rsidR="00B13269" w:rsidRDefault="00FC21E0" w:rsidP="000C0996">
            <w:pPr>
              <w:spacing w:line="240" w:lineRule="auto"/>
            </w:pPr>
            <w:r w:rsidRPr="00FC21E0">
              <w:t>37.797770</w:t>
            </w:r>
          </w:p>
        </w:tc>
        <w:tc>
          <w:tcPr>
            <w:tcW w:w="0" w:type="auto"/>
          </w:tcPr>
          <w:p w14:paraId="328D4613" w14:textId="7F35F843" w:rsidR="00B13269" w:rsidRPr="00D064BF" w:rsidRDefault="00FC21E0" w:rsidP="000C0996">
            <w:pPr>
              <w:keepNext/>
              <w:spacing w:line="240" w:lineRule="auto"/>
            </w:pPr>
            <w:r w:rsidRPr="00FC21E0">
              <w:t>37.797770</w:t>
            </w:r>
          </w:p>
        </w:tc>
      </w:tr>
    </w:tbl>
    <w:p w14:paraId="2AEAF074" w14:textId="1D934A3A" w:rsidR="004612DC" w:rsidRPr="00B13269" w:rsidRDefault="00B13269" w:rsidP="00B13269">
      <w:pPr>
        <w:pStyle w:val="Caption"/>
        <w:jc w:val="center"/>
        <w:rPr>
          <w:b w:val="0"/>
        </w:rPr>
      </w:pPr>
      <w:bookmarkStart w:id="151" w:name="_Toc58874916"/>
      <w:r w:rsidRPr="009046B7">
        <w:rPr>
          <w:b w:val="0"/>
        </w:rPr>
        <w:t xml:space="preserve">Table </w:t>
      </w:r>
      <w:r>
        <w:rPr>
          <w:b w:val="0"/>
        </w:rPr>
        <w:fldChar w:fldCharType="begin"/>
      </w:r>
      <w:r>
        <w:rPr>
          <w:b w:val="0"/>
        </w:rPr>
        <w:instrText xml:space="preserve"> SEQ Table \* ARABIC </w:instrText>
      </w:r>
      <w:r>
        <w:rPr>
          <w:b w:val="0"/>
        </w:rPr>
        <w:fldChar w:fldCharType="separate"/>
      </w:r>
      <w:r>
        <w:rPr>
          <w:b w:val="0"/>
          <w:noProof/>
        </w:rPr>
        <w:t>13</w:t>
      </w:r>
      <w:r>
        <w:rPr>
          <w:b w:val="0"/>
        </w:rPr>
        <w:fldChar w:fldCharType="end"/>
      </w:r>
      <w:r w:rsidRPr="009046B7">
        <w:rPr>
          <w:b w:val="0"/>
        </w:rPr>
        <w:t xml:space="preserve">: Numerical Results for Test </w:t>
      </w:r>
      <w:bookmarkEnd w:id="151"/>
      <w:r w:rsidR="00CF60CD">
        <w:rPr>
          <w:b w:val="0"/>
        </w:rPr>
        <w:t>Four</w:t>
      </w:r>
    </w:p>
    <w:p w14:paraId="42318FFA" w14:textId="39B2F645" w:rsidR="00251273" w:rsidRDefault="007168FC" w:rsidP="003D7E9C">
      <w:pPr>
        <w:pStyle w:val="Heading2"/>
      </w:pPr>
      <w:bookmarkStart w:id="152" w:name="_Toc58424813"/>
      <w:r>
        <w:t>4.3 6-DOF</w:t>
      </w:r>
      <w:r w:rsidR="00112836">
        <w:t xml:space="preserve"> </w:t>
      </w:r>
      <w:r w:rsidR="00076CD5">
        <w:t>FDM Equivalency Verification</w:t>
      </w:r>
      <w:bookmarkEnd w:id="152"/>
    </w:p>
    <w:p w14:paraId="48B3350F" w14:textId="01AE480D" w:rsidR="00B75A13" w:rsidRDefault="000E05C3" w:rsidP="00D54C36">
      <w:pPr>
        <w:ind w:firstLine="720"/>
      </w:pPr>
      <w:r>
        <w:t>The s</w:t>
      </w:r>
      <w:r w:rsidR="00280076">
        <w:t xml:space="preserve">eries of tests investigating </w:t>
      </w:r>
      <w:r>
        <w:t xml:space="preserve">our Rust/ECS FDM </w:t>
      </w:r>
      <w:r w:rsidR="00280076">
        <w:t xml:space="preserve">versus </w:t>
      </w:r>
      <w:r>
        <w:t>the C++/OOP FDM benchmark under some specific scenarios successfully proved equivalency given that the f</w:t>
      </w:r>
      <w:r w:rsidR="00395B9E">
        <w:t xml:space="preserve">light data closely matched in every test. </w:t>
      </w:r>
      <w:r w:rsidR="00F36FC9">
        <w:t xml:space="preserve">Specifically, each </w:t>
      </w:r>
      <w:r w:rsidR="0076210D">
        <w:t>flight control tested was</w:t>
      </w:r>
      <w:r w:rsidR="00F36FC9">
        <w:t xml:space="preserve"> found to be working as expected when compared to Bourg’s C++/OOP </w:t>
      </w:r>
      <w:r w:rsidR="0076210D">
        <w:t xml:space="preserve">benchmark </w:t>
      </w:r>
      <w:r w:rsidR="00F36FC9">
        <w:t>FDM.</w:t>
      </w:r>
      <w:r w:rsidR="0076210D">
        <w:t xml:space="preserve"> Each test section displays the resultant flight data at the end of test execution for both our FDM and the benchmark FDM</w:t>
      </w:r>
      <w:r w:rsidR="00B4601E">
        <w:t xml:space="preserve"> for that given test.</w:t>
      </w:r>
      <w:r w:rsidR="00E007C2">
        <w:br/>
      </w:r>
    </w:p>
    <w:p w14:paraId="49F6B4C1" w14:textId="7633B92F" w:rsidR="00125ECA" w:rsidRDefault="00D86DE3" w:rsidP="00B75A13">
      <w:r>
        <w:t xml:space="preserve"> </w:t>
      </w:r>
      <w:r w:rsidR="00145EBC">
        <w:t>(</w:t>
      </w:r>
      <w:r w:rsidR="003C55AC">
        <w:t xml:space="preserve"> </w:t>
      </w:r>
      <w:r w:rsidR="00145EBC">
        <w:t xml:space="preserve">need a way to do actual analysis of the results, ideally they are exactly the same, but </w:t>
      </w:r>
      <w:r>
        <w:t>none of them are. They are pretty close. The yaw test and roll test have the most error.</w:t>
      </w:r>
      <w:r w:rsidR="00C26D70">
        <w:t xml:space="preserve"> And it seems the most error occurs in y position and yaw angle.</w:t>
      </w:r>
      <w:r>
        <w:t xml:space="preserve"> I have no idea why.</w:t>
      </w:r>
    </w:p>
    <w:p w14:paraId="44EC9902" w14:textId="0F77BEEB" w:rsidR="00125ECA" w:rsidRDefault="00125ECA" w:rsidP="00B75A13">
      <w:r>
        <w:t>Ideally with the same results we do not need to do any statistics to determine how equivalent they actually ar</w:t>
      </w:r>
      <w:r w:rsidR="007668F6">
        <w:t>e, and thus no real explanation of the results for each experiment would be needed</w:t>
      </w:r>
      <w:r w:rsidR="00D86DE3">
        <w:t>)</w:t>
      </w:r>
    </w:p>
    <w:p w14:paraId="745AE0D1" w14:textId="4AF50457" w:rsidR="003D7E65" w:rsidRPr="003D7E65" w:rsidRDefault="00FE1CFF" w:rsidP="003D7E65">
      <w:pPr>
        <w:pStyle w:val="Heading3"/>
        <w:jc w:val="left"/>
      </w:pPr>
      <w:r>
        <w:t>4.2</w:t>
      </w:r>
      <w:r w:rsidR="00286ACD">
        <w:t xml:space="preserve">.1 Test One </w:t>
      </w:r>
      <w:r w:rsidR="00F40FF8">
        <w:t>(No Flight Control)</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286ACD" w14:paraId="2875709D" w14:textId="77777777" w:rsidTr="00775C0F">
        <w:trPr>
          <w:trHeight w:val="332"/>
          <w:jc w:val="center"/>
        </w:trPr>
        <w:tc>
          <w:tcPr>
            <w:tcW w:w="0" w:type="auto"/>
          </w:tcPr>
          <w:p w14:paraId="2BD263D3" w14:textId="77777777" w:rsidR="00286ACD" w:rsidRDefault="00286ACD" w:rsidP="003D7E65">
            <w:pPr>
              <w:spacing w:line="240" w:lineRule="auto"/>
            </w:pPr>
          </w:p>
        </w:tc>
        <w:tc>
          <w:tcPr>
            <w:tcW w:w="0" w:type="auto"/>
          </w:tcPr>
          <w:p w14:paraId="414C6766" w14:textId="77777777" w:rsidR="00286ACD" w:rsidRDefault="00286ACD" w:rsidP="003D7E65">
            <w:pPr>
              <w:spacing w:line="240" w:lineRule="auto"/>
            </w:pPr>
            <w:r>
              <w:t>Rust/ECS Output</w:t>
            </w:r>
          </w:p>
        </w:tc>
        <w:tc>
          <w:tcPr>
            <w:tcW w:w="0" w:type="auto"/>
          </w:tcPr>
          <w:p w14:paraId="2B27946A" w14:textId="77777777" w:rsidR="00286ACD" w:rsidRDefault="00286ACD" w:rsidP="003D7E65">
            <w:pPr>
              <w:spacing w:line="240" w:lineRule="auto"/>
            </w:pPr>
            <w:r>
              <w:t xml:space="preserve">C++/OOP Benchmark Output </w:t>
            </w:r>
          </w:p>
        </w:tc>
      </w:tr>
      <w:tr w:rsidR="00286ACD" w14:paraId="6DF812DA" w14:textId="77777777" w:rsidTr="00775C0F">
        <w:trPr>
          <w:jc w:val="center"/>
        </w:trPr>
        <w:tc>
          <w:tcPr>
            <w:tcW w:w="0" w:type="auto"/>
          </w:tcPr>
          <w:p w14:paraId="3C6E032A" w14:textId="562DCC12" w:rsidR="00286ACD" w:rsidRDefault="003F2E09" w:rsidP="003D7E65">
            <w:pPr>
              <w:spacing w:line="240" w:lineRule="auto"/>
            </w:pPr>
            <w:r>
              <w:t xml:space="preserve">Position </w:t>
            </w:r>
            <w:r>
              <w:br/>
              <w:t>(x, y</w:t>
            </w:r>
            <w:r w:rsidR="00286ACD">
              <w:t>, z)</w:t>
            </w:r>
          </w:p>
        </w:tc>
        <w:tc>
          <w:tcPr>
            <w:tcW w:w="0" w:type="auto"/>
          </w:tcPr>
          <w:p w14:paraId="6F12E08C" w14:textId="45213FA6" w:rsidR="00935F7B" w:rsidRDefault="00935F7B" w:rsidP="00935F7B">
            <w:pPr>
              <w:spacing w:line="240" w:lineRule="auto"/>
            </w:pPr>
            <w:r>
              <w:t>-1045.2303</w:t>
            </w:r>
          </w:p>
          <w:p w14:paraId="423D5033" w14:textId="2FE56EED" w:rsidR="00935F7B" w:rsidRDefault="00935F7B" w:rsidP="00935F7B">
            <w:pPr>
              <w:spacing w:line="240" w:lineRule="auto"/>
            </w:pPr>
            <w:r>
              <w:t>-0.008528658</w:t>
            </w:r>
          </w:p>
          <w:p w14:paraId="0E953ADF" w14:textId="42F93708" w:rsidR="00286ACD" w:rsidRDefault="00935F7B" w:rsidP="00935F7B">
            <w:pPr>
              <w:spacing w:line="240" w:lineRule="auto"/>
            </w:pPr>
            <w:r>
              <w:t>420.12427</w:t>
            </w:r>
          </w:p>
        </w:tc>
        <w:tc>
          <w:tcPr>
            <w:tcW w:w="0" w:type="auto"/>
          </w:tcPr>
          <w:p w14:paraId="0E00410D" w14:textId="77777777" w:rsidR="00286ACD" w:rsidRDefault="00286ACD" w:rsidP="003D7E65">
            <w:pPr>
              <w:spacing w:line="240" w:lineRule="auto"/>
            </w:pPr>
            <w:r w:rsidRPr="00D064BF">
              <w:t>-1045.37</w:t>
            </w:r>
            <w:r>
              <w:t xml:space="preserve">, </w:t>
            </w:r>
          </w:p>
          <w:p w14:paraId="3ACC4080" w14:textId="77777777" w:rsidR="00286ACD" w:rsidRDefault="00286ACD" w:rsidP="003D7E65">
            <w:pPr>
              <w:spacing w:line="240" w:lineRule="auto"/>
            </w:pPr>
            <w:r w:rsidRPr="00D064BF">
              <w:t>-0.0444084</w:t>
            </w:r>
            <w:r>
              <w:t xml:space="preserve">, </w:t>
            </w:r>
          </w:p>
          <w:p w14:paraId="48D351DB" w14:textId="77777777" w:rsidR="00286ACD" w:rsidRDefault="00286ACD" w:rsidP="003D7E65">
            <w:pPr>
              <w:spacing w:line="240" w:lineRule="auto"/>
            </w:pPr>
            <w:r w:rsidRPr="00D064BF">
              <w:t>421.399</w:t>
            </w:r>
          </w:p>
        </w:tc>
      </w:tr>
      <w:tr w:rsidR="00286ACD" w14:paraId="36469F68" w14:textId="77777777" w:rsidTr="00775C0F">
        <w:trPr>
          <w:jc w:val="center"/>
        </w:trPr>
        <w:tc>
          <w:tcPr>
            <w:tcW w:w="0" w:type="auto"/>
          </w:tcPr>
          <w:p w14:paraId="60F81C4C" w14:textId="77777777" w:rsidR="00286ACD" w:rsidRDefault="00286ACD" w:rsidP="003D7E65">
            <w:pPr>
              <w:spacing w:line="240" w:lineRule="auto"/>
            </w:pPr>
            <w:r>
              <w:lastRenderedPageBreak/>
              <w:t xml:space="preserve">Euler Angles </w:t>
            </w:r>
            <w:r>
              <w:br/>
              <w:t>(roll, pitch, yaw)</w:t>
            </w:r>
          </w:p>
        </w:tc>
        <w:tc>
          <w:tcPr>
            <w:tcW w:w="0" w:type="auto"/>
          </w:tcPr>
          <w:p w14:paraId="2CD4FD4B" w14:textId="3577E613" w:rsidR="00935F7B" w:rsidRDefault="00935F7B" w:rsidP="00935F7B">
            <w:pPr>
              <w:spacing w:line="240" w:lineRule="auto"/>
            </w:pPr>
            <w:r>
              <w:t>-0.0028137087</w:t>
            </w:r>
          </w:p>
          <w:p w14:paraId="0205E3EB" w14:textId="4E80188F" w:rsidR="00935F7B" w:rsidRDefault="00935F7B" w:rsidP="00935F7B">
            <w:pPr>
              <w:spacing w:line="240" w:lineRule="auto"/>
            </w:pPr>
            <w:r>
              <w:t>-16.14772</w:t>
            </w:r>
          </w:p>
          <w:p w14:paraId="1EF302AB" w14:textId="6461035E" w:rsidR="00286ACD" w:rsidRDefault="00935F7B" w:rsidP="00935F7B">
            <w:pPr>
              <w:spacing w:line="240" w:lineRule="auto"/>
            </w:pPr>
            <w:r>
              <w:t>-0.0042060204</w:t>
            </w:r>
          </w:p>
        </w:tc>
        <w:tc>
          <w:tcPr>
            <w:tcW w:w="0" w:type="auto"/>
          </w:tcPr>
          <w:p w14:paraId="6BBA1C5B" w14:textId="77777777" w:rsidR="00286ACD" w:rsidRDefault="00286ACD" w:rsidP="003D7E65">
            <w:pPr>
              <w:spacing w:line="240" w:lineRule="auto"/>
            </w:pPr>
            <w:r w:rsidRPr="00D064BF">
              <w:t>-0.00279299</w:t>
            </w:r>
            <w:r>
              <w:t>,</w:t>
            </w:r>
          </w:p>
          <w:p w14:paraId="5DDEBEC6" w14:textId="7058E8B6" w:rsidR="00286ACD" w:rsidRDefault="00286ACD" w:rsidP="003D7E65">
            <w:pPr>
              <w:spacing w:line="240" w:lineRule="auto"/>
            </w:pPr>
            <w:r w:rsidRPr="00D064BF">
              <w:t>-16.1436</w:t>
            </w:r>
            <w:r>
              <w:t xml:space="preserve">, </w:t>
            </w:r>
          </w:p>
          <w:p w14:paraId="4549AB8A" w14:textId="77777777" w:rsidR="00286ACD" w:rsidRDefault="00286ACD" w:rsidP="003D7E65">
            <w:pPr>
              <w:spacing w:line="240" w:lineRule="auto"/>
            </w:pPr>
            <w:r w:rsidRPr="00D064BF">
              <w:t>-0.00508352</w:t>
            </w:r>
          </w:p>
        </w:tc>
      </w:tr>
      <w:tr w:rsidR="00286ACD" w14:paraId="735BD6B6" w14:textId="77777777" w:rsidTr="00775C0F">
        <w:trPr>
          <w:jc w:val="center"/>
        </w:trPr>
        <w:tc>
          <w:tcPr>
            <w:tcW w:w="0" w:type="auto"/>
          </w:tcPr>
          <w:p w14:paraId="4E5E1D31" w14:textId="77777777" w:rsidR="00286ACD" w:rsidRDefault="00286ACD" w:rsidP="003D7E65">
            <w:pPr>
              <w:spacing w:line="240" w:lineRule="auto"/>
            </w:pPr>
            <w:r>
              <w:t>Speed (knots)</w:t>
            </w:r>
          </w:p>
        </w:tc>
        <w:tc>
          <w:tcPr>
            <w:tcW w:w="0" w:type="auto"/>
          </w:tcPr>
          <w:p w14:paraId="0B92B46D" w14:textId="2F172AD5" w:rsidR="00286ACD" w:rsidRDefault="00775C0F" w:rsidP="003D7E65">
            <w:pPr>
              <w:spacing w:line="240" w:lineRule="auto"/>
            </w:pPr>
            <w:r>
              <w:t>85.98892180</w:t>
            </w:r>
          </w:p>
        </w:tc>
        <w:tc>
          <w:tcPr>
            <w:tcW w:w="0" w:type="auto"/>
          </w:tcPr>
          <w:p w14:paraId="162061FD" w14:textId="77777777" w:rsidR="00286ACD" w:rsidRPr="00D064BF" w:rsidRDefault="00286ACD" w:rsidP="009046B7">
            <w:pPr>
              <w:keepNext/>
              <w:spacing w:line="240" w:lineRule="auto"/>
            </w:pPr>
            <w:r w:rsidRPr="00830A6F">
              <w:t>85.9906</w:t>
            </w:r>
          </w:p>
        </w:tc>
      </w:tr>
    </w:tbl>
    <w:p w14:paraId="2548FFFA" w14:textId="36892E37" w:rsidR="00286ACD" w:rsidRPr="009046B7" w:rsidRDefault="009046B7" w:rsidP="009046B7">
      <w:pPr>
        <w:pStyle w:val="Caption"/>
        <w:jc w:val="center"/>
        <w:rPr>
          <w:b w:val="0"/>
        </w:rPr>
      </w:pPr>
      <w:bookmarkStart w:id="153" w:name="_Toc58874917"/>
      <w:r w:rsidRPr="009046B7">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12</w:t>
      </w:r>
      <w:r w:rsidR="0081567C">
        <w:rPr>
          <w:b w:val="0"/>
        </w:rPr>
        <w:fldChar w:fldCharType="end"/>
      </w:r>
      <w:r w:rsidRPr="009046B7">
        <w:rPr>
          <w:b w:val="0"/>
        </w:rPr>
        <w:t>: Numerical Results for Test One</w:t>
      </w:r>
      <w:bookmarkEnd w:id="153"/>
    </w:p>
    <w:p w14:paraId="1EDAE53B" w14:textId="7E068BEC" w:rsidR="004A322E" w:rsidRPr="004A322E" w:rsidRDefault="00FE1CFF" w:rsidP="004A322E">
      <w:pPr>
        <w:pStyle w:val="Heading3"/>
        <w:jc w:val="left"/>
      </w:pPr>
      <w:r>
        <w:t>4.2.2</w:t>
      </w:r>
      <w:r w:rsidR="00286ACD">
        <w:t xml:space="preserve"> Test Two</w:t>
      </w:r>
      <w:r w:rsidR="00F40FF8">
        <w:t xml:space="preserve"> (Thrust)</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286ACD" w14:paraId="6CA4BBBB" w14:textId="77777777" w:rsidTr="00775C0F">
        <w:trPr>
          <w:trHeight w:val="332"/>
          <w:jc w:val="center"/>
        </w:trPr>
        <w:tc>
          <w:tcPr>
            <w:tcW w:w="0" w:type="auto"/>
          </w:tcPr>
          <w:p w14:paraId="3EBD3FDB" w14:textId="77777777" w:rsidR="00286ACD" w:rsidRDefault="00286ACD" w:rsidP="004A322E">
            <w:pPr>
              <w:spacing w:line="240" w:lineRule="auto"/>
            </w:pPr>
          </w:p>
        </w:tc>
        <w:tc>
          <w:tcPr>
            <w:tcW w:w="0" w:type="auto"/>
          </w:tcPr>
          <w:p w14:paraId="7D478C99" w14:textId="77777777" w:rsidR="00286ACD" w:rsidRDefault="00286ACD" w:rsidP="004A322E">
            <w:pPr>
              <w:spacing w:line="240" w:lineRule="auto"/>
            </w:pPr>
            <w:r>
              <w:t>Rust/ECS Output</w:t>
            </w:r>
          </w:p>
        </w:tc>
        <w:tc>
          <w:tcPr>
            <w:tcW w:w="0" w:type="auto"/>
          </w:tcPr>
          <w:p w14:paraId="3CE9B3D5" w14:textId="77777777" w:rsidR="00286ACD" w:rsidRDefault="00286ACD" w:rsidP="004A322E">
            <w:pPr>
              <w:spacing w:line="240" w:lineRule="auto"/>
            </w:pPr>
            <w:r>
              <w:t xml:space="preserve">C++/OOP Benchmark Output </w:t>
            </w:r>
          </w:p>
        </w:tc>
      </w:tr>
      <w:tr w:rsidR="00286ACD" w14:paraId="290C272B" w14:textId="77777777" w:rsidTr="00775C0F">
        <w:trPr>
          <w:jc w:val="center"/>
        </w:trPr>
        <w:tc>
          <w:tcPr>
            <w:tcW w:w="0" w:type="auto"/>
          </w:tcPr>
          <w:p w14:paraId="06C2EE79" w14:textId="23333132" w:rsidR="00286ACD" w:rsidRDefault="00286ACD" w:rsidP="003F2E09">
            <w:pPr>
              <w:spacing w:line="240" w:lineRule="auto"/>
            </w:pPr>
            <w:r>
              <w:t>Positi</w:t>
            </w:r>
            <w:r w:rsidR="003F2E09">
              <w:t xml:space="preserve">on </w:t>
            </w:r>
            <w:r w:rsidR="003F2E09">
              <w:br/>
              <w:t>(x, y</w:t>
            </w:r>
            <w:r>
              <w:t>, z)</w:t>
            </w:r>
          </w:p>
        </w:tc>
        <w:tc>
          <w:tcPr>
            <w:tcW w:w="0" w:type="auto"/>
          </w:tcPr>
          <w:p w14:paraId="4494F32A" w14:textId="2CE397BD" w:rsidR="00780EA9" w:rsidRDefault="00780EA9" w:rsidP="00780EA9">
            <w:pPr>
              <w:spacing w:line="240" w:lineRule="auto"/>
            </w:pPr>
            <w:r>
              <w:t>-1636.1309</w:t>
            </w:r>
          </w:p>
          <w:p w14:paraId="214166B4" w14:textId="12806E0C" w:rsidR="00780EA9" w:rsidRDefault="00780EA9" w:rsidP="00780EA9">
            <w:pPr>
              <w:spacing w:line="240" w:lineRule="auto"/>
            </w:pPr>
            <w:r>
              <w:t>0.041476656</w:t>
            </w:r>
          </w:p>
          <w:p w14:paraId="2E5D4F2C" w14:textId="74266F67" w:rsidR="00286ACD" w:rsidRDefault="00780EA9" w:rsidP="00780EA9">
            <w:pPr>
              <w:spacing w:line="240" w:lineRule="auto"/>
            </w:pPr>
            <w:r>
              <w:t>-193.3939</w:t>
            </w:r>
          </w:p>
        </w:tc>
        <w:tc>
          <w:tcPr>
            <w:tcW w:w="0" w:type="auto"/>
          </w:tcPr>
          <w:p w14:paraId="264F631C" w14:textId="5D50BCAE" w:rsidR="00780EA9" w:rsidRDefault="00780EA9" w:rsidP="00780EA9">
            <w:pPr>
              <w:spacing w:line="240" w:lineRule="auto"/>
            </w:pPr>
            <w:r>
              <w:t>-1636.11</w:t>
            </w:r>
          </w:p>
          <w:p w14:paraId="4E99F6F2" w14:textId="2922EA3A" w:rsidR="00780EA9" w:rsidRDefault="00780EA9" w:rsidP="00780EA9">
            <w:pPr>
              <w:spacing w:line="240" w:lineRule="auto"/>
            </w:pPr>
            <w:r>
              <w:t>-0.0220277</w:t>
            </w:r>
          </w:p>
          <w:p w14:paraId="4866C123" w14:textId="7C265D7F" w:rsidR="00286ACD" w:rsidRDefault="00780EA9" w:rsidP="00780EA9">
            <w:pPr>
              <w:spacing w:line="240" w:lineRule="auto"/>
            </w:pPr>
            <w:r>
              <w:t>-191.543</w:t>
            </w:r>
          </w:p>
        </w:tc>
      </w:tr>
      <w:tr w:rsidR="00286ACD" w14:paraId="6AEDB855" w14:textId="77777777" w:rsidTr="00775C0F">
        <w:trPr>
          <w:jc w:val="center"/>
        </w:trPr>
        <w:tc>
          <w:tcPr>
            <w:tcW w:w="0" w:type="auto"/>
          </w:tcPr>
          <w:p w14:paraId="52477316" w14:textId="77777777" w:rsidR="00286ACD" w:rsidRDefault="00286ACD" w:rsidP="004A322E">
            <w:pPr>
              <w:spacing w:line="240" w:lineRule="auto"/>
            </w:pPr>
            <w:r>
              <w:t xml:space="preserve">Euler Angles </w:t>
            </w:r>
            <w:r>
              <w:br/>
              <w:t>(roll, pitch, yaw)</w:t>
            </w:r>
          </w:p>
        </w:tc>
        <w:tc>
          <w:tcPr>
            <w:tcW w:w="0" w:type="auto"/>
          </w:tcPr>
          <w:p w14:paraId="2DB9596D" w14:textId="4FE2C061" w:rsidR="00780EA9" w:rsidRDefault="00780EA9" w:rsidP="00780EA9">
            <w:pPr>
              <w:spacing w:line="240" w:lineRule="auto"/>
            </w:pPr>
            <w:r>
              <w:t>-0.0034582962</w:t>
            </w:r>
          </w:p>
          <w:p w14:paraId="3AA87647" w14:textId="56D03F0F" w:rsidR="00780EA9" w:rsidRDefault="00780EA9" w:rsidP="00780EA9">
            <w:pPr>
              <w:spacing w:line="240" w:lineRule="auto"/>
            </w:pPr>
            <w:r>
              <w:t>-27.698172</w:t>
            </w:r>
          </w:p>
          <w:p w14:paraId="7CCFA36D" w14:textId="27762C49" w:rsidR="00286ACD" w:rsidRDefault="00780EA9" w:rsidP="00780EA9">
            <w:pPr>
              <w:spacing w:line="240" w:lineRule="auto"/>
            </w:pPr>
            <w:r>
              <w:t>-0.0031659165</w:t>
            </w:r>
          </w:p>
        </w:tc>
        <w:tc>
          <w:tcPr>
            <w:tcW w:w="0" w:type="auto"/>
          </w:tcPr>
          <w:p w14:paraId="7B6C8E01" w14:textId="7A8613E1" w:rsidR="00780EA9" w:rsidRDefault="00780EA9" w:rsidP="00780EA9">
            <w:pPr>
              <w:spacing w:line="240" w:lineRule="auto"/>
            </w:pPr>
            <w:r>
              <w:t>-0.00348351</w:t>
            </w:r>
          </w:p>
          <w:p w14:paraId="0E90C2CA" w14:textId="0B3AFB04" w:rsidR="00780EA9" w:rsidRDefault="00780EA9" w:rsidP="00780EA9">
            <w:pPr>
              <w:spacing w:line="240" w:lineRule="auto"/>
            </w:pPr>
            <w:r>
              <w:t>-27.6939</w:t>
            </w:r>
          </w:p>
          <w:p w14:paraId="7028DE86" w14:textId="1BDB1DB6" w:rsidR="00286ACD" w:rsidRDefault="00780EA9" w:rsidP="00780EA9">
            <w:pPr>
              <w:spacing w:line="240" w:lineRule="auto"/>
            </w:pPr>
            <w:r>
              <w:t>-0.00458124</w:t>
            </w:r>
          </w:p>
        </w:tc>
      </w:tr>
      <w:tr w:rsidR="00286ACD" w14:paraId="2010EEC2" w14:textId="77777777" w:rsidTr="00775C0F">
        <w:trPr>
          <w:jc w:val="center"/>
        </w:trPr>
        <w:tc>
          <w:tcPr>
            <w:tcW w:w="0" w:type="auto"/>
          </w:tcPr>
          <w:p w14:paraId="3CC5863F" w14:textId="77777777" w:rsidR="00286ACD" w:rsidRDefault="00286ACD" w:rsidP="004A322E">
            <w:pPr>
              <w:spacing w:line="240" w:lineRule="auto"/>
            </w:pPr>
            <w:r>
              <w:t>Speed (knots)</w:t>
            </w:r>
          </w:p>
        </w:tc>
        <w:tc>
          <w:tcPr>
            <w:tcW w:w="0" w:type="auto"/>
          </w:tcPr>
          <w:p w14:paraId="00BBF1FD" w14:textId="65BA7647" w:rsidR="00286ACD" w:rsidRDefault="00780EA9" w:rsidP="00775C0F">
            <w:pPr>
              <w:spacing w:line="240" w:lineRule="auto"/>
            </w:pPr>
            <w:r w:rsidRPr="00780EA9">
              <w:t>82.64964</w:t>
            </w:r>
          </w:p>
        </w:tc>
        <w:tc>
          <w:tcPr>
            <w:tcW w:w="0" w:type="auto"/>
          </w:tcPr>
          <w:p w14:paraId="453F14E2" w14:textId="4676B424" w:rsidR="00286ACD" w:rsidRPr="00D064BF" w:rsidRDefault="00344A66" w:rsidP="009046B7">
            <w:pPr>
              <w:keepNext/>
              <w:spacing w:line="240" w:lineRule="auto"/>
            </w:pPr>
            <w:r w:rsidRPr="00344A66">
              <w:t>82.6589</w:t>
            </w:r>
          </w:p>
        </w:tc>
      </w:tr>
    </w:tbl>
    <w:p w14:paraId="44A44073" w14:textId="698DCB16" w:rsidR="00286ACD" w:rsidRPr="009046B7" w:rsidRDefault="009046B7" w:rsidP="009046B7">
      <w:pPr>
        <w:pStyle w:val="Caption"/>
        <w:jc w:val="center"/>
        <w:rPr>
          <w:b w:val="0"/>
        </w:rPr>
      </w:pPr>
      <w:bookmarkStart w:id="154" w:name="_Toc58874918"/>
      <w:r w:rsidRPr="009046B7">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13</w:t>
      </w:r>
      <w:r w:rsidR="0081567C">
        <w:rPr>
          <w:b w:val="0"/>
        </w:rPr>
        <w:fldChar w:fldCharType="end"/>
      </w:r>
      <w:r w:rsidRPr="009046B7">
        <w:rPr>
          <w:b w:val="0"/>
        </w:rPr>
        <w:t>: Numerical Results for Test Two</w:t>
      </w:r>
      <w:bookmarkEnd w:id="154"/>
    </w:p>
    <w:p w14:paraId="7C38A55C" w14:textId="0CBD132C" w:rsidR="004A322E" w:rsidRPr="004A322E" w:rsidRDefault="00FE1CFF" w:rsidP="004A322E">
      <w:pPr>
        <w:pStyle w:val="Heading3"/>
        <w:jc w:val="left"/>
      </w:pPr>
      <w:r>
        <w:t>4.2.3</w:t>
      </w:r>
      <w:r w:rsidR="00286ACD">
        <w:t xml:space="preserve"> Test Three</w:t>
      </w:r>
      <w:r w:rsidR="00F40FF8">
        <w:t xml:space="preserve"> (Roll)</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286ACD" w14:paraId="61E6E74A" w14:textId="77777777" w:rsidTr="00775C0F">
        <w:trPr>
          <w:trHeight w:val="332"/>
          <w:jc w:val="center"/>
        </w:trPr>
        <w:tc>
          <w:tcPr>
            <w:tcW w:w="0" w:type="auto"/>
          </w:tcPr>
          <w:p w14:paraId="4FCD5881" w14:textId="77777777" w:rsidR="00286ACD" w:rsidRDefault="00286ACD" w:rsidP="004A322E">
            <w:pPr>
              <w:spacing w:line="240" w:lineRule="auto"/>
            </w:pPr>
          </w:p>
        </w:tc>
        <w:tc>
          <w:tcPr>
            <w:tcW w:w="0" w:type="auto"/>
          </w:tcPr>
          <w:p w14:paraId="13C91DF1" w14:textId="77777777" w:rsidR="00286ACD" w:rsidRDefault="00286ACD" w:rsidP="004A322E">
            <w:pPr>
              <w:spacing w:line="240" w:lineRule="auto"/>
            </w:pPr>
            <w:r>
              <w:t>Rust/ECS Output</w:t>
            </w:r>
          </w:p>
        </w:tc>
        <w:tc>
          <w:tcPr>
            <w:tcW w:w="0" w:type="auto"/>
          </w:tcPr>
          <w:p w14:paraId="258E5F33" w14:textId="77777777" w:rsidR="00286ACD" w:rsidRDefault="00286ACD" w:rsidP="004A322E">
            <w:pPr>
              <w:spacing w:line="240" w:lineRule="auto"/>
            </w:pPr>
            <w:r>
              <w:t xml:space="preserve">C++/OOP Benchmark Output </w:t>
            </w:r>
          </w:p>
        </w:tc>
      </w:tr>
      <w:tr w:rsidR="00286ACD" w14:paraId="411B6E11" w14:textId="77777777" w:rsidTr="00775C0F">
        <w:trPr>
          <w:jc w:val="center"/>
        </w:trPr>
        <w:tc>
          <w:tcPr>
            <w:tcW w:w="0" w:type="auto"/>
          </w:tcPr>
          <w:p w14:paraId="7243F1D3" w14:textId="345BA31F" w:rsidR="00286ACD" w:rsidRDefault="003F2E09" w:rsidP="004A322E">
            <w:pPr>
              <w:spacing w:line="240" w:lineRule="auto"/>
            </w:pPr>
            <w:r>
              <w:t xml:space="preserve">Position </w:t>
            </w:r>
            <w:r>
              <w:br/>
              <w:t>(x, y</w:t>
            </w:r>
            <w:r w:rsidR="00286ACD">
              <w:t>, z)</w:t>
            </w:r>
          </w:p>
        </w:tc>
        <w:tc>
          <w:tcPr>
            <w:tcW w:w="0" w:type="auto"/>
          </w:tcPr>
          <w:p w14:paraId="14A1B3CE" w14:textId="4587A29E" w:rsidR="00BE6379" w:rsidRDefault="00BE6379" w:rsidP="00BE6379">
            <w:pPr>
              <w:spacing w:line="240" w:lineRule="auto"/>
            </w:pPr>
            <w:r>
              <w:t>-4517.709</w:t>
            </w:r>
          </w:p>
          <w:p w14:paraId="1A7BAD52" w14:textId="45DF11A3" w:rsidR="00BE6379" w:rsidRDefault="00BE6379" w:rsidP="00BE6379">
            <w:pPr>
              <w:spacing w:line="240" w:lineRule="auto"/>
            </w:pPr>
            <w:r>
              <w:t>-2214.6902</w:t>
            </w:r>
          </w:p>
          <w:p w14:paraId="7460B779" w14:textId="00024B6A" w:rsidR="00286ACD" w:rsidRDefault="00BE6379" w:rsidP="00BE6379">
            <w:pPr>
              <w:spacing w:line="240" w:lineRule="auto"/>
            </w:pPr>
            <w:r>
              <w:t>638.1875</w:t>
            </w:r>
          </w:p>
        </w:tc>
        <w:tc>
          <w:tcPr>
            <w:tcW w:w="0" w:type="auto"/>
          </w:tcPr>
          <w:p w14:paraId="4C76DD36" w14:textId="2D68B527" w:rsidR="00BE6379" w:rsidRDefault="00BE6379" w:rsidP="00BE6379">
            <w:pPr>
              <w:spacing w:line="240" w:lineRule="auto"/>
            </w:pPr>
            <w:r>
              <w:t>-4794.57</w:t>
            </w:r>
          </w:p>
          <w:p w14:paraId="07114D44" w14:textId="768AAA62" w:rsidR="00BE6379" w:rsidRDefault="00BE6379" w:rsidP="00BE6379">
            <w:pPr>
              <w:spacing w:line="240" w:lineRule="auto"/>
            </w:pPr>
            <w:r>
              <w:t>-1924.94</w:t>
            </w:r>
          </w:p>
          <w:p w14:paraId="6F4B918B" w14:textId="690BD169" w:rsidR="00286ACD" w:rsidRDefault="00BE6379" w:rsidP="00BE6379">
            <w:pPr>
              <w:spacing w:line="240" w:lineRule="auto"/>
            </w:pPr>
            <w:r>
              <w:t>482.128</w:t>
            </w:r>
          </w:p>
        </w:tc>
      </w:tr>
      <w:tr w:rsidR="00286ACD" w14:paraId="2ADCE630" w14:textId="77777777" w:rsidTr="00775C0F">
        <w:trPr>
          <w:jc w:val="center"/>
        </w:trPr>
        <w:tc>
          <w:tcPr>
            <w:tcW w:w="0" w:type="auto"/>
          </w:tcPr>
          <w:p w14:paraId="545A63A8" w14:textId="77777777" w:rsidR="00286ACD" w:rsidRDefault="00286ACD" w:rsidP="004A322E">
            <w:pPr>
              <w:spacing w:line="240" w:lineRule="auto"/>
            </w:pPr>
            <w:r>
              <w:t xml:space="preserve">Euler Angles </w:t>
            </w:r>
            <w:r>
              <w:br/>
              <w:t>(roll, pitch, yaw)</w:t>
            </w:r>
          </w:p>
        </w:tc>
        <w:tc>
          <w:tcPr>
            <w:tcW w:w="0" w:type="auto"/>
          </w:tcPr>
          <w:p w14:paraId="5581E31F" w14:textId="473FB94B" w:rsidR="00BE6379" w:rsidRDefault="00BE6379" w:rsidP="00BE6379">
            <w:pPr>
              <w:spacing w:line="240" w:lineRule="auto"/>
            </w:pPr>
            <w:r>
              <w:t>16.679296</w:t>
            </w:r>
          </w:p>
          <w:p w14:paraId="72F310B3" w14:textId="325A1677" w:rsidR="00BE6379" w:rsidRDefault="00BE6379" w:rsidP="00BE6379">
            <w:pPr>
              <w:spacing w:line="240" w:lineRule="auto"/>
            </w:pPr>
            <w:r>
              <w:t>-3.1004717</w:t>
            </w:r>
          </w:p>
          <w:p w14:paraId="6B881C5C" w14:textId="4C474492" w:rsidR="00286ACD" w:rsidRDefault="00BE6379" w:rsidP="004A322E">
            <w:pPr>
              <w:spacing w:line="240" w:lineRule="auto"/>
            </w:pPr>
            <w:r>
              <w:t>-155.08517</w:t>
            </w:r>
          </w:p>
        </w:tc>
        <w:tc>
          <w:tcPr>
            <w:tcW w:w="0" w:type="auto"/>
          </w:tcPr>
          <w:p w14:paraId="0FB05745" w14:textId="46FEF03B" w:rsidR="006079D4" w:rsidRDefault="006079D4" w:rsidP="006079D4">
            <w:pPr>
              <w:spacing w:line="240" w:lineRule="auto"/>
            </w:pPr>
            <w:r>
              <w:t>19.3067</w:t>
            </w:r>
          </w:p>
          <w:p w14:paraId="7B109B80" w14:textId="0CC85A12" w:rsidR="006079D4" w:rsidRDefault="006079D4" w:rsidP="006079D4">
            <w:pPr>
              <w:spacing w:line="240" w:lineRule="auto"/>
            </w:pPr>
            <w:r>
              <w:t>-4.04701</w:t>
            </w:r>
          </w:p>
          <w:p w14:paraId="3851880B" w14:textId="304287CE" w:rsidR="00286ACD" w:rsidRDefault="006079D4" w:rsidP="006079D4">
            <w:pPr>
              <w:spacing w:line="240" w:lineRule="auto"/>
            </w:pPr>
            <w:r>
              <w:t>-168.199</w:t>
            </w:r>
          </w:p>
        </w:tc>
      </w:tr>
      <w:tr w:rsidR="00286ACD" w14:paraId="63E50C29" w14:textId="77777777" w:rsidTr="00775C0F">
        <w:trPr>
          <w:jc w:val="center"/>
        </w:trPr>
        <w:tc>
          <w:tcPr>
            <w:tcW w:w="0" w:type="auto"/>
          </w:tcPr>
          <w:p w14:paraId="77779142" w14:textId="77777777" w:rsidR="00286ACD" w:rsidRDefault="00286ACD" w:rsidP="004A322E">
            <w:pPr>
              <w:spacing w:line="240" w:lineRule="auto"/>
            </w:pPr>
            <w:r>
              <w:t>Speed (knots)</w:t>
            </w:r>
          </w:p>
        </w:tc>
        <w:tc>
          <w:tcPr>
            <w:tcW w:w="0" w:type="auto"/>
          </w:tcPr>
          <w:p w14:paraId="410C784E" w14:textId="5CCC34A2" w:rsidR="00286ACD" w:rsidRDefault="00BE6379" w:rsidP="004A322E">
            <w:pPr>
              <w:spacing w:line="240" w:lineRule="auto"/>
            </w:pPr>
            <w:r w:rsidRPr="00BE6379">
              <w:t>98.25334</w:t>
            </w:r>
          </w:p>
        </w:tc>
        <w:tc>
          <w:tcPr>
            <w:tcW w:w="0" w:type="auto"/>
          </w:tcPr>
          <w:p w14:paraId="16700E66" w14:textId="226A0D88" w:rsidR="00286ACD" w:rsidRPr="00D064BF" w:rsidRDefault="006079D4" w:rsidP="009046B7">
            <w:pPr>
              <w:keepNext/>
              <w:spacing w:line="240" w:lineRule="auto"/>
            </w:pPr>
            <w:r w:rsidRPr="006079D4">
              <w:t>100.042</w:t>
            </w:r>
          </w:p>
        </w:tc>
      </w:tr>
    </w:tbl>
    <w:p w14:paraId="61ADB46A" w14:textId="75ECE9A1" w:rsidR="00286ACD" w:rsidRPr="009046B7" w:rsidRDefault="009046B7" w:rsidP="009046B7">
      <w:pPr>
        <w:pStyle w:val="Caption"/>
        <w:jc w:val="center"/>
        <w:rPr>
          <w:b w:val="0"/>
        </w:rPr>
      </w:pPr>
      <w:bookmarkStart w:id="155" w:name="_Toc58874919"/>
      <w:r w:rsidRPr="009046B7">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14</w:t>
      </w:r>
      <w:r w:rsidR="0081567C">
        <w:rPr>
          <w:b w:val="0"/>
        </w:rPr>
        <w:fldChar w:fldCharType="end"/>
      </w:r>
      <w:r w:rsidRPr="009046B7">
        <w:rPr>
          <w:b w:val="0"/>
        </w:rPr>
        <w:t>: Numerical Results for Test Three</w:t>
      </w:r>
      <w:bookmarkEnd w:id="155"/>
    </w:p>
    <w:p w14:paraId="1C2623A0" w14:textId="444F28F3" w:rsidR="0013205C" w:rsidRPr="0013205C" w:rsidRDefault="003E5A7E" w:rsidP="0013205C">
      <w:pPr>
        <w:pStyle w:val="Heading3"/>
        <w:jc w:val="left"/>
      </w:pPr>
      <w:r>
        <w:t>3.5.4 Test Four (Pitch)</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3E5A7E" w14:paraId="0ECA0EDF" w14:textId="77777777" w:rsidTr="00775C0F">
        <w:trPr>
          <w:trHeight w:val="332"/>
          <w:jc w:val="center"/>
        </w:trPr>
        <w:tc>
          <w:tcPr>
            <w:tcW w:w="0" w:type="auto"/>
          </w:tcPr>
          <w:p w14:paraId="059E8FDE" w14:textId="77777777" w:rsidR="003E5A7E" w:rsidRDefault="003E5A7E" w:rsidP="0013205C">
            <w:pPr>
              <w:spacing w:line="240" w:lineRule="auto"/>
            </w:pPr>
          </w:p>
        </w:tc>
        <w:tc>
          <w:tcPr>
            <w:tcW w:w="0" w:type="auto"/>
          </w:tcPr>
          <w:p w14:paraId="2F01DC24" w14:textId="77777777" w:rsidR="003E5A7E" w:rsidRDefault="003E5A7E" w:rsidP="0013205C">
            <w:pPr>
              <w:spacing w:line="240" w:lineRule="auto"/>
            </w:pPr>
            <w:r>
              <w:t>Rust/ECS Output</w:t>
            </w:r>
          </w:p>
        </w:tc>
        <w:tc>
          <w:tcPr>
            <w:tcW w:w="0" w:type="auto"/>
          </w:tcPr>
          <w:p w14:paraId="75671629" w14:textId="77777777" w:rsidR="003E5A7E" w:rsidRDefault="003E5A7E" w:rsidP="0013205C">
            <w:pPr>
              <w:spacing w:line="240" w:lineRule="auto"/>
            </w:pPr>
            <w:r>
              <w:t xml:space="preserve">C++/OOP Benchmark Output </w:t>
            </w:r>
          </w:p>
        </w:tc>
      </w:tr>
      <w:tr w:rsidR="003E5A7E" w14:paraId="1C8E3EBC" w14:textId="77777777" w:rsidTr="00775C0F">
        <w:trPr>
          <w:jc w:val="center"/>
        </w:trPr>
        <w:tc>
          <w:tcPr>
            <w:tcW w:w="0" w:type="auto"/>
          </w:tcPr>
          <w:p w14:paraId="78A92ABE" w14:textId="366F4C22" w:rsidR="003E5A7E" w:rsidRDefault="003F2E09" w:rsidP="0013205C">
            <w:pPr>
              <w:spacing w:line="240" w:lineRule="auto"/>
            </w:pPr>
            <w:r>
              <w:t xml:space="preserve">Position </w:t>
            </w:r>
            <w:r>
              <w:br/>
              <w:t>(x, y</w:t>
            </w:r>
            <w:r w:rsidR="003E5A7E">
              <w:t>, z)</w:t>
            </w:r>
          </w:p>
        </w:tc>
        <w:tc>
          <w:tcPr>
            <w:tcW w:w="0" w:type="auto"/>
          </w:tcPr>
          <w:p w14:paraId="07D557C6" w14:textId="5E335F56" w:rsidR="003C4968" w:rsidRDefault="003C4968" w:rsidP="003C4968">
            <w:pPr>
              <w:spacing w:line="240" w:lineRule="auto"/>
            </w:pPr>
            <w:r>
              <w:t>-2095.0435</w:t>
            </w:r>
          </w:p>
          <w:p w14:paraId="1E94EEB8" w14:textId="27F9C766" w:rsidR="003C4968" w:rsidRDefault="003C4968" w:rsidP="003C4968">
            <w:pPr>
              <w:spacing w:line="240" w:lineRule="auto"/>
            </w:pPr>
            <w:r>
              <w:t>-1.021704</w:t>
            </w:r>
          </w:p>
          <w:p w14:paraId="54C32FAE" w14:textId="154018C5" w:rsidR="003E5A7E" w:rsidRDefault="003C4968" w:rsidP="003C4968">
            <w:pPr>
              <w:spacing w:line="240" w:lineRule="auto"/>
            </w:pPr>
            <w:r>
              <w:t>2452.5166</w:t>
            </w:r>
          </w:p>
        </w:tc>
        <w:tc>
          <w:tcPr>
            <w:tcW w:w="0" w:type="auto"/>
          </w:tcPr>
          <w:p w14:paraId="08EBB0C0" w14:textId="4A074783" w:rsidR="00E83149" w:rsidRDefault="00E83149" w:rsidP="00E83149">
            <w:pPr>
              <w:spacing w:line="240" w:lineRule="auto"/>
            </w:pPr>
            <w:r>
              <w:t>-2093.35</w:t>
            </w:r>
          </w:p>
          <w:p w14:paraId="54E86D0C" w14:textId="57E59F7C" w:rsidR="00E83149" w:rsidRDefault="00E83149" w:rsidP="00E83149">
            <w:pPr>
              <w:spacing w:line="240" w:lineRule="auto"/>
            </w:pPr>
            <w:r>
              <w:t>-3.95869</w:t>
            </w:r>
          </w:p>
          <w:p w14:paraId="4F66245F" w14:textId="25A6B5FD" w:rsidR="003E5A7E" w:rsidRDefault="00E83149" w:rsidP="00E83149">
            <w:pPr>
              <w:spacing w:line="240" w:lineRule="auto"/>
            </w:pPr>
            <w:r>
              <w:t>2451.71</w:t>
            </w:r>
          </w:p>
        </w:tc>
      </w:tr>
      <w:tr w:rsidR="003E5A7E" w14:paraId="592D8009" w14:textId="77777777" w:rsidTr="00775C0F">
        <w:trPr>
          <w:jc w:val="center"/>
        </w:trPr>
        <w:tc>
          <w:tcPr>
            <w:tcW w:w="0" w:type="auto"/>
          </w:tcPr>
          <w:p w14:paraId="18096D31" w14:textId="77777777" w:rsidR="003E5A7E" w:rsidRDefault="003E5A7E" w:rsidP="0013205C">
            <w:pPr>
              <w:spacing w:line="240" w:lineRule="auto"/>
            </w:pPr>
            <w:r>
              <w:t xml:space="preserve">Euler Angles </w:t>
            </w:r>
            <w:r>
              <w:br/>
              <w:t>(roll, pitch, yaw)</w:t>
            </w:r>
          </w:p>
        </w:tc>
        <w:tc>
          <w:tcPr>
            <w:tcW w:w="0" w:type="auto"/>
          </w:tcPr>
          <w:p w14:paraId="5FCC3071" w14:textId="6CC190A3" w:rsidR="003C4968" w:rsidRDefault="003C4968" w:rsidP="003C4968">
            <w:pPr>
              <w:spacing w:line="240" w:lineRule="auto"/>
            </w:pPr>
            <w:r>
              <w:t>0.030059163</w:t>
            </w:r>
          </w:p>
          <w:p w14:paraId="376B4F4B" w14:textId="56B532C9" w:rsidR="003C4968" w:rsidRDefault="003C4968" w:rsidP="003C4968">
            <w:pPr>
              <w:spacing w:line="240" w:lineRule="auto"/>
            </w:pPr>
            <w:r>
              <w:t>34.988907</w:t>
            </w:r>
          </w:p>
          <w:p w14:paraId="1693EC8B" w14:textId="0DB49FA9" w:rsidR="003E5A7E" w:rsidRDefault="003C4968" w:rsidP="003C4968">
            <w:pPr>
              <w:spacing w:line="240" w:lineRule="auto"/>
            </w:pPr>
            <w:r>
              <w:t>-0.082931094</w:t>
            </w:r>
          </w:p>
        </w:tc>
        <w:tc>
          <w:tcPr>
            <w:tcW w:w="0" w:type="auto"/>
          </w:tcPr>
          <w:p w14:paraId="2066C3B0" w14:textId="71719472" w:rsidR="00E83149" w:rsidRDefault="00E83149" w:rsidP="00E83149">
            <w:pPr>
              <w:spacing w:line="240" w:lineRule="auto"/>
            </w:pPr>
            <w:r>
              <w:t>0.404863</w:t>
            </w:r>
          </w:p>
          <w:p w14:paraId="216E0145" w14:textId="0D410C46" w:rsidR="00E83149" w:rsidRDefault="00E83149" w:rsidP="00E83149">
            <w:pPr>
              <w:spacing w:line="240" w:lineRule="auto"/>
            </w:pPr>
            <w:r>
              <w:t>34.7533</w:t>
            </w:r>
          </w:p>
          <w:p w14:paraId="685327DF" w14:textId="5174EA31" w:rsidR="003E5A7E" w:rsidRDefault="00E83149" w:rsidP="00E83149">
            <w:pPr>
              <w:spacing w:line="240" w:lineRule="auto"/>
            </w:pPr>
            <w:r>
              <w:t>-0.581428</w:t>
            </w:r>
          </w:p>
        </w:tc>
      </w:tr>
      <w:tr w:rsidR="003E5A7E" w14:paraId="26630D61" w14:textId="77777777" w:rsidTr="00775C0F">
        <w:trPr>
          <w:jc w:val="center"/>
        </w:trPr>
        <w:tc>
          <w:tcPr>
            <w:tcW w:w="0" w:type="auto"/>
          </w:tcPr>
          <w:p w14:paraId="4195B3EF" w14:textId="77777777" w:rsidR="003E5A7E" w:rsidRDefault="003E5A7E" w:rsidP="0013205C">
            <w:pPr>
              <w:spacing w:line="240" w:lineRule="auto"/>
            </w:pPr>
            <w:r>
              <w:t>Speed (knots)</w:t>
            </w:r>
          </w:p>
        </w:tc>
        <w:tc>
          <w:tcPr>
            <w:tcW w:w="0" w:type="auto"/>
          </w:tcPr>
          <w:p w14:paraId="2724A96C" w14:textId="2970A75C" w:rsidR="003E5A7E" w:rsidRDefault="00E83149" w:rsidP="0013205C">
            <w:pPr>
              <w:spacing w:line="240" w:lineRule="auto"/>
            </w:pPr>
            <w:r w:rsidRPr="00E83149">
              <w:t>51.53415</w:t>
            </w:r>
          </w:p>
        </w:tc>
        <w:tc>
          <w:tcPr>
            <w:tcW w:w="0" w:type="auto"/>
          </w:tcPr>
          <w:p w14:paraId="448466A8" w14:textId="2FC9B30D" w:rsidR="003E5A7E" w:rsidRPr="00D064BF" w:rsidRDefault="00E83149" w:rsidP="009046B7">
            <w:pPr>
              <w:keepNext/>
              <w:spacing w:line="240" w:lineRule="auto"/>
            </w:pPr>
            <w:r w:rsidRPr="00E83149">
              <w:t>51.8425</w:t>
            </w:r>
          </w:p>
        </w:tc>
      </w:tr>
    </w:tbl>
    <w:p w14:paraId="408E71C4" w14:textId="71080212" w:rsidR="003E5A7E" w:rsidRPr="009046B7" w:rsidRDefault="009046B7" w:rsidP="009046B7">
      <w:pPr>
        <w:pStyle w:val="Caption"/>
        <w:jc w:val="center"/>
        <w:rPr>
          <w:b w:val="0"/>
        </w:rPr>
      </w:pPr>
      <w:bookmarkStart w:id="156" w:name="_Toc58874920"/>
      <w:r w:rsidRPr="009046B7">
        <w:rPr>
          <w:b w:val="0"/>
        </w:rPr>
        <w:lastRenderedPageBreak/>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15</w:t>
      </w:r>
      <w:r w:rsidR="0081567C">
        <w:rPr>
          <w:b w:val="0"/>
        </w:rPr>
        <w:fldChar w:fldCharType="end"/>
      </w:r>
      <w:r w:rsidRPr="009046B7">
        <w:rPr>
          <w:b w:val="0"/>
        </w:rPr>
        <w:t>: Numerical Results for Test Four</w:t>
      </w:r>
      <w:bookmarkEnd w:id="156"/>
    </w:p>
    <w:p w14:paraId="44725402" w14:textId="49F4EAA6" w:rsidR="0013205C" w:rsidRPr="0013205C" w:rsidRDefault="003E5A7E" w:rsidP="0013205C">
      <w:pPr>
        <w:pStyle w:val="Heading3"/>
        <w:jc w:val="left"/>
      </w:pPr>
      <w:r>
        <w:t>3.5.4 Test Five (Yaw)</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3E5A7E" w14:paraId="5DA22252" w14:textId="77777777" w:rsidTr="00775C0F">
        <w:trPr>
          <w:trHeight w:val="332"/>
          <w:jc w:val="center"/>
        </w:trPr>
        <w:tc>
          <w:tcPr>
            <w:tcW w:w="0" w:type="auto"/>
          </w:tcPr>
          <w:p w14:paraId="01693F3B" w14:textId="77777777" w:rsidR="003E5A7E" w:rsidRDefault="003E5A7E" w:rsidP="0013205C">
            <w:pPr>
              <w:spacing w:line="240" w:lineRule="auto"/>
            </w:pPr>
          </w:p>
        </w:tc>
        <w:tc>
          <w:tcPr>
            <w:tcW w:w="0" w:type="auto"/>
          </w:tcPr>
          <w:p w14:paraId="3DAB6658" w14:textId="77777777" w:rsidR="003E5A7E" w:rsidRDefault="003E5A7E" w:rsidP="0013205C">
            <w:pPr>
              <w:spacing w:line="240" w:lineRule="auto"/>
            </w:pPr>
            <w:r>
              <w:t>Rust/ECS Output</w:t>
            </w:r>
          </w:p>
        </w:tc>
        <w:tc>
          <w:tcPr>
            <w:tcW w:w="0" w:type="auto"/>
          </w:tcPr>
          <w:p w14:paraId="73820260" w14:textId="77777777" w:rsidR="003E5A7E" w:rsidRDefault="003E5A7E" w:rsidP="0013205C">
            <w:pPr>
              <w:spacing w:line="240" w:lineRule="auto"/>
            </w:pPr>
            <w:r>
              <w:t xml:space="preserve">C++/OOP Benchmark Output </w:t>
            </w:r>
          </w:p>
        </w:tc>
      </w:tr>
      <w:tr w:rsidR="003E5A7E" w14:paraId="15F270C7" w14:textId="77777777" w:rsidTr="00775C0F">
        <w:trPr>
          <w:jc w:val="center"/>
        </w:trPr>
        <w:tc>
          <w:tcPr>
            <w:tcW w:w="0" w:type="auto"/>
          </w:tcPr>
          <w:p w14:paraId="300B90F6" w14:textId="20126F15" w:rsidR="003E5A7E" w:rsidRDefault="003E5A7E" w:rsidP="0013205C">
            <w:pPr>
              <w:spacing w:line="240" w:lineRule="auto"/>
            </w:pPr>
            <w:r>
              <w:t>P</w:t>
            </w:r>
            <w:r w:rsidR="003F2E09">
              <w:t xml:space="preserve">osition </w:t>
            </w:r>
            <w:r w:rsidR="003F2E09">
              <w:br/>
              <w:t>(x, y</w:t>
            </w:r>
            <w:r>
              <w:t>, z)</w:t>
            </w:r>
          </w:p>
        </w:tc>
        <w:tc>
          <w:tcPr>
            <w:tcW w:w="0" w:type="auto"/>
          </w:tcPr>
          <w:p w14:paraId="678CA980" w14:textId="1BB4101A" w:rsidR="00152EA7" w:rsidRDefault="00152EA7" w:rsidP="00152EA7">
            <w:pPr>
              <w:spacing w:line="240" w:lineRule="auto"/>
            </w:pPr>
            <w:r>
              <w:t>-1086.669</w:t>
            </w:r>
          </w:p>
          <w:p w14:paraId="1A4F8BFD" w14:textId="48D50698" w:rsidR="00152EA7" w:rsidRDefault="00152EA7" w:rsidP="00152EA7">
            <w:pPr>
              <w:spacing w:line="240" w:lineRule="auto"/>
            </w:pPr>
            <w:r>
              <w:t>-13.406829</w:t>
            </w:r>
          </w:p>
          <w:p w14:paraId="2B284C0F" w14:textId="132FE1E4" w:rsidR="003E5A7E" w:rsidRDefault="00152EA7" w:rsidP="00152EA7">
            <w:pPr>
              <w:spacing w:line="240" w:lineRule="auto"/>
            </w:pPr>
            <w:r>
              <w:t>1686.8999</w:t>
            </w:r>
          </w:p>
        </w:tc>
        <w:tc>
          <w:tcPr>
            <w:tcW w:w="0" w:type="auto"/>
          </w:tcPr>
          <w:p w14:paraId="28EC54DB" w14:textId="7A34FA53" w:rsidR="00152EA7" w:rsidRDefault="00152EA7" w:rsidP="00152EA7">
            <w:pPr>
              <w:spacing w:line="240" w:lineRule="auto"/>
            </w:pPr>
            <w:r>
              <w:t>-1085.7</w:t>
            </w:r>
          </w:p>
          <w:p w14:paraId="0D801613" w14:textId="1CA94F12" w:rsidR="00152EA7" w:rsidRDefault="00152EA7" w:rsidP="00152EA7">
            <w:pPr>
              <w:spacing w:line="240" w:lineRule="auto"/>
            </w:pPr>
            <w:r>
              <w:t>-24.4326</w:t>
            </w:r>
          </w:p>
          <w:p w14:paraId="4E93C4D1" w14:textId="05AB70DF" w:rsidR="003E5A7E" w:rsidRDefault="00152EA7" w:rsidP="00152EA7">
            <w:pPr>
              <w:spacing w:line="240" w:lineRule="auto"/>
            </w:pPr>
            <w:r>
              <w:t>1687.13</w:t>
            </w:r>
          </w:p>
        </w:tc>
      </w:tr>
      <w:tr w:rsidR="003E5A7E" w14:paraId="5DCA22CC" w14:textId="77777777" w:rsidTr="00775C0F">
        <w:trPr>
          <w:jc w:val="center"/>
        </w:trPr>
        <w:tc>
          <w:tcPr>
            <w:tcW w:w="0" w:type="auto"/>
          </w:tcPr>
          <w:p w14:paraId="10DD3685" w14:textId="77777777" w:rsidR="003E5A7E" w:rsidRDefault="003E5A7E" w:rsidP="0013205C">
            <w:pPr>
              <w:spacing w:line="240" w:lineRule="auto"/>
            </w:pPr>
            <w:r>
              <w:t xml:space="preserve">Euler Angles </w:t>
            </w:r>
            <w:r>
              <w:br/>
              <w:t>(roll, pitch, yaw)</w:t>
            </w:r>
          </w:p>
        </w:tc>
        <w:tc>
          <w:tcPr>
            <w:tcW w:w="0" w:type="auto"/>
          </w:tcPr>
          <w:p w14:paraId="12FFF7A5" w14:textId="6B1E8D3C" w:rsidR="00152EA7" w:rsidRDefault="00152EA7" w:rsidP="00152EA7">
            <w:pPr>
              <w:spacing w:line="240" w:lineRule="auto"/>
            </w:pPr>
            <w:r>
              <w:t>-0.034989346</w:t>
            </w:r>
          </w:p>
          <w:p w14:paraId="00CC2E44" w14:textId="420AB05B" w:rsidR="00152EA7" w:rsidRDefault="00152EA7" w:rsidP="00152EA7">
            <w:pPr>
              <w:spacing w:line="240" w:lineRule="auto"/>
            </w:pPr>
            <w:r>
              <w:t>-2.983541</w:t>
            </w:r>
          </w:p>
          <w:p w14:paraId="2ADB527A" w14:textId="3550EE10" w:rsidR="003E5A7E" w:rsidRDefault="00152EA7" w:rsidP="00152EA7">
            <w:pPr>
              <w:spacing w:line="240" w:lineRule="auto"/>
            </w:pPr>
            <w:r>
              <w:t>-0.5547009</w:t>
            </w:r>
          </w:p>
        </w:tc>
        <w:tc>
          <w:tcPr>
            <w:tcW w:w="0" w:type="auto"/>
          </w:tcPr>
          <w:p w14:paraId="4933C73E" w14:textId="65BCAD5A" w:rsidR="00152EA7" w:rsidRDefault="00152EA7" w:rsidP="00152EA7">
            <w:pPr>
              <w:spacing w:line="240" w:lineRule="auto"/>
            </w:pPr>
            <w:r>
              <w:t>0.141311</w:t>
            </w:r>
          </w:p>
          <w:p w14:paraId="626F5FDA" w14:textId="7334BA14" w:rsidR="00152EA7" w:rsidRDefault="00152EA7" w:rsidP="00152EA7">
            <w:pPr>
              <w:spacing w:line="240" w:lineRule="auto"/>
            </w:pPr>
            <w:r>
              <w:t>-2.98676</w:t>
            </w:r>
          </w:p>
          <w:p w14:paraId="4745DA07" w14:textId="1DCA99D9" w:rsidR="003E5A7E" w:rsidRDefault="00152EA7" w:rsidP="00152EA7">
            <w:pPr>
              <w:spacing w:line="240" w:lineRule="auto"/>
            </w:pPr>
            <w:r>
              <w:t>-0.975992</w:t>
            </w:r>
          </w:p>
        </w:tc>
      </w:tr>
      <w:tr w:rsidR="003E5A7E" w14:paraId="08B69500" w14:textId="77777777" w:rsidTr="00775C0F">
        <w:trPr>
          <w:jc w:val="center"/>
        </w:trPr>
        <w:tc>
          <w:tcPr>
            <w:tcW w:w="0" w:type="auto"/>
          </w:tcPr>
          <w:p w14:paraId="2EA5C74C" w14:textId="77777777" w:rsidR="003E5A7E" w:rsidRDefault="003E5A7E" w:rsidP="0013205C">
            <w:pPr>
              <w:spacing w:line="240" w:lineRule="auto"/>
            </w:pPr>
            <w:r>
              <w:t>Speed (knots)</w:t>
            </w:r>
          </w:p>
        </w:tc>
        <w:tc>
          <w:tcPr>
            <w:tcW w:w="0" w:type="auto"/>
          </w:tcPr>
          <w:p w14:paraId="28DB8AA0" w14:textId="153083B6" w:rsidR="003E5A7E" w:rsidRDefault="009E513A" w:rsidP="0013205C">
            <w:pPr>
              <w:spacing w:line="240" w:lineRule="auto"/>
            </w:pPr>
            <w:r w:rsidRPr="009E513A">
              <w:t>91.104195</w:t>
            </w:r>
          </w:p>
        </w:tc>
        <w:tc>
          <w:tcPr>
            <w:tcW w:w="0" w:type="auto"/>
          </w:tcPr>
          <w:p w14:paraId="0961D1B4" w14:textId="55C34564" w:rsidR="003E5A7E" w:rsidRPr="00D064BF" w:rsidRDefault="009E513A" w:rsidP="009046B7">
            <w:pPr>
              <w:keepNext/>
              <w:spacing w:line="240" w:lineRule="auto"/>
            </w:pPr>
            <w:r w:rsidRPr="009E513A">
              <w:t>91.0854</w:t>
            </w:r>
          </w:p>
        </w:tc>
      </w:tr>
    </w:tbl>
    <w:p w14:paraId="57222135" w14:textId="1F93AC9E" w:rsidR="003E5A7E" w:rsidRPr="009046B7" w:rsidRDefault="009046B7" w:rsidP="009046B7">
      <w:pPr>
        <w:pStyle w:val="Caption"/>
        <w:jc w:val="center"/>
        <w:rPr>
          <w:b w:val="0"/>
        </w:rPr>
      </w:pPr>
      <w:bookmarkStart w:id="157" w:name="_Toc58874921"/>
      <w:r w:rsidRPr="009046B7">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16</w:t>
      </w:r>
      <w:r w:rsidR="0081567C">
        <w:rPr>
          <w:b w:val="0"/>
        </w:rPr>
        <w:fldChar w:fldCharType="end"/>
      </w:r>
      <w:r w:rsidRPr="009046B7">
        <w:rPr>
          <w:b w:val="0"/>
        </w:rPr>
        <w:t>: Numerical Results for Test Five</w:t>
      </w:r>
      <w:bookmarkEnd w:id="157"/>
    </w:p>
    <w:p w14:paraId="2F89FF1A" w14:textId="21DE053F" w:rsidR="0013205C" w:rsidRPr="0013205C" w:rsidRDefault="003E5A7E" w:rsidP="0013205C">
      <w:pPr>
        <w:pStyle w:val="Heading3"/>
        <w:jc w:val="left"/>
      </w:pPr>
      <w:r>
        <w:t>3.5.4 Test Six (Flaps)</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3E5A7E" w14:paraId="035B1F1F" w14:textId="77777777" w:rsidTr="00775C0F">
        <w:trPr>
          <w:trHeight w:val="332"/>
          <w:jc w:val="center"/>
        </w:trPr>
        <w:tc>
          <w:tcPr>
            <w:tcW w:w="0" w:type="auto"/>
          </w:tcPr>
          <w:p w14:paraId="17D6D330" w14:textId="77777777" w:rsidR="003E5A7E" w:rsidRDefault="003E5A7E" w:rsidP="0013205C">
            <w:pPr>
              <w:spacing w:line="240" w:lineRule="auto"/>
            </w:pPr>
          </w:p>
        </w:tc>
        <w:tc>
          <w:tcPr>
            <w:tcW w:w="0" w:type="auto"/>
          </w:tcPr>
          <w:p w14:paraId="27708EFD" w14:textId="77777777" w:rsidR="003E5A7E" w:rsidRDefault="003E5A7E" w:rsidP="0013205C">
            <w:pPr>
              <w:spacing w:line="240" w:lineRule="auto"/>
            </w:pPr>
            <w:r>
              <w:t>Rust/ECS Output</w:t>
            </w:r>
          </w:p>
        </w:tc>
        <w:tc>
          <w:tcPr>
            <w:tcW w:w="0" w:type="auto"/>
          </w:tcPr>
          <w:p w14:paraId="242A3C61" w14:textId="77777777" w:rsidR="003E5A7E" w:rsidRDefault="003E5A7E" w:rsidP="0013205C">
            <w:pPr>
              <w:spacing w:line="240" w:lineRule="auto"/>
            </w:pPr>
            <w:r>
              <w:t xml:space="preserve">C++/OOP Benchmark Output </w:t>
            </w:r>
          </w:p>
        </w:tc>
      </w:tr>
      <w:tr w:rsidR="003E5A7E" w14:paraId="7EC50D10" w14:textId="77777777" w:rsidTr="00775C0F">
        <w:trPr>
          <w:jc w:val="center"/>
        </w:trPr>
        <w:tc>
          <w:tcPr>
            <w:tcW w:w="0" w:type="auto"/>
          </w:tcPr>
          <w:p w14:paraId="59C59F7C" w14:textId="08DCBC8E" w:rsidR="003E5A7E" w:rsidRDefault="003F2E09" w:rsidP="0013205C">
            <w:pPr>
              <w:spacing w:line="240" w:lineRule="auto"/>
            </w:pPr>
            <w:r>
              <w:t xml:space="preserve">Position </w:t>
            </w:r>
            <w:r>
              <w:br/>
              <w:t>(x, y</w:t>
            </w:r>
            <w:r w:rsidR="003E5A7E">
              <w:t>, z)</w:t>
            </w:r>
          </w:p>
        </w:tc>
        <w:tc>
          <w:tcPr>
            <w:tcW w:w="0" w:type="auto"/>
          </w:tcPr>
          <w:p w14:paraId="2AEFE81B" w14:textId="4E3FACBC" w:rsidR="00FE3FFD" w:rsidRDefault="00FE3FFD" w:rsidP="00FE3FFD">
            <w:pPr>
              <w:spacing w:line="240" w:lineRule="auto"/>
            </w:pPr>
            <w:r>
              <w:t>-1995.7982</w:t>
            </w:r>
          </w:p>
          <w:p w14:paraId="50A824E1" w14:textId="36208443" w:rsidR="00FE3FFD" w:rsidRDefault="00FE3FFD" w:rsidP="00FE3FFD">
            <w:pPr>
              <w:spacing w:line="240" w:lineRule="auto"/>
            </w:pPr>
            <w:r>
              <w:t>-0.1490945</w:t>
            </w:r>
          </w:p>
          <w:p w14:paraId="5663986E" w14:textId="3ED731B1" w:rsidR="003E5A7E" w:rsidRDefault="00FE3FFD" w:rsidP="0013205C">
            <w:pPr>
              <w:spacing w:line="240" w:lineRule="auto"/>
            </w:pPr>
            <w:r>
              <w:t>1778.0629</w:t>
            </w:r>
          </w:p>
        </w:tc>
        <w:tc>
          <w:tcPr>
            <w:tcW w:w="0" w:type="auto"/>
          </w:tcPr>
          <w:p w14:paraId="47E43630" w14:textId="38F7FF19" w:rsidR="00EF312B" w:rsidRDefault="00EF312B" w:rsidP="00EF312B">
            <w:pPr>
              <w:spacing w:line="240" w:lineRule="auto"/>
            </w:pPr>
            <w:r>
              <w:t>-1995.63</w:t>
            </w:r>
          </w:p>
          <w:p w14:paraId="18FFACF3" w14:textId="5B9BFFF6" w:rsidR="00EF312B" w:rsidRDefault="00EF312B" w:rsidP="00EF312B">
            <w:pPr>
              <w:spacing w:line="240" w:lineRule="auto"/>
            </w:pPr>
            <w:r>
              <w:t>-0.401624</w:t>
            </w:r>
          </w:p>
          <w:p w14:paraId="0DE7556E" w14:textId="2457B67B" w:rsidR="003E5A7E" w:rsidRDefault="00EF312B" w:rsidP="00EF312B">
            <w:pPr>
              <w:spacing w:line="240" w:lineRule="auto"/>
            </w:pPr>
            <w:r>
              <w:t>1778.12</w:t>
            </w:r>
          </w:p>
        </w:tc>
      </w:tr>
      <w:tr w:rsidR="003E5A7E" w14:paraId="591BB035" w14:textId="77777777" w:rsidTr="00775C0F">
        <w:trPr>
          <w:jc w:val="center"/>
        </w:trPr>
        <w:tc>
          <w:tcPr>
            <w:tcW w:w="0" w:type="auto"/>
          </w:tcPr>
          <w:p w14:paraId="6893102D" w14:textId="77777777" w:rsidR="003E5A7E" w:rsidRDefault="003E5A7E" w:rsidP="0013205C">
            <w:pPr>
              <w:spacing w:line="240" w:lineRule="auto"/>
            </w:pPr>
            <w:r>
              <w:t xml:space="preserve">Euler Angles </w:t>
            </w:r>
            <w:r>
              <w:br/>
              <w:t>(roll, pitch, yaw)</w:t>
            </w:r>
          </w:p>
        </w:tc>
        <w:tc>
          <w:tcPr>
            <w:tcW w:w="0" w:type="auto"/>
          </w:tcPr>
          <w:p w14:paraId="45A5FB61" w14:textId="1A69788B" w:rsidR="00FE3FFD" w:rsidRDefault="00FE3FFD" w:rsidP="00FE3FFD">
            <w:pPr>
              <w:spacing w:line="240" w:lineRule="auto"/>
            </w:pPr>
            <w:r>
              <w:t>0.0010366426</w:t>
            </w:r>
          </w:p>
          <w:p w14:paraId="0BA98BC9" w14:textId="48DF06D9" w:rsidR="00FE3FFD" w:rsidRDefault="00FE3FFD" w:rsidP="00FE3FFD">
            <w:pPr>
              <w:spacing w:line="240" w:lineRule="auto"/>
            </w:pPr>
            <w:r>
              <w:t>9.436404</w:t>
            </w:r>
          </w:p>
          <w:p w14:paraId="72D4586B" w14:textId="73902B20" w:rsidR="003E5A7E" w:rsidRDefault="00FE3FFD" w:rsidP="00FE3FFD">
            <w:pPr>
              <w:spacing w:line="240" w:lineRule="auto"/>
            </w:pPr>
            <w:r>
              <w:t>-0.009251288</w:t>
            </w:r>
          </w:p>
        </w:tc>
        <w:tc>
          <w:tcPr>
            <w:tcW w:w="0" w:type="auto"/>
          </w:tcPr>
          <w:p w14:paraId="234BD302" w14:textId="2072F3F9" w:rsidR="00EF312B" w:rsidRDefault="00EF312B" w:rsidP="00EF312B">
            <w:pPr>
              <w:spacing w:line="240" w:lineRule="auto"/>
            </w:pPr>
            <w:r>
              <w:t>0.0124067</w:t>
            </w:r>
          </w:p>
          <w:p w14:paraId="2EEAC04E" w14:textId="56E22812" w:rsidR="00EF312B" w:rsidRDefault="00EF312B" w:rsidP="00EF312B">
            <w:pPr>
              <w:spacing w:line="240" w:lineRule="auto"/>
            </w:pPr>
            <w:r>
              <w:t>9.38473</w:t>
            </w:r>
          </w:p>
          <w:p w14:paraId="3D1B3DB9" w14:textId="002FBB26" w:rsidR="003E5A7E" w:rsidRDefault="00EF312B" w:rsidP="0013205C">
            <w:pPr>
              <w:spacing w:line="240" w:lineRule="auto"/>
            </w:pPr>
            <w:r>
              <w:t>-0.0325167</w:t>
            </w:r>
          </w:p>
        </w:tc>
      </w:tr>
      <w:tr w:rsidR="003E5A7E" w14:paraId="18DCBC32" w14:textId="77777777" w:rsidTr="00775C0F">
        <w:trPr>
          <w:jc w:val="center"/>
        </w:trPr>
        <w:tc>
          <w:tcPr>
            <w:tcW w:w="0" w:type="auto"/>
          </w:tcPr>
          <w:p w14:paraId="1643BE78" w14:textId="77777777" w:rsidR="003E5A7E" w:rsidRDefault="003E5A7E" w:rsidP="0013205C">
            <w:pPr>
              <w:spacing w:line="240" w:lineRule="auto"/>
            </w:pPr>
            <w:r>
              <w:t>Speed (knots)</w:t>
            </w:r>
          </w:p>
        </w:tc>
        <w:tc>
          <w:tcPr>
            <w:tcW w:w="0" w:type="auto"/>
          </w:tcPr>
          <w:p w14:paraId="3FEEB392" w14:textId="2C56E7DA" w:rsidR="003E5A7E" w:rsidRDefault="00FE3FFD" w:rsidP="0013205C">
            <w:pPr>
              <w:spacing w:line="240" w:lineRule="auto"/>
            </w:pPr>
            <w:r w:rsidRPr="00FE3FFD">
              <w:t>56.96767</w:t>
            </w:r>
          </w:p>
        </w:tc>
        <w:tc>
          <w:tcPr>
            <w:tcW w:w="0" w:type="auto"/>
          </w:tcPr>
          <w:p w14:paraId="436BC7CC" w14:textId="75F18371" w:rsidR="003E5A7E" w:rsidRPr="00D064BF" w:rsidRDefault="00EF312B" w:rsidP="009046B7">
            <w:pPr>
              <w:keepNext/>
              <w:spacing w:line="240" w:lineRule="auto"/>
            </w:pPr>
            <w:r w:rsidRPr="00EF312B">
              <w:t>57.0701</w:t>
            </w:r>
          </w:p>
        </w:tc>
      </w:tr>
    </w:tbl>
    <w:p w14:paraId="7F788BF8" w14:textId="35F8630A" w:rsidR="003E5A7E" w:rsidRPr="009046B7" w:rsidRDefault="009046B7" w:rsidP="009046B7">
      <w:pPr>
        <w:pStyle w:val="Caption"/>
        <w:jc w:val="center"/>
        <w:rPr>
          <w:b w:val="0"/>
        </w:rPr>
      </w:pPr>
      <w:bookmarkStart w:id="158" w:name="_Toc58874922"/>
      <w:r w:rsidRPr="009046B7">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17</w:t>
      </w:r>
      <w:r w:rsidR="0081567C">
        <w:rPr>
          <w:b w:val="0"/>
        </w:rPr>
        <w:fldChar w:fldCharType="end"/>
      </w:r>
      <w:r w:rsidRPr="009046B7">
        <w:rPr>
          <w:b w:val="0"/>
        </w:rPr>
        <w:t>: Numerical Results for Test Six</w:t>
      </w:r>
      <w:bookmarkEnd w:id="158"/>
    </w:p>
    <w:p w14:paraId="58EB8C27" w14:textId="3ADDA866" w:rsidR="009C3F20" w:rsidRDefault="00251273" w:rsidP="009C3F20">
      <w:pPr>
        <w:pStyle w:val="Heading1"/>
      </w:pPr>
      <w:bookmarkStart w:id="159" w:name="_Toc58424814"/>
      <w:r>
        <w:t>V.  Conclusions and Recommendations</w:t>
      </w:r>
      <w:bookmarkEnd w:id="159"/>
    </w:p>
    <w:p w14:paraId="6492171C" w14:textId="344B66E9" w:rsidR="009C3F20" w:rsidRDefault="009C3F20" w:rsidP="009C3F20">
      <w:r>
        <w:t xml:space="preserve">(should the contribution part of the </w:t>
      </w:r>
      <w:r w:rsidR="00086E50">
        <w:t>intro go here)</w:t>
      </w:r>
    </w:p>
    <w:p w14:paraId="3BA6D53D" w14:textId="0A1B4CEC" w:rsidR="00E97EE9" w:rsidRDefault="00390BB6" w:rsidP="00E97EE9">
      <w:pPr>
        <w:pStyle w:val="Heading2"/>
      </w:pPr>
      <w:bookmarkStart w:id="160" w:name="_Toc58424815"/>
      <w:r>
        <w:t xml:space="preserve">5.1 </w:t>
      </w:r>
      <w:r w:rsidR="00E97EE9">
        <w:t>Research Conclusions</w:t>
      </w:r>
      <w:bookmarkEnd w:id="160"/>
    </w:p>
    <w:p w14:paraId="517D4F45" w14:textId="77777777" w:rsidR="00A06D54" w:rsidRPr="00A06D54" w:rsidRDefault="00A06D54" w:rsidP="00A06D54"/>
    <w:p w14:paraId="0D300DA6" w14:textId="36BE641C" w:rsidR="00251273" w:rsidRDefault="00390BB6" w:rsidP="003D7E9C">
      <w:pPr>
        <w:pStyle w:val="Heading2"/>
      </w:pPr>
      <w:bookmarkStart w:id="161" w:name="_Toc58424816"/>
      <w:r>
        <w:t xml:space="preserve">5.2 </w:t>
      </w:r>
      <w:r w:rsidR="00251273">
        <w:t>Significance of Research</w:t>
      </w:r>
      <w:bookmarkEnd w:id="161"/>
    </w:p>
    <w:p w14:paraId="078861D7" w14:textId="77777777" w:rsidR="00251273" w:rsidRDefault="009855A1" w:rsidP="003D7E9C">
      <w:pPr>
        <w:pStyle w:val="BodyText"/>
      </w:pPr>
      <w:r>
        <w:t>Text</w:t>
      </w:r>
    </w:p>
    <w:p w14:paraId="3F6F047C" w14:textId="3C2CD32D" w:rsidR="00251273" w:rsidRDefault="00390BB6" w:rsidP="003D7E9C">
      <w:pPr>
        <w:pStyle w:val="Heading2"/>
      </w:pPr>
      <w:bookmarkStart w:id="162" w:name="_Toc58424817"/>
      <w:r>
        <w:lastRenderedPageBreak/>
        <w:t xml:space="preserve">5.3 </w:t>
      </w:r>
      <w:r w:rsidR="00251273">
        <w:t>Recommendations for Future Research</w:t>
      </w:r>
      <w:bookmarkEnd w:id="162"/>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63" w:name="_Toc58424818"/>
      <w:r>
        <w:t>Summary</w:t>
      </w:r>
      <w:bookmarkEnd w:id="163"/>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64" w:name="_Toc58424819"/>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64"/>
    </w:p>
    <w:p w14:paraId="6017441A" w14:textId="4C1243EA"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w:t>
      </w:r>
      <w:r w:rsidR="005924EC">
        <w:t>ull – turn off the built-in FDM</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05464C0F" w14:textId="19724AFE" w:rsidR="00216100" w:rsidRDefault="000A7840" w:rsidP="00E0754D">
      <w:r w:rsidRPr="00810684">
        <w:t>fgfs.exe --aircraft=ufo --disable-panel --disable-sound --enable-hud --disable-random-objects --fdm=null --timeofday=noon --native-fdm=socket,in,30,,5500,udp</w:t>
      </w:r>
    </w:p>
    <w:p w14:paraId="50B3A59A" w14:textId="10CC90AD" w:rsidR="003440B1" w:rsidRDefault="00C15630" w:rsidP="00E0754D">
      <w:r>
        <w:t xml:space="preserve">Note: </w:t>
      </w:r>
      <w:r w:rsidR="003440B1">
        <w:t>Replacing –aircraft=ufo with –aircraft=c172p will display a Cessna</w:t>
      </w:r>
      <w:r w:rsidR="00BD78CD">
        <w:t xml:space="preserve"> 172P</w:t>
      </w:r>
      <w:r w:rsidR="003440B1">
        <w:t xml:space="preserve"> Skyhawk.</w:t>
      </w:r>
    </w:p>
    <w:p w14:paraId="226F541F" w14:textId="77777777" w:rsidR="00727E09" w:rsidRDefault="00727E09" w:rsidP="00E0754D"/>
    <w:p w14:paraId="2681DC07" w14:textId="07850394" w:rsidR="00216100" w:rsidRDefault="00216100" w:rsidP="00E0754D">
      <w:r>
        <w:t>T</w:t>
      </w:r>
      <w:r w:rsidR="006A4BBC">
        <w:t>he struct</w:t>
      </w:r>
      <w:r w:rsidR="00504C2E">
        <w:t>ure</w:t>
      </w:r>
      <w:r w:rsidR="006A4BBC">
        <w:t xml:space="preserve"> representing</w:t>
      </w:r>
      <w:r w:rsidR="00702E0F">
        <w:t xml:space="preserve"> a rigid body</w:t>
      </w:r>
      <w:r>
        <w:t xml:space="preserve">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65" w:name="_Toc493484480"/>
      <w:bookmarkStart w:id="166" w:name="_Toc493484720"/>
      <w:bookmarkStart w:id="167" w:name="_Toc494527317"/>
      <w:bookmarkStart w:id="168" w:name="_Toc495221484"/>
      <w:bookmarkStart w:id="169" w:name="_Toc495663200"/>
      <w:bookmarkStart w:id="170" w:name="_Toc495826223"/>
      <w:bookmarkStart w:id="171" w:name="_Toc495826331"/>
      <w:bookmarkStart w:id="172" w:name="_Toc495999072"/>
      <w:bookmarkStart w:id="173" w:name="_Toc496074870"/>
      <w:bookmarkStart w:id="174" w:name="_Toc496074966"/>
      <w:bookmarkStart w:id="175" w:name="_Toc496075140"/>
      <w:bookmarkStart w:id="176" w:name="_Toc496075298"/>
      <w:bookmarkStart w:id="177" w:name="_Toc496075363"/>
      <w:bookmarkStart w:id="178" w:name="_Toc496080607"/>
      <w:bookmarkStart w:id="179" w:name="_Toc497120310"/>
      <w:bookmarkStart w:id="180" w:name="_Toc503248614"/>
      <w:bookmarkStart w:id="181" w:name="_Toc504131206"/>
      <w:bookmarkStart w:id="182" w:name="_Toc504131408"/>
      <w:bookmarkStart w:id="183" w:name="_Toc504131563"/>
      <w:bookmarkStart w:id="184" w:name="_Toc1369874"/>
      <w:bookmarkStart w:id="185" w:name="_Toc235956796"/>
      <w:bookmarkStart w:id="186" w:name="_Toc58424820"/>
      <w:r w:rsidRPr="003F5979">
        <w:lastRenderedPageBreak/>
        <w:t>Bibliography</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61C92444"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w:t>
      </w:r>
      <w:r w:rsidR="00EB3584">
        <w:t>;</w:t>
      </w:r>
      <w:r w:rsidR="00A2100A">
        <w:t xml:space="preserve"> accessed 07/02/2020</w:t>
      </w:r>
      <w:r w:rsidR="00AB03DC">
        <w:t>.</w:t>
      </w:r>
      <w:r w:rsidR="00F82881">
        <w:br/>
      </w:r>
    </w:p>
    <w:p w14:paraId="37AD4476" w14:textId="7ED17A8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w:t>
      </w:r>
      <w:r w:rsidR="00EB3584">
        <w:t>;</w:t>
      </w:r>
      <w:r w:rsidR="00A2100A">
        <w:t xml:space="preserv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B75719">
      <w:pPr>
        <w:spacing w:line="276" w:lineRule="auto"/>
        <w:ind w:left="360" w:hanging="360"/>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B75719">
      <w:pPr>
        <w:spacing w:line="276" w:lineRule="auto"/>
        <w:ind w:left="360" w:hanging="360"/>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7D3E7ED7" w:rsidR="00F14D47" w:rsidRDefault="00AE30B6" w:rsidP="00B75719">
      <w:pPr>
        <w:spacing w:line="276" w:lineRule="auto"/>
        <w:ind w:left="450" w:hanging="450"/>
      </w:pPr>
      <w:r>
        <w:t xml:space="preserve">[10] </w:t>
      </w:r>
      <w:r w:rsidR="0005366B">
        <w:t xml:space="preserve">Adam. </w:t>
      </w:r>
      <w:r w:rsidR="0005366B" w:rsidRPr="0005366B">
        <w:t>Entity Systems are the future of MMOG development – Part 2</w:t>
      </w:r>
      <w:r w:rsidR="009B1059">
        <w:t>, 2007.</w:t>
      </w:r>
      <w:r w:rsidR="0005366B" w:rsidRPr="0005366B">
        <w:t xml:space="preserve"> [Online; accessed 07/01/2020.</w:t>
      </w:r>
      <w:r w:rsidR="00F82881">
        <w:br/>
      </w:r>
    </w:p>
    <w:p w14:paraId="1ABA541C" w14:textId="5F6B58A5" w:rsidR="0005366B" w:rsidRPr="00E1112F" w:rsidRDefault="00AE30B6" w:rsidP="00B75719">
      <w:pPr>
        <w:spacing w:line="276" w:lineRule="auto"/>
        <w:ind w:left="450" w:hanging="450"/>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76D95D82" w:rsidR="002F6D0A" w:rsidRDefault="002F6D0A" w:rsidP="00AE30B6">
      <w:pPr>
        <w:spacing w:line="276" w:lineRule="auto"/>
      </w:pPr>
      <w:r>
        <w:t>[13]</w:t>
      </w:r>
      <w:r w:rsidR="00F84A69">
        <w:t xml:space="preserve"> </w:t>
      </w:r>
      <w:r w:rsidR="009C4A35">
        <w:t>Matthew Duquette. The Development and Application of SimpleFlightm a Variable-Fidelity Flight Dynamics Model, 2007.</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0973405D" w:rsidR="005719FB" w:rsidRPr="00A46957" w:rsidRDefault="005719FB" w:rsidP="00B75719">
      <w:pPr>
        <w:spacing w:line="276" w:lineRule="auto"/>
        <w:ind w:left="450" w:hanging="450"/>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w:t>
      </w:r>
      <w:r w:rsidR="00EB3584">
        <w:t>;</w:t>
      </w:r>
      <w:r w:rsidR="00FD5EC1" w:rsidRPr="00A46957">
        <w:t xml:space="preserve"> accessed 09/01/2020.</w:t>
      </w:r>
      <w:r w:rsidRPr="00A46957">
        <w:t xml:space="preserve"> </w:t>
      </w:r>
    </w:p>
    <w:p w14:paraId="3B3761E5" w14:textId="57FE6E15" w:rsidR="007834CE" w:rsidRPr="00A46957" w:rsidRDefault="007834CE" w:rsidP="00AE30B6">
      <w:pPr>
        <w:spacing w:line="276" w:lineRule="auto"/>
      </w:pPr>
    </w:p>
    <w:p w14:paraId="56D1EFEC" w14:textId="6E88AD4C" w:rsidR="007834CE" w:rsidRPr="00A46957" w:rsidRDefault="007834CE" w:rsidP="00B75719">
      <w:pPr>
        <w:spacing w:line="276" w:lineRule="auto"/>
        <w:ind w:left="450" w:hanging="450"/>
        <w:rPr>
          <w:rStyle w:val="Hyperlink"/>
          <w:color w:val="auto"/>
          <w:u w:val="none"/>
        </w:rPr>
      </w:pPr>
      <w:r w:rsidRPr="00A46957">
        <w:lastRenderedPageBreak/>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w:t>
      </w:r>
      <w:r w:rsidR="00EB3584">
        <w:rPr>
          <w:rStyle w:val="Hyperlink"/>
          <w:color w:val="auto"/>
          <w:u w:val="none"/>
        </w:rPr>
        <w:t>;</w:t>
      </w:r>
      <w:r w:rsidR="00A46957" w:rsidRPr="00A46957">
        <w:rPr>
          <w:rStyle w:val="Hyperlink"/>
          <w:color w:val="auto"/>
          <w:u w:val="none"/>
        </w:rPr>
        <w:t xml:space="preserve"> accessed 09/01/2020.</w:t>
      </w:r>
    </w:p>
    <w:p w14:paraId="33783F3B" w14:textId="2EB2FF65" w:rsidR="006C4029" w:rsidRDefault="006C4029" w:rsidP="00AE30B6">
      <w:pPr>
        <w:spacing w:line="276" w:lineRule="auto"/>
      </w:pPr>
    </w:p>
    <w:p w14:paraId="273DDF5F" w14:textId="140D9AD8" w:rsidR="0098677B" w:rsidRDefault="000E198A" w:rsidP="00B75719">
      <w:pPr>
        <w:spacing w:line="276" w:lineRule="auto"/>
        <w:ind w:left="450" w:hanging="450"/>
      </w:pPr>
      <w:r>
        <w:t xml:space="preserve">[17] </w:t>
      </w:r>
      <w:r w:rsidR="00D245D6">
        <w:t xml:space="preserve">Albert Rhemann. </w:t>
      </w:r>
      <w:r w:rsidRPr="009C4A35">
        <w:t>A Handbook of Flight Simulation Fidelity Requirements for Human Factors Research</w:t>
      </w:r>
      <w:r w:rsidR="00D245D6" w:rsidRPr="009C4A35">
        <w:t>,</w:t>
      </w:r>
      <w:r w:rsidR="00D245D6">
        <w:t xml:space="preserve"> 1995.</w:t>
      </w:r>
    </w:p>
    <w:p w14:paraId="3DF0C673" w14:textId="04444A9D" w:rsidR="00926B83" w:rsidRDefault="00926B83" w:rsidP="00AE30B6">
      <w:pPr>
        <w:spacing w:line="276" w:lineRule="auto"/>
      </w:pPr>
    </w:p>
    <w:p w14:paraId="4AEF2ABF" w14:textId="6126BCB3" w:rsidR="000E198A" w:rsidRDefault="000E198A" w:rsidP="00B75719">
      <w:pPr>
        <w:spacing w:line="276" w:lineRule="auto"/>
        <w:ind w:left="450" w:hanging="450"/>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560C59FA" w:rsidR="002051C7" w:rsidRDefault="002051C7" w:rsidP="00B75719">
      <w:pPr>
        <w:spacing w:line="276" w:lineRule="auto"/>
        <w:ind w:left="450" w:hanging="450"/>
      </w:pPr>
      <w:r>
        <w:t xml:space="preserve">[19] </w:t>
      </w:r>
      <w:r w:rsidR="004A77B1" w:rsidRPr="001C1FA4">
        <w:t>https://crates.io/</w:t>
      </w:r>
      <w:r w:rsidR="004A77B1">
        <w:t>. The Rust’s Community Crate Registry.</w:t>
      </w:r>
      <w:r w:rsidR="00EB3584">
        <w:t xml:space="preserve"> [Online accessed; </w:t>
      </w:r>
      <w:r w:rsidR="004A77B1" w:rsidRPr="004A77B1">
        <w:t>09/01/2020.</w:t>
      </w:r>
    </w:p>
    <w:p w14:paraId="2795AD99" w14:textId="3D487CE7" w:rsidR="00294195" w:rsidRDefault="00294195" w:rsidP="00A5774D">
      <w:pPr>
        <w:spacing w:line="276" w:lineRule="auto"/>
      </w:pPr>
    </w:p>
    <w:p w14:paraId="20EC7705" w14:textId="23161B6E" w:rsidR="00C6589B" w:rsidRDefault="00C6589B" w:rsidP="00A5774D">
      <w:pPr>
        <w:spacing w:line="276" w:lineRule="auto"/>
      </w:pPr>
      <w:r>
        <w:t xml:space="preserve">[20] </w:t>
      </w:r>
      <w:r w:rsidR="001C1FA4">
        <w:t xml:space="preserve">Wayne Durham. </w:t>
      </w:r>
      <w:r w:rsidRPr="001C1FA4">
        <w:rPr>
          <w:i/>
        </w:rPr>
        <w:t>A</w:t>
      </w:r>
      <w:r w:rsidR="00002069">
        <w:rPr>
          <w:i/>
        </w:rPr>
        <w:t>ircraft Flight Dynamics and Control</w:t>
      </w:r>
      <w:r w:rsidR="001C1FA4">
        <w:rPr>
          <w:i/>
        </w:rPr>
        <w:t xml:space="preserve">, </w:t>
      </w:r>
      <w:r w:rsidR="001C1FA4" w:rsidRPr="00002069">
        <w:t>2013</w:t>
      </w:r>
      <w:r w:rsidR="001C1FA4">
        <w:rPr>
          <w:i/>
        </w:rPr>
        <w:t>.</w:t>
      </w:r>
      <w:r>
        <w:t xml:space="preserve"> </w:t>
      </w:r>
    </w:p>
    <w:p w14:paraId="70514D65" w14:textId="609F55BC" w:rsidR="00D73F4E" w:rsidRDefault="00D73F4E" w:rsidP="00A5774D">
      <w:pPr>
        <w:spacing w:line="276" w:lineRule="auto"/>
      </w:pPr>
    </w:p>
    <w:p w14:paraId="4E11A530" w14:textId="7A997870" w:rsidR="00D73F4E" w:rsidRDefault="00D73F4E" w:rsidP="00B75719">
      <w:pPr>
        <w:spacing w:line="276" w:lineRule="auto"/>
        <w:ind w:left="450" w:hanging="450"/>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B75719">
      <w:pPr>
        <w:spacing w:line="276" w:lineRule="auto"/>
        <w:ind w:left="450" w:hanging="450"/>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5337E30D" w:rsidR="009916FC" w:rsidRDefault="009916FC" w:rsidP="00A5774D">
      <w:pPr>
        <w:spacing w:line="276" w:lineRule="auto"/>
      </w:pPr>
      <w:r>
        <w:t xml:space="preserve">[23] </w:t>
      </w:r>
      <w:r w:rsidRPr="001B40D6">
        <w:t>https://en.wikipedia.org/wiki/Airfoil</w:t>
      </w:r>
      <w:r w:rsidR="001B40D6">
        <w:t>. Airfoil, 2020. [Online</w:t>
      </w:r>
      <w:r w:rsidR="00EB3584">
        <w:t>;</w:t>
      </w:r>
      <w:r w:rsidR="001B40D6">
        <w:t xml:space="preserv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78D541AB" w:rsidR="00780913" w:rsidRDefault="00151D05" w:rsidP="00B75719">
      <w:pPr>
        <w:ind w:left="450" w:hanging="450"/>
      </w:pPr>
      <w:r>
        <w:t xml:space="preserve">[25] D.Rose. </w:t>
      </w:r>
      <w:r w:rsidRPr="00151D05">
        <w:t>http://danceswithcode.net/engineeringnotes/geodetic_to_ecef/geodetic</w:t>
      </w:r>
      <w:r>
        <w:br/>
      </w:r>
      <w:r w:rsidR="00D21505" w:rsidRPr="00D21505">
        <w:t>_to_ecef.html</w:t>
      </w:r>
      <w:r w:rsidR="00780913">
        <w:t xml:space="preserve">. </w:t>
      </w:r>
      <w:r w:rsidR="00780913" w:rsidRPr="00D21505">
        <w:t>C</w:t>
      </w:r>
      <w:r w:rsidR="00C167F4" w:rsidRPr="00D21505">
        <w:t>onverting B</w:t>
      </w:r>
      <w:r w:rsidR="00780913" w:rsidRPr="00D21505">
        <w:t>etween Earth-Centered, Earth-Fixed and Geodetic Coordinates,</w:t>
      </w:r>
      <w:r w:rsidR="00D21505">
        <w:t xml:space="preserve"> 2014. [Online</w:t>
      </w:r>
      <w:r w:rsidR="00EB3584">
        <w:t>;</w:t>
      </w:r>
      <w:r w:rsidR="00D21505">
        <w:t xml:space="preserve"> accessed 09/01/2020.</w:t>
      </w:r>
    </w:p>
    <w:p w14:paraId="00E0B88F" w14:textId="6639796E" w:rsidR="00B245A8" w:rsidRDefault="00B245A8" w:rsidP="00B63F4F">
      <w:r>
        <w:t xml:space="preserve">[26] </w:t>
      </w:r>
      <w:r w:rsidR="00CB28B3">
        <w:t xml:space="preserve">Glen Fiedler. Integration Basics. </w:t>
      </w:r>
      <w:r w:rsidR="00520D79" w:rsidRPr="00520D79">
        <w:rPr>
          <w:i/>
        </w:rPr>
        <w:t xml:space="preserve">Gaffer </w:t>
      </w:r>
      <w:r w:rsidR="00520D79">
        <w:rPr>
          <w:i/>
        </w:rPr>
        <w:t>O</w:t>
      </w:r>
      <w:r w:rsidR="00520D79" w:rsidRPr="00520D79">
        <w:rPr>
          <w:i/>
        </w:rPr>
        <w:t>n Games</w:t>
      </w:r>
      <w:r w:rsidR="00520D79">
        <w:t xml:space="preserve">, 2004. </w:t>
      </w:r>
      <w:r w:rsidR="00E4593A">
        <w:t xml:space="preserve"> </w:t>
      </w:r>
    </w:p>
    <w:p w14:paraId="05D23E4B" w14:textId="2EB4EA24" w:rsidR="00320F00" w:rsidRDefault="00320F00" w:rsidP="00B63F4F">
      <w:r>
        <w:t>[27]</w:t>
      </w:r>
      <w:r w:rsidR="00056FA0" w:rsidRPr="00056FA0">
        <w:t xml:space="preserve"> </w:t>
      </w:r>
      <w:r w:rsidR="00056FA0">
        <w:t>Glen Fiedler. Fix Your Timestep</w:t>
      </w:r>
      <w:r w:rsidR="00B459A3">
        <w:t>.</w:t>
      </w:r>
      <w:r w:rsidR="00056FA0">
        <w:t xml:space="preserve"> </w:t>
      </w:r>
      <w:r w:rsidR="00056FA0" w:rsidRPr="00520D79">
        <w:rPr>
          <w:i/>
        </w:rPr>
        <w:t xml:space="preserve">Gaffer </w:t>
      </w:r>
      <w:r w:rsidR="00056FA0">
        <w:rPr>
          <w:i/>
        </w:rPr>
        <w:t>O</w:t>
      </w:r>
      <w:r w:rsidR="00056FA0" w:rsidRPr="00520D79">
        <w:rPr>
          <w:i/>
        </w:rPr>
        <w:t>n Games</w:t>
      </w:r>
      <w:r w:rsidR="00056FA0">
        <w:t xml:space="preserve">, 2004.  </w:t>
      </w:r>
    </w:p>
    <w:p w14:paraId="4032EFCE" w14:textId="078869D6" w:rsidR="000B6A81" w:rsidRDefault="00320F00" w:rsidP="00B63F4F">
      <w:r>
        <w:t>[28]</w:t>
      </w:r>
      <w:r w:rsidR="00D77B9B">
        <w:t xml:space="preserve"> Koen Witters. deWiTTERS Game Loop, 2009.</w:t>
      </w:r>
    </w:p>
    <w:p w14:paraId="10B27AC9" w14:textId="1626E16B" w:rsidR="00E333CB" w:rsidRDefault="00E333CB" w:rsidP="00B75719">
      <w:pPr>
        <w:ind w:left="450" w:hanging="450"/>
      </w:pPr>
      <w:r>
        <w:t>[29]</w:t>
      </w:r>
      <w:r w:rsidRPr="00E333CB">
        <w:rPr>
          <w:rFonts w:ascii="NimbusRomNo9L-Medi" w:hAnsi="NimbusRomNo9L-Medi" w:cs="NimbusRomNo9L-Medi"/>
          <w:sz w:val="22"/>
          <w:szCs w:val="22"/>
        </w:rPr>
        <w:t xml:space="preserve"> </w:t>
      </w:r>
      <w:r w:rsidR="009C78B9" w:rsidRPr="00E333CB">
        <w:t>Raymond R. Hill</w:t>
      </w:r>
      <w:r w:rsidR="00CF462D">
        <w:t xml:space="preserve"> </w:t>
      </w:r>
      <w:r w:rsidR="00D26702">
        <w:t>and J.</w:t>
      </w:r>
      <w:r w:rsidR="009C78B9" w:rsidRPr="00E333CB">
        <w:t xml:space="preserve"> O. Miller</w:t>
      </w:r>
      <w:r w:rsidR="009C78B9">
        <w:t>.</w:t>
      </w:r>
      <w:r w:rsidR="009C78B9">
        <w:rPr>
          <w:rFonts w:ascii="NimbusRomNo9L-Medi" w:hAnsi="NimbusRomNo9L-Medi" w:cs="NimbusRomNo9L-Medi"/>
          <w:sz w:val="22"/>
          <w:szCs w:val="22"/>
        </w:rPr>
        <w:t xml:space="preserve"> A </w:t>
      </w:r>
      <w:r w:rsidR="00BA09BF">
        <w:t>History of</w:t>
      </w:r>
      <w:r w:rsidRPr="00E333CB">
        <w:t xml:space="preserve"> </w:t>
      </w:r>
      <w:r w:rsidR="00BA09BF">
        <w:t>United States Military Simulation,</w:t>
      </w:r>
      <w:r w:rsidR="009C78B9">
        <w:t xml:space="preserve"> 2017.</w:t>
      </w:r>
    </w:p>
    <w:p w14:paraId="189AA5DB" w14:textId="3872FBBA" w:rsidR="007751FB" w:rsidRDefault="007751FB" w:rsidP="00E333CB">
      <w:r>
        <w:t xml:space="preserve">[30] </w:t>
      </w:r>
      <w:r w:rsidR="007A1A86">
        <w:t>Grant P</w:t>
      </w:r>
      <w:r>
        <w:t>almer</w:t>
      </w:r>
      <w:r w:rsidR="007A1A86">
        <w:t xml:space="preserve">. </w:t>
      </w:r>
      <w:r w:rsidR="007A1A86" w:rsidRPr="007A1A86">
        <w:rPr>
          <w:i/>
        </w:rPr>
        <w:t>Physics For Game Programmers,</w:t>
      </w:r>
      <w:r w:rsidR="007A1A86">
        <w:t xml:space="preserve"> 2005</w:t>
      </w:r>
    </w:p>
    <w:p w14:paraId="3ACBE831" w14:textId="301DCA2A" w:rsidR="00B67E4A" w:rsidRDefault="00B67E4A" w:rsidP="00B75719">
      <w:pPr>
        <w:ind w:left="450" w:hanging="450"/>
      </w:pPr>
      <w:r>
        <w:lastRenderedPageBreak/>
        <w:t xml:space="preserve">[31] </w:t>
      </w:r>
      <w:r w:rsidR="00FF4D04" w:rsidRPr="003D6182">
        <w:rPr>
          <w:color w:val="000000" w:themeColor="text1"/>
        </w:rPr>
        <w:t>https://doc.rust-lang.org/stable/rust-by-example/</w:t>
      </w:r>
      <w:r w:rsidR="00810B7A">
        <w:t xml:space="preserve">. Rust </w:t>
      </w:r>
      <w:r w:rsidR="00822852">
        <w:t>b</w:t>
      </w:r>
      <w:r w:rsidR="00810B7A">
        <w:t>y Example. [Online; accessed 07/01/2020.</w:t>
      </w:r>
    </w:p>
    <w:p w14:paraId="29698732" w14:textId="7EACC335" w:rsidR="000B6A81" w:rsidRDefault="000B6A81" w:rsidP="00B75719">
      <w:pPr>
        <w:ind w:left="450" w:hanging="450"/>
      </w:pPr>
      <w:r>
        <w:t xml:space="preserve">[32] </w:t>
      </w:r>
      <w:r w:rsidR="00C52D1B">
        <w:t xml:space="preserve">Robert Nystrom. </w:t>
      </w:r>
      <w:r w:rsidR="00C52D1B" w:rsidRPr="00C52D1B">
        <w:t>https://gameprogrammingpatterns.com/game-loop.html</w:t>
      </w:r>
      <w:r w:rsidR="00C52D1B">
        <w:t xml:space="preserve">. Game Loop, 2014. </w:t>
      </w:r>
      <w:r w:rsidR="00A50BDD">
        <w:t>[Online; accessed 0</w:t>
      </w:r>
      <w:r w:rsidR="00DC1FBB">
        <w:t>8</w:t>
      </w:r>
      <w:r w:rsidR="00A50BDD">
        <w:t>/01/2020.</w:t>
      </w:r>
    </w:p>
    <w:p w14:paraId="7963881F" w14:textId="754A0899" w:rsidR="00B243E9" w:rsidRPr="0042123D" w:rsidRDefault="008238F5" w:rsidP="00B75719">
      <w:pPr>
        <w:ind w:left="450" w:hanging="450"/>
        <w:rPr>
          <w:color w:val="0000FF"/>
          <w:u w:val="single"/>
        </w:rPr>
      </w:pPr>
      <w:r>
        <w:t xml:space="preserve">[33] </w:t>
      </w:r>
      <w:r w:rsidR="00263CE2" w:rsidRPr="00B75719">
        <w:t>http://wiki.flightgear.org/Flight_Dynamics_Model</w:t>
      </w:r>
      <w:r w:rsidR="00263CE2">
        <w:t>. Flight Dynamics Model, 2020. [Online; accessed 07/01/2020.</w:t>
      </w:r>
    </w:p>
    <w:p w14:paraId="55FFCB98" w14:textId="5C84749E" w:rsidR="00B243E9" w:rsidRDefault="00B243E9" w:rsidP="00B75719">
      <w:pPr>
        <w:ind w:left="450" w:hanging="450"/>
      </w:pPr>
      <w:r>
        <w:t xml:space="preserve">[34] </w:t>
      </w:r>
      <w:r w:rsidR="00A80520">
        <w:t>Jo</w:t>
      </w:r>
      <w:r w:rsidR="00160838">
        <w:t>seph V</w:t>
      </w:r>
      <w:r>
        <w:t>agedes</w:t>
      </w:r>
      <w:r w:rsidR="00612BB0">
        <w:t xml:space="preserve">. </w:t>
      </w:r>
      <w:r w:rsidR="00BA09BF">
        <w:t>A Study of Execution Performance for Rust-Based Object vs Data Oriented Architectures,</w:t>
      </w:r>
      <w:r w:rsidR="00612BB0">
        <w:t xml:space="preserve"> 2020. </w:t>
      </w:r>
    </w:p>
    <w:p w14:paraId="5E049013" w14:textId="5DF1320A" w:rsidR="004122D5" w:rsidRDefault="004122D5" w:rsidP="00B75719">
      <w:pPr>
        <w:ind w:left="450" w:hanging="450"/>
      </w:pPr>
      <w:r>
        <w:t xml:space="preserve">[35] </w:t>
      </w:r>
      <w:r w:rsidRPr="004122D5">
        <w:t>https://en.wikipedia.org/wiki/Flight_dynamics_(fixed-wing_aircraft)</w:t>
      </w:r>
      <w:r>
        <w:t>, 2020. [Online; accessed 12/10/2020.</w:t>
      </w:r>
    </w:p>
    <w:p w14:paraId="12DAAC10" w14:textId="66C3A9D5" w:rsidR="00B63F4F" w:rsidRDefault="00B63F4F" w:rsidP="00A5774D">
      <w:pPr>
        <w:spacing w:line="276" w:lineRule="auto"/>
      </w:pPr>
    </w:p>
    <w:p w14:paraId="2B4A9760" w14:textId="0AF507E2" w:rsidR="00D72A41" w:rsidRDefault="00D72A41" w:rsidP="00A5774D">
      <w:pPr>
        <w:spacing w:line="276" w:lineRule="auto"/>
      </w:pPr>
    </w:p>
    <w:p w14:paraId="753C3108" w14:textId="328F6C77" w:rsidR="00D72A41" w:rsidRDefault="00D72A41" w:rsidP="00A5774D">
      <w:pPr>
        <w:spacing w:line="276" w:lineRule="auto"/>
      </w:pPr>
    </w:p>
    <w:p w14:paraId="4340E3A7" w14:textId="1BA9B967" w:rsidR="00D72A41" w:rsidRDefault="00D72A41" w:rsidP="00A5774D">
      <w:pPr>
        <w:spacing w:line="276" w:lineRule="auto"/>
      </w:pPr>
    </w:p>
    <w:p w14:paraId="593A5FAF" w14:textId="24AD48F0" w:rsidR="00D72A41" w:rsidRDefault="00D72A41" w:rsidP="00A5774D">
      <w:pPr>
        <w:spacing w:line="276" w:lineRule="auto"/>
      </w:pPr>
    </w:p>
    <w:p w14:paraId="26D3DF8E" w14:textId="671C8374" w:rsidR="00D72A41" w:rsidRDefault="00D72A41" w:rsidP="00A5774D">
      <w:pPr>
        <w:spacing w:line="276" w:lineRule="auto"/>
      </w:pPr>
    </w:p>
    <w:p w14:paraId="4BEBDD9E" w14:textId="597DCCBE" w:rsidR="00D72A41" w:rsidRDefault="00D72A41" w:rsidP="00A5774D">
      <w:pPr>
        <w:spacing w:line="276" w:lineRule="auto"/>
      </w:pPr>
    </w:p>
    <w:p w14:paraId="4A2473A8" w14:textId="174EE8D6" w:rsidR="00D72A41" w:rsidRDefault="00D72A41" w:rsidP="00A5774D">
      <w:pPr>
        <w:spacing w:line="276" w:lineRule="auto"/>
      </w:pPr>
    </w:p>
    <w:p w14:paraId="49471B61" w14:textId="15A90ED2" w:rsidR="00D72A41" w:rsidRDefault="00D72A41" w:rsidP="00A5774D">
      <w:pPr>
        <w:spacing w:line="276" w:lineRule="auto"/>
      </w:pPr>
    </w:p>
    <w:p w14:paraId="11AA401F" w14:textId="091BBFD1" w:rsidR="00D72A41" w:rsidRDefault="00D72A41" w:rsidP="00A5774D">
      <w:pPr>
        <w:spacing w:line="276" w:lineRule="auto"/>
      </w:pPr>
    </w:p>
    <w:p w14:paraId="089A7298" w14:textId="54F217A0" w:rsidR="00D72A41" w:rsidRDefault="00D72A41" w:rsidP="00A5774D">
      <w:pPr>
        <w:spacing w:line="276" w:lineRule="auto"/>
      </w:pPr>
    </w:p>
    <w:p w14:paraId="66812AEA" w14:textId="09DB3381" w:rsidR="00D72A41" w:rsidRDefault="00D72A41" w:rsidP="00A5774D">
      <w:pPr>
        <w:spacing w:line="276" w:lineRule="auto"/>
      </w:pPr>
    </w:p>
    <w:p w14:paraId="39538D18" w14:textId="1E4203E5" w:rsidR="00D72A41" w:rsidRDefault="00D72A41" w:rsidP="00A5774D">
      <w:pPr>
        <w:spacing w:line="276" w:lineRule="auto"/>
      </w:pPr>
    </w:p>
    <w:p w14:paraId="659C3C55" w14:textId="30EF1CC8" w:rsidR="00D72A41" w:rsidRDefault="00D72A41" w:rsidP="00A5774D">
      <w:pPr>
        <w:spacing w:line="276" w:lineRule="auto"/>
      </w:pPr>
    </w:p>
    <w:p w14:paraId="602FF294" w14:textId="74DA0118" w:rsidR="00D72A41" w:rsidRDefault="00D72A41" w:rsidP="00A5774D">
      <w:pPr>
        <w:spacing w:line="276" w:lineRule="auto"/>
      </w:pPr>
    </w:p>
    <w:p w14:paraId="6A68F1F3" w14:textId="47BEFF4F" w:rsidR="00D72A41" w:rsidRDefault="00D72A41" w:rsidP="00A5774D">
      <w:pPr>
        <w:spacing w:line="276" w:lineRule="auto"/>
      </w:pPr>
    </w:p>
    <w:p w14:paraId="05555843" w14:textId="3DE76129" w:rsidR="00D72A41" w:rsidRDefault="00D72A41" w:rsidP="00A5774D">
      <w:pPr>
        <w:spacing w:line="276" w:lineRule="auto"/>
      </w:pPr>
    </w:p>
    <w:p w14:paraId="70873390" w14:textId="32C4687C" w:rsidR="00D72A41" w:rsidRDefault="00D72A41" w:rsidP="00A5774D">
      <w:pPr>
        <w:spacing w:line="276" w:lineRule="auto"/>
      </w:pPr>
    </w:p>
    <w:p w14:paraId="33E929ED" w14:textId="58590B79" w:rsidR="00D72A41" w:rsidRDefault="00D72A41" w:rsidP="00A5774D">
      <w:pPr>
        <w:spacing w:line="276" w:lineRule="auto"/>
      </w:pPr>
    </w:p>
    <w:p w14:paraId="6B19F83F" w14:textId="2DBABE8E" w:rsidR="00D72A41" w:rsidRDefault="00D72A41" w:rsidP="00A5774D">
      <w:pPr>
        <w:spacing w:line="276" w:lineRule="auto"/>
      </w:pPr>
    </w:p>
    <w:p w14:paraId="702D288C" w14:textId="30F2F4F4" w:rsidR="00D72A41" w:rsidRDefault="00D72A41" w:rsidP="00A5774D">
      <w:pPr>
        <w:spacing w:line="276" w:lineRule="auto"/>
      </w:pPr>
    </w:p>
    <w:p w14:paraId="73AC0A6E" w14:textId="33432948" w:rsidR="00D72A41" w:rsidRDefault="00D72A41" w:rsidP="00A5774D">
      <w:pPr>
        <w:spacing w:line="276" w:lineRule="auto"/>
      </w:pPr>
    </w:p>
    <w:p w14:paraId="329370B8" w14:textId="6E84D2F2" w:rsidR="00D72A41" w:rsidRDefault="00D72A41" w:rsidP="00A5774D">
      <w:pPr>
        <w:spacing w:line="276" w:lineRule="auto"/>
      </w:pPr>
    </w:p>
    <w:p w14:paraId="789D86EC" w14:textId="77777777" w:rsidR="00841513" w:rsidRDefault="00841513" w:rsidP="00A5774D">
      <w:pPr>
        <w:spacing w:line="276" w:lineRule="auto"/>
      </w:pPr>
    </w:p>
    <w:p w14:paraId="1490C90F" w14:textId="77777777" w:rsidR="009916FC" w:rsidRDefault="009916FC" w:rsidP="00A5774D">
      <w:pPr>
        <w:spacing w:line="276" w:lineRule="auto"/>
      </w:pPr>
    </w:p>
    <w:p w14:paraId="2179E835" w14:textId="2313546C" w:rsidR="00D72A41" w:rsidRDefault="00D72A41">
      <w:pPr>
        <w:pStyle w:val="Heading1"/>
      </w:pPr>
      <w:bookmarkStart w:id="187" w:name="_Toc58424821"/>
      <w:r>
        <w:t>Acronyms</w:t>
      </w:r>
      <w:bookmarkEnd w:id="187"/>
    </w:p>
    <w:p w14:paraId="7462B073" w14:textId="77777777" w:rsidR="00432A26" w:rsidRDefault="00841513" w:rsidP="00841513">
      <w:r>
        <w:t>ECS</w:t>
      </w:r>
    </w:p>
    <w:p w14:paraId="4808ED76" w14:textId="4311FAFD" w:rsidR="00841513" w:rsidRDefault="00432A26" w:rsidP="00841513">
      <w:r>
        <w:t>DOF</w:t>
      </w:r>
      <w:r w:rsidR="00841513">
        <w:br/>
        <w:t>OOP</w:t>
      </w:r>
      <w:r w:rsidR="00841513">
        <w:br/>
        <w:t>FPS</w:t>
      </w:r>
    </w:p>
    <w:p w14:paraId="10AF1046" w14:textId="72052491" w:rsidR="00841513" w:rsidRDefault="00841513" w:rsidP="00841513">
      <w:r>
        <w:t>3D</w:t>
      </w:r>
    </w:p>
    <w:p w14:paraId="4A58CF07" w14:textId="55DF718C" w:rsidR="00DC7026" w:rsidRDefault="00DC7026" w:rsidP="00841513">
      <w:r>
        <w:t>2D</w:t>
      </w:r>
    </w:p>
    <w:p w14:paraId="643EDF21" w14:textId="77777777" w:rsidR="00841513" w:rsidRDefault="00841513" w:rsidP="00841513">
      <w:r>
        <w:t>FDM</w:t>
      </w:r>
    </w:p>
    <w:p w14:paraId="13C3B9A1" w14:textId="77777777" w:rsidR="00841513" w:rsidRDefault="00841513" w:rsidP="00841513">
      <w:r>
        <w:t>DOD</w:t>
      </w:r>
    </w:p>
    <w:p w14:paraId="6DE004A1" w14:textId="77777777" w:rsidR="00841513" w:rsidRDefault="00841513" w:rsidP="00841513">
      <w:r>
        <w:t>ECEF</w:t>
      </w:r>
    </w:p>
    <w:p w14:paraId="50B92AF8" w14:textId="77777777" w:rsidR="00841513" w:rsidRDefault="00841513" w:rsidP="00841513">
      <w:r>
        <w:t>UDP</w:t>
      </w:r>
    </w:p>
    <w:p w14:paraId="379A7CE4" w14:textId="069BBDFB" w:rsidR="00841513" w:rsidRPr="00841513" w:rsidRDefault="00841513" w:rsidP="00841513">
      <w:r>
        <w:t>DT</w:t>
      </w:r>
      <w:r>
        <w:br/>
      </w:r>
    </w:p>
    <w:sectPr w:rsidR="00841513" w:rsidRPr="00841513" w:rsidSect="00A570F9">
      <w:footerReference w:type="default" r:id="rId20"/>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74CBA3" w14:textId="77777777" w:rsidR="00A62587" w:rsidRDefault="00A62587">
      <w:pPr>
        <w:spacing w:line="240" w:lineRule="auto"/>
      </w:pPr>
      <w:r>
        <w:separator/>
      </w:r>
    </w:p>
  </w:endnote>
  <w:endnote w:type="continuationSeparator" w:id="0">
    <w:p w14:paraId="2712C2A9" w14:textId="77777777" w:rsidR="00A62587" w:rsidRDefault="00A62587">
      <w:pPr>
        <w:spacing w:line="240" w:lineRule="auto"/>
      </w:pPr>
      <w:r>
        <w:continuationSeparator/>
      </w:r>
    </w:p>
  </w:endnote>
  <w:endnote w:type="continuationNotice" w:id="1">
    <w:p w14:paraId="6665C82D" w14:textId="77777777" w:rsidR="00A62587" w:rsidRDefault="00A6258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A62587" w:rsidRDefault="00A62587"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68B902A3" w:rsidR="00A62587" w:rsidRDefault="00A62587">
    <w:pPr>
      <w:pStyle w:val="Footer"/>
      <w:jc w:val="center"/>
    </w:pPr>
    <w:r>
      <w:fldChar w:fldCharType="begin"/>
    </w:r>
    <w:r>
      <w:instrText xml:space="preserve"> PAGE   \* MERGEFORMAT </w:instrText>
    </w:r>
    <w:r>
      <w:fldChar w:fldCharType="separate"/>
    </w:r>
    <w:r w:rsidR="00D77B31">
      <w:rPr>
        <w:noProof/>
      </w:rPr>
      <w:t>43</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EFCBC1" w14:textId="77777777" w:rsidR="00A62587" w:rsidRDefault="00A62587">
      <w:pPr>
        <w:spacing w:line="240" w:lineRule="auto"/>
      </w:pPr>
      <w:r>
        <w:separator/>
      </w:r>
    </w:p>
  </w:footnote>
  <w:footnote w:type="continuationSeparator" w:id="0">
    <w:p w14:paraId="4AC97365" w14:textId="77777777" w:rsidR="00A62587" w:rsidRDefault="00A62587">
      <w:pPr>
        <w:spacing w:line="240" w:lineRule="auto"/>
      </w:pPr>
      <w:r>
        <w:continuationSeparator/>
      </w:r>
    </w:p>
  </w:footnote>
  <w:footnote w:type="continuationNotice" w:id="1">
    <w:p w14:paraId="5AAF0B1D" w14:textId="77777777" w:rsidR="00A62587" w:rsidRDefault="00A62587">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78D"/>
    <w:rsid w:val="00000F5D"/>
    <w:rsid w:val="00001016"/>
    <w:rsid w:val="0000127B"/>
    <w:rsid w:val="00001DE3"/>
    <w:rsid w:val="00002069"/>
    <w:rsid w:val="0000220E"/>
    <w:rsid w:val="00002CA5"/>
    <w:rsid w:val="0000312F"/>
    <w:rsid w:val="0000339F"/>
    <w:rsid w:val="00003999"/>
    <w:rsid w:val="00004220"/>
    <w:rsid w:val="000048C9"/>
    <w:rsid w:val="00004D5A"/>
    <w:rsid w:val="00005796"/>
    <w:rsid w:val="000059E6"/>
    <w:rsid w:val="00005C02"/>
    <w:rsid w:val="00005C2C"/>
    <w:rsid w:val="00006334"/>
    <w:rsid w:val="00006474"/>
    <w:rsid w:val="000068E9"/>
    <w:rsid w:val="00006A93"/>
    <w:rsid w:val="00006BAE"/>
    <w:rsid w:val="00007EA1"/>
    <w:rsid w:val="00010452"/>
    <w:rsid w:val="00011173"/>
    <w:rsid w:val="00011602"/>
    <w:rsid w:val="00011BD7"/>
    <w:rsid w:val="00011C33"/>
    <w:rsid w:val="00012305"/>
    <w:rsid w:val="000127E6"/>
    <w:rsid w:val="00013310"/>
    <w:rsid w:val="00013DC5"/>
    <w:rsid w:val="000142DF"/>
    <w:rsid w:val="00014396"/>
    <w:rsid w:val="0001502A"/>
    <w:rsid w:val="00017AFA"/>
    <w:rsid w:val="000205A0"/>
    <w:rsid w:val="000209CA"/>
    <w:rsid w:val="00020E0D"/>
    <w:rsid w:val="00021381"/>
    <w:rsid w:val="00021D17"/>
    <w:rsid w:val="00022A86"/>
    <w:rsid w:val="00022D94"/>
    <w:rsid w:val="0002403D"/>
    <w:rsid w:val="000240F5"/>
    <w:rsid w:val="00025965"/>
    <w:rsid w:val="00025CB5"/>
    <w:rsid w:val="0002661E"/>
    <w:rsid w:val="00027159"/>
    <w:rsid w:val="000276B1"/>
    <w:rsid w:val="00030668"/>
    <w:rsid w:val="00032293"/>
    <w:rsid w:val="00033B9E"/>
    <w:rsid w:val="00035B36"/>
    <w:rsid w:val="00036B37"/>
    <w:rsid w:val="00037AD5"/>
    <w:rsid w:val="0004035C"/>
    <w:rsid w:val="000426C0"/>
    <w:rsid w:val="00042B01"/>
    <w:rsid w:val="0004390A"/>
    <w:rsid w:val="00043AD2"/>
    <w:rsid w:val="00043D64"/>
    <w:rsid w:val="00044097"/>
    <w:rsid w:val="00044AA4"/>
    <w:rsid w:val="00044CD2"/>
    <w:rsid w:val="0004583C"/>
    <w:rsid w:val="000458D7"/>
    <w:rsid w:val="00045A0D"/>
    <w:rsid w:val="00045CE7"/>
    <w:rsid w:val="000463BE"/>
    <w:rsid w:val="00046C25"/>
    <w:rsid w:val="0004711C"/>
    <w:rsid w:val="00047BB7"/>
    <w:rsid w:val="0005230B"/>
    <w:rsid w:val="00052356"/>
    <w:rsid w:val="00052B27"/>
    <w:rsid w:val="00052D14"/>
    <w:rsid w:val="000533BE"/>
    <w:rsid w:val="0005366B"/>
    <w:rsid w:val="00053E7B"/>
    <w:rsid w:val="00054D32"/>
    <w:rsid w:val="00055083"/>
    <w:rsid w:val="00055429"/>
    <w:rsid w:val="000560D0"/>
    <w:rsid w:val="00056220"/>
    <w:rsid w:val="00056CF7"/>
    <w:rsid w:val="00056FA0"/>
    <w:rsid w:val="000573BC"/>
    <w:rsid w:val="000573C7"/>
    <w:rsid w:val="000602E1"/>
    <w:rsid w:val="00060F60"/>
    <w:rsid w:val="0006101B"/>
    <w:rsid w:val="000613F9"/>
    <w:rsid w:val="000615AF"/>
    <w:rsid w:val="000618F8"/>
    <w:rsid w:val="00062036"/>
    <w:rsid w:val="00062C7C"/>
    <w:rsid w:val="000630D9"/>
    <w:rsid w:val="000639AC"/>
    <w:rsid w:val="000641B7"/>
    <w:rsid w:val="00065719"/>
    <w:rsid w:val="000657D5"/>
    <w:rsid w:val="0006610D"/>
    <w:rsid w:val="00066872"/>
    <w:rsid w:val="0006779B"/>
    <w:rsid w:val="00070E18"/>
    <w:rsid w:val="00071447"/>
    <w:rsid w:val="000721E2"/>
    <w:rsid w:val="0007234A"/>
    <w:rsid w:val="00072C81"/>
    <w:rsid w:val="00072F71"/>
    <w:rsid w:val="000733E6"/>
    <w:rsid w:val="00073813"/>
    <w:rsid w:val="00073DB9"/>
    <w:rsid w:val="00074174"/>
    <w:rsid w:val="00075330"/>
    <w:rsid w:val="00075F1A"/>
    <w:rsid w:val="00075FB3"/>
    <w:rsid w:val="00076CD5"/>
    <w:rsid w:val="00076E96"/>
    <w:rsid w:val="00077228"/>
    <w:rsid w:val="000773DD"/>
    <w:rsid w:val="0007784C"/>
    <w:rsid w:val="00077944"/>
    <w:rsid w:val="00080019"/>
    <w:rsid w:val="00080F28"/>
    <w:rsid w:val="0008111D"/>
    <w:rsid w:val="00081588"/>
    <w:rsid w:val="000817AB"/>
    <w:rsid w:val="000817B9"/>
    <w:rsid w:val="000829D1"/>
    <w:rsid w:val="00082DF8"/>
    <w:rsid w:val="00083350"/>
    <w:rsid w:val="00083859"/>
    <w:rsid w:val="00083D99"/>
    <w:rsid w:val="00084A3D"/>
    <w:rsid w:val="00084C68"/>
    <w:rsid w:val="00084E0A"/>
    <w:rsid w:val="00084EFE"/>
    <w:rsid w:val="00085238"/>
    <w:rsid w:val="0008526D"/>
    <w:rsid w:val="000856E8"/>
    <w:rsid w:val="000857E9"/>
    <w:rsid w:val="00086413"/>
    <w:rsid w:val="000866FB"/>
    <w:rsid w:val="00086E50"/>
    <w:rsid w:val="00087931"/>
    <w:rsid w:val="00090439"/>
    <w:rsid w:val="00090BB6"/>
    <w:rsid w:val="00090C34"/>
    <w:rsid w:val="00090CF6"/>
    <w:rsid w:val="00090DD8"/>
    <w:rsid w:val="00090E7C"/>
    <w:rsid w:val="00091243"/>
    <w:rsid w:val="00092699"/>
    <w:rsid w:val="000926FC"/>
    <w:rsid w:val="00094178"/>
    <w:rsid w:val="0009486C"/>
    <w:rsid w:val="00094F31"/>
    <w:rsid w:val="000952F3"/>
    <w:rsid w:val="000953BF"/>
    <w:rsid w:val="00096B78"/>
    <w:rsid w:val="000978E3"/>
    <w:rsid w:val="00097D62"/>
    <w:rsid w:val="000A032A"/>
    <w:rsid w:val="000A1975"/>
    <w:rsid w:val="000A1D24"/>
    <w:rsid w:val="000A1E12"/>
    <w:rsid w:val="000A1E49"/>
    <w:rsid w:val="000A4459"/>
    <w:rsid w:val="000A5FC5"/>
    <w:rsid w:val="000A62BF"/>
    <w:rsid w:val="000A7647"/>
    <w:rsid w:val="000A7840"/>
    <w:rsid w:val="000A789A"/>
    <w:rsid w:val="000A7EFB"/>
    <w:rsid w:val="000B038D"/>
    <w:rsid w:val="000B0852"/>
    <w:rsid w:val="000B29AF"/>
    <w:rsid w:val="000B3494"/>
    <w:rsid w:val="000B47F3"/>
    <w:rsid w:val="000B4C1D"/>
    <w:rsid w:val="000B5AB9"/>
    <w:rsid w:val="000B5EE6"/>
    <w:rsid w:val="000B6088"/>
    <w:rsid w:val="000B6136"/>
    <w:rsid w:val="000B6A81"/>
    <w:rsid w:val="000C01DF"/>
    <w:rsid w:val="000C0798"/>
    <w:rsid w:val="000C0996"/>
    <w:rsid w:val="000C09B3"/>
    <w:rsid w:val="000C18A2"/>
    <w:rsid w:val="000C262C"/>
    <w:rsid w:val="000C3565"/>
    <w:rsid w:val="000C35EC"/>
    <w:rsid w:val="000C36DF"/>
    <w:rsid w:val="000C3CC3"/>
    <w:rsid w:val="000C45A0"/>
    <w:rsid w:val="000C603C"/>
    <w:rsid w:val="000C6C00"/>
    <w:rsid w:val="000C7B53"/>
    <w:rsid w:val="000D05B6"/>
    <w:rsid w:val="000D0C39"/>
    <w:rsid w:val="000D1AFE"/>
    <w:rsid w:val="000D1C39"/>
    <w:rsid w:val="000D1D4B"/>
    <w:rsid w:val="000D1EE6"/>
    <w:rsid w:val="000D1F67"/>
    <w:rsid w:val="000D2314"/>
    <w:rsid w:val="000D246E"/>
    <w:rsid w:val="000D279D"/>
    <w:rsid w:val="000D2DA9"/>
    <w:rsid w:val="000D38C0"/>
    <w:rsid w:val="000D3B81"/>
    <w:rsid w:val="000D4DEA"/>
    <w:rsid w:val="000D5D0F"/>
    <w:rsid w:val="000D614B"/>
    <w:rsid w:val="000D7000"/>
    <w:rsid w:val="000D71B0"/>
    <w:rsid w:val="000D730E"/>
    <w:rsid w:val="000D7471"/>
    <w:rsid w:val="000D7889"/>
    <w:rsid w:val="000D7BA2"/>
    <w:rsid w:val="000D7D1D"/>
    <w:rsid w:val="000E05C3"/>
    <w:rsid w:val="000E198A"/>
    <w:rsid w:val="000E1AA4"/>
    <w:rsid w:val="000E1BFE"/>
    <w:rsid w:val="000E28CC"/>
    <w:rsid w:val="000E28DF"/>
    <w:rsid w:val="000E2B25"/>
    <w:rsid w:val="000E2BE9"/>
    <w:rsid w:val="000E56A7"/>
    <w:rsid w:val="000E5B99"/>
    <w:rsid w:val="000E6A28"/>
    <w:rsid w:val="000E72FD"/>
    <w:rsid w:val="000F1D5D"/>
    <w:rsid w:val="000F24BA"/>
    <w:rsid w:val="000F27C4"/>
    <w:rsid w:val="000F332C"/>
    <w:rsid w:val="000F4EBE"/>
    <w:rsid w:val="000F51CD"/>
    <w:rsid w:val="000F549A"/>
    <w:rsid w:val="000F7587"/>
    <w:rsid w:val="00101341"/>
    <w:rsid w:val="00101DF6"/>
    <w:rsid w:val="001049C5"/>
    <w:rsid w:val="00105C73"/>
    <w:rsid w:val="00106666"/>
    <w:rsid w:val="00106CE0"/>
    <w:rsid w:val="0010754A"/>
    <w:rsid w:val="001076B8"/>
    <w:rsid w:val="00110570"/>
    <w:rsid w:val="00110F45"/>
    <w:rsid w:val="00111219"/>
    <w:rsid w:val="001118EA"/>
    <w:rsid w:val="001119B8"/>
    <w:rsid w:val="00111D74"/>
    <w:rsid w:val="00112836"/>
    <w:rsid w:val="00112C3D"/>
    <w:rsid w:val="00113630"/>
    <w:rsid w:val="0011376C"/>
    <w:rsid w:val="00113870"/>
    <w:rsid w:val="00113A5E"/>
    <w:rsid w:val="00114BFA"/>
    <w:rsid w:val="00114C20"/>
    <w:rsid w:val="001151EA"/>
    <w:rsid w:val="001154BB"/>
    <w:rsid w:val="00116907"/>
    <w:rsid w:val="00116968"/>
    <w:rsid w:val="00117019"/>
    <w:rsid w:val="00117CB0"/>
    <w:rsid w:val="0012020A"/>
    <w:rsid w:val="001212C6"/>
    <w:rsid w:val="001224C1"/>
    <w:rsid w:val="00122560"/>
    <w:rsid w:val="0012277C"/>
    <w:rsid w:val="001228B4"/>
    <w:rsid w:val="0012323B"/>
    <w:rsid w:val="00123E4C"/>
    <w:rsid w:val="001246C2"/>
    <w:rsid w:val="001247E6"/>
    <w:rsid w:val="00125ECA"/>
    <w:rsid w:val="00127138"/>
    <w:rsid w:val="00127748"/>
    <w:rsid w:val="001308BD"/>
    <w:rsid w:val="001309BA"/>
    <w:rsid w:val="0013205C"/>
    <w:rsid w:val="001330CC"/>
    <w:rsid w:val="0013412E"/>
    <w:rsid w:val="0013418A"/>
    <w:rsid w:val="00135194"/>
    <w:rsid w:val="001352DB"/>
    <w:rsid w:val="00135E7F"/>
    <w:rsid w:val="00136C52"/>
    <w:rsid w:val="001377BC"/>
    <w:rsid w:val="00137AEB"/>
    <w:rsid w:val="00137C6E"/>
    <w:rsid w:val="00140BE3"/>
    <w:rsid w:val="00140E21"/>
    <w:rsid w:val="00140E73"/>
    <w:rsid w:val="00140F2A"/>
    <w:rsid w:val="00140F7F"/>
    <w:rsid w:val="001420C1"/>
    <w:rsid w:val="00142730"/>
    <w:rsid w:val="0014287F"/>
    <w:rsid w:val="00142A88"/>
    <w:rsid w:val="00142D0F"/>
    <w:rsid w:val="00143E31"/>
    <w:rsid w:val="0014440C"/>
    <w:rsid w:val="00144B0E"/>
    <w:rsid w:val="0014544A"/>
    <w:rsid w:val="001457A0"/>
    <w:rsid w:val="00145815"/>
    <w:rsid w:val="001458EA"/>
    <w:rsid w:val="00145D7B"/>
    <w:rsid w:val="00145EBC"/>
    <w:rsid w:val="001462F5"/>
    <w:rsid w:val="0014685F"/>
    <w:rsid w:val="00151AA8"/>
    <w:rsid w:val="00151D05"/>
    <w:rsid w:val="00151EC9"/>
    <w:rsid w:val="001520C0"/>
    <w:rsid w:val="001524DF"/>
    <w:rsid w:val="00152C36"/>
    <w:rsid w:val="00152EA7"/>
    <w:rsid w:val="001530AD"/>
    <w:rsid w:val="00153966"/>
    <w:rsid w:val="001539CA"/>
    <w:rsid w:val="00154238"/>
    <w:rsid w:val="0015483B"/>
    <w:rsid w:val="00156111"/>
    <w:rsid w:val="00156317"/>
    <w:rsid w:val="0015635D"/>
    <w:rsid w:val="00156F93"/>
    <w:rsid w:val="00157351"/>
    <w:rsid w:val="00157840"/>
    <w:rsid w:val="0016016C"/>
    <w:rsid w:val="00160284"/>
    <w:rsid w:val="00160468"/>
    <w:rsid w:val="00160838"/>
    <w:rsid w:val="001608C3"/>
    <w:rsid w:val="00160B16"/>
    <w:rsid w:val="00162D90"/>
    <w:rsid w:val="001630B2"/>
    <w:rsid w:val="0016375B"/>
    <w:rsid w:val="001639DC"/>
    <w:rsid w:val="001640D2"/>
    <w:rsid w:val="00164230"/>
    <w:rsid w:val="00164CAE"/>
    <w:rsid w:val="00165F99"/>
    <w:rsid w:val="00166464"/>
    <w:rsid w:val="00166F64"/>
    <w:rsid w:val="00170620"/>
    <w:rsid w:val="00172282"/>
    <w:rsid w:val="00172322"/>
    <w:rsid w:val="00172B11"/>
    <w:rsid w:val="001733F0"/>
    <w:rsid w:val="00174502"/>
    <w:rsid w:val="001747B2"/>
    <w:rsid w:val="0017491B"/>
    <w:rsid w:val="00174CE2"/>
    <w:rsid w:val="0017567B"/>
    <w:rsid w:val="001756F3"/>
    <w:rsid w:val="00175C0A"/>
    <w:rsid w:val="00176701"/>
    <w:rsid w:val="001777E6"/>
    <w:rsid w:val="0018022C"/>
    <w:rsid w:val="00180632"/>
    <w:rsid w:val="001812B6"/>
    <w:rsid w:val="001815CD"/>
    <w:rsid w:val="00181C36"/>
    <w:rsid w:val="001824D5"/>
    <w:rsid w:val="0018300B"/>
    <w:rsid w:val="001830BE"/>
    <w:rsid w:val="00183233"/>
    <w:rsid w:val="001850BB"/>
    <w:rsid w:val="001859B8"/>
    <w:rsid w:val="00185EAD"/>
    <w:rsid w:val="001865DA"/>
    <w:rsid w:val="00186A6B"/>
    <w:rsid w:val="0018799A"/>
    <w:rsid w:val="00187EB3"/>
    <w:rsid w:val="001900C1"/>
    <w:rsid w:val="00190178"/>
    <w:rsid w:val="00190BBA"/>
    <w:rsid w:val="00190BE5"/>
    <w:rsid w:val="00190EE0"/>
    <w:rsid w:val="00191973"/>
    <w:rsid w:val="00192737"/>
    <w:rsid w:val="00192DF9"/>
    <w:rsid w:val="001931E1"/>
    <w:rsid w:val="001935DE"/>
    <w:rsid w:val="00194997"/>
    <w:rsid w:val="00194A63"/>
    <w:rsid w:val="00194BBA"/>
    <w:rsid w:val="001958FE"/>
    <w:rsid w:val="001A3649"/>
    <w:rsid w:val="001A4A4F"/>
    <w:rsid w:val="001A5848"/>
    <w:rsid w:val="001A5BFD"/>
    <w:rsid w:val="001A5EFD"/>
    <w:rsid w:val="001A6024"/>
    <w:rsid w:val="001A6271"/>
    <w:rsid w:val="001A6584"/>
    <w:rsid w:val="001A6863"/>
    <w:rsid w:val="001A6B64"/>
    <w:rsid w:val="001A7568"/>
    <w:rsid w:val="001A7638"/>
    <w:rsid w:val="001A7702"/>
    <w:rsid w:val="001A78E4"/>
    <w:rsid w:val="001A7A20"/>
    <w:rsid w:val="001B020E"/>
    <w:rsid w:val="001B1575"/>
    <w:rsid w:val="001B15E1"/>
    <w:rsid w:val="001B161B"/>
    <w:rsid w:val="001B1CC4"/>
    <w:rsid w:val="001B1DD8"/>
    <w:rsid w:val="001B223C"/>
    <w:rsid w:val="001B2FF5"/>
    <w:rsid w:val="001B3137"/>
    <w:rsid w:val="001B36B0"/>
    <w:rsid w:val="001B40D6"/>
    <w:rsid w:val="001B48CD"/>
    <w:rsid w:val="001B50A4"/>
    <w:rsid w:val="001B5383"/>
    <w:rsid w:val="001B5E5C"/>
    <w:rsid w:val="001B6496"/>
    <w:rsid w:val="001B77E0"/>
    <w:rsid w:val="001B7881"/>
    <w:rsid w:val="001B7906"/>
    <w:rsid w:val="001B7E4A"/>
    <w:rsid w:val="001C00D2"/>
    <w:rsid w:val="001C0962"/>
    <w:rsid w:val="001C0A6C"/>
    <w:rsid w:val="001C1093"/>
    <w:rsid w:val="001C1FA4"/>
    <w:rsid w:val="001C22B6"/>
    <w:rsid w:val="001C2366"/>
    <w:rsid w:val="001C26D8"/>
    <w:rsid w:val="001C2979"/>
    <w:rsid w:val="001C2F52"/>
    <w:rsid w:val="001C3C6E"/>
    <w:rsid w:val="001C3E37"/>
    <w:rsid w:val="001C3F5F"/>
    <w:rsid w:val="001C4343"/>
    <w:rsid w:val="001C4C03"/>
    <w:rsid w:val="001C4CB8"/>
    <w:rsid w:val="001C5BAE"/>
    <w:rsid w:val="001C5CE4"/>
    <w:rsid w:val="001C64A6"/>
    <w:rsid w:val="001C66D2"/>
    <w:rsid w:val="001C6AF7"/>
    <w:rsid w:val="001C7A60"/>
    <w:rsid w:val="001C7BDE"/>
    <w:rsid w:val="001C7C66"/>
    <w:rsid w:val="001D1431"/>
    <w:rsid w:val="001D1586"/>
    <w:rsid w:val="001D16F7"/>
    <w:rsid w:val="001D180D"/>
    <w:rsid w:val="001D1A81"/>
    <w:rsid w:val="001D417E"/>
    <w:rsid w:val="001D41D1"/>
    <w:rsid w:val="001D431F"/>
    <w:rsid w:val="001D47A4"/>
    <w:rsid w:val="001D6A4C"/>
    <w:rsid w:val="001D73CC"/>
    <w:rsid w:val="001D7660"/>
    <w:rsid w:val="001D7663"/>
    <w:rsid w:val="001E076E"/>
    <w:rsid w:val="001E25DB"/>
    <w:rsid w:val="001E2A1C"/>
    <w:rsid w:val="001E3721"/>
    <w:rsid w:val="001E471E"/>
    <w:rsid w:val="001E5552"/>
    <w:rsid w:val="001E5F6F"/>
    <w:rsid w:val="001E6659"/>
    <w:rsid w:val="001E6AF8"/>
    <w:rsid w:val="001F0741"/>
    <w:rsid w:val="001F0EBF"/>
    <w:rsid w:val="001F128B"/>
    <w:rsid w:val="001F12B1"/>
    <w:rsid w:val="001F226A"/>
    <w:rsid w:val="001F2FE1"/>
    <w:rsid w:val="001F3AE1"/>
    <w:rsid w:val="001F3B42"/>
    <w:rsid w:val="001F403E"/>
    <w:rsid w:val="001F4092"/>
    <w:rsid w:val="001F430E"/>
    <w:rsid w:val="001F444A"/>
    <w:rsid w:val="001F4A03"/>
    <w:rsid w:val="001F51D3"/>
    <w:rsid w:val="001F61AE"/>
    <w:rsid w:val="001F6591"/>
    <w:rsid w:val="001F68F9"/>
    <w:rsid w:val="001F7669"/>
    <w:rsid w:val="001F7FEF"/>
    <w:rsid w:val="0020132A"/>
    <w:rsid w:val="00202CF5"/>
    <w:rsid w:val="00202F11"/>
    <w:rsid w:val="002051C7"/>
    <w:rsid w:val="002067FC"/>
    <w:rsid w:val="002068EF"/>
    <w:rsid w:val="00206F4C"/>
    <w:rsid w:val="0021070E"/>
    <w:rsid w:val="00212E82"/>
    <w:rsid w:val="0021427C"/>
    <w:rsid w:val="00214703"/>
    <w:rsid w:val="00214FBC"/>
    <w:rsid w:val="0021554F"/>
    <w:rsid w:val="00216100"/>
    <w:rsid w:val="00216390"/>
    <w:rsid w:val="0021641C"/>
    <w:rsid w:val="00216545"/>
    <w:rsid w:val="00217CC0"/>
    <w:rsid w:val="002207EE"/>
    <w:rsid w:val="002212FD"/>
    <w:rsid w:val="002213C4"/>
    <w:rsid w:val="00221696"/>
    <w:rsid w:val="00221A49"/>
    <w:rsid w:val="00223CCE"/>
    <w:rsid w:val="00225044"/>
    <w:rsid w:val="002254E4"/>
    <w:rsid w:val="00225941"/>
    <w:rsid w:val="00225DFB"/>
    <w:rsid w:val="00225E7A"/>
    <w:rsid w:val="00226987"/>
    <w:rsid w:val="002278CF"/>
    <w:rsid w:val="00230F10"/>
    <w:rsid w:val="002315DB"/>
    <w:rsid w:val="002317D2"/>
    <w:rsid w:val="002328A6"/>
    <w:rsid w:val="00233465"/>
    <w:rsid w:val="0023360A"/>
    <w:rsid w:val="00233F71"/>
    <w:rsid w:val="00236827"/>
    <w:rsid w:val="00240342"/>
    <w:rsid w:val="0024088D"/>
    <w:rsid w:val="00241050"/>
    <w:rsid w:val="002422D7"/>
    <w:rsid w:val="00242B32"/>
    <w:rsid w:val="00242CA5"/>
    <w:rsid w:val="00244B00"/>
    <w:rsid w:val="00244B93"/>
    <w:rsid w:val="00245221"/>
    <w:rsid w:val="00245EFD"/>
    <w:rsid w:val="00247021"/>
    <w:rsid w:val="002474E3"/>
    <w:rsid w:val="0024765B"/>
    <w:rsid w:val="0024770C"/>
    <w:rsid w:val="0025005B"/>
    <w:rsid w:val="002509C9"/>
    <w:rsid w:val="00250A73"/>
    <w:rsid w:val="00250C99"/>
    <w:rsid w:val="00250E7D"/>
    <w:rsid w:val="00250FBF"/>
    <w:rsid w:val="00251273"/>
    <w:rsid w:val="002515AC"/>
    <w:rsid w:val="002519D9"/>
    <w:rsid w:val="00252839"/>
    <w:rsid w:val="002532EC"/>
    <w:rsid w:val="002536CB"/>
    <w:rsid w:val="00253BE4"/>
    <w:rsid w:val="002544B5"/>
    <w:rsid w:val="00254C05"/>
    <w:rsid w:val="00255572"/>
    <w:rsid w:val="00255AB3"/>
    <w:rsid w:val="00256844"/>
    <w:rsid w:val="00257C87"/>
    <w:rsid w:val="00257CBF"/>
    <w:rsid w:val="00260509"/>
    <w:rsid w:val="00260556"/>
    <w:rsid w:val="00260B6B"/>
    <w:rsid w:val="00260ED7"/>
    <w:rsid w:val="00261D74"/>
    <w:rsid w:val="0026292C"/>
    <w:rsid w:val="00262A73"/>
    <w:rsid w:val="00262DC1"/>
    <w:rsid w:val="00263770"/>
    <w:rsid w:val="00263B8D"/>
    <w:rsid w:val="00263CE2"/>
    <w:rsid w:val="0026436D"/>
    <w:rsid w:val="00264586"/>
    <w:rsid w:val="00264865"/>
    <w:rsid w:val="002649E3"/>
    <w:rsid w:val="00266A52"/>
    <w:rsid w:val="002701B2"/>
    <w:rsid w:val="002702E2"/>
    <w:rsid w:val="00270B13"/>
    <w:rsid w:val="00270C08"/>
    <w:rsid w:val="002717C1"/>
    <w:rsid w:val="00271D94"/>
    <w:rsid w:val="00271E43"/>
    <w:rsid w:val="00271FE8"/>
    <w:rsid w:val="0027337C"/>
    <w:rsid w:val="00273475"/>
    <w:rsid w:val="002753E2"/>
    <w:rsid w:val="00275901"/>
    <w:rsid w:val="00276108"/>
    <w:rsid w:val="002764D3"/>
    <w:rsid w:val="00276647"/>
    <w:rsid w:val="00277BFF"/>
    <w:rsid w:val="00280076"/>
    <w:rsid w:val="00280367"/>
    <w:rsid w:val="00280470"/>
    <w:rsid w:val="00280E48"/>
    <w:rsid w:val="00281014"/>
    <w:rsid w:val="00281055"/>
    <w:rsid w:val="00281127"/>
    <w:rsid w:val="00281906"/>
    <w:rsid w:val="00281A5B"/>
    <w:rsid w:val="00281E92"/>
    <w:rsid w:val="002833F1"/>
    <w:rsid w:val="00283CE3"/>
    <w:rsid w:val="00284343"/>
    <w:rsid w:val="002849C4"/>
    <w:rsid w:val="00284CC7"/>
    <w:rsid w:val="0028544C"/>
    <w:rsid w:val="002856C4"/>
    <w:rsid w:val="00286ACD"/>
    <w:rsid w:val="00286C75"/>
    <w:rsid w:val="00286CAA"/>
    <w:rsid w:val="00287CF6"/>
    <w:rsid w:val="0029063D"/>
    <w:rsid w:val="00291141"/>
    <w:rsid w:val="0029143D"/>
    <w:rsid w:val="00291A27"/>
    <w:rsid w:val="00291BEF"/>
    <w:rsid w:val="00292112"/>
    <w:rsid w:val="002926A4"/>
    <w:rsid w:val="00293A03"/>
    <w:rsid w:val="00294195"/>
    <w:rsid w:val="00294A6F"/>
    <w:rsid w:val="00295217"/>
    <w:rsid w:val="00295287"/>
    <w:rsid w:val="00295986"/>
    <w:rsid w:val="00295C57"/>
    <w:rsid w:val="002967BE"/>
    <w:rsid w:val="0029754F"/>
    <w:rsid w:val="00297781"/>
    <w:rsid w:val="002977AE"/>
    <w:rsid w:val="002A046E"/>
    <w:rsid w:val="002A061A"/>
    <w:rsid w:val="002A06B5"/>
    <w:rsid w:val="002A166C"/>
    <w:rsid w:val="002A3E07"/>
    <w:rsid w:val="002A4569"/>
    <w:rsid w:val="002A48DD"/>
    <w:rsid w:val="002A4BE1"/>
    <w:rsid w:val="002A50C8"/>
    <w:rsid w:val="002A62B0"/>
    <w:rsid w:val="002A739D"/>
    <w:rsid w:val="002A7730"/>
    <w:rsid w:val="002B0BD5"/>
    <w:rsid w:val="002B0FBF"/>
    <w:rsid w:val="002B17C3"/>
    <w:rsid w:val="002B1866"/>
    <w:rsid w:val="002B426B"/>
    <w:rsid w:val="002B44BE"/>
    <w:rsid w:val="002B5296"/>
    <w:rsid w:val="002B54C6"/>
    <w:rsid w:val="002B5703"/>
    <w:rsid w:val="002B5BA1"/>
    <w:rsid w:val="002B655F"/>
    <w:rsid w:val="002B6966"/>
    <w:rsid w:val="002B755A"/>
    <w:rsid w:val="002B796F"/>
    <w:rsid w:val="002B7B82"/>
    <w:rsid w:val="002B7CA7"/>
    <w:rsid w:val="002C010F"/>
    <w:rsid w:val="002C13EF"/>
    <w:rsid w:val="002C1467"/>
    <w:rsid w:val="002C1E28"/>
    <w:rsid w:val="002C2049"/>
    <w:rsid w:val="002C2F75"/>
    <w:rsid w:val="002C33E7"/>
    <w:rsid w:val="002C36A2"/>
    <w:rsid w:val="002C3931"/>
    <w:rsid w:val="002C3F33"/>
    <w:rsid w:val="002C494F"/>
    <w:rsid w:val="002C54D0"/>
    <w:rsid w:val="002C5B8B"/>
    <w:rsid w:val="002C6201"/>
    <w:rsid w:val="002C6B9C"/>
    <w:rsid w:val="002D069E"/>
    <w:rsid w:val="002D10B7"/>
    <w:rsid w:val="002D348A"/>
    <w:rsid w:val="002D389C"/>
    <w:rsid w:val="002D3A1B"/>
    <w:rsid w:val="002D4574"/>
    <w:rsid w:val="002D4775"/>
    <w:rsid w:val="002D4D3E"/>
    <w:rsid w:val="002D5E6A"/>
    <w:rsid w:val="002D62B2"/>
    <w:rsid w:val="002D6E06"/>
    <w:rsid w:val="002D6F39"/>
    <w:rsid w:val="002D7155"/>
    <w:rsid w:val="002D7B07"/>
    <w:rsid w:val="002E06B9"/>
    <w:rsid w:val="002E09A2"/>
    <w:rsid w:val="002E0DE4"/>
    <w:rsid w:val="002E1AA6"/>
    <w:rsid w:val="002E266C"/>
    <w:rsid w:val="002E316F"/>
    <w:rsid w:val="002E3E6B"/>
    <w:rsid w:val="002E4075"/>
    <w:rsid w:val="002E69AB"/>
    <w:rsid w:val="002E70AE"/>
    <w:rsid w:val="002E7863"/>
    <w:rsid w:val="002F292E"/>
    <w:rsid w:val="002F2EA5"/>
    <w:rsid w:val="002F3B80"/>
    <w:rsid w:val="002F472D"/>
    <w:rsid w:val="002F4934"/>
    <w:rsid w:val="002F551A"/>
    <w:rsid w:val="002F6446"/>
    <w:rsid w:val="002F6D0A"/>
    <w:rsid w:val="002F7602"/>
    <w:rsid w:val="00300182"/>
    <w:rsid w:val="003001E8"/>
    <w:rsid w:val="00300988"/>
    <w:rsid w:val="00300B4A"/>
    <w:rsid w:val="00300B53"/>
    <w:rsid w:val="00300EA0"/>
    <w:rsid w:val="00302CEA"/>
    <w:rsid w:val="00302F3B"/>
    <w:rsid w:val="00303DD6"/>
    <w:rsid w:val="0030413D"/>
    <w:rsid w:val="003044EE"/>
    <w:rsid w:val="003048D0"/>
    <w:rsid w:val="003050E3"/>
    <w:rsid w:val="0030510E"/>
    <w:rsid w:val="00305F82"/>
    <w:rsid w:val="00306265"/>
    <w:rsid w:val="0030717C"/>
    <w:rsid w:val="00307220"/>
    <w:rsid w:val="003074CC"/>
    <w:rsid w:val="00311D28"/>
    <w:rsid w:val="003125EB"/>
    <w:rsid w:val="00312A5B"/>
    <w:rsid w:val="00312C4C"/>
    <w:rsid w:val="00313014"/>
    <w:rsid w:val="003136CF"/>
    <w:rsid w:val="00313BE0"/>
    <w:rsid w:val="00313F50"/>
    <w:rsid w:val="00314503"/>
    <w:rsid w:val="00314D6E"/>
    <w:rsid w:val="0031595F"/>
    <w:rsid w:val="00315B6D"/>
    <w:rsid w:val="003177ED"/>
    <w:rsid w:val="00317EAE"/>
    <w:rsid w:val="00320127"/>
    <w:rsid w:val="00320542"/>
    <w:rsid w:val="003208B1"/>
    <w:rsid w:val="00320F00"/>
    <w:rsid w:val="003217E5"/>
    <w:rsid w:val="00324392"/>
    <w:rsid w:val="0032486A"/>
    <w:rsid w:val="00324B94"/>
    <w:rsid w:val="003255E5"/>
    <w:rsid w:val="00325F3B"/>
    <w:rsid w:val="0032616D"/>
    <w:rsid w:val="003264D9"/>
    <w:rsid w:val="0032675A"/>
    <w:rsid w:val="00326830"/>
    <w:rsid w:val="003268D7"/>
    <w:rsid w:val="00326D5B"/>
    <w:rsid w:val="003270AE"/>
    <w:rsid w:val="00327625"/>
    <w:rsid w:val="003302F5"/>
    <w:rsid w:val="003305EA"/>
    <w:rsid w:val="003315AB"/>
    <w:rsid w:val="00331730"/>
    <w:rsid w:val="00331F59"/>
    <w:rsid w:val="003320DA"/>
    <w:rsid w:val="00332300"/>
    <w:rsid w:val="003325C5"/>
    <w:rsid w:val="003327A7"/>
    <w:rsid w:val="00332890"/>
    <w:rsid w:val="00332A14"/>
    <w:rsid w:val="003340F5"/>
    <w:rsid w:val="003351CD"/>
    <w:rsid w:val="00335893"/>
    <w:rsid w:val="003359DB"/>
    <w:rsid w:val="00336015"/>
    <w:rsid w:val="00336634"/>
    <w:rsid w:val="0033684A"/>
    <w:rsid w:val="003369AB"/>
    <w:rsid w:val="00337067"/>
    <w:rsid w:val="003373F9"/>
    <w:rsid w:val="00337FE5"/>
    <w:rsid w:val="00340123"/>
    <w:rsid w:val="003406DE"/>
    <w:rsid w:val="00341407"/>
    <w:rsid w:val="00343346"/>
    <w:rsid w:val="00343869"/>
    <w:rsid w:val="003440B1"/>
    <w:rsid w:val="00344407"/>
    <w:rsid w:val="00344A66"/>
    <w:rsid w:val="00345505"/>
    <w:rsid w:val="00345C9D"/>
    <w:rsid w:val="00346DAE"/>
    <w:rsid w:val="003479EE"/>
    <w:rsid w:val="00347C77"/>
    <w:rsid w:val="003500E8"/>
    <w:rsid w:val="00350243"/>
    <w:rsid w:val="00350395"/>
    <w:rsid w:val="00351AF4"/>
    <w:rsid w:val="00351D50"/>
    <w:rsid w:val="003520D1"/>
    <w:rsid w:val="003529E2"/>
    <w:rsid w:val="003536FE"/>
    <w:rsid w:val="003547D7"/>
    <w:rsid w:val="00354B98"/>
    <w:rsid w:val="00355B99"/>
    <w:rsid w:val="0035678F"/>
    <w:rsid w:val="003571EF"/>
    <w:rsid w:val="00360148"/>
    <w:rsid w:val="003605D3"/>
    <w:rsid w:val="00360814"/>
    <w:rsid w:val="0036143F"/>
    <w:rsid w:val="00361EA2"/>
    <w:rsid w:val="00362724"/>
    <w:rsid w:val="0036275E"/>
    <w:rsid w:val="00362CDC"/>
    <w:rsid w:val="003631AF"/>
    <w:rsid w:val="0036643C"/>
    <w:rsid w:val="003667F8"/>
    <w:rsid w:val="0036732F"/>
    <w:rsid w:val="00367EAC"/>
    <w:rsid w:val="0037088B"/>
    <w:rsid w:val="00370E1B"/>
    <w:rsid w:val="00371137"/>
    <w:rsid w:val="00372229"/>
    <w:rsid w:val="00372D18"/>
    <w:rsid w:val="00373B0D"/>
    <w:rsid w:val="00373E70"/>
    <w:rsid w:val="00373FC8"/>
    <w:rsid w:val="003748A3"/>
    <w:rsid w:val="0037524F"/>
    <w:rsid w:val="00376224"/>
    <w:rsid w:val="003765C6"/>
    <w:rsid w:val="00376FAF"/>
    <w:rsid w:val="003807AE"/>
    <w:rsid w:val="003809E6"/>
    <w:rsid w:val="00380CB0"/>
    <w:rsid w:val="00383D2D"/>
    <w:rsid w:val="00383E89"/>
    <w:rsid w:val="00383F64"/>
    <w:rsid w:val="003843E7"/>
    <w:rsid w:val="00384F82"/>
    <w:rsid w:val="0038501B"/>
    <w:rsid w:val="00385240"/>
    <w:rsid w:val="0038524A"/>
    <w:rsid w:val="0038581A"/>
    <w:rsid w:val="00385861"/>
    <w:rsid w:val="00386820"/>
    <w:rsid w:val="00386C92"/>
    <w:rsid w:val="00386E39"/>
    <w:rsid w:val="00387124"/>
    <w:rsid w:val="0038757C"/>
    <w:rsid w:val="003877D0"/>
    <w:rsid w:val="00387CAC"/>
    <w:rsid w:val="00387CF9"/>
    <w:rsid w:val="00390BB6"/>
    <w:rsid w:val="00390E82"/>
    <w:rsid w:val="00391472"/>
    <w:rsid w:val="003916DE"/>
    <w:rsid w:val="00392DF3"/>
    <w:rsid w:val="00392F68"/>
    <w:rsid w:val="003934D0"/>
    <w:rsid w:val="003939F4"/>
    <w:rsid w:val="003953B7"/>
    <w:rsid w:val="00395B9E"/>
    <w:rsid w:val="00396C03"/>
    <w:rsid w:val="00397DF1"/>
    <w:rsid w:val="003A0417"/>
    <w:rsid w:val="003A0A4B"/>
    <w:rsid w:val="003A105B"/>
    <w:rsid w:val="003A155D"/>
    <w:rsid w:val="003A1D85"/>
    <w:rsid w:val="003A2295"/>
    <w:rsid w:val="003A3183"/>
    <w:rsid w:val="003A333F"/>
    <w:rsid w:val="003A39B7"/>
    <w:rsid w:val="003A469E"/>
    <w:rsid w:val="003A4F20"/>
    <w:rsid w:val="003A5272"/>
    <w:rsid w:val="003A54E0"/>
    <w:rsid w:val="003A5AF7"/>
    <w:rsid w:val="003A64BB"/>
    <w:rsid w:val="003B045D"/>
    <w:rsid w:val="003B04A2"/>
    <w:rsid w:val="003B10F9"/>
    <w:rsid w:val="003B138B"/>
    <w:rsid w:val="003B1968"/>
    <w:rsid w:val="003B1B21"/>
    <w:rsid w:val="003B21EB"/>
    <w:rsid w:val="003B2849"/>
    <w:rsid w:val="003B2C99"/>
    <w:rsid w:val="003B345E"/>
    <w:rsid w:val="003B3DA2"/>
    <w:rsid w:val="003B4089"/>
    <w:rsid w:val="003B48EA"/>
    <w:rsid w:val="003B5290"/>
    <w:rsid w:val="003B577E"/>
    <w:rsid w:val="003B5AFA"/>
    <w:rsid w:val="003B7285"/>
    <w:rsid w:val="003B79B6"/>
    <w:rsid w:val="003B79EE"/>
    <w:rsid w:val="003B7F9B"/>
    <w:rsid w:val="003C00B8"/>
    <w:rsid w:val="003C025C"/>
    <w:rsid w:val="003C0516"/>
    <w:rsid w:val="003C07A0"/>
    <w:rsid w:val="003C0860"/>
    <w:rsid w:val="003C0BD3"/>
    <w:rsid w:val="003C0F54"/>
    <w:rsid w:val="003C185E"/>
    <w:rsid w:val="003C36DC"/>
    <w:rsid w:val="003C385F"/>
    <w:rsid w:val="003C3F4B"/>
    <w:rsid w:val="003C43F4"/>
    <w:rsid w:val="003C4607"/>
    <w:rsid w:val="003C4968"/>
    <w:rsid w:val="003C4C7E"/>
    <w:rsid w:val="003C55AC"/>
    <w:rsid w:val="003C5A39"/>
    <w:rsid w:val="003C5EDD"/>
    <w:rsid w:val="003C5EE7"/>
    <w:rsid w:val="003C68D1"/>
    <w:rsid w:val="003C6D81"/>
    <w:rsid w:val="003C7DEF"/>
    <w:rsid w:val="003C7FAE"/>
    <w:rsid w:val="003D0F76"/>
    <w:rsid w:val="003D13D5"/>
    <w:rsid w:val="003D2709"/>
    <w:rsid w:val="003D481E"/>
    <w:rsid w:val="003D48E1"/>
    <w:rsid w:val="003D48EB"/>
    <w:rsid w:val="003D5478"/>
    <w:rsid w:val="003D5735"/>
    <w:rsid w:val="003D601D"/>
    <w:rsid w:val="003D6182"/>
    <w:rsid w:val="003D629C"/>
    <w:rsid w:val="003D65CB"/>
    <w:rsid w:val="003D7632"/>
    <w:rsid w:val="003D7E65"/>
    <w:rsid w:val="003D7E9C"/>
    <w:rsid w:val="003E07AF"/>
    <w:rsid w:val="003E094E"/>
    <w:rsid w:val="003E1094"/>
    <w:rsid w:val="003E11F1"/>
    <w:rsid w:val="003E1354"/>
    <w:rsid w:val="003E1EB3"/>
    <w:rsid w:val="003E2754"/>
    <w:rsid w:val="003E29EA"/>
    <w:rsid w:val="003E2F07"/>
    <w:rsid w:val="003E33FB"/>
    <w:rsid w:val="003E3A30"/>
    <w:rsid w:val="003E3A34"/>
    <w:rsid w:val="003E3AE8"/>
    <w:rsid w:val="003E470F"/>
    <w:rsid w:val="003E557F"/>
    <w:rsid w:val="003E5A7E"/>
    <w:rsid w:val="003E5CDC"/>
    <w:rsid w:val="003E62FC"/>
    <w:rsid w:val="003E6E60"/>
    <w:rsid w:val="003F1C3C"/>
    <w:rsid w:val="003F1F7E"/>
    <w:rsid w:val="003F2581"/>
    <w:rsid w:val="003F2E09"/>
    <w:rsid w:val="003F32D2"/>
    <w:rsid w:val="003F4BEE"/>
    <w:rsid w:val="003F52D1"/>
    <w:rsid w:val="003F543F"/>
    <w:rsid w:val="003F5979"/>
    <w:rsid w:val="003F6E5F"/>
    <w:rsid w:val="003F7A77"/>
    <w:rsid w:val="003F7F55"/>
    <w:rsid w:val="003F7FFE"/>
    <w:rsid w:val="004008D3"/>
    <w:rsid w:val="00401841"/>
    <w:rsid w:val="004023C5"/>
    <w:rsid w:val="00404CD6"/>
    <w:rsid w:val="00405091"/>
    <w:rsid w:val="004058B9"/>
    <w:rsid w:val="00405FA3"/>
    <w:rsid w:val="004060B3"/>
    <w:rsid w:val="00407762"/>
    <w:rsid w:val="00411248"/>
    <w:rsid w:val="00411427"/>
    <w:rsid w:val="004122D5"/>
    <w:rsid w:val="00412573"/>
    <w:rsid w:val="00412A30"/>
    <w:rsid w:val="00412C92"/>
    <w:rsid w:val="00412CF4"/>
    <w:rsid w:val="00412ED0"/>
    <w:rsid w:val="004130B2"/>
    <w:rsid w:val="00413163"/>
    <w:rsid w:val="004133F9"/>
    <w:rsid w:val="004138DF"/>
    <w:rsid w:val="00413F0F"/>
    <w:rsid w:val="0041459A"/>
    <w:rsid w:val="0041497D"/>
    <w:rsid w:val="00414A5C"/>
    <w:rsid w:val="00415BD1"/>
    <w:rsid w:val="00415D43"/>
    <w:rsid w:val="004164F3"/>
    <w:rsid w:val="004170D6"/>
    <w:rsid w:val="00420CEA"/>
    <w:rsid w:val="00420F49"/>
    <w:rsid w:val="00420F64"/>
    <w:rsid w:val="0042123D"/>
    <w:rsid w:val="0042340E"/>
    <w:rsid w:val="0042360B"/>
    <w:rsid w:val="00423C75"/>
    <w:rsid w:val="00424660"/>
    <w:rsid w:val="004246A0"/>
    <w:rsid w:val="00424D0C"/>
    <w:rsid w:val="0042537E"/>
    <w:rsid w:val="00425A35"/>
    <w:rsid w:val="00425EB8"/>
    <w:rsid w:val="004261D0"/>
    <w:rsid w:val="0042621B"/>
    <w:rsid w:val="004264AA"/>
    <w:rsid w:val="00426CA6"/>
    <w:rsid w:val="00426D04"/>
    <w:rsid w:val="004278FA"/>
    <w:rsid w:val="00430961"/>
    <w:rsid w:val="00431B4B"/>
    <w:rsid w:val="00432A26"/>
    <w:rsid w:val="00434CA3"/>
    <w:rsid w:val="00434FAB"/>
    <w:rsid w:val="00435D31"/>
    <w:rsid w:val="004365F5"/>
    <w:rsid w:val="00440C56"/>
    <w:rsid w:val="00440CD3"/>
    <w:rsid w:val="00440FA8"/>
    <w:rsid w:val="004417FA"/>
    <w:rsid w:val="00442B7A"/>
    <w:rsid w:val="00442B83"/>
    <w:rsid w:val="004438DB"/>
    <w:rsid w:val="00443F1F"/>
    <w:rsid w:val="00445A74"/>
    <w:rsid w:val="00446AE1"/>
    <w:rsid w:val="004476DE"/>
    <w:rsid w:val="004479C5"/>
    <w:rsid w:val="004517B4"/>
    <w:rsid w:val="00452230"/>
    <w:rsid w:val="00452671"/>
    <w:rsid w:val="00453244"/>
    <w:rsid w:val="004540BD"/>
    <w:rsid w:val="00454135"/>
    <w:rsid w:val="004546F5"/>
    <w:rsid w:val="00454A6A"/>
    <w:rsid w:val="00454ED7"/>
    <w:rsid w:val="0045597C"/>
    <w:rsid w:val="00455F0E"/>
    <w:rsid w:val="00456339"/>
    <w:rsid w:val="004568CD"/>
    <w:rsid w:val="00460597"/>
    <w:rsid w:val="00460940"/>
    <w:rsid w:val="00460BAF"/>
    <w:rsid w:val="004612DC"/>
    <w:rsid w:val="00461958"/>
    <w:rsid w:val="00461D10"/>
    <w:rsid w:val="00462817"/>
    <w:rsid w:val="004629F8"/>
    <w:rsid w:val="00463C47"/>
    <w:rsid w:val="00464A61"/>
    <w:rsid w:val="00464FC8"/>
    <w:rsid w:val="00465170"/>
    <w:rsid w:val="004659BB"/>
    <w:rsid w:val="00465C2C"/>
    <w:rsid w:val="004662B7"/>
    <w:rsid w:val="00466623"/>
    <w:rsid w:val="0046774C"/>
    <w:rsid w:val="00467FDB"/>
    <w:rsid w:val="00470632"/>
    <w:rsid w:val="004708DA"/>
    <w:rsid w:val="00471385"/>
    <w:rsid w:val="00471D7C"/>
    <w:rsid w:val="00472CED"/>
    <w:rsid w:val="00472FD6"/>
    <w:rsid w:val="0047390A"/>
    <w:rsid w:val="004739BE"/>
    <w:rsid w:val="00473BAA"/>
    <w:rsid w:val="00474EA2"/>
    <w:rsid w:val="00475173"/>
    <w:rsid w:val="00476317"/>
    <w:rsid w:val="0048027B"/>
    <w:rsid w:val="0048074C"/>
    <w:rsid w:val="00480784"/>
    <w:rsid w:val="00480BAC"/>
    <w:rsid w:val="0048101B"/>
    <w:rsid w:val="00481146"/>
    <w:rsid w:val="004815CA"/>
    <w:rsid w:val="004817FD"/>
    <w:rsid w:val="00481801"/>
    <w:rsid w:val="00481CF6"/>
    <w:rsid w:val="00483218"/>
    <w:rsid w:val="0048342E"/>
    <w:rsid w:val="00483490"/>
    <w:rsid w:val="00484042"/>
    <w:rsid w:val="004849EE"/>
    <w:rsid w:val="00484CD8"/>
    <w:rsid w:val="00485081"/>
    <w:rsid w:val="00487463"/>
    <w:rsid w:val="00487D07"/>
    <w:rsid w:val="0049018A"/>
    <w:rsid w:val="004920FD"/>
    <w:rsid w:val="00492714"/>
    <w:rsid w:val="00492FD8"/>
    <w:rsid w:val="00493671"/>
    <w:rsid w:val="004947B4"/>
    <w:rsid w:val="00494BD0"/>
    <w:rsid w:val="00494E00"/>
    <w:rsid w:val="0049730D"/>
    <w:rsid w:val="004975B3"/>
    <w:rsid w:val="004979B9"/>
    <w:rsid w:val="00497B2E"/>
    <w:rsid w:val="004A021B"/>
    <w:rsid w:val="004A0892"/>
    <w:rsid w:val="004A1055"/>
    <w:rsid w:val="004A1151"/>
    <w:rsid w:val="004A15AC"/>
    <w:rsid w:val="004A171E"/>
    <w:rsid w:val="004A2253"/>
    <w:rsid w:val="004A322E"/>
    <w:rsid w:val="004A347D"/>
    <w:rsid w:val="004A3D21"/>
    <w:rsid w:val="004A3D73"/>
    <w:rsid w:val="004A414C"/>
    <w:rsid w:val="004A47BF"/>
    <w:rsid w:val="004A4C45"/>
    <w:rsid w:val="004A62AA"/>
    <w:rsid w:val="004A64FD"/>
    <w:rsid w:val="004A6708"/>
    <w:rsid w:val="004A6DBE"/>
    <w:rsid w:val="004A6ED8"/>
    <w:rsid w:val="004A77B1"/>
    <w:rsid w:val="004A7D67"/>
    <w:rsid w:val="004A7EBF"/>
    <w:rsid w:val="004B00BE"/>
    <w:rsid w:val="004B078D"/>
    <w:rsid w:val="004B10FB"/>
    <w:rsid w:val="004B1B90"/>
    <w:rsid w:val="004B1BD6"/>
    <w:rsid w:val="004B1DA1"/>
    <w:rsid w:val="004B1E25"/>
    <w:rsid w:val="004B2658"/>
    <w:rsid w:val="004B2E1A"/>
    <w:rsid w:val="004B358E"/>
    <w:rsid w:val="004B3AFB"/>
    <w:rsid w:val="004B3B0D"/>
    <w:rsid w:val="004B3F51"/>
    <w:rsid w:val="004B400C"/>
    <w:rsid w:val="004B4390"/>
    <w:rsid w:val="004B5E9A"/>
    <w:rsid w:val="004B6CE9"/>
    <w:rsid w:val="004B774D"/>
    <w:rsid w:val="004B7BE6"/>
    <w:rsid w:val="004B7D7F"/>
    <w:rsid w:val="004B7FCB"/>
    <w:rsid w:val="004C0098"/>
    <w:rsid w:val="004C117F"/>
    <w:rsid w:val="004C13D6"/>
    <w:rsid w:val="004C1A08"/>
    <w:rsid w:val="004C1F85"/>
    <w:rsid w:val="004C21F4"/>
    <w:rsid w:val="004C2300"/>
    <w:rsid w:val="004C2B06"/>
    <w:rsid w:val="004C2E5F"/>
    <w:rsid w:val="004C414D"/>
    <w:rsid w:val="004C4280"/>
    <w:rsid w:val="004C4542"/>
    <w:rsid w:val="004C473F"/>
    <w:rsid w:val="004C4BDE"/>
    <w:rsid w:val="004C6517"/>
    <w:rsid w:val="004C6E22"/>
    <w:rsid w:val="004C735B"/>
    <w:rsid w:val="004C7BE3"/>
    <w:rsid w:val="004D02AB"/>
    <w:rsid w:val="004D0C13"/>
    <w:rsid w:val="004D15FE"/>
    <w:rsid w:val="004D2003"/>
    <w:rsid w:val="004D2058"/>
    <w:rsid w:val="004D2491"/>
    <w:rsid w:val="004D2E58"/>
    <w:rsid w:val="004D332F"/>
    <w:rsid w:val="004D3557"/>
    <w:rsid w:val="004D3595"/>
    <w:rsid w:val="004D36D8"/>
    <w:rsid w:val="004D3E16"/>
    <w:rsid w:val="004D473C"/>
    <w:rsid w:val="004D4F82"/>
    <w:rsid w:val="004D5103"/>
    <w:rsid w:val="004D531A"/>
    <w:rsid w:val="004D5C77"/>
    <w:rsid w:val="004D5EF4"/>
    <w:rsid w:val="004D6091"/>
    <w:rsid w:val="004D660A"/>
    <w:rsid w:val="004D712C"/>
    <w:rsid w:val="004D78BE"/>
    <w:rsid w:val="004D79AB"/>
    <w:rsid w:val="004D7E03"/>
    <w:rsid w:val="004E0306"/>
    <w:rsid w:val="004E06D6"/>
    <w:rsid w:val="004E0D61"/>
    <w:rsid w:val="004E0F28"/>
    <w:rsid w:val="004E292B"/>
    <w:rsid w:val="004E356E"/>
    <w:rsid w:val="004E3E67"/>
    <w:rsid w:val="004E555F"/>
    <w:rsid w:val="004E5822"/>
    <w:rsid w:val="004E68FE"/>
    <w:rsid w:val="004E6B6D"/>
    <w:rsid w:val="004E75B5"/>
    <w:rsid w:val="004E7EF0"/>
    <w:rsid w:val="004F0971"/>
    <w:rsid w:val="004F0D76"/>
    <w:rsid w:val="004F212C"/>
    <w:rsid w:val="004F2791"/>
    <w:rsid w:val="004F2A34"/>
    <w:rsid w:val="004F341A"/>
    <w:rsid w:val="004F369E"/>
    <w:rsid w:val="004F3B25"/>
    <w:rsid w:val="004F4306"/>
    <w:rsid w:val="004F4594"/>
    <w:rsid w:val="004F4861"/>
    <w:rsid w:val="004F510D"/>
    <w:rsid w:val="004F51C2"/>
    <w:rsid w:val="004F5492"/>
    <w:rsid w:val="004F5DEF"/>
    <w:rsid w:val="004F68DF"/>
    <w:rsid w:val="004F76C1"/>
    <w:rsid w:val="005003C2"/>
    <w:rsid w:val="0050041B"/>
    <w:rsid w:val="00500D0C"/>
    <w:rsid w:val="00500F49"/>
    <w:rsid w:val="0050217A"/>
    <w:rsid w:val="00502735"/>
    <w:rsid w:val="00503556"/>
    <w:rsid w:val="00503680"/>
    <w:rsid w:val="0050400F"/>
    <w:rsid w:val="00504726"/>
    <w:rsid w:val="00504C2E"/>
    <w:rsid w:val="00504CFD"/>
    <w:rsid w:val="0050585B"/>
    <w:rsid w:val="00505B33"/>
    <w:rsid w:val="00506073"/>
    <w:rsid w:val="0050611A"/>
    <w:rsid w:val="005066DA"/>
    <w:rsid w:val="00506976"/>
    <w:rsid w:val="00507E15"/>
    <w:rsid w:val="00507E6A"/>
    <w:rsid w:val="00510BBE"/>
    <w:rsid w:val="005112F4"/>
    <w:rsid w:val="005120EE"/>
    <w:rsid w:val="0051335F"/>
    <w:rsid w:val="00513A74"/>
    <w:rsid w:val="00513AEE"/>
    <w:rsid w:val="00514745"/>
    <w:rsid w:val="00514935"/>
    <w:rsid w:val="00514CE0"/>
    <w:rsid w:val="00515493"/>
    <w:rsid w:val="00515DD1"/>
    <w:rsid w:val="00516938"/>
    <w:rsid w:val="00517732"/>
    <w:rsid w:val="00517D2C"/>
    <w:rsid w:val="0052092F"/>
    <w:rsid w:val="00520D79"/>
    <w:rsid w:val="00520D97"/>
    <w:rsid w:val="00520E18"/>
    <w:rsid w:val="0052189A"/>
    <w:rsid w:val="0052292A"/>
    <w:rsid w:val="005237D2"/>
    <w:rsid w:val="005246FA"/>
    <w:rsid w:val="00524A7B"/>
    <w:rsid w:val="00525B55"/>
    <w:rsid w:val="00526B56"/>
    <w:rsid w:val="00526FD6"/>
    <w:rsid w:val="0052728D"/>
    <w:rsid w:val="0052738C"/>
    <w:rsid w:val="00527BF5"/>
    <w:rsid w:val="005308B0"/>
    <w:rsid w:val="005309B2"/>
    <w:rsid w:val="00532209"/>
    <w:rsid w:val="00533CE3"/>
    <w:rsid w:val="00533FF8"/>
    <w:rsid w:val="00534652"/>
    <w:rsid w:val="0053481B"/>
    <w:rsid w:val="00534F17"/>
    <w:rsid w:val="00535399"/>
    <w:rsid w:val="00536980"/>
    <w:rsid w:val="00536A25"/>
    <w:rsid w:val="00537A3A"/>
    <w:rsid w:val="00537B4F"/>
    <w:rsid w:val="005403BD"/>
    <w:rsid w:val="00540815"/>
    <w:rsid w:val="005408DD"/>
    <w:rsid w:val="00540D2C"/>
    <w:rsid w:val="00541579"/>
    <w:rsid w:val="00541827"/>
    <w:rsid w:val="00541D07"/>
    <w:rsid w:val="00541F5B"/>
    <w:rsid w:val="00542C69"/>
    <w:rsid w:val="005436F5"/>
    <w:rsid w:val="005438DD"/>
    <w:rsid w:val="00543CAE"/>
    <w:rsid w:val="00544D21"/>
    <w:rsid w:val="0054510B"/>
    <w:rsid w:val="00545B70"/>
    <w:rsid w:val="00546B0A"/>
    <w:rsid w:val="00546F30"/>
    <w:rsid w:val="00547127"/>
    <w:rsid w:val="00547624"/>
    <w:rsid w:val="00547AEB"/>
    <w:rsid w:val="00550A8E"/>
    <w:rsid w:val="005518D7"/>
    <w:rsid w:val="00551CE1"/>
    <w:rsid w:val="005529F2"/>
    <w:rsid w:val="00554400"/>
    <w:rsid w:val="00554719"/>
    <w:rsid w:val="00554F1C"/>
    <w:rsid w:val="00555F2E"/>
    <w:rsid w:val="00556579"/>
    <w:rsid w:val="005566FA"/>
    <w:rsid w:val="00556B3F"/>
    <w:rsid w:val="0055706F"/>
    <w:rsid w:val="0056085D"/>
    <w:rsid w:val="00560866"/>
    <w:rsid w:val="00560D4C"/>
    <w:rsid w:val="005610E2"/>
    <w:rsid w:val="0056150D"/>
    <w:rsid w:val="00561EF7"/>
    <w:rsid w:val="00562EEA"/>
    <w:rsid w:val="0056346A"/>
    <w:rsid w:val="00563825"/>
    <w:rsid w:val="00563891"/>
    <w:rsid w:val="00564240"/>
    <w:rsid w:val="00565D57"/>
    <w:rsid w:val="00567011"/>
    <w:rsid w:val="00567AC8"/>
    <w:rsid w:val="0057056D"/>
    <w:rsid w:val="00570C5F"/>
    <w:rsid w:val="005719FB"/>
    <w:rsid w:val="00571AEF"/>
    <w:rsid w:val="005729D0"/>
    <w:rsid w:val="00572C48"/>
    <w:rsid w:val="005737A4"/>
    <w:rsid w:val="00573C12"/>
    <w:rsid w:val="005740A3"/>
    <w:rsid w:val="00574CDF"/>
    <w:rsid w:val="00574EAB"/>
    <w:rsid w:val="005752A7"/>
    <w:rsid w:val="00575AC8"/>
    <w:rsid w:val="005769AD"/>
    <w:rsid w:val="00576A2F"/>
    <w:rsid w:val="00576D57"/>
    <w:rsid w:val="005774C0"/>
    <w:rsid w:val="00577EBB"/>
    <w:rsid w:val="00582364"/>
    <w:rsid w:val="00582ADD"/>
    <w:rsid w:val="00583260"/>
    <w:rsid w:val="005835E6"/>
    <w:rsid w:val="00583B94"/>
    <w:rsid w:val="005840E7"/>
    <w:rsid w:val="00584829"/>
    <w:rsid w:val="00584D7A"/>
    <w:rsid w:val="00584EDF"/>
    <w:rsid w:val="00585F0B"/>
    <w:rsid w:val="0058630D"/>
    <w:rsid w:val="0058698A"/>
    <w:rsid w:val="00586C72"/>
    <w:rsid w:val="005903EA"/>
    <w:rsid w:val="00590EE6"/>
    <w:rsid w:val="00590F03"/>
    <w:rsid w:val="005913B1"/>
    <w:rsid w:val="005924EC"/>
    <w:rsid w:val="00592899"/>
    <w:rsid w:val="00592A2E"/>
    <w:rsid w:val="00593114"/>
    <w:rsid w:val="005948BD"/>
    <w:rsid w:val="00594FD9"/>
    <w:rsid w:val="005959D6"/>
    <w:rsid w:val="00595BBC"/>
    <w:rsid w:val="00595C26"/>
    <w:rsid w:val="00595FA3"/>
    <w:rsid w:val="00596606"/>
    <w:rsid w:val="00596E7D"/>
    <w:rsid w:val="005A0183"/>
    <w:rsid w:val="005A0E4C"/>
    <w:rsid w:val="005A14F3"/>
    <w:rsid w:val="005A1C20"/>
    <w:rsid w:val="005A1DD2"/>
    <w:rsid w:val="005A241C"/>
    <w:rsid w:val="005A2556"/>
    <w:rsid w:val="005A26B9"/>
    <w:rsid w:val="005A3596"/>
    <w:rsid w:val="005A43AE"/>
    <w:rsid w:val="005A44FD"/>
    <w:rsid w:val="005A5988"/>
    <w:rsid w:val="005A63F8"/>
    <w:rsid w:val="005A69D3"/>
    <w:rsid w:val="005A6A25"/>
    <w:rsid w:val="005A6D62"/>
    <w:rsid w:val="005A7093"/>
    <w:rsid w:val="005A71EA"/>
    <w:rsid w:val="005A7BB5"/>
    <w:rsid w:val="005B11A9"/>
    <w:rsid w:val="005B221C"/>
    <w:rsid w:val="005B25FB"/>
    <w:rsid w:val="005B2ADA"/>
    <w:rsid w:val="005B2C38"/>
    <w:rsid w:val="005B2D5E"/>
    <w:rsid w:val="005B35E0"/>
    <w:rsid w:val="005B55BF"/>
    <w:rsid w:val="005B6804"/>
    <w:rsid w:val="005B6B30"/>
    <w:rsid w:val="005B6F63"/>
    <w:rsid w:val="005C0F8A"/>
    <w:rsid w:val="005C11B5"/>
    <w:rsid w:val="005C184A"/>
    <w:rsid w:val="005C1F1E"/>
    <w:rsid w:val="005C227A"/>
    <w:rsid w:val="005C26EB"/>
    <w:rsid w:val="005C271E"/>
    <w:rsid w:val="005C357C"/>
    <w:rsid w:val="005C373F"/>
    <w:rsid w:val="005C3C24"/>
    <w:rsid w:val="005C459F"/>
    <w:rsid w:val="005C50FF"/>
    <w:rsid w:val="005C5FD0"/>
    <w:rsid w:val="005C678F"/>
    <w:rsid w:val="005D0142"/>
    <w:rsid w:val="005D1917"/>
    <w:rsid w:val="005D384A"/>
    <w:rsid w:val="005D38A9"/>
    <w:rsid w:val="005D3F12"/>
    <w:rsid w:val="005D4959"/>
    <w:rsid w:val="005D4D36"/>
    <w:rsid w:val="005D4D5C"/>
    <w:rsid w:val="005D5297"/>
    <w:rsid w:val="005D5902"/>
    <w:rsid w:val="005D6162"/>
    <w:rsid w:val="005D724C"/>
    <w:rsid w:val="005D784D"/>
    <w:rsid w:val="005D7E56"/>
    <w:rsid w:val="005E08E7"/>
    <w:rsid w:val="005E1414"/>
    <w:rsid w:val="005E1CB2"/>
    <w:rsid w:val="005E2DAE"/>
    <w:rsid w:val="005E3815"/>
    <w:rsid w:val="005E5796"/>
    <w:rsid w:val="005E649B"/>
    <w:rsid w:val="005E7253"/>
    <w:rsid w:val="005E7266"/>
    <w:rsid w:val="005F200A"/>
    <w:rsid w:val="005F2FC5"/>
    <w:rsid w:val="005F36D4"/>
    <w:rsid w:val="005F4E1F"/>
    <w:rsid w:val="005F64D0"/>
    <w:rsid w:val="005F6CAD"/>
    <w:rsid w:val="005F7F79"/>
    <w:rsid w:val="00600332"/>
    <w:rsid w:val="00600444"/>
    <w:rsid w:val="00600845"/>
    <w:rsid w:val="006013BF"/>
    <w:rsid w:val="00601702"/>
    <w:rsid w:val="00601C4A"/>
    <w:rsid w:val="006023D8"/>
    <w:rsid w:val="00602599"/>
    <w:rsid w:val="00602A0A"/>
    <w:rsid w:val="00602A92"/>
    <w:rsid w:val="0060360C"/>
    <w:rsid w:val="0060396B"/>
    <w:rsid w:val="00603C6F"/>
    <w:rsid w:val="00603C73"/>
    <w:rsid w:val="00603E2E"/>
    <w:rsid w:val="006044B0"/>
    <w:rsid w:val="006046E0"/>
    <w:rsid w:val="00604B0E"/>
    <w:rsid w:val="006052DB"/>
    <w:rsid w:val="0060540B"/>
    <w:rsid w:val="00605735"/>
    <w:rsid w:val="006057DB"/>
    <w:rsid w:val="00605DC0"/>
    <w:rsid w:val="00605DFF"/>
    <w:rsid w:val="006064FB"/>
    <w:rsid w:val="006065BC"/>
    <w:rsid w:val="00606B7C"/>
    <w:rsid w:val="006070A6"/>
    <w:rsid w:val="006072D3"/>
    <w:rsid w:val="0060779A"/>
    <w:rsid w:val="00607889"/>
    <w:rsid w:val="006079D4"/>
    <w:rsid w:val="006113D6"/>
    <w:rsid w:val="00611BFE"/>
    <w:rsid w:val="00611D1A"/>
    <w:rsid w:val="0061221A"/>
    <w:rsid w:val="00612BB0"/>
    <w:rsid w:val="006135A9"/>
    <w:rsid w:val="00613BAB"/>
    <w:rsid w:val="00614BAB"/>
    <w:rsid w:val="006173E1"/>
    <w:rsid w:val="0061740E"/>
    <w:rsid w:val="006203A1"/>
    <w:rsid w:val="006209F2"/>
    <w:rsid w:val="00621421"/>
    <w:rsid w:val="00621F0A"/>
    <w:rsid w:val="0062248C"/>
    <w:rsid w:val="00622D12"/>
    <w:rsid w:val="0062309D"/>
    <w:rsid w:val="00623431"/>
    <w:rsid w:val="00623B09"/>
    <w:rsid w:val="00623CAE"/>
    <w:rsid w:val="00623DFB"/>
    <w:rsid w:val="00624249"/>
    <w:rsid w:val="006248A2"/>
    <w:rsid w:val="00624E0D"/>
    <w:rsid w:val="00624E66"/>
    <w:rsid w:val="00625265"/>
    <w:rsid w:val="00625551"/>
    <w:rsid w:val="006255A2"/>
    <w:rsid w:val="0062566C"/>
    <w:rsid w:val="0062588D"/>
    <w:rsid w:val="00625DED"/>
    <w:rsid w:val="006270F1"/>
    <w:rsid w:val="006271D8"/>
    <w:rsid w:val="0063071D"/>
    <w:rsid w:val="00630F18"/>
    <w:rsid w:val="006319D5"/>
    <w:rsid w:val="00631ACD"/>
    <w:rsid w:val="006346AC"/>
    <w:rsid w:val="0063485C"/>
    <w:rsid w:val="006352E5"/>
    <w:rsid w:val="00635A08"/>
    <w:rsid w:val="00636E17"/>
    <w:rsid w:val="006373B6"/>
    <w:rsid w:val="00637822"/>
    <w:rsid w:val="00640D4D"/>
    <w:rsid w:val="0064106B"/>
    <w:rsid w:val="00641807"/>
    <w:rsid w:val="006423CD"/>
    <w:rsid w:val="00643138"/>
    <w:rsid w:val="006434B0"/>
    <w:rsid w:val="00644539"/>
    <w:rsid w:val="00644A1D"/>
    <w:rsid w:val="00644ACE"/>
    <w:rsid w:val="00645E68"/>
    <w:rsid w:val="00646442"/>
    <w:rsid w:val="00646AA3"/>
    <w:rsid w:val="0065041C"/>
    <w:rsid w:val="0065125A"/>
    <w:rsid w:val="00651319"/>
    <w:rsid w:val="0065232A"/>
    <w:rsid w:val="00652C87"/>
    <w:rsid w:val="00653BAF"/>
    <w:rsid w:val="006550C3"/>
    <w:rsid w:val="00655B7A"/>
    <w:rsid w:val="00656061"/>
    <w:rsid w:val="00656C9C"/>
    <w:rsid w:val="00657545"/>
    <w:rsid w:val="00657686"/>
    <w:rsid w:val="00657AC6"/>
    <w:rsid w:val="00660B04"/>
    <w:rsid w:val="00660BFA"/>
    <w:rsid w:val="00660DED"/>
    <w:rsid w:val="00661D18"/>
    <w:rsid w:val="00661FB0"/>
    <w:rsid w:val="00661FC1"/>
    <w:rsid w:val="00662907"/>
    <w:rsid w:val="00662B2A"/>
    <w:rsid w:val="006637C5"/>
    <w:rsid w:val="00664E4D"/>
    <w:rsid w:val="006652FB"/>
    <w:rsid w:val="00667783"/>
    <w:rsid w:val="00667BDD"/>
    <w:rsid w:val="00670205"/>
    <w:rsid w:val="00670A21"/>
    <w:rsid w:val="00670BDA"/>
    <w:rsid w:val="00670F60"/>
    <w:rsid w:val="00670FC2"/>
    <w:rsid w:val="00672010"/>
    <w:rsid w:val="006737E3"/>
    <w:rsid w:val="00673EBE"/>
    <w:rsid w:val="00673F1F"/>
    <w:rsid w:val="00673FE1"/>
    <w:rsid w:val="006744F2"/>
    <w:rsid w:val="00674502"/>
    <w:rsid w:val="00675030"/>
    <w:rsid w:val="00675CE3"/>
    <w:rsid w:val="0067699A"/>
    <w:rsid w:val="00676A75"/>
    <w:rsid w:val="00677FE0"/>
    <w:rsid w:val="006805FD"/>
    <w:rsid w:val="00681348"/>
    <w:rsid w:val="00682365"/>
    <w:rsid w:val="00682655"/>
    <w:rsid w:val="006830CB"/>
    <w:rsid w:val="00683F7D"/>
    <w:rsid w:val="006849A9"/>
    <w:rsid w:val="00685E44"/>
    <w:rsid w:val="00686890"/>
    <w:rsid w:val="006872DA"/>
    <w:rsid w:val="00687516"/>
    <w:rsid w:val="006875AD"/>
    <w:rsid w:val="00687D90"/>
    <w:rsid w:val="00690496"/>
    <w:rsid w:val="00690F29"/>
    <w:rsid w:val="00691455"/>
    <w:rsid w:val="0069271D"/>
    <w:rsid w:val="00693683"/>
    <w:rsid w:val="00694342"/>
    <w:rsid w:val="0069434F"/>
    <w:rsid w:val="00696433"/>
    <w:rsid w:val="006965F7"/>
    <w:rsid w:val="00696819"/>
    <w:rsid w:val="0069695C"/>
    <w:rsid w:val="006A03D5"/>
    <w:rsid w:val="006A03E8"/>
    <w:rsid w:val="006A0807"/>
    <w:rsid w:val="006A14A9"/>
    <w:rsid w:val="006A1C08"/>
    <w:rsid w:val="006A3565"/>
    <w:rsid w:val="006A358D"/>
    <w:rsid w:val="006A390F"/>
    <w:rsid w:val="006A3CD7"/>
    <w:rsid w:val="006A3E39"/>
    <w:rsid w:val="006A40B6"/>
    <w:rsid w:val="006A40F6"/>
    <w:rsid w:val="006A48F1"/>
    <w:rsid w:val="006A4BBC"/>
    <w:rsid w:val="006A69AC"/>
    <w:rsid w:val="006A7718"/>
    <w:rsid w:val="006A79E7"/>
    <w:rsid w:val="006B038D"/>
    <w:rsid w:val="006B046C"/>
    <w:rsid w:val="006B049E"/>
    <w:rsid w:val="006B10B4"/>
    <w:rsid w:val="006B1E89"/>
    <w:rsid w:val="006B1F5C"/>
    <w:rsid w:val="006B26D8"/>
    <w:rsid w:val="006B2801"/>
    <w:rsid w:val="006B36C1"/>
    <w:rsid w:val="006B4D68"/>
    <w:rsid w:val="006B519D"/>
    <w:rsid w:val="006B60AA"/>
    <w:rsid w:val="006B6534"/>
    <w:rsid w:val="006B689D"/>
    <w:rsid w:val="006B7417"/>
    <w:rsid w:val="006B76CE"/>
    <w:rsid w:val="006C0356"/>
    <w:rsid w:val="006C05DC"/>
    <w:rsid w:val="006C065F"/>
    <w:rsid w:val="006C0AC3"/>
    <w:rsid w:val="006C128F"/>
    <w:rsid w:val="006C14D7"/>
    <w:rsid w:val="006C1CE1"/>
    <w:rsid w:val="006C231E"/>
    <w:rsid w:val="006C2A87"/>
    <w:rsid w:val="006C2DD7"/>
    <w:rsid w:val="006C324D"/>
    <w:rsid w:val="006C3B93"/>
    <w:rsid w:val="006C3F2C"/>
    <w:rsid w:val="006C4029"/>
    <w:rsid w:val="006C4074"/>
    <w:rsid w:val="006C4EED"/>
    <w:rsid w:val="006C528D"/>
    <w:rsid w:val="006C5333"/>
    <w:rsid w:val="006C5629"/>
    <w:rsid w:val="006C5B39"/>
    <w:rsid w:val="006D0EF2"/>
    <w:rsid w:val="006D104D"/>
    <w:rsid w:val="006D11AA"/>
    <w:rsid w:val="006D1D8A"/>
    <w:rsid w:val="006D2A7D"/>
    <w:rsid w:val="006D2F95"/>
    <w:rsid w:val="006D31DB"/>
    <w:rsid w:val="006D3961"/>
    <w:rsid w:val="006D3BBB"/>
    <w:rsid w:val="006D4B7B"/>
    <w:rsid w:val="006D5092"/>
    <w:rsid w:val="006D5A7D"/>
    <w:rsid w:val="006D621D"/>
    <w:rsid w:val="006D719C"/>
    <w:rsid w:val="006D7E79"/>
    <w:rsid w:val="006E0478"/>
    <w:rsid w:val="006E04C2"/>
    <w:rsid w:val="006E0CD2"/>
    <w:rsid w:val="006E14DF"/>
    <w:rsid w:val="006E2284"/>
    <w:rsid w:val="006E28D9"/>
    <w:rsid w:val="006E3961"/>
    <w:rsid w:val="006E4255"/>
    <w:rsid w:val="006E4614"/>
    <w:rsid w:val="006E46B5"/>
    <w:rsid w:val="006E46DE"/>
    <w:rsid w:val="006E58A3"/>
    <w:rsid w:val="006E69FE"/>
    <w:rsid w:val="006F0623"/>
    <w:rsid w:val="006F067A"/>
    <w:rsid w:val="006F264E"/>
    <w:rsid w:val="006F29F2"/>
    <w:rsid w:val="006F2AB6"/>
    <w:rsid w:val="006F2C51"/>
    <w:rsid w:val="006F3401"/>
    <w:rsid w:val="006F3F05"/>
    <w:rsid w:val="006F423E"/>
    <w:rsid w:val="006F44D7"/>
    <w:rsid w:val="006F704F"/>
    <w:rsid w:val="006F71C9"/>
    <w:rsid w:val="006F7532"/>
    <w:rsid w:val="006F773C"/>
    <w:rsid w:val="006F7968"/>
    <w:rsid w:val="006F7B3F"/>
    <w:rsid w:val="0070046E"/>
    <w:rsid w:val="00700DF1"/>
    <w:rsid w:val="00701C3B"/>
    <w:rsid w:val="00702489"/>
    <w:rsid w:val="00702806"/>
    <w:rsid w:val="00702A9B"/>
    <w:rsid w:val="00702B7D"/>
    <w:rsid w:val="00702E0F"/>
    <w:rsid w:val="00703106"/>
    <w:rsid w:val="007033DF"/>
    <w:rsid w:val="00703699"/>
    <w:rsid w:val="007036C9"/>
    <w:rsid w:val="007048CD"/>
    <w:rsid w:val="00704B01"/>
    <w:rsid w:val="00705015"/>
    <w:rsid w:val="0070549E"/>
    <w:rsid w:val="00705545"/>
    <w:rsid w:val="00705B95"/>
    <w:rsid w:val="007067A9"/>
    <w:rsid w:val="00706B6B"/>
    <w:rsid w:val="00707273"/>
    <w:rsid w:val="00707499"/>
    <w:rsid w:val="007076C2"/>
    <w:rsid w:val="0070778E"/>
    <w:rsid w:val="00710749"/>
    <w:rsid w:val="007109D6"/>
    <w:rsid w:val="00710A2A"/>
    <w:rsid w:val="00711310"/>
    <w:rsid w:val="00711BCD"/>
    <w:rsid w:val="00711CAC"/>
    <w:rsid w:val="007124C4"/>
    <w:rsid w:val="00712513"/>
    <w:rsid w:val="007128A1"/>
    <w:rsid w:val="00712975"/>
    <w:rsid w:val="0071343D"/>
    <w:rsid w:val="00713D2B"/>
    <w:rsid w:val="00713DE0"/>
    <w:rsid w:val="00714F1A"/>
    <w:rsid w:val="00715562"/>
    <w:rsid w:val="00715A54"/>
    <w:rsid w:val="0071661E"/>
    <w:rsid w:val="007168FC"/>
    <w:rsid w:val="00717964"/>
    <w:rsid w:val="00717E5B"/>
    <w:rsid w:val="00721549"/>
    <w:rsid w:val="00721ABF"/>
    <w:rsid w:val="00721EA1"/>
    <w:rsid w:val="00722577"/>
    <w:rsid w:val="007248E1"/>
    <w:rsid w:val="00724B93"/>
    <w:rsid w:val="00725F1F"/>
    <w:rsid w:val="0072660F"/>
    <w:rsid w:val="007267A4"/>
    <w:rsid w:val="007268E2"/>
    <w:rsid w:val="00726BE1"/>
    <w:rsid w:val="00726BE7"/>
    <w:rsid w:val="007270DC"/>
    <w:rsid w:val="007274F0"/>
    <w:rsid w:val="00727E09"/>
    <w:rsid w:val="00730105"/>
    <w:rsid w:val="00730830"/>
    <w:rsid w:val="00730CCA"/>
    <w:rsid w:val="00730DC4"/>
    <w:rsid w:val="0073162B"/>
    <w:rsid w:val="007323EF"/>
    <w:rsid w:val="007326CA"/>
    <w:rsid w:val="00732E54"/>
    <w:rsid w:val="00732E99"/>
    <w:rsid w:val="0073328A"/>
    <w:rsid w:val="0073395F"/>
    <w:rsid w:val="00733EC2"/>
    <w:rsid w:val="007348CC"/>
    <w:rsid w:val="00734D87"/>
    <w:rsid w:val="007351DC"/>
    <w:rsid w:val="0073545F"/>
    <w:rsid w:val="0073593A"/>
    <w:rsid w:val="00735C97"/>
    <w:rsid w:val="00736B6A"/>
    <w:rsid w:val="00737CF1"/>
    <w:rsid w:val="00740051"/>
    <w:rsid w:val="007406C0"/>
    <w:rsid w:val="0074089D"/>
    <w:rsid w:val="00740B25"/>
    <w:rsid w:val="00740BD5"/>
    <w:rsid w:val="00740F11"/>
    <w:rsid w:val="00741AB1"/>
    <w:rsid w:val="00741ECE"/>
    <w:rsid w:val="00742966"/>
    <w:rsid w:val="00742D30"/>
    <w:rsid w:val="00743BD4"/>
    <w:rsid w:val="00745506"/>
    <w:rsid w:val="00745562"/>
    <w:rsid w:val="00745628"/>
    <w:rsid w:val="007462F9"/>
    <w:rsid w:val="0074751F"/>
    <w:rsid w:val="00747B7C"/>
    <w:rsid w:val="00747BE5"/>
    <w:rsid w:val="00747C90"/>
    <w:rsid w:val="00747E9B"/>
    <w:rsid w:val="007502DB"/>
    <w:rsid w:val="00750A42"/>
    <w:rsid w:val="00750A63"/>
    <w:rsid w:val="00750C8D"/>
    <w:rsid w:val="00750CEB"/>
    <w:rsid w:val="00751D5B"/>
    <w:rsid w:val="00753B89"/>
    <w:rsid w:val="00753D99"/>
    <w:rsid w:val="00754404"/>
    <w:rsid w:val="0075499F"/>
    <w:rsid w:val="00755246"/>
    <w:rsid w:val="00755720"/>
    <w:rsid w:val="00755791"/>
    <w:rsid w:val="00755C73"/>
    <w:rsid w:val="00755D64"/>
    <w:rsid w:val="00756182"/>
    <w:rsid w:val="007568DF"/>
    <w:rsid w:val="00756ECF"/>
    <w:rsid w:val="00760510"/>
    <w:rsid w:val="00760A89"/>
    <w:rsid w:val="00760BFF"/>
    <w:rsid w:val="007611BB"/>
    <w:rsid w:val="0076210D"/>
    <w:rsid w:val="00762F65"/>
    <w:rsid w:val="00763689"/>
    <w:rsid w:val="0076379D"/>
    <w:rsid w:val="00764575"/>
    <w:rsid w:val="0076464A"/>
    <w:rsid w:val="00764B56"/>
    <w:rsid w:val="0076501C"/>
    <w:rsid w:val="0076511A"/>
    <w:rsid w:val="00765B4B"/>
    <w:rsid w:val="00766063"/>
    <w:rsid w:val="007663FB"/>
    <w:rsid w:val="007667AE"/>
    <w:rsid w:val="007668F6"/>
    <w:rsid w:val="00766A13"/>
    <w:rsid w:val="00766BE8"/>
    <w:rsid w:val="00767F55"/>
    <w:rsid w:val="00770FC1"/>
    <w:rsid w:val="007710FC"/>
    <w:rsid w:val="00773293"/>
    <w:rsid w:val="007747EB"/>
    <w:rsid w:val="00774C21"/>
    <w:rsid w:val="00774C8F"/>
    <w:rsid w:val="00774FA1"/>
    <w:rsid w:val="007751FB"/>
    <w:rsid w:val="0077564B"/>
    <w:rsid w:val="00775A93"/>
    <w:rsid w:val="00775C0F"/>
    <w:rsid w:val="0077657F"/>
    <w:rsid w:val="00776A75"/>
    <w:rsid w:val="00776C17"/>
    <w:rsid w:val="007802AA"/>
    <w:rsid w:val="007805E1"/>
    <w:rsid w:val="00780913"/>
    <w:rsid w:val="00780EA9"/>
    <w:rsid w:val="0078144B"/>
    <w:rsid w:val="007818F3"/>
    <w:rsid w:val="00781EAD"/>
    <w:rsid w:val="00782806"/>
    <w:rsid w:val="007834CE"/>
    <w:rsid w:val="00783642"/>
    <w:rsid w:val="007839A9"/>
    <w:rsid w:val="00783B4D"/>
    <w:rsid w:val="00784B44"/>
    <w:rsid w:val="0078533B"/>
    <w:rsid w:val="00785431"/>
    <w:rsid w:val="00785BB4"/>
    <w:rsid w:val="00786CD4"/>
    <w:rsid w:val="00787E17"/>
    <w:rsid w:val="00790C84"/>
    <w:rsid w:val="007914D8"/>
    <w:rsid w:val="00791E68"/>
    <w:rsid w:val="007928E5"/>
    <w:rsid w:val="0079333D"/>
    <w:rsid w:val="007937C6"/>
    <w:rsid w:val="00793B2E"/>
    <w:rsid w:val="0079462D"/>
    <w:rsid w:val="00795606"/>
    <w:rsid w:val="00795F82"/>
    <w:rsid w:val="0079603E"/>
    <w:rsid w:val="00796C1B"/>
    <w:rsid w:val="007A01BC"/>
    <w:rsid w:val="007A0FC0"/>
    <w:rsid w:val="007A1075"/>
    <w:rsid w:val="007A1A86"/>
    <w:rsid w:val="007A3112"/>
    <w:rsid w:val="007A411A"/>
    <w:rsid w:val="007A42C4"/>
    <w:rsid w:val="007A4F6C"/>
    <w:rsid w:val="007A62D5"/>
    <w:rsid w:val="007A6777"/>
    <w:rsid w:val="007B030C"/>
    <w:rsid w:val="007B060B"/>
    <w:rsid w:val="007B08C4"/>
    <w:rsid w:val="007B1413"/>
    <w:rsid w:val="007B2317"/>
    <w:rsid w:val="007B3D09"/>
    <w:rsid w:val="007B43AC"/>
    <w:rsid w:val="007B5AAF"/>
    <w:rsid w:val="007B6434"/>
    <w:rsid w:val="007B715C"/>
    <w:rsid w:val="007B780C"/>
    <w:rsid w:val="007B7827"/>
    <w:rsid w:val="007B7CBD"/>
    <w:rsid w:val="007C0B9D"/>
    <w:rsid w:val="007C1058"/>
    <w:rsid w:val="007C16A6"/>
    <w:rsid w:val="007C18D5"/>
    <w:rsid w:val="007C1ED2"/>
    <w:rsid w:val="007C26E1"/>
    <w:rsid w:val="007C27DC"/>
    <w:rsid w:val="007C29B9"/>
    <w:rsid w:val="007C393B"/>
    <w:rsid w:val="007C3EC4"/>
    <w:rsid w:val="007C58F3"/>
    <w:rsid w:val="007C6D1C"/>
    <w:rsid w:val="007D01D1"/>
    <w:rsid w:val="007D2645"/>
    <w:rsid w:val="007D299E"/>
    <w:rsid w:val="007D31D8"/>
    <w:rsid w:val="007D3F3B"/>
    <w:rsid w:val="007D425C"/>
    <w:rsid w:val="007D441C"/>
    <w:rsid w:val="007D4989"/>
    <w:rsid w:val="007D4E50"/>
    <w:rsid w:val="007D682C"/>
    <w:rsid w:val="007D6B85"/>
    <w:rsid w:val="007D6C1F"/>
    <w:rsid w:val="007D6C43"/>
    <w:rsid w:val="007D6CAB"/>
    <w:rsid w:val="007D71E7"/>
    <w:rsid w:val="007D7A9F"/>
    <w:rsid w:val="007D7D7A"/>
    <w:rsid w:val="007E0124"/>
    <w:rsid w:val="007E01C2"/>
    <w:rsid w:val="007E0B0C"/>
    <w:rsid w:val="007E3508"/>
    <w:rsid w:val="007E3876"/>
    <w:rsid w:val="007E3BD7"/>
    <w:rsid w:val="007E4015"/>
    <w:rsid w:val="007E68BF"/>
    <w:rsid w:val="007F02FB"/>
    <w:rsid w:val="007F035D"/>
    <w:rsid w:val="007F0961"/>
    <w:rsid w:val="007F1DAD"/>
    <w:rsid w:val="007F365C"/>
    <w:rsid w:val="007F4905"/>
    <w:rsid w:val="007F5087"/>
    <w:rsid w:val="007F5125"/>
    <w:rsid w:val="007F5BA1"/>
    <w:rsid w:val="007F76F1"/>
    <w:rsid w:val="00800C50"/>
    <w:rsid w:val="00800DB1"/>
    <w:rsid w:val="00800EC0"/>
    <w:rsid w:val="008012ED"/>
    <w:rsid w:val="00801543"/>
    <w:rsid w:val="008016E7"/>
    <w:rsid w:val="00802935"/>
    <w:rsid w:val="00802A9C"/>
    <w:rsid w:val="00802FD5"/>
    <w:rsid w:val="008036EE"/>
    <w:rsid w:val="00803C68"/>
    <w:rsid w:val="00804625"/>
    <w:rsid w:val="00804AE9"/>
    <w:rsid w:val="00804D4D"/>
    <w:rsid w:val="00805C86"/>
    <w:rsid w:val="00805D52"/>
    <w:rsid w:val="00805EC5"/>
    <w:rsid w:val="00806166"/>
    <w:rsid w:val="00806293"/>
    <w:rsid w:val="0080755D"/>
    <w:rsid w:val="00810562"/>
    <w:rsid w:val="00810684"/>
    <w:rsid w:val="00810AC8"/>
    <w:rsid w:val="00810B7A"/>
    <w:rsid w:val="00811344"/>
    <w:rsid w:val="00811685"/>
    <w:rsid w:val="008117BD"/>
    <w:rsid w:val="00811DEC"/>
    <w:rsid w:val="008120EE"/>
    <w:rsid w:val="00812352"/>
    <w:rsid w:val="0081293B"/>
    <w:rsid w:val="00813214"/>
    <w:rsid w:val="008135D8"/>
    <w:rsid w:val="0081403F"/>
    <w:rsid w:val="00814B05"/>
    <w:rsid w:val="00814BCF"/>
    <w:rsid w:val="0081567C"/>
    <w:rsid w:val="00816344"/>
    <w:rsid w:val="008166BA"/>
    <w:rsid w:val="00816796"/>
    <w:rsid w:val="00817E33"/>
    <w:rsid w:val="00817FE5"/>
    <w:rsid w:val="00820009"/>
    <w:rsid w:val="008215F0"/>
    <w:rsid w:val="00821D21"/>
    <w:rsid w:val="00821F03"/>
    <w:rsid w:val="00821FBE"/>
    <w:rsid w:val="00822852"/>
    <w:rsid w:val="00822C1F"/>
    <w:rsid w:val="0082353A"/>
    <w:rsid w:val="008238F5"/>
    <w:rsid w:val="00823D1D"/>
    <w:rsid w:val="00823E77"/>
    <w:rsid w:val="00824342"/>
    <w:rsid w:val="0082473F"/>
    <w:rsid w:val="0082479F"/>
    <w:rsid w:val="008249A3"/>
    <w:rsid w:val="00825698"/>
    <w:rsid w:val="00826309"/>
    <w:rsid w:val="00826436"/>
    <w:rsid w:val="00826911"/>
    <w:rsid w:val="00826CFB"/>
    <w:rsid w:val="008300E8"/>
    <w:rsid w:val="00830A6F"/>
    <w:rsid w:val="008318C7"/>
    <w:rsid w:val="00831B4C"/>
    <w:rsid w:val="00831F3B"/>
    <w:rsid w:val="008322E0"/>
    <w:rsid w:val="00832730"/>
    <w:rsid w:val="00832AAF"/>
    <w:rsid w:val="00832F04"/>
    <w:rsid w:val="00833396"/>
    <w:rsid w:val="00833845"/>
    <w:rsid w:val="0083399B"/>
    <w:rsid w:val="00834621"/>
    <w:rsid w:val="008346FF"/>
    <w:rsid w:val="00835093"/>
    <w:rsid w:val="008353F0"/>
    <w:rsid w:val="00835CCE"/>
    <w:rsid w:val="00836FC3"/>
    <w:rsid w:val="00837966"/>
    <w:rsid w:val="0084041B"/>
    <w:rsid w:val="0084047A"/>
    <w:rsid w:val="0084121B"/>
    <w:rsid w:val="00841513"/>
    <w:rsid w:val="00843517"/>
    <w:rsid w:val="00845DBF"/>
    <w:rsid w:val="00846EF8"/>
    <w:rsid w:val="00847E70"/>
    <w:rsid w:val="00850C41"/>
    <w:rsid w:val="008512AD"/>
    <w:rsid w:val="008519CD"/>
    <w:rsid w:val="00851D60"/>
    <w:rsid w:val="00851EFA"/>
    <w:rsid w:val="008520A3"/>
    <w:rsid w:val="008527CA"/>
    <w:rsid w:val="0085318B"/>
    <w:rsid w:val="00854140"/>
    <w:rsid w:val="008550C7"/>
    <w:rsid w:val="00855450"/>
    <w:rsid w:val="00855D3F"/>
    <w:rsid w:val="00855EF8"/>
    <w:rsid w:val="008560E9"/>
    <w:rsid w:val="008565D5"/>
    <w:rsid w:val="00857393"/>
    <w:rsid w:val="00860263"/>
    <w:rsid w:val="008605AF"/>
    <w:rsid w:val="0086103F"/>
    <w:rsid w:val="00861143"/>
    <w:rsid w:val="008611A1"/>
    <w:rsid w:val="00861F1B"/>
    <w:rsid w:val="00862480"/>
    <w:rsid w:val="00862643"/>
    <w:rsid w:val="008626D1"/>
    <w:rsid w:val="0086474A"/>
    <w:rsid w:val="008655C5"/>
    <w:rsid w:val="0086685A"/>
    <w:rsid w:val="00867397"/>
    <w:rsid w:val="00870BD2"/>
    <w:rsid w:val="00872B5D"/>
    <w:rsid w:val="00873F9C"/>
    <w:rsid w:val="00874592"/>
    <w:rsid w:val="008747E8"/>
    <w:rsid w:val="00875E4F"/>
    <w:rsid w:val="00876289"/>
    <w:rsid w:val="00876347"/>
    <w:rsid w:val="00876FFF"/>
    <w:rsid w:val="0087757D"/>
    <w:rsid w:val="00877D9D"/>
    <w:rsid w:val="00880E5B"/>
    <w:rsid w:val="00882399"/>
    <w:rsid w:val="008829D0"/>
    <w:rsid w:val="008839A2"/>
    <w:rsid w:val="00884068"/>
    <w:rsid w:val="00884A1F"/>
    <w:rsid w:val="00884E6E"/>
    <w:rsid w:val="00885977"/>
    <w:rsid w:val="00885EE0"/>
    <w:rsid w:val="00886177"/>
    <w:rsid w:val="00886C47"/>
    <w:rsid w:val="00890508"/>
    <w:rsid w:val="008908B0"/>
    <w:rsid w:val="00890985"/>
    <w:rsid w:val="00890C11"/>
    <w:rsid w:val="00890C7B"/>
    <w:rsid w:val="00892338"/>
    <w:rsid w:val="00894467"/>
    <w:rsid w:val="0089589E"/>
    <w:rsid w:val="00896456"/>
    <w:rsid w:val="00896B97"/>
    <w:rsid w:val="0089724D"/>
    <w:rsid w:val="008A046B"/>
    <w:rsid w:val="008A0CCC"/>
    <w:rsid w:val="008A2E75"/>
    <w:rsid w:val="008A30B6"/>
    <w:rsid w:val="008A39F7"/>
    <w:rsid w:val="008A4494"/>
    <w:rsid w:val="008A4604"/>
    <w:rsid w:val="008A4B01"/>
    <w:rsid w:val="008A52E3"/>
    <w:rsid w:val="008A765F"/>
    <w:rsid w:val="008A76B3"/>
    <w:rsid w:val="008A78D5"/>
    <w:rsid w:val="008A7F91"/>
    <w:rsid w:val="008B1245"/>
    <w:rsid w:val="008B19F7"/>
    <w:rsid w:val="008B25A0"/>
    <w:rsid w:val="008B29E0"/>
    <w:rsid w:val="008B2CBB"/>
    <w:rsid w:val="008B337D"/>
    <w:rsid w:val="008B36A1"/>
    <w:rsid w:val="008B3AA2"/>
    <w:rsid w:val="008B3D6F"/>
    <w:rsid w:val="008B4331"/>
    <w:rsid w:val="008B454F"/>
    <w:rsid w:val="008B570F"/>
    <w:rsid w:val="008B590A"/>
    <w:rsid w:val="008B5958"/>
    <w:rsid w:val="008B6137"/>
    <w:rsid w:val="008B727F"/>
    <w:rsid w:val="008C0461"/>
    <w:rsid w:val="008C08C9"/>
    <w:rsid w:val="008C1239"/>
    <w:rsid w:val="008C30D0"/>
    <w:rsid w:val="008C3DC8"/>
    <w:rsid w:val="008C3F20"/>
    <w:rsid w:val="008C48BF"/>
    <w:rsid w:val="008C5ED6"/>
    <w:rsid w:val="008C6C79"/>
    <w:rsid w:val="008C7D06"/>
    <w:rsid w:val="008C7E1E"/>
    <w:rsid w:val="008C7E35"/>
    <w:rsid w:val="008D02F2"/>
    <w:rsid w:val="008D08A0"/>
    <w:rsid w:val="008D0E36"/>
    <w:rsid w:val="008D21C2"/>
    <w:rsid w:val="008D2704"/>
    <w:rsid w:val="008D2B31"/>
    <w:rsid w:val="008D3DBE"/>
    <w:rsid w:val="008D3E5C"/>
    <w:rsid w:val="008D4827"/>
    <w:rsid w:val="008D4AA7"/>
    <w:rsid w:val="008D4BD8"/>
    <w:rsid w:val="008D5A69"/>
    <w:rsid w:val="008D5D55"/>
    <w:rsid w:val="008D5F60"/>
    <w:rsid w:val="008D6A0F"/>
    <w:rsid w:val="008D778C"/>
    <w:rsid w:val="008E0B00"/>
    <w:rsid w:val="008E0EB9"/>
    <w:rsid w:val="008E19B4"/>
    <w:rsid w:val="008E1E3E"/>
    <w:rsid w:val="008E4800"/>
    <w:rsid w:val="008E49CB"/>
    <w:rsid w:val="008E4C2D"/>
    <w:rsid w:val="008E6718"/>
    <w:rsid w:val="008E7631"/>
    <w:rsid w:val="008E77A2"/>
    <w:rsid w:val="008E7E65"/>
    <w:rsid w:val="008F0F46"/>
    <w:rsid w:val="008F18BD"/>
    <w:rsid w:val="008F2063"/>
    <w:rsid w:val="008F223A"/>
    <w:rsid w:val="008F2927"/>
    <w:rsid w:val="008F3488"/>
    <w:rsid w:val="008F3A83"/>
    <w:rsid w:val="008F40F4"/>
    <w:rsid w:val="008F4566"/>
    <w:rsid w:val="008F6355"/>
    <w:rsid w:val="008F67FF"/>
    <w:rsid w:val="008F683E"/>
    <w:rsid w:val="008F70F8"/>
    <w:rsid w:val="008F7B0C"/>
    <w:rsid w:val="009005B9"/>
    <w:rsid w:val="00900FA0"/>
    <w:rsid w:val="00901022"/>
    <w:rsid w:val="009014C0"/>
    <w:rsid w:val="00901952"/>
    <w:rsid w:val="0090272E"/>
    <w:rsid w:val="009028D4"/>
    <w:rsid w:val="00902BD9"/>
    <w:rsid w:val="00902ECA"/>
    <w:rsid w:val="0090377A"/>
    <w:rsid w:val="00903B5E"/>
    <w:rsid w:val="009044E6"/>
    <w:rsid w:val="009046B7"/>
    <w:rsid w:val="009055B3"/>
    <w:rsid w:val="009073CB"/>
    <w:rsid w:val="0090740B"/>
    <w:rsid w:val="0090769D"/>
    <w:rsid w:val="009078DC"/>
    <w:rsid w:val="00907C2D"/>
    <w:rsid w:val="00907D37"/>
    <w:rsid w:val="00911542"/>
    <w:rsid w:val="00911B53"/>
    <w:rsid w:val="009122C1"/>
    <w:rsid w:val="00912FBB"/>
    <w:rsid w:val="00913368"/>
    <w:rsid w:val="00914CCD"/>
    <w:rsid w:val="00916A15"/>
    <w:rsid w:val="00916F27"/>
    <w:rsid w:val="00920DF9"/>
    <w:rsid w:val="00920F11"/>
    <w:rsid w:val="00921077"/>
    <w:rsid w:val="00922392"/>
    <w:rsid w:val="009226FC"/>
    <w:rsid w:val="009230F3"/>
    <w:rsid w:val="00923DF6"/>
    <w:rsid w:val="00924E64"/>
    <w:rsid w:val="00925352"/>
    <w:rsid w:val="009253CE"/>
    <w:rsid w:val="00925770"/>
    <w:rsid w:val="00925A08"/>
    <w:rsid w:val="00925B93"/>
    <w:rsid w:val="00925E08"/>
    <w:rsid w:val="00925E6B"/>
    <w:rsid w:val="00925E7D"/>
    <w:rsid w:val="00926A27"/>
    <w:rsid w:val="00926B83"/>
    <w:rsid w:val="00926ECB"/>
    <w:rsid w:val="009276A3"/>
    <w:rsid w:val="00927AFF"/>
    <w:rsid w:val="00927E6D"/>
    <w:rsid w:val="0093008E"/>
    <w:rsid w:val="00930A93"/>
    <w:rsid w:val="00930ECB"/>
    <w:rsid w:val="00930F69"/>
    <w:rsid w:val="00931BAA"/>
    <w:rsid w:val="00931F98"/>
    <w:rsid w:val="009321F4"/>
    <w:rsid w:val="00932F3A"/>
    <w:rsid w:val="00933788"/>
    <w:rsid w:val="00933AE2"/>
    <w:rsid w:val="00933C5C"/>
    <w:rsid w:val="00933E7D"/>
    <w:rsid w:val="00933E94"/>
    <w:rsid w:val="00934894"/>
    <w:rsid w:val="00934CC3"/>
    <w:rsid w:val="009353D5"/>
    <w:rsid w:val="009353E4"/>
    <w:rsid w:val="00935A6A"/>
    <w:rsid w:val="00935F7B"/>
    <w:rsid w:val="009362E7"/>
    <w:rsid w:val="00936AB8"/>
    <w:rsid w:val="0094234E"/>
    <w:rsid w:val="00943472"/>
    <w:rsid w:val="00943F85"/>
    <w:rsid w:val="00944058"/>
    <w:rsid w:val="0094479C"/>
    <w:rsid w:val="0094482A"/>
    <w:rsid w:val="00945976"/>
    <w:rsid w:val="00945D24"/>
    <w:rsid w:val="0094619D"/>
    <w:rsid w:val="00946B9C"/>
    <w:rsid w:val="0095007C"/>
    <w:rsid w:val="009500ED"/>
    <w:rsid w:val="009501CE"/>
    <w:rsid w:val="009501F8"/>
    <w:rsid w:val="0095070D"/>
    <w:rsid w:val="00952CF8"/>
    <w:rsid w:val="00953375"/>
    <w:rsid w:val="00953637"/>
    <w:rsid w:val="00953AB6"/>
    <w:rsid w:val="009546C9"/>
    <w:rsid w:val="0095490B"/>
    <w:rsid w:val="00955969"/>
    <w:rsid w:val="00956372"/>
    <w:rsid w:val="00956E06"/>
    <w:rsid w:val="00957393"/>
    <w:rsid w:val="009577F0"/>
    <w:rsid w:val="00962600"/>
    <w:rsid w:val="00962E61"/>
    <w:rsid w:val="00963920"/>
    <w:rsid w:val="00963991"/>
    <w:rsid w:val="009639A2"/>
    <w:rsid w:val="009639F2"/>
    <w:rsid w:val="00963F3D"/>
    <w:rsid w:val="0096454E"/>
    <w:rsid w:val="0096537F"/>
    <w:rsid w:val="00966618"/>
    <w:rsid w:val="009668ED"/>
    <w:rsid w:val="00966AA8"/>
    <w:rsid w:val="00967A01"/>
    <w:rsid w:val="00970AF5"/>
    <w:rsid w:val="0097178A"/>
    <w:rsid w:val="00971EF8"/>
    <w:rsid w:val="009720AC"/>
    <w:rsid w:val="00972143"/>
    <w:rsid w:val="0097287B"/>
    <w:rsid w:val="0097313A"/>
    <w:rsid w:val="00973CD7"/>
    <w:rsid w:val="00973DC9"/>
    <w:rsid w:val="00974094"/>
    <w:rsid w:val="00974D1E"/>
    <w:rsid w:val="009757A2"/>
    <w:rsid w:val="0097661B"/>
    <w:rsid w:val="0097670D"/>
    <w:rsid w:val="0097689B"/>
    <w:rsid w:val="00977ADB"/>
    <w:rsid w:val="00977B5B"/>
    <w:rsid w:val="00980F54"/>
    <w:rsid w:val="0098162B"/>
    <w:rsid w:val="00982236"/>
    <w:rsid w:val="0098225C"/>
    <w:rsid w:val="0098274A"/>
    <w:rsid w:val="00982DBC"/>
    <w:rsid w:val="00982E66"/>
    <w:rsid w:val="00983410"/>
    <w:rsid w:val="009848F8"/>
    <w:rsid w:val="0098552B"/>
    <w:rsid w:val="009855A1"/>
    <w:rsid w:val="0098677B"/>
    <w:rsid w:val="00986967"/>
    <w:rsid w:val="00986FF2"/>
    <w:rsid w:val="009877CB"/>
    <w:rsid w:val="00987C51"/>
    <w:rsid w:val="00990CBE"/>
    <w:rsid w:val="0099112B"/>
    <w:rsid w:val="009916FC"/>
    <w:rsid w:val="00991D20"/>
    <w:rsid w:val="00992420"/>
    <w:rsid w:val="00992959"/>
    <w:rsid w:val="009937DF"/>
    <w:rsid w:val="00993F91"/>
    <w:rsid w:val="00994809"/>
    <w:rsid w:val="00994EA5"/>
    <w:rsid w:val="00995BF1"/>
    <w:rsid w:val="00995E0E"/>
    <w:rsid w:val="00995EA0"/>
    <w:rsid w:val="009964DC"/>
    <w:rsid w:val="00996633"/>
    <w:rsid w:val="00996EDA"/>
    <w:rsid w:val="00997200"/>
    <w:rsid w:val="009A01C9"/>
    <w:rsid w:val="009A0F97"/>
    <w:rsid w:val="009A1300"/>
    <w:rsid w:val="009A1377"/>
    <w:rsid w:val="009A42A8"/>
    <w:rsid w:val="009A4570"/>
    <w:rsid w:val="009A55EF"/>
    <w:rsid w:val="009A5D1D"/>
    <w:rsid w:val="009A5FF6"/>
    <w:rsid w:val="009A6115"/>
    <w:rsid w:val="009A6DC6"/>
    <w:rsid w:val="009A7321"/>
    <w:rsid w:val="009B01C5"/>
    <w:rsid w:val="009B08B7"/>
    <w:rsid w:val="009B0E19"/>
    <w:rsid w:val="009B1059"/>
    <w:rsid w:val="009B1308"/>
    <w:rsid w:val="009B1980"/>
    <w:rsid w:val="009B1F24"/>
    <w:rsid w:val="009B22B1"/>
    <w:rsid w:val="009B2D5A"/>
    <w:rsid w:val="009B3CE8"/>
    <w:rsid w:val="009B50CA"/>
    <w:rsid w:val="009B5B8A"/>
    <w:rsid w:val="009B612A"/>
    <w:rsid w:val="009B6499"/>
    <w:rsid w:val="009B663F"/>
    <w:rsid w:val="009B6A49"/>
    <w:rsid w:val="009B70BC"/>
    <w:rsid w:val="009B7A73"/>
    <w:rsid w:val="009B7CA4"/>
    <w:rsid w:val="009C08D2"/>
    <w:rsid w:val="009C0954"/>
    <w:rsid w:val="009C1139"/>
    <w:rsid w:val="009C17B6"/>
    <w:rsid w:val="009C3F20"/>
    <w:rsid w:val="009C4202"/>
    <w:rsid w:val="009C476E"/>
    <w:rsid w:val="009C4A35"/>
    <w:rsid w:val="009C54CE"/>
    <w:rsid w:val="009C5706"/>
    <w:rsid w:val="009C783B"/>
    <w:rsid w:val="009C78B9"/>
    <w:rsid w:val="009C7BCD"/>
    <w:rsid w:val="009D0706"/>
    <w:rsid w:val="009D0C8D"/>
    <w:rsid w:val="009D1D41"/>
    <w:rsid w:val="009D22B6"/>
    <w:rsid w:val="009D252A"/>
    <w:rsid w:val="009D30EA"/>
    <w:rsid w:val="009D369C"/>
    <w:rsid w:val="009D4874"/>
    <w:rsid w:val="009D4A3C"/>
    <w:rsid w:val="009D51B8"/>
    <w:rsid w:val="009D51F0"/>
    <w:rsid w:val="009D5392"/>
    <w:rsid w:val="009D5403"/>
    <w:rsid w:val="009D5DB3"/>
    <w:rsid w:val="009D6DC5"/>
    <w:rsid w:val="009D6F29"/>
    <w:rsid w:val="009E0F1D"/>
    <w:rsid w:val="009E1326"/>
    <w:rsid w:val="009E15B0"/>
    <w:rsid w:val="009E1DB6"/>
    <w:rsid w:val="009E20CE"/>
    <w:rsid w:val="009E22B4"/>
    <w:rsid w:val="009E360C"/>
    <w:rsid w:val="009E4EEA"/>
    <w:rsid w:val="009E513A"/>
    <w:rsid w:val="009E5BDD"/>
    <w:rsid w:val="009E6E1E"/>
    <w:rsid w:val="009E759C"/>
    <w:rsid w:val="009E75BA"/>
    <w:rsid w:val="009E77D3"/>
    <w:rsid w:val="009E78AD"/>
    <w:rsid w:val="009E7CF0"/>
    <w:rsid w:val="009F0AB6"/>
    <w:rsid w:val="009F0D86"/>
    <w:rsid w:val="009F0F8B"/>
    <w:rsid w:val="009F117B"/>
    <w:rsid w:val="009F1CC0"/>
    <w:rsid w:val="009F2C00"/>
    <w:rsid w:val="009F48CE"/>
    <w:rsid w:val="009F544D"/>
    <w:rsid w:val="009F5862"/>
    <w:rsid w:val="009F589F"/>
    <w:rsid w:val="009F5A48"/>
    <w:rsid w:val="009F5B84"/>
    <w:rsid w:val="009F5B99"/>
    <w:rsid w:val="009F5E7C"/>
    <w:rsid w:val="009F60EB"/>
    <w:rsid w:val="009F6712"/>
    <w:rsid w:val="009F6858"/>
    <w:rsid w:val="009F695C"/>
    <w:rsid w:val="009F6DDA"/>
    <w:rsid w:val="00A00BD1"/>
    <w:rsid w:val="00A00F60"/>
    <w:rsid w:val="00A01AB3"/>
    <w:rsid w:val="00A02C1E"/>
    <w:rsid w:val="00A03AEC"/>
    <w:rsid w:val="00A04E30"/>
    <w:rsid w:val="00A06D54"/>
    <w:rsid w:val="00A06E9A"/>
    <w:rsid w:val="00A11A4B"/>
    <w:rsid w:val="00A11DA2"/>
    <w:rsid w:val="00A12048"/>
    <w:rsid w:val="00A1250C"/>
    <w:rsid w:val="00A12E07"/>
    <w:rsid w:val="00A12F94"/>
    <w:rsid w:val="00A1313B"/>
    <w:rsid w:val="00A13B4E"/>
    <w:rsid w:val="00A15151"/>
    <w:rsid w:val="00A15553"/>
    <w:rsid w:val="00A17367"/>
    <w:rsid w:val="00A173B2"/>
    <w:rsid w:val="00A1778D"/>
    <w:rsid w:val="00A17CD0"/>
    <w:rsid w:val="00A2096D"/>
    <w:rsid w:val="00A2100A"/>
    <w:rsid w:val="00A2111C"/>
    <w:rsid w:val="00A213F8"/>
    <w:rsid w:val="00A222A0"/>
    <w:rsid w:val="00A25836"/>
    <w:rsid w:val="00A2679D"/>
    <w:rsid w:val="00A27C71"/>
    <w:rsid w:val="00A30FE6"/>
    <w:rsid w:val="00A3152C"/>
    <w:rsid w:val="00A32B2E"/>
    <w:rsid w:val="00A32C84"/>
    <w:rsid w:val="00A32FCE"/>
    <w:rsid w:val="00A33867"/>
    <w:rsid w:val="00A33A03"/>
    <w:rsid w:val="00A33BD3"/>
    <w:rsid w:val="00A34331"/>
    <w:rsid w:val="00A34C70"/>
    <w:rsid w:val="00A350C2"/>
    <w:rsid w:val="00A35B97"/>
    <w:rsid w:val="00A3602F"/>
    <w:rsid w:val="00A36D79"/>
    <w:rsid w:val="00A36F83"/>
    <w:rsid w:val="00A37D0C"/>
    <w:rsid w:val="00A40BC3"/>
    <w:rsid w:val="00A410E2"/>
    <w:rsid w:val="00A414B6"/>
    <w:rsid w:val="00A4161A"/>
    <w:rsid w:val="00A41E14"/>
    <w:rsid w:val="00A41E4A"/>
    <w:rsid w:val="00A4318D"/>
    <w:rsid w:val="00A43273"/>
    <w:rsid w:val="00A435C8"/>
    <w:rsid w:val="00A43FAB"/>
    <w:rsid w:val="00A450BA"/>
    <w:rsid w:val="00A45484"/>
    <w:rsid w:val="00A4628E"/>
    <w:rsid w:val="00A46957"/>
    <w:rsid w:val="00A46FC7"/>
    <w:rsid w:val="00A506F9"/>
    <w:rsid w:val="00A50BDD"/>
    <w:rsid w:val="00A5101D"/>
    <w:rsid w:val="00A52411"/>
    <w:rsid w:val="00A537CF"/>
    <w:rsid w:val="00A538E9"/>
    <w:rsid w:val="00A53BB9"/>
    <w:rsid w:val="00A53F50"/>
    <w:rsid w:val="00A5486F"/>
    <w:rsid w:val="00A54DDE"/>
    <w:rsid w:val="00A55322"/>
    <w:rsid w:val="00A561F3"/>
    <w:rsid w:val="00A562B7"/>
    <w:rsid w:val="00A570F9"/>
    <w:rsid w:val="00A5774D"/>
    <w:rsid w:val="00A578AF"/>
    <w:rsid w:val="00A57E4E"/>
    <w:rsid w:val="00A6092D"/>
    <w:rsid w:val="00A61F3B"/>
    <w:rsid w:val="00A61FFA"/>
    <w:rsid w:val="00A620E9"/>
    <w:rsid w:val="00A62587"/>
    <w:rsid w:val="00A625ED"/>
    <w:rsid w:val="00A64A03"/>
    <w:rsid w:val="00A65234"/>
    <w:rsid w:val="00A65B85"/>
    <w:rsid w:val="00A65DC1"/>
    <w:rsid w:val="00A65E08"/>
    <w:rsid w:val="00A65FFC"/>
    <w:rsid w:val="00A662F8"/>
    <w:rsid w:val="00A67364"/>
    <w:rsid w:val="00A70172"/>
    <w:rsid w:val="00A70403"/>
    <w:rsid w:val="00A72013"/>
    <w:rsid w:val="00A720F1"/>
    <w:rsid w:val="00A72A7B"/>
    <w:rsid w:val="00A72E72"/>
    <w:rsid w:val="00A75359"/>
    <w:rsid w:val="00A77A9E"/>
    <w:rsid w:val="00A77C3B"/>
    <w:rsid w:val="00A77CF5"/>
    <w:rsid w:val="00A80520"/>
    <w:rsid w:val="00A824BD"/>
    <w:rsid w:val="00A8318F"/>
    <w:rsid w:val="00A83F49"/>
    <w:rsid w:val="00A8407D"/>
    <w:rsid w:val="00A844CE"/>
    <w:rsid w:val="00A85589"/>
    <w:rsid w:val="00A86905"/>
    <w:rsid w:val="00A86AB8"/>
    <w:rsid w:val="00A86D81"/>
    <w:rsid w:val="00A86DE3"/>
    <w:rsid w:val="00A87D6B"/>
    <w:rsid w:val="00A87EEA"/>
    <w:rsid w:val="00A87F11"/>
    <w:rsid w:val="00A87FBD"/>
    <w:rsid w:val="00A90401"/>
    <w:rsid w:val="00A9096A"/>
    <w:rsid w:val="00A90BCE"/>
    <w:rsid w:val="00A92406"/>
    <w:rsid w:val="00A92800"/>
    <w:rsid w:val="00A92DB7"/>
    <w:rsid w:val="00A92F96"/>
    <w:rsid w:val="00A9337F"/>
    <w:rsid w:val="00A9401D"/>
    <w:rsid w:val="00A943C5"/>
    <w:rsid w:val="00A944CB"/>
    <w:rsid w:val="00A948FF"/>
    <w:rsid w:val="00A94AA6"/>
    <w:rsid w:val="00A94E25"/>
    <w:rsid w:val="00A94EFB"/>
    <w:rsid w:val="00A95E0A"/>
    <w:rsid w:val="00A95F94"/>
    <w:rsid w:val="00A96C24"/>
    <w:rsid w:val="00A96D7D"/>
    <w:rsid w:val="00A97290"/>
    <w:rsid w:val="00AA0034"/>
    <w:rsid w:val="00AA040F"/>
    <w:rsid w:val="00AA08CC"/>
    <w:rsid w:val="00AA2443"/>
    <w:rsid w:val="00AA2963"/>
    <w:rsid w:val="00AA2B0B"/>
    <w:rsid w:val="00AA3497"/>
    <w:rsid w:val="00AA5769"/>
    <w:rsid w:val="00AA5824"/>
    <w:rsid w:val="00AA6498"/>
    <w:rsid w:val="00AA7087"/>
    <w:rsid w:val="00AA7D44"/>
    <w:rsid w:val="00AB03DC"/>
    <w:rsid w:val="00AB08A7"/>
    <w:rsid w:val="00AB131C"/>
    <w:rsid w:val="00AB1C69"/>
    <w:rsid w:val="00AB1FB1"/>
    <w:rsid w:val="00AB3FA1"/>
    <w:rsid w:val="00AB437E"/>
    <w:rsid w:val="00AB5242"/>
    <w:rsid w:val="00AB5D69"/>
    <w:rsid w:val="00AB6554"/>
    <w:rsid w:val="00AB68DA"/>
    <w:rsid w:val="00AB69DD"/>
    <w:rsid w:val="00AC02A0"/>
    <w:rsid w:val="00AC05D4"/>
    <w:rsid w:val="00AC0863"/>
    <w:rsid w:val="00AC21A7"/>
    <w:rsid w:val="00AC2680"/>
    <w:rsid w:val="00AC4D2E"/>
    <w:rsid w:val="00AC4DF8"/>
    <w:rsid w:val="00AC51E7"/>
    <w:rsid w:val="00AC52EA"/>
    <w:rsid w:val="00AC5B0D"/>
    <w:rsid w:val="00AC5CCF"/>
    <w:rsid w:val="00AC6AF5"/>
    <w:rsid w:val="00AC71F4"/>
    <w:rsid w:val="00AC7260"/>
    <w:rsid w:val="00AC7AD1"/>
    <w:rsid w:val="00AC7EF1"/>
    <w:rsid w:val="00AD0B3E"/>
    <w:rsid w:val="00AD0DEE"/>
    <w:rsid w:val="00AD1DE6"/>
    <w:rsid w:val="00AD2886"/>
    <w:rsid w:val="00AD2AAB"/>
    <w:rsid w:val="00AD325F"/>
    <w:rsid w:val="00AD3726"/>
    <w:rsid w:val="00AD44EB"/>
    <w:rsid w:val="00AD47CD"/>
    <w:rsid w:val="00AD6AB2"/>
    <w:rsid w:val="00AD6F88"/>
    <w:rsid w:val="00AD7671"/>
    <w:rsid w:val="00AD7916"/>
    <w:rsid w:val="00AE1F4C"/>
    <w:rsid w:val="00AE21AC"/>
    <w:rsid w:val="00AE271F"/>
    <w:rsid w:val="00AE2753"/>
    <w:rsid w:val="00AE30B6"/>
    <w:rsid w:val="00AE412F"/>
    <w:rsid w:val="00AE52A2"/>
    <w:rsid w:val="00AE5DF7"/>
    <w:rsid w:val="00AE749E"/>
    <w:rsid w:val="00AF0429"/>
    <w:rsid w:val="00AF2500"/>
    <w:rsid w:val="00AF33C1"/>
    <w:rsid w:val="00AF33F8"/>
    <w:rsid w:val="00AF6111"/>
    <w:rsid w:val="00AF64D6"/>
    <w:rsid w:val="00AF78D7"/>
    <w:rsid w:val="00AF7AE9"/>
    <w:rsid w:val="00AF7E42"/>
    <w:rsid w:val="00AF7F52"/>
    <w:rsid w:val="00B000C4"/>
    <w:rsid w:val="00B00A4D"/>
    <w:rsid w:val="00B01D76"/>
    <w:rsid w:val="00B01F9D"/>
    <w:rsid w:val="00B0251A"/>
    <w:rsid w:val="00B03F4F"/>
    <w:rsid w:val="00B04E85"/>
    <w:rsid w:val="00B067FB"/>
    <w:rsid w:val="00B10521"/>
    <w:rsid w:val="00B105E0"/>
    <w:rsid w:val="00B10A8D"/>
    <w:rsid w:val="00B10C20"/>
    <w:rsid w:val="00B10DD8"/>
    <w:rsid w:val="00B1255F"/>
    <w:rsid w:val="00B126D3"/>
    <w:rsid w:val="00B130FB"/>
    <w:rsid w:val="00B13269"/>
    <w:rsid w:val="00B1414F"/>
    <w:rsid w:val="00B144C2"/>
    <w:rsid w:val="00B14D9B"/>
    <w:rsid w:val="00B175F4"/>
    <w:rsid w:val="00B2000D"/>
    <w:rsid w:val="00B21100"/>
    <w:rsid w:val="00B2195F"/>
    <w:rsid w:val="00B22278"/>
    <w:rsid w:val="00B2258F"/>
    <w:rsid w:val="00B22643"/>
    <w:rsid w:val="00B23196"/>
    <w:rsid w:val="00B237D6"/>
    <w:rsid w:val="00B23A51"/>
    <w:rsid w:val="00B23E81"/>
    <w:rsid w:val="00B2423B"/>
    <w:rsid w:val="00B243E9"/>
    <w:rsid w:val="00B245A8"/>
    <w:rsid w:val="00B245EB"/>
    <w:rsid w:val="00B2473C"/>
    <w:rsid w:val="00B248F5"/>
    <w:rsid w:val="00B24D98"/>
    <w:rsid w:val="00B24FD0"/>
    <w:rsid w:val="00B262AA"/>
    <w:rsid w:val="00B26F13"/>
    <w:rsid w:val="00B2788E"/>
    <w:rsid w:val="00B27D28"/>
    <w:rsid w:val="00B3042A"/>
    <w:rsid w:val="00B314E0"/>
    <w:rsid w:val="00B317C7"/>
    <w:rsid w:val="00B31F07"/>
    <w:rsid w:val="00B328C8"/>
    <w:rsid w:val="00B32E6D"/>
    <w:rsid w:val="00B32F47"/>
    <w:rsid w:val="00B33428"/>
    <w:rsid w:val="00B33DB4"/>
    <w:rsid w:val="00B34B3D"/>
    <w:rsid w:val="00B34DF9"/>
    <w:rsid w:val="00B35521"/>
    <w:rsid w:val="00B356E6"/>
    <w:rsid w:val="00B36025"/>
    <w:rsid w:val="00B36474"/>
    <w:rsid w:val="00B367BA"/>
    <w:rsid w:val="00B37316"/>
    <w:rsid w:val="00B378E7"/>
    <w:rsid w:val="00B37C0E"/>
    <w:rsid w:val="00B4175B"/>
    <w:rsid w:val="00B423C2"/>
    <w:rsid w:val="00B4417A"/>
    <w:rsid w:val="00B442D7"/>
    <w:rsid w:val="00B44F93"/>
    <w:rsid w:val="00B45038"/>
    <w:rsid w:val="00B459A3"/>
    <w:rsid w:val="00B45A40"/>
    <w:rsid w:val="00B45B56"/>
    <w:rsid w:val="00B4601E"/>
    <w:rsid w:val="00B46363"/>
    <w:rsid w:val="00B46802"/>
    <w:rsid w:val="00B47769"/>
    <w:rsid w:val="00B505D5"/>
    <w:rsid w:val="00B51099"/>
    <w:rsid w:val="00B5195F"/>
    <w:rsid w:val="00B52039"/>
    <w:rsid w:val="00B5238D"/>
    <w:rsid w:val="00B5255C"/>
    <w:rsid w:val="00B52F29"/>
    <w:rsid w:val="00B53EB8"/>
    <w:rsid w:val="00B5477B"/>
    <w:rsid w:val="00B5527F"/>
    <w:rsid w:val="00B5550F"/>
    <w:rsid w:val="00B55BD9"/>
    <w:rsid w:val="00B56324"/>
    <w:rsid w:val="00B5667E"/>
    <w:rsid w:val="00B5747E"/>
    <w:rsid w:val="00B57758"/>
    <w:rsid w:val="00B57D70"/>
    <w:rsid w:val="00B60BCC"/>
    <w:rsid w:val="00B6198E"/>
    <w:rsid w:val="00B61C71"/>
    <w:rsid w:val="00B61F95"/>
    <w:rsid w:val="00B6260C"/>
    <w:rsid w:val="00B6301B"/>
    <w:rsid w:val="00B6305E"/>
    <w:rsid w:val="00B633D8"/>
    <w:rsid w:val="00B6363C"/>
    <w:rsid w:val="00B63DCA"/>
    <w:rsid w:val="00B63F4F"/>
    <w:rsid w:val="00B64DB1"/>
    <w:rsid w:val="00B650C8"/>
    <w:rsid w:val="00B6510B"/>
    <w:rsid w:val="00B652E7"/>
    <w:rsid w:val="00B670C9"/>
    <w:rsid w:val="00B67E4A"/>
    <w:rsid w:val="00B703C8"/>
    <w:rsid w:val="00B7071B"/>
    <w:rsid w:val="00B71823"/>
    <w:rsid w:val="00B72770"/>
    <w:rsid w:val="00B72D31"/>
    <w:rsid w:val="00B72EDE"/>
    <w:rsid w:val="00B73258"/>
    <w:rsid w:val="00B7334A"/>
    <w:rsid w:val="00B7344D"/>
    <w:rsid w:val="00B734CF"/>
    <w:rsid w:val="00B73E5F"/>
    <w:rsid w:val="00B73FA4"/>
    <w:rsid w:val="00B7419A"/>
    <w:rsid w:val="00B7440D"/>
    <w:rsid w:val="00B7465D"/>
    <w:rsid w:val="00B747BD"/>
    <w:rsid w:val="00B75007"/>
    <w:rsid w:val="00B75331"/>
    <w:rsid w:val="00B75719"/>
    <w:rsid w:val="00B7583E"/>
    <w:rsid w:val="00B75A13"/>
    <w:rsid w:val="00B75D96"/>
    <w:rsid w:val="00B763F4"/>
    <w:rsid w:val="00B7750C"/>
    <w:rsid w:val="00B775B4"/>
    <w:rsid w:val="00B77846"/>
    <w:rsid w:val="00B77940"/>
    <w:rsid w:val="00B8027A"/>
    <w:rsid w:val="00B809CC"/>
    <w:rsid w:val="00B8140B"/>
    <w:rsid w:val="00B81A66"/>
    <w:rsid w:val="00B81ACD"/>
    <w:rsid w:val="00B82679"/>
    <w:rsid w:val="00B83B51"/>
    <w:rsid w:val="00B83C6E"/>
    <w:rsid w:val="00B84810"/>
    <w:rsid w:val="00B84DB0"/>
    <w:rsid w:val="00B85C07"/>
    <w:rsid w:val="00B85D67"/>
    <w:rsid w:val="00B862D8"/>
    <w:rsid w:val="00B87369"/>
    <w:rsid w:val="00B879C2"/>
    <w:rsid w:val="00B901E1"/>
    <w:rsid w:val="00B90E52"/>
    <w:rsid w:val="00B90EC4"/>
    <w:rsid w:val="00B91103"/>
    <w:rsid w:val="00B914CA"/>
    <w:rsid w:val="00B920ED"/>
    <w:rsid w:val="00B92395"/>
    <w:rsid w:val="00B923D3"/>
    <w:rsid w:val="00B927FB"/>
    <w:rsid w:val="00B93D60"/>
    <w:rsid w:val="00B9414B"/>
    <w:rsid w:val="00B952B7"/>
    <w:rsid w:val="00B95F84"/>
    <w:rsid w:val="00B96024"/>
    <w:rsid w:val="00B96D33"/>
    <w:rsid w:val="00B97548"/>
    <w:rsid w:val="00B97903"/>
    <w:rsid w:val="00BA0632"/>
    <w:rsid w:val="00BA09BF"/>
    <w:rsid w:val="00BA0A6C"/>
    <w:rsid w:val="00BA0D42"/>
    <w:rsid w:val="00BA1AB9"/>
    <w:rsid w:val="00BA1EE0"/>
    <w:rsid w:val="00BA2F66"/>
    <w:rsid w:val="00BA3A68"/>
    <w:rsid w:val="00BA3B4D"/>
    <w:rsid w:val="00BA4369"/>
    <w:rsid w:val="00BA4759"/>
    <w:rsid w:val="00BA6D9D"/>
    <w:rsid w:val="00BA6E17"/>
    <w:rsid w:val="00BB050C"/>
    <w:rsid w:val="00BB1D39"/>
    <w:rsid w:val="00BB26E1"/>
    <w:rsid w:val="00BB2EC1"/>
    <w:rsid w:val="00BB2FF1"/>
    <w:rsid w:val="00BB377A"/>
    <w:rsid w:val="00BB50FC"/>
    <w:rsid w:val="00BB5715"/>
    <w:rsid w:val="00BB5937"/>
    <w:rsid w:val="00BB61D2"/>
    <w:rsid w:val="00BB78AE"/>
    <w:rsid w:val="00BC02E2"/>
    <w:rsid w:val="00BC044A"/>
    <w:rsid w:val="00BC04A4"/>
    <w:rsid w:val="00BC0D20"/>
    <w:rsid w:val="00BC0E6D"/>
    <w:rsid w:val="00BC0E89"/>
    <w:rsid w:val="00BC1599"/>
    <w:rsid w:val="00BC29F9"/>
    <w:rsid w:val="00BC2EA7"/>
    <w:rsid w:val="00BC30C0"/>
    <w:rsid w:val="00BC364F"/>
    <w:rsid w:val="00BC3C04"/>
    <w:rsid w:val="00BC3D31"/>
    <w:rsid w:val="00BC40BA"/>
    <w:rsid w:val="00BC488B"/>
    <w:rsid w:val="00BC57D3"/>
    <w:rsid w:val="00BC5DA2"/>
    <w:rsid w:val="00BC7CDA"/>
    <w:rsid w:val="00BD0969"/>
    <w:rsid w:val="00BD0C45"/>
    <w:rsid w:val="00BD1480"/>
    <w:rsid w:val="00BD1B0C"/>
    <w:rsid w:val="00BD2672"/>
    <w:rsid w:val="00BD2AAC"/>
    <w:rsid w:val="00BD386E"/>
    <w:rsid w:val="00BD3AFF"/>
    <w:rsid w:val="00BD42D6"/>
    <w:rsid w:val="00BD45A1"/>
    <w:rsid w:val="00BD4A1E"/>
    <w:rsid w:val="00BD4F41"/>
    <w:rsid w:val="00BD5D39"/>
    <w:rsid w:val="00BD65D9"/>
    <w:rsid w:val="00BD74C0"/>
    <w:rsid w:val="00BD78CD"/>
    <w:rsid w:val="00BE0045"/>
    <w:rsid w:val="00BE02A8"/>
    <w:rsid w:val="00BE0B19"/>
    <w:rsid w:val="00BE1378"/>
    <w:rsid w:val="00BE260B"/>
    <w:rsid w:val="00BE311D"/>
    <w:rsid w:val="00BE4013"/>
    <w:rsid w:val="00BE4D72"/>
    <w:rsid w:val="00BE5736"/>
    <w:rsid w:val="00BE584B"/>
    <w:rsid w:val="00BE610B"/>
    <w:rsid w:val="00BE6379"/>
    <w:rsid w:val="00BE641A"/>
    <w:rsid w:val="00BE71F8"/>
    <w:rsid w:val="00BE7691"/>
    <w:rsid w:val="00BF1598"/>
    <w:rsid w:val="00BF1A25"/>
    <w:rsid w:val="00BF2185"/>
    <w:rsid w:val="00BF3BB9"/>
    <w:rsid w:val="00BF4443"/>
    <w:rsid w:val="00BF4D11"/>
    <w:rsid w:val="00BF4D5A"/>
    <w:rsid w:val="00BF5408"/>
    <w:rsid w:val="00BF622C"/>
    <w:rsid w:val="00BF6651"/>
    <w:rsid w:val="00BF6D1B"/>
    <w:rsid w:val="00BF7100"/>
    <w:rsid w:val="00BF71E4"/>
    <w:rsid w:val="00BF7779"/>
    <w:rsid w:val="00C00632"/>
    <w:rsid w:val="00C006DF"/>
    <w:rsid w:val="00C0093B"/>
    <w:rsid w:val="00C01E87"/>
    <w:rsid w:val="00C01F65"/>
    <w:rsid w:val="00C0213C"/>
    <w:rsid w:val="00C02655"/>
    <w:rsid w:val="00C0308E"/>
    <w:rsid w:val="00C03A11"/>
    <w:rsid w:val="00C03CB2"/>
    <w:rsid w:val="00C046C4"/>
    <w:rsid w:val="00C04829"/>
    <w:rsid w:val="00C048B5"/>
    <w:rsid w:val="00C04EF4"/>
    <w:rsid w:val="00C050D3"/>
    <w:rsid w:val="00C05209"/>
    <w:rsid w:val="00C05699"/>
    <w:rsid w:val="00C06091"/>
    <w:rsid w:val="00C06E21"/>
    <w:rsid w:val="00C06ECB"/>
    <w:rsid w:val="00C0725F"/>
    <w:rsid w:val="00C07FE9"/>
    <w:rsid w:val="00C10829"/>
    <w:rsid w:val="00C1109F"/>
    <w:rsid w:val="00C116E2"/>
    <w:rsid w:val="00C11C2F"/>
    <w:rsid w:val="00C12473"/>
    <w:rsid w:val="00C12862"/>
    <w:rsid w:val="00C13997"/>
    <w:rsid w:val="00C14157"/>
    <w:rsid w:val="00C14E48"/>
    <w:rsid w:val="00C15630"/>
    <w:rsid w:val="00C15632"/>
    <w:rsid w:val="00C167F4"/>
    <w:rsid w:val="00C1786A"/>
    <w:rsid w:val="00C17C84"/>
    <w:rsid w:val="00C17DCA"/>
    <w:rsid w:val="00C204CB"/>
    <w:rsid w:val="00C209C3"/>
    <w:rsid w:val="00C2115A"/>
    <w:rsid w:val="00C21C6D"/>
    <w:rsid w:val="00C22130"/>
    <w:rsid w:val="00C223E6"/>
    <w:rsid w:val="00C22DF0"/>
    <w:rsid w:val="00C2371A"/>
    <w:rsid w:val="00C25681"/>
    <w:rsid w:val="00C25A08"/>
    <w:rsid w:val="00C269FC"/>
    <w:rsid w:val="00C26D70"/>
    <w:rsid w:val="00C27219"/>
    <w:rsid w:val="00C2791C"/>
    <w:rsid w:val="00C30B4F"/>
    <w:rsid w:val="00C32191"/>
    <w:rsid w:val="00C32981"/>
    <w:rsid w:val="00C3354A"/>
    <w:rsid w:val="00C3363E"/>
    <w:rsid w:val="00C3449F"/>
    <w:rsid w:val="00C344AE"/>
    <w:rsid w:val="00C355C8"/>
    <w:rsid w:val="00C36065"/>
    <w:rsid w:val="00C364FD"/>
    <w:rsid w:val="00C3671C"/>
    <w:rsid w:val="00C37141"/>
    <w:rsid w:val="00C372CE"/>
    <w:rsid w:val="00C37BB4"/>
    <w:rsid w:val="00C40450"/>
    <w:rsid w:val="00C41291"/>
    <w:rsid w:val="00C412AB"/>
    <w:rsid w:val="00C425CE"/>
    <w:rsid w:val="00C42EA6"/>
    <w:rsid w:val="00C43347"/>
    <w:rsid w:val="00C4387F"/>
    <w:rsid w:val="00C43E08"/>
    <w:rsid w:val="00C43E1E"/>
    <w:rsid w:val="00C4435B"/>
    <w:rsid w:val="00C444E6"/>
    <w:rsid w:val="00C44691"/>
    <w:rsid w:val="00C4487C"/>
    <w:rsid w:val="00C448DB"/>
    <w:rsid w:val="00C450A6"/>
    <w:rsid w:val="00C4524C"/>
    <w:rsid w:val="00C45618"/>
    <w:rsid w:val="00C4574D"/>
    <w:rsid w:val="00C45B07"/>
    <w:rsid w:val="00C45D99"/>
    <w:rsid w:val="00C4629C"/>
    <w:rsid w:val="00C465BC"/>
    <w:rsid w:val="00C465DE"/>
    <w:rsid w:val="00C467B9"/>
    <w:rsid w:val="00C4751D"/>
    <w:rsid w:val="00C4773B"/>
    <w:rsid w:val="00C47BFC"/>
    <w:rsid w:val="00C47F49"/>
    <w:rsid w:val="00C502F5"/>
    <w:rsid w:val="00C52D1B"/>
    <w:rsid w:val="00C53237"/>
    <w:rsid w:val="00C547B1"/>
    <w:rsid w:val="00C5530F"/>
    <w:rsid w:val="00C55DA8"/>
    <w:rsid w:val="00C562B0"/>
    <w:rsid w:val="00C5657F"/>
    <w:rsid w:val="00C5665F"/>
    <w:rsid w:val="00C56ECE"/>
    <w:rsid w:val="00C57D49"/>
    <w:rsid w:val="00C60F0E"/>
    <w:rsid w:val="00C6146D"/>
    <w:rsid w:val="00C61CAB"/>
    <w:rsid w:val="00C61ECD"/>
    <w:rsid w:val="00C62356"/>
    <w:rsid w:val="00C62D53"/>
    <w:rsid w:val="00C63381"/>
    <w:rsid w:val="00C63540"/>
    <w:rsid w:val="00C63D64"/>
    <w:rsid w:val="00C647E7"/>
    <w:rsid w:val="00C64FD5"/>
    <w:rsid w:val="00C65576"/>
    <w:rsid w:val="00C6589B"/>
    <w:rsid w:val="00C6671F"/>
    <w:rsid w:val="00C66BC6"/>
    <w:rsid w:val="00C70353"/>
    <w:rsid w:val="00C71DC2"/>
    <w:rsid w:val="00C729B5"/>
    <w:rsid w:val="00C7326D"/>
    <w:rsid w:val="00C74173"/>
    <w:rsid w:val="00C74854"/>
    <w:rsid w:val="00C752B2"/>
    <w:rsid w:val="00C764DF"/>
    <w:rsid w:val="00C76D16"/>
    <w:rsid w:val="00C77169"/>
    <w:rsid w:val="00C7797A"/>
    <w:rsid w:val="00C801C3"/>
    <w:rsid w:val="00C80855"/>
    <w:rsid w:val="00C81283"/>
    <w:rsid w:val="00C83529"/>
    <w:rsid w:val="00C86C23"/>
    <w:rsid w:val="00C86E12"/>
    <w:rsid w:val="00C876F4"/>
    <w:rsid w:val="00C877D0"/>
    <w:rsid w:val="00C87ADB"/>
    <w:rsid w:val="00C87B88"/>
    <w:rsid w:val="00C9019F"/>
    <w:rsid w:val="00C9038D"/>
    <w:rsid w:val="00C90564"/>
    <w:rsid w:val="00C90ACF"/>
    <w:rsid w:val="00C92436"/>
    <w:rsid w:val="00C9300D"/>
    <w:rsid w:val="00C93803"/>
    <w:rsid w:val="00C93BED"/>
    <w:rsid w:val="00C9408E"/>
    <w:rsid w:val="00C94C5B"/>
    <w:rsid w:val="00C97E23"/>
    <w:rsid w:val="00CA148C"/>
    <w:rsid w:val="00CA154E"/>
    <w:rsid w:val="00CA1B24"/>
    <w:rsid w:val="00CA27AE"/>
    <w:rsid w:val="00CA3336"/>
    <w:rsid w:val="00CA4825"/>
    <w:rsid w:val="00CA4DD7"/>
    <w:rsid w:val="00CA53F7"/>
    <w:rsid w:val="00CA5F51"/>
    <w:rsid w:val="00CA6D81"/>
    <w:rsid w:val="00CA78C9"/>
    <w:rsid w:val="00CA7952"/>
    <w:rsid w:val="00CA7C10"/>
    <w:rsid w:val="00CA7EC7"/>
    <w:rsid w:val="00CB0DBD"/>
    <w:rsid w:val="00CB1911"/>
    <w:rsid w:val="00CB255A"/>
    <w:rsid w:val="00CB28B3"/>
    <w:rsid w:val="00CB2DAB"/>
    <w:rsid w:val="00CB3301"/>
    <w:rsid w:val="00CB333F"/>
    <w:rsid w:val="00CB42F4"/>
    <w:rsid w:val="00CB4E39"/>
    <w:rsid w:val="00CB516D"/>
    <w:rsid w:val="00CB542E"/>
    <w:rsid w:val="00CB5617"/>
    <w:rsid w:val="00CB67CE"/>
    <w:rsid w:val="00CB6C8A"/>
    <w:rsid w:val="00CB70F1"/>
    <w:rsid w:val="00CB7B72"/>
    <w:rsid w:val="00CC01E8"/>
    <w:rsid w:val="00CC0659"/>
    <w:rsid w:val="00CC0FCF"/>
    <w:rsid w:val="00CC229D"/>
    <w:rsid w:val="00CC3053"/>
    <w:rsid w:val="00CC389B"/>
    <w:rsid w:val="00CC465E"/>
    <w:rsid w:val="00CC46E4"/>
    <w:rsid w:val="00CC4881"/>
    <w:rsid w:val="00CC4A01"/>
    <w:rsid w:val="00CC4BFD"/>
    <w:rsid w:val="00CC57C1"/>
    <w:rsid w:val="00CC59ED"/>
    <w:rsid w:val="00CC6827"/>
    <w:rsid w:val="00CC6B01"/>
    <w:rsid w:val="00CC7775"/>
    <w:rsid w:val="00CD0BD1"/>
    <w:rsid w:val="00CD13A1"/>
    <w:rsid w:val="00CD14A7"/>
    <w:rsid w:val="00CD1B4D"/>
    <w:rsid w:val="00CD1CEC"/>
    <w:rsid w:val="00CD2132"/>
    <w:rsid w:val="00CD2877"/>
    <w:rsid w:val="00CD31DF"/>
    <w:rsid w:val="00CD342F"/>
    <w:rsid w:val="00CD4697"/>
    <w:rsid w:val="00CD561C"/>
    <w:rsid w:val="00CD5723"/>
    <w:rsid w:val="00CD71B0"/>
    <w:rsid w:val="00CD71F4"/>
    <w:rsid w:val="00CD7BD3"/>
    <w:rsid w:val="00CE001E"/>
    <w:rsid w:val="00CE12C1"/>
    <w:rsid w:val="00CE160D"/>
    <w:rsid w:val="00CE1DF0"/>
    <w:rsid w:val="00CE2CFC"/>
    <w:rsid w:val="00CE2E6F"/>
    <w:rsid w:val="00CE326A"/>
    <w:rsid w:val="00CE373D"/>
    <w:rsid w:val="00CE52F6"/>
    <w:rsid w:val="00CE6149"/>
    <w:rsid w:val="00CE7065"/>
    <w:rsid w:val="00CE7460"/>
    <w:rsid w:val="00CE7DE9"/>
    <w:rsid w:val="00CF1024"/>
    <w:rsid w:val="00CF1066"/>
    <w:rsid w:val="00CF128D"/>
    <w:rsid w:val="00CF1625"/>
    <w:rsid w:val="00CF1947"/>
    <w:rsid w:val="00CF1EE1"/>
    <w:rsid w:val="00CF2041"/>
    <w:rsid w:val="00CF462D"/>
    <w:rsid w:val="00CF5411"/>
    <w:rsid w:val="00CF5B82"/>
    <w:rsid w:val="00CF5BB1"/>
    <w:rsid w:val="00CF5C49"/>
    <w:rsid w:val="00CF5F99"/>
    <w:rsid w:val="00CF60CD"/>
    <w:rsid w:val="00CF6526"/>
    <w:rsid w:val="00CF65ED"/>
    <w:rsid w:val="00CF7C9D"/>
    <w:rsid w:val="00CF7EDB"/>
    <w:rsid w:val="00D005AC"/>
    <w:rsid w:val="00D0078E"/>
    <w:rsid w:val="00D007E5"/>
    <w:rsid w:val="00D00C50"/>
    <w:rsid w:val="00D01050"/>
    <w:rsid w:val="00D01305"/>
    <w:rsid w:val="00D01C59"/>
    <w:rsid w:val="00D02018"/>
    <w:rsid w:val="00D0222D"/>
    <w:rsid w:val="00D03582"/>
    <w:rsid w:val="00D03C64"/>
    <w:rsid w:val="00D04921"/>
    <w:rsid w:val="00D055A2"/>
    <w:rsid w:val="00D056F1"/>
    <w:rsid w:val="00D05865"/>
    <w:rsid w:val="00D064BF"/>
    <w:rsid w:val="00D064C4"/>
    <w:rsid w:val="00D0742A"/>
    <w:rsid w:val="00D0790D"/>
    <w:rsid w:val="00D07A27"/>
    <w:rsid w:val="00D07C89"/>
    <w:rsid w:val="00D07D64"/>
    <w:rsid w:val="00D102A7"/>
    <w:rsid w:val="00D1038F"/>
    <w:rsid w:val="00D111C0"/>
    <w:rsid w:val="00D12740"/>
    <w:rsid w:val="00D1277C"/>
    <w:rsid w:val="00D1297D"/>
    <w:rsid w:val="00D12C7B"/>
    <w:rsid w:val="00D136EA"/>
    <w:rsid w:val="00D14181"/>
    <w:rsid w:val="00D14A38"/>
    <w:rsid w:val="00D14E8F"/>
    <w:rsid w:val="00D153A9"/>
    <w:rsid w:val="00D157D8"/>
    <w:rsid w:val="00D15A35"/>
    <w:rsid w:val="00D167EA"/>
    <w:rsid w:val="00D170F5"/>
    <w:rsid w:val="00D21505"/>
    <w:rsid w:val="00D215AB"/>
    <w:rsid w:val="00D218D6"/>
    <w:rsid w:val="00D21A55"/>
    <w:rsid w:val="00D21EFD"/>
    <w:rsid w:val="00D22EA7"/>
    <w:rsid w:val="00D230AB"/>
    <w:rsid w:val="00D23631"/>
    <w:rsid w:val="00D2413E"/>
    <w:rsid w:val="00D245D6"/>
    <w:rsid w:val="00D24908"/>
    <w:rsid w:val="00D24BB8"/>
    <w:rsid w:val="00D25632"/>
    <w:rsid w:val="00D25EBC"/>
    <w:rsid w:val="00D25F58"/>
    <w:rsid w:val="00D2621C"/>
    <w:rsid w:val="00D26702"/>
    <w:rsid w:val="00D26B86"/>
    <w:rsid w:val="00D26C41"/>
    <w:rsid w:val="00D26F50"/>
    <w:rsid w:val="00D273FD"/>
    <w:rsid w:val="00D305C1"/>
    <w:rsid w:val="00D317AD"/>
    <w:rsid w:val="00D3189E"/>
    <w:rsid w:val="00D31D3D"/>
    <w:rsid w:val="00D32D72"/>
    <w:rsid w:val="00D32ED9"/>
    <w:rsid w:val="00D330F5"/>
    <w:rsid w:val="00D33809"/>
    <w:rsid w:val="00D3483C"/>
    <w:rsid w:val="00D348F9"/>
    <w:rsid w:val="00D355E0"/>
    <w:rsid w:val="00D35681"/>
    <w:rsid w:val="00D35D65"/>
    <w:rsid w:val="00D35E72"/>
    <w:rsid w:val="00D361BF"/>
    <w:rsid w:val="00D361F4"/>
    <w:rsid w:val="00D36D17"/>
    <w:rsid w:val="00D37723"/>
    <w:rsid w:val="00D37D9A"/>
    <w:rsid w:val="00D40779"/>
    <w:rsid w:val="00D41CEE"/>
    <w:rsid w:val="00D42474"/>
    <w:rsid w:val="00D43591"/>
    <w:rsid w:val="00D43D9D"/>
    <w:rsid w:val="00D440DC"/>
    <w:rsid w:val="00D4434F"/>
    <w:rsid w:val="00D449EC"/>
    <w:rsid w:val="00D44D17"/>
    <w:rsid w:val="00D45A0E"/>
    <w:rsid w:val="00D46058"/>
    <w:rsid w:val="00D464E2"/>
    <w:rsid w:val="00D46975"/>
    <w:rsid w:val="00D46C58"/>
    <w:rsid w:val="00D471C1"/>
    <w:rsid w:val="00D47600"/>
    <w:rsid w:val="00D50B80"/>
    <w:rsid w:val="00D50C1A"/>
    <w:rsid w:val="00D51200"/>
    <w:rsid w:val="00D51371"/>
    <w:rsid w:val="00D513CD"/>
    <w:rsid w:val="00D51CA4"/>
    <w:rsid w:val="00D54C2F"/>
    <w:rsid w:val="00D54C36"/>
    <w:rsid w:val="00D5590E"/>
    <w:rsid w:val="00D563EB"/>
    <w:rsid w:val="00D60095"/>
    <w:rsid w:val="00D6028A"/>
    <w:rsid w:val="00D6039F"/>
    <w:rsid w:val="00D61ABC"/>
    <w:rsid w:val="00D6241D"/>
    <w:rsid w:val="00D62D27"/>
    <w:rsid w:val="00D62D5C"/>
    <w:rsid w:val="00D63287"/>
    <w:rsid w:val="00D635B8"/>
    <w:rsid w:val="00D640F8"/>
    <w:rsid w:val="00D64D90"/>
    <w:rsid w:val="00D64DA3"/>
    <w:rsid w:val="00D65D21"/>
    <w:rsid w:val="00D65F69"/>
    <w:rsid w:val="00D664DA"/>
    <w:rsid w:val="00D66D2F"/>
    <w:rsid w:val="00D72A41"/>
    <w:rsid w:val="00D73B19"/>
    <w:rsid w:val="00D73F4E"/>
    <w:rsid w:val="00D748F2"/>
    <w:rsid w:val="00D75E88"/>
    <w:rsid w:val="00D7617E"/>
    <w:rsid w:val="00D76C0E"/>
    <w:rsid w:val="00D76D78"/>
    <w:rsid w:val="00D76F33"/>
    <w:rsid w:val="00D77B31"/>
    <w:rsid w:val="00D77B99"/>
    <w:rsid w:val="00D77B9B"/>
    <w:rsid w:val="00D80130"/>
    <w:rsid w:val="00D80283"/>
    <w:rsid w:val="00D807FE"/>
    <w:rsid w:val="00D80D30"/>
    <w:rsid w:val="00D81270"/>
    <w:rsid w:val="00D8194D"/>
    <w:rsid w:val="00D82CFA"/>
    <w:rsid w:val="00D82E91"/>
    <w:rsid w:val="00D83378"/>
    <w:rsid w:val="00D83D69"/>
    <w:rsid w:val="00D8448C"/>
    <w:rsid w:val="00D845BB"/>
    <w:rsid w:val="00D84952"/>
    <w:rsid w:val="00D861A2"/>
    <w:rsid w:val="00D864E8"/>
    <w:rsid w:val="00D867D5"/>
    <w:rsid w:val="00D86818"/>
    <w:rsid w:val="00D869CC"/>
    <w:rsid w:val="00D86DE3"/>
    <w:rsid w:val="00D8799F"/>
    <w:rsid w:val="00D87DFA"/>
    <w:rsid w:val="00D90E99"/>
    <w:rsid w:val="00D90F86"/>
    <w:rsid w:val="00D950CB"/>
    <w:rsid w:val="00D953AC"/>
    <w:rsid w:val="00D95BAD"/>
    <w:rsid w:val="00D96176"/>
    <w:rsid w:val="00D964E8"/>
    <w:rsid w:val="00D9684A"/>
    <w:rsid w:val="00D96CF7"/>
    <w:rsid w:val="00D978C3"/>
    <w:rsid w:val="00D97F47"/>
    <w:rsid w:val="00DA0387"/>
    <w:rsid w:val="00DA0D82"/>
    <w:rsid w:val="00DA1D42"/>
    <w:rsid w:val="00DA2B8D"/>
    <w:rsid w:val="00DA3311"/>
    <w:rsid w:val="00DA3CDF"/>
    <w:rsid w:val="00DA3CE1"/>
    <w:rsid w:val="00DA4009"/>
    <w:rsid w:val="00DA49AF"/>
    <w:rsid w:val="00DA4B6C"/>
    <w:rsid w:val="00DA52CB"/>
    <w:rsid w:val="00DA5365"/>
    <w:rsid w:val="00DA606D"/>
    <w:rsid w:val="00DA75EB"/>
    <w:rsid w:val="00DA79AA"/>
    <w:rsid w:val="00DA7FC7"/>
    <w:rsid w:val="00DB0384"/>
    <w:rsid w:val="00DB0B18"/>
    <w:rsid w:val="00DB1650"/>
    <w:rsid w:val="00DB1815"/>
    <w:rsid w:val="00DB320B"/>
    <w:rsid w:val="00DB36A5"/>
    <w:rsid w:val="00DB391B"/>
    <w:rsid w:val="00DB3CA0"/>
    <w:rsid w:val="00DB5DE7"/>
    <w:rsid w:val="00DB65D0"/>
    <w:rsid w:val="00DB696D"/>
    <w:rsid w:val="00DB779A"/>
    <w:rsid w:val="00DB7E65"/>
    <w:rsid w:val="00DC0A47"/>
    <w:rsid w:val="00DC189C"/>
    <w:rsid w:val="00DC1FBB"/>
    <w:rsid w:val="00DC2EBD"/>
    <w:rsid w:val="00DC4B91"/>
    <w:rsid w:val="00DC4C85"/>
    <w:rsid w:val="00DC4EA8"/>
    <w:rsid w:val="00DC560C"/>
    <w:rsid w:val="00DC6998"/>
    <w:rsid w:val="00DC7026"/>
    <w:rsid w:val="00DC7173"/>
    <w:rsid w:val="00DC7A71"/>
    <w:rsid w:val="00DC7ECD"/>
    <w:rsid w:val="00DD007B"/>
    <w:rsid w:val="00DD06AC"/>
    <w:rsid w:val="00DD0AC4"/>
    <w:rsid w:val="00DD2544"/>
    <w:rsid w:val="00DD3030"/>
    <w:rsid w:val="00DD309B"/>
    <w:rsid w:val="00DD3E1A"/>
    <w:rsid w:val="00DD4038"/>
    <w:rsid w:val="00DD453C"/>
    <w:rsid w:val="00DD4894"/>
    <w:rsid w:val="00DD49B6"/>
    <w:rsid w:val="00DD4F95"/>
    <w:rsid w:val="00DD55B3"/>
    <w:rsid w:val="00DD5E89"/>
    <w:rsid w:val="00DD6365"/>
    <w:rsid w:val="00DD66B3"/>
    <w:rsid w:val="00DD6AA5"/>
    <w:rsid w:val="00DD73AE"/>
    <w:rsid w:val="00DD76F2"/>
    <w:rsid w:val="00DE07D2"/>
    <w:rsid w:val="00DE1D70"/>
    <w:rsid w:val="00DE1E58"/>
    <w:rsid w:val="00DE2B5C"/>
    <w:rsid w:val="00DE2BBD"/>
    <w:rsid w:val="00DE3558"/>
    <w:rsid w:val="00DE368C"/>
    <w:rsid w:val="00DE4417"/>
    <w:rsid w:val="00DE57D9"/>
    <w:rsid w:val="00DE5E41"/>
    <w:rsid w:val="00DE6BF1"/>
    <w:rsid w:val="00DF0335"/>
    <w:rsid w:val="00DF07C7"/>
    <w:rsid w:val="00DF0FB2"/>
    <w:rsid w:val="00DF0FBF"/>
    <w:rsid w:val="00DF16EF"/>
    <w:rsid w:val="00DF1ED5"/>
    <w:rsid w:val="00DF1F9E"/>
    <w:rsid w:val="00DF244B"/>
    <w:rsid w:val="00DF27D5"/>
    <w:rsid w:val="00DF2AF7"/>
    <w:rsid w:val="00DF2BEC"/>
    <w:rsid w:val="00DF3B48"/>
    <w:rsid w:val="00DF5130"/>
    <w:rsid w:val="00DF5435"/>
    <w:rsid w:val="00DF6687"/>
    <w:rsid w:val="00DF6CA4"/>
    <w:rsid w:val="00DF6E0C"/>
    <w:rsid w:val="00E0012F"/>
    <w:rsid w:val="00E007C2"/>
    <w:rsid w:val="00E007D3"/>
    <w:rsid w:val="00E01B93"/>
    <w:rsid w:val="00E021D1"/>
    <w:rsid w:val="00E02411"/>
    <w:rsid w:val="00E027B3"/>
    <w:rsid w:val="00E02A97"/>
    <w:rsid w:val="00E02F41"/>
    <w:rsid w:val="00E03464"/>
    <w:rsid w:val="00E034A3"/>
    <w:rsid w:val="00E05432"/>
    <w:rsid w:val="00E0668E"/>
    <w:rsid w:val="00E0754D"/>
    <w:rsid w:val="00E07DED"/>
    <w:rsid w:val="00E10466"/>
    <w:rsid w:val="00E10743"/>
    <w:rsid w:val="00E1112F"/>
    <w:rsid w:val="00E117E2"/>
    <w:rsid w:val="00E122E1"/>
    <w:rsid w:val="00E127FE"/>
    <w:rsid w:val="00E12CC9"/>
    <w:rsid w:val="00E12EBB"/>
    <w:rsid w:val="00E13384"/>
    <w:rsid w:val="00E13D00"/>
    <w:rsid w:val="00E13E17"/>
    <w:rsid w:val="00E14910"/>
    <w:rsid w:val="00E14B07"/>
    <w:rsid w:val="00E16D9F"/>
    <w:rsid w:val="00E171DB"/>
    <w:rsid w:val="00E17C3B"/>
    <w:rsid w:val="00E20B3B"/>
    <w:rsid w:val="00E20B4B"/>
    <w:rsid w:val="00E213DA"/>
    <w:rsid w:val="00E21998"/>
    <w:rsid w:val="00E22D21"/>
    <w:rsid w:val="00E23518"/>
    <w:rsid w:val="00E237B0"/>
    <w:rsid w:val="00E2399E"/>
    <w:rsid w:val="00E23A66"/>
    <w:rsid w:val="00E23C34"/>
    <w:rsid w:val="00E240CD"/>
    <w:rsid w:val="00E2480F"/>
    <w:rsid w:val="00E25320"/>
    <w:rsid w:val="00E25BC7"/>
    <w:rsid w:val="00E26433"/>
    <w:rsid w:val="00E276A0"/>
    <w:rsid w:val="00E306BD"/>
    <w:rsid w:val="00E30832"/>
    <w:rsid w:val="00E31083"/>
    <w:rsid w:val="00E3111A"/>
    <w:rsid w:val="00E316C8"/>
    <w:rsid w:val="00E3224F"/>
    <w:rsid w:val="00E327F7"/>
    <w:rsid w:val="00E328C6"/>
    <w:rsid w:val="00E32C3A"/>
    <w:rsid w:val="00E333CB"/>
    <w:rsid w:val="00E353A8"/>
    <w:rsid w:val="00E36BAE"/>
    <w:rsid w:val="00E37749"/>
    <w:rsid w:val="00E37F54"/>
    <w:rsid w:val="00E41A2A"/>
    <w:rsid w:val="00E43B4D"/>
    <w:rsid w:val="00E440D3"/>
    <w:rsid w:val="00E44708"/>
    <w:rsid w:val="00E44C6C"/>
    <w:rsid w:val="00E45473"/>
    <w:rsid w:val="00E4593A"/>
    <w:rsid w:val="00E459A4"/>
    <w:rsid w:val="00E45FAA"/>
    <w:rsid w:val="00E463AD"/>
    <w:rsid w:val="00E473CC"/>
    <w:rsid w:val="00E4750F"/>
    <w:rsid w:val="00E509BB"/>
    <w:rsid w:val="00E525C8"/>
    <w:rsid w:val="00E535C7"/>
    <w:rsid w:val="00E54845"/>
    <w:rsid w:val="00E55172"/>
    <w:rsid w:val="00E55749"/>
    <w:rsid w:val="00E55872"/>
    <w:rsid w:val="00E5650C"/>
    <w:rsid w:val="00E571DD"/>
    <w:rsid w:val="00E57F08"/>
    <w:rsid w:val="00E601BA"/>
    <w:rsid w:val="00E60745"/>
    <w:rsid w:val="00E6244F"/>
    <w:rsid w:val="00E6252A"/>
    <w:rsid w:val="00E62BBA"/>
    <w:rsid w:val="00E63013"/>
    <w:rsid w:val="00E631A9"/>
    <w:rsid w:val="00E63D99"/>
    <w:rsid w:val="00E6447D"/>
    <w:rsid w:val="00E6477A"/>
    <w:rsid w:val="00E649DA"/>
    <w:rsid w:val="00E64DE2"/>
    <w:rsid w:val="00E6501C"/>
    <w:rsid w:val="00E6644D"/>
    <w:rsid w:val="00E66CB5"/>
    <w:rsid w:val="00E6728A"/>
    <w:rsid w:val="00E674F1"/>
    <w:rsid w:val="00E67772"/>
    <w:rsid w:val="00E7034A"/>
    <w:rsid w:val="00E709FB"/>
    <w:rsid w:val="00E70B53"/>
    <w:rsid w:val="00E71048"/>
    <w:rsid w:val="00E71C3F"/>
    <w:rsid w:val="00E71F31"/>
    <w:rsid w:val="00E71FA5"/>
    <w:rsid w:val="00E73460"/>
    <w:rsid w:val="00E73D94"/>
    <w:rsid w:val="00E7465A"/>
    <w:rsid w:val="00E74C79"/>
    <w:rsid w:val="00E74F4D"/>
    <w:rsid w:val="00E7679D"/>
    <w:rsid w:val="00E769F8"/>
    <w:rsid w:val="00E77543"/>
    <w:rsid w:val="00E77801"/>
    <w:rsid w:val="00E778C1"/>
    <w:rsid w:val="00E800A0"/>
    <w:rsid w:val="00E80715"/>
    <w:rsid w:val="00E82545"/>
    <w:rsid w:val="00E83149"/>
    <w:rsid w:val="00E8340D"/>
    <w:rsid w:val="00E83C81"/>
    <w:rsid w:val="00E83F92"/>
    <w:rsid w:val="00E842AC"/>
    <w:rsid w:val="00E84FB5"/>
    <w:rsid w:val="00E853E0"/>
    <w:rsid w:val="00E855CF"/>
    <w:rsid w:val="00E8583A"/>
    <w:rsid w:val="00E85BFB"/>
    <w:rsid w:val="00E86840"/>
    <w:rsid w:val="00E86E4D"/>
    <w:rsid w:val="00E87093"/>
    <w:rsid w:val="00E8791D"/>
    <w:rsid w:val="00E87FB6"/>
    <w:rsid w:val="00E90003"/>
    <w:rsid w:val="00E9101F"/>
    <w:rsid w:val="00E916AE"/>
    <w:rsid w:val="00E91A85"/>
    <w:rsid w:val="00E92C5B"/>
    <w:rsid w:val="00E92DC0"/>
    <w:rsid w:val="00E9331B"/>
    <w:rsid w:val="00E93469"/>
    <w:rsid w:val="00E93488"/>
    <w:rsid w:val="00E93BA5"/>
    <w:rsid w:val="00E94020"/>
    <w:rsid w:val="00E948FB"/>
    <w:rsid w:val="00E95593"/>
    <w:rsid w:val="00E964F9"/>
    <w:rsid w:val="00E96A36"/>
    <w:rsid w:val="00E96B0F"/>
    <w:rsid w:val="00E9723F"/>
    <w:rsid w:val="00E97C53"/>
    <w:rsid w:val="00E97EE9"/>
    <w:rsid w:val="00E97F5D"/>
    <w:rsid w:val="00EA0C97"/>
    <w:rsid w:val="00EA22B9"/>
    <w:rsid w:val="00EA22BD"/>
    <w:rsid w:val="00EA2790"/>
    <w:rsid w:val="00EA2791"/>
    <w:rsid w:val="00EA32C8"/>
    <w:rsid w:val="00EA36AA"/>
    <w:rsid w:val="00EA3EBC"/>
    <w:rsid w:val="00EA41AB"/>
    <w:rsid w:val="00EA4F00"/>
    <w:rsid w:val="00EA5157"/>
    <w:rsid w:val="00EA5AE9"/>
    <w:rsid w:val="00EA619E"/>
    <w:rsid w:val="00EA6947"/>
    <w:rsid w:val="00EA744C"/>
    <w:rsid w:val="00EB06EB"/>
    <w:rsid w:val="00EB1114"/>
    <w:rsid w:val="00EB128B"/>
    <w:rsid w:val="00EB1692"/>
    <w:rsid w:val="00EB190C"/>
    <w:rsid w:val="00EB1A82"/>
    <w:rsid w:val="00EB1B59"/>
    <w:rsid w:val="00EB3584"/>
    <w:rsid w:val="00EB50D3"/>
    <w:rsid w:val="00EB60F6"/>
    <w:rsid w:val="00EB7015"/>
    <w:rsid w:val="00EB73CC"/>
    <w:rsid w:val="00EC01BD"/>
    <w:rsid w:val="00EC05A2"/>
    <w:rsid w:val="00EC0AC8"/>
    <w:rsid w:val="00EC15EA"/>
    <w:rsid w:val="00EC1923"/>
    <w:rsid w:val="00EC299B"/>
    <w:rsid w:val="00EC2C2D"/>
    <w:rsid w:val="00EC2D73"/>
    <w:rsid w:val="00EC3664"/>
    <w:rsid w:val="00EC3762"/>
    <w:rsid w:val="00EC38BD"/>
    <w:rsid w:val="00EC5695"/>
    <w:rsid w:val="00EC5D3B"/>
    <w:rsid w:val="00EC61E3"/>
    <w:rsid w:val="00EC64BF"/>
    <w:rsid w:val="00EC6A02"/>
    <w:rsid w:val="00EC7E07"/>
    <w:rsid w:val="00ED060B"/>
    <w:rsid w:val="00ED0B59"/>
    <w:rsid w:val="00ED2728"/>
    <w:rsid w:val="00ED2829"/>
    <w:rsid w:val="00ED2C8A"/>
    <w:rsid w:val="00ED328F"/>
    <w:rsid w:val="00ED3CCE"/>
    <w:rsid w:val="00ED4133"/>
    <w:rsid w:val="00ED4BB6"/>
    <w:rsid w:val="00ED5820"/>
    <w:rsid w:val="00ED5B4C"/>
    <w:rsid w:val="00ED5F11"/>
    <w:rsid w:val="00ED63A0"/>
    <w:rsid w:val="00ED6B10"/>
    <w:rsid w:val="00ED7DA4"/>
    <w:rsid w:val="00ED7F10"/>
    <w:rsid w:val="00ED7F24"/>
    <w:rsid w:val="00EE12F0"/>
    <w:rsid w:val="00EE1DB9"/>
    <w:rsid w:val="00EE1E72"/>
    <w:rsid w:val="00EE2EC7"/>
    <w:rsid w:val="00EE348F"/>
    <w:rsid w:val="00EE34C0"/>
    <w:rsid w:val="00EE3718"/>
    <w:rsid w:val="00EE37A8"/>
    <w:rsid w:val="00EE3D1C"/>
    <w:rsid w:val="00EE4290"/>
    <w:rsid w:val="00EE42B1"/>
    <w:rsid w:val="00EE538A"/>
    <w:rsid w:val="00EE5885"/>
    <w:rsid w:val="00EE6B10"/>
    <w:rsid w:val="00EE6BA4"/>
    <w:rsid w:val="00EE722B"/>
    <w:rsid w:val="00EE7782"/>
    <w:rsid w:val="00EE7A3C"/>
    <w:rsid w:val="00EE7F30"/>
    <w:rsid w:val="00EF0A58"/>
    <w:rsid w:val="00EF0B5F"/>
    <w:rsid w:val="00EF0C19"/>
    <w:rsid w:val="00EF12BD"/>
    <w:rsid w:val="00EF248C"/>
    <w:rsid w:val="00EF2C3F"/>
    <w:rsid w:val="00EF2CB8"/>
    <w:rsid w:val="00EF2E21"/>
    <w:rsid w:val="00EF2EE5"/>
    <w:rsid w:val="00EF312B"/>
    <w:rsid w:val="00EF3203"/>
    <w:rsid w:val="00EF44CD"/>
    <w:rsid w:val="00EF4B55"/>
    <w:rsid w:val="00EF5222"/>
    <w:rsid w:val="00EF6C5C"/>
    <w:rsid w:val="00F004A8"/>
    <w:rsid w:val="00F00550"/>
    <w:rsid w:val="00F007A0"/>
    <w:rsid w:val="00F01A02"/>
    <w:rsid w:val="00F029B9"/>
    <w:rsid w:val="00F02FCE"/>
    <w:rsid w:val="00F03E5A"/>
    <w:rsid w:val="00F04607"/>
    <w:rsid w:val="00F07FAC"/>
    <w:rsid w:val="00F1003B"/>
    <w:rsid w:val="00F10275"/>
    <w:rsid w:val="00F10598"/>
    <w:rsid w:val="00F10E30"/>
    <w:rsid w:val="00F1212F"/>
    <w:rsid w:val="00F12378"/>
    <w:rsid w:val="00F1258D"/>
    <w:rsid w:val="00F14D47"/>
    <w:rsid w:val="00F15A22"/>
    <w:rsid w:val="00F15BA7"/>
    <w:rsid w:val="00F16A74"/>
    <w:rsid w:val="00F16D8D"/>
    <w:rsid w:val="00F205E8"/>
    <w:rsid w:val="00F20B11"/>
    <w:rsid w:val="00F20B5E"/>
    <w:rsid w:val="00F21006"/>
    <w:rsid w:val="00F221CB"/>
    <w:rsid w:val="00F221E9"/>
    <w:rsid w:val="00F2254C"/>
    <w:rsid w:val="00F22F9E"/>
    <w:rsid w:val="00F230BB"/>
    <w:rsid w:val="00F2315B"/>
    <w:rsid w:val="00F2359F"/>
    <w:rsid w:val="00F23F7A"/>
    <w:rsid w:val="00F24AF1"/>
    <w:rsid w:val="00F24D05"/>
    <w:rsid w:val="00F25142"/>
    <w:rsid w:val="00F26596"/>
    <w:rsid w:val="00F2662B"/>
    <w:rsid w:val="00F26ACB"/>
    <w:rsid w:val="00F27BA2"/>
    <w:rsid w:val="00F30814"/>
    <w:rsid w:val="00F30B3F"/>
    <w:rsid w:val="00F30F8A"/>
    <w:rsid w:val="00F32E12"/>
    <w:rsid w:val="00F33B59"/>
    <w:rsid w:val="00F34BD7"/>
    <w:rsid w:val="00F34BEF"/>
    <w:rsid w:val="00F34D51"/>
    <w:rsid w:val="00F34F03"/>
    <w:rsid w:val="00F356BC"/>
    <w:rsid w:val="00F3579F"/>
    <w:rsid w:val="00F35A70"/>
    <w:rsid w:val="00F35EF2"/>
    <w:rsid w:val="00F363AB"/>
    <w:rsid w:val="00F36FC9"/>
    <w:rsid w:val="00F4090C"/>
    <w:rsid w:val="00F40FF8"/>
    <w:rsid w:val="00F41C2A"/>
    <w:rsid w:val="00F41F43"/>
    <w:rsid w:val="00F425F4"/>
    <w:rsid w:val="00F43A48"/>
    <w:rsid w:val="00F43DF4"/>
    <w:rsid w:val="00F43FF7"/>
    <w:rsid w:val="00F446F2"/>
    <w:rsid w:val="00F44AF9"/>
    <w:rsid w:val="00F44CA0"/>
    <w:rsid w:val="00F44EE6"/>
    <w:rsid w:val="00F45940"/>
    <w:rsid w:val="00F45DE2"/>
    <w:rsid w:val="00F46674"/>
    <w:rsid w:val="00F46C04"/>
    <w:rsid w:val="00F46D52"/>
    <w:rsid w:val="00F47C54"/>
    <w:rsid w:val="00F47C7D"/>
    <w:rsid w:val="00F505EA"/>
    <w:rsid w:val="00F50B33"/>
    <w:rsid w:val="00F5130E"/>
    <w:rsid w:val="00F51C18"/>
    <w:rsid w:val="00F52085"/>
    <w:rsid w:val="00F5365B"/>
    <w:rsid w:val="00F53A32"/>
    <w:rsid w:val="00F53B4A"/>
    <w:rsid w:val="00F53C00"/>
    <w:rsid w:val="00F55B22"/>
    <w:rsid w:val="00F55E56"/>
    <w:rsid w:val="00F567E4"/>
    <w:rsid w:val="00F56A24"/>
    <w:rsid w:val="00F56E5A"/>
    <w:rsid w:val="00F611E0"/>
    <w:rsid w:val="00F6226F"/>
    <w:rsid w:val="00F62332"/>
    <w:rsid w:val="00F62CA9"/>
    <w:rsid w:val="00F63148"/>
    <w:rsid w:val="00F63772"/>
    <w:rsid w:val="00F6399C"/>
    <w:rsid w:val="00F649C1"/>
    <w:rsid w:val="00F67B0B"/>
    <w:rsid w:val="00F67D09"/>
    <w:rsid w:val="00F700B9"/>
    <w:rsid w:val="00F7055F"/>
    <w:rsid w:val="00F70ADD"/>
    <w:rsid w:val="00F7119E"/>
    <w:rsid w:val="00F71FA6"/>
    <w:rsid w:val="00F725C9"/>
    <w:rsid w:val="00F73B2C"/>
    <w:rsid w:val="00F73D29"/>
    <w:rsid w:val="00F7459A"/>
    <w:rsid w:val="00F75336"/>
    <w:rsid w:val="00F75D84"/>
    <w:rsid w:val="00F76458"/>
    <w:rsid w:val="00F76A93"/>
    <w:rsid w:val="00F773FE"/>
    <w:rsid w:val="00F77F1F"/>
    <w:rsid w:val="00F81CA1"/>
    <w:rsid w:val="00F81DCA"/>
    <w:rsid w:val="00F81FAB"/>
    <w:rsid w:val="00F82881"/>
    <w:rsid w:val="00F82A86"/>
    <w:rsid w:val="00F834BF"/>
    <w:rsid w:val="00F83C2C"/>
    <w:rsid w:val="00F83D74"/>
    <w:rsid w:val="00F842EF"/>
    <w:rsid w:val="00F847D9"/>
    <w:rsid w:val="00F847E8"/>
    <w:rsid w:val="00F84A69"/>
    <w:rsid w:val="00F8560F"/>
    <w:rsid w:val="00F87601"/>
    <w:rsid w:val="00F87F0E"/>
    <w:rsid w:val="00F87FE0"/>
    <w:rsid w:val="00F90332"/>
    <w:rsid w:val="00F907B0"/>
    <w:rsid w:val="00F90822"/>
    <w:rsid w:val="00F931FD"/>
    <w:rsid w:val="00F95060"/>
    <w:rsid w:val="00F956F9"/>
    <w:rsid w:val="00F95840"/>
    <w:rsid w:val="00F962DA"/>
    <w:rsid w:val="00F96598"/>
    <w:rsid w:val="00F96855"/>
    <w:rsid w:val="00F96B63"/>
    <w:rsid w:val="00F97312"/>
    <w:rsid w:val="00F976D0"/>
    <w:rsid w:val="00FA0B3D"/>
    <w:rsid w:val="00FA0D64"/>
    <w:rsid w:val="00FA1B8A"/>
    <w:rsid w:val="00FA254B"/>
    <w:rsid w:val="00FA2596"/>
    <w:rsid w:val="00FA2809"/>
    <w:rsid w:val="00FA2863"/>
    <w:rsid w:val="00FA2DFE"/>
    <w:rsid w:val="00FA308B"/>
    <w:rsid w:val="00FA49A2"/>
    <w:rsid w:val="00FA4E2B"/>
    <w:rsid w:val="00FA5915"/>
    <w:rsid w:val="00FA602A"/>
    <w:rsid w:val="00FA6938"/>
    <w:rsid w:val="00FA70B7"/>
    <w:rsid w:val="00FA751A"/>
    <w:rsid w:val="00FB028B"/>
    <w:rsid w:val="00FB03B8"/>
    <w:rsid w:val="00FB0AAB"/>
    <w:rsid w:val="00FB1642"/>
    <w:rsid w:val="00FB292F"/>
    <w:rsid w:val="00FB3269"/>
    <w:rsid w:val="00FB3737"/>
    <w:rsid w:val="00FB3A73"/>
    <w:rsid w:val="00FB3F53"/>
    <w:rsid w:val="00FB5486"/>
    <w:rsid w:val="00FB5644"/>
    <w:rsid w:val="00FB64DF"/>
    <w:rsid w:val="00FB6954"/>
    <w:rsid w:val="00FB6D1A"/>
    <w:rsid w:val="00FB7293"/>
    <w:rsid w:val="00FB7BE3"/>
    <w:rsid w:val="00FC019B"/>
    <w:rsid w:val="00FC21E0"/>
    <w:rsid w:val="00FC285D"/>
    <w:rsid w:val="00FC28C3"/>
    <w:rsid w:val="00FC38B9"/>
    <w:rsid w:val="00FC3B89"/>
    <w:rsid w:val="00FC4007"/>
    <w:rsid w:val="00FC4293"/>
    <w:rsid w:val="00FC44E6"/>
    <w:rsid w:val="00FC47EF"/>
    <w:rsid w:val="00FC4C78"/>
    <w:rsid w:val="00FC4DF4"/>
    <w:rsid w:val="00FC6231"/>
    <w:rsid w:val="00FC67B1"/>
    <w:rsid w:val="00FC7100"/>
    <w:rsid w:val="00FC7583"/>
    <w:rsid w:val="00FD0B27"/>
    <w:rsid w:val="00FD0D53"/>
    <w:rsid w:val="00FD1199"/>
    <w:rsid w:val="00FD2530"/>
    <w:rsid w:val="00FD4614"/>
    <w:rsid w:val="00FD4AB4"/>
    <w:rsid w:val="00FD58CB"/>
    <w:rsid w:val="00FD5C32"/>
    <w:rsid w:val="00FD5EC1"/>
    <w:rsid w:val="00FD60D5"/>
    <w:rsid w:val="00FD6ED4"/>
    <w:rsid w:val="00FD7555"/>
    <w:rsid w:val="00FE0A09"/>
    <w:rsid w:val="00FE0ADD"/>
    <w:rsid w:val="00FE0B18"/>
    <w:rsid w:val="00FE127A"/>
    <w:rsid w:val="00FE18C2"/>
    <w:rsid w:val="00FE1AD5"/>
    <w:rsid w:val="00FE1CFF"/>
    <w:rsid w:val="00FE2B85"/>
    <w:rsid w:val="00FE3FFD"/>
    <w:rsid w:val="00FE424F"/>
    <w:rsid w:val="00FE515E"/>
    <w:rsid w:val="00FE5489"/>
    <w:rsid w:val="00FE5C6C"/>
    <w:rsid w:val="00FE6335"/>
    <w:rsid w:val="00FE6954"/>
    <w:rsid w:val="00FE6967"/>
    <w:rsid w:val="00FE709E"/>
    <w:rsid w:val="00FE7523"/>
    <w:rsid w:val="00FE7F53"/>
    <w:rsid w:val="00FF0EE7"/>
    <w:rsid w:val="00FF11C2"/>
    <w:rsid w:val="00FF146A"/>
    <w:rsid w:val="00FF1B1F"/>
    <w:rsid w:val="00FF1EDE"/>
    <w:rsid w:val="00FF2116"/>
    <w:rsid w:val="00FF241E"/>
    <w:rsid w:val="00FF489B"/>
    <w:rsid w:val="00FF4B7F"/>
    <w:rsid w:val="00FF4D04"/>
    <w:rsid w:val="00FF57AB"/>
    <w:rsid w:val="00FF5808"/>
    <w:rsid w:val="00FF5A2A"/>
    <w:rsid w:val="00FF5A9A"/>
    <w:rsid w:val="00FF6427"/>
    <w:rsid w:val="00FF65F3"/>
    <w:rsid w:val="00FF65FD"/>
    <w:rsid w:val="00FF6C22"/>
    <w:rsid w:val="00FF6D50"/>
    <w:rsid w:val="00FF7AC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8193"/>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3.xml><?xml version="1.0" encoding="utf-8"?>
<ds:datastoreItem xmlns:ds="http://schemas.openxmlformats.org/officeDocument/2006/customXml" ds:itemID="{47A38B5F-92B3-4734-B572-77B61E02CABB}">
  <ds:schemaRefs>
    <ds:schemaRef ds:uri="http://www.w3.org/XML/1998/namespace"/>
    <ds:schemaRef ds:uri="http://schemas.microsoft.com/office/2006/metadata/properties"/>
    <ds:schemaRef ds:uri="http://schemas.microsoft.com/office/2006/documentManagement/types"/>
    <ds:schemaRef ds:uri="http://purl.org/dc/dcmitype/"/>
    <ds:schemaRef ds:uri="http://purl.org/dc/terms/"/>
    <ds:schemaRef ds:uri="http://purl.org/dc/elements/1.1/"/>
    <ds:schemaRef ds:uri="http://schemas.openxmlformats.org/package/2006/metadata/core-properties"/>
  </ds:schemaRefs>
</ds:datastoreItem>
</file>

<file path=customXml/itemProps4.xml><?xml version="1.0" encoding="utf-8"?>
<ds:datastoreItem xmlns:ds="http://schemas.openxmlformats.org/officeDocument/2006/customXml" ds:itemID="{DF1ABA04-73F5-4FA8-A227-BDB77538D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32727</TotalTime>
  <Pages>73</Pages>
  <Words>14603</Words>
  <Characters>83239</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97647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Willis, Chad A 2d Lt USAF AETC AFIT/ENG</cp:lastModifiedBy>
  <cp:revision>551</cp:revision>
  <cp:lastPrinted>2003-02-21T20:01:00Z</cp:lastPrinted>
  <dcterms:created xsi:type="dcterms:W3CDTF">2020-08-17T02:16:00Z</dcterms:created>
  <dcterms:modified xsi:type="dcterms:W3CDTF">2020-12-17T06:28:00Z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