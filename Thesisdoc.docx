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16C3268E" w:rsidR="000F27C4" w:rsidRDefault="00B35521" w:rsidP="00870BD2">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870BD2">
        <w:t xml:space="preserve">Through the learning process of building this 3D </w:t>
      </w:r>
      <w:r w:rsidR="00621F0A">
        <w:t>flight dynamics model</w:t>
      </w:r>
      <w:r w:rsidR="00870BD2">
        <w:t xml:space="preserve">, we </w:t>
      </w:r>
      <w:r w:rsidR="00110F45">
        <w:t xml:space="preserve">also </w:t>
      </w:r>
      <w:r w:rsidR="00870BD2">
        <w:t xml:space="preserve">build a 2-dimensional (2D) FDM based off the works of Grant Palmer, who authored </w:t>
      </w:r>
      <w:r w:rsidR="00A97290">
        <w:t xml:space="preserve">the textbook </w:t>
      </w:r>
      <w:r w:rsidR="00870BD2" w:rsidRPr="002F7602">
        <w:rPr>
          <w:i/>
        </w:rPr>
        <w:t>Physics for Game Programmers</w:t>
      </w:r>
      <w:r w:rsidR="00870BD2">
        <w:rPr>
          <w:i/>
        </w:rPr>
        <w:t xml:space="preserve">. </w:t>
      </w:r>
      <w:r w:rsidR="00A97290" w:rsidRPr="00A97290">
        <w:t>However</w:t>
      </w:r>
      <w:r w:rsidR="009253CE">
        <w:t xml:space="preserve">, this thesis revolves around </w:t>
      </w:r>
      <w:r w:rsidR="00A97290">
        <w:t xml:space="preserve">building </w:t>
      </w:r>
      <w:r w:rsidR="00BA6E17">
        <w:t>a</w:t>
      </w:r>
      <w:r w:rsidR="00A97290">
        <w:t xml:space="preserve"> 3D FDM, which is</w:t>
      </w:r>
      <w:r w:rsidR="00621F0A">
        <w:t xml:space="preserve"> based off the works of David Bourg in his textbook titled </w:t>
      </w:r>
      <w:r w:rsidR="00621F0A" w:rsidRPr="002F7602">
        <w:rPr>
          <w:i/>
        </w:rPr>
        <w:t>Physics for Game Developers</w:t>
      </w:r>
      <w:r w:rsidR="00621F0A">
        <w:t xml:space="preserve">. </w:t>
      </w:r>
      <w:r w:rsidR="00D6028A">
        <w:t xml:space="preserve">The </w:t>
      </w:r>
      <w:r w:rsidR="009F0F8B">
        <w:t xml:space="preserve">final product 3D </w:t>
      </w:r>
      <w:r w:rsidR="00870BD2">
        <w:t xml:space="preserve">FDM </w:t>
      </w:r>
      <w:r w:rsidR="00D6028A">
        <w:t>take</w:t>
      </w:r>
      <w:r w:rsidR="009F0F8B">
        <w:t>s</w:t>
      </w:r>
      <w:r w:rsidR="00D6028A">
        <w:t xml:space="preserve"> into account </w:t>
      </w:r>
      <w:r w:rsidR="00E26433">
        <w:t xml:space="preserve">various </w:t>
      </w:r>
      <w:r w:rsidR="000F27C4">
        <w:t xml:space="preserve">principles </w:t>
      </w:r>
      <w:r w:rsidR="009F0F8B">
        <w:t>of flight explained in these books</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p>
    <w:p w14:paraId="391ABA63" w14:textId="7BDE419F" w:rsidR="00831B4C" w:rsidRDefault="000F27C4" w:rsidP="00831B4C">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3AE8169D" w14:textId="69860062" w:rsidR="00621F0A" w:rsidRDefault="00621F0A" w:rsidP="00621F0A">
      <w:pPr>
        <w:ind w:firstLine="720"/>
      </w:pPr>
      <w:r>
        <w:t>Rust is programming language of choice for building the</w:t>
      </w:r>
      <w:r w:rsidR="009F0F8B">
        <w:t xml:space="preserve"> FDM</w:t>
      </w:r>
      <w:r>
        <w:t>. Rust is a new systems programming language, with the first stable release in 2015, which was designed on the basis of memory safety and performance. Rust can guarantee software is completely free of all memory issues, while remaining highly performant. This choice of programming language was made to leverage the useful features which will be explained.</w:t>
      </w:r>
    </w:p>
    <w:p w14:paraId="1B0956F5" w14:textId="77777777" w:rsidR="00621F0A" w:rsidRDefault="00621F0A" w:rsidP="00831B4C">
      <w:pPr>
        <w:ind w:firstLine="720"/>
      </w:pPr>
    </w:p>
    <w:p w14:paraId="365F7085" w14:textId="41B256D5" w:rsidR="00831B4C" w:rsidRDefault="00D35681" w:rsidP="00D35681">
      <w:pPr>
        <w:ind w:firstLine="720"/>
      </w:pPr>
      <w:r>
        <w:t xml:space="preserve">A flight simulator application named FlightGear is used exclusively as a visualization system for the simulation. </w:t>
      </w:r>
      <w:r w:rsidR="002B426B">
        <w:t>The FDM</w:t>
      </w:r>
      <w:r>
        <w:t xml:space="preserve"> is</w:t>
      </w:r>
      <w:r w:rsidR="002B426B">
        <w:t xml:space="preserve"> </w:t>
      </w:r>
      <w:r w:rsidR="008519CD">
        <w:t xml:space="preserve">built to send </w:t>
      </w:r>
      <w:r w:rsidR="004F2791">
        <w:t xml:space="preserve">network packets </w:t>
      </w:r>
      <w:r w:rsidR="00831B4C">
        <w:t>to FlightGear</w:t>
      </w:r>
      <w:r>
        <w:t xml:space="preserve"> that </w:t>
      </w:r>
      <w:r w:rsidR="008519CD">
        <w:t>contain</w:t>
      </w:r>
      <w:r>
        <w:t>s the data</w:t>
      </w:r>
      <w:r w:rsidR="008519CD">
        <w:t xml:space="preserve"> </w:t>
      </w:r>
      <w:r>
        <w:t xml:space="preserve">it </w:t>
      </w:r>
      <w:r w:rsidR="00831B4C">
        <w:t xml:space="preserve">needs to generate the simulation to the screen. </w:t>
      </w:r>
      <w:r w:rsidR="00CA6D81">
        <w:t xml:space="preserve">When the interactive simulation is executed, the user can control the airplane with keyboard input. </w:t>
      </w:r>
      <w:r w:rsidR="00A578AF">
        <w:t xml:space="preserve"> </w:t>
      </w:r>
    </w:p>
    <w:p w14:paraId="1118D208" w14:textId="24508B44" w:rsidR="00F63148" w:rsidRDefault="00F63148" w:rsidP="00685E44">
      <w:pPr>
        <w:ind w:firstLine="720"/>
      </w:pPr>
      <w:r>
        <w:t>A</w:t>
      </w:r>
      <w:r w:rsidR="00FC7100">
        <w:t xml:space="preserve"> series of </w:t>
      </w:r>
      <w:r>
        <w:t>experiment</w:t>
      </w:r>
      <w:r w:rsidR="00FC7100">
        <w:t>s</w:t>
      </w:r>
      <w:r w:rsidR="00253BE4">
        <w:t xml:space="preserve"> </w:t>
      </w:r>
      <w:r w:rsidR="00BD2672">
        <w:t>is developed</w:t>
      </w:r>
      <w:r>
        <w:t xml:space="preserve"> to investigate the performance difference in the Rust based, 3D ECS FDM </w:t>
      </w:r>
      <w:r w:rsidR="00AC21A7">
        <w:t xml:space="preserve">program </w:t>
      </w:r>
      <w:r>
        <w:t>versus the same FDM</w:t>
      </w:r>
      <w:r w:rsidR="00AC21A7">
        <w:t xml:space="preserve"> program</w:t>
      </w:r>
      <w:r>
        <w:t>, but organized as a</w:t>
      </w:r>
      <w:r w:rsidR="00AC21A7">
        <w:t xml:space="preserve"> single threaded </w:t>
      </w:r>
      <w:r>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r w:rsidR="00503680">
        <w:t>T</w:t>
      </w:r>
      <w:r w:rsidR="00FC7100">
        <w:t>he results 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B10521">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B10521">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B10521">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B10521">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B10521">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B10521">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B10521">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B10521">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B10521">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B10521">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B10521">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B10521">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B10521">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B10521">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B10521">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B10521">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B10521">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B10521">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B10521">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B10521">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B10521">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B10521">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B10521">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B10521">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B10521">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B10521">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B10521">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B10521">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B10521">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B10521">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B10521">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B10521">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B10521">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B10521">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B10521">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B10521">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56E4A49D" w:rsidR="00C45618" w:rsidRDefault="00F96855" w:rsidP="00BA0D42">
      <w:pPr>
        <w:pStyle w:val="Heading2"/>
        <w:spacing w:before="0"/>
      </w:pPr>
      <w:bookmarkStart w:id="27" w:name="_Toc52493297"/>
      <w:r>
        <w:t xml:space="preserve">1.1 </w:t>
      </w:r>
      <w:r w:rsidR="005737A4">
        <w:t>Introduction</w:t>
      </w:r>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 xml:space="preserve">computer </w:t>
      </w:r>
      <w:r>
        <w:t xml:space="preserve">simulation over real-life </w:t>
      </w:r>
      <w:r>
        <w:t>simulation</w:t>
      </w:r>
      <w:r>
        <w:t xml:space="preserve"> is because it is less expensive, more accessible, more versatile, and completely safe. </w:t>
      </w:r>
      <w:r>
        <w:t xml:space="preserve">Virtual </w:t>
      </w:r>
      <w:r>
        <w:t>simulations are less expen</w:t>
      </w:r>
      <w:r>
        <w:t xml:space="preserve">sive because you do not have vehicles, like </w:t>
      </w:r>
      <w:r>
        <w:t>airplane</w:t>
      </w:r>
      <w:r>
        <w:t>s,</w:t>
      </w:r>
      <w:r>
        <w:t xml:space="preserve">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w:t>
      </w:r>
      <w:r w:rsidR="008605AF">
        <w:lastRenderedPageBreak/>
        <w:t xml:space="preserve">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w:t>
      </w:r>
      <w:r w:rsidR="00172B11">
        <w:lastRenderedPageBreak/>
        <w:t xml:space="preserve">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 xml:space="preserve">In order to </w:t>
      </w:r>
      <w:r w:rsidR="00D07C89">
        <w:lastRenderedPageBreak/>
        <w:t>implement the ECS design within the R</w:t>
      </w:r>
      <w:r w:rsidR="00C30B4F">
        <w:t>ust language, the</w:t>
      </w:r>
      <w:r w:rsidR="00D07C89">
        <w:t xml:space="preserve"> framework, SPECS, is the library, or, as the Rust programming language calls it, crate, that is imported in code.</w:t>
      </w:r>
    </w:p>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668E3C79" w:rsidR="00C344AE" w:rsidRDefault="00E5650C" w:rsidP="0030510E">
      <w:pPr>
        <w:pStyle w:val="BodyText"/>
        <w:ind w:firstLine="0"/>
      </w:pPr>
      <w:r>
        <w:t xml:space="preserve"> </w:t>
      </w:r>
      <w:r w:rsidR="00AE2753">
        <w:t>(</w:t>
      </w:r>
      <w:r w:rsidR="0079603E">
        <w:t>so should I not mention the ease of code modification with ecs, and also not mention the ensurance of no memory issues with rust? And just focus on performance of ecs vs single threaded OOP?)</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1BE72F1A"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 xml:space="preserve">modern ECS architecture is a viable alternative which can provide some important advantages over OOP in such a simulation: runtime performance, and code modifiability. 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additional objective is </w:t>
      </w:r>
      <w:r w:rsidR="00FA308B">
        <w:lastRenderedPageBreak/>
        <w:t>to investigate a performance difference</w:t>
      </w:r>
      <w:r w:rsidR="003C185E">
        <w:t xml:space="preserve"> between an </w:t>
      </w:r>
      <w:r w:rsidR="003F7F55">
        <w:t xml:space="preserve">OOP design implementation of the same </w:t>
      </w:r>
      <w:r w:rsidR="002B0BD5">
        <w:t xml:space="preserve">goal </w:t>
      </w:r>
      <w:r w:rsidR="003F7F55">
        <w:t xml:space="preserve">FDM. The FDM is based on the works by David Bourg in [14].  </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5BEB6A59" w14:textId="75A99B06" w:rsidR="0079603E" w:rsidRDefault="00FB1642" w:rsidP="003B48EA">
      <w:pPr>
        <w:pStyle w:val="BodyText"/>
      </w:pPr>
      <w:r w:rsidRPr="00FB1642">
        <w:t xml:space="preserve"> </w:t>
      </w:r>
      <w:r w:rsidR="00EC38BD">
        <w:t>The thesis hypothesizes that a 3D FDM implemented as a Rust based, ECS design</w:t>
      </w:r>
      <w:r w:rsidR="00EC38BD">
        <w:t xml:space="preserve">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w:t>
      </w:r>
      <w:r w:rsidR="0079603E">
        <w:t>to organize data differently, we can separate</w:t>
      </w:r>
      <w:r w:rsidR="0079603E">
        <w:t>, or decouple,</w:t>
      </w:r>
      <w:r w:rsidR="0079603E">
        <w:t xml:space="preserve"> functionality from the actual data in memory, as opposed to having functionality and memory tied together in hierarchies. This is powerful</w:t>
      </w:r>
      <w:r w:rsidR="0079603E">
        <w:t xml:space="preserve"> and popular strategy</w:t>
      </w:r>
      <w:r w:rsidR="0079603E">
        <w:t xml:space="preserve"> in designing complex video game engines, which have many game entities, such as bullets, and many functions on those game entities. </w:t>
      </w:r>
      <w:r w:rsidR="0079603E">
        <w:t xml:space="preserve">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So, for t</w:t>
      </w:r>
      <w:r w:rsidR="0079603E">
        <w:t>he same reasons</w:t>
      </w:r>
      <w:r w:rsidR="0079603E">
        <w:t xml:space="preserve"> game designers </w:t>
      </w:r>
      <w:r w:rsidR="00383E89">
        <w:t xml:space="preserve">choose to </w:t>
      </w:r>
      <w:r w:rsidR="0079603E">
        <w:t xml:space="preserve">use the ECS design in a </w:t>
      </w:r>
      <w:r w:rsidR="0079603E">
        <w:t>video game</w:t>
      </w:r>
      <w:r w:rsidR="0079603E">
        <w:t xml:space="preserv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1C51D32C" w14:textId="6BCDE57D"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t xml:space="preserve">This strategy also </w:t>
      </w:r>
      <w:r w:rsidR="00190178">
        <w:lastRenderedPageBreak/>
        <w:t>increases code maintainability due to the nature of the ECS architecture; this is a valuable feature that could save time and effort when updating a FDMs code later in its lifespan.</w:t>
      </w:r>
    </w:p>
    <w:p w14:paraId="06964C7B" w14:textId="298EC036"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23A1A5B8" w14:textId="49066A9A" w:rsidR="002D7B07" w:rsidRDefault="002D7B07" w:rsidP="00EA5AE9">
      <w:r w:rsidRPr="002D7B07">
        <w:t xml:space="preserve">overview of the approach will be </w:t>
      </w:r>
      <w:r>
        <w:t xml:space="preserve">given </w:t>
      </w:r>
      <w:r w:rsidRPr="002D7B07">
        <w:t xml:space="preserve">here. </w:t>
      </w:r>
      <w:r w:rsidR="00586C72">
        <w:t>Th</w:t>
      </w:r>
      <w:r w:rsidR="00C61CAB">
        <w:t>e focus of this research is attempting</w:t>
      </w:r>
      <w:r w:rsidR="008012ED">
        <w:t xml:space="preserve"> to build a Rust based, ECS patterned, 3D flight simulator that replicates the </w:t>
      </w:r>
      <w:r w:rsidR="00440FA8">
        <w:t xml:space="preserve">realistic </w:t>
      </w:r>
      <w:r w:rsidR="008012ED">
        <w:t>fl</w:t>
      </w:r>
      <w:r w:rsidR="00C61CAB">
        <w:t>ight data generated by its C++ baseline</w:t>
      </w:r>
      <w:r w:rsidR="008012ED">
        <w:t xml:space="preserve"> as described in Bourg’s textbook.</w:t>
      </w:r>
      <w:r>
        <w:t xml:space="preserve"> </w:t>
      </w:r>
      <w:r w:rsidR="003A64BB">
        <w:t>To show a proof of concept of the flight simulator, b</w:t>
      </w:r>
      <w:r w:rsidR="00C61CAB">
        <w:t xml:space="preserve">oth the baseline </w:t>
      </w:r>
      <w:r>
        <w:t>pr</w:t>
      </w:r>
      <w:r w:rsidR="009A6115">
        <w:t xml:space="preserve">ogram </w:t>
      </w:r>
      <w:r w:rsidR="00C61CAB">
        <w:t xml:space="preserve">and our program </w:t>
      </w:r>
      <w:r w:rsidR="00992420">
        <w:t>will be compiled and ran with</w:t>
      </w:r>
      <w:r w:rsidR="009A6115">
        <w:t xml:space="preserve"> identical instructions as to how to maneuver the airplane a</w:t>
      </w:r>
      <w:r w:rsidR="00992420">
        <w:t xml:space="preserve">t the same </w:t>
      </w:r>
      <w:r w:rsidR="000A789A">
        <w:t>time</w:t>
      </w:r>
      <w:r w:rsidR="009A6115">
        <w:t xml:space="preserve"> during the simulation. </w:t>
      </w:r>
      <w:r w:rsidR="00924E64">
        <w:t>For a set amount of runtime, t</w:t>
      </w:r>
      <w:r w:rsidR="009A6115">
        <w:t xml:space="preserve">he simulation will output relevant data </w:t>
      </w:r>
      <w:r w:rsidR="00924E64">
        <w:t xml:space="preserve">variables describing the airplane at each frame. The resulting data will then be compared to determine the accuracy of our simulation. </w:t>
      </w:r>
      <w:r w:rsidR="00FB7BE3">
        <w:t>This comparison will show that our simulator works the same as the simulator provided</w:t>
      </w:r>
      <w:bookmarkStart w:id="87" w:name="_GoBack"/>
      <w:bookmarkEnd w:id="87"/>
      <w:r w:rsidR="00FB7BE3">
        <w:t xml:space="preserve"> by the textbook, and prove that the creation of a Rust based, ECS patterned flight simulator is possible. </w:t>
      </w:r>
      <w:r w:rsidR="009A6115">
        <w:t xml:space="preserve">The </w:t>
      </w:r>
      <w:r w:rsidR="00924E64">
        <w:t xml:space="preserve">specific </w:t>
      </w:r>
      <w:r w:rsidR="009A6115">
        <w:t xml:space="preserve">data outputted will be: </w:t>
      </w:r>
    </w:p>
    <w:p w14:paraId="74BB96FC" w14:textId="5DA94646" w:rsidR="009A6115" w:rsidRDefault="009A6115" w:rsidP="009A6115">
      <w:pPr>
        <w:pStyle w:val="ListParagraph"/>
        <w:numPr>
          <w:ilvl w:val="0"/>
          <w:numId w:val="23"/>
        </w:numPr>
      </w:pPr>
      <w:r>
        <w:t>Euler angles</w:t>
      </w:r>
    </w:p>
    <w:p w14:paraId="41F9E4F7" w14:textId="71CC809E" w:rsidR="009A6115" w:rsidRDefault="009A6115" w:rsidP="009A6115">
      <w:pPr>
        <w:pStyle w:val="ListParagraph"/>
        <w:numPr>
          <w:ilvl w:val="0"/>
          <w:numId w:val="23"/>
        </w:numPr>
      </w:pPr>
      <w:r>
        <w:t>Position coordinates</w:t>
      </w:r>
    </w:p>
    <w:p w14:paraId="4D6F2249" w14:textId="670AF440" w:rsidR="009A6115" w:rsidRDefault="009A6115" w:rsidP="009A6115">
      <w:pPr>
        <w:pStyle w:val="ListParagraph"/>
        <w:numPr>
          <w:ilvl w:val="0"/>
          <w:numId w:val="23"/>
        </w:numPr>
      </w:pPr>
      <w:r>
        <w:t>Speed</w:t>
      </w:r>
    </w:p>
    <w:p w14:paraId="2A491996" w14:textId="22DBE788" w:rsidR="009A6115" w:rsidRDefault="009A6115" w:rsidP="009A6115">
      <w:pPr>
        <w:pStyle w:val="ListParagraph"/>
        <w:numPr>
          <w:ilvl w:val="0"/>
          <w:numId w:val="23"/>
        </w:numPr>
      </w:pPr>
      <w:r>
        <w:t>Force of thrust</w:t>
      </w:r>
    </w:p>
    <w:p w14:paraId="3C1586D7" w14:textId="6187B063" w:rsidR="003A5272" w:rsidRDefault="009A6115" w:rsidP="003A5272">
      <w:pPr>
        <w:pStyle w:val="ListParagraph"/>
        <w:numPr>
          <w:ilvl w:val="0"/>
          <w:numId w:val="23"/>
        </w:numPr>
      </w:pPr>
      <w:r>
        <w:t>Time elapsed</w:t>
      </w:r>
    </w:p>
    <w:p w14:paraId="1A3EC418" w14:textId="3381B789" w:rsidR="00FB7BE3" w:rsidRDefault="0075499F" w:rsidP="003A5272">
      <w:pPr>
        <w:ind w:firstLine="360"/>
      </w:pPr>
      <w:r>
        <w:t xml:space="preserve">With the proof </w:t>
      </w:r>
      <w:r w:rsidR="00DA3CDF">
        <w:t>of concept shown, we will then observe</w:t>
      </w:r>
      <w:r>
        <w:t xml:space="preserve"> the technologies usefulness in </w:t>
      </w:r>
      <w:r w:rsidR="00DA3CDF">
        <w:t xml:space="preserve">the construction and result of the simulator. From there, we will conduct a performance experiment with our simulator and the baseline simulator. This experiment will be simply </w:t>
      </w:r>
      <w:r w:rsidR="00DA3CDF">
        <w:lastRenderedPageBreak/>
        <w:t xml:space="preserve">a runtime experiment, which will measure the computation times of the FDM. </w:t>
      </w:r>
      <w:r w:rsidR="003A64BB">
        <w:t>This experiment will use the same scenarios enacted in the proof of concept.</w:t>
      </w:r>
    </w:p>
    <w:p w14:paraId="15E42F2C" w14:textId="77777777" w:rsidR="00EA5AE9" w:rsidRDefault="00EA5AE9" w:rsidP="00EA5AE9">
      <w:r>
        <w:t xml:space="preserve">It is to be noted that, although we build a 2D simulator, it is primarily a byproduct of building the 3D simulator and merely serves as a stepping stone when talking about the 3D simulator. </w:t>
      </w:r>
    </w:p>
    <w:p w14:paraId="126ACDDA" w14:textId="4D2F0786" w:rsidR="00EA5AE9" w:rsidRDefault="00EA5AE9" w:rsidP="003A5272">
      <w:pPr>
        <w:ind w:firstLine="360"/>
      </w:pPr>
    </w:p>
    <w:p w14:paraId="20406BCF" w14:textId="5E93609D" w:rsidR="00EA5AE9" w:rsidRDefault="00EA5AE9" w:rsidP="003A5272">
      <w:pPr>
        <w:ind w:firstLine="360"/>
      </w:pPr>
    </w:p>
    <w:p w14:paraId="56EE5567" w14:textId="77777777" w:rsidR="00EA5AE9" w:rsidRDefault="00EA5AE9" w:rsidP="003A5272">
      <w:pPr>
        <w:ind w:firstLine="360"/>
      </w:pPr>
    </w:p>
    <w:p w14:paraId="5235F88B" w14:textId="12592710" w:rsidR="00251273" w:rsidRDefault="00F96855" w:rsidP="00BA0D42">
      <w:pPr>
        <w:pStyle w:val="Heading2"/>
        <w:spacing w:before="0"/>
      </w:pPr>
      <w:bookmarkStart w:id="88" w:name="_Toc52493303"/>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t xml:space="preserve">1.7 </w:t>
      </w:r>
      <w:r w:rsidR="00EC3664">
        <w:t>Assumptions/</w:t>
      </w:r>
      <w:r w:rsidR="00251273">
        <w:t>Limitations</w:t>
      </w:r>
      <w:bookmarkEnd w:id="88"/>
    </w:p>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 xml:space="preserve">(if I cannot find out how to simulate multiple planes in flightgear another limitation may be that for a sim with greater than 1 airplane, there is no graphics, or at least, only the one plane can be in the flightgear world, while the others are invisible, </w:t>
      </w:r>
      <w:r>
        <w:lastRenderedPageBreak/>
        <w:t>which seems to defeat the point of the simulation</w:t>
      </w:r>
      <w:r w:rsidR="003373F9">
        <w:t>. In that case collision would make sense to have because at least the console output can tell if a collision occurs)</w:t>
      </w:r>
    </w:p>
    <w:p w14:paraId="51159619" w14:textId="136AE4FB" w:rsidR="007E0124" w:rsidRDefault="00F96855" w:rsidP="00BA0D42">
      <w:pPr>
        <w:pStyle w:val="Heading2"/>
        <w:spacing w:before="0"/>
      </w:pPr>
      <w:bookmarkStart w:id="107" w:name="_Toc52493304"/>
      <w:r>
        <w:t xml:space="preserve">1.8 </w:t>
      </w:r>
      <w:r w:rsidR="008B570F">
        <w:t>Thesis Overview</w:t>
      </w:r>
      <w:bookmarkEnd w:id="107"/>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8" w:name="_Toc52493305"/>
      <w:r w:rsidRPr="006F3F05">
        <w:t xml:space="preserve">II. </w:t>
      </w:r>
      <w:r w:rsidR="00952CF8">
        <w:t>Background</w:t>
      </w:r>
      <w:bookmarkEnd w:id="108"/>
    </w:p>
    <w:p w14:paraId="1387DFAB" w14:textId="0659AC52" w:rsidR="00251273" w:rsidRDefault="00952CF8" w:rsidP="00BA0D42">
      <w:pPr>
        <w:pStyle w:val="Heading2"/>
        <w:spacing w:before="0"/>
      </w:pPr>
      <w:bookmarkStart w:id="109" w:name="_Toc52493306"/>
      <w:r>
        <w:t xml:space="preserve">2.1 </w:t>
      </w:r>
      <w:r w:rsidR="00251273">
        <w:t>Chapter Overview</w:t>
      </w:r>
      <w:bookmarkEnd w:id="109"/>
    </w:p>
    <w:p w14:paraId="31A89A6E" w14:textId="39D9903E"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10" w:name="_Toc52493307"/>
      <w:r>
        <w:rPr>
          <w:rFonts w:eastAsiaTheme="minorHAnsi"/>
        </w:rPr>
        <w:t>2.2</w:t>
      </w:r>
      <w:r w:rsidR="00E20B4B">
        <w:rPr>
          <w:rFonts w:eastAsiaTheme="minorHAnsi"/>
        </w:rPr>
        <w:t xml:space="preserve"> Physics of Flight Modeling</w:t>
      </w:r>
      <w:bookmarkEnd w:id="110"/>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 xml:space="preserve">With that, this </w:t>
      </w:r>
      <w:r w:rsidR="00033B9E">
        <w:lastRenderedPageBreak/>
        <w:t>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1"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1"/>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2"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2"/>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3"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3"/>
    </w:p>
    <w:p w14:paraId="3F27B4F9" w14:textId="3980986B" w:rsidR="00404CD6" w:rsidRPr="00404CD6" w:rsidRDefault="00404CD6" w:rsidP="00BA0D42">
      <w:pPr>
        <w:pStyle w:val="Heading3"/>
        <w:jc w:val="left"/>
      </w:pPr>
      <w:r>
        <w:lastRenderedPageBreak/>
        <w:t>2.2.4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4"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4"/>
    </w:p>
    <w:p w14:paraId="7DB85095" w14:textId="2AD2349A" w:rsidR="00062C7C" w:rsidRPr="00062C7C" w:rsidRDefault="00062C7C" w:rsidP="00BA0D42">
      <w:pPr>
        <w:pStyle w:val="Heading3"/>
        <w:jc w:val="left"/>
      </w:pPr>
      <w:r>
        <w:lastRenderedPageBreak/>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5"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5"/>
    </w:p>
    <w:p w14:paraId="270908EA" w14:textId="4DA7E801" w:rsidR="00242B32" w:rsidRPr="00242B32" w:rsidRDefault="00242B32" w:rsidP="00BA0D42">
      <w:pPr>
        <w:pStyle w:val="Heading3"/>
        <w:jc w:val="left"/>
      </w:pPr>
      <w:r>
        <w:lastRenderedPageBreak/>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6"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6"/>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lastRenderedPageBreak/>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F19902E" w:rsidR="009028D4" w:rsidRPr="00062C7C" w:rsidRDefault="009028D4" w:rsidP="00BA0D42">
      <w:pPr>
        <w:pStyle w:val="Heading3"/>
        <w:jc w:val="left"/>
      </w:pPr>
      <w:r>
        <w:lastRenderedPageBreak/>
        <w:t>2.2.5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7" w:name="_Toc52493308"/>
      <w:r>
        <w:rPr>
          <w:rFonts w:eastAsiaTheme="minorHAnsi"/>
        </w:rPr>
        <w:t>2.3</w:t>
      </w:r>
      <w:r w:rsidR="00E20B4B">
        <w:rPr>
          <w:rFonts w:eastAsiaTheme="minorHAnsi"/>
        </w:rPr>
        <w:t xml:space="preserve"> Entity Component System</w:t>
      </w:r>
      <w:bookmarkEnd w:id="117"/>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lastRenderedPageBreak/>
        <w:t>2.3.1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8"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8"/>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FB85BE9" w:rsidR="00276647" w:rsidRPr="00B1414F" w:rsidRDefault="00276647" w:rsidP="00BA0D42">
      <w:pPr>
        <w:pStyle w:val="Heading3"/>
        <w:jc w:val="left"/>
      </w:pPr>
      <w:r>
        <w:lastRenderedPageBreak/>
        <w:t>2.3.3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22BBF744" w:rsidR="00E20B4B" w:rsidRDefault="00E20B4B" w:rsidP="00BA0D42">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38889FCB" w14:textId="22D8FF28" w:rsidR="0081293B" w:rsidRDefault="0081293B" w:rsidP="0081293B">
      <w:pPr>
        <w:pStyle w:val="Heading3"/>
        <w:jc w:val="left"/>
      </w:pPr>
      <w:r>
        <w:t>2.3.5 ECS Overall</w:t>
      </w:r>
    </w:p>
    <w:p w14:paraId="52BD04F6" w14:textId="0487718B" w:rsidR="00BF622C" w:rsidRDefault="0081293B" w:rsidP="0081293B">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40DCCB17" w14:textId="0EC2A1AF" w:rsidR="00BF622C" w:rsidRPr="0081293B" w:rsidRDefault="00BF622C" w:rsidP="0081293B">
      <w:r>
        <w:tab/>
      </w:r>
    </w:p>
    <w:p w14:paraId="20099ECE" w14:textId="77777777" w:rsidR="0081293B" w:rsidRPr="000B5EE6" w:rsidRDefault="0081293B" w:rsidP="00BA0D42"/>
    <w:p w14:paraId="17381BC8" w14:textId="22135509" w:rsidR="00472FD6" w:rsidRPr="00472FD6" w:rsidRDefault="00BA0A6C" w:rsidP="0050217A">
      <w:pPr>
        <w:pStyle w:val="Heading2"/>
        <w:spacing w:before="0"/>
      </w:pPr>
      <w:bookmarkStart w:id="119" w:name="_Toc52493309"/>
      <w:r>
        <w:t>2.4</w:t>
      </w:r>
      <w:r w:rsidR="00952CF8">
        <w:t xml:space="preserve"> </w:t>
      </w:r>
      <w:r w:rsidR="00106CE0">
        <w:t>Rust</w:t>
      </w:r>
      <w:bookmarkEnd w:id="119"/>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20" w:name="_Ref49697517"/>
      <w:r>
        <w:t>E</w:t>
      </w:r>
      <w:r w:rsidR="00DB0B18" w:rsidRPr="00DB0B18">
        <w:t>xactly</w:t>
      </w:r>
      <w:r w:rsidR="00325F3B">
        <w:t xml:space="preserve"> one mutable reference</w:t>
      </w:r>
      <w:bookmarkEnd w:id="120"/>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40054952"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 xml:space="preserve">But the compiler is like a safety net because once the code compiles, the programmer knows it is safe and correct.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1" w:name="_Toc52493310"/>
      <w:r>
        <w:rPr>
          <w:rFonts w:eastAsiaTheme="minorHAnsi"/>
        </w:rPr>
        <w:t>2.5</w:t>
      </w:r>
      <w:r w:rsidR="00F907B0">
        <w:rPr>
          <w:rFonts w:eastAsiaTheme="minorHAnsi"/>
        </w:rPr>
        <w:t xml:space="preserve"> FlightGear</w:t>
      </w:r>
      <w:bookmarkEnd w:id="121"/>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2"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2"/>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3" w:name="_Toc496074964"/>
      <w:bookmarkStart w:id="124" w:name="_Toc496075138"/>
      <w:bookmarkStart w:id="125" w:name="_Toc496075296"/>
      <w:bookmarkStart w:id="126" w:name="_Toc496075361"/>
      <w:bookmarkStart w:id="127" w:name="_Toc496080605"/>
      <w:bookmarkStart w:id="128" w:name="_Toc497120308"/>
      <w:bookmarkStart w:id="129" w:name="_Toc503248605"/>
      <w:bookmarkStart w:id="130" w:name="_Toc504131180"/>
      <w:bookmarkStart w:id="131" w:name="_Toc504131382"/>
      <w:bookmarkStart w:id="132" w:name="_Toc504131537"/>
      <w:bookmarkStart w:id="133" w:name="_Toc52493312"/>
      <w:r w:rsidRPr="003F5979">
        <w:t>III.  Methodology</w:t>
      </w:r>
      <w:bookmarkEnd w:id="123"/>
      <w:bookmarkEnd w:id="124"/>
      <w:bookmarkEnd w:id="125"/>
      <w:bookmarkEnd w:id="126"/>
      <w:bookmarkEnd w:id="127"/>
      <w:bookmarkEnd w:id="128"/>
      <w:bookmarkEnd w:id="129"/>
      <w:bookmarkEnd w:id="130"/>
      <w:bookmarkEnd w:id="131"/>
      <w:bookmarkEnd w:id="132"/>
      <w:bookmarkEnd w:id="133"/>
    </w:p>
    <w:p w14:paraId="57348B3B" w14:textId="620139B2" w:rsidR="0083399B" w:rsidRDefault="0083399B" w:rsidP="0083399B">
      <w:pPr>
        <w:pStyle w:val="Heading2"/>
        <w:spacing w:before="0"/>
      </w:pPr>
      <w:r>
        <w:t>3.1 Chapter Overview</w:t>
      </w:r>
    </w:p>
    <w:p w14:paraId="640F4325" w14:textId="65122313" w:rsidR="0083399B" w:rsidRDefault="0083399B" w:rsidP="0083399B">
      <w:r>
        <w:tab/>
        <w:t xml:space="preserve">This chapter will discuss the research methods used in this thesis, including what has been accomplished and how it has been accomplished. </w:t>
      </w:r>
    </w:p>
    <w:p w14:paraId="45466F3C" w14:textId="230879DF" w:rsidR="00B01F9D" w:rsidRDefault="006637C5" w:rsidP="006637C5">
      <w:pPr>
        <w:pStyle w:val="Heading2"/>
        <w:spacing w:before="0"/>
      </w:pPr>
      <w:r>
        <w:t>3.2 Building the FDM</w:t>
      </w:r>
    </w:p>
    <w:p w14:paraId="3A2619DA" w14:textId="212E219D" w:rsidR="00B01F9D" w:rsidRDefault="00B01F9D" w:rsidP="00B01F9D">
      <w:pPr>
        <w:ind w:firstLine="720"/>
      </w:pPr>
      <w:r>
        <w:t xml:space="preserve">The approach to building a </w:t>
      </w:r>
      <w:r w:rsidR="006637C5">
        <w:t xml:space="preserve">FDM </w:t>
      </w:r>
      <w:r w:rsidR="005729D0">
        <w:t>in Rust began</w:t>
      </w:r>
      <w:r>
        <w:t xml:space="preserve"> with research in the programming of flight physics, which is typically implemented in games or simulations. There are two textbooks of great interest: </w:t>
      </w:r>
      <w:r w:rsidRPr="002F7602">
        <w:rPr>
          <w:i/>
        </w:rPr>
        <w:t>Physics for Game Developers</w:t>
      </w:r>
      <w:r>
        <w:t xml:space="preserve"> by David M. Bourg, and </w:t>
      </w:r>
      <w:r w:rsidRPr="002F7602">
        <w:rPr>
          <w:i/>
        </w:rPr>
        <w:t>Physics for Game Programmers</w:t>
      </w:r>
      <w:r>
        <w:t xml:space="preserve"> by Grant Palmer. Both of these books </w:t>
      </w:r>
      <w:r w:rsidR="006637C5">
        <w:t>provide</w:t>
      </w:r>
      <w:r w:rsidR="005729D0">
        <w:t>d</w:t>
      </w:r>
      <w:r w:rsidR="006637C5">
        <w:t xml:space="preserve"> the code for an </w:t>
      </w:r>
      <w:r>
        <w:t xml:space="preserve">FDM capable of being implemented in software. The main fundamental difference between the models is that Palmer’s model is in 2D, while Bourg’s model is in 3D. This means </w:t>
      </w:r>
      <w:r w:rsidR="005729D0">
        <w:t xml:space="preserve">that the 2D model only could move </w:t>
      </w:r>
      <w:r>
        <w:t xml:space="preserve">the airplane forward, and up and down. But the 3D model </w:t>
      </w:r>
      <w:r w:rsidR="005729D0">
        <w:t>introduced</w:t>
      </w:r>
      <w:r>
        <w:t xml:space="preserve"> the third dimension which allows the airplane to travel laterally, as wel</w:t>
      </w:r>
      <w:r w:rsidR="005729D0">
        <w:t>l. This third dimension requires</w:t>
      </w:r>
      <w:r>
        <w:t xml:space="preserve"> the use of more c</w:t>
      </w:r>
      <w:r w:rsidR="006637C5">
        <w:t xml:space="preserve">omplicated physics to track the </w:t>
      </w:r>
      <w:r>
        <w:t>airplanes orientation</w:t>
      </w:r>
      <w:r w:rsidR="005729D0">
        <w:t xml:space="preserve"> from rotations</w:t>
      </w:r>
      <w:r>
        <w:t xml:space="preserve">. </w:t>
      </w:r>
      <w:r w:rsidR="00C60F0E">
        <w:t>Because of the 3D FDM was more complicated, the 2D FDM</w:t>
      </w:r>
      <w:r w:rsidR="00D32ED9">
        <w:t xml:space="preserve"> served merely as a</w:t>
      </w:r>
      <w:r w:rsidR="00C60F0E">
        <w:t xml:space="preserve"> stepping stone to become comfortable with Rust, flight physics, and ECS.</w:t>
      </w:r>
      <w:r w:rsidR="00D32ED9">
        <w:t xml:space="preserve"> The 3D FDM is what will be demonstrated and tested, but it is worth mentioning that a 2D FDM was built</w:t>
      </w:r>
      <w:r w:rsidR="000A1E49">
        <w:t xml:space="preserve"> as a byproduct</w:t>
      </w:r>
      <w:r w:rsidR="00D32ED9">
        <w:t xml:space="preserve">. </w:t>
      </w:r>
    </w:p>
    <w:p w14:paraId="62BA9DDB" w14:textId="411C17B7" w:rsidR="00B01F9D" w:rsidRDefault="00B01F9D" w:rsidP="00B01F9D">
      <w:pPr>
        <w:ind w:firstLine="720"/>
      </w:pPr>
      <w:r>
        <w:t>With both FDMs available for reference, they can be wri</w:t>
      </w:r>
      <w:r w:rsidR="005729D0">
        <w:t>tten and implemented in Rust. But we began</w:t>
      </w:r>
      <w:r>
        <w:t xml:space="preserve"> with Palmer’s model because it is less complicated to handle 2D </w:t>
      </w:r>
      <w:r>
        <w:lastRenderedPageBreak/>
        <w:t>rather than</w:t>
      </w:r>
      <w:r w:rsidR="001A6024">
        <w:t xml:space="preserve"> 3D. </w:t>
      </w:r>
      <w:r w:rsidR="000773DD">
        <w:t xml:space="preserve">The 2D model was completed without the use of ECS at first in order to focus on getting the simulation to simply work first. </w:t>
      </w:r>
      <w:r w:rsidR="001A6024">
        <w:t xml:space="preserve">With that done, </w:t>
      </w:r>
      <w:r w:rsidR="000773DD">
        <w:t xml:space="preserve">however, </w:t>
      </w:r>
      <w:r w:rsidR="001A6024">
        <w:t>the FDM was</w:t>
      </w:r>
      <w:r w:rsidR="000773DD">
        <w:t xml:space="preserve"> be written as</w:t>
      </w:r>
      <w:r>
        <w:t xml:space="preserve"> an ECS using </w:t>
      </w:r>
      <w:r w:rsidR="001A6024">
        <w:t xml:space="preserve">the Rust crate called </w:t>
      </w:r>
      <w:r>
        <w:t>SPECS. Ideally, one would begin programming their software from the ground up as an ECS. However, with a</w:t>
      </w:r>
      <w:r w:rsidR="000773DD">
        <w:t xml:space="preserve"> firm grasp of ECS and SPECS, it was mostly straightforward to transform the 2D FDM from</w:t>
      </w:r>
      <w:r>
        <w:t xml:space="preserve"> OOP into an ECS. With the experienced gained from writing Palmer’s 2D model as an ECS, Bourg’s 3D model can be built in the same manner. There are very limited resources available describing the process of writing code as an ECS, especially in Rust. The resources used in this thesis boil down to YouTube videos sponsored by Unity, a high-profile proponent of the ECS architecture, and </w:t>
      </w:r>
      <w:r w:rsidRPr="0094619D">
        <w:rPr>
          <w:i/>
        </w:rPr>
        <w:t>The Specs Book</w:t>
      </w:r>
      <w:r>
        <w:t xml:space="preserve">, which is the official documentation on the SPECS framework for Rust. </w:t>
      </w:r>
    </w:p>
    <w:p w14:paraId="32DCBFFE" w14:textId="3B0AC8D3" w:rsidR="00996EDA" w:rsidRDefault="00996EDA" w:rsidP="00996EDA">
      <w:pPr>
        <w:pStyle w:val="Heading2"/>
        <w:spacing w:before="0"/>
      </w:pPr>
      <w:r>
        <w:t xml:space="preserve">3.2 </w:t>
      </w:r>
      <w:r w:rsidR="00D32ED9">
        <w:t>Demonstrating the FDM</w:t>
      </w:r>
    </w:p>
    <w:p w14:paraId="2DD69DCE" w14:textId="77777777" w:rsidR="00376224" w:rsidRDefault="00554F1C" w:rsidP="00376224">
      <w:pPr>
        <w:ind w:firstLine="360"/>
      </w:pPr>
      <w:r>
        <w:tab/>
        <w:t xml:space="preserve">The proof of concept of the Rust based, ECS patterned 3D FDM is demonstrated by showing that it matches the flight data outputted by the FDM that it is based upon. </w:t>
      </w:r>
      <w:r w:rsidR="0002403D">
        <w:t xml:space="preserve">The code for baseline FDM is provided by David Bourg, the author of </w:t>
      </w:r>
      <w:r w:rsidR="0002403D" w:rsidRPr="0002403D">
        <w:rPr>
          <w:i/>
        </w:rPr>
        <w:t>Physics for Game Developers</w:t>
      </w:r>
      <w:r w:rsidR="0002403D">
        <w:t xml:space="preserve">. It is written in C++ with an OOP design. </w:t>
      </w:r>
      <w:r w:rsidR="00A2096D">
        <w:t xml:space="preserve">The simulator will be compiled and ran in Visual Studio 2019 Community Edition. The output of the simulator will be printed to console, whether that be in Linux or Windows.  </w:t>
      </w:r>
      <w:r w:rsidR="00376224">
        <w:t xml:space="preserve">The specific data outputted will be: </w:t>
      </w:r>
    </w:p>
    <w:p w14:paraId="0969BF88" w14:textId="7441AE4E" w:rsidR="00376224" w:rsidRDefault="00376224" w:rsidP="00376224">
      <w:pPr>
        <w:pStyle w:val="ListParagraph"/>
        <w:numPr>
          <w:ilvl w:val="0"/>
          <w:numId w:val="23"/>
        </w:numPr>
      </w:pPr>
      <w:r>
        <w:t>Position coordinates</w:t>
      </w:r>
    </w:p>
    <w:p w14:paraId="16C8EDA9" w14:textId="19E82845" w:rsidR="00376224" w:rsidRDefault="00376224" w:rsidP="00376224">
      <w:pPr>
        <w:pStyle w:val="ListParagraph"/>
        <w:numPr>
          <w:ilvl w:val="0"/>
          <w:numId w:val="23"/>
        </w:numPr>
      </w:pPr>
      <w:r>
        <w:t>Euler angles</w:t>
      </w:r>
    </w:p>
    <w:p w14:paraId="38E58419" w14:textId="77777777" w:rsidR="00376224" w:rsidRDefault="00376224" w:rsidP="00376224">
      <w:pPr>
        <w:pStyle w:val="ListParagraph"/>
        <w:numPr>
          <w:ilvl w:val="0"/>
          <w:numId w:val="23"/>
        </w:numPr>
      </w:pPr>
      <w:r>
        <w:t>Speed</w:t>
      </w:r>
    </w:p>
    <w:p w14:paraId="580975B1" w14:textId="77777777" w:rsidR="00376224" w:rsidRDefault="00376224" w:rsidP="00376224">
      <w:pPr>
        <w:pStyle w:val="ListParagraph"/>
        <w:numPr>
          <w:ilvl w:val="0"/>
          <w:numId w:val="23"/>
        </w:numPr>
      </w:pPr>
      <w:r>
        <w:t>Force of thrust</w:t>
      </w:r>
    </w:p>
    <w:p w14:paraId="7DF4F37E" w14:textId="77777777" w:rsidR="00376224" w:rsidRDefault="00376224" w:rsidP="00376224">
      <w:pPr>
        <w:pStyle w:val="ListParagraph"/>
        <w:numPr>
          <w:ilvl w:val="0"/>
          <w:numId w:val="23"/>
        </w:numPr>
      </w:pPr>
      <w:r>
        <w:lastRenderedPageBreak/>
        <w:t>Time elapsed</w:t>
      </w:r>
    </w:p>
    <w:p w14:paraId="6DC695E4" w14:textId="7981A0A8" w:rsidR="00996EDA" w:rsidRDefault="00376224" w:rsidP="00996EDA">
      <w:r>
        <w:t xml:space="preserve">This data contains all that is necessary </w:t>
      </w:r>
      <w:r w:rsidR="00A77C3B">
        <w:t>variables</w:t>
      </w:r>
      <w:r>
        <w:t xml:space="preserve"> demonstrate the alignment of our simulator with the baseline. </w:t>
      </w:r>
      <w:r w:rsidR="00E027B3">
        <w:t>Specifically, t</w:t>
      </w:r>
      <w:r>
        <w:t>he Position coordinates show that the airplane is in fact flying through space</w:t>
      </w:r>
      <w:r w:rsidR="004B10FB">
        <w:t>.</w:t>
      </w:r>
      <w:r w:rsidR="00A77C3B">
        <w:t xml:space="preserve"> T</w:t>
      </w:r>
      <w:r w:rsidR="004B10FB">
        <w:t xml:space="preserve">he Euler angles show that the quaternions are functioning correctly, that is, the rotations are working. </w:t>
      </w:r>
      <w:r w:rsidR="00A77C3B">
        <w:t>The Time elapsed vari</w:t>
      </w:r>
    </w:p>
    <w:p w14:paraId="7CFD527A" w14:textId="77777777" w:rsidR="00637822" w:rsidRDefault="00637822" w:rsidP="00996EDA"/>
    <w:p w14:paraId="3591EAF7" w14:textId="79C398BE" w:rsidR="00A77C3B" w:rsidRDefault="001B5383" w:rsidP="00996EDA">
      <w:r>
        <w:t>Benchmark create many and compare perform. Understand process all 1000 and see how long. May not be faster but can connect to other stuff</w:t>
      </w:r>
    </w:p>
    <w:p w14:paraId="4D999F26" w14:textId="77777777" w:rsidR="00B01F9D" w:rsidRPr="00B01F9D" w:rsidRDefault="00B01F9D" w:rsidP="00B01F9D"/>
    <w:p w14:paraId="3164BC8E" w14:textId="77777777" w:rsidR="00251273" w:rsidRDefault="000615AF" w:rsidP="003D7E9C">
      <w:pPr>
        <w:pStyle w:val="BodyText"/>
      </w:pPr>
      <w:r>
        <w:t>Text</w:t>
      </w:r>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4" w:name="_Toc52493316"/>
      <w:r w:rsidRPr="00945D24">
        <w:t>IV.  Analysis and Results</w:t>
      </w:r>
      <w:bookmarkEnd w:id="134"/>
    </w:p>
    <w:p w14:paraId="5E84D509" w14:textId="44A513B2" w:rsidR="00251273" w:rsidRDefault="00251273" w:rsidP="003D7E9C">
      <w:pPr>
        <w:pStyle w:val="Heading2"/>
      </w:pPr>
      <w:bookmarkStart w:id="135" w:name="_Toc52493317"/>
      <w:r>
        <w:t>Chapter Overview</w:t>
      </w:r>
      <w:bookmarkEnd w:id="135"/>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6" w:name="_Toc52493318"/>
      <w:r>
        <w:t>Results of Simulation Scenarios</w:t>
      </w:r>
      <w:bookmarkEnd w:id="136"/>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7" w:name="_Toc52493319"/>
      <w:r>
        <w:t>Investigative Questions Answered</w:t>
      </w:r>
      <w:bookmarkEnd w:id="137"/>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8" w:name="_Toc52493320"/>
      <w:r>
        <w:t>Summary</w:t>
      </w:r>
      <w:bookmarkEnd w:id="138"/>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39" w:name="_Toc52493321"/>
      <w:r>
        <w:lastRenderedPageBreak/>
        <w:t>V.  Conclusions and Recommendations</w:t>
      </w:r>
      <w:bookmarkEnd w:id="139"/>
    </w:p>
    <w:p w14:paraId="0E3C2338" w14:textId="11900633" w:rsidR="00251273" w:rsidRDefault="00251273" w:rsidP="003D7E9C">
      <w:pPr>
        <w:pStyle w:val="Heading2"/>
      </w:pPr>
      <w:bookmarkStart w:id="140" w:name="_Toc52493322"/>
      <w:r>
        <w:t>Chapter Overview</w:t>
      </w:r>
      <w:bookmarkEnd w:id="140"/>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1" w:name="_Toc52493323"/>
      <w:r>
        <w:t>Conclusions of Research</w:t>
      </w:r>
      <w:bookmarkEnd w:id="141"/>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2" w:name="_Toc52493324"/>
      <w:r>
        <w:t>Significance of Research</w:t>
      </w:r>
      <w:bookmarkEnd w:id="142"/>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3" w:name="_Toc52493325"/>
      <w:r>
        <w:t>Recommendations for Action</w:t>
      </w:r>
      <w:bookmarkEnd w:id="143"/>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4" w:name="_Toc52493326"/>
      <w:r>
        <w:t>Recommendations for Future Research</w:t>
      </w:r>
      <w:bookmarkEnd w:id="144"/>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5" w:name="_Toc52493327"/>
      <w:r>
        <w:t>Summary</w:t>
      </w:r>
      <w:bookmarkEnd w:id="145"/>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6"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6"/>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7" w:name="_Toc493484480"/>
      <w:bookmarkStart w:id="148" w:name="_Toc493484720"/>
      <w:bookmarkStart w:id="149" w:name="_Toc494527317"/>
      <w:bookmarkStart w:id="150" w:name="_Toc495221484"/>
      <w:bookmarkStart w:id="151" w:name="_Toc495663200"/>
      <w:bookmarkStart w:id="152" w:name="_Toc495826223"/>
      <w:bookmarkStart w:id="153" w:name="_Toc495826331"/>
      <w:bookmarkStart w:id="154" w:name="_Toc495999072"/>
      <w:bookmarkStart w:id="155" w:name="_Toc496074870"/>
      <w:bookmarkStart w:id="156" w:name="_Toc496074966"/>
      <w:bookmarkStart w:id="157" w:name="_Toc496075140"/>
      <w:bookmarkStart w:id="158" w:name="_Toc496075298"/>
      <w:bookmarkStart w:id="159" w:name="_Toc496075363"/>
      <w:bookmarkStart w:id="160" w:name="_Toc496080607"/>
      <w:bookmarkStart w:id="161" w:name="_Toc497120310"/>
      <w:bookmarkStart w:id="162" w:name="_Toc503248614"/>
      <w:bookmarkStart w:id="163" w:name="_Toc504131206"/>
      <w:bookmarkStart w:id="164" w:name="_Toc504131408"/>
      <w:bookmarkStart w:id="165" w:name="_Toc504131563"/>
      <w:bookmarkStart w:id="166" w:name="_Toc1369874"/>
      <w:bookmarkStart w:id="167" w:name="_Toc235956796"/>
      <w:bookmarkStart w:id="168" w:name="_Toc52493329"/>
      <w:r w:rsidRPr="003F5979">
        <w:lastRenderedPageBreak/>
        <w:t>Bibliography</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18D9BE86" w:rsidR="00E333CB" w:rsidRPr="0094234E"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10521" w:rsidRDefault="00B10521">
      <w:pPr>
        <w:spacing w:line="240" w:lineRule="auto"/>
      </w:pPr>
      <w:r>
        <w:separator/>
      </w:r>
    </w:p>
  </w:endnote>
  <w:endnote w:type="continuationSeparator" w:id="0">
    <w:p w14:paraId="24D9699E" w14:textId="77777777" w:rsidR="00B10521" w:rsidRDefault="00B10521">
      <w:pPr>
        <w:spacing w:line="240" w:lineRule="auto"/>
      </w:pPr>
      <w:r>
        <w:continuationSeparator/>
      </w:r>
    </w:p>
  </w:endnote>
  <w:endnote w:type="continuationNotice" w:id="1">
    <w:p w14:paraId="26A9CADE" w14:textId="77777777" w:rsidR="00B10521" w:rsidRDefault="00B105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10521" w:rsidRDefault="00B10521"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446FD2C" w:rsidR="00B10521" w:rsidRDefault="00B10521">
    <w:pPr>
      <w:pStyle w:val="Footer"/>
      <w:jc w:val="center"/>
    </w:pPr>
    <w:r>
      <w:fldChar w:fldCharType="begin"/>
    </w:r>
    <w:r>
      <w:instrText xml:space="preserve"> PAGE   \* MERGEFORMAT </w:instrText>
    </w:r>
    <w:r>
      <w:fldChar w:fldCharType="separate"/>
    </w:r>
    <w:r w:rsidR="00B7419A">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10521" w:rsidRDefault="00B10521">
      <w:pPr>
        <w:spacing w:line="240" w:lineRule="auto"/>
      </w:pPr>
      <w:r>
        <w:separator/>
      </w:r>
    </w:p>
  </w:footnote>
  <w:footnote w:type="continuationSeparator" w:id="0">
    <w:p w14:paraId="0BDD8DED" w14:textId="77777777" w:rsidR="00B10521" w:rsidRDefault="00B10521">
      <w:pPr>
        <w:spacing w:line="240" w:lineRule="auto"/>
      </w:pPr>
      <w:r>
        <w:continuationSeparator/>
      </w:r>
    </w:p>
  </w:footnote>
  <w:footnote w:type="continuationNotice" w:id="1">
    <w:p w14:paraId="3A61979E" w14:textId="77777777" w:rsidR="00B10521" w:rsidRDefault="00B10521">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2"/>
  </w:num>
  <w:num w:numId="3">
    <w:abstractNumId w:val="21"/>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 w:numId="2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78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D5A"/>
    <w:rsid w:val="000059E6"/>
    <w:rsid w:val="00005C02"/>
    <w:rsid w:val="00006334"/>
    <w:rsid w:val="00006474"/>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2293"/>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5719"/>
    <w:rsid w:val="0006779B"/>
    <w:rsid w:val="000721E2"/>
    <w:rsid w:val="00072F71"/>
    <w:rsid w:val="00075330"/>
    <w:rsid w:val="00077228"/>
    <w:rsid w:val="000773DD"/>
    <w:rsid w:val="0007784C"/>
    <w:rsid w:val="00077944"/>
    <w:rsid w:val="00080019"/>
    <w:rsid w:val="0008111D"/>
    <w:rsid w:val="000817B9"/>
    <w:rsid w:val="00083350"/>
    <w:rsid w:val="00083859"/>
    <w:rsid w:val="00084A3D"/>
    <w:rsid w:val="00084C68"/>
    <w:rsid w:val="00084E0A"/>
    <w:rsid w:val="00084EFE"/>
    <w:rsid w:val="000856E8"/>
    <w:rsid w:val="00086413"/>
    <w:rsid w:val="00090BB6"/>
    <w:rsid w:val="00090DD8"/>
    <w:rsid w:val="00090E7C"/>
    <w:rsid w:val="000926FC"/>
    <w:rsid w:val="00094178"/>
    <w:rsid w:val="0009486C"/>
    <w:rsid w:val="00096B78"/>
    <w:rsid w:val="000978E3"/>
    <w:rsid w:val="000A1975"/>
    <w:rsid w:val="000A1D24"/>
    <w:rsid w:val="000A1E12"/>
    <w:rsid w:val="000A1E49"/>
    <w:rsid w:val="000A5FC5"/>
    <w:rsid w:val="000A7647"/>
    <w:rsid w:val="000A7840"/>
    <w:rsid w:val="000A789A"/>
    <w:rsid w:val="000B038D"/>
    <w:rsid w:val="000B0852"/>
    <w:rsid w:val="000B3494"/>
    <w:rsid w:val="000B47F3"/>
    <w:rsid w:val="000B4C1D"/>
    <w:rsid w:val="000B5EE6"/>
    <w:rsid w:val="000B6088"/>
    <w:rsid w:val="000C01DF"/>
    <w:rsid w:val="000C262C"/>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4BA"/>
    <w:rsid w:val="000F27C4"/>
    <w:rsid w:val="000F332C"/>
    <w:rsid w:val="000F4EBE"/>
    <w:rsid w:val="000F51CD"/>
    <w:rsid w:val="000F549A"/>
    <w:rsid w:val="000F7587"/>
    <w:rsid w:val="00101DF6"/>
    <w:rsid w:val="00105C73"/>
    <w:rsid w:val="00106666"/>
    <w:rsid w:val="00106CE0"/>
    <w:rsid w:val="00110570"/>
    <w:rsid w:val="00110F45"/>
    <w:rsid w:val="00111219"/>
    <w:rsid w:val="00113870"/>
    <w:rsid w:val="00114C20"/>
    <w:rsid w:val="00117019"/>
    <w:rsid w:val="00117CB0"/>
    <w:rsid w:val="0012020A"/>
    <w:rsid w:val="001224C1"/>
    <w:rsid w:val="0012277C"/>
    <w:rsid w:val="001228B4"/>
    <w:rsid w:val="00123E4C"/>
    <w:rsid w:val="001247E6"/>
    <w:rsid w:val="00127138"/>
    <w:rsid w:val="001308BD"/>
    <w:rsid w:val="001309BA"/>
    <w:rsid w:val="0013412E"/>
    <w:rsid w:val="001352DB"/>
    <w:rsid w:val="00136C52"/>
    <w:rsid w:val="00137AEB"/>
    <w:rsid w:val="00137C6E"/>
    <w:rsid w:val="00140BE3"/>
    <w:rsid w:val="00140E21"/>
    <w:rsid w:val="00140F7F"/>
    <w:rsid w:val="0014287F"/>
    <w:rsid w:val="00142A88"/>
    <w:rsid w:val="0014440C"/>
    <w:rsid w:val="00144B0E"/>
    <w:rsid w:val="00145815"/>
    <w:rsid w:val="001458EA"/>
    <w:rsid w:val="00145D7B"/>
    <w:rsid w:val="00151AA8"/>
    <w:rsid w:val="001520C0"/>
    <w:rsid w:val="00152C36"/>
    <w:rsid w:val="001530AD"/>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5CD"/>
    <w:rsid w:val="00181C36"/>
    <w:rsid w:val="001824D5"/>
    <w:rsid w:val="0018300B"/>
    <w:rsid w:val="001830BE"/>
    <w:rsid w:val="001850BB"/>
    <w:rsid w:val="00185EAD"/>
    <w:rsid w:val="001865DA"/>
    <w:rsid w:val="0018799A"/>
    <w:rsid w:val="00187EB3"/>
    <w:rsid w:val="00190178"/>
    <w:rsid w:val="00190BBA"/>
    <w:rsid w:val="0019273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552"/>
    <w:rsid w:val="001E5F6F"/>
    <w:rsid w:val="001E6659"/>
    <w:rsid w:val="001E6AF8"/>
    <w:rsid w:val="001F074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21696"/>
    <w:rsid w:val="00221A49"/>
    <w:rsid w:val="00225DFB"/>
    <w:rsid w:val="002278CF"/>
    <w:rsid w:val="00233465"/>
    <w:rsid w:val="0023360A"/>
    <w:rsid w:val="00236827"/>
    <w:rsid w:val="00240342"/>
    <w:rsid w:val="00242B32"/>
    <w:rsid w:val="00242CA5"/>
    <w:rsid w:val="00244B00"/>
    <w:rsid w:val="00245221"/>
    <w:rsid w:val="0024765B"/>
    <w:rsid w:val="002509C9"/>
    <w:rsid w:val="00250E7D"/>
    <w:rsid w:val="00250FBF"/>
    <w:rsid w:val="00251273"/>
    <w:rsid w:val="00252839"/>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64D3"/>
    <w:rsid w:val="00276647"/>
    <w:rsid w:val="00281A5B"/>
    <w:rsid w:val="002833F1"/>
    <w:rsid w:val="00283CE3"/>
    <w:rsid w:val="00284343"/>
    <w:rsid w:val="002849C4"/>
    <w:rsid w:val="00284CC7"/>
    <w:rsid w:val="002856C4"/>
    <w:rsid w:val="00286C75"/>
    <w:rsid w:val="00286CAA"/>
    <w:rsid w:val="00291141"/>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426B"/>
    <w:rsid w:val="002B5296"/>
    <w:rsid w:val="002B5703"/>
    <w:rsid w:val="002B5BA1"/>
    <w:rsid w:val="002B655F"/>
    <w:rsid w:val="002C1467"/>
    <w:rsid w:val="002C1E28"/>
    <w:rsid w:val="002C2049"/>
    <w:rsid w:val="002C2F75"/>
    <w:rsid w:val="002C33E7"/>
    <w:rsid w:val="002C36A2"/>
    <w:rsid w:val="002C3931"/>
    <w:rsid w:val="002C5B8B"/>
    <w:rsid w:val="002D069E"/>
    <w:rsid w:val="002D10B7"/>
    <w:rsid w:val="002D389C"/>
    <w:rsid w:val="002D3A1B"/>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2CEA"/>
    <w:rsid w:val="00302F3B"/>
    <w:rsid w:val="003044EE"/>
    <w:rsid w:val="003048D0"/>
    <w:rsid w:val="0030510E"/>
    <w:rsid w:val="0030717C"/>
    <w:rsid w:val="00307220"/>
    <w:rsid w:val="00311D28"/>
    <w:rsid w:val="003125EB"/>
    <w:rsid w:val="00312A5B"/>
    <w:rsid w:val="00312C4C"/>
    <w:rsid w:val="003136CF"/>
    <w:rsid w:val="00313BE0"/>
    <w:rsid w:val="00313F50"/>
    <w:rsid w:val="00314D6E"/>
    <w:rsid w:val="0031595F"/>
    <w:rsid w:val="00317EAE"/>
    <w:rsid w:val="00320127"/>
    <w:rsid w:val="00320542"/>
    <w:rsid w:val="00320F00"/>
    <w:rsid w:val="0032486A"/>
    <w:rsid w:val="00325F3B"/>
    <w:rsid w:val="0032675A"/>
    <w:rsid w:val="00326D5B"/>
    <w:rsid w:val="003270AE"/>
    <w:rsid w:val="00327625"/>
    <w:rsid w:val="003305EA"/>
    <w:rsid w:val="00331730"/>
    <w:rsid w:val="003327A7"/>
    <w:rsid w:val="00332890"/>
    <w:rsid w:val="00332A14"/>
    <w:rsid w:val="003340F5"/>
    <w:rsid w:val="003351CD"/>
    <w:rsid w:val="00335893"/>
    <w:rsid w:val="00336015"/>
    <w:rsid w:val="0033684A"/>
    <w:rsid w:val="003373F9"/>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67EAC"/>
    <w:rsid w:val="0037088B"/>
    <w:rsid w:val="003748A3"/>
    <w:rsid w:val="0037524F"/>
    <w:rsid w:val="00376224"/>
    <w:rsid w:val="00376FAF"/>
    <w:rsid w:val="003807AE"/>
    <w:rsid w:val="00380CB0"/>
    <w:rsid w:val="00383E89"/>
    <w:rsid w:val="00383F64"/>
    <w:rsid w:val="0038524A"/>
    <w:rsid w:val="0038581A"/>
    <w:rsid w:val="00386820"/>
    <w:rsid w:val="00386C92"/>
    <w:rsid w:val="00386E39"/>
    <w:rsid w:val="003877D0"/>
    <w:rsid w:val="00391472"/>
    <w:rsid w:val="00392DF3"/>
    <w:rsid w:val="003934D0"/>
    <w:rsid w:val="003953B7"/>
    <w:rsid w:val="003A105B"/>
    <w:rsid w:val="003A155D"/>
    <w:rsid w:val="003A2295"/>
    <w:rsid w:val="003A333F"/>
    <w:rsid w:val="003A39B7"/>
    <w:rsid w:val="003A469E"/>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516"/>
    <w:rsid w:val="003C07A0"/>
    <w:rsid w:val="003C0BD3"/>
    <w:rsid w:val="003C0F54"/>
    <w:rsid w:val="003C185E"/>
    <w:rsid w:val="003C36DC"/>
    <w:rsid w:val="003C385F"/>
    <w:rsid w:val="003C43F4"/>
    <w:rsid w:val="003C4607"/>
    <w:rsid w:val="003C4C7E"/>
    <w:rsid w:val="003C5EE7"/>
    <w:rsid w:val="003C6D81"/>
    <w:rsid w:val="003C7FAE"/>
    <w:rsid w:val="003D0F76"/>
    <w:rsid w:val="003D481E"/>
    <w:rsid w:val="003D48E1"/>
    <w:rsid w:val="003D5478"/>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60B3"/>
    <w:rsid w:val="00411248"/>
    <w:rsid w:val="00411427"/>
    <w:rsid w:val="00412573"/>
    <w:rsid w:val="00412C92"/>
    <w:rsid w:val="00412CF4"/>
    <w:rsid w:val="00412ED0"/>
    <w:rsid w:val="00413163"/>
    <w:rsid w:val="00413F0F"/>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2FD6"/>
    <w:rsid w:val="004739BE"/>
    <w:rsid w:val="00475173"/>
    <w:rsid w:val="00476317"/>
    <w:rsid w:val="0048027B"/>
    <w:rsid w:val="00480784"/>
    <w:rsid w:val="00481CF6"/>
    <w:rsid w:val="004849EE"/>
    <w:rsid w:val="00487D07"/>
    <w:rsid w:val="004920FD"/>
    <w:rsid w:val="00492714"/>
    <w:rsid w:val="00492FD8"/>
    <w:rsid w:val="00494BD0"/>
    <w:rsid w:val="0049730D"/>
    <w:rsid w:val="00497B2E"/>
    <w:rsid w:val="004A021B"/>
    <w:rsid w:val="004A0892"/>
    <w:rsid w:val="004A15AC"/>
    <w:rsid w:val="004A347D"/>
    <w:rsid w:val="004A3D21"/>
    <w:rsid w:val="004A414C"/>
    <w:rsid w:val="004A47BF"/>
    <w:rsid w:val="004A4C45"/>
    <w:rsid w:val="004A64FD"/>
    <w:rsid w:val="004A6708"/>
    <w:rsid w:val="004A6ED8"/>
    <w:rsid w:val="004A77B1"/>
    <w:rsid w:val="004A7D67"/>
    <w:rsid w:val="004B078D"/>
    <w:rsid w:val="004B10FB"/>
    <w:rsid w:val="004B1B90"/>
    <w:rsid w:val="004B1BD6"/>
    <w:rsid w:val="004B1E25"/>
    <w:rsid w:val="004B2E1A"/>
    <w:rsid w:val="004B358E"/>
    <w:rsid w:val="004B3B0D"/>
    <w:rsid w:val="004B400C"/>
    <w:rsid w:val="004B5E9A"/>
    <w:rsid w:val="004B6CE9"/>
    <w:rsid w:val="004C117F"/>
    <w:rsid w:val="004C13D6"/>
    <w:rsid w:val="004C2300"/>
    <w:rsid w:val="004C2B06"/>
    <w:rsid w:val="004C4BDE"/>
    <w:rsid w:val="004C6517"/>
    <w:rsid w:val="004C735B"/>
    <w:rsid w:val="004C7BE3"/>
    <w:rsid w:val="004D02AB"/>
    <w:rsid w:val="004D15FE"/>
    <w:rsid w:val="004D2058"/>
    <w:rsid w:val="004D36D8"/>
    <w:rsid w:val="004D3E16"/>
    <w:rsid w:val="004D473C"/>
    <w:rsid w:val="004D6091"/>
    <w:rsid w:val="004D660A"/>
    <w:rsid w:val="004D712C"/>
    <w:rsid w:val="004D79AB"/>
    <w:rsid w:val="004D7E03"/>
    <w:rsid w:val="004E0D61"/>
    <w:rsid w:val="004E0F28"/>
    <w:rsid w:val="004E292B"/>
    <w:rsid w:val="004E555F"/>
    <w:rsid w:val="004E6B6D"/>
    <w:rsid w:val="004E7EF0"/>
    <w:rsid w:val="004F0D76"/>
    <w:rsid w:val="004F212C"/>
    <w:rsid w:val="004F2791"/>
    <w:rsid w:val="004F3B25"/>
    <w:rsid w:val="004F4594"/>
    <w:rsid w:val="004F4861"/>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6A25"/>
    <w:rsid w:val="00537B4F"/>
    <w:rsid w:val="00541579"/>
    <w:rsid w:val="00541D07"/>
    <w:rsid w:val="005436F5"/>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74C0"/>
    <w:rsid w:val="00577EBB"/>
    <w:rsid w:val="00582364"/>
    <w:rsid w:val="00582ADD"/>
    <w:rsid w:val="00583260"/>
    <w:rsid w:val="005835E6"/>
    <w:rsid w:val="00583B94"/>
    <w:rsid w:val="005840E7"/>
    <w:rsid w:val="00584D7A"/>
    <w:rsid w:val="00585F0B"/>
    <w:rsid w:val="0058630D"/>
    <w:rsid w:val="00586C72"/>
    <w:rsid w:val="005903EA"/>
    <w:rsid w:val="00590F03"/>
    <w:rsid w:val="00592899"/>
    <w:rsid w:val="00592A2E"/>
    <w:rsid w:val="00593114"/>
    <w:rsid w:val="005948BD"/>
    <w:rsid w:val="00594FD9"/>
    <w:rsid w:val="005959D6"/>
    <w:rsid w:val="00595C26"/>
    <w:rsid w:val="00596606"/>
    <w:rsid w:val="00596E7D"/>
    <w:rsid w:val="005A1C20"/>
    <w:rsid w:val="005A3596"/>
    <w:rsid w:val="005A43AE"/>
    <w:rsid w:val="005A6D62"/>
    <w:rsid w:val="005A7093"/>
    <w:rsid w:val="005A71EA"/>
    <w:rsid w:val="005A7BB5"/>
    <w:rsid w:val="005B25FB"/>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96B"/>
    <w:rsid w:val="00603C73"/>
    <w:rsid w:val="006044B0"/>
    <w:rsid w:val="006046E0"/>
    <w:rsid w:val="0060540B"/>
    <w:rsid w:val="00605735"/>
    <w:rsid w:val="006057DB"/>
    <w:rsid w:val="006064FB"/>
    <w:rsid w:val="006065BC"/>
    <w:rsid w:val="006070A6"/>
    <w:rsid w:val="006072D3"/>
    <w:rsid w:val="0060779A"/>
    <w:rsid w:val="00611BFE"/>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7822"/>
    <w:rsid w:val="0064106B"/>
    <w:rsid w:val="006423CD"/>
    <w:rsid w:val="00643138"/>
    <w:rsid w:val="00646AA3"/>
    <w:rsid w:val="0065041C"/>
    <w:rsid w:val="0065125A"/>
    <w:rsid w:val="00651319"/>
    <w:rsid w:val="00653BAF"/>
    <w:rsid w:val="006550C3"/>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F"/>
    <w:rsid w:val="0069695C"/>
    <w:rsid w:val="006A03E8"/>
    <w:rsid w:val="006A0807"/>
    <w:rsid w:val="006A3565"/>
    <w:rsid w:val="006A390F"/>
    <w:rsid w:val="006A4BBC"/>
    <w:rsid w:val="006A69AC"/>
    <w:rsid w:val="006A79E7"/>
    <w:rsid w:val="006B038D"/>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D8A"/>
    <w:rsid w:val="006D2A7D"/>
    <w:rsid w:val="006D2F95"/>
    <w:rsid w:val="006D3961"/>
    <w:rsid w:val="006D3BBB"/>
    <w:rsid w:val="006D621D"/>
    <w:rsid w:val="006E0478"/>
    <w:rsid w:val="006E04C2"/>
    <w:rsid w:val="006E0CD2"/>
    <w:rsid w:val="006E4255"/>
    <w:rsid w:val="006E46B5"/>
    <w:rsid w:val="006E46DE"/>
    <w:rsid w:val="006E58A3"/>
    <w:rsid w:val="006F0623"/>
    <w:rsid w:val="006F264E"/>
    <w:rsid w:val="006F29F2"/>
    <w:rsid w:val="006F2C51"/>
    <w:rsid w:val="006F3F05"/>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54"/>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11BB"/>
    <w:rsid w:val="00763689"/>
    <w:rsid w:val="00764575"/>
    <w:rsid w:val="00764B56"/>
    <w:rsid w:val="0076511A"/>
    <w:rsid w:val="00765B4B"/>
    <w:rsid w:val="007663FB"/>
    <w:rsid w:val="00766A13"/>
    <w:rsid w:val="00766BE8"/>
    <w:rsid w:val="00767F55"/>
    <w:rsid w:val="00773293"/>
    <w:rsid w:val="007805E1"/>
    <w:rsid w:val="00780913"/>
    <w:rsid w:val="0078144B"/>
    <w:rsid w:val="00782806"/>
    <w:rsid w:val="007834CE"/>
    <w:rsid w:val="00783B4D"/>
    <w:rsid w:val="00784B44"/>
    <w:rsid w:val="0078533B"/>
    <w:rsid w:val="00785BB4"/>
    <w:rsid w:val="00786CD4"/>
    <w:rsid w:val="007914D8"/>
    <w:rsid w:val="0079462D"/>
    <w:rsid w:val="0079603E"/>
    <w:rsid w:val="00796C1B"/>
    <w:rsid w:val="007A3112"/>
    <w:rsid w:val="007A411A"/>
    <w:rsid w:val="007A4F6C"/>
    <w:rsid w:val="007A62D5"/>
    <w:rsid w:val="007A6777"/>
    <w:rsid w:val="007B6434"/>
    <w:rsid w:val="007B715C"/>
    <w:rsid w:val="007B780C"/>
    <w:rsid w:val="007C0B9D"/>
    <w:rsid w:val="007C1058"/>
    <w:rsid w:val="007C1ED2"/>
    <w:rsid w:val="007C26E1"/>
    <w:rsid w:val="007C29B9"/>
    <w:rsid w:val="007C393B"/>
    <w:rsid w:val="007C3EC4"/>
    <w:rsid w:val="007D01D1"/>
    <w:rsid w:val="007D299E"/>
    <w:rsid w:val="007D31D8"/>
    <w:rsid w:val="007D3F3B"/>
    <w:rsid w:val="007D441C"/>
    <w:rsid w:val="007D4989"/>
    <w:rsid w:val="007D4E50"/>
    <w:rsid w:val="007D682C"/>
    <w:rsid w:val="007D6C43"/>
    <w:rsid w:val="007D71E7"/>
    <w:rsid w:val="007E0124"/>
    <w:rsid w:val="007E0B0C"/>
    <w:rsid w:val="007E3508"/>
    <w:rsid w:val="007E68BF"/>
    <w:rsid w:val="007F035D"/>
    <w:rsid w:val="007F0961"/>
    <w:rsid w:val="007F4905"/>
    <w:rsid w:val="007F5BA1"/>
    <w:rsid w:val="00800C50"/>
    <w:rsid w:val="00800DB1"/>
    <w:rsid w:val="008012ED"/>
    <w:rsid w:val="00801543"/>
    <w:rsid w:val="008016E7"/>
    <w:rsid w:val="00802935"/>
    <w:rsid w:val="00802A9C"/>
    <w:rsid w:val="00802FD5"/>
    <w:rsid w:val="00803C68"/>
    <w:rsid w:val="00804625"/>
    <w:rsid w:val="00805D52"/>
    <w:rsid w:val="00810684"/>
    <w:rsid w:val="00811344"/>
    <w:rsid w:val="00811685"/>
    <w:rsid w:val="00812352"/>
    <w:rsid w:val="0081293B"/>
    <w:rsid w:val="00814BCF"/>
    <w:rsid w:val="00816344"/>
    <w:rsid w:val="00817E33"/>
    <w:rsid w:val="00817FE5"/>
    <w:rsid w:val="008215F0"/>
    <w:rsid w:val="00821D21"/>
    <w:rsid w:val="00821F03"/>
    <w:rsid w:val="00821FBE"/>
    <w:rsid w:val="0082353A"/>
    <w:rsid w:val="00823D1D"/>
    <w:rsid w:val="00824342"/>
    <w:rsid w:val="0082473F"/>
    <w:rsid w:val="0082479F"/>
    <w:rsid w:val="00826911"/>
    <w:rsid w:val="00826CFB"/>
    <w:rsid w:val="008300E8"/>
    <w:rsid w:val="008318C7"/>
    <w:rsid w:val="00831B4C"/>
    <w:rsid w:val="008322E0"/>
    <w:rsid w:val="00832AAF"/>
    <w:rsid w:val="00833845"/>
    <w:rsid w:val="0083399B"/>
    <w:rsid w:val="00834621"/>
    <w:rsid w:val="008353F0"/>
    <w:rsid w:val="00837966"/>
    <w:rsid w:val="0084041B"/>
    <w:rsid w:val="0084047A"/>
    <w:rsid w:val="00843517"/>
    <w:rsid w:val="00846EF8"/>
    <w:rsid w:val="008519CD"/>
    <w:rsid w:val="008520A3"/>
    <w:rsid w:val="00855450"/>
    <w:rsid w:val="008565D5"/>
    <w:rsid w:val="008605AF"/>
    <w:rsid w:val="008611A1"/>
    <w:rsid w:val="00862480"/>
    <w:rsid w:val="008626D1"/>
    <w:rsid w:val="008655C5"/>
    <w:rsid w:val="0086685A"/>
    <w:rsid w:val="00867397"/>
    <w:rsid w:val="00870BD2"/>
    <w:rsid w:val="00872B5D"/>
    <w:rsid w:val="00876347"/>
    <w:rsid w:val="00877D9D"/>
    <w:rsid w:val="008839A2"/>
    <w:rsid w:val="00884E6E"/>
    <w:rsid w:val="00885977"/>
    <w:rsid w:val="00886177"/>
    <w:rsid w:val="00886C47"/>
    <w:rsid w:val="00890508"/>
    <w:rsid w:val="00890985"/>
    <w:rsid w:val="00890C11"/>
    <w:rsid w:val="00892338"/>
    <w:rsid w:val="00894467"/>
    <w:rsid w:val="00896B97"/>
    <w:rsid w:val="008A0CCC"/>
    <w:rsid w:val="008A2E75"/>
    <w:rsid w:val="008A39F7"/>
    <w:rsid w:val="008A52E3"/>
    <w:rsid w:val="008A7F91"/>
    <w:rsid w:val="008B19F7"/>
    <w:rsid w:val="008B29E0"/>
    <w:rsid w:val="008B3AA2"/>
    <w:rsid w:val="008B4331"/>
    <w:rsid w:val="008B570F"/>
    <w:rsid w:val="008B590A"/>
    <w:rsid w:val="008B6137"/>
    <w:rsid w:val="008C0461"/>
    <w:rsid w:val="008C30D0"/>
    <w:rsid w:val="008C3F20"/>
    <w:rsid w:val="008C48BF"/>
    <w:rsid w:val="008C7E35"/>
    <w:rsid w:val="008D02F2"/>
    <w:rsid w:val="008D0E36"/>
    <w:rsid w:val="008D2704"/>
    <w:rsid w:val="008D3DBE"/>
    <w:rsid w:val="008D3E5C"/>
    <w:rsid w:val="008D4827"/>
    <w:rsid w:val="008D4AA7"/>
    <w:rsid w:val="008D778C"/>
    <w:rsid w:val="008E0B00"/>
    <w:rsid w:val="008E0EB9"/>
    <w:rsid w:val="008E1E3E"/>
    <w:rsid w:val="008E4800"/>
    <w:rsid w:val="008E49CB"/>
    <w:rsid w:val="008E6718"/>
    <w:rsid w:val="008E7631"/>
    <w:rsid w:val="008F223A"/>
    <w:rsid w:val="008F6355"/>
    <w:rsid w:val="008F70F8"/>
    <w:rsid w:val="009014C0"/>
    <w:rsid w:val="00901952"/>
    <w:rsid w:val="0090272E"/>
    <w:rsid w:val="009028D4"/>
    <w:rsid w:val="00902ECA"/>
    <w:rsid w:val="00903B5E"/>
    <w:rsid w:val="0090740B"/>
    <w:rsid w:val="009078DC"/>
    <w:rsid w:val="00911542"/>
    <w:rsid w:val="009122C1"/>
    <w:rsid w:val="00914CCD"/>
    <w:rsid w:val="00916A15"/>
    <w:rsid w:val="00916F27"/>
    <w:rsid w:val="00920F11"/>
    <w:rsid w:val="00921077"/>
    <w:rsid w:val="009230F3"/>
    <w:rsid w:val="00924E64"/>
    <w:rsid w:val="00925352"/>
    <w:rsid w:val="009253CE"/>
    <w:rsid w:val="00925A08"/>
    <w:rsid w:val="00925B93"/>
    <w:rsid w:val="00925E08"/>
    <w:rsid w:val="00926A27"/>
    <w:rsid w:val="00926B83"/>
    <w:rsid w:val="009276A3"/>
    <w:rsid w:val="00927E6D"/>
    <w:rsid w:val="00931BAA"/>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46C9"/>
    <w:rsid w:val="00955969"/>
    <w:rsid w:val="00956E06"/>
    <w:rsid w:val="00957393"/>
    <w:rsid w:val="00962600"/>
    <w:rsid w:val="00963991"/>
    <w:rsid w:val="009639A2"/>
    <w:rsid w:val="00963F3D"/>
    <w:rsid w:val="0096454E"/>
    <w:rsid w:val="00966618"/>
    <w:rsid w:val="009668ED"/>
    <w:rsid w:val="00966AA8"/>
    <w:rsid w:val="00967A01"/>
    <w:rsid w:val="00970AF5"/>
    <w:rsid w:val="00971EF8"/>
    <w:rsid w:val="00972143"/>
    <w:rsid w:val="0097287B"/>
    <w:rsid w:val="0097313A"/>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EA0"/>
    <w:rsid w:val="00996EDA"/>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60EB"/>
    <w:rsid w:val="009F6858"/>
    <w:rsid w:val="00A02C1E"/>
    <w:rsid w:val="00A04E30"/>
    <w:rsid w:val="00A11DA2"/>
    <w:rsid w:val="00A12048"/>
    <w:rsid w:val="00A12E07"/>
    <w:rsid w:val="00A13B4E"/>
    <w:rsid w:val="00A15151"/>
    <w:rsid w:val="00A17367"/>
    <w:rsid w:val="00A2096D"/>
    <w:rsid w:val="00A2100A"/>
    <w:rsid w:val="00A2111C"/>
    <w:rsid w:val="00A222A0"/>
    <w:rsid w:val="00A27C71"/>
    <w:rsid w:val="00A30FE6"/>
    <w:rsid w:val="00A32B2E"/>
    <w:rsid w:val="00A32FCE"/>
    <w:rsid w:val="00A33A03"/>
    <w:rsid w:val="00A33BD3"/>
    <w:rsid w:val="00A35B97"/>
    <w:rsid w:val="00A36D79"/>
    <w:rsid w:val="00A414B6"/>
    <w:rsid w:val="00A4161A"/>
    <w:rsid w:val="00A41E4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8AF"/>
    <w:rsid w:val="00A57E4E"/>
    <w:rsid w:val="00A61F3B"/>
    <w:rsid w:val="00A65234"/>
    <w:rsid w:val="00A662F8"/>
    <w:rsid w:val="00A70172"/>
    <w:rsid w:val="00A72E72"/>
    <w:rsid w:val="00A77A9E"/>
    <w:rsid w:val="00A77C3B"/>
    <w:rsid w:val="00A77CF5"/>
    <w:rsid w:val="00A8318F"/>
    <w:rsid w:val="00A85589"/>
    <w:rsid w:val="00A86DE3"/>
    <w:rsid w:val="00A87D6B"/>
    <w:rsid w:val="00A87F11"/>
    <w:rsid w:val="00A90401"/>
    <w:rsid w:val="00A9096A"/>
    <w:rsid w:val="00A90BCE"/>
    <w:rsid w:val="00A92406"/>
    <w:rsid w:val="00A944CB"/>
    <w:rsid w:val="00A948FF"/>
    <w:rsid w:val="00A94AA6"/>
    <w:rsid w:val="00A95F94"/>
    <w:rsid w:val="00A96D7D"/>
    <w:rsid w:val="00A97290"/>
    <w:rsid w:val="00AA0034"/>
    <w:rsid w:val="00AA2443"/>
    <w:rsid w:val="00AA2963"/>
    <w:rsid w:val="00AA5824"/>
    <w:rsid w:val="00AB03DC"/>
    <w:rsid w:val="00AB131C"/>
    <w:rsid w:val="00AB3FA1"/>
    <w:rsid w:val="00AB437E"/>
    <w:rsid w:val="00AB5242"/>
    <w:rsid w:val="00AB68DA"/>
    <w:rsid w:val="00AC21A7"/>
    <w:rsid w:val="00AC2680"/>
    <w:rsid w:val="00AC4D2E"/>
    <w:rsid w:val="00AC4DF8"/>
    <w:rsid w:val="00AC52EA"/>
    <w:rsid w:val="00AC5B0D"/>
    <w:rsid w:val="00AC5CCF"/>
    <w:rsid w:val="00AC71F4"/>
    <w:rsid w:val="00AD0B3E"/>
    <w:rsid w:val="00AD1DE6"/>
    <w:rsid w:val="00AD2886"/>
    <w:rsid w:val="00AD2AAB"/>
    <w:rsid w:val="00AD325F"/>
    <w:rsid w:val="00AD3726"/>
    <w:rsid w:val="00AD47CD"/>
    <w:rsid w:val="00AD6F88"/>
    <w:rsid w:val="00AE271F"/>
    <w:rsid w:val="00AE2753"/>
    <w:rsid w:val="00AE30B6"/>
    <w:rsid w:val="00AE412F"/>
    <w:rsid w:val="00AE749E"/>
    <w:rsid w:val="00AF33F8"/>
    <w:rsid w:val="00AF6111"/>
    <w:rsid w:val="00AF7AE9"/>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442D7"/>
    <w:rsid w:val="00B44F93"/>
    <w:rsid w:val="00B45038"/>
    <w:rsid w:val="00B45A40"/>
    <w:rsid w:val="00B45B56"/>
    <w:rsid w:val="00B52039"/>
    <w:rsid w:val="00B52F29"/>
    <w:rsid w:val="00B5477B"/>
    <w:rsid w:val="00B55BD9"/>
    <w:rsid w:val="00B56324"/>
    <w:rsid w:val="00B57758"/>
    <w:rsid w:val="00B57D70"/>
    <w:rsid w:val="00B61F95"/>
    <w:rsid w:val="00B6301B"/>
    <w:rsid w:val="00B6305E"/>
    <w:rsid w:val="00B6363C"/>
    <w:rsid w:val="00B63F4F"/>
    <w:rsid w:val="00B6510B"/>
    <w:rsid w:val="00B72770"/>
    <w:rsid w:val="00B73258"/>
    <w:rsid w:val="00B7344D"/>
    <w:rsid w:val="00B734CF"/>
    <w:rsid w:val="00B73FA4"/>
    <w:rsid w:val="00B7419A"/>
    <w:rsid w:val="00B7440D"/>
    <w:rsid w:val="00B7465D"/>
    <w:rsid w:val="00B763F4"/>
    <w:rsid w:val="00B775B4"/>
    <w:rsid w:val="00B77846"/>
    <w:rsid w:val="00B77940"/>
    <w:rsid w:val="00B8027A"/>
    <w:rsid w:val="00B809CC"/>
    <w:rsid w:val="00B84810"/>
    <w:rsid w:val="00B84DB0"/>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2EC1"/>
    <w:rsid w:val="00BB2FF1"/>
    <w:rsid w:val="00BB377A"/>
    <w:rsid w:val="00BB5715"/>
    <w:rsid w:val="00BB5937"/>
    <w:rsid w:val="00BB78AE"/>
    <w:rsid w:val="00BC0D20"/>
    <w:rsid w:val="00BC0E6D"/>
    <w:rsid w:val="00BC29F9"/>
    <w:rsid w:val="00BC2EA7"/>
    <w:rsid w:val="00BC30C0"/>
    <w:rsid w:val="00BC3C04"/>
    <w:rsid w:val="00BC3D31"/>
    <w:rsid w:val="00BC40BA"/>
    <w:rsid w:val="00BC488B"/>
    <w:rsid w:val="00BC57D3"/>
    <w:rsid w:val="00BC5DA2"/>
    <w:rsid w:val="00BD0C45"/>
    <w:rsid w:val="00BD1480"/>
    <w:rsid w:val="00BD2672"/>
    <w:rsid w:val="00BD2AAC"/>
    <w:rsid w:val="00BD3AFF"/>
    <w:rsid w:val="00BD42D6"/>
    <w:rsid w:val="00BD5D39"/>
    <w:rsid w:val="00BD65D9"/>
    <w:rsid w:val="00BE02A8"/>
    <w:rsid w:val="00BE0B19"/>
    <w:rsid w:val="00BE4D72"/>
    <w:rsid w:val="00BE5736"/>
    <w:rsid w:val="00BE71F8"/>
    <w:rsid w:val="00BE7691"/>
    <w:rsid w:val="00BF1A25"/>
    <w:rsid w:val="00BF4443"/>
    <w:rsid w:val="00BF622C"/>
    <w:rsid w:val="00BF71E4"/>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269FC"/>
    <w:rsid w:val="00C30B4F"/>
    <w:rsid w:val="00C3354A"/>
    <w:rsid w:val="00C344AE"/>
    <w:rsid w:val="00C355C8"/>
    <w:rsid w:val="00C364FD"/>
    <w:rsid w:val="00C3671C"/>
    <w:rsid w:val="00C37141"/>
    <w:rsid w:val="00C372CE"/>
    <w:rsid w:val="00C37BB4"/>
    <w:rsid w:val="00C41291"/>
    <w:rsid w:val="00C42EA6"/>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56ECE"/>
    <w:rsid w:val="00C60F0E"/>
    <w:rsid w:val="00C6146D"/>
    <w:rsid w:val="00C61CAB"/>
    <w:rsid w:val="00C62356"/>
    <w:rsid w:val="00C62D53"/>
    <w:rsid w:val="00C63381"/>
    <w:rsid w:val="00C647E7"/>
    <w:rsid w:val="00C65576"/>
    <w:rsid w:val="00C6589B"/>
    <w:rsid w:val="00C7326D"/>
    <w:rsid w:val="00C74854"/>
    <w:rsid w:val="00C752B2"/>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3336"/>
    <w:rsid w:val="00CA4825"/>
    <w:rsid w:val="00CA53F7"/>
    <w:rsid w:val="00CA6D81"/>
    <w:rsid w:val="00CA78C9"/>
    <w:rsid w:val="00CB0DBD"/>
    <w:rsid w:val="00CB1911"/>
    <w:rsid w:val="00CB255A"/>
    <w:rsid w:val="00CB2DAB"/>
    <w:rsid w:val="00CB42F4"/>
    <w:rsid w:val="00CB4E39"/>
    <w:rsid w:val="00CB516D"/>
    <w:rsid w:val="00CB542E"/>
    <w:rsid w:val="00CB5617"/>
    <w:rsid w:val="00CB7B72"/>
    <w:rsid w:val="00CC01E8"/>
    <w:rsid w:val="00CC0659"/>
    <w:rsid w:val="00CC229D"/>
    <w:rsid w:val="00CC4A01"/>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52F6"/>
    <w:rsid w:val="00CE7065"/>
    <w:rsid w:val="00CE7460"/>
    <w:rsid w:val="00CE7DE9"/>
    <w:rsid w:val="00CF1024"/>
    <w:rsid w:val="00CF1066"/>
    <w:rsid w:val="00CF1EE1"/>
    <w:rsid w:val="00CF2041"/>
    <w:rsid w:val="00CF5C49"/>
    <w:rsid w:val="00CF7C9D"/>
    <w:rsid w:val="00CF7EDB"/>
    <w:rsid w:val="00D0078E"/>
    <w:rsid w:val="00D01305"/>
    <w:rsid w:val="00D01C59"/>
    <w:rsid w:val="00D0222D"/>
    <w:rsid w:val="00D03582"/>
    <w:rsid w:val="00D04921"/>
    <w:rsid w:val="00D0790D"/>
    <w:rsid w:val="00D07C89"/>
    <w:rsid w:val="00D1038F"/>
    <w:rsid w:val="00D12740"/>
    <w:rsid w:val="00D157D8"/>
    <w:rsid w:val="00D170F5"/>
    <w:rsid w:val="00D215AB"/>
    <w:rsid w:val="00D21A55"/>
    <w:rsid w:val="00D22EA7"/>
    <w:rsid w:val="00D23631"/>
    <w:rsid w:val="00D2413E"/>
    <w:rsid w:val="00D245D6"/>
    <w:rsid w:val="00D24908"/>
    <w:rsid w:val="00D25632"/>
    <w:rsid w:val="00D26C41"/>
    <w:rsid w:val="00D26F50"/>
    <w:rsid w:val="00D317AD"/>
    <w:rsid w:val="00D32D72"/>
    <w:rsid w:val="00D32ED9"/>
    <w:rsid w:val="00D35681"/>
    <w:rsid w:val="00D35D65"/>
    <w:rsid w:val="00D361BF"/>
    <w:rsid w:val="00D361F4"/>
    <w:rsid w:val="00D36D17"/>
    <w:rsid w:val="00D37D9A"/>
    <w:rsid w:val="00D41CEE"/>
    <w:rsid w:val="00D43D9D"/>
    <w:rsid w:val="00D449EC"/>
    <w:rsid w:val="00D45A0E"/>
    <w:rsid w:val="00D46058"/>
    <w:rsid w:val="00D464E2"/>
    <w:rsid w:val="00D46C58"/>
    <w:rsid w:val="00D471C1"/>
    <w:rsid w:val="00D47600"/>
    <w:rsid w:val="00D50B80"/>
    <w:rsid w:val="00D50C1A"/>
    <w:rsid w:val="00D51371"/>
    <w:rsid w:val="00D513CD"/>
    <w:rsid w:val="00D5590E"/>
    <w:rsid w:val="00D563EB"/>
    <w:rsid w:val="00D6028A"/>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1270"/>
    <w:rsid w:val="00D82E91"/>
    <w:rsid w:val="00D83378"/>
    <w:rsid w:val="00D83D69"/>
    <w:rsid w:val="00D84952"/>
    <w:rsid w:val="00D864E8"/>
    <w:rsid w:val="00D90F86"/>
    <w:rsid w:val="00D950CB"/>
    <w:rsid w:val="00D96176"/>
    <w:rsid w:val="00D96CF7"/>
    <w:rsid w:val="00DA3311"/>
    <w:rsid w:val="00DA3CDF"/>
    <w:rsid w:val="00DA52CB"/>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55B3"/>
    <w:rsid w:val="00DD5E89"/>
    <w:rsid w:val="00DD6AA5"/>
    <w:rsid w:val="00DD73AE"/>
    <w:rsid w:val="00DD76F2"/>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E17"/>
    <w:rsid w:val="00E16D9F"/>
    <w:rsid w:val="00E17C3B"/>
    <w:rsid w:val="00E20B4B"/>
    <w:rsid w:val="00E213DA"/>
    <w:rsid w:val="00E2399E"/>
    <w:rsid w:val="00E23A66"/>
    <w:rsid w:val="00E25320"/>
    <w:rsid w:val="00E26433"/>
    <w:rsid w:val="00E276A0"/>
    <w:rsid w:val="00E30832"/>
    <w:rsid w:val="00E3111A"/>
    <w:rsid w:val="00E316C8"/>
    <w:rsid w:val="00E3224F"/>
    <w:rsid w:val="00E327F7"/>
    <w:rsid w:val="00E328C6"/>
    <w:rsid w:val="00E333CB"/>
    <w:rsid w:val="00E41A2A"/>
    <w:rsid w:val="00E44C6C"/>
    <w:rsid w:val="00E45473"/>
    <w:rsid w:val="00E4750F"/>
    <w:rsid w:val="00E54845"/>
    <w:rsid w:val="00E55172"/>
    <w:rsid w:val="00E55749"/>
    <w:rsid w:val="00E5650C"/>
    <w:rsid w:val="00E601BA"/>
    <w:rsid w:val="00E6244F"/>
    <w:rsid w:val="00E63013"/>
    <w:rsid w:val="00E63D99"/>
    <w:rsid w:val="00E6447D"/>
    <w:rsid w:val="00E649DA"/>
    <w:rsid w:val="00E64DE2"/>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4020"/>
    <w:rsid w:val="00E964F9"/>
    <w:rsid w:val="00E96A36"/>
    <w:rsid w:val="00E96B0F"/>
    <w:rsid w:val="00E97F5D"/>
    <w:rsid w:val="00EA0C97"/>
    <w:rsid w:val="00EA2790"/>
    <w:rsid w:val="00EA36AA"/>
    <w:rsid w:val="00EA3EBC"/>
    <w:rsid w:val="00EA41AB"/>
    <w:rsid w:val="00EA4F00"/>
    <w:rsid w:val="00EA5AE9"/>
    <w:rsid w:val="00EA6947"/>
    <w:rsid w:val="00EB06EB"/>
    <w:rsid w:val="00EB128B"/>
    <w:rsid w:val="00EB1692"/>
    <w:rsid w:val="00EB1A82"/>
    <w:rsid w:val="00EB50D3"/>
    <w:rsid w:val="00EB7015"/>
    <w:rsid w:val="00EC01BD"/>
    <w:rsid w:val="00EC0AC8"/>
    <w:rsid w:val="00EC299B"/>
    <w:rsid w:val="00EC2C2D"/>
    <w:rsid w:val="00EC2D73"/>
    <w:rsid w:val="00EC3664"/>
    <w:rsid w:val="00EC38BD"/>
    <w:rsid w:val="00EC5D3B"/>
    <w:rsid w:val="00EC61E3"/>
    <w:rsid w:val="00EC6A02"/>
    <w:rsid w:val="00ED0B59"/>
    <w:rsid w:val="00ED2728"/>
    <w:rsid w:val="00ED2C8A"/>
    <w:rsid w:val="00ED3CCE"/>
    <w:rsid w:val="00ED4133"/>
    <w:rsid w:val="00ED4BB6"/>
    <w:rsid w:val="00ED7DA4"/>
    <w:rsid w:val="00ED7F24"/>
    <w:rsid w:val="00EE348F"/>
    <w:rsid w:val="00EE34C0"/>
    <w:rsid w:val="00EE3D1C"/>
    <w:rsid w:val="00EE4290"/>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258D"/>
    <w:rsid w:val="00F14D47"/>
    <w:rsid w:val="00F15A22"/>
    <w:rsid w:val="00F20B11"/>
    <w:rsid w:val="00F20B5E"/>
    <w:rsid w:val="00F21006"/>
    <w:rsid w:val="00F221E9"/>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130E"/>
    <w:rsid w:val="00F52085"/>
    <w:rsid w:val="00F53C00"/>
    <w:rsid w:val="00F55E56"/>
    <w:rsid w:val="00F56A24"/>
    <w:rsid w:val="00F611E0"/>
    <w:rsid w:val="00F6226F"/>
    <w:rsid w:val="00F63148"/>
    <w:rsid w:val="00F649C1"/>
    <w:rsid w:val="00F67D09"/>
    <w:rsid w:val="00F700B9"/>
    <w:rsid w:val="00F76A93"/>
    <w:rsid w:val="00F77F1F"/>
    <w:rsid w:val="00F81CA1"/>
    <w:rsid w:val="00F82881"/>
    <w:rsid w:val="00F834BF"/>
    <w:rsid w:val="00F847E8"/>
    <w:rsid w:val="00F84A69"/>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602A"/>
    <w:rsid w:val="00FA751A"/>
    <w:rsid w:val="00FB1642"/>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1199"/>
    <w:rsid w:val="00FD2530"/>
    <w:rsid w:val="00FD4AB4"/>
    <w:rsid w:val="00FD5EC1"/>
    <w:rsid w:val="00FD60D5"/>
    <w:rsid w:val="00FD7555"/>
    <w:rsid w:val="00FE127A"/>
    <w:rsid w:val="00FE1AD5"/>
    <w:rsid w:val="00FE2B85"/>
    <w:rsid w:val="00FE5489"/>
    <w:rsid w:val="00FE6967"/>
    <w:rsid w:val="00FE709E"/>
    <w:rsid w:val="00FE7523"/>
    <w:rsid w:val="00FF1B1F"/>
    <w:rsid w:val="00FF241E"/>
    <w:rsid w:val="00FF489B"/>
    <w:rsid w:val="00FF4B7F"/>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782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E9BFD76-B464-4577-88FD-C4242CA56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11159</TotalTime>
  <Pages>45</Pages>
  <Words>8878</Words>
  <Characters>50608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1515</cp:revision>
  <cp:lastPrinted>2003-02-21T20:01:00Z</cp:lastPrinted>
  <dcterms:created xsi:type="dcterms:W3CDTF">2020-08-17T02:16:00Z</dcterms:created>
  <dcterms:modified xsi:type="dcterms:W3CDTF">2020-11-08T03:20:00Z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