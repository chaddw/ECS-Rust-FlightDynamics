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 xml:space="preserve">four ECS compatible aspects: </w:t>
      </w:r>
      <w:r w:rsidR="00547127">
        <w:t xml:space="preserve">computing the equations of motion, </w:t>
      </w:r>
      <w:r w:rsidR="00547127">
        <w:t>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bookmarkStart w:id="23" w:name="_GoBack"/>
      <w:bookmarkEnd w:id="23"/>
    </w:p>
    <w:bookmarkEnd w:id="18"/>
    <w:bookmarkEnd w:id="19"/>
    <w:bookmarkEnd w:id="20"/>
    <w:p w14:paraId="79856EEA" w14:textId="77777777" w:rsidR="00251273" w:rsidRDefault="006F3F05" w:rsidP="00056CF7">
      <w:pPr>
        <w:pStyle w:val="Heading1"/>
      </w:pPr>
      <w:r>
        <w:rPr>
          <w:bCs/>
          <w:i/>
          <w:iCs/>
          <w:sz w:val="18"/>
        </w:rPr>
        <w:br w:type="page"/>
      </w:r>
      <w:bookmarkStart w:id="24" w:name="_Toc235956761"/>
      <w:bookmarkStart w:id="25" w:name="_Toc56095813"/>
      <w:r w:rsidR="00251273">
        <w:lastRenderedPageBreak/>
        <w:t>Table of Contents</w:t>
      </w:r>
      <w:bookmarkEnd w:id="24"/>
      <w:bookmarkEnd w:id="25"/>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A33867">
      <w:pPr>
        <w:pStyle w:val="TOC1"/>
        <w:rPr>
          <w:rFonts w:asciiTheme="minorHAnsi" w:eastAsiaTheme="minorEastAsia" w:hAnsiTheme="minorHAnsi" w:cstheme="minorBidi"/>
          <w:bCs w:val="0"/>
          <w:sz w:val="22"/>
          <w:szCs w:val="22"/>
        </w:rPr>
      </w:pPr>
      <w:hyperlink w:anchor="_Toc56095813" w:history="1">
        <w:r w:rsidR="00F01A02" w:rsidRPr="00677DC8">
          <w:rPr>
            <w:rStyle w:val="Hyperlink"/>
          </w:rPr>
          <w:t>Table of Contents</w:t>
        </w:r>
        <w:r w:rsidR="00F01A02">
          <w:rPr>
            <w:webHidden/>
          </w:rPr>
          <w:tab/>
        </w:r>
        <w:r w:rsidR="00F01A02">
          <w:rPr>
            <w:webHidden/>
          </w:rPr>
          <w:fldChar w:fldCharType="begin"/>
        </w:r>
        <w:r w:rsidR="00F01A02">
          <w:rPr>
            <w:webHidden/>
          </w:rPr>
          <w:instrText xml:space="preserve"> PAGEREF _Toc56095813 \h </w:instrText>
        </w:r>
        <w:r w:rsidR="00F01A02">
          <w:rPr>
            <w:webHidden/>
          </w:rPr>
        </w:r>
        <w:r w:rsidR="00F01A02">
          <w:rPr>
            <w:webHidden/>
          </w:rPr>
          <w:fldChar w:fldCharType="separate"/>
        </w:r>
        <w:r w:rsidR="00F01A02">
          <w:rPr>
            <w:webHidden/>
          </w:rPr>
          <w:t>3</w:t>
        </w:r>
        <w:r w:rsidR="00F01A02">
          <w:rPr>
            <w:webHidden/>
          </w:rPr>
          <w:fldChar w:fldCharType="end"/>
        </w:r>
      </w:hyperlink>
    </w:p>
    <w:p w14:paraId="44A08356" w14:textId="6ABF08F3" w:rsidR="00F01A02" w:rsidRDefault="00A33867">
      <w:pPr>
        <w:pStyle w:val="TOC1"/>
        <w:rPr>
          <w:rFonts w:asciiTheme="minorHAnsi" w:eastAsiaTheme="minorEastAsia" w:hAnsiTheme="minorHAnsi" w:cstheme="minorBidi"/>
          <w:bCs w:val="0"/>
          <w:sz w:val="22"/>
          <w:szCs w:val="22"/>
        </w:rPr>
      </w:pPr>
      <w:hyperlink w:anchor="_Toc56095814" w:history="1">
        <w:r w:rsidR="00F01A02" w:rsidRPr="00677DC8">
          <w:rPr>
            <w:rStyle w:val="Hyperlink"/>
          </w:rPr>
          <w:t>List of Figures</w:t>
        </w:r>
        <w:r w:rsidR="00F01A02">
          <w:rPr>
            <w:webHidden/>
          </w:rPr>
          <w:tab/>
        </w:r>
        <w:r w:rsidR="00F01A02">
          <w:rPr>
            <w:webHidden/>
          </w:rPr>
          <w:fldChar w:fldCharType="begin"/>
        </w:r>
        <w:r w:rsidR="00F01A02">
          <w:rPr>
            <w:webHidden/>
          </w:rPr>
          <w:instrText xml:space="preserve"> PAGEREF _Toc56095814 \h </w:instrText>
        </w:r>
        <w:r w:rsidR="00F01A02">
          <w:rPr>
            <w:webHidden/>
          </w:rPr>
        </w:r>
        <w:r w:rsidR="00F01A02">
          <w:rPr>
            <w:webHidden/>
          </w:rPr>
          <w:fldChar w:fldCharType="separate"/>
        </w:r>
        <w:r w:rsidR="00F01A02">
          <w:rPr>
            <w:webHidden/>
          </w:rPr>
          <w:t>4</w:t>
        </w:r>
        <w:r w:rsidR="00F01A02">
          <w:rPr>
            <w:webHidden/>
          </w:rPr>
          <w:fldChar w:fldCharType="end"/>
        </w:r>
      </w:hyperlink>
    </w:p>
    <w:p w14:paraId="5CDB5CFF" w14:textId="35652CDA" w:rsidR="00F01A02" w:rsidRDefault="00A33867">
      <w:pPr>
        <w:pStyle w:val="TOC1"/>
        <w:rPr>
          <w:rFonts w:asciiTheme="minorHAnsi" w:eastAsiaTheme="minorEastAsia" w:hAnsiTheme="minorHAnsi" w:cstheme="minorBidi"/>
          <w:bCs w:val="0"/>
          <w:sz w:val="22"/>
          <w:szCs w:val="22"/>
        </w:rPr>
      </w:pPr>
      <w:hyperlink w:anchor="_Toc56095815" w:history="1">
        <w:r w:rsidR="00F01A02" w:rsidRPr="00677DC8">
          <w:rPr>
            <w:rStyle w:val="Hyperlink"/>
          </w:rPr>
          <w:t>I.  Introduction</w:t>
        </w:r>
        <w:r w:rsidR="00F01A02">
          <w:rPr>
            <w:webHidden/>
          </w:rPr>
          <w:tab/>
        </w:r>
        <w:r w:rsidR="00F01A02">
          <w:rPr>
            <w:webHidden/>
          </w:rPr>
          <w:fldChar w:fldCharType="begin"/>
        </w:r>
        <w:r w:rsidR="00F01A02">
          <w:rPr>
            <w:webHidden/>
          </w:rPr>
          <w:instrText xml:space="preserve"> PAGEREF _Toc56095815 \h </w:instrText>
        </w:r>
        <w:r w:rsidR="00F01A02">
          <w:rPr>
            <w:webHidden/>
          </w:rPr>
        </w:r>
        <w:r w:rsidR="00F01A02">
          <w:rPr>
            <w:webHidden/>
          </w:rPr>
          <w:fldChar w:fldCharType="separate"/>
        </w:r>
        <w:r w:rsidR="00F01A02">
          <w:rPr>
            <w:webHidden/>
          </w:rPr>
          <w:t>5</w:t>
        </w:r>
        <w:r w:rsidR="00F01A02">
          <w:rPr>
            <w:webHidden/>
          </w:rPr>
          <w:fldChar w:fldCharType="end"/>
        </w:r>
      </w:hyperlink>
    </w:p>
    <w:p w14:paraId="668B8BE9" w14:textId="608E81E1" w:rsidR="00F01A02" w:rsidRDefault="00A33867">
      <w:pPr>
        <w:pStyle w:val="TOC2"/>
        <w:rPr>
          <w:rFonts w:asciiTheme="minorHAnsi" w:eastAsiaTheme="minorEastAsia" w:hAnsiTheme="minorHAnsi" w:cstheme="minorBidi"/>
          <w:sz w:val="22"/>
          <w:szCs w:val="22"/>
        </w:rPr>
      </w:pPr>
      <w:hyperlink w:anchor="_Toc56095816" w:history="1">
        <w:r w:rsidR="00F01A02" w:rsidRPr="00677DC8">
          <w:rPr>
            <w:rStyle w:val="Hyperlink"/>
          </w:rPr>
          <w:t>1.1 Problem Statement</w:t>
        </w:r>
        <w:r w:rsidR="00F01A02">
          <w:rPr>
            <w:webHidden/>
          </w:rPr>
          <w:tab/>
        </w:r>
        <w:r w:rsidR="00F01A02">
          <w:rPr>
            <w:webHidden/>
          </w:rPr>
          <w:fldChar w:fldCharType="begin"/>
        </w:r>
        <w:r w:rsidR="00F01A02">
          <w:rPr>
            <w:webHidden/>
          </w:rPr>
          <w:instrText xml:space="preserve"> PAGEREF _Toc56095816 \h </w:instrText>
        </w:r>
        <w:r w:rsidR="00F01A02">
          <w:rPr>
            <w:webHidden/>
          </w:rPr>
        </w:r>
        <w:r w:rsidR="00F01A02">
          <w:rPr>
            <w:webHidden/>
          </w:rPr>
          <w:fldChar w:fldCharType="separate"/>
        </w:r>
        <w:r w:rsidR="00F01A02">
          <w:rPr>
            <w:webHidden/>
          </w:rPr>
          <w:t>9</w:t>
        </w:r>
        <w:r w:rsidR="00F01A02">
          <w:rPr>
            <w:webHidden/>
          </w:rPr>
          <w:fldChar w:fldCharType="end"/>
        </w:r>
      </w:hyperlink>
    </w:p>
    <w:p w14:paraId="12834B5B" w14:textId="1D090A95" w:rsidR="00F01A02" w:rsidRDefault="00A33867">
      <w:pPr>
        <w:pStyle w:val="TOC2"/>
        <w:rPr>
          <w:rFonts w:asciiTheme="minorHAnsi" w:eastAsiaTheme="minorEastAsia" w:hAnsiTheme="minorHAnsi" w:cstheme="minorBidi"/>
          <w:sz w:val="22"/>
          <w:szCs w:val="22"/>
        </w:rPr>
      </w:pPr>
      <w:hyperlink w:anchor="_Toc56095817" w:history="1">
        <w:r w:rsidR="00F01A02" w:rsidRPr="00677DC8">
          <w:rPr>
            <w:rStyle w:val="Hyperlink"/>
          </w:rPr>
          <w:t>1.2 Research Objective</w:t>
        </w:r>
        <w:r w:rsidR="00F01A02">
          <w:rPr>
            <w:webHidden/>
          </w:rPr>
          <w:tab/>
        </w:r>
        <w:r w:rsidR="00F01A02">
          <w:rPr>
            <w:webHidden/>
          </w:rPr>
          <w:fldChar w:fldCharType="begin"/>
        </w:r>
        <w:r w:rsidR="00F01A02">
          <w:rPr>
            <w:webHidden/>
          </w:rPr>
          <w:instrText xml:space="preserve"> PAGEREF _Toc56095817 \h </w:instrText>
        </w:r>
        <w:r w:rsidR="00F01A02">
          <w:rPr>
            <w:webHidden/>
          </w:rPr>
        </w:r>
        <w:r w:rsidR="00F01A02">
          <w:rPr>
            <w:webHidden/>
          </w:rPr>
          <w:fldChar w:fldCharType="separate"/>
        </w:r>
        <w:r w:rsidR="00F01A02">
          <w:rPr>
            <w:webHidden/>
          </w:rPr>
          <w:t>9</w:t>
        </w:r>
        <w:r w:rsidR="00F01A02">
          <w:rPr>
            <w:webHidden/>
          </w:rPr>
          <w:fldChar w:fldCharType="end"/>
        </w:r>
      </w:hyperlink>
    </w:p>
    <w:p w14:paraId="51EE9024" w14:textId="2811F2D6" w:rsidR="00F01A02" w:rsidRDefault="00A33867">
      <w:pPr>
        <w:pStyle w:val="TOC2"/>
        <w:rPr>
          <w:rFonts w:asciiTheme="minorHAnsi" w:eastAsiaTheme="minorEastAsia" w:hAnsiTheme="minorHAnsi" w:cstheme="minorBidi"/>
          <w:sz w:val="22"/>
          <w:szCs w:val="22"/>
        </w:rPr>
      </w:pPr>
      <w:hyperlink w:anchor="_Toc56095818" w:history="1">
        <w:r w:rsidR="00F01A02" w:rsidRPr="00677DC8">
          <w:rPr>
            <w:rStyle w:val="Hyperlink"/>
          </w:rPr>
          <w:t>1.3 Hypothesis</w:t>
        </w:r>
        <w:r w:rsidR="00F01A02">
          <w:rPr>
            <w:webHidden/>
          </w:rPr>
          <w:tab/>
        </w:r>
        <w:r w:rsidR="00F01A02">
          <w:rPr>
            <w:webHidden/>
          </w:rPr>
          <w:fldChar w:fldCharType="begin"/>
        </w:r>
        <w:r w:rsidR="00F01A02">
          <w:rPr>
            <w:webHidden/>
          </w:rPr>
          <w:instrText xml:space="preserve"> PAGEREF _Toc56095818 \h </w:instrText>
        </w:r>
        <w:r w:rsidR="00F01A02">
          <w:rPr>
            <w:webHidden/>
          </w:rPr>
        </w:r>
        <w:r w:rsidR="00F01A02">
          <w:rPr>
            <w:webHidden/>
          </w:rPr>
          <w:fldChar w:fldCharType="separate"/>
        </w:r>
        <w:r w:rsidR="00F01A02">
          <w:rPr>
            <w:webHidden/>
          </w:rPr>
          <w:t>10</w:t>
        </w:r>
        <w:r w:rsidR="00F01A02">
          <w:rPr>
            <w:webHidden/>
          </w:rPr>
          <w:fldChar w:fldCharType="end"/>
        </w:r>
      </w:hyperlink>
    </w:p>
    <w:p w14:paraId="481C83C1" w14:textId="0DCF0413" w:rsidR="00F01A02" w:rsidRDefault="00A33867">
      <w:pPr>
        <w:pStyle w:val="TOC2"/>
        <w:rPr>
          <w:rFonts w:asciiTheme="minorHAnsi" w:eastAsiaTheme="minorEastAsia" w:hAnsiTheme="minorHAnsi" w:cstheme="minorBidi"/>
          <w:sz w:val="22"/>
          <w:szCs w:val="22"/>
        </w:rPr>
      </w:pPr>
      <w:hyperlink w:anchor="_Toc56095819" w:history="1">
        <w:r w:rsidR="00F01A02" w:rsidRPr="00677DC8">
          <w:rPr>
            <w:rStyle w:val="Hyperlink"/>
          </w:rPr>
          <w:t>1.4 Contribution</w:t>
        </w:r>
        <w:r w:rsidR="00F01A02">
          <w:rPr>
            <w:webHidden/>
          </w:rPr>
          <w:tab/>
        </w:r>
        <w:r w:rsidR="00F01A02">
          <w:rPr>
            <w:webHidden/>
          </w:rPr>
          <w:fldChar w:fldCharType="begin"/>
        </w:r>
        <w:r w:rsidR="00F01A02">
          <w:rPr>
            <w:webHidden/>
          </w:rPr>
          <w:instrText xml:space="preserve"> PAGEREF _Toc56095819 \h </w:instrText>
        </w:r>
        <w:r w:rsidR="00F01A02">
          <w:rPr>
            <w:webHidden/>
          </w:rPr>
        </w:r>
        <w:r w:rsidR="00F01A02">
          <w:rPr>
            <w:webHidden/>
          </w:rPr>
          <w:fldChar w:fldCharType="separate"/>
        </w:r>
        <w:r w:rsidR="00F01A02">
          <w:rPr>
            <w:webHidden/>
          </w:rPr>
          <w:t>11</w:t>
        </w:r>
        <w:r w:rsidR="00F01A02">
          <w:rPr>
            <w:webHidden/>
          </w:rPr>
          <w:fldChar w:fldCharType="end"/>
        </w:r>
      </w:hyperlink>
    </w:p>
    <w:p w14:paraId="08F75251" w14:textId="3A52B09C" w:rsidR="00F01A02" w:rsidRDefault="00A33867">
      <w:pPr>
        <w:pStyle w:val="TOC2"/>
        <w:rPr>
          <w:rFonts w:asciiTheme="minorHAnsi" w:eastAsiaTheme="minorEastAsia" w:hAnsiTheme="minorHAnsi" w:cstheme="minorBidi"/>
          <w:sz w:val="22"/>
          <w:szCs w:val="22"/>
        </w:rPr>
      </w:pPr>
      <w:hyperlink w:anchor="_Toc56095820" w:history="1">
        <w:r w:rsidR="00F01A02" w:rsidRPr="00677DC8">
          <w:rPr>
            <w:rStyle w:val="Hyperlink"/>
          </w:rPr>
          <w:t>1.5 Approach</w:t>
        </w:r>
        <w:r w:rsidR="00F01A02">
          <w:rPr>
            <w:webHidden/>
          </w:rPr>
          <w:tab/>
        </w:r>
        <w:r w:rsidR="00F01A02">
          <w:rPr>
            <w:webHidden/>
          </w:rPr>
          <w:fldChar w:fldCharType="begin"/>
        </w:r>
        <w:r w:rsidR="00F01A02">
          <w:rPr>
            <w:webHidden/>
          </w:rPr>
          <w:instrText xml:space="preserve"> PAGEREF _Toc56095820 \h </w:instrText>
        </w:r>
        <w:r w:rsidR="00F01A02">
          <w:rPr>
            <w:webHidden/>
          </w:rPr>
        </w:r>
        <w:r w:rsidR="00F01A02">
          <w:rPr>
            <w:webHidden/>
          </w:rPr>
          <w:fldChar w:fldCharType="separate"/>
        </w:r>
        <w:r w:rsidR="00F01A02">
          <w:rPr>
            <w:webHidden/>
          </w:rPr>
          <w:t>11</w:t>
        </w:r>
        <w:r w:rsidR="00F01A02">
          <w:rPr>
            <w:webHidden/>
          </w:rPr>
          <w:fldChar w:fldCharType="end"/>
        </w:r>
      </w:hyperlink>
    </w:p>
    <w:p w14:paraId="131DA0AE" w14:textId="45A742FD" w:rsidR="00F01A02" w:rsidRDefault="00A33867">
      <w:pPr>
        <w:pStyle w:val="TOC2"/>
        <w:rPr>
          <w:rFonts w:asciiTheme="minorHAnsi" w:eastAsiaTheme="minorEastAsia" w:hAnsiTheme="minorHAnsi" w:cstheme="minorBidi"/>
          <w:sz w:val="22"/>
          <w:szCs w:val="22"/>
        </w:rPr>
      </w:pPr>
      <w:hyperlink w:anchor="_Toc56095821" w:history="1">
        <w:r w:rsidR="00F01A02" w:rsidRPr="00677DC8">
          <w:rPr>
            <w:rStyle w:val="Hyperlink"/>
          </w:rPr>
          <w:t>1.6 Assumptions/Limitations</w:t>
        </w:r>
        <w:r w:rsidR="00F01A02">
          <w:rPr>
            <w:webHidden/>
          </w:rPr>
          <w:tab/>
        </w:r>
        <w:r w:rsidR="00F01A02">
          <w:rPr>
            <w:webHidden/>
          </w:rPr>
          <w:fldChar w:fldCharType="begin"/>
        </w:r>
        <w:r w:rsidR="00F01A02">
          <w:rPr>
            <w:webHidden/>
          </w:rPr>
          <w:instrText xml:space="preserve"> PAGEREF _Toc56095821 \h </w:instrText>
        </w:r>
        <w:r w:rsidR="00F01A02">
          <w:rPr>
            <w:webHidden/>
          </w:rPr>
        </w:r>
        <w:r w:rsidR="00F01A02">
          <w:rPr>
            <w:webHidden/>
          </w:rPr>
          <w:fldChar w:fldCharType="separate"/>
        </w:r>
        <w:r w:rsidR="00F01A02">
          <w:rPr>
            <w:webHidden/>
          </w:rPr>
          <w:t>12</w:t>
        </w:r>
        <w:r w:rsidR="00F01A02">
          <w:rPr>
            <w:webHidden/>
          </w:rPr>
          <w:fldChar w:fldCharType="end"/>
        </w:r>
      </w:hyperlink>
    </w:p>
    <w:p w14:paraId="72A9EFFA" w14:textId="00C548DC" w:rsidR="00F01A02" w:rsidRDefault="00A33867">
      <w:pPr>
        <w:pStyle w:val="TOC2"/>
        <w:rPr>
          <w:rFonts w:asciiTheme="minorHAnsi" w:eastAsiaTheme="minorEastAsia" w:hAnsiTheme="minorHAnsi" w:cstheme="minorBidi"/>
          <w:sz w:val="22"/>
          <w:szCs w:val="22"/>
        </w:rPr>
      </w:pPr>
      <w:hyperlink w:anchor="_Toc56095822" w:history="1">
        <w:r w:rsidR="00F01A02" w:rsidRPr="00677DC8">
          <w:rPr>
            <w:rStyle w:val="Hyperlink"/>
          </w:rPr>
          <w:t>1.7 Thesis Overview</w:t>
        </w:r>
        <w:r w:rsidR="00F01A02">
          <w:rPr>
            <w:webHidden/>
          </w:rPr>
          <w:tab/>
        </w:r>
        <w:r w:rsidR="00F01A02">
          <w:rPr>
            <w:webHidden/>
          </w:rPr>
          <w:fldChar w:fldCharType="begin"/>
        </w:r>
        <w:r w:rsidR="00F01A02">
          <w:rPr>
            <w:webHidden/>
          </w:rPr>
          <w:instrText xml:space="preserve"> PAGEREF _Toc56095822 \h </w:instrText>
        </w:r>
        <w:r w:rsidR="00F01A02">
          <w:rPr>
            <w:webHidden/>
          </w:rPr>
        </w:r>
        <w:r w:rsidR="00F01A02">
          <w:rPr>
            <w:webHidden/>
          </w:rPr>
          <w:fldChar w:fldCharType="separate"/>
        </w:r>
        <w:r w:rsidR="00F01A02">
          <w:rPr>
            <w:webHidden/>
          </w:rPr>
          <w:t>13</w:t>
        </w:r>
        <w:r w:rsidR="00F01A02">
          <w:rPr>
            <w:webHidden/>
          </w:rPr>
          <w:fldChar w:fldCharType="end"/>
        </w:r>
      </w:hyperlink>
    </w:p>
    <w:p w14:paraId="7C682F92" w14:textId="7E6001C3" w:rsidR="00F01A02" w:rsidRDefault="00A33867">
      <w:pPr>
        <w:pStyle w:val="TOC1"/>
        <w:rPr>
          <w:rFonts w:asciiTheme="minorHAnsi" w:eastAsiaTheme="minorEastAsia" w:hAnsiTheme="minorHAnsi" w:cstheme="minorBidi"/>
          <w:bCs w:val="0"/>
          <w:sz w:val="22"/>
          <w:szCs w:val="22"/>
        </w:rPr>
      </w:pPr>
      <w:hyperlink w:anchor="_Toc56095823" w:history="1">
        <w:r w:rsidR="00F01A02" w:rsidRPr="00677DC8">
          <w:rPr>
            <w:rStyle w:val="Hyperlink"/>
          </w:rPr>
          <w:t>II. Background</w:t>
        </w:r>
        <w:r w:rsidR="00F01A02">
          <w:rPr>
            <w:webHidden/>
          </w:rPr>
          <w:tab/>
        </w:r>
        <w:r w:rsidR="00F01A02">
          <w:rPr>
            <w:webHidden/>
          </w:rPr>
          <w:fldChar w:fldCharType="begin"/>
        </w:r>
        <w:r w:rsidR="00F01A02">
          <w:rPr>
            <w:webHidden/>
          </w:rPr>
          <w:instrText xml:space="preserve"> PAGEREF _Toc56095823 \h </w:instrText>
        </w:r>
        <w:r w:rsidR="00F01A02">
          <w:rPr>
            <w:webHidden/>
          </w:rPr>
        </w:r>
        <w:r w:rsidR="00F01A02">
          <w:rPr>
            <w:webHidden/>
          </w:rPr>
          <w:fldChar w:fldCharType="separate"/>
        </w:r>
        <w:r w:rsidR="00F01A02">
          <w:rPr>
            <w:webHidden/>
          </w:rPr>
          <w:t>13</w:t>
        </w:r>
        <w:r w:rsidR="00F01A02">
          <w:rPr>
            <w:webHidden/>
          </w:rPr>
          <w:fldChar w:fldCharType="end"/>
        </w:r>
      </w:hyperlink>
    </w:p>
    <w:p w14:paraId="43F5E7A7" w14:textId="02DA94AA" w:rsidR="00F01A02" w:rsidRDefault="00A33867">
      <w:pPr>
        <w:pStyle w:val="TOC2"/>
        <w:rPr>
          <w:rFonts w:asciiTheme="minorHAnsi" w:eastAsiaTheme="minorEastAsia" w:hAnsiTheme="minorHAnsi" w:cstheme="minorBidi"/>
          <w:sz w:val="22"/>
          <w:szCs w:val="22"/>
        </w:rPr>
      </w:pPr>
      <w:hyperlink w:anchor="_Toc56095824" w:history="1">
        <w:r w:rsidR="00F01A02" w:rsidRPr="00677DC8">
          <w:rPr>
            <w:rStyle w:val="Hyperlink"/>
            <w:rFonts w:eastAsiaTheme="minorHAnsi"/>
          </w:rPr>
          <w:t>2.1 Physics of Flight Modeling</w:t>
        </w:r>
        <w:r w:rsidR="00F01A02">
          <w:rPr>
            <w:webHidden/>
          </w:rPr>
          <w:tab/>
        </w:r>
        <w:r w:rsidR="00F01A02">
          <w:rPr>
            <w:webHidden/>
          </w:rPr>
          <w:fldChar w:fldCharType="begin"/>
        </w:r>
        <w:r w:rsidR="00F01A02">
          <w:rPr>
            <w:webHidden/>
          </w:rPr>
          <w:instrText xml:space="preserve"> PAGEREF _Toc56095824 \h </w:instrText>
        </w:r>
        <w:r w:rsidR="00F01A02">
          <w:rPr>
            <w:webHidden/>
          </w:rPr>
        </w:r>
        <w:r w:rsidR="00F01A02">
          <w:rPr>
            <w:webHidden/>
          </w:rPr>
          <w:fldChar w:fldCharType="separate"/>
        </w:r>
        <w:r w:rsidR="00F01A02">
          <w:rPr>
            <w:webHidden/>
          </w:rPr>
          <w:t>13</w:t>
        </w:r>
        <w:r w:rsidR="00F01A02">
          <w:rPr>
            <w:webHidden/>
          </w:rPr>
          <w:fldChar w:fldCharType="end"/>
        </w:r>
      </w:hyperlink>
    </w:p>
    <w:p w14:paraId="4BC4D5FF" w14:textId="5E061F51" w:rsidR="00F01A02" w:rsidRDefault="00A33867">
      <w:pPr>
        <w:pStyle w:val="TOC2"/>
        <w:rPr>
          <w:rFonts w:asciiTheme="minorHAnsi" w:eastAsiaTheme="minorEastAsia" w:hAnsiTheme="minorHAnsi" w:cstheme="minorBidi"/>
          <w:sz w:val="22"/>
          <w:szCs w:val="22"/>
        </w:rPr>
      </w:pPr>
      <w:hyperlink w:anchor="_Toc56095825" w:history="1">
        <w:r w:rsidR="00F01A02" w:rsidRPr="00677DC8">
          <w:rPr>
            <w:rStyle w:val="Hyperlink"/>
            <w:rFonts w:eastAsiaTheme="minorHAnsi"/>
          </w:rPr>
          <w:t>2.2 Entity Component System</w:t>
        </w:r>
        <w:r w:rsidR="00F01A02">
          <w:rPr>
            <w:webHidden/>
          </w:rPr>
          <w:tab/>
        </w:r>
        <w:r w:rsidR="00F01A02">
          <w:rPr>
            <w:webHidden/>
          </w:rPr>
          <w:fldChar w:fldCharType="begin"/>
        </w:r>
        <w:r w:rsidR="00F01A02">
          <w:rPr>
            <w:webHidden/>
          </w:rPr>
          <w:instrText xml:space="preserve"> PAGEREF _Toc56095825 \h </w:instrText>
        </w:r>
        <w:r w:rsidR="00F01A02">
          <w:rPr>
            <w:webHidden/>
          </w:rPr>
        </w:r>
        <w:r w:rsidR="00F01A02">
          <w:rPr>
            <w:webHidden/>
          </w:rPr>
          <w:fldChar w:fldCharType="separate"/>
        </w:r>
        <w:r w:rsidR="00F01A02">
          <w:rPr>
            <w:webHidden/>
          </w:rPr>
          <w:t>24</w:t>
        </w:r>
        <w:r w:rsidR="00F01A02">
          <w:rPr>
            <w:webHidden/>
          </w:rPr>
          <w:fldChar w:fldCharType="end"/>
        </w:r>
      </w:hyperlink>
    </w:p>
    <w:p w14:paraId="595279CB" w14:textId="68AB0E05" w:rsidR="00F01A02" w:rsidRDefault="00A33867">
      <w:pPr>
        <w:pStyle w:val="TOC2"/>
        <w:rPr>
          <w:rFonts w:asciiTheme="minorHAnsi" w:eastAsiaTheme="minorEastAsia" w:hAnsiTheme="minorHAnsi" w:cstheme="minorBidi"/>
          <w:sz w:val="22"/>
          <w:szCs w:val="22"/>
        </w:rPr>
      </w:pPr>
      <w:hyperlink w:anchor="_Toc56095826" w:history="1">
        <w:r w:rsidR="00F01A02" w:rsidRPr="00677DC8">
          <w:rPr>
            <w:rStyle w:val="Hyperlink"/>
          </w:rPr>
          <w:t>2.3 Rust</w:t>
        </w:r>
        <w:r w:rsidR="00F01A02">
          <w:rPr>
            <w:webHidden/>
          </w:rPr>
          <w:tab/>
        </w:r>
        <w:r w:rsidR="00F01A02">
          <w:rPr>
            <w:webHidden/>
          </w:rPr>
          <w:fldChar w:fldCharType="begin"/>
        </w:r>
        <w:r w:rsidR="00F01A02">
          <w:rPr>
            <w:webHidden/>
          </w:rPr>
          <w:instrText xml:space="preserve"> PAGEREF _Toc56095826 \h </w:instrText>
        </w:r>
        <w:r w:rsidR="00F01A02">
          <w:rPr>
            <w:webHidden/>
          </w:rPr>
        </w:r>
        <w:r w:rsidR="00F01A02">
          <w:rPr>
            <w:webHidden/>
          </w:rPr>
          <w:fldChar w:fldCharType="separate"/>
        </w:r>
        <w:r w:rsidR="00F01A02">
          <w:rPr>
            <w:webHidden/>
          </w:rPr>
          <w:t>29</w:t>
        </w:r>
        <w:r w:rsidR="00F01A02">
          <w:rPr>
            <w:webHidden/>
          </w:rPr>
          <w:fldChar w:fldCharType="end"/>
        </w:r>
      </w:hyperlink>
    </w:p>
    <w:p w14:paraId="4C1738A3" w14:textId="7C07A517" w:rsidR="00F01A02" w:rsidRDefault="00A33867">
      <w:pPr>
        <w:pStyle w:val="TOC2"/>
        <w:rPr>
          <w:rFonts w:asciiTheme="minorHAnsi" w:eastAsiaTheme="minorEastAsia" w:hAnsiTheme="minorHAnsi" w:cstheme="minorBidi"/>
          <w:sz w:val="22"/>
          <w:szCs w:val="22"/>
        </w:rPr>
      </w:pPr>
      <w:hyperlink w:anchor="_Toc56095827" w:history="1">
        <w:r w:rsidR="00F01A02" w:rsidRPr="00677DC8">
          <w:rPr>
            <w:rStyle w:val="Hyperlink"/>
            <w:rFonts w:eastAsiaTheme="minorHAnsi"/>
          </w:rPr>
          <w:t>2.4 FlightGear</w:t>
        </w:r>
        <w:r w:rsidR="00F01A02">
          <w:rPr>
            <w:webHidden/>
          </w:rPr>
          <w:tab/>
        </w:r>
        <w:r w:rsidR="00F01A02">
          <w:rPr>
            <w:webHidden/>
          </w:rPr>
          <w:fldChar w:fldCharType="begin"/>
        </w:r>
        <w:r w:rsidR="00F01A02">
          <w:rPr>
            <w:webHidden/>
          </w:rPr>
          <w:instrText xml:space="preserve"> PAGEREF _Toc56095827 \h </w:instrText>
        </w:r>
        <w:r w:rsidR="00F01A02">
          <w:rPr>
            <w:webHidden/>
          </w:rPr>
        </w:r>
        <w:r w:rsidR="00F01A02">
          <w:rPr>
            <w:webHidden/>
          </w:rPr>
          <w:fldChar w:fldCharType="separate"/>
        </w:r>
        <w:r w:rsidR="00F01A02">
          <w:rPr>
            <w:webHidden/>
          </w:rPr>
          <w:t>33</w:t>
        </w:r>
        <w:r w:rsidR="00F01A02">
          <w:rPr>
            <w:webHidden/>
          </w:rPr>
          <w:fldChar w:fldCharType="end"/>
        </w:r>
      </w:hyperlink>
    </w:p>
    <w:p w14:paraId="31E4A187" w14:textId="2382982A" w:rsidR="00F01A02" w:rsidRDefault="00A33867">
      <w:pPr>
        <w:pStyle w:val="TOC2"/>
        <w:rPr>
          <w:rFonts w:asciiTheme="minorHAnsi" w:eastAsiaTheme="minorEastAsia" w:hAnsiTheme="minorHAnsi" w:cstheme="minorBidi"/>
          <w:sz w:val="22"/>
          <w:szCs w:val="22"/>
        </w:rPr>
      </w:pPr>
      <w:hyperlink w:anchor="_Toc56095828" w:history="1">
        <w:r w:rsidR="00F01A02" w:rsidRPr="00677DC8">
          <w:rPr>
            <w:rStyle w:val="Hyperlink"/>
            <w:rFonts w:eastAsiaTheme="minorHAnsi"/>
          </w:rPr>
          <w:t>2.5 Networking with Rust</w:t>
        </w:r>
        <w:r w:rsidR="00F01A02">
          <w:rPr>
            <w:webHidden/>
          </w:rPr>
          <w:tab/>
        </w:r>
        <w:r w:rsidR="00F01A02">
          <w:rPr>
            <w:webHidden/>
          </w:rPr>
          <w:fldChar w:fldCharType="begin"/>
        </w:r>
        <w:r w:rsidR="00F01A02">
          <w:rPr>
            <w:webHidden/>
          </w:rPr>
          <w:instrText xml:space="preserve"> PAGEREF _Toc56095828 \h </w:instrText>
        </w:r>
        <w:r w:rsidR="00F01A02">
          <w:rPr>
            <w:webHidden/>
          </w:rPr>
        </w:r>
        <w:r w:rsidR="00F01A02">
          <w:rPr>
            <w:webHidden/>
          </w:rPr>
          <w:fldChar w:fldCharType="separate"/>
        </w:r>
        <w:r w:rsidR="00F01A02">
          <w:rPr>
            <w:webHidden/>
          </w:rPr>
          <w:t>34</w:t>
        </w:r>
        <w:r w:rsidR="00F01A02">
          <w:rPr>
            <w:webHidden/>
          </w:rPr>
          <w:fldChar w:fldCharType="end"/>
        </w:r>
      </w:hyperlink>
    </w:p>
    <w:p w14:paraId="2B15897E" w14:textId="5BD329CC" w:rsidR="00F01A02" w:rsidRDefault="00A33867">
      <w:pPr>
        <w:pStyle w:val="TOC1"/>
        <w:rPr>
          <w:rFonts w:asciiTheme="minorHAnsi" w:eastAsiaTheme="minorEastAsia" w:hAnsiTheme="minorHAnsi" w:cstheme="minorBidi"/>
          <w:bCs w:val="0"/>
          <w:sz w:val="22"/>
          <w:szCs w:val="22"/>
        </w:rPr>
      </w:pPr>
      <w:hyperlink w:anchor="_Toc56095829" w:history="1">
        <w:r w:rsidR="00F01A02" w:rsidRPr="00677DC8">
          <w:rPr>
            <w:rStyle w:val="Hyperlink"/>
          </w:rPr>
          <w:t>III.  Methodology</w:t>
        </w:r>
        <w:r w:rsidR="00F01A02">
          <w:rPr>
            <w:webHidden/>
          </w:rPr>
          <w:tab/>
        </w:r>
        <w:r w:rsidR="00F01A02">
          <w:rPr>
            <w:webHidden/>
          </w:rPr>
          <w:fldChar w:fldCharType="begin"/>
        </w:r>
        <w:r w:rsidR="00F01A02">
          <w:rPr>
            <w:webHidden/>
          </w:rPr>
          <w:instrText xml:space="preserve"> PAGEREF _Toc56095829 \h </w:instrText>
        </w:r>
        <w:r w:rsidR="00F01A02">
          <w:rPr>
            <w:webHidden/>
          </w:rPr>
        </w:r>
        <w:r w:rsidR="00F01A02">
          <w:rPr>
            <w:webHidden/>
          </w:rPr>
          <w:fldChar w:fldCharType="separate"/>
        </w:r>
        <w:r w:rsidR="00F01A02">
          <w:rPr>
            <w:webHidden/>
          </w:rPr>
          <w:t>35</w:t>
        </w:r>
        <w:r w:rsidR="00F01A02">
          <w:rPr>
            <w:webHidden/>
          </w:rPr>
          <w:fldChar w:fldCharType="end"/>
        </w:r>
      </w:hyperlink>
    </w:p>
    <w:p w14:paraId="74486B41" w14:textId="315AA973" w:rsidR="00F01A02" w:rsidRDefault="00A33867">
      <w:pPr>
        <w:pStyle w:val="TOC2"/>
        <w:rPr>
          <w:rFonts w:asciiTheme="minorHAnsi" w:eastAsiaTheme="minorEastAsia" w:hAnsiTheme="minorHAnsi" w:cstheme="minorBidi"/>
          <w:sz w:val="22"/>
          <w:szCs w:val="22"/>
        </w:rPr>
      </w:pPr>
      <w:hyperlink w:anchor="_Toc56095830" w:history="1">
        <w:r w:rsidR="00F01A02" w:rsidRPr="00677DC8">
          <w:rPr>
            <w:rStyle w:val="Hyperlink"/>
          </w:rPr>
          <w:t>3.1 Building the FDM</w:t>
        </w:r>
        <w:r w:rsidR="00F01A02">
          <w:rPr>
            <w:webHidden/>
          </w:rPr>
          <w:tab/>
        </w:r>
        <w:r w:rsidR="00F01A02">
          <w:rPr>
            <w:webHidden/>
          </w:rPr>
          <w:fldChar w:fldCharType="begin"/>
        </w:r>
        <w:r w:rsidR="00F01A02">
          <w:rPr>
            <w:webHidden/>
          </w:rPr>
          <w:instrText xml:space="preserve"> PAGEREF _Toc56095830 \h </w:instrText>
        </w:r>
        <w:r w:rsidR="00F01A02">
          <w:rPr>
            <w:webHidden/>
          </w:rPr>
        </w:r>
        <w:r w:rsidR="00F01A02">
          <w:rPr>
            <w:webHidden/>
          </w:rPr>
          <w:fldChar w:fldCharType="separate"/>
        </w:r>
        <w:r w:rsidR="00F01A02">
          <w:rPr>
            <w:webHidden/>
          </w:rPr>
          <w:t>35</w:t>
        </w:r>
        <w:r w:rsidR="00F01A02">
          <w:rPr>
            <w:webHidden/>
          </w:rPr>
          <w:fldChar w:fldCharType="end"/>
        </w:r>
      </w:hyperlink>
    </w:p>
    <w:p w14:paraId="19479D91" w14:textId="2C90E677" w:rsidR="00F01A02" w:rsidRDefault="00A33867">
      <w:pPr>
        <w:pStyle w:val="TOC2"/>
        <w:rPr>
          <w:rFonts w:asciiTheme="minorHAnsi" w:eastAsiaTheme="minorEastAsia" w:hAnsiTheme="minorHAnsi" w:cstheme="minorBidi"/>
          <w:sz w:val="22"/>
          <w:szCs w:val="22"/>
        </w:rPr>
      </w:pPr>
      <w:hyperlink w:anchor="_Toc56095831" w:history="1">
        <w:r w:rsidR="00F01A02" w:rsidRPr="00677DC8">
          <w:rPr>
            <w:rStyle w:val="Hyperlink"/>
          </w:rPr>
          <w:t>3.2 Baseline Comparison</w:t>
        </w:r>
        <w:r w:rsidR="00F01A02">
          <w:rPr>
            <w:webHidden/>
          </w:rPr>
          <w:tab/>
        </w:r>
        <w:r w:rsidR="00F01A02">
          <w:rPr>
            <w:webHidden/>
          </w:rPr>
          <w:fldChar w:fldCharType="begin"/>
        </w:r>
        <w:r w:rsidR="00F01A02">
          <w:rPr>
            <w:webHidden/>
          </w:rPr>
          <w:instrText xml:space="preserve"> PAGEREF _Toc56095831 \h </w:instrText>
        </w:r>
        <w:r w:rsidR="00F01A02">
          <w:rPr>
            <w:webHidden/>
          </w:rPr>
        </w:r>
        <w:r w:rsidR="00F01A02">
          <w:rPr>
            <w:webHidden/>
          </w:rPr>
          <w:fldChar w:fldCharType="separate"/>
        </w:r>
        <w:r w:rsidR="00F01A02">
          <w:rPr>
            <w:webHidden/>
          </w:rPr>
          <w:t>42</w:t>
        </w:r>
        <w:r w:rsidR="00F01A02">
          <w:rPr>
            <w:webHidden/>
          </w:rPr>
          <w:fldChar w:fldCharType="end"/>
        </w:r>
      </w:hyperlink>
    </w:p>
    <w:p w14:paraId="6B748E61" w14:textId="0007A975" w:rsidR="00F01A02" w:rsidRDefault="00A33867">
      <w:pPr>
        <w:pStyle w:val="TOC2"/>
        <w:rPr>
          <w:rFonts w:asciiTheme="minorHAnsi" w:eastAsiaTheme="minorEastAsia" w:hAnsiTheme="minorHAnsi" w:cstheme="minorBidi"/>
          <w:sz w:val="22"/>
          <w:szCs w:val="22"/>
        </w:rPr>
      </w:pPr>
      <w:hyperlink w:anchor="_Toc56095832" w:history="1">
        <w:r w:rsidR="00F01A02" w:rsidRPr="00677DC8">
          <w:rPr>
            <w:rStyle w:val="Hyperlink"/>
          </w:rPr>
          <w:t>3.3 ECS and OOP Performance Experiment (need working program first…)</w:t>
        </w:r>
        <w:r w:rsidR="00F01A02">
          <w:rPr>
            <w:webHidden/>
          </w:rPr>
          <w:tab/>
        </w:r>
        <w:r w:rsidR="00F01A02">
          <w:rPr>
            <w:webHidden/>
          </w:rPr>
          <w:fldChar w:fldCharType="begin"/>
        </w:r>
        <w:r w:rsidR="00F01A02">
          <w:rPr>
            <w:webHidden/>
          </w:rPr>
          <w:instrText xml:space="preserve"> PAGEREF _Toc56095832 \h </w:instrText>
        </w:r>
        <w:r w:rsidR="00F01A02">
          <w:rPr>
            <w:webHidden/>
          </w:rPr>
        </w:r>
        <w:r w:rsidR="00F01A02">
          <w:rPr>
            <w:webHidden/>
          </w:rPr>
          <w:fldChar w:fldCharType="separate"/>
        </w:r>
        <w:r w:rsidR="00F01A02">
          <w:rPr>
            <w:webHidden/>
          </w:rPr>
          <w:t>43</w:t>
        </w:r>
        <w:r w:rsidR="00F01A02">
          <w:rPr>
            <w:webHidden/>
          </w:rPr>
          <w:fldChar w:fldCharType="end"/>
        </w:r>
      </w:hyperlink>
    </w:p>
    <w:p w14:paraId="7186FCBF" w14:textId="4B93E7CB" w:rsidR="00F01A02" w:rsidRDefault="00A33867">
      <w:pPr>
        <w:pStyle w:val="TOC1"/>
        <w:rPr>
          <w:rFonts w:asciiTheme="minorHAnsi" w:eastAsiaTheme="minorEastAsia" w:hAnsiTheme="minorHAnsi" w:cstheme="minorBidi"/>
          <w:bCs w:val="0"/>
          <w:sz w:val="22"/>
          <w:szCs w:val="22"/>
        </w:rPr>
      </w:pPr>
      <w:hyperlink w:anchor="_Toc56095833" w:history="1">
        <w:r w:rsidR="00F01A02" w:rsidRPr="00677DC8">
          <w:rPr>
            <w:rStyle w:val="Hyperlink"/>
          </w:rPr>
          <w:t>IV.  Analysis and Results</w:t>
        </w:r>
        <w:r w:rsidR="00F01A02">
          <w:rPr>
            <w:webHidden/>
          </w:rPr>
          <w:tab/>
        </w:r>
        <w:r w:rsidR="00F01A02">
          <w:rPr>
            <w:webHidden/>
          </w:rPr>
          <w:fldChar w:fldCharType="begin"/>
        </w:r>
        <w:r w:rsidR="00F01A02">
          <w:rPr>
            <w:webHidden/>
          </w:rPr>
          <w:instrText xml:space="preserve"> PAGEREF _Toc56095833 \h </w:instrText>
        </w:r>
        <w:r w:rsidR="00F01A02">
          <w:rPr>
            <w:webHidden/>
          </w:rPr>
        </w:r>
        <w:r w:rsidR="00F01A02">
          <w:rPr>
            <w:webHidden/>
          </w:rPr>
          <w:fldChar w:fldCharType="separate"/>
        </w:r>
        <w:r w:rsidR="00F01A02">
          <w:rPr>
            <w:webHidden/>
          </w:rPr>
          <w:t>43</w:t>
        </w:r>
        <w:r w:rsidR="00F01A02">
          <w:rPr>
            <w:webHidden/>
          </w:rPr>
          <w:fldChar w:fldCharType="end"/>
        </w:r>
      </w:hyperlink>
    </w:p>
    <w:p w14:paraId="629B1F99" w14:textId="7BBFADA1" w:rsidR="00F01A02" w:rsidRDefault="00A33867">
      <w:pPr>
        <w:pStyle w:val="TOC2"/>
        <w:rPr>
          <w:rFonts w:asciiTheme="minorHAnsi" w:eastAsiaTheme="minorEastAsia" w:hAnsiTheme="minorHAnsi" w:cstheme="minorBidi"/>
          <w:sz w:val="22"/>
          <w:szCs w:val="22"/>
        </w:rPr>
      </w:pPr>
      <w:hyperlink w:anchor="_Toc56095834" w:history="1">
        <w:r w:rsidR="00F01A02" w:rsidRPr="00677DC8">
          <w:rPr>
            <w:rStyle w:val="Hyperlink"/>
          </w:rPr>
          <w:t>ECS and OOP Performance</w:t>
        </w:r>
        <w:r w:rsidR="00F01A02">
          <w:rPr>
            <w:webHidden/>
          </w:rPr>
          <w:tab/>
        </w:r>
        <w:r w:rsidR="00F01A02">
          <w:rPr>
            <w:webHidden/>
          </w:rPr>
          <w:fldChar w:fldCharType="begin"/>
        </w:r>
        <w:r w:rsidR="00F01A02">
          <w:rPr>
            <w:webHidden/>
          </w:rPr>
          <w:instrText xml:space="preserve"> PAGEREF _Toc56095834 \h </w:instrText>
        </w:r>
        <w:r w:rsidR="00F01A02">
          <w:rPr>
            <w:webHidden/>
          </w:rPr>
        </w:r>
        <w:r w:rsidR="00F01A02">
          <w:rPr>
            <w:webHidden/>
          </w:rPr>
          <w:fldChar w:fldCharType="separate"/>
        </w:r>
        <w:r w:rsidR="00F01A02">
          <w:rPr>
            <w:webHidden/>
          </w:rPr>
          <w:t>43</w:t>
        </w:r>
        <w:r w:rsidR="00F01A02">
          <w:rPr>
            <w:webHidden/>
          </w:rPr>
          <w:fldChar w:fldCharType="end"/>
        </w:r>
      </w:hyperlink>
    </w:p>
    <w:p w14:paraId="7418264B" w14:textId="4BDA14DC" w:rsidR="00F01A02" w:rsidRDefault="00A33867">
      <w:pPr>
        <w:pStyle w:val="TOC2"/>
        <w:rPr>
          <w:rFonts w:asciiTheme="minorHAnsi" w:eastAsiaTheme="minorEastAsia" w:hAnsiTheme="minorHAnsi" w:cstheme="minorBidi"/>
          <w:sz w:val="22"/>
          <w:szCs w:val="22"/>
        </w:rPr>
      </w:pPr>
      <w:hyperlink w:anchor="_Toc56095835" w:history="1">
        <w:r w:rsidR="00F01A02" w:rsidRPr="00677DC8">
          <w:rPr>
            <w:rStyle w:val="Hyperlink"/>
          </w:rPr>
          <w:t>Baseline Comparison</w:t>
        </w:r>
        <w:r w:rsidR="00F01A02">
          <w:rPr>
            <w:webHidden/>
          </w:rPr>
          <w:tab/>
        </w:r>
        <w:r w:rsidR="00F01A02">
          <w:rPr>
            <w:webHidden/>
          </w:rPr>
          <w:fldChar w:fldCharType="begin"/>
        </w:r>
        <w:r w:rsidR="00F01A02">
          <w:rPr>
            <w:webHidden/>
          </w:rPr>
          <w:instrText xml:space="preserve"> PAGEREF _Toc56095835 \h </w:instrText>
        </w:r>
        <w:r w:rsidR="00F01A02">
          <w:rPr>
            <w:webHidden/>
          </w:rPr>
        </w:r>
        <w:r w:rsidR="00F01A02">
          <w:rPr>
            <w:webHidden/>
          </w:rPr>
          <w:fldChar w:fldCharType="separate"/>
        </w:r>
        <w:r w:rsidR="00F01A02">
          <w:rPr>
            <w:webHidden/>
          </w:rPr>
          <w:t>43</w:t>
        </w:r>
        <w:r w:rsidR="00F01A02">
          <w:rPr>
            <w:webHidden/>
          </w:rPr>
          <w:fldChar w:fldCharType="end"/>
        </w:r>
      </w:hyperlink>
    </w:p>
    <w:p w14:paraId="5D81F2CC" w14:textId="100415E3" w:rsidR="00F01A02" w:rsidRDefault="00A33867">
      <w:pPr>
        <w:pStyle w:val="TOC2"/>
        <w:rPr>
          <w:rFonts w:asciiTheme="minorHAnsi" w:eastAsiaTheme="minorEastAsia" w:hAnsiTheme="minorHAnsi" w:cstheme="minorBidi"/>
          <w:sz w:val="22"/>
          <w:szCs w:val="22"/>
        </w:rPr>
      </w:pPr>
      <w:hyperlink w:anchor="_Toc56095836" w:history="1">
        <w:r w:rsidR="00F01A02" w:rsidRPr="00677DC8">
          <w:rPr>
            <w:rStyle w:val="Hyperlink"/>
          </w:rPr>
          <w:t>Investigative Questions Answered</w:t>
        </w:r>
        <w:r w:rsidR="00F01A02">
          <w:rPr>
            <w:webHidden/>
          </w:rPr>
          <w:tab/>
        </w:r>
        <w:r w:rsidR="00F01A02">
          <w:rPr>
            <w:webHidden/>
          </w:rPr>
          <w:fldChar w:fldCharType="begin"/>
        </w:r>
        <w:r w:rsidR="00F01A02">
          <w:rPr>
            <w:webHidden/>
          </w:rPr>
          <w:instrText xml:space="preserve"> PAGEREF _Toc56095836 \h </w:instrText>
        </w:r>
        <w:r w:rsidR="00F01A02">
          <w:rPr>
            <w:webHidden/>
          </w:rPr>
        </w:r>
        <w:r w:rsidR="00F01A02">
          <w:rPr>
            <w:webHidden/>
          </w:rPr>
          <w:fldChar w:fldCharType="separate"/>
        </w:r>
        <w:r w:rsidR="00F01A02">
          <w:rPr>
            <w:webHidden/>
          </w:rPr>
          <w:t>44</w:t>
        </w:r>
        <w:r w:rsidR="00F01A02">
          <w:rPr>
            <w:webHidden/>
          </w:rPr>
          <w:fldChar w:fldCharType="end"/>
        </w:r>
      </w:hyperlink>
    </w:p>
    <w:p w14:paraId="5D4C5725" w14:textId="3CC0FC1D" w:rsidR="00F01A02" w:rsidRDefault="00A33867">
      <w:pPr>
        <w:pStyle w:val="TOC2"/>
        <w:rPr>
          <w:rFonts w:asciiTheme="minorHAnsi" w:eastAsiaTheme="minorEastAsia" w:hAnsiTheme="minorHAnsi" w:cstheme="minorBidi"/>
          <w:sz w:val="22"/>
          <w:szCs w:val="22"/>
        </w:rPr>
      </w:pPr>
      <w:hyperlink w:anchor="_Toc56095837"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_Toc56095837 \h </w:instrText>
        </w:r>
        <w:r w:rsidR="00F01A02">
          <w:rPr>
            <w:webHidden/>
          </w:rPr>
        </w:r>
        <w:r w:rsidR="00F01A02">
          <w:rPr>
            <w:webHidden/>
          </w:rPr>
          <w:fldChar w:fldCharType="separate"/>
        </w:r>
        <w:r w:rsidR="00F01A02">
          <w:rPr>
            <w:webHidden/>
          </w:rPr>
          <w:t>44</w:t>
        </w:r>
        <w:r w:rsidR="00F01A02">
          <w:rPr>
            <w:webHidden/>
          </w:rPr>
          <w:fldChar w:fldCharType="end"/>
        </w:r>
      </w:hyperlink>
    </w:p>
    <w:p w14:paraId="54B81AE1" w14:textId="6D9E09CF" w:rsidR="00F01A02" w:rsidRDefault="00A33867">
      <w:pPr>
        <w:pStyle w:val="TOC1"/>
        <w:rPr>
          <w:rFonts w:asciiTheme="minorHAnsi" w:eastAsiaTheme="minorEastAsia" w:hAnsiTheme="minorHAnsi" w:cstheme="minorBidi"/>
          <w:bCs w:val="0"/>
          <w:sz w:val="22"/>
          <w:szCs w:val="22"/>
        </w:rPr>
      </w:pPr>
      <w:hyperlink w:anchor="_Toc56095838" w:history="1">
        <w:r w:rsidR="00F01A02" w:rsidRPr="00677DC8">
          <w:rPr>
            <w:rStyle w:val="Hyperlink"/>
          </w:rPr>
          <w:t>V.  Conclusions and Recommendations</w:t>
        </w:r>
        <w:r w:rsidR="00F01A02">
          <w:rPr>
            <w:webHidden/>
          </w:rPr>
          <w:tab/>
        </w:r>
        <w:r w:rsidR="00F01A02">
          <w:rPr>
            <w:webHidden/>
          </w:rPr>
          <w:fldChar w:fldCharType="begin"/>
        </w:r>
        <w:r w:rsidR="00F01A02">
          <w:rPr>
            <w:webHidden/>
          </w:rPr>
          <w:instrText xml:space="preserve"> PAGEREF _Toc56095838 \h </w:instrText>
        </w:r>
        <w:r w:rsidR="00F01A02">
          <w:rPr>
            <w:webHidden/>
          </w:rPr>
        </w:r>
        <w:r w:rsidR="00F01A02">
          <w:rPr>
            <w:webHidden/>
          </w:rPr>
          <w:fldChar w:fldCharType="separate"/>
        </w:r>
        <w:r w:rsidR="00F01A02">
          <w:rPr>
            <w:webHidden/>
          </w:rPr>
          <w:t>44</w:t>
        </w:r>
        <w:r w:rsidR="00F01A02">
          <w:rPr>
            <w:webHidden/>
          </w:rPr>
          <w:fldChar w:fldCharType="end"/>
        </w:r>
      </w:hyperlink>
    </w:p>
    <w:p w14:paraId="35EC0DEB" w14:textId="6FA5A23E" w:rsidR="00F01A02" w:rsidRDefault="00A33867">
      <w:pPr>
        <w:pStyle w:val="TOC2"/>
        <w:rPr>
          <w:rFonts w:asciiTheme="minorHAnsi" w:eastAsiaTheme="minorEastAsia" w:hAnsiTheme="minorHAnsi" w:cstheme="minorBidi"/>
          <w:sz w:val="22"/>
          <w:szCs w:val="22"/>
        </w:rPr>
      </w:pPr>
      <w:hyperlink w:anchor="_Toc56095839" w:history="1">
        <w:r w:rsidR="00F01A02" w:rsidRPr="00677DC8">
          <w:rPr>
            <w:rStyle w:val="Hyperlink"/>
          </w:rPr>
          <w:t>Chapter Overview</w:t>
        </w:r>
        <w:r w:rsidR="00F01A02">
          <w:rPr>
            <w:webHidden/>
          </w:rPr>
          <w:tab/>
        </w:r>
        <w:r w:rsidR="00F01A02">
          <w:rPr>
            <w:webHidden/>
          </w:rPr>
          <w:fldChar w:fldCharType="begin"/>
        </w:r>
        <w:r w:rsidR="00F01A02">
          <w:rPr>
            <w:webHidden/>
          </w:rPr>
          <w:instrText xml:space="preserve"> PAGEREF _Toc56095839 \h </w:instrText>
        </w:r>
        <w:r w:rsidR="00F01A02">
          <w:rPr>
            <w:webHidden/>
          </w:rPr>
        </w:r>
        <w:r w:rsidR="00F01A02">
          <w:rPr>
            <w:webHidden/>
          </w:rPr>
          <w:fldChar w:fldCharType="separate"/>
        </w:r>
        <w:r w:rsidR="00F01A02">
          <w:rPr>
            <w:webHidden/>
          </w:rPr>
          <w:t>44</w:t>
        </w:r>
        <w:r w:rsidR="00F01A02">
          <w:rPr>
            <w:webHidden/>
          </w:rPr>
          <w:fldChar w:fldCharType="end"/>
        </w:r>
      </w:hyperlink>
    </w:p>
    <w:p w14:paraId="3BDEC497" w14:textId="5ADA838A" w:rsidR="00F01A02" w:rsidRDefault="00A33867">
      <w:pPr>
        <w:pStyle w:val="TOC2"/>
        <w:rPr>
          <w:rFonts w:asciiTheme="minorHAnsi" w:eastAsiaTheme="minorEastAsia" w:hAnsiTheme="minorHAnsi" w:cstheme="minorBidi"/>
          <w:sz w:val="22"/>
          <w:szCs w:val="22"/>
        </w:rPr>
      </w:pPr>
      <w:hyperlink w:anchor="_Toc56095840" w:history="1">
        <w:r w:rsidR="00F01A02" w:rsidRPr="00677DC8">
          <w:rPr>
            <w:rStyle w:val="Hyperlink"/>
          </w:rPr>
          <w:t>Conclusions of Research</w:t>
        </w:r>
        <w:r w:rsidR="00F01A02">
          <w:rPr>
            <w:webHidden/>
          </w:rPr>
          <w:tab/>
        </w:r>
        <w:r w:rsidR="00F01A02">
          <w:rPr>
            <w:webHidden/>
          </w:rPr>
          <w:fldChar w:fldCharType="begin"/>
        </w:r>
        <w:r w:rsidR="00F01A02">
          <w:rPr>
            <w:webHidden/>
          </w:rPr>
          <w:instrText xml:space="preserve"> PAGEREF _Toc56095840 \h </w:instrText>
        </w:r>
        <w:r w:rsidR="00F01A02">
          <w:rPr>
            <w:webHidden/>
          </w:rPr>
        </w:r>
        <w:r w:rsidR="00F01A02">
          <w:rPr>
            <w:webHidden/>
          </w:rPr>
          <w:fldChar w:fldCharType="separate"/>
        </w:r>
        <w:r w:rsidR="00F01A02">
          <w:rPr>
            <w:webHidden/>
          </w:rPr>
          <w:t>44</w:t>
        </w:r>
        <w:r w:rsidR="00F01A02">
          <w:rPr>
            <w:webHidden/>
          </w:rPr>
          <w:fldChar w:fldCharType="end"/>
        </w:r>
      </w:hyperlink>
    </w:p>
    <w:p w14:paraId="6C28B4FC" w14:textId="76506147" w:rsidR="00F01A02" w:rsidRDefault="00A33867">
      <w:pPr>
        <w:pStyle w:val="TOC2"/>
        <w:rPr>
          <w:rFonts w:asciiTheme="minorHAnsi" w:eastAsiaTheme="minorEastAsia" w:hAnsiTheme="minorHAnsi" w:cstheme="minorBidi"/>
          <w:sz w:val="22"/>
          <w:szCs w:val="22"/>
        </w:rPr>
      </w:pPr>
      <w:hyperlink w:anchor="_Toc56095841" w:history="1">
        <w:r w:rsidR="00F01A02" w:rsidRPr="00677DC8">
          <w:rPr>
            <w:rStyle w:val="Hyperlink"/>
          </w:rPr>
          <w:t>Significance of Research</w:t>
        </w:r>
        <w:r w:rsidR="00F01A02">
          <w:rPr>
            <w:webHidden/>
          </w:rPr>
          <w:tab/>
        </w:r>
        <w:r w:rsidR="00F01A02">
          <w:rPr>
            <w:webHidden/>
          </w:rPr>
          <w:fldChar w:fldCharType="begin"/>
        </w:r>
        <w:r w:rsidR="00F01A02">
          <w:rPr>
            <w:webHidden/>
          </w:rPr>
          <w:instrText xml:space="preserve"> PAGEREF _Toc56095841 \h </w:instrText>
        </w:r>
        <w:r w:rsidR="00F01A02">
          <w:rPr>
            <w:webHidden/>
          </w:rPr>
        </w:r>
        <w:r w:rsidR="00F01A02">
          <w:rPr>
            <w:webHidden/>
          </w:rPr>
          <w:fldChar w:fldCharType="separate"/>
        </w:r>
        <w:r w:rsidR="00F01A02">
          <w:rPr>
            <w:webHidden/>
          </w:rPr>
          <w:t>44</w:t>
        </w:r>
        <w:r w:rsidR="00F01A02">
          <w:rPr>
            <w:webHidden/>
          </w:rPr>
          <w:fldChar w:fldCharType="end"/>
        </w:r>
      </w:hyperlink>
    </w:p>
    <w:p w14:paraId="70B42978" w14:textId="030B72AE" w:rsidR="00F01A02" w:rsidRDefault="00A33867">
      <w:pPr>
        <w:pStyle w:val="TOC2"/>
        <w:rPr>
          <w:rFonts w:asciiTheme="minorHAnsi" w:eastAsiaTheme="minorEastAsia" w:hAnsiTheme="minorHAnsi" w:cstheme="minorBidi"/>
          <w:sz w:val="22"/>
          <w:szCs w:val="22"/>
        </w:rPr>
      </w:pPr>
      <w:hyperlink w:anchor="_Toc56095842" w:history="1">
        <w:r w:rsidR="00F01A02" w:rsidRPr="00677DC8">
          <w:rPr>
            <w:rStyle w:val="Hyperlink"/>
          </w:rPr>
          <w:t>Recommendations for Action</w:t>
        </w:r>
        <w:r w:rsidR="00F01A02">
          <w:rPr>
            <w:webHidden/>
          </w:rPr>
          <w:tab/>
        </w:r>
        <w:r w:rsidR="00F01A02">
          <w:rPr>
            <w:webHidden/>
          </w:rPr>
          <w:fldChar w:fldCharType="begin"/>
        </w:r>
        <w:r w:rsidR="00F01A02">
          <w:rPr>
            <w:webHidden/>
          </w:rPr>
          <w:instrText xml:space="preserve"> PAGEREF _Toc56095842 \h </w:instrText>
        </w:r>
        <w:r w:rsidR="00F01A02">
          <w:rPr>
            <w:webHidden/>
          </w:rPr>
        </w:r>
        <w:r w:rsidR="00F01A02">
          <w:rPr>
            <w:webHidden/>
          </w:rPr>
          <w:fldChar w:fldCharType="separate"/>
        </w:r>
        <w:r w:rsidR="00F01A02">
          <w:rPr>
            <w:webHidden/>
          </w:rPr>
          <w:t>44</w:t>
        </w:r>
        <w:r w:rsidR="00F01A02">
          <w:rPr>
            <w:webHidden/>
          </w:rPr>
          <w:fldChar w:fldCharType="end"/>
        </w:r>
      </w:hyperlink>
    </w:p>
    <w:p w14:paraId="4AA7DF99" w14:textId="6E8857B6" w:rsidR="00F01A02" w:rsidRDefault="00A33867">
      <w:pPr>
        <w:pStyle w:val="TOC2"/>
        <w:rPr>
          <w:rFonts w:asciiTheme="minorHAnsi" w:eastAsiaTheme="minorEastAsia" w:hAnsiTheme="minorHAnsi" w:cstheme="minorBidi"/>
          <w:sz w:val="22"/>
          <w:szCs w:val="22"/>
        </w:rPr>
      </w:pPr>
      <w:hyperlink w:anchor="_Toc56095843" w:history="1">
        <w:r w:rsidR="00F01A02" w:rsidRPr="00677DC8">
          <w:rPr>
            <w:rStyle w:val="Hyperlink"/>
          </w:rPr>
          <w:t>Recommendations for Future Research</w:t>
        </w:r>
        <w:r w:rsidR="00F01A02">
          <w:rPr>
            <w:webHidden/>
          </w:rPr>
          <w:tab/>
        </w:r>
        <w:r w:rsidR="00F01A02">
          <w:rPr>
            <w:webHidden/>
          </w:rPr>
          <w:fldChar w:fldCharType="begin"/>
        </w:r>
        <w:r w:rsidR="00F01A02">
          <w:rPr>
            <w:webHidden/>
          </w:rPr>
          <w:instrText xml:space="preserve"> PAGEREF _Toc56095843 \h </w:instrText>
        </w:r>
        <w:r w:rsidR="00F01A02">
          <w:rPr>
            <w:webHidden/>
          </w:rPr>
        </w:r>
        <w:r w:rsidR="00F01A02">
          <w:rPr>
            <w:webHidden/>
          </w:rPr>
          <w:fldChar w:fldCharType="separate"/>
        </w:r>
        <w:r w:rsidR="00F01A02">
          <w:rPr>
            <w:webHidden/>
          </w:rPr>
          <w:t>44</w:t>
        </w:r>
        <w:r w:rsidR="00F01A02">
          <w:rPr>
            <w:webHidden/>
          </w:rPr>
          <w:fldChar w:fldCharType="end"/>
        </w:r>
      </w:hyperlink>
    </w:p>
    <w:p w14:paraId="2539C5ED" w14:textId="149BD9D7" w:rsidR="00F01A02" w:rsidRDefault="00A33867">
      <w:pPr>
        <w:pStyle w:val="TOC2"/>
        <w:rPr>
          <w:rFonts w:asciiTheme="minorHAnsi" w:eastAsiaTheme="minorEastAsia" w:hAnsiTheme="minorHAnsi" w:cstheme="minorBidi"/>
          <w:sz w:val="22"/>
          <w:szCs w:val="22"/>
        </w:rPr>
      </w:pPr>
      <w:hyperlink w:anchor="_Toc56095844"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_Toc56095844 \h </w:instrText>
        </w:r>
        <w:r w:rsidR="00F01A02">
          <w:rPr>
            <w:webHidden/>
          </w:rPr>
        </w:r>
        <w:r w:rsidR="00F01A02">
          <w:rPr>
            <w:webHidden/>
          </w:rPr>
          <w:fldChar w:fldCharType="separate"/>
        </w:r>
        <w:r w:rsidR="00F01A02">
          <w:rPr>
            <w:webHidden/>
          </w:rPr>
          <w:t>44</w:t>
        </w:r>
        <w:r w:rsidR="00F01A02">
          <w:rPr>
            <w:webHidden/>
          </w:rPr>
          <w:fldChar w:fldCharType="end"/>
        </w:r>
      </w:hyperlink>
    </w:p>
    <w:p w14:paraId="346AEAAB" w14:textId="29A0BCE5" w:rsidR="00F01A02" w:rsidRDefault="00A33867">
      <w:pPr>
        <w:pStyle w:val="TOC1"/>
        <w:rPr>
          <w:rFonts w:asciiTheme="minorHAnsi" w:eastAsiaTheme="minorEastAsia" w:hAnsiTheme="minorHAnsi" w:cstheme="minorBidi"/>
          <w:bCs w:val="0"/>
          <w:sz w:val="22"/>
          <w:szCs w:val="22"/>
        </w:rPr>
      </w:pPr>
      <w:hyperlink w:anchor="_Toc56095845" w:history="1">
        <w:r w:rsidR="00F01A02" w:rsidRPr="00677DC8">
          <w:rPr>
            <w:rStyle w:val="Hyperlink"/>
          </w:rPr>
          <w:t>Appendix: Configuring FlightGear as a Visual System</w:t>
        </w:r>
        <w:r w:rsidR="00F01A02">
          <w:rPr>
            <w:webHidden/>
          </w:rPr>
          <w:tab/>
        </w:r>
        <w:r w:rsidR="00F01A02">
          <w:rPr>
            <w:webHidden/>
          </w:rPr>
          <w:fldChar w:fldCharType="begin"/>
        </w:r>
        <w:r w:rsidR="00F01A02">
          <w:rPr>
            <w:webHidden/>
          </w:rPr>
          <w:instrText xml:space="preserve"> PAGEREF _Toc56095845 \h </w:instrText>
        </w:r>
        <w:r w:rsidR="00F01A02">
          <w:rPr>
            <w:webHidden/>
          </w:rPr>
        </w:r>
        <w:r w:rsidR="00F01A02">
          <w:rPr>
            <w:webHidden/>
          </w:rPr>
          <w:fldChar w:fldCharType="separate"/>
        </w:r>
        <w:r w:rsidR="00F01A02">
          <w:rPr>
            <w:webHidden/>
          </w:rPr>
          <w:t>45</w:t>
        </w:r>
        <w:r w:rsidR="00F01A02">
          <w:rPr>
            <w:webHidden/>
          </w:rPr>
          <w:fldChar w:fldCharType="end"/>
        </w:r>
      </w:hyperlink>
    </w:p>
    <w:p w14:paraId="04B9663C" w14:textId="069C4291" w:rsidR="00F01A02" w:rsidRDefault="00A33867">
      <w:pPr>
        <w:pStyle w:val="TOC1"/>
        <w:rPr>
          <w:rFonts w:asciiTheme="minorHAnsi" w:eastAsiaTheme="minorEastAsia" w:hAnsiTheme="minorHAnsi" w:cstheme="minorBidi"/>
          <w:bCs w:val="0"/>
          <w:sz w:val="22"/>
          <w:szCs w:val="22"/>
        </w:rPr>
      </w:pPr>
      <w:hyperlink w:anchor="_Toc56095846" w:history="1">
        <w:r w:rsidR="00F01A02" w:rsidRPr="00677DC8">
          <w:rPr>
            <w:rStyle w:val="Hyperlink"/>
          </w:rPr>
          <w:t>Bibliography</w:t>
        </w:r>
        <w:r w:rsidR="00F01A02">
          <w:rPr>
            <w:webHidden/>
          </w:rPr>
          <w:tab/>
        </w:r>
        <w:r w:rsidR="00F01A02">
          <w:rPr>
            <w:webHidden/>
          </w:rPr>
          <w:fldChar w:fldCharType="begin"/>
        </w:r>
        <w:r w:rsidR="00F01A02">
          <w:rPr>
            <w:webHidden/>
          </w:rPr>
          <w:instrText xml:space="preserve"> PAGEREF _Toc56095846 \h </w:instrText>
        </w:r>
        <w:r w:rsidR="00F01A02">
          <w:rPr>
            <w:webHidden/>
          </w:rPr>
        </w:r>
        <w:r w:rsidR="00F01A02">
          <w:rPr>
            <w:webHidden/>
          </w:rPr>
          <w:fldChar w:fldCharType="separate"/>
        </w:r>
        <w:r w:rsidR="00F01A02">
          <w:rPr>
            <w:webHidden/>
          </w:rPr>
          <w:t>48</w:t>
        </w:r>
        <w:r w:rsidR="00F01A02">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6" w:name="_Toc56095814"/>
      <w:r>
        <w:t>List of Figures</w:t>
      </w:r>
      <w:bookmarkEnd w:id="26"/>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7" w:name="_Toc56095815"/>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7"/>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148E4B40"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w:t>
      </w:r>
      <w:r w:rsidR="000E1AA4">
        <w:t xml:space="preserve">an implementation of the paradigm called the </w:t>
      </w:r>
      <w:r w:rsidR="00D76D78">
        <w:t xml:space="preserve">Data-Oriented Design (DOD). </w:t>
      </w:r>
      <w:r w:rsidR="003D48E1">
        <w:lastRenderedPageBreak/>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6095816"/>
      <w:r>
        <w:lastRenderedPageBreak/>
        <w:t>1.1</w:t>
      </w:r>
      <w:r w:rsidR="00F96855">
        <w:t xml:space="preserve">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1D1A906" w14:textId="3A16C1E8" w:rsidR="00B37316" w:rsidRDefault="00C344AE" w:rsidP="00B37316">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5" w:name="_Toc56095817"/>
      <w:r>
        <w:t>1.2</w:t>
      </w:r>
      <w:r w:rsidR="00F96855">
        <w:t xml:space="preserve">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B89B331" w14:textId="20618E58" w:rsidR="003F7F55" w:rsidRDefault="00C93BED" w:rsidP="006F2C51">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 xml:space="preserve">The </w:t>
      </w:r>
      <w:r w:rsidR="003F7F55">
        <w:t>modern ECS architecture is a viable alternative which can provide some important advantages over OOP in such a simulation</w:t>
      </w:r>
      <w:r w:rsidR="00A65DC1">
        <w:t xml:space="preserv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l</w:t>
      </w:r>
      <w:r w:rsidR="00A65DC1">
        <w:t xml:space="preserve"> objective is to investigate a</w:t>
      </w:r>
      <w:r w:rsidR="00755D64">
        <w:t xml:space="preserve"> </w:t>
      </w:r>
      <w:r w:rsidR="00FA308B">
        <w:t>performance difference</w:t>
      </w:r>
      <w:r w:rsidR="003C185E">
        <w:t xml:space="preserve"> between a</w:t>
      </w:r>
      <w:r w:rsidR="001C66D2">
        <w:t xml:space="preserve"> single threaded </w:t>
      </w:r>
      <w:r w:rsidR="003F7F55">
        <w:t>OOP design 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lastRenderedPageBreak/>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4" w:name="_Toc56095818"/>
      <w:r>
        <w:t>1.3</w:t>
      </w:r>
      <w:r w:rsidR="00F96855">
        <w:t xml:space="preserve"> </w:t>
      </w:r>
      <w:r w:rsidR="008B570F">
        <w:t>Hypothesis</w:t>
      </w:r>
      <w:bookmarkEnd w:id="84"/>
    </w:p>
    <w:p w14:paraId="57EB8DC9" w14:textId="21132A2A" w:rsidR="008A78D5" w:rsidRDefault="00FB1642" w:rsidP="00C4574D">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do not have.</w:t>
      </w:r>
      <w:r w:rsidR="00EC38BD">
        <w:t xml:space="preserve"> </w:t>
      </w:r>
      <w:r w:rsidR="0079603E">
        <w:t>By using ECS to organize data differently,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 xml:space="preserve">However, this performance benefit is hypothesized to be </w:t>
      </w:r>
      <w:r w:rsidR="00082DF8">
        <w:t>insignificant in the</w:t>
      </w:r>
      <w:r w:rsidR="009A1377">
        <w:t xml:space="preserve"> test</w:t>
      </w:r>
      <w:r w:rsidR="009A1377" w:rsidRPr="009A1377">
        <w:t xml:space="preserve"> </w:t>
      </w:r>
      <w:r w:rsidR="009A1377">
        <w:t>between a 3D Rust/ECS FDM and a 3D Rust/OOP FDM. We hypothesize this because, although the experiment involves a large amount of airplane entities, there is only a single function, or System, acting on them:</w:t>
      </w:r>
      <w:r w:rsidR="00B36474">
        <w:t xml:space="preserve"> calculating the </w:t>
      </w:r>
      <w:r w:rsidR="009A1377">
        <w:t>Equations Of Motion.</w:t>
      </w:r>
      <w:r w:rsidR="00C4574D">
        <w:t xml:space="preserve"> </w:t>
      </w:r>
      <w:r w:rsidR="00076E96">
        <w:br/>
      </w:r>
      <w:r w:rsidR="00F76458">
        <w:t>(</w:t>
      </w:r>
      <w:r w:rsidR="00C4574D">
        <w:t xml:space="preserve">Note: </w:t>
      </w:r>
      <w:r w:rsidR="00233F71">
        <w:t xml:space="preserve">based on this. </w:t>
      </w:r>
      <w:r w:rsidR="00F76458">
        <w:t>I need to rewrite some things later in the thesis and make it clear that in this experiment the flight control and send packet systems are irrelevant)</w:t>
      </w:r>
    </w:p>
    <w:p w14:paraId="2D4760B6" w14:textId="6312CD84" w:rsidR="00D51CA4" w:rsidRDefault="009A1377" w:rsidP="00E82545">
      <w:pPr>
        <w:pStyle w:val="BodyText"/>
      </w:pPr>
      <w:r>
        <w:t>I</w:t>
      </w:r>
      <w:r w:rsidR="00CA53F7">
        <w:t xml:space="preserve">n addition to </w:t>
      </w:r>
      <w:r w:rsidR="008A78D5">
        <w:t xml:space="preserve">a possible </w:t>
      </w:r>
      <w:r w:rsidR="00CA53F7">
        <w:t>performance</w:t>
      </w:r>
      <w:r w:rsidR="008A78D5">
        <w:t xml:space="preserve"> increase</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5" w:name="_Toc56095819"/>
      <w:r>
        <w:lastRenderedPageBreak/>
        <w:t>1.4</w:t>
      </w:r>
      <w:r w:rsidR="00F96855">
        <w:t xml:space="preserve"> </w:t>
      </w:r>
      <w:r w:rsidR="0046774C">
        <w:t>Contribution</w:t>
      </w:r>
      <w:bookmarkEnd w:id="85"/>
    </w:p>
    <w:p w14:paraId="1C51D32C" w14:textId="16103093"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1B7881">
        <w:t>could outperform a</w:t>
      </w:r>
      <w:r w:rsidR="00A41E4A">
        <w:t xml:space="preserve"> single threaded OOP counterpart</w:t>
      </w:r>
      <w:r w:rsidR="001B7881">
        <w:t xml:space="preserve"> if the simulation involves a large amount of entities that contain a large amount of data being worked on.</w:t>
      </w:r>
      <w:r w:rsidR="00A41E4A">
        <w:t xml:space="preserve"> </w:t>
      </w:r>
      <w:r w:rsidR="00190178">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6" w:name="_Toc5609582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1.</w:t>
      </w:r>
      <w:r w:rsidR="00D867D5">
        <w:t>5</w:t>
      </w:r>
      <w:r>
        <w:t xml:space="preserve">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0EDA119A"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751D5B">
        <w:t xml:space="preserve"> design</w:t>
      </w:r>
      <w:r>
        <w:t xml:space="preserve">, the 3D FDM is composed of three Components and three Systems, all of which play a part in the airplane Entities created in the functional program. The Components which contain all of the data used by the Systems are: KeyboardState, RigidBody, and FGNetFDM. The Systems, which add functionality to the </w:t>
      </w:r>
      <w:r w:rsidR="006052DB">
        <w:t>Component data of the airplane</w:t>
      </w:r>
      <w:r w:rsidR="00000304">
        <w:t xml:space="preserve"> E</w:t>
      </w:r>
      <w:r w:rsidR="006052DB">
        <w:t>ntities</w:t>
      </w:r>
      <w:r>
        <w:t xml:space="preserve">, are: FlightControl, EquationsOfMotion, and SendPacket. </w:t>
      </w:r>
      <w:r w:rsidR="004F341A">
        <w:t>With the final 3D FDM built, to ensure its</w:t>
      </w:r>
      <w:r w:rsidR="00590EE6">
        <w:t xml:space="preserve"> accuracy, we will find out if it </w:t>
      </w:r>
      <w:r w:rsidR="008012ED">
        <w:lastRenderedPageBreak/>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564944CF"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r w:rsidR="004F341A">
        <w:t>(add more when it is specifically drawn up)</w:t>
      </w:r>
    </w:p>
    <w:p w14:paraId="5235F88B" w14:textId="54AD9648" w:rsidR="00251273" w:rsidRDefault="00D867D5" w:rsidP="00BA0D42">
      <w:pPr>
        <w:pStyle w:val="Heading2"/>
        <w:spacing w:before="0"/>
      </w:pPr>
      <w:bookmarkStart w:id="87" w:name="_Toc56095821"/>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1.6</w:t>
      </w:r>
      <w:r w:rsidR="00F96855">
        <w:t xml:space="preserve">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1D4271E"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7F02BC99" w14:textId="78EE647E" w:rsidR="00652C87" w:rsidRDefault="00DE5E41" w:rsidP="00652C87">
      <w:pPr>
        <w:pStyle w:val="BodyText"/>
      </w:pPr>
      <w:r>
        <w:t>W</w:t>
      </w:r>
      <w:r w:rsidR="00CF65ED">
        <w:t xml:space="preserve">e assume the simulation is not running on </w:t>
      </w:r>
      <w:r>
        <w:t>a very slow computer, as the simulation loop is designed to run at a fixed frame rate, and a very slow computer may not be able to keep up</w:t>
      </w:r>
      <w:r w:rsidR="00CF65ED">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 xml:space="preserve">(if I cannot find out how to simulate multiple planes in flightgear another limitation may be that for a sim with greater than 1 airplane, there is no graphics, or at least, only the one plane can be in the flightgear world, while the others are invisible, </w:t>
      </w:r>
      <w:r>
        <w:lastRenderedPageBreak/>
        <w:t>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6" w:name="_Toc56095822"/>
      <w:r>
        <w:t>1.7</w:t>
      </w:r>
      <w:r w:rsidR="00F96855">
        <w:t xml:space="preserve"> </w:t>
      </w:r>
      <w:r w:rsidR="008B570F">
        <w:t>Thesis Overview</w:t>
      </w:r>
      <w:bookmarkEnd w:id="106"/>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7" w:name="_Toc56095823"/>
      <w:r w:rsidRPr="006F3F05">
        <w:t xml:space="preserve">II. </w:t>
      </w:r>
      <w:r w:rsidR="00952CF8">
        <w:t>Background</w:t>
      </w:r>
      <w:bookmarkEnd w:id="107"/>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8" w:name="_Toc56095824"/>
      <w:r>
        <w:rPr>
          <w:rFonts w:eastAsiaTheme="minorHAnsi"/>
        </w:rPr>
        <w:t>2.1</w:t>
      </w:r>
      <w:r w:rsidR="00E20B4B">
        <w:rPr>
          <w:rFonts w:eastAsiaTheme="minorHAnsi"/>
        </w:rPr>
        <w:t xml:space="preserve"> Physics of Flight Modeling</w:t>
      </w:r>
      <w:bookmarkEnd w:id="108"/>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t>
      </w:r>
      <w:r w:rsidR="005F2FC5">
        <w:lastRenderedPageBreak/>
        <w:t xml:space="preserve">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9"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9"/>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0"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0"/>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1"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1"/>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2"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2"/>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3"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3"/>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4"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4"/>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w:t>
      </w:r>
      <w:r w:rsidR="00F76A93">
        <w:rPr>
          <w:rFonts w:eastAsiaTheme="minorHAnsi"/>
        </w:rPr>
        <w:lastRenderedPageBreak/>
        <w:t xml:space="preserve">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5" w:name="_Toc56095825"/>
      <w:r>
        <w:rPr>
          <w:rFonts w:eastAsiaTheme="minorHAnsi"/>
        </w:rPr>
        <w:t>2.2</w:t>
      </w:r>
      <w:r w:rsidR="00E20B4B">
        <w:rPr>
          <w:rFonts w:eastAsiaTheme="minorHAnsi"/>
        </w:rPr>
        <w:t xml:space="preserve"> Entity Component System</w:t>
      </w:r>
      <w:bookmarkEnd w:id="115"/>
    </w:p>
    <w:p w14:paraId="7C010294" w14:textId="651BCD4C"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optimizes cache usage.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407E3785" w:rsidR="00E20B4B" w:rsidRDefault="00725F1F" w:rsidP="000952F3">
      <w:pPr>
        <w:ind w:firstLine="720"/>
        <w:rPr>
          <w:rFonts w:eastAsiaTheme="minorHAnsi"/>
        </w:rPr>
      </w:pPr>
      <w:r>
        <w:rPr>
          <w:rFonts w:eastAsiaTheme="minorHAnsi"/>
        </w:rPr>
        <w:t>Along with code flexibility, performance can be an issue with the OOP design when talking about cache</w:t>
      </w:r>
      <w:r w:rsidR="00740F11">
        <w:rPr>
          <w:rFonts w:eastAsiaTheme="minorHAnsi"/>
        </w:rPr>
        <w:t xml:space="preserve"> because </w:t>
      </w:r>
      <w:r>
        <w:rPr>
          <w:rFonts w:eastAsiaTheme="minorHAnsi"/>
        </w:rPr>
        <w:t>when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6"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6"/>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290E03EA"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by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27D8ADC6" w14:textId="13122EBF" w:rsidR="00276647" w:rsidRPr="00B1414F" w:rsidRDefault="00F62CA9" w:rsidP="00BA0D42">
      <w:pPr>
        <w:pStyle w:val="Heading3"/>
        <w:jc w:val="left"/>
      </w:pPr>
      <w:r>
        <w:t>2.2</w:t>
      </w:r>
      <w:r w:rsidR="00276647">
        <w:t xml:space="preserve">.3 Flight Dynamics Model as an </w:t>
      </w:r>
      <w:r w:rsidR="00D330F5">
        <w:t>ECS</w:t>
      </w:r>
    </w:p>
    <w:p w14:paraId="3CB145E4" w14:textId="537B4F31" w:rsidR="00D77B99" w:rsidRDefault="00D77B99" w:rsidP="00BA0D42">
      <w:pPr>
        <w:ind w:firstLine="720"/>
        <w:rPr>
          <w:rFonts w:eastAsiaTheme="minorHAnsi"/>
        </w:rPr>
      </w:pPr>
      <w:r>
        <w:rPr>
          <w:rFonts w:eastAsiaTheme="minorHAnsi"/>
        </w:rPr>
        <w:t>In terms of ECS</w:t>
      </w:r>
      <w:r w:rsidR="001C4343">
        <w:rPr>
          <w:rFonts w:eastAsiaTheme="minorHAnsi"/>
        </w:rPr>
        <w:t xml:space="preserve"> design</w:t>
      </w:r>
      <w:r w:rsidR="00F7459A">
        <w:rPr>
          <w:rFonts w:eastAsiaTheme="minorHAnsi"/>
        </w:rPr>
        <w:t>, a</w:t>
      </w:r>
      <w:r>
        <w:rPr>
          <w:rFonts w:eastAsiaTheme="minorHAnsi"/>
        </w:rPr>
        <w:t xml:space="preserve"> 2</w:t>
      </w:r>
      <w:r w:rsidR="003D481E">
        <w:rPr>
          <w:rFonts w:eastAsiaTheme="minorHAnsi"/>
        </w:rPr>
        <w:t>D and 3D</w:t>
      </w:r>
      <w:r w:rsidR="006209F2">
        <w:rPr>
          <w:rFonts w:eastAsiaTheme="minorHAnsi"/>
        </w:rPr>
        <w:t xml:space="preserve"> models</w:t>
      </w:r>
      <w:r>
        <w:rPr>
          <w:rFonts w:eastAsiaTheme="minorHAnsi"/>
        </w:rPr>
        <w:t xml:space="preserve"> are set up simi</w:t>
      </w:r>
      <w:r w:rsidR="00F07FAC">
        <w:rPr>
          <w:rFonts w:eastAsiaTheme="minorHAnsi"/>
        </w:rPr>
        <w:t>larly. They each have a variable amount of</w:t>
      </w:r>
      <w:r>
        <w:rPr>
          <w:rFonts w:eastAsiaTheme="minorHAnsi"/>
        </w:rPr>
        <w:t xml:space="preserve"> airplane Entit</w:t>
      </w:r>
      <w:r w:rsidR="00F07FAC">
        <w:rPr>
          <w:rFonts w:eastAsiaTheme="minorHAnsi"/>
        </w:rPr>
        <w:t>ies</w:t>
      </w:r>
      <w:r w:rsidR="00875E4F">
        <w:rPr>
          <w:rFonts w:eastAsiaTheme="minorHAnsi"/>
        </w:rPr>
        <w:t>. Every</w:t>
      </w:r>
      <w:r w:rsidR="00262DC1">
        <w:rPr>
          <w:rFonts w:eastAsiaTheme="minorHAnsi"/>
        </w:rPr>
        <w:t xml:space="preserve"> Entity has</w:t>
      </w:r>
      <w:r w:rsidR="008C7D06">
        <w:rPr>
          <w:rFonts w:eastAsiaTheme="minorHAnsi"/>
        </w:rPr>
        <w:t xml:space="preserve"> a Component that contains everything related to describing the airplane. such as </w:t>
      </w:r>
      <w:r>
        <w:rPr>
          <w:rFonts w:eastAsiaTheme="minorHAnsi"/>
        </w:rPr>
        <w:t xml:space="preserve">position, </w:t>
      </w:r>
      <w:r w:rsidR="008C7D06">
        <w:rPr>
          <w:rFonts w:eastAsiaTheme="minorHAnsi"/>
        </w:rPr>
        <w:t xml:space="preserve">velocity, mass, </w:t>
      </w:r>
      <w:r>
        <w:rPr>
          <w:rFonts w:eastAsiaTheme="minorHAnsi"/>
        </w:rPr>
        <w:t>component characteristics</w:t>
      </w:r>
      <w:r w:rsidR="008C7D06">
        <w:rPr>
          <w:rFonts w:eastAsiaTheme="minorHAnsi"/>
        </w:rPr>
        <w:t>, airspeed, and the total forces acting on it.</w:t>
      </w:r>
      <w:r w:rsidR="00164230">
        <w:rPr>
          <w:rFonts w:eastAsiaTheme="minorHAnsi"/>
        </w:rPr>
        <w:t xml:space="preserve"> </w:t>
      </w:r>
      <w:r w:rsidR="008C7D06">
        <w:rPr>
          <w:rFonts w:eastAsiaTheme="minorHAnsi"/>
        </w:rPr>
        <w:t xml:space="preserve">Another Component tracks which keys are being pressed on the keyboard in order </w:t>
      </w:r>
      <w:r w:rsidR="00AC7EF1">
        <w:rPr>
          <w:rFonts w:eastAsiaTheme="minorHAnsi"/>
        </w:rPr>
        <w:t>evoke</w:t>
      </w:r>
      <w:r w:rsidR="008C7D06">
        <w:rPr>
          <w:rFonts w:eastAsiaTheme="minorHAnsi"/>
        </w:rPr>
        <w:t xml:space="preserve"> a physics response. There is also a Component that holds the data</w:t>
      </w:r>
      <w:r w:rsidR="00164230">
        <w:rPr>
          <w:rFonts w:eastAsiaTheme="minorHAnsi"/>
        </w:rPr>
        <w:t xml:space="preserve"> that will explicitly be sent </w:t>
      </w:r>
      <w:r w:rsidR="00817E33">
        <w:rPr>
          <w:rFonts w:eastAsiaTheme="minorHAnsi"/>
        </w:rPr>
        <w:t>to</w:t>
      </w:r>
      <w:r w:rsidR="00AC7EF1">
        <w:rPr>
          <w:rFonts w:eastAsiaTheme="minorHAnsi"/>
        </w:rPr>
        <w:t xml:space="preserve"> FlightGear in order to elicit a graphics response.</w:t>
      </w:r>
    </w:p>
    <w:p w14:paraId="445E1BD2" w14:textId="067C419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w:t>
      </w:r>
      <w:r w:rsidR="005D4959">
        <w:rPr>
          <w:rFonts w:eastAsiaTheme="minorHAnsi"/>
        </w:rPr>
        <w:lastRenderedPageBreak/>
        <w:t>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7BA6DA08" w14:textId="6CD4B4FA" w:rsidR="00373B0D" w:rsidRDefault="00373B0D" w:rsidP="00373B0D">
      <w:pPr>
        <w:ind w:firstLine="720"/>
        <w:rPr>
          <w:rFonts w:eastAsiaTheme="minorHAnsi"/>
        </w:rPr>
      </w:pPr>
      <w:r>
        <w:rPr>
          <w:rFonts w:eastAsiaTheme="minorHAnsi"/>
        </w:rPr>
        <w:t>(rereading this section after writing the methodology makes me think this is not needed here…)</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 xml:space="preserve">Also, because parallelization is a big benefit of ECS, it may not be worth using ECS if a program does not need concurrency. For example, a program that </w:t>
      </w:r>
      <w:r w:rsidR="00963991">
        <w:lastRenderedPageBreak/>
        <w:t>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7" w:name="_Toc56095826"/>
      <w:r>
        <w:t>2.3</w:t>
      </w:r>
      <w:r w:rsidR="00952CF8">
        <w:t xml:space="preserve"> </w:t>
      </w:r>
      <w:r w:rsidR="00106CE0">
        <w:t>Rust</w:t>
      </w:r>
      <w:bookmarkEnd w:id="117"/>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w:t>
      </w:r>
      <w:r>
        <w:lastRenderedPageBreak/>
        <w:t xml:space="preserve">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lastRenderedPageBreak/>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8" w:name="_Ref49697517"/>
      <w:r>
        <w:t>E</w:t>
      </w:r>
      <w:r w:rsidR="00DB0B18" w:rsidRPr="00DB0B18">
        <w:t>xactly</w:t>
      </w:r>
      <w:r w:rsidR="00325F3B">
        <w:t xml:space="preserve"> one mutable reference</w:t>
      </w:r>
      <w:bookmarkEnd w:id="118"/>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may be at ease when it comes to memory safety. At the same time, there is no cost in performance </w:t>
      </w:r>
      <w:r w:rsidR="00F41C2A">
        <w:lastRenderedPageBreak/>
        <w:t>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9" w:name="_Toc56095827"/>
      <w:r>
        <w:rPr>
          <w:rFonts w:eastAsiaTheme="minorHAnsi"/>
        </w:rPr>
        <w:t>2.4</w:t>
      </w:r>
      <w:r w:rsidR="00F907B0">
        <w:rPr>
          <w:rFonts w:eastAsiaTheme="minorHAnsi"/>
        </w:rPr>
        <w:t xml:space="preserve"> FlightGear</w:t>
      </w:r>
      <w:bookmarkEnd w:id="119"/>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 xml:space="preserve">ear requires that these packets are </w:t>
      </w:r>
      <w:r w:rsidR="00E6244F">
        <w:lastRenderedPageBreak/>
        <w:t>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0"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0"/>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1" w:name="_Toc496074964"/>
      <w:bookmarkStart w:id="122" w:name="_Toc496075138"/>
      <w:bookmarkStart w:id="123" w:name="_Toc496075296"/>
      <w:bookmarkStart w:id="124" w:name="_Toc496075361"/>
      <w:bookmarkStart w:id="125" w:name="_Toc496080605"/>
      <w:bookmarkStart w:id="126" w:name="_Toc497120308"/>
      <w:bookmarkStart w:id="127" w:name="_Toc503248605"/>
      <w:bookmarkStart w:id="128" w:name="_Toc504131180"/>
      <w:bookmarkStart w:id="129" w:name="_Toc504131382"/>
      <w:bookmarkStart w:id="130" w:name="_Toc504131537"/>
      <w:bookmarkStart w:id="131" w:name="_Toc56095829"/>
      <w:r w:rsidRPr="003F5979">
        <w:lastRenderedPageBreak/>
        <w:t>III.  Methodology</w:t>
      </w:r>
      <w:bookmarkEnd w:id="121"/>
      <w:bookmarkEnd w:id="122"/>
      <w:bookmarkEnd w:id="123"/>
      <w:bookmarkEnd w:id="124"/>
      <w:bookmarkEnd w:id="125"/>
      <w:bookmarkEnd w:id="126"/>
      <w:bookmarkEnd w:id="127"/>
      <w:bookmarkEnd w:id="128"/>
      <w:bookmarkEnd w:id="129"/>
      <w:bookmarkEnd w:id="130"/>
      <w:bookmarkEnd w:id="131"/>
      <w:r w:rsidR="0083399B">
        <w:t xml:space="preserve"> </w:t>
      </w:r>
    </w:p>
    <w:p w14:paraId="5A08015D" w14:textId="4CE10853"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and how we certified that it does w</w:t>
      </w:r>
      <w:r w:rsidR="00FB6D1A">
        <w:t>ork as expected – along with an</w:t>
      </w:r>
      <w:r>
        <w:t xml:space="preserve"> experiment comparing the performance of the built FDM to an OOP counterpart. </w:t>
      </w:r>
    </w:p>
    <w:p w14:paraId="45466F3C" w14:textId="13D1C5B7" w:rsidR="00B01F9D" w:rsidRDefault="006637C5" w:rsidP="006637C5">
      <w:pPr>
        <w:pStyle w:val="Heading2"/>
        <w:spacing w:before="0"/>
      </w:pPr>
      <w:bookmarkStart w:id="132" w:name="_Toc56095830"/>
      <w:r>
        <w:t>3</w:t>
      </w:r>
      <w:r w:rsidR="005A44FD">
        <w:t>.1</w:t>
      </w:r>
      <w:r>
        <w:t xml:space="preserve"> Building the FDM</w:t>
      </w:r>
      <w:bookmarkEnd w:id="132"/>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 xml:space="preserve">Ideally, one would begin programming </w:t>
      </w:r>
      <w:r w:rsidR="00B01F9D">
        <w:lastRenderedPageBreak/>
        <w:t>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lastRenderedPageBreak/>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3969568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created similarly to how a regular Rust struct</w:t>
      </w:r>
      <w:r w:rsidR="00B90E52">
        <w:t xml:space="preserve"> type</w:t>
      </w:r>
      <w:r w:rsidR="00536980">
        <w:t xml:space="preserve"> is created, but SPECS require</w:t>
      </w:r>
      <w:r w:rsidR="00275901">
        <w:t>d</w:t>
      </w:r>
      <w:r w:rsidR="00536980">
        <w:t xml:space="preserve"> us to specify</w:t>
      </w:r>
      <w:r w:rsidR="006F44D7">
        <w:t xml:space="preserve"> that it </w:t>
      </w:r>
      <w:r w:rsidR="00CC4BFD">
        <w:t xml:space="preserve">is </w:t>
      </w:r>
      <w:r w:rsidR="00536980">
        <w:t xml:space="preserve">being </w:t>
      </w:r>
      <w:r w:rsidR="00CC4BFD">
        <w:t>implemented</w:t>
      </w:r>
      <w:r w:rsidR="006F44D7">
        <w:t xml:space="preserve"> as a Component using </w:t>
      </w:r>
      <w:r w:rsidR="00E62BBA">
        <w:t xml:space="preserve">a </w:t>
      </w:r>
      <w:r w:rsidR="006F44D7">
        <w:t xml:space="preserve">vector </w:t>
      </w:r>
      <w:r w:rsidR="00E62BBA">
        <w:t xml:space="preserve">as </w:t>
      </w:r>
      <w:r w:rsidR="00275901">
        <w:t xml:space="preserve">its </w:t>
      </w:r>
      <w:r w:rsidR="006F44D7">
        <w:t>storage</w:t>
      </w:r>
      <w:r w:rsidR="00275901">
        <w:t xml:space="preserve"> type</w:t>
      </w:r>
      <w:r w:rsidR="006F44D7">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w:t>
      </w:r>
      <w:r w:rsidR="00315B6D">
        <w:lastRenderedPageBreak/>
        <w:t>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07FDA495" w14:textId="4D90C6E3" w:rsidR="000733E6" w:rsidRDefault="00371137" w:rsidP="00823E77">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41AD41B2" w14:textId="64382680" w:rsidR="005E1414" w:rsidRDefault="00FB0AAB" w:rsidP="005E1414">
      <w:pPr>
        <w:pStyle w:val="Heading4"/>
        <w:jc w:val="left"/>
      </w:pPr>
      <w:r>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 and FGNetFDM.</w:t>
      </w:r>
    </w:p>
    <w:p w14:paraId="107B73D1" w14:textId="0A6D2BEE" w:rsidR="005E1414" w:rsidRDefault="00FB0AAB" w:rsidP="005E1414">
      <w:pPr>
        <w:pStyle w:val="Heading5"/>
        <w:jc w:val="left"/>
        <w:rPr>
          <w:b/>
        </w:rPr>
      </w:pPr>
      <w:r>
        <w:rPr>
          <w:b/>
        </w:rPr>
        <w:lastRenderedPageBreak/>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r w:rsidR="0030413D">
        <w:t xml:space="preserve">FlightControl, EquationsOfMotion, and SendPacket. </w:t>
      </w:r>
      <w:r w:rsidR="009005B9">
        <w:t>Systems access specific Components that are needed for reading or writing to. ReadStorage is just read access to the Compoment data, and WriteStorage is reading and also writing over the Component data.</w:t>
      </w:r>
    </w:p>
    <w:p w14:paraId="3AE55B88" w14:textId="36F12DAB" w:rsidR="00E631A9" w:rsidRPr="00A1778D" w:rsidRDefault="00FB0AAB" w:rsidP="00E631A9">
      <w:pPr>
        <w:pStyle w:val="Heading5"/>
        <w:jc w:val="left"/>
        <w:rPr>
          <w:b/>
        </w:rPr>
      </w:pPr>
      <w:r>
        <w:rPr>
          <w:b/>
        </w:rPr>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lastRenderedPageBreak/>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w:t>
      </w:r>
      <w:r w:rsidR="000E28CC">
        <w:lastRenderedPageBreak/>
        <w:t xml:space="preserve">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6DAF2F75" w:rsidR="00465170" w:rsidRDefault="00BF1598" w:rsidP="00FF4D04">
      <w:pPr>
        <w:ind w:firstLine="720"/>
      </w:pPr>
      <w:r>
        <w:t>This System is what turns the FDM into a functional fl</w:t>
      </w:r>
      <w:r w:rsidR="00FF4D04">
        <w:t>ight simulator because it</w:t>
      </w:r>
      <w:r w:rsidR="00AC7EF1">
        <w:t xml:space="preserve"> evokes</w:t>
      </w:r>
      <w:r>
        <w:t xml:space="preserve">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p>
    <w:p w14:paraId="3FA511F7" w14:textId="15638DE9" w:rsidR="003D13D5" w:rsidRDefault="003D13D5" w:rsidP="007D425C">
      <w:pPr>
        <w:ind w:firstLine="720"/>
      </w:pPr>
      <w:r>
        <w:lastRenderedPageBreak/>
        <w:t>Once all of the FGNetFDM data has been updated with new values from the last computed EquationsOfMotion</w:t>
      </w:r>
      <w:r w:rsidR="00A5486F">
        <w:t xml:space="preserve"> Syst</w:t>
      </w:r>
      <w:r w:rsidR="003C025C">
        <w:t>em, the data can be arranged into a packet</w:t>
      </w:r>
      <w:r w:rsidR="008C7E1E">
        <w:t xml:space="preserve"> of u8 bytes</w:t>
      </w:r>
      <w:r w:rsidR="00A5486F">
        <w:t>, and sent off to FlightGear</w:t>
      </w:r>
      <w:r w:rsidR="008C7E1E">
        <w:t xml:space="preserve"> via a socket connected on its port.</w:t>
      </w:r>
    </w:p>
    <w:p w14:paraId="32DCBFFE" w14:textId="71D17953" w:rsidR="00996EDA" w:rsidRDefault="00996EDA" w:rsidP="00996EDA">
      <w:pPr>
        <w:pStyle w:val="Heading2"/>
        <w:spacing w:before="0"/>
      </w:pPr>
      <w:bookmarkStart w:id="133" w:name="_Toc56095831"/>
      <w:r>
        <w:t xml:space="preserve">3.2 </w:t>
      </w:r>
      <w:r w:rsidR="00735C97">
        <w:t xml:space="preserve">Baseline </w:t>
      </w:r>
      <w:r w:rsidR="004E3E67">
        <w:t>Comparison</w:t>
      </w:r>
      <w:bookmarkEnd w:id="133"/>
    </w:p>
    <w:p w14:paraId="3B6673B3" w14:textId="3E21DA45" w:rsidR="00E171DB" w:rsidRDefault="00554F1C" w:rsidP="00E171DB">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7D425C">
        <w:t>David Bourg in [14], we want</w:t>
      </w:r>
      <w:r w:rsidR="00C4387F">
        <w:t>ed</w:t>
      </w:r>
      <w:r w:rsidR="007D425C">
        <w:t xml:space="preserve">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6095832"/>
      <w:r>
        <w:lastRenderedPageBreak/>
        <w:t>3.3</w:t>
      </w:r>
      <w:r w:rsidR="0073328A">
        <w:t xml:space="preserve"> ECS</w:t>
      </w:r>
      <w:r w:rsidR="00387CAC">
        <w:t xml:space="preserve"> and</w:t>
      </w:r>
      <w:r w:rsidR="0073328A">
        <w:t xml:space="preserve"> OOP Performance </w:t>
      </w:r>
      <w:r w:rsidR="00E6728A">
        <w:t>Experiment</w:t>
      </w:r>
      <w:r w:rsidR="001A4A4F">
        <w:t xml:space="preserve"> </w:t>
      </w:r>
      <w:r w:rsidR="009055B3">
        <w:t>(need working program first…)</w:t>
      </w:r>
      <w:bookmarkEnd w:id="134"/>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6095833"/>
      <w:r w:rsidRPr="00945D24">
        <w:t>IV.  Analysis and Results</w:t>
      </w:r>
      <w:bookmarkEnd w:id="135"/>
    </w:p>
    <w:p w14:paraId="5E84D509" w14:textId="63DF3C66" w:rsidR="00251273" w:rsidRDefault="002A046E" w:rsidP="003D7E9C">
      <w:pPr>
        <w:pStyle w:val="Heading2"/>
      </w:pPr>
      <w:bookmarkStart w:id="136" w:name="_Toc56095834"/>
      <w:r>
        <w:t>ECS and OOP Performance</w:t>
      </w:r>
      <w:bookmarkEnd w:id="136"/>
    </w:p>
    <w:p w14:paraId="061CF8CA" w14:textId="618C7D40" w:rsidR="004E68FE" w:rsidRDefault="004E68FE" w:rsidP="004E68FE">
      <w:r>
        <w:t>Applicatinoi built together to make something fly. Compared against ecs</w:t>
      </w:r>
    </w:p>
    <w:p w14:paraId="65ADFCA1" w14:textId="0D11CB6B" w:rsidR="004C473F" w:rsidRPr="004E68FE" w:rsidRDefault="004C473F" w:rsidP="004E68FE">
      <w:r>
        <w:t>Rigidbody has a position lumped in difference displacement was positon. Does it how bourg does it, maybe could be made better. What I saw after doing all this</w:t>
      </w:r>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6095835"/>
      <w:r>
        <w:lastRenderedPageBreak/>
        <w:t>Baseline Comparison</w:t>
      </w:r>
      <w:bookmarkEnd w:id="137"/>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6095836"/>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6095837"/>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6095838"/>
      <w:r>
        <w:t>V.  Conclusions and Recommendations</w:t>
      </w:r>
      <w:bookmarkEnd w:id="140"/>
    </w:p>
    <w:p w14:paraId="0E3C2338" w14:textId="11900633" w:rsidR="00251273" w:rsidRDefault="00251273" w:rsidP="003D7E9C">
      <w:pPr>
        <w:pStyle w:val="Heading2"/>
      </w:pPr>
      <w:bookmarkStart w:id="141" w:name="_Toc56095839"/>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6095840"/>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6095841"/>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6095842"/>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6095843"/>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6095844"/>
      <w:r>
        <w:lastRenderedPageBreak/>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6095846"/>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A33867" w:rsidRDefault="00A33867">
      <w:pPr>
        <w:spacing w:line="240" w:lineRule="auto"/>
      </w:pPr>
      <w:r>
        <w:separator/>
      </w:r>
    </w:p>
  </w:endnote>
  <w:endnote w:type="continuationSeparator" w:id="0">
    <w:p w14:paraId="0C2EC50E" w14:textId="77777777" w:rsidR="00A33867" w:rsidRDefault="00A33867">
      <w:pPr>
        <w:spacing w:line="240" w:lineRule="auto"/>
      </w:pPr>
      <w:r>
        <w:continuationSeparator/>
      </w:r>
    </w:p>
  </w:endnote>
  <w:endnote w:type="continuationNotice" w:id="1">
    <w:p w14:paraId="33B7FD36" w14:textId="77777777" w:rsidR="00A33867" w:rsidRDefault="00A338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33867" w:rsidRDefault="00A33867"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1AB3B96D" w:rsidR="00A33867" w:rsidRDefault="00A33867">
    <w:pPr>
      <w:pStyle w:val="Footer"/>
      <w:jc w:val="center"/>
    </w:pPr>
    <w:r>
      <w:fldChar w:fldCharType="begin"/>
    </w:r>
    <w:r>
      <w:instrText xml:space="preserve"> PAGE   \* MERGEFORMAT </w:instrText>
    </w:r>
    <w:r>
      <w:fldChar w:fldCharType="separate"/>
    </w:r>
    <w:r w:rsidR="00A72013">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A33867" w:rsidRDefault="00A33867">
      <w:pPr>
        <w:spacing w:line="240" w:lineRule="auto"/>
      </w:pPr>
      <w:r>
        <w:separator/>
      </w:r>
    </w:p>
  </w:footnote>
  <w:footnote w:type="continuationSeparator" w:id="0">
    <w:p w14:paraId="30847DDF" w14:textId="77777777" w:rsidR="00A33867" w:rsidRDefault="00A33867">
      <w:pPr>
        <w:spacing w:line="240" w:lineRule="auto"/>
      </w:pPr>
      <w:r>
        <w:continuationSeparator/>
      </w:r>
    </w:p>
  </w:footnote>
  <w:footnote w:type="continuationNotice" w:id="1">
    <w:p w14:paraId="004D04F2" w14:textId="77777777" w:rsidR="00A33867" w:rsidRDefault="00A33867">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0452"/>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02E1"/>
    <w:rsid w:val="0006101B"/>
    <w:rsid w:val="000613F9"/>
    <w:rsid w:val="000615AF"/>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4A3D"/>
    <w:rsid w:val="00084C68"/>
    <w:rsid w:val="00084E0A"/>
    <w:rsid w:val="00084EFE"/>
    <w:rsid w:val="000856E8"/>
    <w:rsid w:val="00086413"/>
    <w:rsid w:val="000866FB"/>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7647"/>
    <w:rsid w:val="000A7840"/>
    <w:rsid w:val="000A789A"/>
    <w:rsid w:val="000A7EFB"/>
    <w:rsid w:val="000B038D"/>
    <w:rsid w:val="000B0852"/>
    <w:rsid w:val="000B3494"/>
    <w:rsid w:val="000B47F3"/>
    <w:rsid w:val="000B4C1D"/>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9B8"/>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881"/>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0"/>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3F71"/>
    <w:rsid w:val="00236827"/>
    <w:rsid w:val="00240342"/>
    <w:rsid w:val="0024088D"/>
    <w:rsid w:val="00242B32"/>
    <w:rsid w:val="00242CA5"/>
    <w:rsid w:val="00244B00"/>
    <w:rsid w:val="00244B93"/>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1B2"/>
    <w:rsid w:val="002702E2"/>
    <w:rsid w:val="00270B13"/>
    <w:rsid w:val="002717C1"/>
    <w:rsid w:val="00271D94"/>
    <w:rsid w:val="00271E43"/>
    <w:rsid w:val="00271FE8"/>
    <w:rsid w:val="00273475"/>
    <w:rsid w:val="00275901"/>
    <w:rsid w:val="002764D3"/>
    <w:rsid w:val="00276647"/>
    <w:rsid w:val="00277BFF"/>
    <w:rsid w:val="00280470"/>
    <w:rsid w:val="00280E48"/>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67BE"/>
    <w:rsid w:val="002977AE"/>
    <w:rsid w:val="002A046E"/>
    <w:rsid w:val="002A06B5"/>
    <w:rsid w:val="002A3E07"/>
    <w:rsid w:val="002A4569"/>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4D3E"/>
    <w:rsid w:val="002D5E6A"/>
    <w:rsid w:val="002D6E06"/>
    <w:rsid w:val="002D7B07"/>
    <w:rsid w:val="002E06B9"/>
    <w:rsid w:val="002E0DE4"/>
    <w:rsid w:val="002E316F"/>
    <w:rsid w:val="002E3E6B"/>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5E5"/>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067"/>
    <w:rsid w:val="003373F9"/>
    <w:rsid w:val="003406DE"/>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31AF"/>
    <w:rsid w:val="00367EAC"/>
    <w:rsid w:val="0037088B"/>
    <w:rsid w:val="00371137"/>
    <w:rsid w:val="00373B0D"/>
    <w:rsid w:val="00373E70"/>
    <w:rsid w:val="00373FC8"/>
    <w:rsid w:val="003748A3"/>
    <w:rsid w:val="0037524F"/>
    <w:rsid w:val="00376224"/>
    <w:rsid w:val="00376FAF"/>
    <w:rsid w:val="003807AE"/>
    <w:rsid w:val="00380CB0"/>
    <w:rsid w:val="00383E89"/>
    <w:rsid w:val="00383F64"/>
    <w:rsid w:val="003843E7"/>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26D04"/>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A61"/>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01B"/>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5E9A"/>
    <w:rsid w:val="004B6CE9"/>
    <w:rsid w:val="004B7BE6"/>
    <w:rsid w:val="004C117F"/>
    <w:rsid w:val="004C13D6"/>
    <w:rsid w:val="004C2300"/>
    <w:rsid w:val="004C2B06"/>
    <w:rsid w:val="004C414D"/>
    <w:rsid w:val="004C473F"/>
    <w:rsid w:val="004C4BDE"/>
    <w:rsid w:val="004C6517"/>
    <w:rsid w:val="004C735B"/>
    <w:rsid w:val="004C7BE3"/>
    <w:rsid w:val="004D02AB"/>
    <w:rsid w:val="004D15FE"/>
    <w:rsid w:val="004D2058"/>
    <w:rsid w:val="004D2E58"/>
    <w:rsid w:val="004D332F"/>
    <w:rsid w:val="004D3557"/>
    <w:rsid w:val="004D36D8"/>
    <w:rsid w:val="004D3E16"/>
    <w:rsid w:val="004D473C"/>
    <w:rsid w:val="004D4F82"/>
    <w:rsid w:val="004D5103"/>
    <w:rsid w:val="004D6091"/>
    <w:rsid w:val="004D660A"/>
    <w:rsid w:val="004D712C"/>
    <w:rsid w:val="004D79AB"/>
    <w:rsid w:val="004D7E03"/>
    <w:rsid w:val="004E0D61"/>
    <w:rsid w:val="004E0F28"/>
    <w:rsid w:val="004E292B"/>
    <w:rsid w:val="004E3E67"/>
    <w:rsid w:val="004E555F"/>
    <w:rsid w:val="004E5822"/>
    <w:rsid w:val="004E68FE"/>
    <w:rsid w:val="004E6B6D"/>
    <w:rsid w:val="004E7EF0"/>
    <w:rsid w:val="004F0D76"/>
    <w:rsid w:val="004F212C"/>
    <w:rsid w:val="004F2791"/>
    <w:rsid w:val="004F2A34"/>
    <w:rsid w:val="004F341A"/>
    <w:rsid w:val="004F3B25"/>
    <w:rsid w:val="004F4594"/>
    <w:rsid w:val="004F4861"/>
    <w:rsid w:val="004F510D"/>
    <w:rsid w:val="004F5DEF"/>
    <w:rsid w:val="0050041B"/>
    <w:rsid w:val="00500D0C"/>
    <w:rsid w:val="00500F49"/>
    <w:rsid w:val="0050217A"/>
    <w:rsid w:val="00502735"/>
    <w:rsid w:val="00503680"/>
    <w:rsid w:val="00504726"/>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37D2"/>
    <w:rsid w:val="00524A7B"/>
    <w:rsid w:val="00526FD6"/>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29F2"/>
    <w:rsid w:val="00554719"/>
    <w:rsid w:val="00554F1C"/>
    <w:rsid w:val="00555F2E"/>
    <w:rsid w:val="0055706F"/>
    <w:rsid w:val="0056085D"/>
    <w:rsid w:val="00560866"/>
    <w:rsid w:val="00561EF7"/>
    <w:rsid w:val="00563825"/>
    <w:rsid w:val="00567011"/>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4F3"/>
    <w:rsid w:val="005A1C20"/>
    <w:rsid w:val="005A2556"/>
    <w:rsid w:val="005A26B9"/>
    <w:rsid w:val="005A3596"/>
    <w:rsid w:val="005A43AE"/>
    <w:rsid w:val="005A44FD"/>
    <w:rsid w:val="005A6D62"/>
    <w:rsid w:val="005A7093"/>
    <w:rsid w:val="005A71EA"/>
    <w:rsid w:val="005A7BB5"/>
    <w:rsid w:val="005B11A9"/>
    <w:rsid w:val="005B25FB"/>
    <w:rsid w:val="005B2ADA"/>
    <w:rsid w:val="005B2D5E"/>
    <w:rsid w:val="005B35E0"/>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2DB"/>
    <w:rsid w:val="0060540B"/>
    <w:rsid w:val="00605735"/>
    <w:rsid w:val="006057DB"/>
    <w:rsid w:val="00605DC0"/>
    <w:rsid w:val="006064FB"/>
    <w:rsid w:val="006065BC"/>
    <w:rsid w:val="00606B7C"/>
    <w:rsid w:val="006070A6"/>
    <w:rsid w:val="006072D3"/>
    <w:rsid w:val="0060779A"/>
    <w:rsid w:val="006113D6"/>
    <w:rsid w:val="00611BFE"/>
    <w:rsid w:val="00611D1A"/>
    <w:rsid w:val="006122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2C87"/>
    <w:rsid w:val="00653BAF"/>
    <w:rsid w:val="006550C3"/>
    <w:rsid w:val="00655B7A"/>
    <w:rsid w:val="00656061"/>
    <w:rsid w:val="00657545"/>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D719C"/>
    <w:rsid w:val="006E0478"/>
    <w:rsid w:val="006E04C2"/>
    <w:rsid w:val="006E0CD2"/>
    <w:rsid w:val="006E14DF"/>
    <w:rsid w:val="006E4255"/>
    <w:rsid w:val="006E46B5"/>
    <w:rsid w:val="006E46DE"/>
    <w:rsid w:val="006E58A3"/>
    <w:rsid w:val="006E69FE"/>
    <w:rsid w:val="006F0623"/>
    <w:rsid w:val="006F264E"/>
    <w:rsid w:val="006F29F2"/>
    <w:rsid w:val="006F2AB6"/>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7564B"/>
    <w:rsid w:val="00775A93"/>
    <w:rsid w:val="00776A75"/>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353A"/>
    <w:rsid w:val="008238F5"/>
    <w:rsid w:val="00823D1D"/>
    <w:rsid w:val="00823E77"/>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6FC3"/>
    <w:rsid w:val="00837966"/>
    <w:rsid w:val="0084041B"/>
    <w:rsid w:val="0084047A"/>
    <w:rsid w:val="0084121B"/>
    <w:rsid w:val="00843517"/>
    <w:rsid w:val="00846EF8"/>
    <w:rsid w:val="008519CD"/>
    <w:rsid w:val="008520A3"/>
    <w:rsid w:val="0085318B"/>
    <w:rsid w:val="00855450"/>
    <w:rsid w:val="00855D3F"/>
    <w:rsid w:val="008565D5"/>
    <w:rsid w:val="008605AF"/>
    <w:rsid w:val="0086103F"/>
    <w:rsid w:val="00861143"/>
    <w:rsid w:val="008611A1"/>
    <w:rsid w:val="00861F1B"/>
    <w:rsid w:val="00862480"/>
    <w:rsid w:val="008626D1"/>
    <w:rsid w:val="008655C5"/>
    <w:rsid w:val="0086685A"/>
    <w:rsid w:val="00867397"/>
    <w:rsid w:val="00870BD2"/>
    <w:rsid w:val="00872B5D"/>
    <w:rsid w:val="00874592"/>
    <w:rsid w:val="00875E4F"/>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8D5"/>
    <w:rsid w:val="008A7F91"/>
    <w:rsid w:val="008B19F7"/>
    <w:rsid w:val="008B25A0"/>
    <w:rsid w:val="008B29E0"/>
    <w:rsid w:val="008B337D"/>
    <w:rsid w:val="008B36A1"/>
    <w:rsid w:val="008B3AA2"/>
    <w:rsid w:val="008B3D6F"/>
    <w:rsid w:val="008B4331"/>
    <w:rsid w:val="008B570F"/>
    <w:rsid w:val="008B590A"/>
    <w:rsid w:val="008B5958"/>
    <w:rsid w:val="008B6137"/>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6718"/>
    <w:rsid w:val="008E7631"/>
    <w:rsid w:val="008E7E65"/>
    <w:rsid w:val="008F0F46"/>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55B3"/>
    <w:rsid w:val="0090740B"/>
    <w:rsid w:val="009078DC"/>
    <w:rsid w:val="00907C2D"/>
    <w:rsid w:val="00911542"/>
    <w:rsid w:val="009122C1"/>
    <w:rsid w:val="00912FBB"/>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ECB"/>
    <w:rsid w:val="00931BAA"/>
    <w:rsid w:val="009321F4"/>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70D"/>
    <w:rsid w:val="0097689B"/>
    <w:rsid w:val="00977B5B"/>
    <w:rsid w:val="00980F54"/>
    <w:rsid w:val="00982DBC"/>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1377"/>
    <w:rsid w:val="009A42A8"/>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1D41"/>
    <w:rsid w:val="009D252A"/>
    <w:rsid w:val="009D4874"/>
    <w:rsid w:val="009D51B8"/>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152C"/>
    <w:rsid w:val="00A32B2E"/>
    <w:rsid w:val="00A32FCE"/>
    <w:rsid w:val="00A33867"/>
    <w:rsid w:val="00A33A03"/>
    <w:rsid w:val="00A33BD3"/>
    <w:rsid w:val="00A35B97"/>
    <w:rsid w:val="00A36D79"/>
    <w:rsid w:val="00A36F83"/>
    <w:rsid w:val="00A410E2"/>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DC1"/>
    <w:rsid w:val="00A65E08"/>
    <w:rsid w:val="00A662F8"/>
    <w:rsid w:val="00A67364"/>
    <w:rsid w:val="00A70172"/>
    <w:rsid w:val="00A72013"/>
    <w:rsid w:val="00A72E72"/>
    <w:rsid w:val="00A77A9E"/>
    <w:rsid w:val="00A77C3B"/>
    <w:rsid w:val="00A77CF5"/>
    <w:rsid w:val="00A824BD"/>
    <w:rsid w:val="00A8318F"/>
    <w:rsid w:val="00A83F49"/>
    <w:rsid w:val="00A8407D"/>
    <w:rsid w:val="00A85589"/>
    <w:rsid w:val="00A86905"/>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3FA1"/>
    <w:rsid w:val="00AB437E"/>
    <w:rsid w:val="00AB5242"/>
    <w:rsid w:val="00AB68DA"/>
    <w:rsid w:val="00AC05D4"/>
    <w:rsid w:val="00AC21A7"/>
    <w:rsid w:val="00AC2680"/>
    <w:rsid w:val="00AC4D2E"/>
    <w:rsid w:val="00AC4DF8"/>
    <w:rsid w:val="00AC52EA"/>
    <w:rsid w:val="00AC5B0D"/>
    <w:rsid w:val="00AC5CCF"/>
    <w:rsid w:val="00AC71F4"/>
    <w:rsid w:val="00AC7AD1"/>
    <w:rsid w:val="00AC7EF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3E9"/>
    <w:rsid w:val="00B245A8"/>
    <w:rsid w:val="00B248F5"/>
    <w:rsid w:val="00B24D98"/>
    <w:rsid w:val="00B24FD0"/>
    <w:rsid w:val="00B262AA"/>
    <w:rsid w:val="00B2788E"/>
    <w:rsid w:val="00B27D28"/>
    <w:rsid w:val="00B3042A"/>
    <w:rsid w:val="00B314E0"/>
    <w:rsid w:val="00B31F07"/>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369"/>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4D5A"/>
    <w:rsid w:val="00BF622C"/>
    <w:rsid w:val="00BF71E4"/>
    <w:rsid w:val="00BF7779"/>
    <w:rsid w:val="00C00632"/>
    <w:rsid w:val="00C0093B"/>
    <w:rsid w:val="00C01E87"/>
    <w:rsid w:val="00C01F65"/>
    <w:rsid w:val="00C0213C"/>
    <w:rsid w:val="00C02655"/>
    <w:rsid w:val="00C04829"/>
    <w:rsid w:val="00C05209"/>
    <w:rsid w:val="00C05699"/>
    <w:rsid w:val="00C06E21"/>
    <w:rsid w:val="00C10829"/>
    <w:rsid w:val="00C12473"/>
    <w:rsid w:val="00C12862"/>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6671F"/>
    <w:rsid w:val="00C66BC6"/>
    <w:rsid w:val="00C7326D"/>
    <w:rsid w:val="00C74854"/>
    <w:rsid w:val="00C752B2"/>
    <w:rsid w:val="00C764DF"/>
    <w:rsid w:val="00C77169"/>
    <w:rsid w:val="00C7797A"/>
    <w:rsid w:val="00C80855"/>
    <w:rsid w:val="00C81283"/>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3053"/>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947"/>
    <w:rsid w:val="00CF1EE1"/>
    <w:rsid w:val="00CF2041"/>
    <w:rsid w:val="00CF5C49"/>
    <w:rsid w:val="00CF5F99"/>
    <w:rsid w:val="00CF65ED"/>
    <w:rsid w:val="00CF7C9D"/>
    <w:rsid w:val="00CF7EDB"/>
    <w:rsid w:val="00D0078E"/>
    <w:rsid w:val="00D007E5"/>
    <w:rsid w:val="00D01305"/>
    <w:rsid w:val="00D01C59"/>
    <w:rsid w:val="00D0222D"/>
    <w:rsid w:val="00D03582"/>
    <w:rsid w:val="00D04921"/>
    <w:rsid w:val="00D056F1"/>
    <w:rsid w:val="00D0790D"/>
    <w:rsid w:val="00D07C89"/>
    <w:rsid w:val="00D1038F"/>
    <w:rsid w:val="00D111C0"/>
    <w:rsid w:val="00D12740"/>
    <w:rsid w:val="00D1297D"/>
    <w:rsid w:val="00D136EA"/>
    <w:rsid w:val="00D14181"/>
    <w:rsid w:val="00D153A9"/>
    <w:rsid w:val="00D157D8"/>
    <w:rsid w:val="00D170F5"/>
    <w:rsid w:val="00D215AB"/>
    <w:rsid w:val="00D21A55"/>
    <w:rsid w:val="00D22EA7"/>
    <w:rsid w:val="00D230AB"/>
    <w:rsid w:val="00D23631"/>
    <w:rsid w:val="00D2413E"/>
    <w:rsid w:val="00D245D6"/>
    <w:rsid w:val="00D24908"/>
    <w:rsid w:val="00D24BB8"/>
    <w:rsid w:val="00D25632"/>
    <w:rsid w:val="00D25F58"/>
    <w:rsid w:val="00D2621C"/>
    <w:rsid w:val="00D26B86"/>
    <w:rsid w:val="00D26C41"/>
    <w:rsid w:val="00D26F50"/>
    <w:rsid w:val="00D273FD"/>
    <w:rsid w:val="00D317AD"/>
    <w:rsid w:val="00D32D72"/>
    <w:rsid w:val="00D32ED9"/>
    <w:rsid w:val="00D330F5"/>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1CA4"/>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0D82"/>
    <w:rsid w:val="00DA3311"/>
    <w:rsid w:val="00DA3CDF"/>
    <w:rsid w:val="00DA52CB"/>
    <w:rsid w:val="00DA5365"/>
    <w:rsid w:val="00DA606D"/>
    <w:rsid w:val="00DA75EB"/>
    <w:rsid w:val="00DB0384"/>
    <w:rsid w:val="00DB0B18"/>
    <w:rsid w:val="00DB36A5"/>
    <w:rsid w:val="00DB391B"/>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4038"/>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2C3A"/>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77A"/>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2545"/>
    <w:rsid w:val="00E8340D"/>
    <w:rsid w:val="00E83F92"/>
    <w:rsid w:val="00E853E0"/>
    <w:rsid w:val="00E855CF"/>
    <w:rsid w:val="00E85BFB"/>
    <w:rsid w:val="00E86840"/>
    <w:rsid w:val="00E86E4D"/>
    <w:rsid w:val="00E87093"/>
    <w:rsid w:val="00E90003"/>
    <w:rsid w:val="00E9101F"/>
    <w:rsid w:val="00E916AE"/>
    <w:rsid w:val="00E91A85"/>
    <w:rsid w:val="00E92DC0"/>
    <w:rsid w:val="00E9331B"/>
    <w:rsid w:val="00E93469"/>
    <w:rsid w:val="00E93488"/>
    <w:rsid w:val="00E93BA5"/>
    <w:rsid w:val="00E94020"/>
    <w:rsid w:val="00E95593"/>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B06EB"/>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3203"/>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E9"/>
    <w:rsid w:val="00F22F9E"/>
    <w:rsid w:val="00F2315B"/>
    <w:rsid w:val="00F2359F"/>
    <w:rsid w:val="00F23F7A"/>
    <w:rsid w:val="00F24AF1"/>
    <w:rsid w:val="00F24D05"/>
    <w:rsid w:val="00F26596"/>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2085"/>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3B2C"/>
    <w:rsid w:val="00F7459A"/>
    <w:rsid w:val="00F75336"/>
    <w:rsid w:val="00F76458"/>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hapeDefaults>
    <o:shapedefaults v:ext="edit" spidmax="4097"/>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purl.org/dc/terms/"/>
    <ds:schemaRef ds:uri="http://purl.org/dc/elements/1.1/"/>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2C0ABC8E-F471-4EF9-B056-1D39BCFAA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18647</TotalTime>
  <Pages>54</Pages>
  <Words>11015</Words>
  <Characters>62790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38</cp:revision>
  <cp:lastPrinted>2003-02-21T20:01:00Z</cp:lastPrinted>
  <dcterms:created xsi:type="dcterms:W3CDTF">2020-08-17T02:16:00Z</dcterms:created>
  <dcterms:modified xsi:type="dcterms:W3CDTF">2020-11-22T23:12:00Z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