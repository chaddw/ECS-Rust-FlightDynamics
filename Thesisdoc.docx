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FF29CF" w14:textId="77777777" w:rsidR="00251273" w:rsidRDefault="00B45B56">
      <w:pPr>
        <w:pStyle w:val="Title"/>
      </w:pPr>
      <w:bookmarkStart w:id="0" w:name="_Toc493484469"/>
      <w:bookmarkStart w:id="1" w:name="_Toc493484710"/>
      <w:bookmarkStart w:id="2" w:name="_Toc494527304"/>
      <w:bookmarkStart w:id="3" w:name="_Toc495221470"/>
      <w:bookmarkStart w:id="4" w:name="_Toc495663181"/>
      <w:bookmarkStart w:id="5" w:name="_Toc495826203"/>
      <w:bookmarkStart w:id="6" w:name="_Toc495826311"/>
      <w:bookmarkStart w:id="7" w:name="_Toc495999051"/>
      <w:bookmarkStart w:id="8" w:name="_Toc496074849"/>
      <w:bookmarkStart w:id="9" w:name="_Toc496074944"/>
      <w:bookmarkStart w:id="10" w:name="_Toc496075118"/>
      <w:bookmarkStart w:id="11" w:name="_Toc496075276"/>
      <w:bookmarkStart w:id="12" w:name="_Toc496075340"/>
      <w:bookmarkStart w:id="13" w:name="_Toc496080582"/>
      <w:bookmarkStart w:id="14" w:name="_Toc503248579"/>
      <w:bookmarkStart w:id="15" w:name="_Toc504131155"/>
      <w:bookmarkStart w:id="16" w:name="_Toc504131357"/>
      <w:bookmarkStart w:id="17" w:name="_Toc504131512"/>
      <w:r>
        <w:rPr>
          <w:b w:val="0"/>
          <w:noProof/>
        </w:rPr>
        <w:drawing>
          <wp:anchor distT="0" distB="0" distL="114300" distR="114300" simplePos="0" relativeHeight="251658242" behindDoc="0" locked="0" layoutInCell="0" allowOverlap="1" wp14:anchorId="3BBE03A5" wp14:editId="039EA8E9">
            <wp:simplePos x="0" y="0"/>
            <wp:positionH relativeFrom="column">
              <wp:posOffset>1222375</wp:posOffset>
            </wp:positionH>
            <wp:positionV relativeFrom="paragraph">
              <wp:posOffset>167005</wp:posOffset>
            </wp:positionV>
            <wp:extent cx="3161030" cy="3378835"/>
            <wp:effectExtent l="19050" t="0" r="1270" b="0"/>
            <wp:wrapNone/>
            <wp:docPr id="308" name="Picture 308" descr="Afit Sh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Afit Shield"/>
                    <pic:cNvPicPr>
                      <a:picLocks noChangeAspect="1" noChangeArrowheads="1"/>
                    </pic:cNvPicPr>
                  </pic:nvPicPr>
                  <pic:blipFill>
                    <a:blip r:embed="rId11" cstate="print"/>
                    <a:srcRect/>
                    <a:stretch>
                      <a:fillRect/>
                    </a:stretch>
                  </pic:blipFill>
                  <pic:spPr bwMode="auto">
                    <a:xfrm>
                      <a:off x="0" y="0"/>
                      <a:ext cx="3161030" cy="3378835"/>
                    </a:xfrm>
                    <a:prstGeom prst="rect">
                      <a:avLst/>
                    </a:prstGeom>
                    <a:noFill/>
                  </pic:spPr>
                </pic:pic>
              </a:graphicData>
            </a:graphic>
          </wp:anchor>
        </w:drawing>
      </w:r>
    </w:p>
    <w:p w14:paraId="2CF3DDBD" w14:textId="77777777" w:rsidR="00681348" w:rsidRDefault="00681348">
      <w:pPr>
        <w:pStyle w:val="Title"/>
      </w:pPr>
    </w:p>
    <w:p w14:paraId="574127AD" w14:textId="1C6F0154" w:rsidR="00251273" w:rsidRDefault="00251273">
      <w:pPr>
        <w:pStyle w:val="Title"/>
        <w:rPr>
          <w:b w:val="0"/>
        </w:rPr>
      </w:pPr>
    </w:p>
    <w:p w14:paraId="24C7A8E2" w14:textId="7BF38712" w:rsidR="44E12D1E" w:rsidRDefault="44E12D1E" w:rsidP="44E12D1E">
      <w:pPr>
        <w:pStyle w:val="Title"/>
        <w:rPr>
          <w:b w:val="0"/>
        </w:rPr>
      </w:pPr>
    </w:p>
    <w:p w14:paraId="3C9FD078" w14:textId="459383F1" w:rsidR="00251273" w:rsidRDefault="00251273">
      <w:pPr>
        <w:pStyle w:val="Title"/>
        <w:rPr>
          <w:b w:val="0"/>
        </w:rPr>
      </w:pPr>
    </w:p>
    <w:p w14:paraId="5C1D79E8" w14:textId="2866ED79" w:rsidR="44E12D1E" w:rsidRDefault="44E12D1E" w:rsidP="44E12D1E">
      <w:pPr>
        <w:pStyle w:val="Title"/>
        <w:rPr>
          <w:caps/>
        </w:rPr>
      </w:pPr>
    </w:p>
    <w:p w14:paraId="73F1AAEA" w14:textId="4116E843" w:rsidR="44E12D1E" w:rsidRDefault="44E12D1E" w:rsidP="44E12D1E">
      <w:pPr>
        <w:pStyle w:val="Title"/>
        <w:rPr>
          <w:caps/>
        </w:rPr>
      </w:pPr>
    </w:p>
    <w:p w14:paraId="24607955" w14:textId="32743FCE" w:rsidR="44E12D1E" w:rsidRDefault="44E12D1E" w:rsidP="44E12D1E">
      <w:pPr>
        <w:pStyle w:val="Title"/>
        <w:rPr>
          <w:caps/>
        </w:rPr>
      </w:pPr>
    </w:p>
    <w:p w14:paraId="5379DE84" w14:textId="36A847F4" w:rsidR="44E12D1E" w:rsidRDefault="44E12D1E" w:rsidP="44E12D1E">
      <w:pPr>
        <w:pStyle w:val="Title"/>
        <w:rPr>
          <w:caps/>
        </w:rPr>
      </w:pPr>
    </w:p>
    <w:p w14:paraId="0112D4D9" w14:textId="2C2276D4" w:rsidR="44E12D1E" w:rsidRDefault="44E12D1E" w:rsidP="44E12D1E">
      <w:pPr>
        <w:pStyle w:val="Title"/>
        <w:rPr>
          <w:caps/>
        </w:rPr>
      </w:pPr>
    </w:p>
    <w:p w14:paraId="0B8C6ADE" w14:textId="1E476499" w:rsidR="44E12D1E" w:rsidRDefault="44E12D1E" w:rsidP="44E12D1E">
      <w:pPr>
        <w:pStyle w:val="Title"/>
        <w:rPr>
          <w:caps/>
        </w:rPr>
      </w:pPr>
    </w:p>
    <w:p w14:paraId="1DCAF4C3" w14:textId="225C2B32" w:rsidR="44E12D1E" w:rsidRDefault="44E12D1E" w:rsidP="44E12D1E">
      <w:pPr>
        <w:pStyle w:val="Title"/>
        <w:rPr>
          <w:caps/>
        </w:rPr>
      </w:pPr>
    </w:p>
    <w:p w14:paraId="7ED3F3DA" w14:textId="043C7975" w:rsidR="44E12D1E" w:rsidRDefault="44E12D1E" w:rsidP="44E12D1E">
      <w:pPr>
        <w:pStyle w:val="Title"/>
        <w:rPr>
          <w:caps/>
        </w:rPr>
      </w:pPr>
    </w:p>
    <w:p w14:paraId="1E3F028C" w14:textId="3F21E7AB" w:rsidR="44E12D1E" w:rsidRDefault="44E12D1E" w:rsidP="44E12D1E">
      <w:pPr>
        <w:pStyle w:val="Title"/>
        <w:rPr>
          <w:caps/>
        </w:rPr>
      </w:pPr>
    </w:p>
    <w:p w14:paraId="5E619449" w14:textId="267C5A53" w:rsidR="44E12D1E" w:rsidRDefault="44E12D1E" w:rsidP="44E12D1E">
      <w:pPr>
        <w:pStyle w:val="Title"/>
        <w:rPr>
          <w:caps/>
        </w:rPr>
      </w:pPr>
    </w:p>
    <w:p w14:paraId="6E4DF217" w14:textId="77777777" w:rsidR="00934894" w:rsidRDefault="00934894">
      <w:pPr>
        <w:pStyle w:val="Title"/>
        <w:rPr>
          <w:caps/>
        </w:rPr>
      </w:pPr>
    </w:p>
    <w:p w14:paraId="2A80CFEF" w14:textId="77777777" w:rsidR="00934894" w:rsidRDefault="00934894">
      <w:pPr>
        <w:pStyle w:val="Title"/>
        <w:rPr>
          <w:caps/>
        </w:rPr>
      </w:pPr>
    </w:p>
    <w:p w14:paraId="5B87CEE8" w14:textId="77777777" w:rsidR="00934894" w:rsidRDefault="00934894">
      <w:pPr>
        <w:pStyle w:val="Title"/>
        <w:rPr>
          <w:caps/>
        </w:rPr>
      </w:pPr>
    </w:p>
    <w:p w14:paraId="11F471BD" w14:textId="77777777" w:rsidR="00934894" w:rsidRDefault="00934894">
      <w:pPr>
        <w:pStyle w:val="Title"/>
        <w:rPr>
          <w:caps/>
        </w:rPr>
      </w:pPr>
    </w:p>
    <w:p w14:paraId="593D0455" w14:textId="77777777" w:rsidR="00934894" w:rsidRDefault="00934894">
      <w:pPr>
        <w:pStyle w:val="Title"/>
        <w:rPr>
          <w:caps/>
        </w:rPr>
      </w:pPr>
    </w:p>
    <w:p w14:paraId="07C0A6BF" w14:textId="77777777" w:rsidR="00934894" w:rsidRDefault="00934894">
      <w:pPr>
        <w:pStyle w:val="Title"/>
        <w:rPr>
          <w:caps/>
        </w:rPr>
      </w:pPr>
    </w:p>
    <w:p w14:paraId="32933137" w14:textId="77777777" w:rsidR="00934894" w:rsidRDefault="00934894">
      <w:pPr>
        <w:pStyle w:val="Title"/>
        <w:rPr>
          <w:caps/>
        </w:rPr>
      </w:pPr>
    </w:p>
    <w:p w14:paraId="55163474" w14:textId="77777777" w:rsidR="00934894" w:rsidRDefault="00934894">
      <w:pPr>
        <w:pStyle w:val="Title"/>
        <w:rPr>
          <w:caps/>
        </w:rPr>
      </w:pPr>
    </w:p>
    <w:p w14:paraId="2BC37D46" w14:textId="77777777" w:rsidR="00934894" w:rsidRDefault="00934894">
      <w:pPr>
        <w:pStyle w:val="Title"/>
        <w:rPr>
          <w:caps/>
        </w:rPr>
      </w:pPr>
    </w:p>
    <w:p w14:paraId="5A0D510D" w14:textId="15EC77FA" w:rsidR="00251273" w:rsidRDefault="00F4090C">
      <w:pPr>
        <w:pStyle w:val="Title"/>
      </w:pPr>
      <w:r>
        <w:rPr>
          <w:caps/>
        </w:rPr>
        <w:t xml:space="preserve">A RUST BASED, ECS PATTERNED, </w:t>
      </w:r>
      <w:r w:rsidR="00E3224F">
        <w:rPr>
          <w:caps/>
        </w:rPr>
        <w:t>INTERACTIVE FLIGHT SIMULATOR</w:t>
      </w:r>
    </w:p>
    <w:p w14:paraId="4BEB482C" w14:textId="77777777" w:rsidR="00251273" w:rsidRDefault="00251273">
      <w:pPr>
        <w:pStyle w:val="Title"/>
        <w:rPr>
          <w:b w:val="0"/>
        </w:rPr>
      </w:pPr>
    </w:p>
    <w:p w14:paraId="1C3CA1C5" w14:textId="77777777" w:rsidR="00251273" w:rsidRDefault="00251273">
      <w:pPr>
        <w:pStyle w:val="Title"/>
        <w:rPr>
          <w:b w:val="0"/>
        </w:rPr>
      </w:pPr>
    </w:p>
    <w:p w14:paraId="5D16B79D" w14:textId="77777777" w:rsidR="00251273" w:rsidRDefault="00251273">
      <w:pPr>
        <w:pStyle w:val="Title"/>
        <w:rPr>
          <w:b w:val="0"/>
        </w:rPr>
      </w:pPr>
      <w:r>
        <w:rPr>
          <w:b w:val="0"/>
        </w:rPr>
        <w:t>THESIS</w:t>
      </w:r>
    </w:p>
    <w:p w14:paraId="4B8EF2F4" w14:textId="77777777" w:rsidR="00251273" w:rsidRDefault="00251273">
      <w:pPr>
        <w:pStyle w:val="Title"/>
        <w:rPr>
          <w:b w:val="0"/>
        </w:rPr>
      </w:pPr>
    </w:p>
    <w:p w14:paraId="460B4A37" w14:textId="77777777" w:rsidR="00251273" w:rsidRDefault="00251273">
      <w:pPr>
        <w:pStyle w:val="Title"/>
        <w:rPr>
          <w:b w:val="0"/>
        </w:rPr>
      </w:pPr>
    </w:p>
    <w:p w14:paraId="3A2AF613" w14:textId="77777777" w:rsidR="00251273" w:rsidRDefault="00E3224F">
      <w:pPr>
        <w:pStyle w:val="Title"/>
        <w:rPr>
          <w:b w:val="0"/>
        </w:rPr>
      </w:pPr>
      <w:r>
        <w:rPr>
          <w:b w:val="0"/>
        </w:rPr>
        <w:t>Chad A. Willis, 2d Lt</w:t>
      </w:r>
      <w:r w:rsidR="00251273">
        <w:rPr>
          <w:b w:val="0"/>
        </w:rPr>
        <w:t>, USAF</w:t>
      </w:r>
    </w:p>
    <w:p w14:paraId="1D2F056E" w14:textId="77777777" w:rsidR="00251273" w:rsidRDefault="00251273">
      <w:pPr>
        <w:pStyle w:val="Title"/>
        <w:rPr>
          <w:b w:val="0"/>
        </w:rPr>
      </w:pPr>
    </w:p>
    <w:p w14:paraId="2FF00E3A" w14:textId="77777777" w:rsidR="00251273" w:rsidRDefault="005F36D4">
      <w:pPr>
        <w:pStyle w:val="Title"/>
        <w:rPr>
          <w:b w:val="0"/>
        </w:rPr>
      </w:pPr>
      <w:r>
        <w:rPr>
          <w:b w:val="0"/>
        </w:rPr>
        <w:t>AFIT-ENG</w:t>
      </w:r>
      <w:r w:rsidR="005E3815">
        <w:rPr>
          <w:b w:val="0"/>
        </w:rPr>
        <w:t>-</w:t>
      </w:r>
      <w:r>
        <w:rPr>
          <w:b w:val="0"/>
        </w:rPr>
        <w:t>MS-21</w:t>
      </w:r>
      <w:r w:rsidR="00F505EA">
        <w:rPr>
          <w:b w:val="0"/>
        </w:rPr>
        <w:t>-M-XXX</w:t>
      </w:r>
    </w:p>
    <w:p w14:paraId="275E8291" w14:textId="77777777" w:rsidR="00251273" w:rsidRDefault="00251273">
      <w:pPr>
        <w:pStyle w:val="Title"/>
      </w:pPr>
    </w:p>
    <w:p w14:paraId="6FC3B0B1" w14:textId="77777777" w:rsidR="00251273" w:rsidRDefault="00251273">
      <w:pPr>
        <w:pStyle w:val="Title"/>
        <w:rPr>
          <w:rFonts w:ascii="Arial" w:hAnsi="Arial"/>
        </w:rPr>
      </w:pPr>
      <w:r>
        <w:rPr>
          <w:rFonts w:ascii="Arial" w:hAnsi="Arial"/>
        </w:rPr>
        <w:t>DEPARTMENT OF THE AIR FORCE</w:t>
      </w:r>
    </w:p>
    <w:p w14:paraId="415E6319" w14:textId="77777777" w:rsidR="00251273" w:rsidRDefault="00251273">
      <w:pPr>
        <w:pStyle w:val="Title"/>
        <w:rPr>
          <w:rFonts w:ascii="Arial" w:hAnsi="Arial"/>
        </w:rPr>
      </w:pPr>
      <w:smartTag w:uri="urn:schemas-microsoft-com:office:smarttags" w:element="place">
        <w:smartTag w:uri="urn:schemas-microsoft-com:office:smarttags" w:element="PlaceName">
          <w:r>
            <w:rPr>
              <w:rFonts w:ascii="Arial" w:hAnsi="Arial"/>
            </w:rPr>
            <w:t>AIR</w:t>
          </w:r>
        </w:smartTag>
        <w:r>
          <w:rPr>
            <w:rFonts w:ascii="Arial" w:hAnsi="Arial"/>
          </w:rPr>
          <w:t xml:space="preserve"> </w:t>
        </w:r>
        <w:smartTag w:uri="urn:schemas-microsoft-com:office:smarttags" w:element="PlaceType">
          <w:r>
            <w:rPr>
              <w:rFonts w:ascii="Arial" w:hAnsi="Arial"/>
            </w:rPr>
            <w:t>UNIVERSITY</w:t>
          </w:r>
        </w:smartTag>
      </w:smartTag>
    </w:p>
    <w:p w14:paraId="5D0C8607" w14:textId="77777777" w:rsidR="00251273" w:rsidRDefault="00C22DF0">
      <w:pPr>
        <w:pStyle w:val="Heading6"/>
        <w:spacing w:before="240"/>
      </w:pPr>
      <w:r>
        <w:rPr>
          <w:noProof/>
        </w:rPr>
        <mc:AlternateContent>
          <mc:Choice Requires="wps">
            <w:drawing>
              <wp:anchor distT="0" distB="0" distL="114300" distR="114300" simplePos="0" relativeHeight="251658240" behindDoc="0" locked="0" layoutInCell="0" allowOverlap="1" wp14:anchorId="78C2AF8F" wp14:editId="5FD5F4A3">
                <wp:simplePos x="0" y="0"/>
                <wp:positionH relativeFrom="column">
                  <wp:posOffset>165735</wp:posOffset>
                </wp:positionH>
                <wp:positionV relativeFrom="paragraph">
                  <wp:posOffset>438785</wp:posOffset>
                </wp:positionV>
                <wp:extent cx="5029200" cy="0"/>
                <wp:effectExtent l="32385" t="32385" r="34290" b="34290"/>
                <wp:wrapNone/>
                <wp:docPr id="3" name="Lin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BCA5E2" id="Line 306"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34.55pt" to="409.05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sFsFAIAACs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" o:allowincell="f" strokeweight="4.5pt"/>
            </w:pict>
          </mc:Fallback>
        </mc:AlternateContent>
      </w:r>
      <w:r>
        <w:rPr>
          <w:b w:val="0"/>
          <w:noProof/>
        </w:rPr>
        <mc:AlternateContent>
          <mc:Choice Requires="wps">
            <w:drawing>
              <wp:anchor distT="0" distB="0" distL="114300" distR="114300" simplePos="0" relativeHeight="251658241" behindDoc="0" locked="0" layoutInCell="0" allowOverlap="1" wp14:anchorId="2E16FC70" wp14:editId="42DF2BC1">
                <wp:simplePos x="0" y="0"/>
                <wp:positionH relativeFrom="column">
                  <wp:posOffset>165735</wp:posOffset>
                </wp:positionH>
                <wp:positionV relativeFrom="paragraph">
                  <wp:posOffset>513715</wp:posOffset>
                </wp:positionV>
                <wp:extent cx="5029200" cy="0"/>
                <wp:effectExtent l="22860" t="21590" r="15240" b="16510"/>
                <wp:wrapNone/>
                <wp:docPr id="2" name="Line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8BB954" id="Line 307" o:spid="_x0000_s1026"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40.45pt" to="409.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" o:allowincell="f" strokeweight="2.25pt"/>
            </w:pict>
          </mc:Fallback>
        </mc:AlternateContent>
      </w:r>
      <w:r w:rsidR="00251273">
        <w:t>AIR FORCE INSTITUTE OF TECHNOLOGY</w:t>
      </w:r>
    </w:p>
    <w:p w14:paraId="447EB37A" w14:textId="77777777" w:rsidR="00251273" w:rsidRDefault="00251273">
      <w:pPr>
        <w:pStyle w:val="Title"/>
      </w:pPr>
      <w:r>
        <w:t xml:space="preserve">Wright-Patterson Air Force Base, </w:t>
      </w:r>
      <w:smartTag w:uri="urn:schemas-microsoft-com:office:smarttags" w:element="State">
        <w:smartTag w:uri="urn:schemas-microsoft-com:office:smarttags" w:element="place">
          <w:r>
            <w:t>Ohio</w:t>
          </w:r>
        </w:smartTag>
      </w:smartTag>
    </w:p>
    <w:p w14:paraId="4BB82F9A" w14:textId="77777777" w:rsidR="00251273" w:rsidRDefault="00251273">
      <w:pPr>
        <w:pStyle w:val="Title"/>
      </w:pPr>
    </w:p>
    <w:p w14:paraId="74071071" w14:textId="77777777" w:rsidR="00876347" w:rsidRPr="00876347" w:rsidRDefault="00876347">
      <w:pPr>
        <w:pStyle w:val="Title"/>
      </w:pPr>
      <w:r w:rsidRPr="00876347">
        <w:t>DISTRIBUTION STATEMENT A.</w:t>
      </w:r>
    </w:p>
    <w:p w14:paraId="4E0EB5A9" w14:textId="77777777" w:rsidR="00251273" w:rsidRDefault="00251273">
      <w:pPr>
        <w:pStyle w:val="Title"/>
        <w:rPr>
          <w:b w:val="0"/>
        </w:rPr>
      </w:pPr>
      <w:r>
        <w:rPr>
          <w:b w:val="0"/>
        </w:rPr>
        <w:t>APPROVED FOR PUBLIC RELEASE; DISTRIBUTION UNLIMITED</w:t>
      </w:r>
      <w:r w:rsidR="00876347">
        <w:rPr>
          <w:b w:val="0"/>
        </w:rPr>
        <w:t>.</w:t>
      </w:r>
    </w:p>
    <w:p w14:paraId="255C02EA" w14:textId="77777777" w:rsidR="00251273" w:rsidRDefault="00251273">
      <w:pPr>
        <w:pStyle w:val="Title"/>
        <w:rPr>
          <w:b w:val="0"/>
        </w:rPr>
      </w:pPr>
    </w:p>
    <w:p w14:paraId="58930FCE" w14:textId="77777777" w:rsidR="00251273" w:rsidRDefault="00251273">
      <w:pPr>
        <w:pStyle w:val="BodyText"/>
      </w:pPr>
    </w:p>
    <w:p w14:paraId="1CD23ABD" w14:textId="77777777" w:rsidR="00251273" w:rsidRDefault="00251273">
      <w:pPr>
        <w:pStyle w:val="BodyText"/>
      </w:pPr>
    </w:p>
    <w:p w14:paraId="48242386" w14:textId="77777777" w:rsidR="00251273" w:rsidRDefault="00251273">
      <w:pPr>
        <w:pStyle w:val="BodyText"/>
      </w:pPr>
    </w:p>
    <w:p w14:paraId="2D73B4BB" w14:textId="77777777" w:rsidR="00251273" w:rsidRDefault="00251273">
      <w:pPr>
        <w:pStyle w:val="BodyText"/>
      </w:pPr>
    </w:p>
    <w:p w14:paraId="4AE936BC" w14:textId="77777777" w:rsidR="00251273" w:rsidRDefault="00251273">
      <w:pPr>
        <w:pStyle w:val="BodyText"/>
      </w:pPr>
    </w:p>
    <w:p w14:paraId="6FE5AB1A" w14:textId="77777777" w:rsidR="00251273" w:rsidRDefault="00251273">
      <w:pPr>
        <w:pStyle w:val="BodyText"/>
      </w:pPr>
    </w:p>
    <w:p w14:paraId="58E1F85C" w14:textId="77777777" w:rsidR="00251273" w:rsidRDefault="00251273">
      <w:pPr>
        <w:pStyle w:val="BodyText"/>
      </w:pPr>
    </w:p>
    <w:p w14:paraId="7001BB42" w14:textId="77777777" w:rsidR="00251273" w:rsidRDefault="00251273">
      <w:pPr>
        <w:pStyle w:val="BodyText"/>
      </w:pPr>
    </w:p>
    <w:p w14:paraId="0D79CB04" w14:textId="77777777" w:rsidR="00B45B56" w:rsidRDefault="0053481B" w:rsidP="00B45B56">
      <w:pPr>
        <w:pStyle w:val="Title"/>
        <w:jc w:val="left"/>
        <w:rPr>
          <w:b w:val="0"/>
        </w:rPr>
      </w:pPr>
      <w:r w:rsidRPr="0053481B">
        <w:rPr>
          <w:b w:val="0"/>
        </w:rPr>
        <w:t>The views expressed in this thesis are those of the author and do not reflect the official policy or position of the United States Air Force, Department of Defense, or the United States Government.  This material is declared a work of the U.S. Government and is not subject to copyright protection in the United States.</w:t>
      </w:r>
      <w:r w:rsidR="006F3F05">
        <w:br w:type="page"/>
      </w:r>
      <w:r w:rsidR="007A3112">
        <w:rPr>
          <w:b w:val="0"/>
        </w:rPr>
        <w:lastRenderedPageBreak/>
        <w:t>AFIT-ENG</w:t>
      </w:r>
      <w:r w:rsidR="00C45B07">
        <w:rPr>
          <w:b w:val="0"/>
        </w:rPr>
        <w:t>-</w:t>
      </w:r>
      <w:r w:rsidR="00F35A70">
        <w:rPr>
          <w:b w:val="0"/>
        </w:rPr>
        <w:t>MS-</w:t>
      </w:r>
      <w:r w:rsidR="007A3112">
        <w:rPr>
          <w:b w:val="0"/>
        </w:rPr>
        <w:t>21</w:t>
      </w:r>
      <w:r w:rsidR="00C45B07">
        <w:rPr>
          <w:b w:val="0"/>
        </w:rPr>
        <w:t>-M</w:t>
      </w:r>
      <w:r w:rsidR="00F505EA">
        <w:rPr>
          <w:b w:val="0"/>
        </w:rPr>
        <w:t>-XXX</w:t>
      </w:r>
    </w:p>
    <w:p w14:paraId="146E0BA2" w14:textId="77777777" w:rsidR="00251273" w:rsidRDefault="00251273">
      <w:pPr>
        <w:pStyle w:val="BodyText"/>
        <w:ind w:firstLine="0"/>
      </w:pPr>
    </w:p>
    <w:p w14:paraId="5CC0FBA6" w14:textId="77777777" w:rsidR="00251273" w:rsidRDefault="00251273">
      <w:pPr>
        <w:pStyle w:val="BodyText"/>
      </w:pPr>
    </w:p>
    <w:p w14:paraId="7282F92D" w14:textId="77777777" w:rsidR="00251273" w:rsidRPr="001D431F" w:rsidRDefault="007A3112">
      <w:pPr>
        <w:pStyle w:val="Title"/>
        <w:rPr>
          <w:b w:val="0"/>
        </w:rPr>
      </w:pPr>
      <w:r>
        <w:rPr>
          <w:b w:val="0"/>
          <w:caps/>
        </w:rPr>
        <w:t>A RUST BASED, ECS PATTERNED,</w:t>
      </w:r>
      <w:r w:rsidR="00F4090C">
        <w:rPr>
          <w:b w:val="0"/>
          <w:caps/>
        </w:rPr>
        <w:t xml:space="preserve"> </w:t>
      </w:r>
      <w:r>
        <w:rPr>
          <w:b w:val="0"/>
          <w:caps/>
        </w:rPr>
        <w:t>INTERATIVE FLIGHT SIMULATOR</w:t>
      </w:r>
    </w:p>
    <w:p w14:paraId="259E2670" w14:textId="77777777" w:rsidR="00251273" w:rsidRDefault="00251273">
      <w:pPr>
        <w:pStyle w:val="Title"/>
        <w:rPr>
          <w:b w:val="0"/>
        </w:rPr>
      </w:pPr>
    </w:p>
    <w:p w14:paraId="3F357087" w14:textId="77777777" w:rsidR="00251273" w:rsidRDefault="00251273">
      <w:pPr>
        <w:pStyle w:val="Title"/>
        <w:rPr>
          <w:b w:val="0"/>
        </w:rPr>
      </w:pPr>
    </w:p>
    <w:p w14:paraId="002ABCB8" w14:textId="77777777" w:rsidR="00251273" w:rsidRDefault="00251273">
      <w:pPr>
        <w:pStyle w:val="Title2"/>
      </w:pPr>
      <w:r>
        <w:t>THESIS</w:t>
      </w:r>
    </w:p>
    <w:p w14:paraId="029691E0" w14:textId="77777777" w:rsidR="00251273" w:rsidRDefault="00251273">
      <w:pPr>
        <w:pStyle w:val="Title"/>
      </w:pPr>
    </w:p>
    <w:p w14:paraId="6566E63D" w14:textId="77777777" w:rsidR="00251273" w:rsidRDefault="00251273">
      <w:pPr>
        <w:pStyle w:val="Title2"/>
      </w:pPr>
      <w:r>
        <w:t>Presented to the Faculty</w:t>
      </w:r>
    </w:p>
    <w:p w14:paraId="379B8C4A" w14:textId="77777777" w:rsidR="00251273" w:rsidRDefault="00251273">
      <w:pPr>
        <w:pStyle w:val="Title2"/>
      </w:pPr>
      <w:r>
        <w:t xml:space="preserve">Department of </w:t>
      </w:r>
      <w:r w:rsidR="00945D24">
        <w:t>Aeronautics and Astronautics</w:t>
      </w:r>
    </w:p>
    <w:p w14:paraId="6561BA23" w14:textId="77777777" w:rsidR="00251273" w:rsidRDefault="00251273">
      <w:pPr>
        <w:pStyle w:val="Title2"/>
      </w:pPr>
      <w:r>
        <w:t xml:space="preserve">Graduate </w:t>
      </w:r>
      <w:smartTag w:uri="urn:schemas-microsoft-com:office:smarttags" w:element="place">
        <w:smartTag w:uri="urn:schemas-microsoft-com:office:smarttags" w:element="PlaceType">
          <w:r>
            <w:t>School</w:t>
          </w:r>
        </w:smartTag>
        <w:r>
          <w:t xml:space="preserve"> of </w:t>
        </w:r>
        <w:smartTag w:uri="urn:schemas-microsoft-com:office:smarttags" w:element="PlaceName">
          <w:r>
            <w:t>Engineering</w:t>
          </w:r>
        </w:smartTag>
      </w:smartTag>
      <w:r>
        <w:t xml:space="preserve"> and Management</w:t>
      </w:r>
    </w:p>
    <w:p w14:paraId="712EC6F3" w14:textId="77777777" w:rsidR="00251273" w:rsidRDefault="00251273">
      <w:pPr>
        <w:pStyle w:val="Title2"/>
      </w:pPr>
      <w:r>
        <w:t>Air Force Institute of Technology</w:t>
      </w:r>
    </w:p>
    <w:p w14:paraId="2A934A3F" w14:textId="77777777" w:rsidR="00251273" w:rsidRDefault="00251273">
      <w:pPr>
        <w:pStyle w:val="Title2"/>
      </w:pPr>
      <w:r>
        <w:t>Air University</w:t>
      </w:r>
    </w:p>
    <w:p w14:paraId="6F941100" w14:textId="77777777" w:rsidR="00251273" w:rsidRDefault="00251273">
      <w:pPr>
        <w:pStyle w:val="Title2"/>
      </w:pPr>
      <w:r>
        <w:t>Air Education and Training Command</w:t>
      </w:r>
    </w:p>
    <w:p w14:paraId="1E5D1D18" w14:textId="77777777" w:rsidR="00251273" w:rsidRDefault="00251273">
      <w:pPr>
        <w:pStyle w:val="Title2"/>
      </w:pPr>
      <w:r>
        <w:t>In Partial Fulfillment of the Requirements for the</w:t>
      </w:r>
    </w:p>
    <w:p w14:paraId="7531F15D" w14:textId="4F9C6147" w:rsidR="00251273" w:rsidRDefault="00251273">
      <w:pPr>
        <w:pStyle w:val="Title2"/>
      </w:pPr>
      <w:r>
        <w:t xml:space="preserve">Degree of Master of Science in </w:t>
      </w:r>
      <w:r w:rsidR="00894467">
        <w:t>Computer Science</w:t>
      </w:r>
    </w:p>
    <w:p w14:paraId="18058036" w14:textId="77777777" w:rsidR="00251273" w:rsidRDefault="00251273">
      <w:pPr>
        <w:pStyle w:val="Title2"/>
      </w:pPr>
    </w:p>
    <w:p w14:paraId="2614622C" w14:textId="77777777" w:rsidR="00251273" w:rsidRDefault="00251273">
      <w:pPr>
        <w:pStyle w:val="Title2"/>
      </w:pPr>
    </w:p>
    <w:p w14:paraId="7707018E" w14:textId="77777777" w:rsidR="00251273" w:rsidRDefault="007A3112">
      <w:pPr>
        <w:pStyle w:val="Title2"/>
      </w:pPr>
      <w:r>
        <w:t>Chad A. Willis</w:t>
      </w:r>
      <w:r w:rsidR="00251273">
        <w:t>, BS</w:t>
      </w:r>
    </w:p>
    <w:p w14:paraId="62D3A10A" w14:textId="77777777" w:rsidR="00251273" w:rsidRDefault="007A3112">
      <w:pPr>
        <w:pStyle w:val="Title2"/>
      </w:pPr>
      <w:r>
        <w:t>2d Lt</w:t>
      </w:r>
      <w:r w:rsidR="00251273">
        <w:t>, USAF</w:t>
      </w:r>
    </w:p>
    <w:p w14:paraId="6BD5F198" w14:textId="77777777" w:rsidR="00251273" w:rsidRDefault="00251273">
      <w:pPr>
        <w:pStyle w:val="Title2"/>
      </w:pPr>
    </w:p>
    <w:p w14:paraId="09A242D1" w14:textId="77777777" w:rsidR="00251273" w:rsidRDefault="00876347">
      <w:pPr>
        <w:pStyle w:val="Title2"/>
      </w:pPr>
      <w:r>
        <w:t>March</w:t>
      </w:r>
      <w:r w:rsidR="00251273">
        <w:t xml:space="preserve"> 20</w:t>
      </w:r>
      <w:r w:rsidR="007A3112">
        <w:t>21</w:t>
      </w:r>
    </w:p>
    <w:p w14:paraId="30EA034D" w14:textId="77777777" w:rsidR="005D5297" w:rsidRDefault="00876347" w:rsidP="00876347">
      <w:pPr>
        <w:pStyle w:val="Title"/>
      </w:pPr>
      <w:r w:rsidRPr="00876347">
        <w:t>DISTRIBUTION STATEMENT A.</w:t>
      </w:r>
      <w:r>
        <w:br/>
      </w:r>
      <w:r w:rsidR="005D5297" w:rsidRPr="00876347">
        <w:rPr>
          <w:b w:val="0"/>
        </w:rPr>
        <w:t>APPROVED FOR PUBLIC RELEASE; DISTRIBUTION UNLIMITED</w:t>
      </w:r>
      <w:r>
        <w:rPr>
          <w:b w:val="0"/>
        </w:rPr>
        <w:t>.</w:t>
      </w:r>
    </w:p>
    <w:p w14:paraId="1C8D5D5E" w14:textId="77777777" w:rsidR="00251273" w:rsidRDefault="006F3F05" w:rsidP="006F3F05">
      <w:pPr>
        <w:pStyle w:val="Title2"/>
        <w:jc w:val="left"/>
      </w:pPr>
      <w:r>
        <w:br w:type="page"/>
      </w:r>
      <w:r w:rsidR="00F505EA">
        <w:lastRenderedPageBreak/>
        <w:t>AFIT-ENG</w:t>
      </w:r>
      <w:r w:rsidR="00C45B07">
        <w:t>-</w:t>
      </w:r>
      <w:r w:rsidR="00F35A70">
        <w:t>MS-</w:t>
      </w:r>
      <w:r w:rsidR="00F505EA">
        <w:t>21</w:t>
      </w:r>
      <w:r w:rsidR="00C45B07">
        <w:t>-M</w:t>
      </w:r>
      <w:r w:rsidR="00F505EA">
        <w:t>-XXX</w:t>
      </w:r>
    </w:p>
    <w:p w14:paraId="7643A20E" w14:textId="77777777" w:rsidR="00251273" w:rsidRDefault="00251273">
      <w:pPr>
        <w:pStyle w:val="BodyText"/>
      </w:pPr>
    </w:p>
    <w:p w14:paraId="1BACFB29" w14:textId="77777777" w:rsidR="00251273" w:rsidRPr="000F549A" w:rsidRDefault="00F505EA">
      <w:pPr>
        <w:pStyle w:val="Title"/>
        <w:rPr>
          <w:b w:val="0"/>
        </w:rPr>
      </w:pPr>
      <w:r>
        <w:rPr>
          <w:b w:val="0"/>
          <w:caps/>
        </w:rPr>
        <w:t>A Rust based, ecs patterned, interactive flight simulator</w:t>
      </w:r>
    </w:p>
    <w:p w14:paraId="562C01F9" w14:textId="77777777" w:rsidR="00251273" w:rsidRDefault="00251273">
      <w:pPr>
        <w:pStyle w:val="Title"/>
      </w:pPr>
    </w:p>
    <w:p w14:paraId="7154A27E" w14:textId="77777777" w:rsidR="00251273" w:rsidRPr="00F505EA" w:rsidRDefault="00F505EA">
      <w:pPr>
        <w:pStyle w:val="Title"/>
        <w:rPr>
          <w:b w:val="0"/>
        </w:rPr>
      </w:pPr>
      <w:r w:rsidRPr="00F505EA">
        <w:rPr>
          <w:b w:val="0"/>
        </w:rPr>
        <w:t>THESIS</w:t>
      </w:r>
    </w:p>
    <w:p w14:paraId="56EAB156" w14:textId="77777777" w:rsidR="00251273" w:rsidRDefault="00251273">
      <w:pPr>
        <w:pStyle w:val="BodyText"/>
        <w:spacing w:line="240" w:lineRule="auto"/>
        <w:jc w:val="center"/>
        <w:rPr>
          <w:b/>
          <w:caps/>
        </w:rPr>
      </w:pPr>
    </w:p>
    <w:p w14:paraId="04A209EF" w14:textId="77777777" w:rsidR="00251273" w:rsidRDefault="00251273">
      <w:pPr>
        <w:pStyle w:val="BodyText"/>
        <w:spacing w:line="240" w:lineRule="auto"/>
        <w:jc w:val="center"/>
        <w:rPr>
          <w:b/>
          <w:caps/>
        </w:rPr>
      </w:pPr>
    </w:p>
    <w:p w14:paraId="5763D98F" w14:textId="77777777" w:rsidR="00251273" w:rsidRDefault="00F505EA">
      <w:pPr>
        <w:pStyle w:val="Title2"/>
      </w:pPr>
      <w:r>
        <w:t>Chad A. Willis</w:t>
      </w:r>
      <w:r w:rsidR="00251273">
        <w:t>, BS</w:t>
      </w:r>
    </w:p>
    <w:p w14:paraId="2C9E2495" w14:textId="77777777" w:rsidR="00251273" w:rsidRDefault="00F505EA">
      <w:pPr>
        <w:pStyle w:val="Title2"/>
      </w:pPr>
      <w:r>
        <w:t>2d Lt</w:t>
      </w:r>
      <w:r w:rsidR="00251273">
        <w:t>, USAF</w:t>
      </w:r>
    </w:p>
    <w:p w14:paraId="49EE359B" w14:textId="77777777" w:rsidR="00AB131C" w:rsidRDefault="00AB131C">
      <w:pPr>
        <w:pStyle w:val="Title2"/>
      </w:pPr>
    </w:p>
    <w:p w14:paraId="528B4E1B" w14:textId="77777777" w:rsidR="00AB131C" w:rsidRDefault="00AB131C">
      <w:pPr>
        <w:pStyle w:val="Title2"/>
      </w:pPr>
      <w:r>
        <w:t>Committee Membership:</w:t>
      </w:r>
    </w:p>
    <w:p w14:paraId="454030A2" w14:textId="77777777" w:rsidR="00AB131C" w:rsidRDefault="00AB131C">
      <w:pPr>
        <w:pStyle w:val="Title2"/>
      </w:pPr>
    </w:p>
    <w:p w14:paraId="4A9693FD" w14:textId="77777777" w:rsidR="00AB131C" w:rsidRDefault="00F505EA" w:rsidP="00AB131C">
      <w:pPr>
        <w:pStyle w:val="Title2"/>
        <w:spacing w:line="240" w:lineRule="auto"/>
      </w:pPr>
      <w:r>
        <w:t>Dr. Douglas D. Hodson, PhD</w:t>
      </w:r>
    </w:p>
    <w:p w14:paraId="0DB82249" w14:textId="77777777" w:rsidR="00AB131C" w:rsidRDefault="00AB131C" w:rsidP="00AB131C">
      <w:pPr>
        <w:pStyle w:val="Title2"/>
        <w:spacing w:line="240" w:lineRule="auto"/>
      </w:pPr>
      <w:r>
        <w:t>Chair</w:t>
      </w:r>
    </w:p>
    <w:p w14:paraId="6C080809" w14:textId="77777777" w:rsidR="00AB131C" w:rsidRDefault="00AB131C">
      <w:pPr>
        <w:pStyle w:val="Title2"/>
      </w:pPr>
    </w:p>
    <w:p w14:paraId="0B291FFC" w14:textId="77777777" w:rsidR="00AB131C" w:rsidRDefault="00F505EA" w:rsidP="00AB131C">
      <w:pPr>
        <w:pStyle w:val="Title2"/>
        <w:spacing w:line="240" w:lineRule="auto"/>
      </w:pPr>
      <w:r>
        <w:t>Maj. Richard A. Dill, PhD</w:t>
      </w:r>
    </w:p>
    <w:p w14:paraId="43BCAA70" w14:textId="77777777" w:rsidR="00AB131C" w:rsidRDefault="00AB131C" w:rsidP="00AB131C">
      <w:pPr>
        <w:pStyle w:val="Title2"/>
        <w:spacing w:line="240" w:lineRule="auto"/>
      </w:pPr>
      <w:r>
        <w:t>Member</w:t>
      </w:r>
    </w:p>
    <w:p w14:paraId="37E364C1" w14:textId="77777777" w:rsidR="00AB131C" w:rsidRDefault="00AB131C">
      <w:pPr>
        <w:pStyle w:val="Title2"/>
      </w:pPr>
    </w:p>
    <w:p w14:paraId="299D0054" w14:textId="77777777" w:rsidR="00AB131C" w:rsidRDefault="00F505EA" w:rsidP="00AB131C">
      <w:pPr>
        <w:pStyle w:val="Title2"/>
        <w:spacing w:line="240" w:lineRule="auto"/>
      </w:pPr>
      <w:r>
        <w:t xml:space="preserve">Dr. Scott L. Nykl, PhD </w:t>
      </w:r>
    </w:p>
    <w:p w14:paraId="0722638C" w14:textId="77777777" w:rsidR="00AB131C" w:rsidRDefault="00AB131C" w:rsidP="00AB131C">
      <w:pPr>
        <w:pStyle w:val="Title2"/>
        <w:spacing w:line="240" w:lineRule="auto"/>
      </w:pPr>
      <w:r>
        <w:t>Member</w:t>
      </w:r>
    </w:p>
    <w:p w14:paraId="4D519AD8" w14:textId="77777777" w:rsidR="00251273" w:rsidRDefault="00251273">
      <w:pPr>
        <w:pStyle w:val="BodyText"/>
        <w:spacing w:line="240" w:lineRule="auto"/>
        <w:ind w:firstLine="0"/>
      </w:pPr>
    </w:p>
    <w:p w14:paraId="4EAE3805" w14:textId="77777777" w:rsidR="00251273" w:rsidRDefault="00251273">
      <w:pPr>
        <w:pStyle w:val="BodyText"/>
        <w:spacing w:line="240" w:lineRule="auto"/>
        <w:jc w:val="center"/>
      </w:pPr>
    </w:p>
    <w:p w14:paraId="0CA7F2B5" w14:textId="77777777" w:rsidR="00251273" w:rsidRDefault="00251273">
      <w:pPr>
        <w:pStyle w:val="BodyText"/>
        <w:spacing w:line="240" w:lineRule="auto"/>
        <w:ind w:firstLine="0"/>
      </w:pPr>
    </w:p>
    <w:p w14:paraId="2216C9E5" w14:textId="77777777" w:rsidR="00251273" w:rsidRDefault="00251273">
      <w:pPr>
        <w:pStyle w:val="BodyText"/>
        <w:spacing w:line="240" w:lineRule="auto"/>
        <w:ind w:firstLine="0"/>
      </w:pPr>
    </w:p>
    <w:p w14:paraId="5F4C1C3F" w14:textId="77777777" w:rsidR="00251273" w:rsidRDefault="00251273">
      <w:pPr>
        <w:pStyle w:val="BodyText"/>
        <w:spacing w:line="240" w:lineRule="auto"/>
        <w:ind w:firstLine="0"/>
      </w:pPr>
    </w:p>
    <w:p w14:paraId="05E496B9" w14:textId="77777777" w:rsidR="00251273" w:rsidRDefault="00251273">
      <w:pPr>
        <w:pStyle w:val="BodyText"/>
        <w:spacing w:line="240" w:lineRule="auto"/>
        <w:ind w:firstLine="0"/>
      </w:pPr>
    </w:p>
    <w:p w14:paraId="2D76F805" w14:textId="77777777" w:rsidR="00A570F9" w:rsidRDefault="00A570F9">
      <w:pPr>
        <w:pStyle w:val="BodyTextIndent"/>
        <w:tabs>
          <w:tab w:val="center" w:pos="7200"/>
        </w:tabs>
      </w:pPr>
      <w:bookmarkStart w:id="18" w:name="_Toc504131154"/>
      <w:bookmarkStart w:id="19" w:name="_Toc504131356"/>
      <w:bookmarkStart w:id="20" w:name="_Toc504131511"/>
    </w:p>
    <w:p w14:paraId="4815B63A" w14:textId="77777777" w:rsidR="00A570F9" w:rsidRDefault="00A570F9">
      <w:pPr>
        <w:pStyle w:val="BodyTextIndent"/>
        <w:tabs>
          <w:tab w:val="center" w:pos="7200"/>
        </w:tabs>
      </w:pPr>
    </w:p>
    <w:p w14:paraId="480C1040" w14:textId="77777777" w:rsidR="00A570F9" w:rsidRDefault="00A570F9">
      <w:pPr>
        <w:pStyle w:val="BodyTextIndent"/>
        <w:tabs>
          <w:tab w:val="center" w:pos="7200"/>
        </w:tabs>
        <w:sectPr w:rsidR="00A570F9" w:rsidSect="00971EF8">
          <w:footerReference w:type="default" r:id="rId12"/>
          <w:pgSz w:w="12240" w:h="15840" w:code="1"/>
          <w:pgMar w:top="1440" w:right="1800" w:bottom="1800" w:left="1800" w:header="864" w:footer="1080" w:gutter="0"/>
          <w:paperSrc w:first="15" w:other="15"/>
          <w:pgNumType w:fmt="lowerRoman" w:start="1"/>
          <w:cols w:space="720"/>
          <w:docGrid w:linePitch="326"/>
        </w:sectPr>
      </w:pPr>
    </w:p>
    <w:p w14:paraId="11D8425E" w14:textId="77777777" w:rsidR="00A570F9" w:rsidRDefault="00A570F9">
      <w:pPr>
        <w:pStyle w:val="BodyTextIndent"/>
        <w:tabs>
          <w:tab w:val="center" w:pos="7200"/>
        </w:tabs>
      </w:pPr>
    </w:p>
    <w:p w14:paraId="3076BED4" w14:textId="77777777" w:rsidR="0084047A" w:rsidRDefault="006C2DD7" w:rsidP="006F3F05">
      <w:pPr>
        <w:pStyle w:val="BodyTextIndent"/>
      </w:pPr>
      <w:r>
        <w:t>AFIT-ENG</w:t>
      </w:r>
      <w:r w:rsidR="00C45B07">
        <w:t>-</w:t>
      </w:r>
      <w:r w:rsidR="00F35A70">
        <w:t>MS-</w:t>
      </w:r>
      <w:r>
        <w:t>21</w:t>
      </w:r>
      <w:r w:rsidR="00C45B07">
        <w:t>-M</w:t>
      </w:r>
      <w:r>
        <w:t>-XXX</w:t>
      </w:r>
    </w:p>
    <w:p w14:paraId="5683AB13" w14:textId="77777777" w:rsidR="00056CF7" w:rsidRDefault="00056CF7" w:rsidP="006F3F05">
      <w:pPr>
        <w:pStyle w:val="BodyTextIndent"/>
      </w:pPr>
    </w:p>
    <w:p w14:paraId="6565A536" w14:textId="548A4534" w:rsidR="0095070D" w:rsidRPr="0095070D" w:rsidRDefault="0084047A" w:rsidP="0095070D">
      <w:pPr>
        <w:pStyle w:val="Heading1"/>
      </w:pPr>
      <w:bookmarkStart w:id="21" w:name="_Toc235956760"/>
      <w:bookmarkStart w:id="22" w:name="_Toc55692426"/>
      <w:r>
        <w:t>Abstract</w:t>
      </w:r>
      <w:bookmarkEnd w:id="21"/>
      <w:bookmarkEnd w:id="22"/>
    </w:p>
    <w:p w14:paraId="4332578E" w14:textId="77777777" w:rsidR="00FB3269" w:rsidRDefault="00B35521" w:rsidP="00FB3269">
      <w:pPr>
        <w:ind w:firstLine="720"/>
      </w:pPr>
      <w:r>
        <w:t>Th</w:t>
      </w:r>
      <w:r w:rsidR="00117CB0">
        <w:t xml:space="preserve">is </w:t>
      </w:r>
      <w:r w:rsidR="0095070D">
        <w:t>thesis</w:t>
      </w:r>
      <w:r w:rsidR="00D361F4">
        <w:t xml:space="preserve"> </w:t>
      </w:r>
      <w:r w:rsidR="0095070D" w:rsidRPr="0095070D">
        <w:t>explore</w:t>
      </w:r>
      <w:r w:rsidR="00D361F4">
        <w:t>s</w:t>
      </w:r>
      <w:r w:rsidR="0095070D" w:rsidRPr="0095070D">
        <w:t xml:space="preserve"> the Entity-Component-System (ECS) software design pattern for use in military</w:t>
      </w:r>
      <w:r w:rsidR="002A4569">
        <w:t xml:space="preserve"> </w:t>
      </w:r>
      <w:r w:rsidR="00110F45">
        <w:t xml:space="preserve">computer training-based </w:t>
      </w:r>
      <w:r w:rsidR="002A4569">
        <w:t>flight</w:t>
      </w:r>
      <w:r w:rsidR="00005C02">
        <w:t xml:space="preserve"> simulation, by </w:t>
      </w:r>
      <w:r w:rsidR="00401841">
        <w:t>attempting to implement</w:t>
      </w:r>
      <w:r w:rsidR="00870BD2">
        <w:t xml:space="preserve"> a 3-dimensional (3D)</w:t>
      </w:r>
      <w:r w:rsidR="0018300B">
        <w:t xml:space="preserve"> flight dynamics model</w:t>
      </w:r>
      <w:r w:rsidR="00A97290">
        <w:t xml:space="preserve"> (FDM)</w:t>
      </w:r>
      <w:r w:rsidR="006352E5">
        <w:t xml:space="preserve"> using this design pattern</w:t>
      </w:r>
      <w:r w:rsidR="00A32FCE">
        <w:t xml:space="preserve">. </w:t>
      </w:r>
      <w:r w:rsidR="00EE7F30">
        <w:t xml:space="preserve">The FDM is </w:t>
      </w:r>
      <w:r w:rsidR="00621F0A">
        <w:t xml:space="preserve">based off the works of David Bourg in his textbook titled </w:t>
      </w:r>
      <w:r w:rsidR="00621F0A" w:rsidRPr="002F7602">
        <w:rPr>
          <w:i/>
        </w:rPr>
        <w:t>Physics for Game Developers</w:t>
      </w:r>
      <w:r w:rsidR="00621F0A">
        <w:t xml:space="preserve">. </w:t>
      </w:r>
      <w:r w:rsidR="00D6028A">
        <w:t xml:space="preserve">The </w:t>
      </w:r>
      <w:r w:rsidR="00EE7F30">
        <w:t xml:space="preserve">resulting FDM built </w:t>
      </w:r>
      <w:r w:rsidR="00D6028A">
        <w:t>take</w:t>
      </w:r>
      <w:r w:rsidR="009F0F8B">
        <w:t>s</w:t>
      </w:r>
      <w:r w:rsidR="00D6028A">
        <w:t xml:space="preserve"> into account </w:t>
      </w:r>
      <w:r w:rsidR="00E26433">
        <w:t xml:space="preserve">various </w:t>
      </w:r>
      <w:r w:rsidR="000F27C4">
        <w:t xml:space="preserve">principles </w:t>
      </w:r>
      <w:r w:rsidR="00EE7F30">
        <w:t>of flight explained in this book,</w:t>
      </w:r>
      <w:r w:rsidR="00E26433">
        <w:t xml:space="preserve"> </w:t>
      </w:r>
      <w:r w:rsidR="000F27C4">
        <w:t>such as forces, moments, equations of motion, and quaternions</w:t>
      </w:r>
      <w:r w:rsidR="00DC4B91">
        <w:t xml:space="preserve">, all of which </w:t>
      </w:r>
      <w:r w:rsidR="00A97290">
        <w:t>assist in replicating</w:t>
      </w:r>
      <w:r w:rsidR="00011602">
        <w:t xml:space="preserve"> realistic flight physics.</w:t>
      </w:r>
      <w:r w:rsidR="00EE7F30">
        <w:t xml:space="preserve"> </w:t>
      </w:r>
    </w:p>
    <w:p w14:paraId="3A286002" w14:textId="77777777" w:rsidR="00FB3269" w:rsidRDefault="000F27C4" w:rsidP="00FB3269">
      <w:pPr>
        <w:ind w:firstLine="720"/>
      </w:pPr>
      <w:r>
        <w:t xml:space="preserve">The </w:t>
      </w:r>
      <w:r w:rsidR="006A390F">
        <w:t xml:space="preserve">choice design pattern of the </w:t>
      </w:r>
      <w:r w:rsidR="00621F0A">
        <w:t xml:space="preserve">FDM </w:t>
      </w:r>
      <w:r w:rsidR="006A390F">
        <w:t xml:space="preserve">software is the </w:t>
      </w:r>
      <w:r>
        <w:t>m</w:t>
      </w:r>
      <w:r w:rsidR="00817FE5">
        <w:t>odern ECS architecture</w:t>
      </w:r>
      <w:r>
        <w:t>, as opposed to other software programming paradigms, such as Ob</w:t>
      </w:r>
      <w:r w:rsidR="006A390F">
        <w:t>ject Oriented Programming (OOP). The ECS design, which focuses on data composition instead of data hierarchies, was chosen because of the</w:t>
      </w:r>
      <w:r w:rsidR="00E6447D">
        <w:t xml:space="preserve"> performance benefits and improvements in the ability to easily</w:t>
      </w:r>
      <w:r w:rsidR="002B426B">
        <w:t xml:space="preserve"> modif</w:t>
      </w:r>
      <w:r w:rsidR="00E6447D">
        <w:t xml:space="preserve">y </w:t>
      </w:r>
      <w:r w:rsidR="002E69AB">
        <w:t xml:space="preserve">and add </w:t>
      </w:r>
      <w:r w:rsidR="00E6447D">
        <w:t xml:space="preserve">code when compared to </w:t>
      </w:r>
      <w:r w:rsidR="006A390F">
        <w:t>OOP</w:t>
      </w:r>
      <w:r>
        <w:t xml:space="preserve">. </w:t>
      </w:r>
    </w:p>
    <w:p w14:paraId="78A62BF6" w14:textId="584DC26B" w:rsidR="00FB3269" w:rsidRDefault="00621F0A" w:rsidP="00FB3269">
      <w:pPr>
        <w:ind w:firstLine="720"/>
      </w:pPr>
      <w:r>
        <w:t>Rust is programming language of choice for building the</w:t>
      </w:r>
      <w:r w:rsidR="009F0F8B">
        <w:t xml:space="preserve"> FDM</w:t>
      </w:r>
      <w:r>
        <w:t>. Rust is a new systems programming language, which was designed on the basis of memory safety and performance. Rust can guarantee software is completely free of all memory issues, while remaining highly performant. This choice of programming language was made to leverage the useful features</w:t>
      </w:r>
      <w:r w:rsidR="00EE7F30">
        <w:t xml:space="preserve"> it employs. </w:t>
      </w:r>
      <w:r w:rsidR="00D35681">
        <w:t xml:space="preserve">A flight simulator application named FlightGear is used exclusively as a visualization system for the simulation. </w:t>
      </w:r>
      <w:r w:rsidR="002B426B">
        <w:t>The FDM</w:t>
      </w:r>
      <w:r w:rsidR="00D35681">
        <w:t xml:space="preserve"> is</w:t>
      </w:r>
      <w:r w:rsidR="002B426B">
        <w:t xml:space="preserve"> </w:t>
      </w:r>
      <w:r w:rsidR="008519CD">
        <w:t xml:space="preserve">built to send </w:t>
      </w:r>
      <w:r w:rsidR="004F2791">
        <w:t xml:space="preserve">network packets </w:t>
      </w:r>
      <w:r w:rsidR="00831B4C">
        <w:t>to FlightGear</w:t>
      </w:r>
      <w:r w:rsidR="00D35681">
        <w:t xml:space="preserve"> that </w:t>
      </w:r>
      <w:r w:rsidR="008519CD">
        <w:t>contain</w:t>
      </w:r>
      <w:r w:rsidR="00D35681">
        <w:t>s the data</w:t>
      </w:r>
      <w:r w:rsidR="008519CD">
        <w:t xml:space="preserve"> </w:t>
      </w:r>
      <w:r w:rsidR="00D35681">
        <w:t xml:space="preserve">it </w:t>
      </w:r>
      <w:r w:rsidR="00831B4C">
        <w:t xml:space="preserve">needs to generate the simulation to </w:t>
      </w:r>
      <w:r w:rsidR="00831B4C">
        <w:lastRenderedPageBreak/>
        <w:t xml:space="preserve">the screen. </w:t>
      </w:r>
      <w:r w:rsidR="00CA6D81">
        <w:t xml:space="preserve">When the interactive simulation is executed, the user can control the airplane with keyboard input. </w:t>
      </w:r>
    </w:p>
    <w:p w14:paraId="3F95752C" w14:textId="79F04474" w:rsidR="00FB3269" w:rsidRDefault="0024088D" w:rsidP="00FB3269">
      <w:pPr>
        <w:ind w:firstLine="720"/>
      </w:pPr>
      <w:r>
        <w:t xml:space="preserve">The construction, and process of building the FDM is explained in detail. The final ECS/Rust product is tested against the original OOP/C++ version </w:t>
      </w:r>
      <w:r w:rsidR="00FB3269">
        <w:t>to ensure it works as expected. Additionally, a</w:t>
      </w:r>
      <w:r w:rsidR="003F52D1">
        <w:t xml:space="preserve">n </w:t>
      </w:r>
      <w:r w:rsidR="00F63148">
        <w:t>experiment</w:t>
      </w:r>
      <w:r w:rsidR="00253BE4">
        <w:t xml:space="preserve"> </w:t>
      </w:r>
      <w:r w:rsidR="00BD2672">
        <w:t>is developed</w:t>
      </w:r>
      <w:r w:rsidR="00F63148">
        <w:t xml:space="preserve"> to investigate the performance difference in the Rust based, 3D ECS FDM </w:t>
      </w:r>
      <w:r w:rsidR="00AC21A7">
        <w:t xml:space="preserve">program </w:t>
      </w:r>
      <w:r w:rsidR="00F63148">
        <w:t>versus the same FDM</w:t>
      </w:r>
      <w:r w:rsidR="00AC21A7">
        <w:t xml:space="preserve"> program</w:t>
      </w:r>
      <w:r w:rsidR="00F63148">
        <w:t>, but organized as a</w:t>
      </w:r>
      <w:r w:rsidR="00AC21A7">
        <w:t xml:space="preserve"> single threaded </w:t>
      </w:r>
      <w:r w:rsidR="00F63148">
        <w:t>OOP</w:t>
      </w:r>
      <w:r w:rsidR="00E21998">
        <w:t xml:space="preserve"> </w:t>
      </w:r>
      <w:r w:rsidR="003F52D1">
        <w:t>design</w:t>
      </w:r>
      <w:r w:rsidR="00F63148">
        <w:t xml:space="preserve">. </w:t>
      </w:r>
      <w:r w:rsidR="00AC21A7">
        <w:t>The experiment</w:t>
      </w:r>
      <w:r w:rsidR="003F52D1">
        <w:t xml:space="preserve"> incorporates several speed tests where both programs are required to process various amounts</w:t>
      </w:r>
      <w:r w:rsidR="00AC21A7">
        <w:t xml:space="preserve"> of </w:t>
      </w:r>
      <w:r w:rsidR="003F52D1">
        <w:t>airplane entities that are flying and man</w:t>
      </w:r>
      <w:r w:rsidR="00AC21A7">
        <w:t xml:space="preserve">euvering </w:t>
      </w:r>
      <w:r w:rsidR="003F52D1">
        <w:t>throughout the simulation.</w:t>
      </w:r>
      <w:r w:rsidR="00AC21A7">
        <w:t xml:space="preserve"> </w:t>
      </w:r>
      <w:r w:rsidR="003F52D1">
        <w:t xml:space="preserve">The total runtime elapsed for each test in each program will be recorded in order to find a performance difference. </w:t>
      </w:r>
      <w:r w:rsidR="00AC21A7">
        <w:t xml:space="preserve"> </w:t>
      </w:r>
    </w:p>
    <w:p w14:paraId="1118D208" w14:textId="5B06CB8F" w:rsidR="00F63148" w:rsidRDefault="00503680" w:rsidP="00FB3269">
      <w:pPr>
        <w:ind w:firstLine="720"/>
      </w:pPr>
      <w:r>
        <w:t>T</w:t>
      </w:r>
      <w:r w:rsidR="00FC7100">
        <w:t xml:space="preserve">he results </w:t>
      </w:r>
      <w:r w:rsidR="00FB3269">
        <w:t xml:space="preserve">of the performance experiment </w:t>
      </w:r>
      <w:r w:rsidR="00FC7100">
        <w:t>indicate that when</w:t>
      </w:r>
      <w:r w:rsidR="000B0852">
        <w:t xml:space="preserve"> the simulation is scaled larger with more entities that…</w:t>
      </w:r>
    </w:p>
    <w:p w14:paraId="0083A55B" w14:textId="77777777" w:rsidR="00F63148" w:rsidRDefault="00F63148" w:rsidP="00685E44">
      <w:pPr>
        <w:ind w:firstLine="720"/>
      </w:pPr>
    </w:p>
    <w:bookmarkEnd w:id="18"/>
    <w:bookmarkEnd w:id="19"/>
    <w:bookmarkEnd w:id="20"/>
    <w:p w14:paraId="79856EEA" w14:textId="77777777" w:rsidR="00251273" w:rsidRDefault="006F3F05" w:rsidP="00056CF7">
      <w:pPr>
        <w:pStyle w:val="Heading1"/>
      </w:pPr>
      <w:r>
        <w:rPr>
          <w:bCs/>
          <w:i/>
          <w:iCs/>
          <w:sz w:val="18"/>
        </w:rPr>
        <w:br w:type="page"/>
      </w:r>
      <w:bookmarkStart w:id="23" w:name="_Toc235956761"/>
      <w:bookmarkStart w:id="24" w:name="_Toc55692427"/>
      <w:r w:rsidR="00251273">
        <w:lastRenderedPageBreak/>
        <w:t>Table of Contents</w:t>
      </w:r>
      <w:bookmarkEnd w:id="23"/>
      <w:bookmarkEnd w:id="24"/>
    </w:p>
    <w:p w14:paraId="0EFCED37" w14:textId="77777777" w:rsidR="00251273" w:rsidRDefault="00251273">
      <w:pPr>
        <w:jc w:val="right"/>
      </w:pPr>
      <w:r>
        <w:t>Page</w:t>
      </w:r>
    </w:p>
    <w:p w14:paraId="409483FB" w14:textId="15B45B56" w:rsidR="00E240CD" w:rsidRDefault="00117019">
      <w:pPr>
        <w:pStyle w:val="TOC1"/>
        <w:rPr>
          <w:rFonts w:asciiTheme="minorHAnsi" w:eastAsiaTheme="minorEastAsia" w:hAnsiTheme="minorHAnsi" w:cstheme="minorBidi"/>
          <w:bCs w:val="0"/>
          <w:sz w:val="22"/>
          <w:szCs w:val="22"/>
        </w:rPr>
      </w:pPr>
      <w:r w:rsidRPr="007F0961">
        <w:rPr>
          <w:rStyle w:val="Hyperlink"/>
        </w:rPr>
        <w:fldChar w:fldCharType="begin"/>
      </w:r>
      <w:r w:rsidR="00251273" w:rsidRPr="007F0961">
        <w:rPr>
          <w:rStyle w:val="Hyperlink"/>
        </w:rPr>
        <w:instrText xml:space="preserve"> TOC \o "1-2" \h \z </w:instrText>
      </w:r>
      <w:r w:rsidRPr="007F0961">
        <w:rPr>
          <w:rStyle w:val="Hyperlink"/>
        </w:rPr>
        <w:fldChar w:fldCharType="separate"/>
      </w:r>
      <w:hyperlink w:anchor="_Toc55692426" w:history="1">
        <w:r w:rsidR="00E240CD" w:rsidRPr="00300341">
          <w:rPr>
            <w:rStyle w:val="Hyperlink"/>
          </w:rPr>
          <w:t>Abstract</w:t>
        </w:r>
        <w:r w:rsidR="00E240CD">
          <w:rPr>
            <w:webHidden/>
          </w:rPr>
          <w:tab/>
        </w:r>
        <w:r w:rsidR="00E240CD">
          <w:rPr>
            <w:webHidden/>
          </w:rPr>
          <w:fldChar w:fldCharType="begin"/>
        </w:r>
        <w:r w:rsidR="00E240CD">
          <w:rPr>
            <w:webHidden/>
          </w:rPr>
          <w:instrText xml:space="preserve"> PAGEREF _Toc55692426 \h </w:instrText>
        </w:r>
        <w:r w:rsidR="00E240CD">
          <w:rPr>
            <w:webHidden/>
          </w:rPr>
        </w:r>
        <w:r w:rsidR="00E240CD">
          <w:rPr>
            <w:webHidden/>
          </w:rPr>
          <w:fldChar w:fldCharType="separate"/>
        </w:r>
        <w:r w:rsidR="00E240CD">
          <w:rPr>
            <w:webHidden/>
          </w:rPr>
          <w:t>1</w:t>
        </w:r>
        <w:r w:rsidR="00E240CD">
          <w:rPr>
            <w:webHidden/>
          </w:rPr>
          <w:fldChar w:fldCharType="end"/>
        </w:r>
      </w:hyperlink>
    </w:p>
    <w:p w14:paraId="1C980363" w14:textId="0CC01057" w:rsidR="00E240CD" w:rsidRDefault="00605DC0">
      <w:pPr>
        <w:pStyle w:val="TOC1"/>
        <w:rPr>
          <w:rFonts w:asciiTheme="minorHAnsi" w:eastAsiaTheme="minorEastAsia" w:hAnsiTheme="minorHAnsi" w:cstheme="minorBidi"/>
          <w:bCs w:val="0"/>
          <w:sz w:val="22"/>
          <w:szCs w:val="22"/>
        </w:rPr>
      </w:pPr>
      <w:hyperlink w:anchor="_Toc55692427" w:history="1">
        <w:r w:rsidR="00E240CD" w:rsidRPr="00300341">
          <w:rPr>
            <w:rStyle w:val="Hyperlink"/>
          </w:rPr>
          <w:t>Table of Contents</w:t>
        </w:r>
        <w:r w:rsidR="00E240CD">
          <w:rPr>
            <w:webHidden/>
          </w:rPr>
          <w:tab/>
        </w:r>
        <w:r w:rsidR="00E240CD">
          <w:rPr>
            <w:webHidden/>
          </w:rPr>
          <w:fldChar w:fldCharType="begin"/>
        </w:r>
        <w:r w:rsidR="00E240CD">
          <w:rPr>
            <w:webHidden/>
          </w:rPr>
          <w:instrText xml:space="preserve"> PAGEREF _Toc55692427 \h </w:instrText>
        </w:r>
        <w:r w:rsidR="00E240CD">
          <w:rPr>
            <w:webHidden/>
          </w:rPr>
        </w:r>
        <w:r w:rsidR="00E240CD">
          <w:rPr>
            <w:webHidden/>
          </w:rPr>
          <w:fldChar w:fldCharType="separate"/>
        </w:r>
        <w:r w:rsidR="00E240CD">
          <w:rPr>
            <w:webHidden/>
          </w:rPr>
          <w:t>3</w:t>
        </w:r>
        <w:r w:rsidR="00E240CD">
          <w:rPr>
            <w:webHidden/>
          </w:rPr>
          <w:fldChar w:fldCharType="end"/>
        </w:r>
      </w:hyperlink>
    </w:p>
    <w:p w14:paraId="0EC6A038" w14:textId="6EE84517" w:rsidR="00E240CD" w:rsidRDefault="00605DC0">
      <w:pPr>
        <w:pStyle w:val="TOC1"/>
        <w:rPr>
          <w:rFonts w:asciiTheme="minorHAnsi" w:eastAsiaTheme="minorEastAsia" w:hAnsiTheme="minorHAnsi" w:cstheme="minorBidi"/>
          <w:bCs w:val="0"/>
          <w:sz w:val="22"/>
          <w:szCs w:val="22"/>
        </w:rPr>
      </w:pPr>
      <w:hyperlink w:anchor="_Toc55692428" w:history="1">
        <w:r w:rsidR="00E240CD" w:rsidRPr="00300341">
          <w:rPr>
            <w:rStyle w:val="Hyperlink"/>
          </w:rPr>
          <w:t>List of Figures</w:t>
        </w:r>
        <w:r w:rsidR="00E240CD">
          <w:rPr>
            <w:webHidden/>
          </w:rPr>
          <w:tab/>
        </w:r>
        <w:r w:rsidR="00E240CD">
          <w:rPr>
            <w:webHidden/>
          </w:rPr>
          <w:fldChar w:fldCharType="begin"/>
        </w:r>
        <w:r w:rsidR="00E240CD">
          <w:rPr>
            <w:webHidden/>
          </w:rPr>
          <w:instrText xml:space="preserve"> PAGEREF _Toc55692428 \h </w:instrText>
        </w:r>
        <w:r w:rsidR="00E240CD">
          <w:rPr>
            <w:webHidden/>
          </w:rPr>
        </w:r>
        <w:r w:rsidR="00E240CD">
          <w:rPr>
            <w:webHidden/>
          </w:rPr>
          <w:fldChar w:fldCharType="separate"/>
        </w:r>
        <w:r w:rsidR="00E240CD">
          <w:rPr>
            <w:webHidden/>
          </w:rPr>
          <w:t>4</w:t>
        </w:r>
        <w:r w:rsidR="00E240CD">
          <w:rPr>
            <w:webHidden/>
          </w:rPr>
          <w:fldChar w:fldCharType="end"/>
        </w:r>
      </w:hyperlink>
    </w:p>
    <w:p w14:paraId="74FD411C" w14:textId="6AD63A26" w:rsidR="00E240CD" w:rsidRDefault="00605DC0">
      <w:pPr>
        <w:pStyle w:val="TOC1"/>
        <w:rPr>
          <w:rFonts w:asciiTheme="minorHAnsi" w:eastAsiaTheme="minorEastAsia" w:hAnsiTheme="minorHAnsi" w:cstheme="minorBidi"/>
          <w:bCs w:val="0"/>
          <w:sz w:val="22"/>
          <w:szCs w:val="22"/>
        </w:rPr>
      </w:pPr>
      <w:hyperlink w:anchor="_Toc55692429" w:history="1">
        <w:r w:rsidR="00E240CD" w:rsidRPr="00300341">
          <w:rPr>
            <w:rStyle w:val="Hyperlink"/>
          </w:rPr>
          <w:t>I.  Introduction</w:t>
        </w:r>
        <w:r w:rsidR="00E240CD">
          <w:rPr>
            <w:webHidden/>
          </w:rPr>
          <w:tab/>
        </w:r>
        <w:r w:rsidR="00E240CD">
          <w:rPr>
            <w:webHidden/>
          </w:rPr>
          <w:fldChar w:fldCharType="begin"/>
        </w:r>
        <w:r w:rsidR="00E240CD">
          <w:rPr>
            <w:webHidden/>
          </w:rPr>
          <w:instrText xml:space="preserve"> PAGEREF _Toc55692429 \h </w:instrText>
        </w:r>
        <w:r w:rsidR="00E240CD">
          <w:rPr>
            <w:webHidden/>
          </w:rPr>
        </w:r>
        <w:r w:rsidR="00E240CD">
          <w:rPr>
            <w:webHidden/>
          </w:rPr>
          <w:fldChar w:fldCharType="separate"/>
        </w:r>
        <w:r w:rsidR="00E240CD">
          <w:rPr>
            <w:webHidden/>
          </w:rPr>
          <w:t>5</w:t>
        </w:r>
        <w:r w:rsidR="00E240CD">
          <w:rPr>
            <w:webHidden/>
          </w:rPr>
          <w:fldChar w:fldCharType="end"/>
        </w:r>
      </w:hyperlink>
    </w:p>
    <w:p w14:paraId="32B7B4ED" w14:textId="7FED3A88" w:rsidR="00E240CD" w:rsidRDefault="00605DC0">
      <w:pPr>
        <w:pStyle w:val="TOC2"/>
        <w:rPr>
          <w:rFonts w:asciiTheme="minorHAnsi" w:eastAsiaTheme="minorEastAsia" w:hAnsiTheme="minorHAnsi" w:cstheme="minorBidi"/>
          <w:sz w:val="22"/>
          <w:szCs w:val="22"/>
        </w:rPr>
      </w:pPr>
      <w:hyperlink w:anchor="_Toc55692430" w:history="1">
        <w:r w:rsidR="00E240CD" w:rsidRPr="00300341">
          <w:rPr>
            <w:rStyle w:val="Hyperlink"/>
          </w:rPr>
          <w:t>1.1 Problem Statement</w:t>
        </w:r>
        <w:r w:rsidR="00E240CD">
          <w:rPr>
            <w:webHidden/>
          </w:rPr>
          <w:tab/>
        </w:r>
        <w:r w:rsidR="00E240CD">
          <w:rPr>
            <w:webHidden/>
          </w:rPr>
          <w:fldChar w:fldCharType="begin"/>
        </w:r>
        <w:r w:rsidR="00E240CD">
          <w:rPr>
            <w:webHidden/>
          </w:rPr>
          <w:instrText xml:space="preserve"> PAGEREF _Toc55692430 \h </w:instrText>
        </w:r>
        <w:r w:rsidR="00E240CD">
          <w:rPr>
            <w:webHidden/>
          </w:rPr>
        </w:r>
        <w:r w:rsidR="00E240CD">
          <w:rPr>
            <w:webHidden/>
          </w:rPr>
          <w:fldChar w:fldCharType="separate"/>
        </w:r>
        <w:r w:rsidR="00E240CD">
          <w:rPr>
            <w:webHidden/>
          </w:rPr>
          <w:t>9</w:t>
        </w:r>
        <w:r w:rsidR="00E240CD">
          <w:rPr>
            <w:webHidden/>
          </w:rPr>
          <w:fldChar w:fldCharType="end"/>
        </w:r>
      </w:hyperlink>
    </w:p>
    <w:p w14:paraId="4CA4B559" w14:textId="0222B191" w:rsidR="00E240CD" w:rsidRDefault="00605DC0">
      <w:pPr>
        <w:pStyle w:val="TOC2"/>
        <w:rPr>
          <w:rFonts w:asciiTheme="minorHAnsi" w:eastAsiaTheme="minorEastAsia" w:hAnsiTheme="minorHAnsi" w:cstheme="minorBidi"/>
          <w:sz w:val="22"/>
          <w:szCs w:val="22"/>
        </w:rPr>
      </w:pPr>
      <w:hyperlink w:anchor="_Toc55692431" w:history="1">
        <w:r w:rsidR="00E240CD" w:rsidRPr="00300341">
          <w:rPr>
            <w:rStyle w:val="Hyperlink"/>
          </w:rPr>
          <w:t>1.2 Research Objective</w:t>
        </w:r>
        <w:r w:rsidR="00E240CD">
          <w:rPr>
            <w:webHidden/>
          </w:rPr>
          <w:tab/>
        </w:r>
        <w:r w:rsidR="00E240CD">
          <w:rPr>
            <w:webHidden/>
          </w:rPr>
          <w:fldChar w:fldCharType="begin"/>
        </w:r>
        <w:r w:rsidR="00E240CD">
          <w:rPr>
            <w:webHidden/>
          </w:rPr>
          <w:instrText xml:space="preserve"> PAGEREF _Toc55692431 \h </w:instrText>
        </w:r>
        <w:r w:rsidR="00E240CD">
          <w:rPr>
            <w:webHidden/>
          </w:rPr>
        </w:r>
        <w:r w:rsidR="00E240CD">
          <w:rPr>
            <w:webHidden/>
          </w:rPr>
          <w:fldChar w:fldCharType="separate"/>
        </w:r>
        <w:r w:rsidR="00E240CD">
          <w:rPr>
            <w:webHidden/>
          </w:rPr>
          <w:t>9</w:t>
        </w:r>
        <w:r w:rsidR="00E240CD">
          <w:rPr>
            <w:webHidden/>
          </w:rPr>
          <w:fldChar w:fldCharType="end"/>
        </w:r>
      </w:hyperlink>
    </w:p>
    <w:p w14:paraId="65CDFB96" w14:textId="631A9C01" w:rsidR="00E240CD" w:rsidRDefault="00605DC0">
      <w:pPr>
        <w:pStyle w:val="TOC2"/>
        <w:rPr>
          <w:rFonts w:asciiTheme="minorHAnsi" w:eastAsiaTheme="minorEastAsia" w:hAnsiTheme="minorHAnsi" w:cstheme="minorBidi"/>
          <w:sz w:val="22"/>
          <w:szCs w:val="22"/>
        </w:rPr>
      </w:pPr>
      <w:hyperlink w:anchor="_Toc55692432" w:history="1">
        <w:r w:rsidR="00E240CD" w:rsidRPr="00300341">
          <w:rPr>
            <w:rStyle w:val="Hyperlink"/>
          </w:rPr>
          <w:t>1.3 Hypothesis</w:t>
        </w:r>
        <w:r w:rsidR="00E240CD">
          <w:rPr>
            <w:webHidden/>
          </w:rPr>
          <w:tab/>
        </w:r>
        <w:r w:rsidR="00E240CD">
          <w:rPr>
            <w:webHidden/>
          </w:rPr>
          <w:fldChar w:fldCharType="begin"/>
        </w:r>
        <w:r w:rsidR="00E240CD">
          <w:rPr>
            <w:webHidden/>
          </w:rPr>
          <w:instrText xml:space="preserve"> PAGEREF _Toc55692432 \h </w:instrText>
        </w:r>
        <w:r w:rsidR="00E240CD">
          <w:rPr>
            <w:webHidden/>
          </w:rPr>
        </w:r>
        <w:r w:rsidR="00E240CD">
          <w:rPr>
            <w:webHidden/>
          </w:rPr>
          <w:fldChar w:fldCharType="separate"/>
        </w:r>
        <w:r w:rsidR="00E240CD">
          <w:rPr>
            <w:webHidden/>
          </w:rPr>
          <w:t>10</w:t>
        </w:r>
        <w:r w:rsidR="00E240CD">
          <w:rPr>
            <w:webHidden/>
          </w:rPr>
          <w:fldChar w:fldCharType="end"/>
        </w:r>
      </w:hyperlink>
    </w:p>
    <w:p w14:paraId="2A3984AE" w14:textId="38AB1B6C" w:rsidR="00E240CD" w:rsidRDefault="00605DC0">
      <w:pPr>
        <w:pStyle w:val="TOC2"/>
        <w:rPr>
          <w:rFonts w:asciiTheme="minorHAnsi" w:eastAsiaTheme="minorEastAsia" w:hAnsiTheme="minorHAnsi" w:cstheme="minorBidi"/>
          <w:sz w:val="22"/>
          <w:szCs w:val="22"/>
        </w:rPr>
      </w:pPr>
      <w:hyperlink w:anchor="_Toc55692433" w:history="1">
        <w:r w:rsidR="00E240CD" w:rsidRPr="00300341">
          <w:rPr>
            <w:rStyle w:val="Hyperlink"/>
          </w:rPr>
          <w:t>1.4 Contribution</w:t>
        </w:r>
        <w:r w:rsidR="00E240CD">
          <w:rPr>
            <w:webHidden/>
          </w:rPr>
          <w:tab/>
        </w:r>
        <w:r w:rsidR="00E240CD">
          <w:rPr>
            <w:webHidden/>
          </w:rPr>
          <w:fldChar w:fldCharType="begin"/>
        </w:r>
        <w:r w:rsidR="00E240CD">
          <w:rPr>
            <w:webHidden/>
          </w:rPr>
          <w:instrText xml:space="preserve"> PAGEREF _Toc55692433 \h </w:instrText>
        </w:r>
        <w:r w:rsidR="00E240CD">
          <w:rPr>
            <w:webHidden/>
          </w:rPr>
        </w:r>
        <w:r w:rsidR="00E240CD">
          <w:rPr>
            <w:webHidden/>
          </w:rPr>
          <w:fldChar w:fldCharType="separate"/>
        </w:r>
        <w:r w:rsidR="00E240CD">
          <w:rPr>
            <w:webHidden/>
          </w:rPr>
          <w:t>10</w:t>
        </w:r>
        <w:r w:rsidR="00E240CD">
          <w:rPr>
            <w:webHidden/>
          </w:rPr>
          <w:fldChar w:fldCharType="end"/>
        </w:r>
      </w:hyperlink>
    </w:p>
    <w:p w14:paraId="7BA3E338" w14:textId="3EB72A5B" w:rsidR="00E240CD" w:rsidRDefault="00605DC0">
      <w:pPr>
        <w:pStyle w:val="TOC2"/>
        <w:rPr>
          <w:rFonts w:asciiTheme="minorHAnsi" w:eastAsiaTheme="minorEastAsia" w:hAnsiTheme="minorHAnsi" w:cstheme="minorBidi"/>
          <w:sz w:val="22"/>
          <w:szCs w:val="22"/>
        </w:rPr>
      </w:pPr>
      <w:hyperlink w:anchor="_Toc55692434" w:history="1">
        <w:r w:rsidR="00E240CD" w:rsidRPr="00300341">
          <w:rPr>
            <w:rStyle w:val="Hyperlink"/>
          </w:rPr>
          <w:t>1.5 Approach</w:t>
        </w:r>
        <w:r w:rsidR="00E240CD">
          <w:rPr>
            <w:webHidden/>
          </w:rPr>
          <w:tab/>
        </w:r>
        <w:r w:rsidR="00E240CD">
          <w:rPr>
            <w:webHidden/>
          </w:rPr>
          <w:fldChar w:fldCharType="begin"/>
        </w:r>
        <w:r w:rsidR="00E240CD">
          <w:rPr>
            <w:webHidden/>
          </w:rPr>
          <w:instrText xml:space="preserve"> PAGEREF _Toc55692434 \h </w:instrText>
        </w:r>
        <w:r w:rsidR="00E240CD">
          <w:rPr>
            <w:webHidden/>
          </w:rPr>
        </w:r>
        <w:r w:rsidR="00E240CD">
          <w:rPr>
            <w:webHidden/>
          </w:rPr>
          <w:fldChar w:fldCharType="separate"/>
        </w:r>
        <w:r w:rsidR="00E240CD">
          <w:rPr>
            <w:webHidden/>
          </w:rPr>
          <w:t>11</w:t>
        </w:r>
        <w:r w:rsidR="00E240CD">
          <w:rPr>
            <w:webHidden/>
          </w:rPr>
          <w:fldChar w:fldCharType="end"/>
        </w:r>
      </w:hyperlink>
    </w:p>
    <w:p w14:paraId="5950DDA5" w14:textId="69F3F29E" w:rsidR="00E240CD" w:rsidRDefault="00605DC0">
      <w:pPr>
        <w:pStyle w:val="TOC2"/>
        <w:rPr>
          <w:rFonts w:asciiTheme="minorHAnsi" w:eastAsiaTheme="minorEastAsia" w:hAnsiTheme="minorHAnsi" w:cstheme="minorBidi"/>
          <w:sz w:val="22"/>
          <w:szCs w:val="22"/>
        </w:rPr>
      </w:pPr>
      <w:hyperlink w:anchor="_Toc55692435" w:history="1">
        <w:r w:rsidR="00E240CD" w:rsidRPr="00300341">
          <w:rPr>
            <w:rStyle w:val="Hyperlink"/>
          </w:rPr>
          <w:t>1.6 Assumptions/Limitations</w:t>
        </w:r>
        <w:r w:rsidR="00E240CD">
          <w:rPr>
            <w:webHidden/>
          </w:rPr>
          <w:tab/>
        </w:r>
        <w:r w:rsidR="00E240CD">
          <w:rPr>
            <w:webHidden/>
          </w:rPr>
          <w:fldChar w:fldCharType="begin"/>
        </w:r>
        <w:r w:rsidR="00E240CD">
          <w:rPr>
            <w:webHidden/>
          </w:rPr>
          <w:instrText xml:space="preserve"> PAGEREF _Toc55692435 \h </w:instrText>
        </w:r>
        <w:r w:rsidR="00E240CD">
          <w:rPr>
            <w:webHidden/>
          </w:rPr>
        </w:r>
        <w:r w:rsidR="00E240CD">
          <w:rPr>
            <w:webHidden/>
          </w:rPr>
          <w:fldChar w:fldCharType="separate"/>
        </w:r>
        <w:r w:rsidR="00E240CD">
          <w:rPr>
            <w:webHidden/>
          </w:rPr>
          <w:t>11</w:t>
        </w:r>
        <w:r w:rsidR="00E240CD">
          <w:rPr>
            <w:webHidden/>
          </w:rPr>
          <w:fldChar w:fldCharType="end"/>
        </w:r>
      </w:hyperlink>
    </w:p>
    <w:p w14:paraId="0E53D7FD" w14:textId="7110DF63" w:rsidR="00E240CD" w:rsidRDefault="00605DC0">
      <w:pPr>
        <w:pStyle w:val="TOC2"/>
        <w:rPr>
          <w:rFonts w:asciiTheme="minorHAnsi" w:eastAsiaTheme="minorEastAsia" w:hAnsiTheme="minorHAnsi" w:cstheme="minorBidi"/>
          <w:sz w:val="22"/>
          <w:szCs w:val="22"/>
        </w:rPr>
      </w:pPr>
      <w:hyperlink w:anchor="_Toc55692436" w:history="1">
        <w:r w:rsidR="00E240CD" w:rsidRPr="00300341">
          <w:rPr>
            <w:rStyle w:val="Hyperlink"/>
          </w:rPr>
          <w:t>1.7 Thesis Overview</w:t>
        </w:r>
        <w:r w:rsidR="00E240CD">
          <w:rPr>
            <w:webHidden/>
          </w:rPr>
          <w:tab/>
        </w:r>
        <w:r w:rsidR="00E240CD">
          <w:rPr>
            <w:webHidden/>
          </w:rPr>
          <w:fldChar w:fldCharType="begin"/>
        </w:r>
        <w:r w:rsidR="00E240CD">
          <w:rPr>
            <w:webHidden/>
          </w:rPr>
          <w:instrText xml:space="preserve"> PAGEREF _Toc55692436 \h </w:instrText>
        </w:r>
        <w:r w:rsidR="00E240CD">
          <w:rPr>
            <w:webHidden/>
          </w:rPr>
        </w:r>
        <w:r w:rsidR="00E240CD">
          <w:rPr>
            <w:webHidden/>
          </w:rPr>
          <w:fldChar w:fldCharType="separate"/>
        </w:r>
        <w:r w:rsidR="00E240CD">
          <w:rPr>
            <w:webHidden/>
          </w:rPr>
          <w:t>12</w:t>
        </w:r>
        <w:r w:rsidR="00E240CD">
          <w:rPr>
            <w:webHidden/>
          </w:rPr>
          <w:fldChar w:fldCharType="end"/>
        </w:r>
      </w:hyperlink>
    </w:p>
    <w:p w14:paraId="4191BE9B" w14:textId="5D4B8F07" w:rsidR="00E240CD" w:rsidRDefault="00605DC0">
      <w:pPr>
        <w:pStyle w:val="TOC1"/>
        <w:rPr>
          <w:rFonts w:asciiTheme="minorHAnsi" w:eastAsiaTheme="minorEastAsia" w:hAnsiTheme="minorHAnsi" w:cstheme="minorBidi"/>
          <w:bCs w:val="0"/>
          <w:sz w:val="22"/>
          <w:szCs w:val="22"/>
        </w:rPr>
      </w:pPr>
      <w:hyperlink w:anchor="_Toc55692437" w:history="1">
        <w:r w:rsidR="00E240CD" w:rsidRPr="00300341">
          <w:rPr>
            <w:rStyle w:val="Hyperlink"/>
          </w:rPr>
          <w:t>II. Background</w:t>
        </w:r>
        <w:r w:rsidR="00E240CD">
          <w:rPr>
            <w:webHidden/>
          </w:rPr>
          <w:tab/>
        </w:r>
        <w:r w:rsidR="00E240CD">
          <w:rPr>
            <w:webHidden/>
          </w:rPr>
          <w:fldChar w:fldCharType="begin"/>
        </w:r>
        <w:r w:rsidR="00E240CD">
          <w:rPr>
            <w:webHidden/>
          </w:rPr>
          <w:instrText xml:space="preserve"> PAGEREF _Toc55692437 \h </w:instrText>
        </w:r>
        <w:r w:rsidR="00E240CD">
          <w:rPr>
            <w:webHidden/>
          </w:rPr>
        </w:r>
        <w:r w:rsidR="00E240CD">
          <w:rPr>
            <w:webHidden/>
          </w:rPr>
          <w:fldChar w:fldCharType="separate"/>
        </w:r>
        <w:r w:rsidR="00E240CD">
          <w:rPr>
            <w:webHidden/>
          </w:rPr>
          <w:t>12</w:t>
        </w:r>
        <w:r w:rsidR="00E240CD">
          <w:rPr>
            <w:webHidden/>
          </w:rPr>
          <w:fldChar w:fldCharType="end"/>
        </w:r>
      </w:hyperlink>
    </w:p>
    <w:p w14:paraId="0F4A14E8" w14:textId="323CD8B9" w:rsidR="00E240CD" w:rsidRDefault="00605DC0">
      <w:pPr>
        <w:pStyle w:val="TOC2"/>
        <w:rPr>
          <w:rFonts w:asciiTheme="minorHAnsi" w:eastAsiaTheme="minorEastAsia" w:hAnsiTheme="minorHAnsi" w:cstheme="minorBidi"/>
          <w:sz w:val="22"/>
          <w:szCs w:val="22"/>
        </w:rPr>
      </w:pPr>
      <w:hyperlink w:anchor="_Toc55692438" w:history="1">
        <w:r w:rsidR="00E240CD" w:rsidRPr="00300341">
          <w:rPr>
            <w:rStyle w:val="Hyperlink"/>
            <w:rFonts w:eastAsiaTheme="minorHAnsi"/>
          </w:rPr>
          <w:t>2.1 Physics of Flight Modeling</w:t>
        </w:r>
        <w:r w:rsidR="00E240CD">
          <w:rPr>
            <w:webHidden/>
          </w:rPr>
          <w:tab/>
        </w:r>
        <w:r w:rsidR="00E240CD">
          <w:rPr>
            <w:webHidden/>
          </w:rPr>
          <w:fldChar w:fldCharType="begin"/>
        </w:r>
        <w:r w:rsidR="00E240CD">
          <w:rPr>
            <w:webHidden/>
          </w:rPr>
          <w:instrText xml:space="preserve"> PAGEREF _Toc55692438 \h </w:instrText>
        </w:r>
        <w:r w:rsidR="00E240CD">
          <w:rPr>
            <w:webHidden/>
          </w:rPr>
        </w:r>
        <w:r w:rsidR="00E240CD">
          <w:rPr>
            <w:webHidden/>
          </w:rPr>
          <w:fldChar w:fldCharType="separate"/>
        </w:r>
        <w:r w:rsidR="00E240CD">
          <w:rPr>
            <w:webHidden/>
          </w:rPr>
          <w:t>13</w:t>
        </w:r>
        <w:r w:rsidR="00E240CD">
          <w:rPr>
            <w:webHidden/>
          </w:rPr>
          <w:fldChar w:fldCharType="end"/>
        </w:r>
      </w:hyperlink>
    </w:p>
    <w:p w14:paraId="2810BE88" w14:textId="21E21B88" w:rsidR="00E240CD" w:rsidRDefault="00605DC0">
      <w:pPr>
        <w:pStyle w:val="TOC2"/>
        <w:rPr>
          <w:rFonts w:asciiTheme="minorHAnsi" w:eastAsiaTheme="minorEastAsia" w:hAnsiTheme="minorHAnsi" w:cstheme="minorBidi"/>
          <w:sz w:val="22"/>
          <w:szCs w:val="22"/>
        </w:rPr>
      </w:pPr>
      <w:hyperlink w:anchor="_Toc55692439" w:history="1">
        <w:r w:rsidR="00E240CD" w:rsidRPr="00300341">
          <w:rPr>
            <w:rStyle w:val="Hyperlink"/>
            <w:rFonts w:eastAsiaTheme="minorHAnsi"/>
          </w:rPr>
          <w:t>2.2 Entity Component System</w:t>
        </w:r>
        <w:r w:rsidR="00E240CD">
          <w:rPr>
            <w:webHidden/>
          </w:rPr>
          <w:tab/>
        </w:r>
        <w:r w:rsidR="00E240CD">
          <w:rPr>
            <w:webHidden/>
          </w:rPr>
          <w:fldChar w:fldCharType="begin"/>
        </w:r>
        <w:r w:rsidR="00E240CD">
          <w:rPr>
            <w:webHidden/>
          </w:rPr>
          <w:instrText xml:space="preserve"> PAGEREF _Toc55692439 \h </w:instrText>
        </w:r>
        <w:r w:rsidR="00E240CD">
          <w:rPr>
            <w:webHidden/>
          </w:rPr>
        </w:r>
        <w:r w:rsidR="00E240CD">
          <w:rPr>
            <w:webHidden/>
          </w:rPr>
          <w:fldChar w:fldCharType="separate"/>
        </w:r>
        <w:r w:rsidR="00E240CD">
          <w:rPr>
            <w:webHidden/>
          </w:rPr>
          <w:t>22</w:t>
        </w:r>
        <w:r w:rsidR="00E240CD">
          <w:rPr>
            <w:webHidden/>
          </w:rPr>
          <w:fldChar w:fldCharType="end"/>
        </w:r>
      </w:hyperlink>
    </w:p>
    <w:p w14:paraId="256A2E5E" w14:textId="433B346A" w:rsidR="00E240CD" w:rsidRDefault="00605DC0">
      <w:pPr>
        <w:pStyle w:val="TOC2"/>
        <w:rPr>
          <w:rFonts w:asciiTheme="minorHAnsi" w:eastAsiaTheme="minorEastAsia" w:hAnsiTheme="minorHAnsi" w:cstheme="minorBidi"/>
          <w:sz w:val="22"/>
          <w:szCs w:val="22"/>
        </w:rPr>
      </w:pPr>
      <w:hyperlink w:anchor="_Toc55692440" w:history="1">
        <w:r w:rsidR="00E240CD" w:rsidRPr="00300341">
          <w:rPr>
            <w:rStyle w:val="Hyperlink"/>
          </w:rPr>
          <w:t>2.3 Rust</w:t>
        </w:r>
        <w:r w:rsidR="00E240CD">
          <w:rPr>
            <w:webHidden/>
          </w:rPr>
          <w:tab/>
        </w:r>
        <w:r w:rsidR="00E240CD">
          <w:rPr>
            <w:webHidden/>
          </w:rPr>
          <w:fldChar w:fldCharType="begin"/>
        </w:r>
        <w:r w:rsidR="00E240CD">
          <w:rPr>
            <w:webHidden/>
          </w:rPr>
          <w:instrText xml:space="preserve"> PAGEREF _Toc55692440 \h </w:instrText>
        </w:r>
        <w:r w:rsidR="00E240CD">
          <w:rPr>
            <w:webHidden/>
          </w:rPr>
        </w:r>
        <w:r w:rsidR="00E240CD">
          <w:rPr>
            <w:webHidden/>
          </w:rPr>
          <w:fldChar w:fldCharType="separate"/>
        </w:r>
        <w:r w:rsidR="00E240CD">
          <w:rPr>
            <w:webHidden/>
          </w:rPr>
          <w:t>26</w:t>
        </w:r>
        <w:r w:rsidR="00E240CD">
          <w:rPr>
            <w:webHidden/>
          </w:rPr>
          <w:fldChar w:fldCharType="end"/>
        </w:r>
      </w:hyperlink>
    </w:p>
    <w:p w14:paraId="75818025" w14:textId="44ACB9A7" w:rsidR="00E240CD" w:rsidRDefault="00605DC0">
      <w:pPr>
        <w:pStyle w:val="TOC2"/>
        <w:rPr>
          <w:rFonts w:asciiTheme="minorHAnsi" w:eastAsiaTheme="minorEastAsia" w:hAnsiTheme="minorHAnsi" w:cstheme="minorBidi"/>
          <w:sz w:val="22"/>
          <w:szCs w:val="22"/>
        </w:rPr>
      </w:pPr>
      <w:hyperlink w:anchor="_Toc55692441" w:history="1">
        <w:r w:rsidR="00E240CD" w:rsidRPr="00300341">
          <w:rPr>
            <w:rStyle w:val="Hyperlink"/>
            <w:rFonts w:eastAsiaTheme="minorHAnsi"/>
          </w:rPr>
          <w:t>2.4 FlightGear</w:t>
        </w:r>
        <w:r w:rsidR="00E240CD">
          <w:rPr>
            <w:webHidden/>
          </w:rPr>
          <w:tab/>
        </w:r>
        <w:r w:rsidR="00E240CD">
          <w:rPr>
            <w:webHidden/>
          </w:rPr>
          <w:fldChar w:fldCharType="begin"/>
        </w:r>
        <w:r w:rsidR="00E240CD">
          <w:rPr>
            <w:webHidden/>
          </w:rPr>
          <w:instrText xml:space="preserve"> PAGEREF _Toc55692441 \h </w:instrText>
        </w:r>
        <w:r w:rsidR="00E240CD">
          <w:rPr>
            <w:webHidden/>
          </w:rPr>
        </w:r>
        <w:r w:rsidR="00E240CD">
          <w:rPr>
            <w:webHidden/>
          </w:rPr>
          <w:fldChar w:fldCharType="separate"/>
        </w:r>
        <w:r w:rsidR="00E240CD">
          <w:rPr>
            <w:webHidden/>
          </w:rPr>
          <w:t>30</w:t>
        </w:r>
        <w:r w:rsidR="00E240CD">
          <w:rPr>
            <w:webHidden/>
          </w:rPr>
          <w:fldChar w:fldCharType="end"/>
        </w:r>
      </w:hyperlink>
    </w:p>
    <w:p w14:paraId="041E0DE5" w14:textId="592ECADC" w:rsidR="00E240CD" w:rsidRDefault="00605DC0">
      <w:pPr>
        <w:pStyle w:val="TOC2"/>
        <w:rPr>
          <w:rFonts w:asciiTheme="minorHAnsi" w:eastAsiaTheme="minorEastAsia" w:hAnsiTheme="minorHAnsi" w:cstheme="minorBidi"/>
          <w:sz w:val="22"/>
          <w:szCs w:val="22"/>
        </w:rPr>
      </w:pPr>
      <w:hyperlink w:anchor="_Toc55692442" w:history="1">
        <w:r w:rsidR="00E240CD" w:rsidRPr="00300341">
          <w:rPr>
            <w:rStyle w:val="Hyperlink"/>
            <w:rFonts w:eastAsiaTheme="minorHAnsi"/>
          </w:rPr>
          <w:t>2.5 Networking with Rust</w:t>
        </w:r>
        <w:r w:rsidR="00E240CD">
          <w:rPr>
            <w:webHidden/>
          </w:rPr>
          <w:tab/>
        </w:r>
        <w:r w:rsidR="00E240CD">
          <w:rPr>
            <w:webHidden/>
          </w:rPr>
          <w:fldChar w:fldCharType="begin"/>
        </w:r>
        <w:r w:rsidR="00E240CD">
          <w:rPr>
            <w:webHidden/>
          </w:rPr>
          <w:instrText xml:space="preserve"> PAGEREF _Toc55692442 \h </w:instrText>
        </w:r>
        <w:r w:rsidR="00E240CD">
          <w:rPr>
            <w:webHidden/>
          </w:rPr>
        </w:r>
        <w:r w:rsidR="00E240CD">
          <w:rPr>
            <w:webHidden/>
          </w:rPr>
          <w:fldChar w:fldCharType="separate"/>
        </w:r>
        <w:r w:rsidR="00E240CD">
          <w:rPr>
            <w:webHidden/>
          </w:rPr>
          <w:t>31</w:t>
        </w:r>
        <w:r w:rsidR="00E240CD">
          <w:rPr>
            <w:webHidden/>
          </w:rPr>
          <w:fldChar w:fldCharType="end"/>
        </w:r>
      </w:hyperlink>
    </w:p>
    <w:p w14:paraId="1007C6D0" w14:textId="790F781D" w:rsidR="00E240CD" w:rsidRDefault="00605DC0">
      <w:pPr>
        <w:pStyle w:val="TOC1"/>
        <w:rPr>
          <w:rFonts w:asciiTheme="minorHAnsi" w:eastAsiaTheme="minorEastAsia" w:hAnsiTheme="minorHAnsi" w:cstheme="minorBidi"/>
          <w:bCs w:val="0"/>
          <w:sz w:val="22"/>
          <w:szCs w:val="22"/>
        </w:rPr>
      </w:pPr>
      <w:hyperlink w:anchor="_Toc55692443" w:history="1">
        <w:r w:rsidR="00E240CD" w:rsidRPr="00300341">
          <w:rPr>
            <w:rStyle w:val="Hyperlink"/>
          </w:rPr>
          <w:t>III.  Methodology</w:t>
        </w:r>
        <w:r w:rsidR="00E240CD">
          <w:rPr>
            <w:webHidden/>
          </w:rPr>
          <w:tab/>
        </w:r>
        <w:r w:rsidR="00E240CD">
          <w:rPr>
            <w:webHidden/>
          </w:rPr>
          <w:fldChar w:fldCharType="begin"/>
        </w:r>
        <w:r w:rsidR="00E240CD">
          <w:rPr>
            <w:webHidden/>
          </w:rPr>
          <w:instrText xml:space="preserve"> PAGEREF _Toc55692443 \h </w:instrText>
        </w:r>
        <w:r w:rsidR="00E240CD">
          <w:rPr>
            <w:webHidden/>
          </w:rPr>
        </w:r>
        <w:r w:rsidR="00E240CD">
          <w:rPr>
            <w:webHidden/>
          </w:rPr>
          <w:fldChar w:fldCharType="separate"/>
        </w:r>
        <w:r w:rsidR="00E240CD">
          <w:rPr>
            <w:webHidden/>
          </w:rPr>
          <w:t>32</w:t>
        </w:r>
        <w:r w:rsidR="00E240CD">
          <w:rPr>
            <w:webHidden/>
          </w:rPr>
          <w:fldChar w:fldCharType="end"/>
        </w:r>
      </w:hyperlink>
    </w:p>
    <w:p w14:paraId="1562CB05" w14:textId="4E3C2A4E" w:rsidR="00E240CD" w:rsidRDefault="00605DC0">
      <w:pPr>
        <w:pStyle w:val="TOC2"/>
        <w:rPr>
          <w:rFonts w:asciiTheme="minorHAnsi" w:eastAsiaTheme="minorEastAsia" w:hAnsiTheme="minorHAnsi" w:cstheme="minorBidi"/>
          <w:sz w:val="22"/>
          <w:szCs w:val="22"/>
        </w:rPr>
      </w:pPr>
      <w:hyperlink w:anchor="_Toc55692444" w:history="1">
        <w:r w:rsidR="00E240CD" w:rsidRPr="00300341">
          <w:rPr>
            <w:rStyle w:val="Hyperlink"/>
          </w:rPr>
          <w:t>3.1 Building the FDM</w:t>
        </w:r>
        <w:r w:rsidR="00E240CD">
          <w:rPr>
            <w:webHidden/>
          </w:rPr>
          <w:tab/>
        </w:r>
        <w:r w:rsidR="00E240CD">
          <w:rPr>
            <w:webHidden/>
          </w:rPr>
          <w:fldChar w:fldCharType="begin"/>
        </w:r>
        <w:r w:rsidR="00E240CD">
          <w:rPr>
            <w:webHidden/>
          </w:rPr>
          <w:instrText xml:space="preserve"> PAGEREF _Toc55692444 \h </w:instrText>
        </w:r>
        <w:r w:rsidR="00E240CD">
          <w:rPr>
            <w:webHidden/>
          </w:rPr>
        </w:r>
        <w:r w:rsidR="00E240CD">
          <w:rPr>
            <w:webHidden/>
          </w:rPr>
          <w:fldChar w:fldCharType="separate"/>
        </w:r>
        <w:r w:rsidR="00E240CD">
          <w:rPr>
            <w:webHidden/>
          </w:rPr>
          <w:t>32</w:t>
        </w:r>
        <w:r w:rsidR="00E240CD">
          <w:rPr>
            <w:webHidden/>
          </w:rPr>
          <w:fldChar w:fldCharType="end"/>
        </w:r>
      </w:hyperlink>
    </w:p>
    <w:p w14:paraId="0A132DCD" w14:textId="12CFC564" w:rsidR="00E240CD" w:rsidRDefault="00605DC0">
      <w:pPr>
        <w:pStyle w:val="TOC2"/>
        <w:rPr>
          <w:rFonts w:asciiTheme="minorHAnsi" w:eastAsiaTheme="minorEastAsia" w:hAnsiTheme="minorHAnsi" w:cstheme="minorBidi"/>
          <w:sz w:val="22"/>
          <w:szCs w:val="22"/>
        </w:rPr>
      </w:pPr>
      <w:hyperlink w:anchor="_Toc55692445" w:history="1">
        <w:r w:rsidR="00E240CD" w:rsidRPr="00300341">
          <w:rPr>
            <w:rStyle w:val="Hyperlink"/>
          </w:rPr>
          <w:t>3.2 The FDM Works</w:t>
        </w:r>
        <w:r w:rsidR="00E240CD">
          <w:rPr>
            <w:webHidden/>
          </w:rPr>
          <w:tab/>
        </w:r>
        <w:r w:rsidR="00E240CD">
          <w:rPr>
            <w:webHidden/>
          </w:rPr>
          <w:fldChar w:fldCharType="begin"/>
        </w:r>
        <w:r w:rsidR="00E240CD">
          <w:rPr>
            <w:webHidden/>
          </w:rPr>
          <w:instrText xml:space="preserve"> PAGEREF _Toc55692445 \h </w:instrText>
        </w:r>
        <w:r w:rsidR="00E240CD">
          <w:rPr>
            <w:webHidden/>
          </w:rPr>
        </w:r>
        <w:r w:rsidR="00E240CD">
          <w:rPr>
            <w:webHidden/>
          </w:rPr>
          <w:fldChar w:fldCharType="separate"/>
        </w:r>
        <w:r w:rsidR="00E240CD">
          <w:rPr>
            <w:webHidden/>
          </w:rPr>
          <w:t>33</w:t>
        </w:r>
        <w:r w:rsidR="00E240CD">
          <w:rPr>
            <w:webHidden/>
          </w:rPr>
          <w:fldChar w:fldCharType="end"/>
        </w:r>
      </w:hyperlink>
    </w:p>
    <w:p w14:paraId="1CD0C0AE" w14:textId="7B4580DE" w:rsidR="00E240CD" w:rsidRDefault="00605DC0">
      <w:pPr>
        <w:pStyle w:val="TOC2"/>
        <w:rPr>
          <w:rFonts w:asciiTheme="minorHAnsi" w:eastAsiaTheme="minorEastAsia" w:hAnsiTheme="minorHAnsi" w:cstheme="minorBidi"/>
          <w:sz w:val="22"/>
          <w:szCs w:val="22"/>
        </w:rPr>
      </w:pPr>
      <w:hyperlink w:anchor="_Toc55692446" w:history="1">
        <w:r w:rsidR="00E240CD" w:rsidRPr="00300341">
          <w:rPr>
            <w:rStyle w:val="Hyperlink"/>
          </w:rPr>
          <w:t>3.2 ECS and OOP Performance Experiment</w:t>
        </w:r>
        <w:r w:rsidR="00E240CD">
          <w:rPr>
            <w:webHidden/>
          </w:rPr>
          <w:tab/>
        </w:r>
        <w:r w:rsidR="00E240CD">
          <w:rPr>
            <w:webHidden/>
          </w:rPr>
          <w:fldChar w:fldCharType="begin"/>
        </w:r>
        <w:r w:rsidR="00E240CD">
          <w:rPr>
            <w:webHidden/>
          </w:rPr>
          <w:instrText xml:space="preserve"> PAGEREF _Toc55692446 \h </w:instrText>
        </w:r>
        <w:r w:rsidR="00E240CD">
          <w:rPr>
            <w:webHidden/>
          </w:rPr>
        </w:r>
        <w:r w:rsidR="00E240CD">
          <w:rPr>
            <w:webHidden/>
          </w:rPr>
          <w:fldChar w:fldCharType="separate"/>
        </w:r>
        <w:r w:rsidR="00E240CD">
          <w:rPr>
            <w:webHidden/>
          </w:rPr>
          <w:t>34</w:t>
        </w:r>
        <w:r w:rsidR="00E240CD">
          <w:rPr>
            <w:webHidden/>
          </w:rPr>
          <w:fldChar w:fldCharType="end"/>
        </w:r>
      </w:hyperlink>
    </w:p>
    <w:p w14:paraId="0F7C9753" w14:textId="6BECFEA9" w:rsidR="00E240CD" w:rsidRDefault="00605DC0">
      <w:pPr>
        <w:pStyle w:val="TOC1"/>
        <w:rPr>
          <w:rFonts w:asciiTheme="minorHAnsi" w:eastAsiaTheme="minorEastAsia" w:hAnsiTheme="minorHAnsi" w:cstheme="minorBidi"/>
          <w:bCs w:val="0"/>
          <w:sz w:val="22"/>
          <w:szCs w:val="22"/>
        </w:rPr>
      </w:pPr>
      <w:hyperlink w:anchor="_Toc55692447" w:history="1">
        <w:r w:rsidR="00E240CD" w:rsidRPr="00300341">
          <w:rPr>
            <w:rStyle w:val="Hyperlink"/>
          </w:rPr>
          <w:t>IV.  Analysis and Results</w:t>
        </w:r>
        <w:r w:rsidR="00E240CD">
          <w:rPr>
            <w:webHidden/>
          </w:rPr>
          <w:tab/>
        </w:r>
        <w:r w:rsidR="00E240CD">
          <w:rPr>
            <w:webHidden/>
          </w:rPr>
          <w:fldChar w:fldCharType="begin"/>
        </w:r>
        <w:r w:rsidR="00E240CD">
          <w:rPr>
            <w:webHidden/>
          </w:rPr>
          <w:instrText xml:space="preserve"> PAGEREF _Toc55692447 \h </w:instrText>
        </w:r>
        <w:r w:rsidR="00E240CD">
          <w:rPr>
            <w:webHidden/>
          </w:rPr>
        </w:r>
        <w:r w:rsidR="00E240CD">
          <w:rPr>
            <w:webHidden/>
          </w:rPr>
          <w:fldChar w:fldCharType="separate"/>
        </w:r>
        <w:r w:rsidR="00E240CD">
          <w:rPr>
            <w:webHidden/>
          </w:rPr>
          <w:t>34</w:t>
        </w:r>
        <w:r w:rsidR="00E240CD">
          <w:rPr>
            <w:webHidden/>
          </w:rPr>
          <w:fldChar w:fldCharType="end"/>
        </w:r>
      </w:hyperlink>
    </w:p>
    <w:p w14:paraId="39C602E6" w14:textId="5781670C" w:rsidR="00E240CD" w:rsidRDefault="00605DC0">
      <w:pPr>
        <w:pStyle w:val="TOC2"/>
        <w:rPr>
          <w:rFonts w:asciiTheme="minorHAnsi" w:eastAsiaTheme="minorEastAsia" w:hAnsiTheme="minorHAnsi" w:cstheme="minorBidi"/>
          <w:sz w:val="22"/>
          <w:szCs w:val="22"/>
        </w:rPr>
      </w:pPr>
      <w:hyperlink w:anchor="_Toc55692448" w:history="1">
        <w:r w:rsidR="00E240CD" w:rsidRPr="00300341">
          <w:rPr>
            <w:rStyle w:val="Hyperlink"/>
          </w:rPr>
          <w:t>Chapter Overview</w:t>
        </w:r>
        <w:r w:rsidR="00E240CD">
          <w:rPr>
            <w:webHidden/>
          </w:rPr>
          <w:tab/>
        </w:r>
        <w:r w:rsidR="00E240CD">
          <w:rPr>
            <w:webHidden/>
          </w:rPr>
          <w:fldChar w:fldCharType="begin"/>
        </w:r>
        <w:r w:rsidR="00E240CD">
          <w:rPr>
            <w:webHidden/>
          </w:rPr>
          <w:instrText xml:space="preserve"> PAGEREF _Toc55692448 \h </w:instrText>
        </w:r>
        <w:r w:rsidR="00E240CD">
          <w:rPr>
            <w:webHidden/>
          </w:rPr>
        </w:r>
        <w:r w:rsidR="00E240CD">
          <w:rPr>
            <w:webHidden/>
          </w:rPr>
          <w:fldChar w:fldCharType="separate"/>
        </w:r>
        <w:r w:rsidR="00E240CD">
          <w:rPr>
            <w:webHidden/>
          </w:rPr>
          <w:t>34</w:t>
        </w:r>
        <w:r w:rsidR="00E240CD">
          <w:rPr>
            <w:webHidden/>
          </w:rPr>
          <w:fldChar w:fldCharType="end"/>
        </w:r>
      </w:hyperlink>
    </w:p>
    <w:p w14:paraId="7C6A10C9" w14:textId="4AB99DC5" w:rsidR="00E240CD" w:rsidRDefault="00605DC0">
      <w:pPr>
        <w:pStyle w:val="TOC2"/>
        <w:rPr>
          <w:rFonts w:asciiTheme="minorHAnsi" w:eastAsiaTheme="minorEastAsia" w:hAnsiTheme="minorHAnsi" w:cstheme="minorBidi"/>
          <w:sz w:val="22"/>
          <w:szCs w:val="22"/>
        </w:rPr>
      </w:pPr>
      <w:hyperlink w:anchor="_Toc55692449" w:history="1">
        <w:r w:rsidR="00E240CD" w:rsidRPr="00300341">
          <w:rPr>
            <w:rStyle w:val="Hyperlink"/>
          </w:rPr>
          <w:t>Results of Simulation Scenarios</w:t>
        </w:r>
        <w:r w:rsidR="00E240CD">
          <w:rPr>
            <w:webHidden/>
          </w:rPr>
          <w:tab/>
        </w:r>
        <w:r w:rsidR="00E240CD">
          <w:rPr>
            <w:webHidden/>
          </w:rPr>
          <w:fldChar w:fldCharType="begin"/>
        </w:r>
        <w:r w:rsidR="00E240CD">
          <w:rPr>
            <w:webHidden/>
          </w:rPr>
          <w:instrText xml:space="preserve"> PAGEREF _Toc55692449 \h </w:instrText>
        </w:r>
        <w:r w:rsidR="00E240CD">
          <w:rPr>
            <w:webHidden/>
          </w:rPr>
        </w:r>
        <w:r w:rsidR="00E240CD">
          <w:rPr>
            <w:webHidden/>
          </w:rPr>
          <w:fldChar w:fldCharType="separate"/>
        </w:r>
        <w:r w:rsidR="00E240CD">
          <w:rPr>
            <w:webHidden/>
          </w:rPr>
          <w:t>34</w:t>
        </w:r>
        <w:r w:rsidR="00E240CD">
          <w:rPr>
            <w:webHidden/>
          </w:rPr>
          <w:fldChar w:fldCharType="end"/>
        </w:r>
      </w:hyperlink>
    </w:p>
    <w:p w14:paraId="0C12EA0E" w14:textId="38F9DD40" w:rsidR="00E240CD" w:rsidRDefault="00605DC0">
      <w:pPr>
        <w:pStyle w:val="TOC2"/>
        <w:rPr>
          <w:rFonts w:asciiTheme="minorHAnsi" w:eastAsiaTheme="minorEastAsia" w:hAnsiTheme="minorHAnsi" w:cstheme="minorBidi"/>
          <w:sz w:val="22"/>
          <w:szCs w:val="22"/>
        </w:rPr>
      </w:pPr>
      <w:hyperlink w:anchor="_Toc55692450" w:history="1">
        <w:r w:rsidR="00E240CD" w:rsidRPr="00300341">
          <w:rPr>
            <w:rStyle w:val="Hyperlink"/>
          </w:rPr>
          <w:t>Investigative Questions Answered</w:t>
        </w:r>
        <w:r w:rsidR="00E240CD">
          <w:rPr>
            <w:webHidden/>
          </w:rPr>
          <w:tab/>
        </w:r>
        <w:r w:rsidR="00E240CD">
          <w:rPr>
            <w:webHidden/>
          </w:rPr>
          <w:fldChar w:fldCharType="begin"/>
        </w:r>
        <w:r w:rsidR="00E240CD">
          <w:rPr>
            <w:webHidden/>
          </w:rPr>
          <w:instrText xml:space="preserve"> PAGEREF _Toc55692450 \h </w:instrText>
        </w:r>
        <w:r w:rsidR="00E240CD">
          <w:rPr>
            <w:webHidden/>
          </w:rPr>
        </w:r>
        <w:r w:rsidR="00E240CD">
          <w:rPr>
            <w:webHidden/>
          </w:rPr>
          <w:fldChar w:fldCharType="separate"/>
        </w:r>
        <w:r w:rsidR="00E240CD">
          <w:rPr>
            <w:webHidden/>
          </w:rPr>
          <w:t>34</w:t>
        </w:r>
        <w:r w:rsidR="00E240CD">
          <w:rPr>
            <w:webHidden/>
          </w:rPr>
          <w:fldChar w:fldCharType="end"/>
        </w:r>
      </w:hyperlink>
    </w:p>
    <w:p w14:paraId="4CA9D874" w14:textId="400B2F73" w:rsidR="00E240CD" w:rsidRDefault="00605DC0">
      <w:pPr>
        <w:pStyle w:val="TOC2"/>
        <w:rPr>
          <w:rFonts w:asciiTheme="minorHAnsi" w:eastAsiaTheme="minorEastAsia" w:hAnsiTheme="minorHAnsi" w:cstheme="minorBidi"/>
          <w:sz w:val="22"/>
          <w:szCs w:val="22"/>
        </w:rPr>
      </w:pPr>
      <w:hyperlink w:anchor="_Toc55692451" w:history="1">
        <w:r w:rsidR="00E240CD" w:rsidRPr="00300341">
          <w:rPr>
            <w:rStyle w:val="Hyperlink"/>
          </w:rPr>
          <w:t>Summary</w:t>
        </w:r>
        <w:r w:rsidR="00E240CD">
          <w:rPr>
            <w:webHidden/>
          </w:rPr>
          <w:tab/>
        </w:r>
        <w:r w:rsidR="00E240CD">
          <w:rPr>
            <w:webHidden/>
          </w:rPr>
          <w:fldChar w:fldCharType="begin"/>
        </w:r>
        <w:r w:rsidR="00E240CD">
          <w:rPr>
            <w:webHidden/>
          </w:rPr>
          <w:instrText xml:space="preserve"> PAGEREF _Toc55692451 \h </w:instrText>
        </w:r>
        <w:r w:rsidR="00E240CD">
          <w:rPr>
            <w:webHidden/>
          </w:rPr>
        </w:r>
        <w:r w:rsidR="00E240CD">
          <w:rPr>
            <w:webHidden/>
          </w:rPr>
          <w:fldChar w:fldCharType="separate"/>
        </w:r>
        <w:r w:rsidR="00E240CD">
          <w:rPr>
            <w:webHidden/>
          </w:rPr>
          <w:t>35</w:t>
        </w:r>
        <w:r w:rsidR="00E240CD">
          <w:rPr>
            <w:webHidden/>
          </w:rPr>
          <w:fldChar w:fldCharType="end"/>
        </w:r>
      </w:hyperlink>
    </w:p>
    <w:p w14:paraId="2AE1AAEA" w14:textId="42D86F25" w:rsidR="00E240CD" w:rsidRDefault="00605DC0">
      <w:pPr>
        <w:pStyle w:val="TOC1"/>
        <w:rPr>
          <w:rFonts w:asciiTheme="minorHAnsi" w:eastAsiaTheme="minorEastAsia" w:hAnsiTheme="minorHAnsi" w:cstheme="minorBidi"/>
          <w:bCs w:val="0"/>
          <w:sz w:val="22"/>
          <w:szCs w:val="22"/>
        </w:rPr>
      </w:pPr>
      <w:hyperlink w:anchor="_Toc55692452" w:history="1">
        <w:r w:rsidR="00E240CD" w:rsidRPr="00300341">
          <w:rPr>
            <w:rStyle w:val="Hyperlink"/>
          </w:rPr>
          <w:t>V.  Conclusions and Recommendations</w:t>
        </w:r>
        <w:r w:rsidR="00E240CD">
          <w:rPr>
            <w:webHidden/>
          </w:rPr>
          <w:tab/>
        </w:r>
        <w:r w:rsidR="00E240CD">
          <w:rPr>
            <w:webHidden/>
          </w:rPr>
          <w:fldChar w:fldCharType="begin"/>
        </w:r>
        <w:r w:rsidR="00E240CD">
          <w:rPr>
            <w:webHidden/>
          </w:rPr>
          <w:instrText xml:space="preserve"> PAGEREF _Toc55692452 \h </w:instrText>
        </w:r>
        <w:r w:rsidR="00E240CD">
          <w:rPr>
            <w:webHidden/>
          </w:rPr>
        </w:r>
        <w:r w:rsidR="00E240CD">
          <w:rPr>
            <w:webHidden/>
          </w:rPr>
          <w:fldChar w:fldCharType="separate"/>
        </w:r>
        <w:r w:rsidR="00E240CD">
          <w:rPr>
            <w:webHidden/>
          </w:rPr>
          <w:t>35</w:t>
        </w:r>
        <w:r w:rsidR="00E240CD">
          <w:rPr>
            <w:webHidden/>
          </w:rPr>
          <w:fldChar w:fldCharType="end"/>
        </w:r>
      </w:hyperlink>
    </w:p>
    <w:p w14:paraId="2E66A581" w14:textId="21F0D1AA" w:rsidR="00E240CD" w:rsidRDefault="00605DC0">
      <w:pPr>
        <w:pStyle w:val="TOC2"/>
        <w:rPr>
          <w:rFonts w:asciiTheme="minorHAnsi" w:eastAsiaTheme="minorEastAsia" w:hAnsiTheme="minorHAnsi" w:cstheme="minorBidi"/>
          <w:sz w:val="22"/>
          <w:szCs w:val="22"/>
        </w:rPr>
      </w:pPr>
      <w:hyperlink w:anchor="_Toc55692453" w:history="1">
        <w:r w:rsidR="00E240CD" w:rsidRPr="00300341">
          <w:rPr>
            <w:rStyle w:val="Hyperlink"/>
          </w:rPr>
          <w:t>Chapter Overview</w:t>
        </w:r>
        <w:r w:rsidR="00E240CD">
          <w:rPr>
            <w:webHidden/>
          </w:rPr>
          <w:tab/>
        </w:r>
        <w:r w:rsidR="00E240CD">
          <w:rPr>
            <w:webHidden/>
          </w:rPr>
          <w:fldChar w:fldCharType="begin"/>
        </w:r>
        <w:r w:rsidR="00E240CD">
          <w:rPr>
            <w:webHidden/>
          </w:rPr>
          <w:instrText xml:space="preserve"> PAGEREF _Toc55692453 \h </w:instrText>
        </w:r>
        <w:r w:rsidR="00E240CD">
          <w:rPr>
            <w:webHidden/>
          </w:rPr>
        </w:r>
        <w:r w:rsidR="00E240CD">
          <w:rPr>
            <w:webHidden/>
          </w:rPr>
          <w:fldChar w:fldCharType="separate"/>
        </w:r>
        <w:r w:rsidR="00E240CD">
          <w:rPr>
            <w:webHidden/>
          </w:rPr>
          <w:t>35</w:t>
        </w:r>
        <w:r w:rsidR="00E240CD">
          <w:rPr>
            <w:webHidden/>
          </w:rPr>
          <w:fldChar w:fldCharType="end"/>
        </w:r>
      </w:hyperlink>
    </w:p>
    <w:p w14:paraId="32E81F2E" w14:textId="49AD6A97" w:rsidR="00E240CD" w:rsidRDefault="00605DC0">
      <w:pPr>
        <w:pStyle w:val="TOC2"/>
        <w:rPr>
          <w:rFonts w:asciiTheme="minorHAnsi" w:eastAsiaTheme="minorEastAsia" w:hAnsiTheme="minorHAnsi" w:cstheme="minorBidi"/>
          <w:sz w:val="22"/>
          <w:szCs w:val="22"/>
        </w:rPr>
      </w:pPr>
      <w:hyperlink w:anchor="_Toc55692454" w:history="1">
        <w:r w:rsidR="00E240CD" w:rsidRPr="00300341">
          <w:rPr>
            <w:rStyle w:val="Hyperlink"/>
          </w:rPr>
          <w:t>Conclusions of Research</w:t>
        </w:r>
        <w:r w:rsidR="00E240CD">
          <w:rPr>
            <w:webHidden/>
          </w:rPr>
          <w:tab/>
        </w:r>
        <w:r w:rsidR="00E240CD">
          <w:rPr>
            <w:webHidden/>
          </w:rPr>
          <w:fldChar w:fldCharType="begin"/>
        </w:r>
        <w:r w:rsidR="00E240CD">
          <w:rPr>
            <w:webHidden/>
          </w:rPr>
          <w:instrText xml:space="preserve"> PAGEREF _Toc55692454 \h </w:instrText>
        </w:r>
        <w:r w:rsidR="00E240CD">
          <w:rPr>
            <w:webHidden/>
          </w:rPr>
        </w:r>
        <w:r w:rsidR="00E240CD">
          <w:rPr>
            <w:webHidden/>
          </w:rPr>
          <w:fldChar w:fldCharType="separate"/>
        </w:r>
        <w:r w:rsidR="00E240CD">
          <w:rPr>
            <w:webHidden/>
          </w:rPr>
          <w:t>35</w:t>
        </w:r>
        <w:r w:rsidR="00E240CD">
          <w:rPr>
            <w:webHidden/>
          </w:rPr>
          <w:fldChar w:fldCharType="end"/>
        </w:r>
      </w:hyperlink>
    </w:p>
    <w:p w14:paraId="0E00EEF9" w14:textId="7FB9C801" w:rsidR="00E240CD" w:rsidRDefault="00605DC0">
      <w:pPr>
        <w:pStyle w:val="TOC2"/>
        <w:rPr>
          <w:rFonts w:asciiTheme="minorHAnsi" w:eastAsiaTheme="minorEastAsia" w:hAnsiTheme="minorHAnsi" w:cstheme="minorBidi"/>
          <w:sz w:val="22"/>
          <w:szCs w:val="22"/>
        </w:rPr>
      </w:pPr>
      <w:hyperlink w:anchor="_Toc55692455" w:history="1">
        <w:r w:rsidR="00E240CD" w:rsidRPr="00300341">
          <w:rPr>
            <w:rStyle w:val="Hyperlink"/>
          </w:rPr>
          <w:t>Significance of Research</w:t>
        </w:r>
        <w:r w:rsidR="00E240CD">
          <w:rPr>
            <w:webHidden/>
          </w:rPr>
          <w:tab/>
        </w:r>
        <w:r w:rsidR="00E240CD">
          <w:rPr>
            <w:webHidden/>
          </w:rPr>
          <w:fldChar w:fldCharType="begin"/>
        </w:r>
        <w:r w:rsidR="00E240CD">
          <w:rPr>
            <w:webHidden/>
          </w:rPr>
          <w:instrText xml:space="preserve"> PAGEREF _Toc55692455 \h </w:instrText>
        </w:r>
        <w:r w:rsidR="00E240CD">
          <w:rPr>
            <w:webHidden/>
          </w:rPr>
        </w:r>
        <w:r w:rsidR="00E240CD">
          <w:rPr>
            <w:webHidden/>
          </w:rPr>
          <w:fldChar w:fldCharType="separate"/>
        </w:r>
        <w:r w:rsidR="00E240CD">
          <w:rPr>
            <w:webHidden/>
          </w:rPr>
          <w:t>35</w:t>
        </w:r>
        <w:r w:rsidR="00E240CD">
          <w:rPr>
            <w:webHidden/>
          </w:rPr>
          <w:fldChar w:fldCharType="end"/>
        </w:r>
      </w:hyperlink>
    </w:p>
    <w:p w14:paraId="54DC6FF7" w14:textId="10C4CE63" w:rsidR="00E240CD" w:rsidRDefault="00605DC0">
      <w:pPr>
        <w:pStyle w:val="TOC2"/>
        <w:rPr>
          <w:rFonts w:asciiTheme="minorHAnsi" w:eastAsiaTheme="minorEastAsia" w:hAnsiTheme="minorHAnsi" w:cstheme="minorBidi"/>
          <w:sz w:val="22"/>
          <w:szCs w:val="22"/>
        </w:rPr>
      </w:pPr>
      <w:hyperlink w:anchor="_Toc55692456" w:history="1">
        <w:r w:rsidR="00E240CD" w:rsidRPr="00300341">
          <w:rPr>
            <w:rStyle w:val="Hyperlink"/>
          </w:rPr>
          <w:t>Recommendations for Action</w:t>
        </w:r>
        <w:r w:rsidR="00E240CD">
          <w:rPr>
            <w:webHidden/>
          </w:rPr>
          <w:tab/>
        </w:r>
        <w:r w:rsidR="00E240CD">
          <w:rPr>
            <w:webHidden/>
          </w:rPr>
          <w:fldChar w:fldCharType="begin"/>
        </w:r>
        <w:r w:rsidR="00E240CD">
          <w:rPr>
            <w:webHidden/>
          </w:rPr>
          <w:instrText xml:space="preserve"> PAGEREF _Toc55692456 \h </w:instrText>
        </w:r>
        <w:r w:rsidR="00E240CD">
          <w:rPr>
            <w:webHidden/>
          </w:rPr>
        </w:r>
        <w:r w:rsidR="00E240CD">
          <w:rPr>
            <w:webHidden/>
          </w:rPr>
          <w:fldChar w:fldCharType="separate"/>
        </w:r>
        <w:r w:rsidR="00E240CD">
          <w:rPr>
            <w:webHidden/>
          </w:rPr>
          <w:t>35</w:t>
        </w:r>
        <w:r w:rsidR="00E240CD">
          <w:rPr>
            <w:webHidden/>
          </w:rPr>
          <w:fldChar w:fldCharType="end"/>
        </w:r>
      </w:hyperlink>
    </w:p>
    <w:p w14:paraId="27C048B3" w14:textId="5ED837CC" w:rsidR="00E240CD" w:rsidRDefault="00605DC0">
      <w:pPr>
        <w:pStyle w:val="TOC2"/>
        <w:rPr>
          <w:rFonts w:asciiTheme="minorHAnsi" w:eastAsiaTheme="minorEastAsia" w:hAnsiTheme="minorHAnsi" w:cstheme="minorBidi"/>
          <w:sz w:val="22"/>
          <w:szCs w:val="22"/>
        </w:rPr>
      </w:pPr>
      <w:hyperlink w:anchor="_Toc55692457" w:history="1">
        <w:r w:rsidR="00E240CD" w:rsidRPr="00300341">
          <w:rPr>
            <w:rStyle w:val="Hyperlink"/>
          </w:rPr>
          <w:t>Recommendations for Future Research</w:t>
        </w:r>
        <w:r w:rsidR="00E240CD">
          <w:rPr>
            <w:webHidden/>
          </w:rPr>
          <w:tab/>
        </w:r>
        <w:r w:rsidR="00E240CD">
          <w:rPr>
            <w:webHidden/>
          </w:rPr>
          <w:fldChar w:fldCharType="begin"/>
        </w:r>
        <w:r w:rsidR="00E240CD">
          <w:rPr>
            <w:webHidden/>
          </w:rPr>
          <w:instrText xml:space="preserve"> PAGEREF _Toc55692457 \h </w:instrText>
        </w:r>
        <w:r w:rsidR="00E240CD">
          <w:rPr>
            <w:webHidden/>
          </w:rPr>
        </w:r>
        <w:r w:rsidR="00E240CD">
          <w:rPr>
            <w:webHidden/>
          </w:rPr>
          <w:fldChar w:fldCharType="separate"/>
        </w:r>
        <w:r w:rsidR="00E240CD">
          <w:rPr>
            <w:webHidden/>
          </w:rPr>
          <w:t>35</w:t>
        </w:r>
        <w:r w:rsidR="00E240CD">
          <w:rPr>
            <w:webHidden/>
          </w:rPr>
          <w:fldChar w:fldCharType="end"/>
        </w:r>
      </w:hyperlink>
    </w:p>
    <w:p w14:paraId="16B1B912" w14:textId="4EE26221" w:rsidR="00E240CD" w:rsidRDefault="00605DC0">
      <w:pPr>
        <w:pStyle w:val="TOC2"/>
        <w:rPr>
          <w:rFonts w:asciiTheme="minorHAnsi" w:eastAsiaTheme="minorEastAsia" w:hAnsiTheme="minorHAnsi" w:cstheme="minorBidi"/>
          <w:sz w:val="22"/>
          <w:szCs w:val="22"/>
        </w:rPr>
      </w:pPr>
      <w:hyperlink w:anchor="_Toc55692458" w:history="1">
        <w:r w:rsidR="00E240CD" w:rsidRPr="00300341">
          <w:rPr>
            <w:rStyle w:val="Hyperlink"/>
          </w:rPr>
          <w:t>Summary</w:t>
        </w:r>
        <w:r w:rsidR="00E240CD">
          <w:rPr>
            <w:webHidden/>
          </w:rPr>
          <w:tab/>
        </w:r>
        <w:r w:rsidR="00E240CD">
          <w:rPr>
            <w:webHidden/>
          </w:rPr>
          <w:fldChar w:fldCharType="begin"/>
        </w:r>
        <w:r w:rsidR="00E240CD">
          <w:rPr>
            <w:webHidden/>
          </w:rPr>
          <w:instrText xml:space="preserve"> PAGEREF _Toc55692458 \h </w:instrText>
        </w:r>
        <w:r w:rsidR="00E240CD">
          <w:rPr>
            <w:webHidden/>
          </w:rPr>
        </w:r>
        <w:r w:rsidR="00E240CD">
          <w:rPr>
            <w:webHidden/>
          </w:rPr>
          <w:fldChar w:fldCharType="separate"/>
        </w:r>
        <w:r w:rsidR="00E240CD">
          <w:rPr>
            <w:webHidden/>
          </w:rPr>
          <w:t>35</w:t>
        </w:r>
        <w:r w:rsidR="00E240CD">
          <w:rPr>
            <w:webHidden/>
          </w:rPr>
          <w:fldChar w:fldCharType="end"/>
        </w:r>
      </w:hyperlink>
    </w:p>
    <w:p w14:paraId="3B15AA4D" w14:textId="10CDF25D" w:rsidR="00E240CD" w:rsidRDefault="00605DC0">
      <w:pPr>
        <w:pStyle w:val="TOC1"/>
        <w:rPr>
          <w:rFonts w:asciiTheme="minorHAnsi" w:eastAsiaTheme="minorEastAsia" w:hAnsiTheme="minorHAnsi" w:cstheme="minorBidi"/>
          <w:bCs w:val="0"/>
          <w:sz w:val="22"/>
          <w:szCs w:val="22"/>
        </w:rPr>
      </w:pPr>
      <w:hyperlink w:anchor="_Toc55692459" w:history="1">
        <w:r w:rsidR="00E240CD" w:rsidRPr="00300341">
          <w:rPr>
            <w:rStyle w:val="Hyperlink"/>
          </w:rPr>
          <w:t>Appendix: Configuring FlightGear as a Visual System</w:t>
        </w:r>
        <w:r w:rsidR="00E240CD">
          <w:rPr>
            <w:webHidden/>
          </w:rPr>
          <w:tab/>
        </w:r>
        <w:r w:rsidR="00E240CD">
          <w:rPr>
            <w:webHidden/>
          </w:rPr>
          <w:fldChar w:fldCharType="begin"/>
        </w:r>
        <w:r w:rsidR="00E240CD">
          <w:rPr>
            <w:webHidden/>
          </w:rPr>
          <w:instrText xml:space="preserve"> PAGEREF _Toc55692459 \h </w:instrText>
        </w:r>
        <w:r w:rsidR="00E240CD">
          <w:rPr>
            <w:webHidden/>
          </w:rPr>
        </w:r>
        <w:r w:rsidR="00E240CD">
          <w:rPr>
            <w:webHidden/>
          </w:rPr>
          <w:fldChar w:fldCharType="separate"/>
        </w:r>
        <w:r w:rsidR="00E240CD">
          <w:rPr>
            <w:webHidden/>
          </w:rPr>
          <w:t>36</w:t>
        </w:r>
        <w:r w:rsidR="00E240CD">
          <w:rPr>
            <w:webHidden/>
          </w:rPr>
          <w:fldChar w:fldCharType="end"/>
        </w:r>
      </w:hyperlink>
    </w:p>
    <w:p w14:paraId="49331FBE" w14:textId="6D02B8F0" w:rsidR="00E240CD" w:rsidRDefault="00605DC0">
      <w:pPr>
        <w:pStyle w:val="TOC1"/>
        <w:rPr>
          <w:rFonts w:asciiTheme="minorHAnsi" w:eastAsiaTheme="minorEastAsia" w:hAnsiTheme="minorHAnsi" w:cstheme="minorBidi"/>
          <w:bCs w:val="0"/>
          <w:sz w:val="22"/>
          <w:szCs w:val="22"/>
        </w:rPr>
      </w:pPr>
      <w:hyperlink w:anchor="_Toc55692460" w:history="1">
        <w:r w:rsidR="00E240CD" w:rsidRPr="00300341">
          <w:rPr>
            <w:rStyle w:val="Hyperlink"/>
          </w:rPr>
          <w:t>Bibliography</w:t>
        </w:r>
        <w:r w:rsidR="00E240CD">
          <w:rPr>
            <w:webHidden/>
          </w:rPr>
          <w:tab/>
        </w:r>
        <w:r w:rsidR="00E240CD">
          <w:rPr>
            <w:webHidden/>
          </w:rPr>
          <w:fldChar w:fldCharType="begin"/>
        </w:r>
        <w:r w:rsidR="00E240CD">
          <w:rPr>
            <w:webHidden/>
          </w:rPr>
          <w:instrText xml:space="preserve"> PAGEREF _Toc55692460 \h </w:instrText>
        </w:r>
        <w:r w:rsidR="00E240CD">
          <w:rPr>
            <w:webHidden/>
          </w:rPr>
        </w:r>
        <w:r w:rsidR="00E240CD">
          <w:rPr>
            <w:webHidden/>
          </w:rPr>
          <w:fldChar w:fldCharType="separate"/>
        </w:r>
        <w:r w:rsidR="00E240CD">
          <w:rPr>
            <w:webHidden/>
          </w:rPr>
          <w:t>39</w:t>
        </w:r>
        <w:r w:rsidR="00E240CD">
          <w:rPr>
            <w:webHidden/>
          </w:rPr>
          <w:fldChar w:fldCharType="end"/>
        </w:r>
      </w:hyperlink>
    </w:p>
    <w:p w14:paraId="182256F0" w14:textId="35F2D9A6" w:rsidR="006F3F05" w:rsidRDefault="00117019" w:rsidP="007F0961">
      <w:pPr>
        <w:pStyle w:val="TOC1"/>
        <w:rPr>
          <w:rStyle w:val="Hyperlink"/>
        </w:rPr>
      </w:pPr>
      <w:r w:rsidRPr="007F0961">
        <w:rPr>
          <w:rStyle w:val="Hyperlink"/>
        </w:rPr>
        <w:fldChar w:fldCharType="end"/>
      </w:r>
    </w:p>
    <w:p w14:paraId="53F5A7EA" w14:textId="228720E2" w:rsidR="008D778C" w:rsidRDefault="008D778C" w:rsidP="008D778C"/>
    <w:p w14:paraId="35053FF7" w14:textId="7CADC6DA" w:rsidR="008D778C" w:rsidRDefault="008D778C" w:rsidP="008D778C"/>
    <w:p w14:paraId="31B292A8" w14:textId="77855663" w:rsidR="008D778C" w:rsidRDefault="008D778C" w:rsidP="008D778C"/>
    <w:p w14:paraId="5150185D" w14:textId="1D69EC1C" w:rsidR="008D778C" w:rsidRDefault="008D778C" w:rsidP="008D778C"/>
    <w:p w14:paraId="0393ADB7" w14:textId="7E389F97" w:rsidR="008D778C" w:rsidRDefault="008D778C" w:rsidP="008D778C"/>
    <w:p w14:paraId="5D4F6C26" w14:textId="65298156" w:rsidR="008D778C" w:rsidRDefault="008D778C" w:rsidP="008D778C"/>
    <w:p w14:paraId="04539C68" w14:textId="066D9427" w:rsidR="008D778C" w:rsidRDefault="008D778C" w:rsidP="008D778C"/>
    <w:p w14:paraId="71F64294" w14:textId="00E4D9EA" w:rsidR="008D778C" w:rsidRDefault="008D778C" w:rsidP="008D778C"/>
    <w:p w14:paraId="66888B78" w14:textId="625C7588" w:rsidR="001747B2" w:rsidRDefault="001747B2" w:rsidP="001747B2">
      <w:pPr>
        <w:pStyle w:val="Heading1"/>
      </w:pPr>
      <w:bookmarkStart w:id="25" w:name="_Toc55692428"/>
      <w:r>
        <w:t>List of Figures</w:t>
      </w:r>
      <w:bookmarkEnd w:id="25"/>
    </w:p>
    <w:p w14:paraId="3CE6E5DD" w14:textId="1018D903" w:rsidR="00C5665F" w:rsidRDefault="008D778C">
      <w:pPr>
        <w:pStyle w:val="TableofFigures"/>
        <w:tabs>
          <w:tab w:val="right" w:leader="dot" w:pos="863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52493286" w:history="1">
        <w:r w:rsidR="00C5665F" w:rsidRPr="00BC053D">
          <w:rPr>
            <w:rStyle w:val="Hyperlink"/>
            <w:noProof/>
          </w:rPr>
          <w:t>Figure 1: Forces Visualized</w:t>
        </w:r>
        <w:r w:rsidR="00C5665F">
          <w:rPr>
            <w:noProof/>
            <w:webHidden/>
          </w:rPr>
          <w:tab/>
        </w:r>
        <w:r w:rsidR="00C5665F">
          <w:rPr>
            <w:noProof/>
            <w:webHidden/>
          </w:rPr>
          <w:fldChar w:fldCharType="begin"/>
        </w:r>
        <w:r w:rsidR="00C5665F">
          <w:rPr>
            <w:noProof/>
            <w:webHidden/>
          </w:rPr>
          <w:instrText xml:space="preserve"> PAGEREF _Toc52493286 \h </w:instrText>
        </w:r>
        <w:r w:rsidR="00C5665F">
          <w:rPr>
            <w:noProof/>
            <w:webHidden/>
          </w:rPr>
        </w:r>
        <w:r w:rsidR="00C5665F">
          <w:rPr>
            <w:noProof/>
            <w:webHidden/>
          </w:rPr>
          <w:fldChar w:fldCharType="separate"/>
        </w:r>
        <w:r w:rsidR="00C5665F">
          <w:rPr>
            <w:noProof/>
            <w:webHidden/>
          </w:rPr>
          <w:t>13</w:t>
        </w:r>
        <w:r w:rsidR="00C5665F">
          <w:rPr>
            <w:noProof/>
            <w:webHidden/>
          </w:rPr>
          <w:fldChar w:fldCharType="end"/>
        </w:r>
      </w:hyperlink>
    </w:p>
    <w:p w14:paraId="010D28E7" w14:textId="3A1D0EE2" w:rsidR="00C5665F" w:rsidRDefault="00605DC0">
      <w:pPr>
        <w:pStyle w:val="TableofFigures"/>
        <w:tabs>
          <w:tab w:val="right" w:leader="dot" w:pos="8630"/>
        </w:tabs>
        <w:rPr>
          <w:rFonts w:asciiTheme="minorHAnsi" w:eastAsiaTheme="minorEastAsia" w:hAnsiTheme="minorHAnsi" w:cstheme="minorBidi"/>
          <w:noProof/>
          <w:sz w:val="22"/>
          <w:szCs w:val="22"/>
        </w:rPr>
      </w:pPr>
      <w:hyperlink w:anchor="_Toc52493287" w:history="1">
        <w:r w:rsidR="00C5665F" w:rsidRPr="00BC053D">
          <w:rPr>
            <w:rStyle w:val="Hyperlink"/>
            <w:noProof/>
          </w:rPr>
          <w:t>Figure 2: Airplane Components</w:t>
        </w:r>
        <w:r w:rsidR="00C5665F">
          <w:rPr>
            <w:noProof/>
            <w:webHidden/>
          </w:rPr>
          <w:tab/>
        </w:r>
        <w:r w:rsidR="00C5665F">
          <w:rPr>
            <w:noProof/>
            <w:webHidden/>
          </w:rPr>
          <w:fldChar w:fldCharType="begin"/>
        </w:r>
        <w:r w:rsidR="00C5665F">
          <w:rPr>
            <w:noProof/>
            <w:webHidden/>
          </w:rPr>
          <w:instrText xml:space="preserve"> PAGEREF _Toc52493287 \h </w:instrText>
        </w:r>
        <w:r w:rsidR="00C5665F">
          <w:rPr>
            <w:noProof/>
            <w:webHidden/>
          </w:rPr>
        </w:r>
        <w:r w:rsidR="00C5665F">
          <w:rPr>
            <w:noProof/>
            <w:webHidden/>
          </w:rPr>
          <w:fldChar w:fldCharType="separate"/>
        </w:r>
        <w:r w:rsidR="00C5665F">
          <w:rPr>
            <w:noProof/>
            <w:webHidden/>
          </w:rPr>
          <w:t>14</w:t>
        </w:r>
        <w:r w:rsidR="00C5665F">
          <w:rPr>
            <w:noProof/>
            <w:webHidden/>
          </w:rPr>
          <w:fldChar w:fldCharType="end"/>
        </w:r>
      </w:hyperlink>
    </w:p>
    <w:p w14:paraId="70E6E2AF" w14:textId="3B45D95E" w:rsidR="00C5665F" w:rsidRDefault="00605DC0">
      <w:pPr>
        <w:pStyle w:val="TableofFigures"/>
        <w:tabs>
          <w:tab w:val="right" w:leader="dot" w:pos="8630"/>
        </w:tabs>
        <w:rPr>
          <w:rFonts w:asciiTheme="minorHAnsi" w:eastAsiaTheme="minorEastAsia" w:hAnsiTheme="minorHAnsi" w:cstheme="minorBidi"/>
          <w:noProof/>
          <w:sz w:val="22"/>
          <w:szCs w:val="22"/>
        </w:rPr>
      </w:pPr>
      <w:hyperlink w:anchor="_Toc52493288" w:history="1">
        <w:r w:rsidR="00C5665F" w:rsidRPr="00BC053D">
          <w:rPr>
            <w:rStyle w:val="Hyperlink"/>
            <w:noProof/>
          </w:rPr>
          <w:t>Figure 3: Airfoil Cross-section</w:t>
        </w:r>
        <w:r w:rsidR="00C5665F">
          <w:rPr>
            <w:noProof/>
            <w:webHidden/>
          </w:rPr>
          <w:tab/>
        </w:r>
        <w:r w:rsidR="00C5665F">
          <w:rPr>
            <w:noProof/>
            <w:webHidden/>
          </w:rPr>
          <w:fldChar w:fldCharType="begin"/>
        </w:r>
        <w:r w:rsidR="00C5665F">
          <w:rPr>
            <w:noProof/>
            <w:webHidden/>
          </w:rPr>
          <w:instrText xml:space="preserve"> PAGEREF _Toc52493288 \h </w:instrText>
        </w:r>
        <w:r w:rsidR="00C5665F">
          <w:rPr>
            <w:noProof/>
            <w:webHidden/>
          </w:rPr>
        </w:r>
        <w:r w:rsidR="00C5665F">
          <w:rPr>
            <w:noProof/>
            <w:webHidden/>
          </w:rPr>
          <w:fldChar w:fldCharType="separate"/>
        </w:r>
        <w:r w:rsidR="00C5665F">
          <w:rPr>
            <w:noProof/>
            <w:webHidden/>
          </w:rPr>
          <w:t>15</w:t>
        </w:r>
        <w:r w:rsidR="00C5665F">
          <w:rPr>
            <w:noProof/>
            <w:webHidden/>
          </w:rPr>
          <w:fldChar w:fldCharType="end"/>
        </w:r>
      </w:hyperlink>
    </w:p>
    <w:p w14:paraId="64933953" w14:textId="5AF46849" w:rsidR="00C5665F" w:rsidRDefault="00605DC0">
      <w:pPr>
        <w:pStyle w:val="TableofFigures"/>
        <w:tabs>
          <w:tab w:val="right" w:leader="dot" w:pos="8630"/>
        </w:tabs>
        <w:rPr>
          <w:rFonts w:asciiTheme="minorHAnsi" w:eastAsiaTheme="minorEastAsia" w:hAnsiTheme="minorHAnsi" w:cstheme="minorBidi"/>
          <w:noProof/>
          <w:sz w:val="22"/>
          <w:szCs w:val="22"/>
        </w:rPr>
      </w:pPr>
      <w:hyperlink w:anchor="_Toc52493289" w:history="1">
        <w:r w:rsidR="00C5665F" w:rsidRPr="00BC053D">
          <w:rPr>
            <w:rStyle w:val="Hyperlink"/>
            <w:noProof/>
          </w:rPr>
          <w:t>Figure 4: Airplane Axes of Rotation</w:t>
        </w:r>
        <w:r w:rsidR="00C5665F">
          <w:rPr>
            <w:noProof/>
            <w:webHidden/>
          </w:rPr>
          <w:tab/>
        </w:r>
        <w:r w:rsidR="00C5665F">
          <w:rPr>
            <w:noProof/>
            <w:webHidden/>
          </w:rPr>
          <w:fldChar w:fldCharType="begin"/>
        </w:r>
        <w:r w:rsidR="00C5665F">
          <w:rPr>
            <w:noProof/>
            <w:webHidden/>
          </w:rPr>
          <w:instrText xml:space="preserve"> PAGEREF _Toc52493289 \h </w:instrText>
        </w:r>
        <w:r w:rsidR="00C5665F">
          <w:rPr>
            <w:noProof/>
            <w:webHidden/>
          </w:rPr>
        </w:r>
        <w:r w:rsidR="00C5665F">
          <w:rPr>
            <w:noProof/>
            <w:webHidden/>
          </w:rPr>
          <w:fldChar w:fldCharType="separate"/>
        </w:r>
        <w:r w:rsidR="00C5665F">
          <w:rPr>
            <w:noProof/>
            <w:webHidden/>
          </w:rPr>
          <w:t>16</w:t>
        </w:r>
        <w:r w:rsidR="00C5665F">
          <w:rPr>
            <w:noProof/>
            <w:webHidden/>
          </w:rPr>
          <w:fldChar w:fldCharType="end"/>
        </w:r>
      </w:hyperlink>
    </w:p>
    <w:p w14:paraId="7F0B2427" w14:textId="7A0E605F" w:rsidR="00C5665F" w:rsidRDefault="00605DC0">
      <w:pPr>
        <w:pStyle w:val="TableofFigures"/>
        <w:tabs>
          <w:tab w:val="right" w:leader="dot" w:pos="8630"/>
        </w:tabs>
        <w:rPr>
          <w:rFonts w:asciiTheme="minorHAnsi" w:eastAsiaTheme="minorEastAsia" w:hAnsiTheme="minorHAnsi" w:cstheme="minorBidi"/>
          <w:noProof/>
          <w:sz w:val="22"/>
          <w:szCs w:val="22"/>
        </w:rPr>
      </w:pPr>
      <w:hyperlink w:anchor="_Toc52493290" w:history="1">
        <w:r w:rsidR="00C5665F" w:rsidRPr="00BC053D">
          <w:rPr>
            <w:rStyle w:val="Hyperlink"/>
            <w:noProof/>
          </w:rPr>
          <w:t>Figure 5: ECEF Coordinates Visualized</w:t>
        </w:r>
        <w:r w:rsidR="00C5665F">
          <w:rPr>
            <w:noProof/>
            <w:webHidden/>
          </w:rPr>
          <w:tab/>
        </w:r>
        <w:r w:rsidR="00C5665F">
          <w:rPr>
            <w:noProof/>
            <w:webHidden/>
          </w:rPr>
          <w:fldChar w:fldCharType="begin"/>
        </w:r>
        <w:r w:rsidR="00C5665F">
          <w:rPr>
            <w:noProof/>
            <w:webHidden/>
          </w:rPr>
          <w:instrText xml:space="preserve"> PAGEREF _Toc52493290 \h </w:instrText>
        </w:r>
        <w:r w:rsidR="00C5665F">
          <w:rPr>
            <w:noProof/>
            <w:webHidden/>
          </w:rPr>
        </w:r>
        <w:r w:rsidR="00C5665F">
          <w:rPr>
            <w:noProof/>
            <w:webHidden/>
          </w:rPr>
          <w:fldChar w:fldCharType="separate"/>
        </w:r>
        <w:r w:rsidR="00C5665F">
          <w:rPr>
            <w:noProof/>
            <w:webHidden/>
          </w:rPr>
          <w:t>17</w:t>
        </w:r>
        <w:r w:rsidR="00C5665F">
          <w:rPr>
            <w:noProof/>
            <w:webHidden/>
          </w:rPr>
          <w:fldChar w:fldCharType="end"/>
        </w:r>
      </w:hyperlink>
    </w:p>
    <w:p w14:paraId="6976E7CC" w14:textId="5617F40F" w:rsidR="00C5665F" w:rsidRDefault="00605DC0">
      <w:pPr>
        <w:pStyle w:val="TableofFigures"/>
        <w:tabs>
          <w:tab w:val="right" w:leader="dot" w:pos="8630"/>
        </w:tabs>
        <w:rPr>
          <w:rFonts w:asciiTheme="minorHAnsi" w:eastAsiaTheme="minorEastAsia" w:hAnsiTheme="minorHAnsi" w:cstheme="minorBidi"/>
          <w:noProof/>
          <w:sz w:val="22"/>
          <w:szCs w:val="22"/>
        </w:rPr>
      </w:pPr>
      <w:hyperlink w:anchor="_Toc52493291" w:history="1">
        <w:r w:rsidR="00C5665F" w:rsidRPr="00BC053D">
          <w:rPr>
            <w:rStyle w:val="Hyperlink"/>
            <w:noProof/>
          </w:rPr>
          <w:t>Figure 6: Lift Coefficient vs Angle of Attack</w:t>
        </w:r>
        <w:r w:rsidR="00C5665F">
          <w:rPr>
            <w:noProof/>
            <w:webHidden/>
          </w:rPr>
          <w:tab/>
        </w:r>
        <w:r w:rsidR="00C5665F">
          <w:rPr>
            <w:noProof/>
            <w:webHidden/>
          </w:rPr>
          <w:fldChar w:fldCharType="begin"/>
        </w:r>
        <w:r w:rsidR="00C5665F">
          <w:rPr>
            <w:noProof/>
            <w:webHidden/>
          </w:rPr>
          <w:instrText xml:space="preserve"> PAGEREF _Toc52493291 \h </w:instrText>
        </w:r>
        <w:r w:rsidR="00C5665F">
          <w:rPr>
            <w:noProof/>
            <w:webHidden/>
          </w:rPr>
        </w:r>
        <w:r w:rsidR="00C5665F">
          <w:rPr>
            <w:noProof/>
            <w:webHidden/>
          </w:rPr>
          <w:fldChar w:fldCharType="separate"/>
        </w:r>
        <w:r w:rsidR="00C5665F">
          <w:rPr>
            <w:noProof/>
            <w:webHidden/>
          </w:rPr>
          <w:t>19</w:t>
        </w:r>
        <w:r w:rsidR="00C5665F">
          <w:rPr>
            <w:noProof/>
            <w:webHidden/>
          </w:rPr>
          <w:fldChar w:fldCharType="end"/>
        </w:r>
      </w:hyperlink>
    </w:p>
    <w:p w14:paraId="11A7723A" w14:textId="46454844" w:rsidR="00C5665F" w:rsidRDefault="00605DC0">
      <w:pPr>
        <w:pStyle w:val="TableofFigures"/>
        <w:tabs>
          <w:tab w:val="right" w:leader="dot" w:pos="8630"/>
        </w:tabs>
        <w:rPr>
          <w:rFonts w:asciiTheme="minorHAnsi" w:eastAsiaTheme="minorEastAsia" w:hAnsiTheme="minorHAnsi" w:cstheme="minorBidi"/>
          <w:noProof/>
          <w:sz w:val="22"/>
          <w:szCs w:val="22"/>
        </w:rPr>
      </w:pPr>
      <w:hyperlink w:anchor="_Toc52493292" w:history="1">
        <w:r w:rsidR="00C5665F" w:rsidRPr="00BC053D">
          <w:rPr>
            <w:rStyle w:val="Hyperlink"/>
            <w:noProof/>
          </w:rPr>
          <w:t>Figure 7: Entity Component System Visualized</w:t>
        </w:r>
        <w:r w:rsidR="00C5665F">
          <w:rPr>
            <w:noProof/>
            <w:webHidden/>
          </w:rPr>
          <w:tab/>
        </w:r>
        <w:r w:rsidR="00C5665F">
          <w:rPr>
            <w:noProof/>
            <w:webHidden/>
          </w:rPr>
          <w:fldChar w:fldCharType="begin"/>
        </w:r>
        <w:r w:rsidR="00C5665F">
          <w:rPr>
            <w:noProof/>
            <w:webHidden/>
          </w:rPr>
          <w:instrText xml:space="preserve"> PAGEREF _Toc52493292 \h </w:instrText>
        </w:r>
        <w:r w:rsidR="00C5665F">
          <w:rPr>
            <w:noProof/>
            <w:webHidden/>
          </w:rPr>
        </w:r>
        <w:r w:rsidR="00C5665F">
          <w:rPr>
            <w:noProof/>
            <w:webHidden/>
          </w:rPr>
          <w:fldChar w:fldCharType="separate"/>
        </w:r>
        <w:r w:rsidR="00C5665F">
          <w:rPr>
            <w:noProof/>
            <w:webHidden/>
          </w:rPr>
          <w:t>23</w:t>
        </w:r>
        <w:r w:rsidR="00C5665F">
          <w:rPr>
            <w:noProof/>
            <w:webHidden/>
          </w:rPr>
          <w:fldChar w:fldCharType="end"/>
        </w:r>
      </w:hyperlink>
    </w:p>
    <w:p w14:paraId="68206EAA" w14:textId="34B272B2" w:rsidR="008D778C" w:rsidRDefault="008D778C" w:rsidP="008D778C">
      <w:r>
        <w:fldChar w:fldCharType="end"/>
      </w:r>
    </w:p>
    <w:p w14:paraId="304DEAAE" w14:textId="01C1C964" w:rsidR="008D778C" w:rsidRDefault="008D778C" w:rsidP="008D778C"/>
    <w:p w14:paraId="0257BAA7" w14:textId="27AE15F0" w:rsidR="008D778C" w:rsidRDefault="008D778C" w:rsidP="008D778C"/>
    <w:p w14:paraId="5C8C60F1" w14:textId="54448198" w:rsidR="008D778C" w:rsidRDefault="008D778C" w:rsidP="008D778C"/>
    <w:p w14:paraId="632C877F" w14:textId="41F07DEB" w:rsidR="008D778C" w:rsidRDefault="008D778C" w:rsidP="008D778C"/>
    <w:p w14:paraId="421B800E" w14:textId="0D2DA1A0" w:rsidR="008D778C" w:rsidRDefault="008D778C" w:rsidP="008D778C"/>
    <w:p w14:paraId="2A9E3564" w14:textId="242D3C4F" w:rsidR="008D778C" w:rsidRDefault="008D778C" w:rsidP="008D778C"/>
    <w:p w14:paraId="766F624F" w14:textId="41DD57D8" w:rsidR="008D778C" w:rsidRDefault="008D778C" w:rsidP="008D778C"/>
    <w:p w14:paraId="637FCE23" w14:textId="3C512C7B" w:rsidR="008D778C" w:rsidRDefault="008D778C" w:rsidP="008D778C"/>
    <w:p w14:paraId="11243923" w14:textId="49308062" w:rsidR="008D778C" w:rsidRDefault="008D778C" w:rsidP="008D778C"/>
    <w:p w14:paraId="64BA0EFC" w14:textId="7B6D5D96" w:rsidR="008D778C" w:rsidRDefault="008D778C" w:rsidP="008D778C"/>
    <w:p w14:paraId="2DAC420C" w14:textId="44BDDF4B" w:rsidR="008D778C" w:rsidRDefault="008D778C" w:rsidP="008D778C"/>
    <w:p w14:paraId="432C1C7C" w14:textId="1C1CA532" w:rsidR="008D778C" w:rsidRDefault="008D778C" w:rsidP="008D778C"/>
    <w:p w14:paraId="11FA1FCC" w14:textId="55F9FC02" w:rsidR="008D778C" w:rsidRDefault="008D778C" w:rsidP="008D778C"/>
    <w:p w14:paraId="3923B597" w14:textId="1AC5331F" w:rsidR="002B5703" w:rsidRPr="008D778C" w:rsidRDefault="002B5703" w:rsidP="008D778C"/>
    <w:p w14:paraId="44E21993" w14:textId="1DA74D31" w:rsidR="00251273" w:rsidRDefault="00251273" w:rsidP="00BA0D42">
      <w:pPr>
        <w:pStyle w:val="Heading1"/>
      </w:pPr>
      <w:bookmarkStart w:id="26" w:name="_Toc55692429"/>
      <w:r>
        <w:t>I.  Introduction</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26"/>
    </w:p>
    <w:p w14:paraId="4FDC8B56" w14:textId="4DA0E0B7" w:rsidR="006D2A7D" w:rsidRDefault="00E333CB" w:rsidP="008322E0">
      <w:pPr>
        <w:ind w:firstLine="720"/>
      </w:pPr>
      <w:r>
        <w:t xml:space="preserve">Computer </w:t>
      </w:r>
      <w:r w:rsidR="00494BD0">
        <w:t xml:space="preserve">training-based </w:t>
      </w:r>
      <w:r>
        <w:t xml:space="preserve">simulations are important </w:t>
      </w:r>
      <w:r w:rsidR="00420F49">
        <w:t xml:space="preserve">tools for the military. </w:t>
      </w:r>
      <w:r w:rsidR="00494BD0">
        <w:t xml:space="preserve">They </w:t>
      </w:r>
      <w:r w:rsidR="00773293">
        <w:t xml:space="preserve">are used in order to be prepare all servicemen and </w:t>
      </w:r>
      <w:r w:rsidR="00885977">
        <w:t>service</w:t>
      </w:r>
      <w:r w:rsidR="00773293">
        <w:t>women</w:t>
      </w:r>
      <w:r w:rsidR="00494BD0">
        <w:t xml:space="preserve"> for a possible conflict. </w:t>
      </w:r>
      <w:r w:rsidR="00494BD0">
        <w:lastRenderedPageBreak/>
        <w:t>Through training with computer sim</w:t>
      </w:r>
      <w:r w:rsidR="006D2A7D">
        <w:t xml:space="preserve">ulations, the military </w:t>
      </w:r>
      <w:r w:rsidR="00802A9C">
        <w:t xml:space="preserve">practices strategies </w:t>
      </w:r>
      <w:r w:rsidR="006D2A7D">
        <w:t xml:space="preserve">that hope to </w:t>
      </w:r>
      <w:r w:rsidR="00494BD0">
        <w:t xml:space="preserve">achieve a positive outcome during a real-life </w:t>
      </w:r>
      <w:r w:rsidR="009668ED">
        <w:t>conflic</w:t>
      </w:r>
      <w:r w:rsidR="00494BD0">
        <w:t>t</w:t>
      </w:r>
      <w:r w:rsidR="009668ED">
        <w:t xml:space="preserve"> [29]</w:t>
      </w:r>
      <w:r w:rsidR="00494BD0">
        <w:t xml:space="preserve">.  Purssian Field Marshal </w:t>
      </w:r>
      <w:r w:rsidR="00494BD0" w:rsidRPr="00494BD0">
        <w:t>Helmuth von Moltke</w:t>
      </w:r>
      <w:r w:rsidR="00CA154E">
        <w:t xml:space="preserve">, regarded </w:t>
      </w:r>
      <w:r w:rsidR="00A90401">
        <w:t xml:space="preserve">as </w:t>
      </w:r>
      <w:r w:rsidR="00CA154E">
        <w:t>the grandfather of the modern military simulations,</w:t>
      </w:r>
      <w:r w:rsidR="00494BD0">
        <w:t xml:space="preserve"> once </w:t>
      </w:r>
      <w:r w:rsidR="00CA154E">
        <w:t>asserted that</w:t>
      </w:r>
      <w:r w:rsidR="00494BD0">
        <w:t xml:space="preserve"> </w:t>
      </w:r>
      <w:r w:rsidR="00494BD0" w:rsidRPr="00494BD0">
        <w:t>“</w:t>
      </w:r>
      <w:r w:rsidR="00494BD0" w:rsidRPr="00494BD0">
        <w:rPr>
          <w:iCs/>
        </w:rPr>
        <w:t>No Battle Plan Survives Contact with the Enemy</w:t>
      </w:r>
      <w:r w:rsidR="00494BD0">
        <w:t xml:space="preserve">” [29]. </w:t>
      </w:r>
      <w:r w:rsidR="00CF1066">
        <w:t xml:space="preserve">This assertion, however, </w:t>
      </w:r>
      <w:r w:rsidR="007D01D1">
        <w:t>only reinforces the need to train with simulations.</w:t>
      </w:r>
    </w:p>
    <w:p w14:paraId="2FD99AA2" w14:textId="4568282C" w:rsidR="000F24BA" w:rsidRDefault="000F24BA" w:rsidP="008322E0">
      <w:pPr>
        <w:ind w:firstLine="720"/>
      </w:pPr>
      <w:r>
        <w:t xml:space="preserve">The reasons to use a </w:t>
      </w:r>
      <w:r w:rsidR="00313BE0">
        <w:t xml:space="preserve">virtual </w:t>
      </w:r>
      <w:r>
        <w:t>computer simulation over real-life simulation is because it is less expensive, more accessible, more versatile, and completely safe. Virtual simulations are less expensive because you do not have vehicles, like airplanes, burning gas and requiring manpower, like maintenance. They are more accessible because all you need is a computer to use it. They are more versatile because you can simulate scenarios that might not be possible to put together in real-life. And finally, they are completely safe because users cannot hurt themselves.</w:t>
      </w:r>
    </w:p>
    <w:p w14:paraId="7388EBA3" w14:textId="172740EA" w:rsidR="00367EAC" w:rsidRDefault="00494BD0" w:rsidP="00367EAC">
      <w:pPr>
        <w:ind w:firstLine="720"/>
      </w:pPr>
      <w:r w:rsidRPr="00494BD0">
        <w:t xml:space="preserve"> </w:t>
      </w:r>
      <w:r w:rsidR="00CA154E">
        <w:t>Today, military</w:t>
      </w:r>
      <w:r w:rsidR="00032293">
        <w:t xml:space="preserve"> </w:t>
      </w:r>
      <w:r>
        <w:t xml:space="preserve">computer training-based simulations </w:t>
      </w:r>
      <w:r w:rsidR="004B6CE9">
        <w:t>exist to simulate everything that could take place at war</w:t>
      </w:r>
      <w:r w:rsidR="001F4092">
        <w:t>, such as troops on the ground</w:t>
      </w:r>
      <w:r w:rsidR="004B6CE9">
        <w:t xml:space="preserve">. </w:t>
      </w:r>
      <w:r w:rsidR="001F4092">
        <w:t>But i</w:t>
      </w:r>
      <w:r w:rsidR="006C4EED">
        <w:t xml:space="preserve">n this </w:t>
      </w:r>
      <w:r w:rsidR="003C0F54">
        <w:t>thesis,</w:t>
      </w:r>
      <w:r w:rsidR="00004D5A">
        <w:t xml:space="preserve"> we focus on</w:t>
      </w:r>
      <w:r w:rsidR="006C4EED">
        <w:t xml:space="preserve"> computer-based </w:t>
      </w:r>
      <w:r w:rsidR="00834621">
        <w:t xml:space="preserve">3-Dimensional (3D) </w:t>
      </w:r>
      <w:r w:rsidR="006C4EED">
        <w:t xml:space="preserve">flight simulations that </w:t>
      </w:r>
      <w:r w:rsidR="00834621">
        <w:t xml:space="preserve">can </w:t>
      </w:r>
      <w:r w:rsidR="006C4EED">
        <w:t xml:space="preserve">simulate </w:t>
      </w:r>
      <w:r w:rsidR="00834621">
        <w:t xml:space="preserve">multiple </w:t>
      </w:r>
      <w:r w:rsidR="006C4EED">
        <w:t>airplanes.</w:t>
      </w:r>
      <w:r w:rsidR="00032293">
        <w:t xml:space="preserve"> </w:t>
      </w:r>
      <w:r w:rsidR="006C4EED">
        <w:t xml:space="preserve">These </w:t>
      </w:r>
      <w:r w:rsidR="00DB65D0">
        <w:t xml:space="preserve">kinds of </w:t>
      </w:r>
      <w:r w:rsidR="006C4EED">
        <w:t xml:space="preserve">simulations are not only used for </w:t>
      </w:r>
      <w:r w:rsidR="005C11B5">
        <w:t xml:space="preserve">full-scale </w:t>
      </w:r>
      <w:r w:rsidR="008300E8">
        <w:t xml:space="preserve">aerial </w:t>
      </w:r>
      <w:r w:rsidR="006C4EED">
        <w:t>bat</w:t>
      </w:r>
      <w:r w:rsidR="005C11B5">
        <w:t xml:space="preserve">tle planning, but also to sharpen </w:t>
      </w:r>
      <w:r w:rsidR="00286CAA">
        <w:t xml:space="preserve">an individual </w:t>
      </w:r>
      <w:r w:rsidR="000F24BA">
        <w:t>pilot’s</w:t>
      </w:r>
      <w:r w:rsidR="005C11B5">
        <w:t xml:space="preserve"> skills</w:t>
      </w:r>
      <w:r w:rsidR="006C4EED">
        <w:t xml:space="preserve">. </w:t>
      </w:r>
    </w:p>
    <w:p w14:paraId="51D8F286" w14:textId="754F128A" w:rsidR="004C2B06" w:rsidRDefault="005A7093" w:rsidP="00367EAC">
      <w:pPr>
        <w:ind w:firstLine="720"/>
      </w:pPr>
      <w:r>
        <w:t>The</w:t>
      </w:r>
      <w:r w:rsidR="008322E0">
        <w:t xml:space="preserve"> piece </w:t>
      </w:r>
      <w:r w:rsidR="004C2B06">
        <w:t>of a</w:t>
      </w:r>
      <w:r w:rsidR="008322E0">
        <w:t xml:space="preserve"> flight simulation </w:t>
      </w:r>
      <w:r w:rsidR="006F29F2">
        <w:t xml:space="preserve">software </w:t>
      </w:r>
      <w:r w:rsidR="008322E0">
        <w:t xml:space="preserve">that </w:t>
      </w:r>
      <w:r w:rsidR="00F847E8">
        <w:t xml:space="preserve">actually </w:t>
      </w:r>
      <w:r w:rsidR="008322E0">
        <w:t>calculates how an airplane should fly in r</w:t>
      </w:r>
      <w:r w:rsidR="00F55E56">
        <w:t>eal-life</w:t>
      </w:r>
      <w:r w:rsidR="008322E0">
        <w:t xml:space="preserve"> is </w:t>
      </w:r>
      <w:r w:rsidR="008605AF">
        <w:t xml:space="preserve">referred to as a flight dynamics model (FDM), which is essentially all of the math </w:t>
      </w:r>
      <w:r w:rsidR="00152C36">
        <w:t>that makes an airplane act like an airplane.</w:t>
      </w:r>
      <w:r w:rsidR="001C7BDE">
        <w:t xml:space="preserve"> </w:t>
      </w:r>
      <w:r w:rsidR="008605AF">
        <w:t>As a plane is flying, many things are happening. The pilot of the airplane, or in this case, the simulation user, could be deciding to accelerate, turn, and change altitude, sometimes all at once. With t</w:t>
      </w:r>
      <w:r w:rsidR="00C15632">
        <w:t>h</w:t>
      </w:r>
      <w:r w:rsidR="008605AF">
        <w:t>at user input</w:t>
      </w:r>
      <w:r w:rsidR="00C15632">
        <w:t>, t</w:t>
      </w:r>
      <w:r w:rsidR="00CC6B01">
        <w:t>he FDM</w:t>
      </w:r>
      <w:r w:rsidR="008605AF">
        <w:t xml:space="preserve"> </w:t>
      </w:r>
      <w:r w:rsidR="00C15632">
        <w:t>calculate</w:t>
      </w:r>
      <w:r w:rsidR="00CC6B01">
        <w:t>s</w:t>
      </w:r>
      <w:r w:rsidR="00C15632">
        <w:t xml:space="preserve"> and determine</w:t>
      </w:r>
      <w:r w:rsidR="00CC6B01">
        <w:t>s</w:t>
      </w:r>
      <w:r w:rsidR="00C15632">
        <w:t xml:space="preserve"> how the plane </w:t>
      </w:r>
      <w:r w:rsidR="004B2E1A">
        <w:t>should</w:t>
      </w:r>
      <w:r w:rsidR="00C15632">
        <w:t xml:space="preserve"> react</w:t>
      </w:r>
      <w:r w:rsidR="004C2B06">
        <w:t xml:space="preserve">, while </w:t>
      </w:r>
      <w:r w:rsidR="004C2B06">
        <w:lastRenderedPageBreak/>
        <w:t>taking into account external forces, like gravity</w:t>
      </w:r>
      <w:r w:rsidR="0065125A">
        <w:t>, as well as the physical properties of the airplane</w:t>
      </w:r>
      <w:r w:rsidR="00C15632">
        <w:t xml:space="preserve">. </w:t>
      </w:r>
      <w:r w:rsidR="00D6241D">
        <w:t xml:space="preserve">The term FDM will be used when referring more specifically to the physics piece of the </w:t>
      </w:r>
      <w:r w:rsidR="0055706F">
        <w:t xml:space="preserve">whole flight </w:t>
      </w:r>
      <w:r w:rsidR="00D6241D">
        <w:t>simulator.</w:t>
      </w:r>
      <w:r w:rsidR="002649E3">
        <w:t xml:space="preserve"> </w:t>
      </w:r>
    </w:p>
    <w:p w14:paraId="7B7FBBB2" w14:textId="5F71474B" w:rsidR="004C2B06" w:rsidRDefault="00E85BFB" w:rsidP="004C2B06">
      <w:pPr>
        <w:ind w:firstLine="720"/>
      </w:pPr>
      <w:r>
        <w:t xml:space="preserve">Although the </w:t>
      </w:r>
      <w:r w:rsidR="004058B9">
        <w:t xml:space="preserve">software engineering of </w:t>
      </w:r>
      <w:r>
        <w:t>FDM</w:t>
      </w:r>
      <w:r w:rsidR="001E5552">
        <w:t>s</w:t>
      </w:r>
      <w:r>
        <w:t xml:space="preserve"> </w:t>
      </w:r>
      <w:r w:rsidR="005B2D5E">
        <w:t>has been solved</w:t>
      </w:r>
      <w:r w:rsidR="005A1C20">
        <w:t>,</w:t>
      </w:r>
      <w:r w:rsidR="005B2D5E">
        <w:t xml:space="preserve"> and</w:t>
      </w:r>
      <w:r w:rsidR="00B84DB0">
        <w:t xml:space="preserve"> the </w:t>
      </w:r>
      <w:r w:rsidR="005A1C20">
        <w:t xml:space="preserve">math to mimic realistic physics is a standard practice, </w:t>
      </w:r>
      <w:r w:rsidR="00360148">
        <w:t>th</w:t>
      </w:r>
      <w:r w:rsidR="00FE2B85">
        <w:t>is thesis describes building a</w:t>
      </w:r>
      <w:r>
        <w:t xml:space="preserve"> FDM </w:t>
      </w:r>
      <w:r w:rsidR="00E83F92">
        <w:t>that</w:t>
      </w:r>
      <w:r>
        <w:t xml:space="preserve"> is unlike any other</w:t>
      </w:r>
      <w:r w:rsidR="005A1C20">
        <w:t xml:space="preserve"> in terms of how the code is organized</w:t>
      </w:r>
      <w:r>
        <w:t xml:space="preserve">. </w:t>
      </w:r>
      <w:r w:rsidR="003351CD">
        <w:t xml:space="preserve">A lot of the time, </w:t>
      </w:r>
      <w:r w:rsidR="00DB0384">
        <w:t xml:space="preserve">FDMs </w:t>
      </w:r>
      <w:r w:rsidR="00BC5DA2">
        <w:t xml:space="preserve">are written in a systems level programming language, </w:t>
      </w:r>
      <w:r w:rsidR="00E94020">
        <w:t>specifically C++</w:t>
      </w:r>
      <w:r w:rsidR="003351CD">
        <w:t xml:space="preserve">, and </w:t>
      </w:r>
      <w:r w:rsidR="00BC5DA2">
        <w:t>organized in code as an</w:t>
      </w:r>
      <w:r w:rsidR="003351CD">
        <w:t xml:space="preserve"> Object-Oriented Programming (OOP) design pattern. </w:t>
      </w:r>
      <w:r w:rsidR="00E94020">
        <w:t>But a</w:t>
      </w:r>
      <w:r w:rsidR="00CE12C1">
        <w:t xml:space="preserve"> military flight simulation could consist of one, or hundreds, or even thousands of airplanes flying around</w:t>
      </w:r>
      <w:r w:rsidR="00823D1D">
        <w:t xml:space="preserve"> in a space</w:t>
      </w:r>
      <w:r w:rsidR="00CE12C1">
        <w:t>. And</w:t>
      </w:r>
      <w:r w:rsidR="00C86E12">
        <w:t xml:space="preserve"> </w:t>
      </w:r>
      <w:r w:rsidR="00CE12C1">
        <w:t xml:space="preserve">complex </w:t>
      </w:r>
      <w:r w:rsidR="00C86E12">
        <w:t xml:space="preserve">simulations </w:t>
      </w:r>
      <w:r w:rsidR="00CE12C1">
        <w:t xml:space="preserve">like this </w:t>
      </w:r>
      <w:r w:rsidR="00D449EC">
        <w:t xml:space="preserve">which have a FDM </w:t>
      </w:r>
      <w:r w:rsidR="00E94020">
        <w:t xml:space="preserve">constructed as </w:t>
      </w:r>
      <w:r w:rsidR="00CE12C1">
        <w:t xml:space="preserve">OOP are missing out on some </w:t>
      </w:r>
      <w:r w:rsidR="00D449EC">
        <w:t xml:space="preserve">powerful </w:t>
      </w:r>
      <w:r w:rsidR="00CE12C1">
        <w:t xml:space="preserve">modern features that this thesis seeks to elucidate. </w:t>
      </w:r>
      <w:r w:rsidR="009A01C9">
        <w:t>This thesis expl</w:t>
      </w:r>
      <w:r w:rsidR="00D6241D">
        <w:t>ores building an interactive flight simulator</w:t>
      </w:r>
      <w:r w:rsidR="009A01C9">
        <w:t xml:space="preserve"> using two </w:t>
      </w:r>
      <w:r w:rsidR="0000220E">
        <w:t>alternate technologies that p</w:t>
      </w:r>
      <w:r w:rsidR="00360148">
        <w:t>rovide some useful</w:t>
      </w:r>
      <w:r w:rsidR="0000220E">
        <w:t xml:space="preserve"> benefits over more typical programming methods. </w:t>
      </w:r>
    </w:p>
    <w:p w14:paraId="101726BE" w14:textId="72986DAE" w:rsidR="00392DF3" w:rsidRDefault="00360148" w:rsidP="004C2B06">
      <w:pPr>
        <w:ind w:firstLine="720"/>
      </w:pPr>
      <w:r>
        <w:t>T</w:t>
      </w:r>
      <w:r w:rsidR="009A01C9">
        <w:t xml:space="preserve">he first </w:t>
      </w:r>
      <w:r>
        <w:t xml:space="preserve">technology </w:t>
      </w:r>
      <w:r w:rsidR="005C26EB">
        <w:t xml:space="preserve">used in this thesis </w:t>
      </w:r>
      <w:r>
        <w:t xml:space="preserve">is </w:t>
      </w:r>
      <w:r w:rsidR="009A01C9">
        <w:t xml:space="preserve">the </w:t>
      </w:r>
      <w:r w:rsidR="008B29E0">
        <w:t>Entity Component System (</w:t>
      </w:r>
      <w:r w:rsidR="002F6D0A">
        <w:t>ECS</w:t>
      </w:r>
      <w:r w:rsidR="008B29E0">
        <w:t>)</w:t>
      </w:r>
      <w:r w:rsidR="009A01C9">
        <w:t xml:space="preserve"> programming</w:t>
      </w:r>
      <w:r w:rsidR="00CD7BD3">
        <w:t xml:space="preserve"> design</w:t>
      </w:r>
      <w:r w:rsidR="009A01C9">
        <w:t xml:space="preserve"> pattern</w:t>
      </w:r>
      <w:r w:rsidR="00CD7BD3">
        <w:t xml:space="preserve">. </w:t>
      </w:r>
      <w:r w:rsidR="00821F03">
        <w:t>In</w:t>
      </w:r>
      <w:r w:rsidR="006C3F2C">
        <w:t xml:space="preserve"> the gaming industry, the</w:t>
      </w:r>
      <w:r w:rsidR="00CD7BD3">
        <w:t xml:space="preserve"> implementation of ECS in video games and simulations is </w:t>
      </w:r>
      <w:r w:rsidR="002F6D0A">
        <w:t>growing</w:t>
      </w:r>
      <w:r w:rsidR="002067FC">
        <w:t xml:space="preserve"> in popularity</w:t>
      </w:r>
      <w:r w:rsidR="006C3F2C">
        <w:t>.</w:t>
      </w:r>
      <w:r w:rsidR="002F6D0A">
        <w:t xml:space="preserve"> Notably, Unity uses an ECS architecture in its game engine. Unity is a platform for creating and </w:t>
      </w:r>
      <w:r w:rsidR="00C364FD">
        <w:t>operating</w:t>
      </w:r>
      <w:r w:rsidR="002F6D0A">
        <w:t xml:space="preserve"> real-time 3D games</w:t>
      </w:r>
      <w:r w:rsidR="00A96D7D">
        <w:t xml:space="preserve"> [15</w:t>
      </w:r>
      <w:r w:rsidR="00C364FD">
        <w:t>].</w:t>
      </w:r>
      <w:r w:rsidR="00295217">
        <w:t xml:space="preserve"> The massively popular battle royale game </w:t>
      </w:r>
      <w:r w:rsidR="00295217" w:rsidRPr="00F53C00">
        <w:rPr>
          <w:i/>
        </w:rPr>
        <w:t>Fall Guys: Ultimate Knockout</w:t>
      </w:r>
      <w:r w:rsidR="009501CE">
        <w:t xml:space="preserve">, for example, </w:t>
      </w:r>
      <w:r w:rsidR="000D71B0">
        <w:t xml:space="preserve">was created with </w:t>
      </w:r>
      <w:r w:rsidR="00295217">
        <w:t>Unity</w:t>
      </w:r>
      <w:r w:rsidR="000D71B0">
        <w:t>, which relies on the ECS design</w:t>
      </w:r>
      <w:r w:rsidR="00295217">
        <w:t xml:space="preserve"> [16].</w:t>
      </w:r>
      <w:r w:rsidR="00C63381">
        <w:t xml:space="preserve"> In this thesis</w:t>
      </w:r>
      <w:r w:rsidR="00172B11">
        <w:t xml:space="preserve">, the leveraging of the ECS design in a military oriented simulation is of particular interest because it has never been done before. </w:t>
      </w:r>
      <w:r w:rsidR="000D71B0">
        <w:t>The ECS</w:t>
      </w:r>
      <w:r w:rsidR="003D48E1">
        <w:t xml:space="preserve"> architecture is simply a</w:t>
      </w:r>
      <w:r w:rsidR="00392DF3">
        <w:t xml:space="preserve"> new</w:t>
      </w:r>
      <w:r w:rsidR="003D48E1">
        <w:t xml:space="preserve"> way of organizing data</w:t>
      </w:r>
      <w:r w:rsidR="00C2371A">
        <w:t>, alternatively to using</w:t>
      </w:r>
      <w:r w:rsidR="003D48E1">
        <w:t xml:space="preserve"> </w:t>
      </w:r>
      <w:r w:rsidR="00747BE5">
        <w:t>O</w:t>
      </w:r>
      <w:r w:rsidR="00D76D78">
        <w:t>bject-</w:t>
      </w:r>
      <w:r w:rsidR="00747BE5">
        <w:t>Oriented Programming (</w:t>
      </w:r>
      <w:r w:rsidR="003D48E1">
        <w:t>OOP</w:t>
      </w:r>
      <w:r w:rsidR="00747BE5">
        <w:t>)</w:t>
      </w:r>
      <w:r w:rsidR="003D48E1">
        <w:t xml:space="preserve"> to organize data.</w:t>
      </w:r>
      <w:r w:rsidR="00C2371A">
        <w:t xml:space="preserve"> </w:t>
      </w:r>
      <w:r w:rsidR="00D76D78">
        <w:t xml:space="preserve">ECS is referred to as a Data-Oriented Design (DOD). </w:t>
      </w:r>
      <w:r w:rsidR="003D48E1">
        <w:t>Where OOP relies on</w:t>
      </w:r>
      <w:r w:rsidR="00DE1E58">
        <w:t xml:space="preserve"> </w:t>
      </w:r>
      <w:r w:rsidR="00DE1E58">
        <w:lastRenderedPageBreak/>
        <w:t>hierarchies</w:t>
      </w:r>
      <w:r w:rsidR="003D48E1">
        <w:t xml:space="preserve"> of data, ECS relies on compartmentalization of data</w:t>
      </w:r>
      <w:r w:rsidR="00DE1E58">
        <w:t xml:space="preserve">, where </w:t>
      </w:r>
      <w:r w:rsidR="00FC47EF">
        <w:t xml:space="preserve">data content and its </w:t>
      </w:r>
      <w:r w:rsidR="00DE1E58">
        <w:t>function</w:t>
      </w:r>
      <w:r w:rsidR="00FC47EF">
        <w:t>a</w:t>
      </w:r>
      <w:r w:rsidR="00EB06EB">
        <w:t>lity</w:t>
      </w:r>
      <w:r w:rsidR="00DE1E58">
        <w:t xml:space="preserve"> </w:t>
      </w:r>
      <w:r w:rsidR="00EB06EB">
        <w:t xml:space="preserve">on the data </w:t>
      </w:r>
      <w:r w:rsidR="00DE1E58">
        <w:t xml:space="preserve">are separated. </w:t>
      </w:r>
      <w:r w:rsidR="00CC6B01">
        <w:t xml:space="preserve">This design, which is </w:t>
      </w:r>
      <w:r w:rsidR="003D48E1">
        <w:t>discussed in more detail in Chapter 2, leads to code that is more reusable, readable, and performant.</w:t>
      </w:r>
      <w:r>
        <w:t xml:space="preserve"> But we will also discus</w:t>
      </w:r>
      <w:r w:rsidR="000D2314">
        <w:t xml:space="preserve">s any possible pitfalls in the </w:t>
      </w:r>
      <w:r w:rsidR="00172B11">
        <w:t xml:space="preserve">software </w:t>
      </w:r>
      <w:r w:rsidR="001352DB">
        <w:t>created</w:t>
      </w:r>
      <w:r>
        <w:t>.</w:t>
      </w:r>
      <w:r w:rsidR="003D48E1">
        <w:t xml:space="preserve"> </w:t>
      </w:r>
    </w:p>
    <w:p w14:paraId="303C2FDE" w14:textId="25C18FCA" w:rsidR="0094479C" w:rsidRDefault="003E094E" w:rsidP="00BA0D42">
      <w:r>
        <w:tab/>
      </w:r>
      <w:r w:rsidR="009E75BA">
        <w:t xml:space="preserve">Along with ECS, </w:t>
      </w:r>
      <w:r w:rsidR="009A01C9">
        <w:t xml:space="preserve">the second technology </w:t>
      </w:r>
      <w:r w:rsidR="00643138">
        <w:t xml:space="preserve">choice </w:t>
      </w:r>
      <w:r w:rsidR="009A01C9">
        <w:t>used in this thesis is the Rust programming language</w:t>
      </w:r>
      <w:r w:rsidR="00D07C89">
        <w:t>.</w:t>
      </w:r>
      <w:r>
        <w:t xml:space="preserve"> Rust, </w:t>
      </w:r>
      <w:r w:rsidRPr="00EB06EB">
        <w:t>created in 2</w:t>
      </w:r>
      <w:r>
        <w:t>015, introduces a combination of important features not available in any other language. These provided features stem from two concepts that Rust focuses on: memory safety and performance. Rust will always guarantee memory safety, avoiding issues such as data races, dangling references, and buffer overflows in software. It accomplishes this safety by checking that memory is squared away and cleaned up at compile time. Other languages cannot make this guarantee becau</w:t>
      </w:r>
      <w:r w:rsidR="00D0078E">
        <w:t>se they rely on a highly-experienced</w:t>
      </w:r>
      <w:r>
        <w:t xml:space="preserve"> programmer to be sure the software is memory safe. </w:t>
      </w:r>
      <w:r w:rsidR="002C36A2">
        <w:t>Although</w:t>
      </w:r>
      <w:r w:rsidR="00F21006">
        <w:t xml:space="preserve"> s</w:t>
      </w:r>
      <w:r>
        <w:t>ome languages are also memory safe like Rust,</w:t>
      </w:r>
      <w:r w:rsidR="002C36A2">
        <w:t xml:space="preserve"> they </w:t>
      </w:r>
      <w:r>
        <w:t>lack in performance in order to accomplish memory safety. This is because they use a garbage collector at runtime to ensure memory safety – this not ideal for performance. Rust’s performance, however, is a positive result of the way it tackles memory issues because it does not need a garbage collector and checks for issues at compile time.  These features are undoubtedly worthwhile to take advantage of in a flight simulator.</w:t>
      </w:r>
      <w:r w:rsidR="005309B2">
        <w:t xml:space="preserve"> But Rust is not without drawbacks compared to other languages, which we will discuss. </w:t>
      </w:r>
      <w:r w:rsidR="00D07C89">
        <w:t>In order to implement the ECS design within the R</w:t>
      </w:r>
      <w:r w:rsidR="00C30B4F">
        <w:t>ust language, the</w:t>
      </w:r>
      <w:r w:rsidR="00D07C89">
        <w:t xml:space="preserve"> framework, SPECS, is the library, or, as the Rust programming language calls it, crate, that is imported in code.</w:t>
      </w:r>
    </w:p>
    <w:p w14:paraId="66F06979" w14:textId="7D5553B1" w:rsidR="009C54CE" w:rsidRDefault="00D867D5" w:rsidP="00BA0D42">
      <w:pPr>
        <w:pStyle w:val="Heading2"/>
        <w:spacing w:before="0"/>
      </w:pPr>
      <w:bookmarkStart w:id="27" w:name="_Toc493484472"/>
      <w:bookmarkStart w:id="28" w:name="_Toc493484713"/>
      <w:bookmarkStart w:id="29" w:name="_Toc494527307"/>
      <w:bookmarkStart w:id="30" w:name="_Toc495221473"/>
      <w:bookmarkStart w:id="31" w:name="_Toc495663184"/>
      <w:bookmarkStart w:id="32" w:name="_Toc495826206"/>
      <w:bookmarkStart w:id="33" w:name="_Toc495826314"/>
      <w:bookmarkStart w:id="34" w:name="_Toc495999054"/>
      <w:bookmarkStart w:id="35" w:name="_Toc496074852"/>
      <w:bookmarkStart w:id="36" w:name="_Toc496074947"/>
      <w:bookmarkStart w:id="37" w:name="_Toc496075121"/>
      <w:bookmarkStart w:id="38" w:name="_Toc496075279"/>
      <w:bookmarkStart w:id="39" w:name="_Toc496075343"/>
      <w:bookmarkStart w:id="40" w:name="_Toc496080585"/>
      <w:bookmarkStart w:id="41" w:name="_Toc503248582"/>
      <w:bookmarkStart w:id="42" w:name="_Toc504131158"/>
      <w:bookmarkStart w:id="43" w:name="_Toc504131360"/>
      <w:bookmarkStart w:id="44" w:name="_Toc504131515"/>
      <w:bookmarkStart w:id="45" w:name="_Toc55692430"/>
      <w:r>
        <w:lastRenderedPageBreak/>
        <w:t>1.1</w:t>
      </w:r>
      <w:r w:rsidR="00F96855">
        <w:t xml:space="preserve"> </w:t>
      </w:r>
      <w:r w:rsidR="009C54CE">
        <w:t>Problem Statement</w:t>
      </w:r>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p>
    <w:p w14:paraId="51D1A906" w14:textId="3A16C1E8" w:rsidR="00B37316" w:rsidRDefault="00C344AE" w:rsidP="00B37316">
      <w:pPr>
        <w:pStyle w:val="BodyText"/>
      </w:pPr>
      <w:bookmarkStart w:id="46" w:name="_Toc493484473"/>
      <w:bookmarkStart w:id="47" w:name="_Toc493484714"/>
      <w:bookmarkStart w:id="48" w:name="_Toc494527308"/>
      <w:bookmarkStart w:id="49" w:name="_Toc495221474"/>
      <w:bookmarkStart w:id="50" w:name="_Toc495663185"/>
      <w:bookmarkStart w:id="51" w:name="_Toc495826207"/>
      <w:bookmarkStart w:id="52" w:name="_Toc495826315"/>
      <w:bookmarkStart w:id="53" w:name="_Toc495999055"/>
      <w:bookmarkStart w:id="54" w:name="_Toc496074853"/>
      <w:bookmarkStart w:id="55" w:name="_Toc496074948"/>
      <w:bookmarkStart w:id="56" w:name="_Toc496075122"/>
      <w:bookmarkStart w:id="57" w:name="_Toc496075280"/>
      <w:bookmarkStart w:id="58" w:name="_Toc496075344"/>
      <w:bookmarkStart w:id="59" w:name="_Toc496080586"/>
      <w:bookmarkStart w:id="60" w:name="_Toc503248583"/>
      <w:bookmarkStart w:id="61" w:name="_Toc504131159"/>
      <w:bookmarkStart w:id="62" w:name="_Toc504131361"/>
      <w:bookmarkStart w:id="63" w:name="_Toc504131516"/>
      <w:r>
        <w:t xml:space="preserve">In </w:t>
      </w:r>
      <w:r w:rsidR="00C752B2">
        <w:t>real-time military flight simulations</w:t>
      </w:r>
      <w:r>
        <w:t>, it</w:t>
      </w:r>
      <w:r w:rsidR="00FC019B">
        <w:t xml:space="preserve"> is common to see a</w:t>
      </w:r>
      <w:r>
        <w:t xml:space="preserve"> </w:t>
      </w:r>
      <w:r w:rsidR="00075330">
        <w:t>3D FDM</w:t>
      </w:r>
      <w:r w:rsidR="00BD0C45">
        <w:t xml:space="preserve"> using a single threaded</w:t>
      </w:r>
      <w:r w:rsidR="00300988">
        <w:t xml:space="preserve"> OOP design approach</w:t>
      </w:r>
      <w:r w:rsidR="00075330">
        <w:t xml:space="preserve">, and </w:t>
      </w:r>
      <w:r w:rsidR="00593114">
        <w:t xml:space="preserve">be </w:t>
      </w:r>
      <w:r w:rsidR="00075330">
        <w:t xml:space="preserve">written in a systems level programming language like C++. </w:t>
      </w:r>
      <w:r w:rsidR="00593114">
        <w:t xml:space="preserve">It is likely that the </w:t>
      </w:r>
      <w:r w:rsidR="00391472">
        <w:t xml:space="preserve">simulation could have hundreds or even thousands of </w:t>
      </w:r>
      <w:r w:rsidR="0060396B">
        <w:t>airplane</w:t>
      </w:r>
      <w:r w:rsidR="00593114">
        <w:t xml:space="preserve">s or entities </w:t>
      </w:r>
      <w:r w:rsidR="0021554F">
        <w:t xml:space="preserve">flying and maneuvering </w:t>
      </w:r>
      <w:r w:rsidR="00391472">
        <w:t>at one time.</w:t>
      </w:r>
      <w:r w:rsidR="007D3F3B">
        <w:t xml:space="preserve"> </w:t>
      </w:r>
      <w:r w:rsidR="00593114">
        <w:t xml:space="preserve">In a complex simulation like this, </w:t>
      </w:r>
      <w:r w:rsidR="001815CD">
        <w:t xml:space="preserve">a systems language, </w:t>
      </w:r>
      <w:r w:rsidR="00593114">
        <w:t xml:space="preserve">single threaded OOP is faced with some problems. </w:t>
      </w:r>
      <w:r w:rsidR="00257CBF">
        <w:t xml:space="preserve">With </w:t>
      </w:r>
      <w:r w:rsidR="007C29B9">
        <w:t>OOP,</w:t>
      </w:r>
      <w:r w:rsidR="00160468">
        <w:t xml:space="preserve"> </w:t>
      </w:r>
      <w:r w:rsidR="00AA2443">
        <w:t>run</w:t>
      </w:r>
      <w:r w:rsidR="0060396B">
        <w:t>time performance can seriously decreas</w:t>
      </w:r>
      <w:r w:rsidR="00C93BED">
        <w:t>e with increasing</w:t>
      </w:r>
      <w:r w:rsidR="00AA2443">
        <w:t xml:space="preserve"> entities to process at once on a single thread.</w:t>
      </w:r>
      <w:r w:rsidR="007C29B9">
        <w:t xml:space="preserve"> Also</w:t>
      </w:r>
      <w:r w:rsidR="00AA2443">
        <w:t>, the entanglement of functionality and data memory</w:t>
      </w:r>
      <w:r w:rsidR="004D6091">
        <w:t xml:space="preserve"> in hierarchies</w:t>
      </w:r>
      <w:r w:rsidR="00AA2443">
        <w:t xml:space="preserve"> can cause a mess when trying to modify</w:t>
      </w:r>
      <w:r w:rsidR="001815CD">
        <w:t xml:space="preserve"> or add</w:t>
      </w:r>
      <w:r w:rsidR="00AA2443">
        <w:t xml:space="preserve"> functionality </w:t>
      </w:r>
      <w:r w:rsidR="001815CD">
        <w:t>and entities</w:t>
      </w:r>
      <w:r w:rsidR="004D6091">
        <w:t>.</w:t>
      </w:r>
      <w:r w:rsidR="007C29B9">
        <w:t xml:space="preserve"> </w:t>
      </w:r>
      <w:r w:rsidR="00257CBF">
        <w:t>With sy</w:t>
      </w:r>
      <w:r w:rsidR="007C29B9">
        <w:t>stems programming languages, i</w:t>
      </w:r>
      <w:r w:rsidR="00966618">
        <w:t xml:space="preserve">t </w:t>
      </w:r>
      <w:r w:rsidR="00811685">
        <w:t>is</w:t>
      </w:r>
      <w:r w:rsidR="00966618">
        <w:t xml:space="preserve"> also</w:t>
      </w:r>
      <w:r w:rsidR="00811685">
        <w:t xml:space="preserve"> all too easy to </w:t>
      </w:r>
      <w:r w:rsidR="00391472">
        <w:t>introduce memory vulnerabilitie</w:t>
      </w:r>
      <w:r w:rsidR="00E63D99">
        <w:t>s</w:t>
      </w:r>
      <w:r w:rsidR="00A9096A">
        <w:t xml:space="preserve"> in code</w:t>
      </w:r>
      <w:r w:rsidR="00391472">
        <w:t>.</w:t>
      </w:r>
      <w:r w:rsidR="00714F1A">
        <w:t xml:space="preserve"> An expert programmer would be required </w:t>
      </w:r>
      <w:r w:rsidR="00160468">
        <w:t xml:space="preserve">to </w:t>
      </w:r>
      <w:r w:rsidR="00B10C20">
        <w:t>ensure that memory is cleaned up properly.</w:t>
      </w:r>
    </w:p>
    <w:p w14:paraId="6657BFAA" w14:textId="1A0F9DDB" w:rsidR="00C344AE" w:rsidRDefault="00E5650C" w:rsidP="0030510E">
      <w:pPr>
        <w:pStyle w:val="BodyText"/>
        <w:ind w:firstLine="0"/>
      </w:pPr>
      <w:r>
        <w:t xml:space="preserve"> </w:t>
      </w:r>
      <w:r w:rsidR="00AE2753">
        <w:t>(</w:t>
      </w:r>
      <w:r w:rsidR="0079603E">
        <w:t>should I not mention the ease of code modification with ecs, an</w:t>
      </w:r>
      <w:r w:rsidR="00814B05">
        <w:t>d also not mention the that rust ensures no memory issues</w:t>
      </w:r>
      <w:r w:rsidR="00747B7C">
        <w:t>? And only</w:t>
      </w:r>
      <w:r w:rsidR="0079603E">
        <w:t xml:space="preserve"> focus on performance of ecs vs single threaded OOP?)</w:t>
      </w:r>
    </w:p>
    <w:p w14:paraId="387FA68E" w14:textId="2DDF3673" w:rsidR="00251273" w:rsidRDefault="00D867D5" w:rsidP="00BA0D42">
      <w:pPr>
        <w:pStyle w:val="Heading2"/>
        <w:spacing w:before="0"/>
      </w:pPr>
      <w:bookmarkStart w:id="64" w:name="_Toc55692431"/>
      <w:r>
        <w:t>1.2</w:t>
      </w:r>
      <w:r w:rsidR="00F96855">
        <w:t xml:space="preserve"> </w:t>
      </w:r>
      <w:r w:rsidR="009C54CE">
        <w:t xml:space="preserve">Research </w:t>
      </w:r>
      <w:r w:rsidR="00EC3664">
        <w:t>Objective</w:t>
      </w:r>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p w14:paraId="3B89B331" w14:textId="47A5BADE" w:rsidR="003F7F55" w:rsidRDefault="00C93BED" w:rsidP="006F2C51">
      <w:pPr>
        <w:pStyle w:val="BodyText"/>
      </w:pPr>
      <w:bookmarkStart w:id="65" w:name="_Toc493484474"/>
      <w:bookmarkStart w:id="66" w:name="_Toc493484715"/>
      <w:bookmarkStart w:id="67" w:name="_Toc494527309"/>
      <w:bookmarkStart w:id="68" w:name="_Toc495221475"/>
      <w:bookmarkStart w:id="69" w:name="_Toc495663186"/>
      <w:bookmarkStart w:id="70" w:name="_Toc495826208"/>
      <w:bookmarkStart w:id="71" w:name="_Toc495826316"/>
      <w:bookmarkStart w:id="72" w:name="_Toc495999056"/>
      <w:bookmarkStart w:id="73" w:name="_Toc496074854"/>
      <w:bookmarkStart w:id="74" w:name="_Toc496074949"/>
      <w:bookmarkStart w:id="75" w:name="_Toc496075123"/>
      <w:bookmarkStart w:id="76" w:name="_Toc496075281"/>
      <w:bookmarkStart w:id="77" w:name="_Toc496075345"/>
      <w:bookmarkStart w:id="78" w:name="_Toc496080587"/>
      <w:bookmarkStart w:id="79" w:name="_Toc503248584"/>
      <w:bookmarkStart w:id="80" w:name="_Toc504131160"/>
      <w:bookmarkStart w:id="81" w:name="_Toc504131362"/>
      <w:bookmarkStart w:id="82" w:name="_Toc504131517"/>
      <w:r>
        <w:t xml:space="preserve">The </w:t>
      </w:r>
      <w:r w:rsidR="003F7F55">
        <w:t>modern ECS architecture is a viable alternative which can provide some important advantages over OOP in such a simulation</w:t>
      </w:r>
      <w:r w:rsidR="00755D64">
        <w:t xml:space="preserve">, </w:t>
      </w:r>
      <w:r w:rsidR="00CF5F99">
        <w:t xml:space="preserve">one </w:t>
      </w:r>
      <w:r w:rsidR="00755D64">
        <w:t>specifically</w:t>
      </w:r>
      <w:r w:rsidR="00CF5F99">
        <w:t xml:space="preserve"> being</w:t>
      </w:r>
      <w:r w:rsidR="00755D64">
        <w:t xml:space="preserve"> runtime performance. </w:t>
      </w:r>
      <w:r w:rsidR="003F7F55">
        <w:t xml:space="preserve">Furthermore, the Rust programming language solves the memory safety burden that plagues systems level languages. </w:t>
      </w:r>
      <w:r w:rsidR="00FA308B">
        <w:t>The</w:t>
      </w:r>
      <w:r>
        <w:t xml:space="preserve"> </w:t>
      </w:r>
      <w:r w:rsidR="002B0BD5">
        <w:t>goal</w:t>
      </w:r>
      <w:r>
        <w:t xml:space="preserve"> of this research is to build</w:t>
      </w:r>
      <w:r w:rsidR="003F7F55">
        <w:t xml:space="preserve"> a</w:t>
      </w:r>
      <w:r w:rsidR="006F2C51">
        <w:t>n interactive</w:t>
      </w:r>
      <w:r w:rsidR="003F7F55">
        <w:t xml:space="preserve"> 3D FDM implemented as a Rust based, ECS</w:t>
      </w:r>
      <w:r w:rsidR="00FA308B">
        <w:t xml:space="preserve"> design. An additiona</w:t>
      </w:r>
      <w:r w:rsidR="00755D64">
        <w:t xml:space="preserve">l objective is to investigate the </w:t>
      </w:r>
      <w:r w:rsidR="00FA308B">
        <w:t>performance difference</w:t>
      </w:r>
      <w:r w:rsidR="003C185E">
        <w:t xml:space="preserve"> between a</w:t>
      </w:r>
      <w:r w:rsidR="001C66D2">
        <w:t xml:space="preserve"> single threaded </w:t>
      </w:r>
      <w:r w:rsidR="003F7F55">
        <w:t xml:space="preserve">OOP design </w:t>
      </w:r>
      <w:r w:rsidR="003F7F55">
        <w:lastRenderedPageBreak/>
        <w:t>im</w:t>
      </w:r>
      <w:r w:rsidR="001420C1">
        <w:t xml:space="preserve">plementation of the goal </w:t>
      </w:r>
      <w:r w:rsidR="003F7F55">
        <w:t xml:space="preserve">FDM. The FDM is based on the works by David Bourg in [14].  </w:t>
      </w:r>
    </w:p>
    <w:p w14:paraId="5BBD0285" w14:textId="1DA4403F" w:rsidR="00BB050C" w:rsidRDefault="00BB050C" w:rsidP="00BB050C">
      <w:pPr>
        <w:pStyle w:val="BodyText"/>
        <w:ind w:firstLine="0"/>
      </w:pPr>
      <w:r>
        <w:t>(is the mention of rust</w:t>
      </w:r>
      <w:r w:rsidR="00B75331">
        <w:t xml:space="preserve"> helping memory issues</w:t>
      </w:r>
      <w:r>
        <w:t xml:space="preserve"> not needed?</w:t>
      </w:r>
    </w:p>
    <w:p w14:paraId="79870D68" w14:textId="27B8B477" w:rsidR="00CE7460" w:rsidRDefault="00D867D5" w:rsidP="00BA0D42">
      <w:pPr>
        <w:pStyle w:val="Heading2"/>
        <w:spacing w:before="0"/>
      </w:pPr>
      <w:bookmarkStart w:id="83" w:name="_Toc55692432"/>
      <w:r>
        <w:t>1.3</w:t>
      </w:r>
      <w:r w:rsidR="00F96855">
        <w:t xml:space="preserve"> </w:t>
      </w:r>
      <w:r w:rsidR="008B570F">
        <w:t>Hypothesis</w:t>
      </w:r>
      <w:bookmarkEnd w:id="83"/>
    </w:p>
    <w:p w14:paraId="5BEB6A59" w14:textId="75A99B06" w:rsidR="0079603E" w:rsidRDefault="00FB1642" w:rsidP="003B48EA">
      <w:pPr>
        <w:pStyle w:val="BodyText"/>
      </w:pPr>
      <w:r w:rsidRPr="00FB1642">
        <w:t xml:space="preserve"> </w:t>
      </w:r>
      <w:r w:rsidR="00EC38BD">
        <w:t xml:space="preserve">The thesis hypothesizes that a 3D FDM implemented as a Rust based, ECS design will be able to more quickly </w:t>
      </w:r>
      <w:r w:rsidR="00E964F9">
        <w:t>process a large</w:t>
      </w:r>
      <w:r w:rsidR="00EC38BD">
        <w:t xml:space="preserve"> amount of airplane entities than the same FDM organized with the </w:t>
      </w:r>
      <w:r w:rsidR="00F90332">
        <w:t xml:space="preserve">single threaded </w:t>
      </w:r>
      <w:r w:rsidR="00EC38BD">
        <w:t xml:space="preserve">OOP paradigm. </w:t>
      </w:r>
      <w:r w:rsidR="0079603E">
        <w:t xml:space="preserve">By using ECS to organize data differently, we can separate, or decouple, functionality from the actual data in memory, as opposed to having functionality and memory tied together in hierarchies. This is powerful and popular strategy in designing complex video game engines, which have many game entities, such as bullets, and many functions on those game entities. This decoupling allows for the functionality on game entities to be easily parallelized and fast. </w:t>
      </w:r>
      <w:r w:rsidR="00CA53F7">
        <w:t xml:space="preserve">In addition to performance, because ECS decouples code, the ability to modify existing functionality or entities, or add new functionality or entities is a much smoother process. This will be explained in more detail in the next chapter. </w:t>
      </w:r>
      <w:r w:rsidR="0079603E">
        <w:t xml:space="preserve">So, for the same reasons game designers </w:t>
      </w:r>
      <w:r w:rsidR="00383E89">
        <w:t xml:space="preserve">choose to </w:t>
      </w:r>
      <w:r w:rsidR="0079603E">
        <w:t xml:space="preserve">use the ECS design in a video game, we </w:t>
      </w:r>
      <w:r w:rsidR="00383E89">
        <w:t>can</w:t>
      </w:r>
      <w:r w:rsidR="00FF5A2A">
        <w:t xml:space="preserve"> also benefit for the use of ECS in our </w:t>
      </w:r>
      <w:r w:rsidR="0079603E">
        <w:t xml:space="preserve">FDM </w:t>
      </w:r>
      <w:r w:rsidR="00383E89">
        <w:t xml:space="preserve">powering the simulation </w:t>
      </w:r>
      <w:r w:rsidR="0079603E">
        <w:t>created in this thesis</w:t>
      </w:r>
      <w:r w:rsidR="00383E89">
        <w:t>.</w:t>
      </w:r>
    </w:p>
    <w:p w14:paraId="4A8F42E2" w14:textId="52CF1CE0" w:rsidR="0046774C" w:rsidRDefault="00D867D5" w:rsidP="00BA0D42">
      <w:pPr>
        <w:pStyle w:val="Heading2"/>
        <w:spacing w:before="0"/>
      </w:pPr>
      <w:bookmarkStart w:id="84" w:name="_Toc55692433"/>
      <w:r>
        <w:t>1.4</w:t>
      </w:r>
      <w:r w:rsidR="00F96855">
        <w:t xml:space="preserve"> </w:t>
      </w:r>
      <w:r w:rsidR="0046774C">
        <w:t>Contribution</w:t>
      </w:r>
      <w:bookmarkEnd w:id="84"/>
    </w:p>
    <w:p w14:paraId="1C51D32C" w14:textId="25D6BB56" w:rsidR="00584D7A" w:rsidRDefault="003479EE" w:rsidP="004E7EF0">
      <w:pPr>
        <w:ind w:firstLine="720"/>
      </w:pPr>
      <w:r>
        <w:t xml:space="preserve">The contribution of this thesis </w:t>
      </w:r>
      <w:r w:rsidR="00584D7A">
        <w:t xml:space="preserve">lies in the field of flight modeling and </w:t>
      </w:r>
      <w:r w:rsidR="00AB08A7">
        <w:t xml:space="preserve">flight </w:t>
      </w:r>
      <w:r w:rsidR="00584D7A">
        <w:t xml:space="preserve">simulations for military use. The </w:t>
      </w:r>
      <w:r w:rsidR="00953637">
        <w:t xml:space="preserve">successful build </w:t>
      </w:r>
      <w:r w:rsidR="00584D7A">
        <w:t>of a</w:t>
      </w:r>
      <w:r w:rsidR="00953637">
        <w:t xml:space="preserve"> 3D</w:t>
      </w:r>
      <w:r w:rsidR="00584D7A">
        <w:t xml:space="preserve"> Rust based, ECS </w:t>
      </w:r>
      <w:r w:rsidR="00953637">
        <w:t xml:space="preserve">designed, real-time </w:t>
      </w:r>
      <w:r w:rsidR="00A41E4A">
        <w:t>FDM demonstrates an</w:t>
      </w:r>
      <w:r w:rsidR="00584D7A">
        <w:t xml:space="preserve"> alter</w:t>
      </w:r>
      <w:r w:rsidR="008F70F8">
        <w:t>nate,</w:t>
      </w:r>
      <w:r w:rsidR="00584D7A">
        <w:t xml:space="preserve"> modern</w:t>
      </w:r>
      <w:r w:rsidR="008F70F8">
        <w:t>, and powerful</w:t>
      </w:r>
      <w:r w:rsidR="00953637">
        <w:t xml:space="preserve"> design strategy over current</w:t>
      </w:r>
      <w:r w:rsidR="00A41E4A">
        <w:t xml:space="preserve"> FDMs</w:t>
      </w:r>
      <w:r w:rsidR="00953637">
        <w:t>. N</w:t>
      </w:r>
      <w:r w:rsidR="008F70F8">
        <w:t>ot only is</w:t>
      </w:r>
      <w:r w:rsidR="004E7EF0">
        <w:t xml:space="preserve"> this</w:t>
      </w:r>
      <w:r w:rsidR="008F70F8">
        <w:t xml:space="preserve"> strategy available for use</w:t>
      </w:r>
      <w:r w:rsidR="00953637">
        <w:t xml:space="preserve">, but it </w:t>
      </w:r>
      <w:r w:rsidR="00A41E4A">
        <w:t xml:space="preserve">consistently outperforms its single threaded OOP counterpart, which is a representative of current military FDMs. </w:t>
      </w:r>
      <w:r w:rsidR="00190178">
        <w:lastRenderedPageBreak/>
        <w:t>This strategy also increases code maintainability due to the nature of the ECS architecture; this is a valuable feature that could save time and effort when updating a FDMs code later in its lifespan.</w:t>
      </w:r>
    </w:p>
    <w:p w14:paraId="06964C7B" w14:textId="4ACBD444" w:rsidR="00862480" w:rsidRDefault="00F96855" w:rsidP="00BA0D42">
      <w:pPr>
        <w:pStyle w:val="Heading2"/>
        <w:spacing w:before="0"/>
      </w:pPr>
      <w:bookmarkStart w:id="85" w:name="_Toc5569243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r>
        <w:t>1.</w:t>
      </w:r>
      <w:r w:rsidR="00D867D5">
        <w:t>5</w:t>
      </w:r>
      <w:r>
        <w:t xml:space="preserve"> </w:t>
      </w:r>
      <w:r w:rsidR="00832AAF">
        <w:t>Approach</w:t>
      </w:r>
      <w:bookmarkEnd w:id="85"/>
    </w:p>
    <w:p w14:paraId="130E60AC" w14:textId="5E0A1AAE" w:rsidR="002D7B07" w:rsidRPr="002D7B07" w:rsidRDefault="002D7B07" w:rsidP="002D7B07">
      <w:pPr>
        <w:ind w:firstLine="720"/>
      </w:pPr>
      <w:r w:rsidRPr="002D7B07">
        <w:t xml:space="preserve">The methodology </w:t>
      </w:r>
      <w:r>
        <w:t xml:space="preserve">of this research </w:t>
      </w:r>
      <w:r w:rsidRPr="002D7B07">
        <w:t xml:space="preserve">is </w:t>
      </w:r>
      <w:r>
        <w:t xml:space="preserve">explained </w:t>
      </w:r>
      <w:r w:rsidRPr="002D7B07">
        <w:t>in full detail in Chapter 3, but an</w:t>
      </w:r>
    </w:p>
    <w:p w14:paraId="1C44206F" w14:textId="77777777" w:rsidR="001076B8" w:rsidRDefault="002D7B07" w:rsidP="00861143">
      <w:r w:rsidRPr="002D7B07">
        <w:t xml:space="preserve">overview of the approach will be </w:t>
      </w:r>
      <w:r>
        <w:t xml:space="preserve">given </w:t>
      </w:r>
      <w:r w:rsidRPr="002D7B07">
        <w:t xml:space="preserve">here. </w:t>
      </w:r>
    </w:p>
    <w:p w14:paraId="7DC561C8" w14:textId="0113292E" w:rsidR="002C6B9C" w:rsidRDefault="007751FB" w:rsidP="001076B8">
      <w:pPr>
        <w:ind w:firstLine="360"/>
      </w:pPr>
      <w:r>
        <w:t>Firstly, a 2D, Rust based, ECS patterned FDM</w:t>
      </w:r>
      <w:r w:rsidR="001076B8">
        <w:t xml:space="preserve"> is</w:t>
      </w:r>
      <w:r>
        <w:t xml:space="preserve"> created based on the works by Grant Palmer in [</w:t>
      </w:r>
      <w:r w:rsidR="006F3401">
        <w:t xml:space="preserve">30]. The building of this 2D FDM was essentially a stepping </w:t>
      </w:r>
      <w:r w:rsidR="00BC7CDA">
        <w:t>stone to reach</w:t>
      </w:r>
      <w:r w:rsidR="006F3401">
        <w:t xml:space="preserve"> the goal of creating the 3D version. </w:t>
      </w:r>
    </w:p>
    <w:p w14:paraId="74BB96FC" w14:textId="2D2983FC" w:rsidR="009A6115" w:rsidRDefault="001076B8" w:rsidP="002C6B9C">
      <w:pPr>
        <w:ind w:firstLine="360"/>
      </w:pPr>
      <w:r>
        <w:t>Next, t</w:t>
      </w:r>
      <w:r w:rsidR="00586C72">
        <w:t>h</w:t>
      </w:r>
      <w:r w:rsidR="00C61CAB">
        <w:t xml:space="preserve">e focus of this research is </w:t>
      </w:r>
      <w:r w:rsidR="008012ED">
        <w:t>build</w:t>
      </w:r>
      <w:r>
        <w:t>ing</w:t>
      </w:r>
      <w:r w:rsidR="008012ED">
        <w:t xml:space="preserve"> a Rust based, ECS patterned, 3D </w:t>
      </w:r>
      <w:r w:rsidR="00590EE6">
        <w:t>FDM</w:t>
      </w:r>
      <w:r w:rsidR="009D5392">
        <w:t xml:space="preserve"> based on the works by</w:t>
      </w:r>
      <w:r w:rsidR="009D5392" w:rsidRPr="009D5392">
        <w:t xml:space="preserve"> </w:t>
      </w:r>
      <w:r w:rsidR="009D5392">
        <w:t xml:space="preserve">David Bourg in [14]. </w:t>
      </w:r>
      <w:r w:rsidR="00590EE6">
        <w:t>T</w:t>
      </w:r>
      <w:r w:rsidR="00A92800">
        <w:t>o ensure our FDM’s</w:t>
      </w:r>
      <w:r w:rsidR="00590EE6">
        <w:t xml:space="preserve"> accuracy, we will find out if it </w:t>
      </w:r>
      <w:r w:rsidR="008012ED">
        <w:t xml:space="preserve">replicates the </w:t>
      </w:r>
      <w:r w:rsidR="00440FA8">
        <w:t xml:space="preserve">realistic </w:t>
      </w:r>
      <w:r w:rsidR="008012ED">
        <w:t>fl</w:t>
      </w:r>
      <w:r w:rsidR="00C61CAB">
        <w:t>ight data generated by its C++ baseline</w:t>
      </w:r>
      <w:r w:rsidR="00590EE6">
        <w:t xml:space="preserve"> FDM</w:t>
      </w:r>
      <w:r w:rsidR="008012ED">
        <w:t xml:space="preserve"> as described in Bourg’s textbook.</w:t>
      </w:r>
      <w:r w:rsidR="002D7B07">
        <w:t xml:space="preserve"> </w:t>
      </w:r>
    </w:p>
    <w:p w14:paraId="56EE5567" w14:textId="2B0E29DE" w:rsidR="00EA5AE9" w:rsidRDefault="0075499F" w:rsidP="00D867D5">
      <w:pPr>
        <w:pStyle w:val="BodyText"/>
      </w:pPr>
      <w:r>
        <w:t xml:space="preserve">With the proof </w:t>
      </w:r>
      <w:r w:rsidR="00DA3CDF">
        <w:t>of concept show</w:t>
      </w:r>
      <w:r w:rsidR="007751FB">
        <w:t xml:space="preserve">n, we will then </w:t>
      </w:r>
      <w:r w:rsidR="00E23518">
        <w:t xml:space="preserve">investigate </w:t>
      </w:r>
      <w:r w:rsidR="009D5392">
        <w:t xml:space="preserve">a performance difference between the 3D FDM implemented as a Rust based, ECS design and an OOP design implementation of the same FDM.  </w:t>
      </w:r>
    </w:p>
    <w:p w14:paraId="5235F88B" w14:textId="54AD9648" w:rsidR="00251273" w:rsidRDefault="00D867D5" w:rsidP="00BA0D42">
      <w:pPr>
        <w:pStyle w:val="Heading2"/>
        <w:spacing w:before="0"/>
      </w:pPr>
      <w:bookmarkStart w:id="86" w:name="_Toc55692435"/>
      <w:bookmarkStart w:id="87" w:name="_Toc493484475"/>
      <w:bookmarkStart w:id="88" w:name="_Toc493484716"/>
      <w:bookmarkStart w:id="89" w:name="_Toc494527310"/>
      <w:bookmarkStart w:id="90" w:name="_Toc495221476"/>
      <w:bookmarkStart w:id="91" w:name="_Toc495663187"/>
      <w:bookmarkStart w:id="92" w:name="_Toc495826209"/>
      <w:bookmarkStart w:id="93" w:name="_Toc495826317"/>
      <w:bookmarkStart w:id="94" w:name="_Toc495999057"/>
      <w:bookmarkStart w:id="95" w:name="_Toc496074855"/>
      <w:bookmarkStart w:id="96" w:name="_Toc496074950"/>
      <w:bookmarkStart w:id="97" w:name="_Toc496075124"/>
      <w:bookmarkStart w:id="98" w:name="_Toc496075282"/>
      <w:bookmarkStart w:id="99" w:name="_Toc496075346"/>
      <w:bookmarkStart w:id="100" w:name="_Toc496080588"/>
      <w:bookmarkStart w:id="101" w:name="_Toc503248585"/>
      <w:bookmarkStart w:id="102" w:name="_Toc504131161"/>
      <w:bookmarkStart w:id="103" w:name="_Toc504131363"/>
      <w:bookmarkStart w:id="104" w:name="_Toc504131518"/>
      <w:r>
        <w:t>1.6</w:t>
      </w:r>
      <w:r w:rsidR="00F96855">
        <w:t xml:space="preserve"> </w:t>
      </w:r>
      <w:r w:rsidR="00EC3664">
        <w:t>Assumptions/</w:t>
      </w:r>
      <w:r w:rsidR="00251273">
        <w:t>Limitations</w:t>
      </w:r>
      <w:bookmarkEnd w:id="86"/>
    </w:p>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14:paraId="7B8CD278" w14:textId="51D4271E" w:rsidR="00251273" w:rsidRDefault="00480784" w:rsidP="00BA0D42">
      <w:pPr>
        <w:pStyle w:val="BodyText"/>
      </w:pPr>
      <w:r>
        <w:t>Th</w:t>
      </w:r>
      <w:r w:rsidR="00F1258D">
        <w:t xml:space="preserve">e </w:t>
      </w:r>
      <w:r w:rsidR="00986FF2">
        <w:t xml:space="preserve">first limitation is that the </w:t>
      </w:r>
      <w:r w:rsidR="00F1258D">
        <w:t>flight simulator</w:t>
      </w:r>
      <w:r>
        <w:t xml:space="preserve"> built is not a standalone application</w:t>
      </w:r>
      <w:r w:rsidR="00824342">
        <w:t xml:space="preserve">; a graphics generation program is needed to display the simulation. However, if a </w:t>
      </w:r>
      <w:r w:rsidR="007D682C">
        <w:t xml:space="preserve">user does </w:t>
      </w:r>
      <w:r w:rsidR="00824342">
        <w:t>require graphics, t</w:t>
      </w:r>
      <w:r>
        <w:t>he flight</w:t>
      </w:r>
      <w:r w:rsidR="00F1258D">
        <w:t xml:space="preserve"> simulator </w:t>
      </w:r>
      <w:r w:rsidR="00824342">
        <w:t>can be run without a</w:t>
      </w:r>
      <w:r w:rsidR="00517D2C">
        <w:t xml:space="preserve">n external </w:t>
      </w:r>
      <w:r>
        <w:t>visualization system</w:t>
      </w:r>
      <w:r w:rsidR="00824342">
        <w:t xml:space="preserve">. The simulator does assume that </w:t>
      </w:r>
      <w:r>
        <w:t xml:space="preserve">FlightGear is being used as the visualization system. </w:t>
      </w:r>
      <w:r w:rsidR="00824342">
        <w:t xml:space="preserve">The packets being sent out by the flight simulator are configured in a specific </w:t>
      </w:r>
      <w:r w:rsidR="00824342">
        <w:lastRenderedPageBreak/>
        <w:t>manner for FlightGear to interpret properly</w:t>
      </w:r>
      <w:r w:rsidR="00517D2C">
        <w:t xml:space="preserve">. The packet structure, however, </w:t>
      </w:r>
      <w:r w:rsidR="00157840">
        <w:t xml:space="preserve">could be </w:t>
      </w:r>
      <w:r w:rsidR="00291BEF">
        <w:t>easily modified</w:t>
      </w:r>
      <w:r w:rsidR="00157840">
        <w:t xml:space="preserve"> </w:t>
      </w:r>
      <w:r w:rsidR="00291BEF">
        <w:t>for</w:t>
      </w:r>
      <w:r w:rsidR="00D170F5">
        <w:t xml:space="preserve"> </w:t>
      </w:r>
      <w:r w:rsidR="00517D2C">
        <w:t>different</w:t>
      </w:r>
      <w:r w:rsidR="00D170F5">
        <w:t xml:space="preserve"> visualization system</w:t>
      </w:r>
      <w:r w:rsidR="000F51CD">
        <w:t>s</w:t>
      </w:r>
      <w:r w:rsidR="00157840">
        <w:t>.</w:t>
      </w:r>
    </w:p>
    <w:p w14:paraId="7F02BC99" w14:textId="09BD9568" w:rsidR="00652C87" w:rsidRDefault="00DE5E41" w:rsidP="00652C87">
      <w:pPr>
        <w:pStyle w:val="BodyText"/>
      </w:pPr>
      <w:r>
        <w:t>We assume the simulation user is not running the FDM on a very slow computer, as the simulation loop is designed to run at a fixed frame rate, and a very slow computer may not be able to keep up to have the simulation run smoothly.</w:t>
      </w:r>
    </w:p>
    <w:p w14:paraId="50076F43" w14:textId="7CF78CCC" w:rsidR="00986FF2" w:rsidRDefault="00986FF2" w:rsidP="000B3494">
      <w:pPr>
        <w:pStyle w:val="BodyText"/>
      </w:pPr>
      <w:r>
        <w:t xml:space="preserve">Another limitation is that the airplane being simulated is only set up to match that of the airplane modeled in Bourg’s textbook. </w:t>
      </w:r>
      <w:r w:rsidR="006B038D">
        <w:t xml:space="preserve">This </w:t>
      </w:r>
      <w:r w:rsidR="00BC40BA">
        <w:t xml:space="preserve">no-name </w:t>
      </w:r>
      <w:r w:rsidR="006B038D">
        <w:t xml:space="preserve">airplane is shown in all of the figures shown in the next chapter. The airplane </w:t>
      </w:r>
      <w:r w:rsidR="00BC40BA">
        <w:t>characteristics</w:t>
      </w:r>
      <w:r w:rsidR="006B038D">
        <w:t xml:space="preserve"> could be modified</w:t>
      </w:r>
      <w:r w:rsidR="00B879C2">
        <w:t xml:space="preserve"> in </w:t>
      </w:r>
      <w:r w:rsidR="00967A01">
        <w:t xml:space="preserve">the </w:t>
      </w:r>
      <w:r w:rsidR="00B879C2">
        <w:t>code</w:t>
      </w:r>
      <w:r w:rsidR="006B038D">
        <w:t>, however.</w:t>
      </w:r>
    </w:p>
    <w:p w14:paraId="3FE17954" w14:textId="14023990" w:rsidR="00713DE0" w:rsidRDefault="00713DE0" w:rsidP="000B3494">
      <w:pPr>
        <w:pStyle w:val="BodyText"/>
      </w:pPr>
      <w:r>
        <w:t>(if I cannot find out how to simulate multiple planes in flightgear another limitation may be that for a sim with greater than 1 airplane, there is no graphics, or at least, only the one plane can be in the flightgear world, while the others are invisible, which seems to defeat the point of the simulation</w:t>
      </w:r>
      <w:r w:rsidR="003373F9">
        <w:t>. In that case collision would make sense to have because at least the console output can tell if a collision occurs)</w:t>
      </w:r>
    </w:p>
    <w:p w14:paraId="51159619" w14:textId="4CE6321A" w:rsidR="007E0124" w:rsidRDefault="00D867D5" w:rsidP="00BA0D42">
      <w:pPr>
        <w:pStyle w:val="Heading2"/>
        <w:spacing w:before="0"/>
      </w:pPr>
      <w:bookmarkStart w:id="105" w:name="_Toc55692436"/>
      <w:r>
        <w:t>1.7</w:t>
      </w:r>
      <w:r w:rsidR="00F96855">
        <w:t xml:space="preserve"> </w:t>
      </w:r>
      <w:r w:rsidR="008B570F">
        <w:t>Thesis Overview</w:t>
      </w:r>
      <w:bookmarkEnd w:id="105"/>
    </w:p>
    <w:p w14:paraId="3C743E3F" w14:textId="790BAF0E" w:rsidR="009757A2" w:rsidRDefault="00CD1B4D" w:rsidP="00814B05">
      <w:pPr>
        <w:pStyle w:val="BodyText"/>
      </w:pPr>
      <w:r w:rsidRPr="00CD1B4D">
        <w:t xml:space="preserve">This thesis is arranged into </w:t>
      </w:r>
      <w:r>
        <w:t>fiv</w:t>
      </w:r>
      <w:r w:rsidRPr="00CD1B4D">
        <w:t>e chapters</w:t>
      </w:r>
      <w:r>
        <w:t xml:space="preserve">. Chapter II explains relevant background information on </w:t>
      </w:r>
      <w:r w:rsidR="005835E6">
        <w:t>the physics of flight modeling</w:t>
      </w:r>
      <w:r>
        <w:t>, Entity Component Systems, Rust programming and FlightGear.</w:t>
      </w:r>
      <w:r w:rsidR="005835E6">
        <w:t xml:space="preserve"> Chapter III provides the thesis </w:t>
      </w:r>
      <w:r w:rsidR="005737A4">
        <w:t xml:space="preserve">methodology. </w:t>
      </w:r>
      <w:r w:rsidRPr="00CD1B4D">
        <w:t xml:space="preserve">Chapter IV </w:t>
      </w:r>
      <w:r w:rsidR="004D3E16">
        <w:t>is a results analysis</w:t>
      </w:r>
      <w:r w:rsidR="005835E6">
        <w:t xml:space="preserve"> of </w:t>
      </w:r>
      <w:r w:rsidRPr="00CD1B4D">
        <w:t>Chapter III</w:t>
      </w:r>
      <w:r w:rsidR="00435D31">
        <w:t xml:space="preserve">. </w:t>
      </w:r>
      <w:r w:rsidRPr="00CD1B4D">
        <w:t xml:space="preserve">Finally, Chapter V summarizes the research and impact of </w:t>
      </w:r>
      <w:r w:rsidR="00435D31">
        <w:t>the research.</w:t>
      </w:r>
      <w:r w:rsidRPr="00CD1B4D">
        <w:t xml:space="preserve"> </w:t>
      </w:r>
    </w:p>
    <w:p w14:paraId="6C006B6E" w14:textId="03B998DB" w:rsidR="00435D31" w:rsidRDefault="00435D31" w:rsidP="00BA0D42">
      <w:pPr>
        <w:pStyle w:val="BodyText"/>
        <w:ind w:firstLine="0"/>
      </w:pPr>
      <w:r>
        <w:t>(should any of these headings be deleted</w:t>
      </w:r>
      <w:r w:rsidR="00D317AD">
        <w:t xml:space="preserve">, or lumped together as a different heading name? or </w:t>
      </w:r>
      <w:r w:rsidR="00A33A03">
        <w:t>different heading names</w:t>
      </w:r>
      <w:r w:rsidR="00D317AD">
        <w:t>?</w:t>
      </w:r>
      <w:r w:rsidR="00801543">
        <w:t xml:space="preserve"> </w:t>
      </w:r>
      <w:r w:rsidR="009F0AB6">
        <w:t>Am I missing the point on any of this?</w:t>
      </w:r>
      <w:r w:rsidR="00664E4D">
        <w:t>)</w:t>
      </w:r>
    </w:p>
    <w:p w14:paraId="15811178" w14:textId="77777777" w:rsidR="00251273" w:rsidRPr="006F3F05" w:rsidRDefault="00251273" w:rsidP="00BA0D42">
      <w:pPr>
        <w:pStyle w:val="Heading1"/>
      </w:pPr>
      <w:bookmarkStart w:id="106" w:name="_Toc55692437"/>
      <w:r w:rsidRPr="006F3F05">
        <w:lastRenderedPageBreak/>
        <w:t xml:space="preserve">II. </w:t>
      </w:r>
      <w:r w:rsidR="00952CF8">
        <w:t>Background</w:t>
      </w:r>
      <w:bookmarkEnd w:id="106"/>
    </w:p>
    <w:p w14:paraId="31A89A6E" w14:textId="3E470A43" w:rsidR="00534652" w:rsidRPr="00E90003" w:rsidRDefault="00AC5CCF" w:rsidP="00BA0D42">
      <w:pPr>
        <w:ind w:firstLine="720"/>
        <w:rPr>
          <w:rFonts w:eastAsiaTheme="minorHAnsi"/>
          <w:szCs w:val="24"/>
        </w:rPr>
      </w:pPr>
      <w:r>
        <w:rPr>
          <w:rFonts w:eastAsiaTheme="minorHAnsi"/>
          <w:szCs w:val="24"/>
        </w:rPr>
        <w:t xml:space="preserve">This </w:t>
      </w:r>
      <w:r w:rsidR="004A021B">
        <w:rPr>
          <w:rFonts w:eastAsiaTheme="minorHAnsi"/>
          <w:szCs w:val="24"/>
        </w:rPr>
        <w:t>chapter will provide an overview of the components that have gone into building this</w:t>
      </w:r>
      <w:r w:rsidR="00F62CA9">
        <w:rPr>
          <w:rFonts w:eastAsiaTheme="minorHAnsi"/>
          <w:szCs w:val="24"/>
        </w:rPr>
        <w:t xml:space="preserve"> FDM</w:t>
      </w:r>
      <w:r w:rsidR="004A021B">
        <w:rPr>
          <w:rFonts w:eastAsiaTheme="minorHAnsi"/>
          <w:szCs w:val="24"/>
        </w:rPr>
        <w:t xml:space="preserve">. First, the </w:t>
      </w:r>
      <w:r>
        <w:rPr>
          <w:rFonts w:eastAsiaTheme="minorHAnsi"/>
          <w:szCs w:val="24"/>
        </w:rPr>
        <w:t>background</w:t>
      </w:r>
      <w:r w:rsidR="004A021B">
        <w:rPr>
          <w:rFonts w:eastAsiaTheme="minorHAnsi"/>
          <w:szCs w:val="24"/>
        </w:rPr>
        <w:t xml:space="preserve"> </w:t>
      </w:r>
      <w:r w:rsidR="000D7471">
        <w:rPr>
          <w:rFonts w:eastAsiaTheme="minorHAnsi"/>
          <w:szCs w:val="24"/>
        </w:rPr>
        <w:t>explains</w:t>
      </w:r>
      <w:r w:rsidR="004A021B">
        <w:rPr>
          <w:rFonts w:eastAsiaTheme="minorHAnsi"/>
          <w:szCs w:val="24"/>
        </w:rPr>
        <w:t xml:space="preserve"> the basics of </w:t>
      </w:r>
      <w:r w:rsidR="00EC2C2D">
        <w:rPr>
          <w:rFonts w:eastAsiaTheme="minorHAnsi"/>
          <w:szCs w:val="24"/>
        </w:rPr>
        <w:t xml:space="preserve">modeling </w:t>
      </w:r>
      <w:r w:rsidR="00D43D9D">
        <w:rPr>
          <w:rFonts w:eastAsiaTheme="minorHAnsi"/>
          <w:szCs w:val="24"/>
        </w:rPr>
        <w:t>flight</w:t>
      </w:r>
      <w:r>
        <w:rPr>
          <w:rFonts w:eastAsiaTheme="minorHAnsi"/>
          <w:szCs w:val="24"/>
        </w:rPr>
        <w:t xml:space="preserve"> physics</w:t>
      </w:r>
      <w:r w:rsidR="00FD60D5">
        <w:rPr>
          <w:rFonts w:eastAsiaTheme="minorHAnsi"/>
          <w:szCs w:val="24"/>
        </w:rPr>
        <w:t xml:space="preserve"> in a FDM</w:t>
      </w:r>
      <w:r w:rsidR="00D43D9D">
        <w:rPr>
          <w:rFonts w:eastAsiaTheme="minorHAnsi"/>
          <w:szCs w:val="24"/>
        </w:rPr>
        <w:t>. Next, the ECS architecture, and an implementation if it, SPECS, will b</w:t>
      </w:r>
      <w:r w:rsidR="00CB2DAB">
        <w:rPr>
          <w:rFonts w:eastAsiaTheme="minorHAnsi"/>
          <w:szCs w:val="24"/>
        </w:rPr>
        <w:t>e described. Furthermore,</w:t>
      </w:r>
      <w:r w:rsidR="002856C4">
        <w:rPr>
          <w:rFonts w:eastAsiaTheme="minorHAnsi"/>
          <w:szCs w:val="24"/>
        </w:rPr>
        <w:t xml:space="preserve"> the fundamentals of the Rust p</w:t>
      </w:r>
      <w:r w:rsidR="00B2788E" w:rsidRPr="00B2788E">
        <w:rPr>
          <w:rFonts w:eastAsiaTheme="minorHAnsi"/>
          <w:szCs w:val="24"/>
        </w:rPr>
        <w:t>rogramming la</w:t>
      </w:r>
      <w:r w:rsidR="00D43D9D">
        <w:rPr>
          <w:rFonts w:eastAsiaTheme="minorHAnsi"/>
          <w:szCs w:val="24"/>
        </w:rPr>
        <w:t>nguage w</w:t>
      </w:r>
      <w:r w:rsidR="00FF6427">
        <w:rPr>
          <w:rFonts w:eastAsiaTheme="minorHAnsi"/>
          <w:szCs w:val="24"/>
        </w:rPr>
        <w:t xml:space="preserve">ill be laid out. Next, the use of the FlightGear flight simulator will be explained. </w:t>
      </w:r>
      <w:r w:rsidR="00460BAF">
        <w:rPr>
          <w:rFonts w:eastAsiaTheme="minorHAnsi"/>
          <w:szCs w:val="24"/>
        </w:rPr>
        <w:t>Lastly,</w:t>
      </w:r>
      <w:r w:rsidR="00FF6427">
        <w:rPr>
          <w:rFonts w:eastAsiaTheme="minorHAnsi"/>
          <w:szCs w:val="24"/>
        </w:rPr>
        <w:t xml:space="preserve"> networking and sending packets of data to FlightGear with R</w:t>
      </w:r>
      <w:r w:rsidR="00E90003">
        <w:rPr>
          <w:rFonts w:eastAsiaTheme="minorHAnsi"/>
          <w:szCs w:val="24"/>
        </w:rPr>
        <w:t xml:space="preserve">ust will be described. </w:t>
      </w:r>
    </w:p>
    <w:p w14:paraId="7F2D800B" w14:textId="427E69DE" w:rsidR="0070046E" w:rsidRPr="0070046E" w:rsidRDefault="00F62CA9" w:rsidP="00BA0D42">
      <w:pPr>
        <w:pStyle w:val="Heading2"/>
        <w:spacing w:before="0"/>
        <w:rPr>
          <w:rFonts w:eastAsiaTheme="minorHAnsi"/>
        </w:rPr>
      </w:pPr>
      <w:bookmarkStart w:id="107" w:name="_Toc55692438"/>
      <w:r>
        <w:rPr>
          <w:rFonts w:eastAsiaTheme="minorHAnsi"/>
        </w:rPr>
        <w:t>2.1</w:t>
      </w:r>
      <w:r w:rsidR="00E20B4B">
        <w:rPr>
          <w:rFonts w:eastAsiaTheme="minorHAnsi"/>
        </w:rPr>
        <w:t xml:space="preserve"> Physics of Flight Modeling</w:t>
      </w:r>
      <w:bookmarkEnd w:id="107"/>
    </w:p>
    <w:p w14:paraId="6B913797" w14:textId="0E6E2E80" w:rsidR="00033B9E" w:rsidRDefault="00C37141" w:rsidP="00BA0D42">
      <w:pPr>
        <w:ind w:firstLine="720"/>
        <w:rPr>
          <w:iCs/>
        </w:rPr>
      </w:pPr>
      <w:r>
        <w:t>A flight dynamics model is the process and product used to calculate all of the math and physics required to simulate an airplan</w:t>
      </w:r>
      <w:r w:rsidR="000C01DF">
        <w:t>e. Sp</w:t>
      </w:r>
      <w:r w:rsidR="00033B9E">
        <w:t>ecifically, we are simulating a</w:t>
      </w:r>
      <w:r w:rsidR="000C01DF">
        <w:t xml:space="preserve"> </w:t>
      </w:r>
      <w:r w:rsidR="00646AA3">
        <w:t xml:space="preserve">rigid-body </w:t>
      </w:r>
      <w:r w:rsidR="000C01DF">
        <w:t>airpla</w:t>
      </w:r>
      <w:r w:rsidR="0090740B">
        <w:t>ne moving in real-time through both a 2D and a</w:t>
      </w:r>
      <w:r w:rsidR="000C01DF">
        <w:t xml:space="preserve"> 3D world</w:t>
      </w:r>
      <w:r w:rsidR="009B663F">
        <w:t xml:space="preserve">. </w:t>
      </w:r>
      <w:r w:rsidR="00033B9E">
        <w:t>With that, this section will provide an over</w:t>
      </w:r>
      <w:r w:rsidR="0090740B">
        <w:t>view of what is involved in each FDM</w:t>
      </w:r>
      <w:r w:rsidR="00033B9E">
        <w:t xml:space="preserve"> in order to approximate real-life flight characteristics of an airplane.</w:t>
      </w:r>
      <w:r w:rsidR="009F5862">
        <w:t xml:space="preserve"> </w:t>
      </w:r>
      <w:r w:rsidR="0090740B">
        <w:t>Each FDM, 2D and 3D</w:t>
      </w:r>
      <w:r w:rsidR="00DA75EB">
        <w:t>,</w:t>
      </w:r>
      <w:r w:rsidR="0090740B">
        <w:t xml:space="preserve"> are similar in many ways, but they do have different considerations</w:t>
      </w:r>
      <w:r w:rsidR="00DA75EB">
        <w:t xml:space="preserve"> in regards to the airplanes rotations</w:t>
      </w:r>
      <w:r w:rsidR="0090740B">
        <w:t>, which will be described. But t</w:t>
      </w:r>
      <w:r w:rsidR="009F5862">
        <w:t>he final result</w:t>
      </w:r>
      <w:r w:rsidR="0090740B">
        <w:t xml:space="preserve"> for both</w:t>
      </w:r>
      <w:r w:rsidR="009F5862">
        <w:t xml:space="preserve"> is integrating the equ</w:t>
      </w:r>
      <w:r w:rsidR="00925352">
        <w:t xml:space="preserve">ations of motion. This </w:t>
      </w:r>
      <w:r w:rsidR="00673FE1">
        <w:t>boil</w:t>
      </w:r>
      <w:r w:rsidR="00925352">
        <w:t>s</w:t>
      </w:r>
      <w:r w:rsidR="00673FE1">
        <w:t xml:space="preserve"> down to determining the position of</w:t>
      </w:r>
      <w:r w:rsidR="009E360C">
        <w:t xml:space="preserve"> the airplane</w:t>
      </w:r>
      <w:r w:rsidR="00673FE1">
        <w:t xml:space="preserve">, as well as the </w:t>
      </w:r>
      <w:r w:rsidR="009E360C">
        <w:t xml:space="preserve">airplane’s </w:t>
      </w:r>
      <w:r w:rsidR="00673FE1">
        <w:t>velocity</w:t>
      </w:r>
      <w:r w:rsidR="004C4BDE">
        <w:t>, which is the speed and direction of the airplane</w:t>
      </w:r>
      <w:r w:rsidR="005A3596">
        <w:t>, over time.</w:t>
      </w:r>
      <w:r w:rsidR="004C4BDE">
        <w:t xml:space="preserve"> [20]</w:t>
      </w:r>
      <w:r w:rsidR="00673FE1">
        <w:t>.</w:t>
      </w:r>
      <w:r w:rsidR="004C4BDE">
        <w:t xml:space="preserve"> </w:t>
      </w:r>
      <w:r w:rsidR="006346AC">
        <w:t xml:space="preserve">But before the equations of motion are solved, </w:t>
      </w:r>
      <w:r w:rsidR="003C00B8">
        <w:t xml:space="preserve">an understanding of forces, </w:t>
      </w:r>
      <w:r w:rsidR="003C00B8">
        <w:rPr>
          <w:iCs/>
        </w:rPr>
        <w:t>airplane components, airfoils</w:t>
      </w:r>
      <w:r w:rsidR="00C355C8">
        <w:rPr>
          <w:iCs/>
        </w:rPr>
        <w:t>, rotations, and</w:t>
      </w:r>
      <w:r w:rsidR="00033B9E">
        <w:rPr>
          <w:iCs/>
        </w:rPr>
        <w:t xml:space="preserve"> coordinate systems is needed.</w:t>
      </w:r>
    </w:p>
    <w:p w14:paraId="33FA9820" w14:textId="15C71659" w:rsidR="00D51371" w:rsidRPr="009F5862" w:rsidRDefault="00F62CA9" w:rsidP="00BA0D42">
      <w:pPr>
        <w:pStyle w:val="Heading3"/>
        <w:jc w:val="left"/>
      </w:pPr>
      <w:r>
        <w:t>2.1</w:t>
      </w:r>
      <w:r w:rsidR="00D51371">
        <w:t>.1 Forces</w:t>
      </w:r>
    </w:p>
    <w:p w14:paraId="02CEA027" w14:textId="4D05AB2D" w:rsidR="00E20B4B" w:rsidRPr="00657AC6" w:rsidRDefault="00E20B4B" w:rsidP="00BA0D42">
      <w:pPr>
        <w:ind w:firstLine="720"/>
      </w:pPr>
      <w:r w:rsidRPr="00297696">
        <w:rPr>
          <w:iCs/>
        </w:rPr>
        <w:t>There are four major forces that act on an airplane in flight: g</w:t>
      </w:r>
      <w:r>
        <w:rPr>
          <w:iCs/>
        </w:rPr>
        <w:t>ravity, lift, thrust, and drag.</w:t>
      </w:r>
      <w:r w:rsidR="00B52039">
        <w:rPr>
          <w:iCs/>
        </w:rPr>
        <w:t xml:space="preserve"> These forces govern the motion of the airplane.</w:t>
      </w:r>
      <w:r>
        <w:rPr>
          <w:iCs/>
        </w:rPr>
        <w:t xml:space="preserve"> </w:t>
      </w:r>
      <w:r w:rsidR="001F68F9">
        <w:rPr>
          <w:iCs/>
        </w:rPr>
        <w:t>Newton’s</w:t>
      </w:r>
      <w:r w:rsidR="001B15E1">
        <w:rPr>
          <w:iCs/>
        </w:rPr>
        <w:t xml:space="preserve"> Second Law of Motion says: t</w:t>
      </w:r>
      <w:r w:rsidR="001B15E1" w:rsidRPr="001B15E1">
        <w:rPr>
          <w:iCs/>
        </w:rPr>
        <w:t>he acceleration of a body is proportion</w:t>
      </w:r>
      <w:r w:rsidR="001B15E1">
        <w:rPr>
          <w:iCs/>
        </w:rPr>
        <w:t xml:space="preserve">al to the resultant force acting on the </w:t>
      </w:r>
      <w:r w:rsidR="001B15E1">
        <w:rPr>
          <w:iCs/>
        </w:rPr>
        <w:lastRenderedPageBreak/>
        <w:t>body. The resulting equation is F = m</w:t>
      </w:r>
      <w:r w:rsidR="005769AD">
        <w:rPr>
          <w:iCs/>
        </w:rPr>
        <w:t xml:space="preserve"> * </w:t>
      </w:r>
      <w:r w:rsidR="001B15E1">
        <w:rPr>
          <w:iCs/>
        </w:rPr>
        <w:t xml:space="preserve">a. </w:t>
      </w:r>
      <w:r w:rsidRPr="005D3F12">
        <w:rPr>
          <w:iCs/>
        </w:rPr>
        <w:t>Gravity</w:t>
      </w:r>
      <w:r>
        <w:rPr>
          <w:iCs/>
        </w:rPr>
        <w:t xml:space="preserve"> </w:t>
      </w:r>
      <w:r w:rsidRPr="005D3F12">
        <w:rPr>
          <w:iCs/>
        </w:rPr>
        <w:t>pull</w:t>
      </w:r>
      <w:r>
        <w:rPr>
          <w:iCs/>
        </w:rPr>
        <w:t>s the airplane to the ground and lift is generated by the airplane wings to counteract gravity to keep the airplane aloft. T</w:t>
      </w:r>
      <w:r w:rsidRPr="005D3F12">
        <w:rPr>
          <w:iCs/>
        </w:rPr>
        <w:t xml:space="preserve">hrust </w:t>
      </w:r>
      <w:r>
        <w:rPr>
          <w:iCs/>
        </w:rPr>
        <w:t xml:space="preserve">is generated by the airplanes jet engine or propeller to increase </w:t>
      </w:r>
      <w:r w:rsidRPr="005D3F12">
        <w:rPr>
          <w:iCs/>
        </w:rPr>
        <w:t xml:space="preserve">velocity and </w:t>
      </w:r>
      <w:r>
        <w:rPr>
          <w:iCs/>
        </w:rPr>
        <w:t>to keep the airplane generating lift. Drag is the opposite of thrust; drag impedes an airpla</w:t>
      </w:r>
      <w:r w:rsidR="0078144B">
        <w:rPr>
          <w:iCs/>
        </w:rPr>
        <w:t>nes motion.</w:t>
      </w:r>
      <w:r>
        <w:rPr>
          <w:iCs/>
        </w:rPr>
        <w:t xml:space="preserve"> </w:t>
      </w:r>
      <w:r w:rsidR="00D84952">
        <w:rPr>
          <w:rFonts w:eastAsiaTheme="minorHAnsi"/>
        </w:rPr>
        <w:t>Torque, also known as moment, is similar to force, but f</w:t>
      </w:r>
      <w:r w:rsidR="00D84952" w:rsidRPr="00456CE3">
        <w:t>orce is what causes</w:t>
      </w:r>
      <w:r w:rsidR="00D84952">
        <w:t xml:space="preserve"> linear acceleration, and</w:t>
      </w:r>
      <w:r w:rsidR="00D84952" w:rsidRPr="00456CE3">
        <w:t xml:space="preserve"> torque is what causes rotational acceleration.</w:t>
      </w:r>
      <w:r w:rsidR="00D84952">
        <w:t xml:space="preserve"> </w:t>
      </w:r>
      <w:r>
        <w:rPr>
          <w:iCs/>
        </w:rPr>
        <w:t xml:space="preserve"> </w:t>
      </w:r>
      <w:r w:rsidRPr="00FF6D50">
        <w:rPr>
          <w:iCs/>
        </w:rPr>
        <w:t>In order to fly, an airplane must have a lift force acting upon it greater than or equal to gravity.</w:t>
      </w:r>
      <w:r>
        <w:rPr>
          <w:iCs/>
        </w:rPr>
        <w:t xml:space="preserve"> Figure </w:t>
      </w:r>
      <w:r w:rsidR="009014C0">
        <w:rPr>
          <w:iCs/>
        </w:rPr>
        <w:t>1</w:t>
      </w:r>
      <w:r>
        <w:rPr>
          <w:iCs/>
        </w:rPr>
        <w:t xml:space="preserve"> is a visual of the four forces</w:t>
      </w:r>
      <w:r w:rsidR="00AD0B3E">
        <w:rPr>
          <w:iCs/>
        </w:rPr>
        <w:t xml:space="preserve"> [14]</w:t>
      </w:r>
      <w:r>
        <w:rPr>
          <w:iCs/>
        </w:rPr>
        <w:t xml:space="preserve">. </w:t>
      </w:r>
    </w:p>
    <w:p w14:paraId="4BE2B310" w14:textId="77777777" w:rsidR="00E20B4B" w:rsidRDefault="00E20B4B" w:rsidP="00BA0D42">
      <w:pPr>
        <w:ind w:firstLine="720"/>
        <w:jc w:val="center"/>
        <w:rPr>
          <w:iCs/>
        </w:rPr>
      </w:pPr>
      <w:r w:rsidRPr="00682365">
        <w:rPr>
          <w:iCs/>
          <w:noProof/>
        </w:rPr>
        <w:drawing>
          <wp:inline distT="0" distB="0" distL="0" distR="0" wp14:anchorId="4E514550" wp14:editId="1EDCF252">
            <wp:extent cx="3829050" cy="16964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52513" cy="1706891"/>
                    </a:xfrm>
                    <a:prstGeom prst="rect">
                      <a:avLst/>
                    </a:prstGeom>
                    <a:noFill/>
                    <a:ln>
                      <a:noFill/>
                    </a:ln>
                  </pic:spPr>
                </pic:pic>
              </a:graphicData>
            </a:graphic>
          </wp:inline>
        </w:drawing>
      </w:r>
    </w:p>
    <w:p w14:paraId="31DC2C9B" w14:textId="5AFFCD25" w:rsidR="00E20B4B" w:rsidRPr="0074089D" w:rsidRDefault="00E20B4B" w:rsidP="00BA0D42">
      <w:pPr>
        <w:pStyle w:val="Caption"/>
        <w:spacing w:before="0" w:after="0"/>
        <w:jc w:val="center"/>
        <w:rPr>
          <w:b w:val="0"/>
        </w:rPr>
      </w:pPr>
      <w:bookmarkStart w:id="108" w:name="_Toc52493286"/>
      <w:r w:rsidRPr="00BA2F66">
        <w:rPr>
          <w:b w:val="0"/>
        </w:rPr>
        <w:t xml:space="preserve">Figure </w:t>
      </w:r>
      <w:r w:rsidRPr="00BA2F66">
        <w:rPr>
          <w:b w:val="0"/>
        </w:rPr>
        <w:fldChar w:fldCharType="begin"/>
      </w:r>
      <w:r w:rsidRPr="00BA2F66">
        <w:rPr>
          <w:b w:val="0"/>
        </w:rPr>
        <w:instrText xml:space="preserve"> SEQ Figure \* ARABIC </w:instrText>
      </w:r>
      <w:r w:rsidRPr="00BA2F66">
        <w:rPr>
          <w:b w:val="0"/>
        </w:rPr>
        <w:fldChar w:fldCharType="separate"/>
      </w:r>
      <w:r w:rsidR="000630D9">
        <w:rPr>
          <w:b w:val="0"/>
          <w:noProof/>
        </w:rPr>
        <w:t>1</w:t>
      </w:r>
      <w:r w:rsidRPr="00BA2F66">
        <w:rPr>
          <w:b w:val="0"/>
        </w:rPr>
        <w:fldChar w:fldCharType="end"/>
      </w:r>
      <w:r w:rsidRPr="00BA2F66">
        <w:rPr>
          <w:b w:val="0"/>
        </w:rPr>
        <w:t>: Forces Visualized</w:t>
      </w:r>
      <w:bookmarkEnd w:id="108"/>
    </w:p>
    <w:p w14:paraId="193E398A" w14:textId="77777777" w:rsidR="00D51371" w:rsidRDefault="00D51371" w:rsidP="00BA0D42">
      <w:pPr>
        <w:ind w:firstLine="720"/>
        <w:rPr>
          <w:iCs/>
        </w:rPr>
      </w:pPr>
    </w:p>
    <w:p w14:paraId="36D1DCB3" w14:textId="77777777" w:rsidR="00D51371" w:rsidRDefault="00D51371" w:rsidP="00BA0D42">
      <w:pPr>
        <w:ind w:firstLine="720"/>
        <w:rPr>
          <w:iCs/>
        </w:rPr>
      </w:pPr>
    </w:p>
    <w:p w14:paraId="75EBDF61" w14:textId="7B62DCCE" w:rsidR="00D51371" w:rsidRPr="00D51371" w:rsidRDefault="00F62CA9" w:rsidP="00BA0D42">
      <w:pPr>
        <w:pStyle w:val="Heading3"/>
        <w:jc w:val="left"/>
      </w:pPr>
      <w:r>
        <w:t>2.1</w:t>
      </w:r>
      <w:r w:rsidR="00D51371">
        <w:t>.2 Airplane Components</w:t>
      </w:r>
    </w:p>
    <w:p w14:paraId="66A7FA31" w14:textId="37132E81" w:rsidR="00E20B4B" w:rsidRDefault="00E20B4B" w:rsidP="00BA0D42">
      <w:pPr>
        <w:ind w:firstLine="720"/>
        <w:rPr>
          <w:iCs/>
        </w:rPr>
      </w:pPr>
      <w:r>
        <w:rPr>
          <w:iCs/>
        </w:rPr>
        <w:t>An airplane is composed of different parts</w:t>
      </w:r>
      <w:r w:rsidR="002C2F75">
        <w:rPr>
          <w:iCs/>
        </w:rPr>
        <w:t xml:space="preserve"> that </w:t>
      </w:r>
      <w:r w:rsidR="00BC3D31">
        <w:rPr>
          <w:iCs/>
        </w:rPr>
        <w:t xml:space="preserve">affect </w:t>
      </w:r>
      <w:r w:rsidR="00BC3D31" w:rsidRPr="0079462D">
        <w:t>the</w:t>
      </w:r>
      <w:r w:rsidR="002C2F75">
        <w:rPr>
          <w:iCs/>
        </w:rPr>
        <w:t xml:space="preserve"> state of the airplane</w:t>
      </w:r>
      <w:r w:rsidR="0079462D">
        <w:rPr>
          <w:iCs/>
        </w:rPr>
        <w:t>.</w:t>
      </w:r>
      <w:r>
        <w:rPr>
          <w:iCs/>
        </w:rPr>
        <w:t xml:space="preserve"> The wings are the rectangular </w:t>
      </w:r>
      <w:r w:rsidR="0079462D">
        <w:rPr>
          <w:iCs/>
        </w:rPr>
        <w:t>parts coming out of the main body</w:t>
      </w:r>
      <w:r>
        <w:rPr>
          <w:iCs/>
        </w:rPr>
        <w:t xml:space="preserve">. The span is the length of the wing, whereas the chord is the width of the wing. </w:t>
      </w:r>
      <w:r w:rsidRPr="000B038D">
        <w:rPr>
          <w:iCs/>
        </w:rPr>
        <w:t>The ratio of span squared</w:t>
      </w:r>
      <w:r>
        <w:rPr>
          <w:iCs/>
        </w:rPr>
        <w:t xml:space="preserve"> </w:t>
      </w:r>
      <w:r w:rsidRPr="000B038D">
        <w:rPr>
          <w:iCs/>
        </w:rPr>
        <w:t>to wing area is called aspect ratio</w:t>
      </w:r>
      <w:r>
        <w:rPr>
          <w:iCs/>
        </w:rPr>
        <w:t>.</w:t>
      </w:r>
      <w:r w:rsidR="00D81270">
        <w:rPr>
          <w:iCs/>
        </w:rPr>
        <w:t xml:space="preserve"> </w:t>
      </w:r>
      <w:r>
        <w:rPr>
          <w:iCs/>
        </w:rPr>
        <w:t xml:space="preserve">The ailerons are on the outside end of the wings, and the flaps are </w:t>
      </w:r>
      <w:r>
        <w:rPr>
          <w:iCs/>
        </w:rPr>
        <w:lastRenderedPageBreak/>
        <w:t>on the inside of the wings. The elevators are on the tail, and look like small flaps. The rudder is the vertical flap on the tail</w:t>
      </w:r>
      <w:r w:rsidR="00C62D53">
        <w:rPr>
          <w:iCs/>
        </w:rPr>
        <w:t>. Figure 2</w:t>
      </w:r>
      <w:r w:rsidR="00156F93">
        <w:rPr>
          <w:iCs/>
        </w:rPr>
        <w:t xml:space="preserve"> shows these airplane </w:t>
      </w:r>
      <w:r>
        <w:rPr>
          <w:iCs/>
        </w:rPr>
        <w:t>components</w:t>
      </w:r>
      <w:r w:rsidR="00AD0B3E">
        <w:rPr>
          <w:iCs/>
        </w:rPr>
        <w:t xml:space="preserve"> [14]</w:t>
      </w:r>
      <w:r>
        <w:rPr>
          <w:iCs/>
        </w:rPr>
        <w:t>.</w:t>
      </w:r>
    </w:p>
    <w:p w14:paraId="5536195E" w14:textId="77777777" w:rsidR="00E20B4B" w:rsidRDefault="00E20B4B" w:rsidP="00BA0D42">
      <w:pPr>
        <w:keepNext/>
        <w:ind w:firstLine="720"/>
        <w:jc w:val="center"/>
      </w:pPr>
      <w:r w:rsidRPr="00713D2B">
        <w:rPr>
          <w:iCs/>
          <w:noProof/>
        </w:rPr>
        <w:drawing>
          <wp:inline distT="0" distB="0" distL="0" distR="0" wp14:anchorId="1D48E89E" wp14:editId="1110AB0D">
            <wp:extent cx="3088822" cy="2667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12626" cy="2687554"/>
                    </a:xfrm>
                    <a:prstGeom prst="rect">
                      <a:avLst/>
                    </a:prstGeom>
                    <a:noFill/>
                    <a:ln>
                      <a:noFill/>
                    </a:ln>
                  </pic:spPr>
                </pic:pic>
              </a:graphicData>
            </a:graphic>
          </wp:inline>
        </w:drawing>
      </w:r>
    </w:p>
    <w:p w14:paraId="77EDB038" w14:textId="4312F85A" w:rsidR="00C502F5" w:rsidRPr="00C502F5" w:rsidRDefault="00E20B4B" w:rsidP="00BA0D42">
      <w:pPr>
        <w:pStyle w:val="Caption"/>
        <w:spacing w:before="0" w:after="0"/>
        <w:jc w:val="center"/>
        <w:rPr>
          <w:b w:val="0"/>
          <w:iCs/>
        </w:rPr>
      </w:pPr>
      <w:bookmarkStart w:id="109" w:name="_Toc52493287"/>
      <w:r w:rsidRPr="003B3DA2">
        <w:rPr>
          <w:b w:val="0"/>
        </w:rPr>
        <w:t xml:space="preserve">Figure </w:t>
      </w:r>
      <w:r w:rsidRPr="003B3DA2">
        <w:rPr>
          <w:b w:val="0"/>
        </w:rPr>
        <w:fldChar w:fldCharType="begin"/>
      </w:r>
      <w:r w:rsidRPr="003B3DA2">
        <w:rPr>
          <w:b w:val="0"/>
        </w:rPr>
        <w:instrText xml:space="preserve"> SEQ Figure \* ARABIC </w:instrText>
      </w:r>
      <w:r w:rsidRPr="003B3DA2">
        <w:rPr>
          <w:b w:val="0"/>
        </w:rPr>
        <w:fldChar w:fldCharType="separate"/>
      </w:r>
      <w:r w:rsidR="000630D9">
        <w:rPr>
          <w:b w:val="0"/>
          <w:noProof/>
        </w:rPr>
        <w:t>2</w:t>
      </w:r>
      <w:r w:rsidRPr="003B3DA2">
        <w:rPr>
          <w:b w:val="0"/>
        </w:rPr>
        <w:fldChar w:fldCharType="end"/>
      </w:r>
      <w:r w:rsidRPr="003B3DA2">
        <w:rPr>
          <w:b w:val="0"/>
        </w:rPr>
        <w:t>: Airplane Components</w:t>
      </w:r>
      <w:bookmarkEnd w:id="109"/>
    </w:p>
    <w:p w14:paraId="714068C4" w14:textId="43335880" w:rsidR="00D51371" w:rsidRPr="00D51371" w:rsidRDefault="00F62CA9" w:rsidP="00BA0D42">
      <w:pPr>
        <w:pStyle w:val="Heading3"/>
        <w:jc w:val="left"/>
      </w:pPr>
      <w:r>
        <w:t>2.1</w:t>
      </w:r>
      <w:r w:rsidR="00D51371">
        <w:t>.3 Airfoil</w:t>
      </w:r>
    </w:p>
    <w:p w14:paraId="6A0C2B1E" w14:textId="296128C9" w:rsidR="00C502F5" w:rsidRDefault="00C502F5" w:rsidP="00BA0D42">
      <w:pPr>
        <w:ind w:firstLine="720"/>
        <w:rPr>
          <w:iCs/>
        </w:rPr>
      </w:pPr>
      <w:r>
        <w:rPr>
          <w:iCs/>
        </w:rPr>
        <w:t>The cross-sectional structure of the wings, called an airfoil, is also important in understanding</w:t>
      </w:r>
      <w:r w:rsidR="0014287F">
        <w:rPr>
          <w:iCs/>
        </w:rPr>
        <w:t xml:space="preserve"> forces</w:t>
      </w:r>
      <w:r>
        <w:rPr>
          <w:iCs/>
        </w:rPr>
        <w:t xml:space="preserve">. Camber represents the asymmetry between the top surface and bottom surface of the airfoil which creates a curvature. </w:t>
      </w:r>
      <w:r w:rsidR="00B04E85">
        <w:rPr>
          <w:iCs/>
        </w:rPr>
        <w:t xml:space="preserve">The </w:t>
      </w:r>
      <w:r>
        <w:rPr>
          <w:iCs/>
        </w:rPr>
        <w:t>angle of attack is the angle between the chord line and the direction of travel, or oncoming flow that the plane is moving through</w:t>
      </w:r>
      <w:r w:rsidR="00B04E85">
        <w:rPr>
          <w:iCs/>
        </w:rPr>
        <w:t xml:space="preserve"> [14]</w:t>
      </w:r>
      <w:r w:rsidR="00083859">
        <w:rPr>
          <w:iCs/>
        </w:rPr>
        <w:t>. Figure 3</w:t>
      </w:r>
      <w:r>
        <w:rPr>
          <w:iCs/>
        </w:rPr>
        <w:t xml:space="preserve"> shows a labeled cross-section</w:t>
      </w:r>
      <w:r w:rsidR="00412ED0">
        <w:rPr>
          <w:iCs/>
        </w:rPr>
        <w:t xml:space="preserve"> of an airfoil</w:t>
      </w:r>
      <w:r w:rsidR="00FF4B7F">
        <w:rPr>
          <w:iCs/>
        </w:rPr>
        <w:t xml:space="preserve"> with an angle of attack</w:t>
      </w:r>
      <w:r w:rsidR="00412ED0">
        <w:rPr>
          <w:iCs/>
        </w:rPr>
        <w:t xml:space="preserve"> [23].</w:t>
      </w:r>
    </w:p>
    <w:p w14:paraId="6FDEFEA1" w14:textId="0ED676CA" w:rsidR="00C502F5" w:rsidRDefault="00705015" w:rsidP="00BA0D42">
      <w:pPr>
        <w:keepNext/>
        <w:ind w:firstLine="720"/>
      </w:pPr>
      <w:r>
        <w:rPr>
          <w:noProof/>
        </w:rPr>
        <w:lastRenderedPageBreak/>
        <w:drawing>
          <wp:anchor distT="0" distB="0" distL="114300" distR="114300" simplePos="0" relativeHeight="251659266" behindDoc="1" locked="0" layoutInCell="1" allowOverlap="1" wp14:anchorId="38F01B51" wp14:editId="19775770">
            <wp:simplePos x="0" y="0"/>
            <wp:positionH relativeFrom="margin">
              <wp:align>center</wp:align>
            </wp:positionH>
            <wp:positionV relativeFrom="paragraph">
              <wp:posOffset>0</wp:posOffset>
            </wp:positionV>
            <wp:extent cx="4419600" cy="181800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o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19600" cy="1818005"/>
                    </a:xfrm>
                    <a:prstGeom prst="rect">
                      <a:avLst/>
                    </a:prstGeom>
                  </pic:spPr>
                </pic:pic>
              </a:graphicData>
            </a:graphic>
            <wp14:sizeRelH relativeFrom="margin">
              <wp14:pctWidth>0</wp14:pctWidth>
            </wp14:sizeRelH>
            <wp14:sizeRelV relativeFrom="margin">
              <wp14:pctHeight>0</wp14:pctHeight>
            </wp14:sizeRelV>
          </wp:anchor>
        </w:drawing>
      </w:r>
    </w:p>
    <w:p w14:paraId="2CB881FD" w14:textId="4D61E1FE" w:rsidR="00C502F5" w:rsidRDefault="00C502F5" w:rsidP="00BA0D42">
      <w:pPr>
        <w:pStyle w:val="Caption"/>
        <w:spacing w:before="0" w:after="0"/>
        <w:jc w:val="center"/>
        <w:rPr>
          <w:b w:val="0"/>
        </w:rPr>
      </w:pPr>
      <w:bookmarkStart w:id="110" w:name="_Toc52493288"/>
      <w:r>
        <w:rPr>
          <w:b w:val="0"/>
        </w:rPr>
        <w:t xml:space="preserve">Figure </w:t>
      </w:r>
      <w:r>
        <w:fldChar w:fldCharType="begin"/>
      </w:r>
      <w:r>
        <w:rPr>
          <w:b w:val="0"/>
        </w:rPr>
        <w:instrText xml:space="preserve"> SEQ Figure \* ARABIC </w:instrText>
      </w:r>
      <w:r>
        <w:fldChar w:fldCharType="separate"/>
      </w:r>
      <w:r w:rsidR="000630D9">
        <w:rPr>
          <w:b w:val="0"/>
          <w:noProof/>
        </w:rPr>
        <w:t>3</w:t>
      </w:r>
      <w:r>
        <w:fldChar w:fldCharType="end"/>
      </w:r>
      <w:r>
        <w:rPr>
          <w:b w:val="0"/>
        </w:rPr>
        <w:t>: Airfoil Cross-section</w:t>
      </w:r>
      <w:bookmarkEnd w:id="110"/>
    </w:p>
    <w:p w14:paraId="3F27B4F9" w14:textId="5804D70A" w:rsidR="00404CD6" w:rsidRPr="00404CD6" w:rsidRDefault="00F62CA9" w:rsidP="00BA0D42">
      <w:pPr>
        <w:pStyle w:val="Heading3"/>
        <w:jc w:val="left"/>
      </w:pPr>
      <w:r>
        <w:t>2.1</w:t>
      </w:r>
      <w:r w:rsidR="00404CD6">
        <w:t>.4 Rotations</w:t>
      </w:r>
    </w:p>
    <w:p w14:paraId="0CB75D13" w14:textId="3EB68E0E" w:rsidR="00E90003" w:rsidRDefault="00E20B4B" w:rsidP="00BA0D42">
      <w:pPr>
        <w:ind w:firstLine="720"/>
        <w:rPr>
          <w:iCs/>
        </w:rPr>
      </w:pPr>
      <w:r>
        <w:rPr>
          <w:iCs/>
        </w:rPr>
        <w:t xml:space="preserve">The orientation of the airplane when it is rotating can be described by three angles: pitch, roll, and yaw. These angles are called the Euler angles and represent the x, y, and z axis, </w:t>
      </w:r>
      <w:r w:rsidR="00E96A36">
        <w:rPr>
          <w:iCs/>
        </w:rPr>
        <w:t xml:space="preserve">on a coordinate plane, </w:t>
      </w:r>
      <w:r>
        <w:rPr>
          <w:iCs/>
        </w:rPr>
        <w:t xml:space="preserve">respectively. </w:t>
      </w:r>
      <w:r w:rsidR="001B161B">
        <w:rPr>
          <w:iCs/>
        </w:rPr>
        <w:t>When an airplane is flying in 2D, it can only rotate about 2 axes relative to the pilot. It can pitch, and roll</w:t>
      </w:r>
      <w:r w:rsidR="0094479C">
        <w:rPr>
          <w:iCs/>
        </w:rPr>
        <w:t>, while</w:t>
      </w:r>
      <w:r w:rsidR="008839A2">
        <w:rPr>
          <w:iCs/>
        </w:rPr>
        <w:t xml:space="preserve"> yaw is fixed</w:t>
      </w:r>
      <w:r w:rsidR="001B161B">
        <w:rPr>
          <w:iCs/>
        </w:rPr>
        <w:t>.</w:t>
      </w:r>
      <w:r w:rsidR="001B161B" w:rsidRPr="001B161B">
        <w:rPr>
          <w:iCs/>
        </w:rPr>
        <w:t xml:space="preserve"> </w:t>
      </w:r>
      <w:r w:rsidR="001B161B">
        <w:rPr>
          <w:iCs/>
        </w:rPr>
        <w:t xml:space="preserve">On the other hand, in 3D, it can rotate about all three axes relative to the pilot. </w:t>
      </w:r>
      <w:r w:rsidRPr="001D7663">
        <w:rPr>
          <w:iCs/>
        </w:rPr>
        <w:t xml:space="preserve">The ailerons </w:t>
      </w:r>
      <w:r>
        <w:rPr>
          <w:iCs/>
        </w:rPr>
        <w:t xml:space="preserve">create the roll rotation. </w:t>
      </w:r>
      <w:r w:rsidRPr="001D7663">
        <w:rPr>
          <w:iCs/>
        </w:rPr>
        <w:t xml:space="preserve">The elevators </w:t>
      </w:r>
      <w:r>
        <w:rPr>
          <w:iCs/>
        </w:rPr>
        <w:t>create the pitch rotation.</w:t>
      </w:r>
      <w:r w:rsidRPr="001D7663">
        <w:rPr>
          <w:iCs/>
        </w:rPr>
        <w:t xml:space="preserve"> The rudde</w:t>
      </w:r>
      <w:r>
        <w:rPr>
          <w:iCs/>
        </w:rPr>
        <w:t xml:space="preserve">r creates the yaw rotation. The flaps do not rotate the plane, but they do </w:t>
      </w:r>
      <w:r w:rsidR="00D1038F">
        <w:rPr>
          <w:iCs/>
        </w:rPr>
        <w:t>affect lift</w:t>
      </w:r>
      <w:r>
        <w:rPr>
          <w:iCs/>
        </w:rPr>
        <w:t xml:space="preserve"> by altering the chord and camber of the wing</w:t>
      </w:r>
      <w:r w:rsidR="00D1038F">
        <w:rPr>
          <w:iCs/>
        </w:rPr>
        <w:t xml:space="preserve">, which has to do with the shape of the cross-section of </w:t>
      </w:r>
      <w:r w:rsidR="00B92395">
        <w:rPr>
          <w:iCs/>
        </w:rPr>
        <w:t>each</w:t>
      </w:r>
      <w:r w:rsidR="00D1038F">
        <w:rPr>
          <w:iCs/>
        </w:rPr>
        <w:t xml:space="preserve"> wing.</w:t>
      </w:r>
      <w:r w:rsidR="00C62D53">
        <w:rPr>
          <w:iCs/>
        </w:rPr>
        <w:t xml:space="preserve"> Figur</w:t>
      </w:r>
      <w:r w:rsidR="00614BAB">
        <w:rPr>
          <w:iCs/>
        </w:rPr>
        <w:t>e 4</w:t>
      </w:r>
      <w:r w:rsidR="00ED4BB6">
        <w:rPr>
          <w:iCs/>
        </w:rPr>
        <w:t xml:space="preserve"> shows the </w:t>
      </w:r>
      <w:r w:rsidR="003340F5">
        <w:rPr>
          <w:iCs/>
        </w:rPr>
        <w:t>three types of airplane rotations</w:t>
      </w:r>
      <w:r w:rsidR="00AD0B3E">
        <w:rPr>
          <w:iCs/>
        </w:rPr>
        <w:t xml:space="preserve"> [14]</w:t>
      </w:r>
      <w:r w:rsidR="003340F5">
        <w:rPr>
          <w:iCs/>
        </w:rPr>
        <w:t xml:space="preserve">. </w:t>
      </w:r>
    </w:p>
    <w:p w14:paraId="3F5123D6" w14:textId="77777777" w:rsidR="00E20B4B" w:rsidRDefault="00E20B4B" w:rsidP="00BA0D42">
      <w:pPr>
        <w:keepNext/>
        <w:ind w:firstLine="720"/>
        <w:jc w:val="center"/>
      </w:pPr>
      <w:r w:rsidRPr="00682365">
        <w:rPr>
          <w:iCs/>
          <w:noProof/>
        </w:rPr>
        <w:lastRenderedPageBreak/>
        <w:drawing>
          <wp:inline distT="0" distB="0" distL="0" distR="0" wp14:anchorId="3FB49DDB" wp14:editId="0F18B347">
            <wp:extent cx="2127250" cy="3203553"/>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35317" cy="3215702"/>
                    </a:xfrm>
                    <a:prstGeom prst="rect">
                      <a:avLst/>
                    </a:prstGeom>
                    <a:noFill/>
                    <a:ln>
                      <a:noFill/>
                    </a:ln>
                  </pic:spPr>
                </pic:pic>
              </a:graphicData>
            </a:graphic>
          </wp:inline>
        </w:drawing>
      </w:r>
    </w:p>
    <w:p w14:paraId="1E0BA73D" w14:textId="52F420CD" w:rsidR="00BB5937" w:rsidRPr="00BB5937" w:rsidRDefault="00E20B4B" w:rsidP="00BA0D42">
      <w:pPr>
        <w:pStyle w:val="Caption"/>
        <w:spacing w:before="0" w:after="0"/>
        <w:jc w:val="center"/>
        <w:rPr>
          <w:b w:val="0"/>
          <w:szCs w:val="24"/>
        </w:rPr>
      </w:pPr>
      <w:bookmarkStart w:id="111" w:name="_Toc52493289"/>
      <w:r w:rsidRPr="008016E7">
        <w:rPr>
          <w:b w:val="0"/>
          <w:szCs w:val="24"/>
        </w:rPr>
        <w:t xml:space="preserve">Figure </w:t>
      </w:r>
      <w:r w:rsidRPr="008016E7">
        <w:rPr>
          <w:b w:val="0"/>
          <w:szCs w:val="24"/>
        </w:rPr>
        <w:fldChar w:fldCharType="begin"/>
      </w:r>
      <w:r w:rsidRPr="008016E7">
        <w:rPr>
          <w:b w:val="0"/>
          <w:szCs w:val="24"/>
        </w:rPr>
        <w:instrText xml:space="preserve"> SEQ Figure \* ARABIC </w:instrText>
      </w:r>
      <w:r w:rsidRPr="008016E7">
        <w:rPr>
          <w:b w:val="0"/>
          <w:szCs w:val="24"/>
        </w:rPr>
        <w:fldChar w:fldCharType="separate"/>
      </w:r>
      <w:r w:rsidR="000630D9">
        <w:rPr>
          <w:b w:val="0"/>
          <w:noProof/>
          <w:szCs w:val="24"/>
        </w:rPr>
        <w:t>4</w:t>
      </w:r>
      <w:r w:rsidRPr="008016E7">
        <w:rPr>
          <w:b w:val="0"/>
          <w:szCs w:val="24"/>
        </w:rPr>
        <w:fldChar w:fldCharType="end"/>
      </w:r>
      <w:r w:rsidRPr="008016E7">
        <w:rPr>
          <w:b w:val="0"/>
          <w:szCs w:val="24"/>
        </w:rPr>
        <w:t>: Airplane Axes of Rotation</w:t>
      </w:r>
      <w:bookmarkEnd w:id="111"/>
    </w:p>
    <w:p w14:paraId="7DB85095" w14:textId="62D7D211" w:rsidR="00062C7C" w:rsidRPr="00062C7C" w:rsidRDefault="00F62CA9" w:rsidP="00BA0D42">
      <w:pPr>
        <w:pStyle w:val="Heading3"/>
        <w:jc w:val="left"/>
      </w:pPr>
      <w:r>
        <w:t>2.1</w:t>
      </w:r>
      <w:r w:rsidR="00062C7C">
        <w:t>.5 Coordinate Systems</w:t>
      </w:r>
    </w:p>
    <w:p w14:paraId="211F5E5C" w14:textId="67A47C4D" w:rsidR="004C735B" w:rsidRDefault="004C735B" w:rsidP="00BA0D42">
      <w:pPr>
        <w:ind w:firstLine="720"/>
        <w:rPr>
          <w:iCs/>
        </w:rPr>
      </w:pPr>
      <w:r>
        <w:rPr>
          <w:iCs/>
        </w:rPr>
        <w:t xml:space="preserve">Coordinate systems are important to understand when </w:t>
      </w:r>
      <w:r w:rsidR="00192737">
        <w:rPr>
          <w:iCs/>
        </w:rPr>
        <w:t xml:space="preserve">determining the location of the airplane on the </w:t>
      </w:r>
      <w:r w:rsidR="00E855CF">
        <w:rPr>
          <w:iCs/>
        </w:rPr>
        <w:t xml:space="preserve">Earth. </w:t>
      </w:r>
      <w:r w:rsidR="00245221">
        <w:rPr>
          <w:iCs/>
        </w:rPr>
        <w:t>Earth-Fixed, Earth-Centered (ECEF) coordinates tell us where the plane is in relation a fixed point, which is the center of the Earth.</w:t>
      </w:r>
      <w:r w:rsidR="00A72E72">
        <w:rPr>
          <w:iCs/>
        </w:rPr>
        <w:t xml:space="preserve"> This is the coordinate system</w:t>
      </w:r>
      <w:r w:rsidR="00AB68DA">
        <w:rPr>
          <w:iCs/>
        </w:rPr>
        <w:t xml:space="preserve">, represented by </w:t>
      </w:r>
      <w:r w:rsidR="00FE7523">
        <w:rPr>
          <w:iCs/>
        </w:rPr>
        <w:t>Cartesian coordinates (x, y, z),</w:t>
      </w:r>
      <w:r w:rsidR="00A72E72">
        <w:rPr>
          <w:iCs/>
        </w:rPr>
        <w:t xml:space="preserve"> used in the FDMs</w:t>
      </w:r>
      <w:r w:rsidR="00780913">
        <w:rPr>
          <w:iCs/>
        </w:rPr>
        <w:t xml:space="preserve"> [25]</w:t>
      </w:r>
      <w:r w:rsidR="00A72E72">
        <w:rPr>
          <w:iCs/>
        </w:rPr>
        <w:t>.</w:t>
      </w:r>
      <w:r w:rsidR="00245221">
        <w:rPr>
          <w:iCs/>
        </w:rPr>
        <w:t xml:space="preserve"> However, i</w:t>
      </w:r>
      <w:r w:rsidR="007067A9">
        <w:t>t is important to realize</w:t>
      </w:r>
      <w:r w:rsidR="006B76CE">
        <w:t xml:space="preserve"> that FlightGear, the visual system</w:t>
      </w:r>
      <w:r w:rsidR="007067A9">
        <w:t>, describes</w:t>
      </w:r>
      <w:r w:rsidR="006B76CE">
        <w:t xml:space="preserve"> an airplan</w:t>
      </w:r>
      <w:r w:rsidR="00245221">
        <w:t>e on</w:t>
      </w:r>
      <w:r w:rsidR="006B76CE">
        <w:t xml:space="preserve"> Earth </w:t>
      </w:r>
      <w:r w:rsidR="00245221">
        <w:t>with the</w:t>
      </w:r>
      <w:r w:rsidR="006B76CE">
        <w:t xml:space="preserve"> geodetic coordinate s</w:t>
      </w:r>
      <w:r w:rsidR="007067A9">
        <w:t>ystem</w:t>
      </w:r>
      <w:r w:rsidR="00245221">
        <w:t>, and not</w:t>
      </w:r>
      <w:r w:rsidR="00090BB6">
        <w:t xml:space="preserve"> ECEF </w:t>
      </w:r>
      <w:r w:rsidR="00245221">
        <w:t xml:space="preserve">the </w:t>
      </w:r>
      <w:r w:rsidR="00090BB6">
        <w:t>coordinate</w:t>
      </w:r>
      <w:r w:rsidR="00245221">
        <w:t xml:space="preserve"> system</w:t>
      </w:r>
      <w:r w:rsidR="00090BB6">
        <w:t>.</w:t>
      </w:r>
      <w:r w:rsidR="007067A9">
        <w:t xml:space="preserve"> The geodetic coordinate system uses latitude, longitude, and altitude to represent location</w:t>
      </w:r>
      <w:r w:rsidR="00780913">
        <w:t xml:space="preserve"> [25]</w:t>
      </w:r>
      <w:r w:rsidR="007067A9">
        <w:t xml:space="preserve">. To work around this, the ECEF coordinates calculated by the FDM need to be transformed into geodetic coordinates so that FlightGear can understand where the airplane is </w:t>
      </w:r>
      <w:r w:rsidR="00090BB6">
        <w:t xml:space="preserve">located </w:t>
      </w:r>
      <w:r w:rsidR="007067A9">
        <w:t xml:space="preserve">on Earth. </w:t>
      </w:r>
      <w:r w:rsidR="003A333F">
        <w:t>To actually do the conversion</w:t>
      </w:r>
      <w:r w:rsidR="00602A0A">
        <w:t xml:space="preserve"> to geodetic coordinates</w:t>
      </w:r>
      <w:r w:rsidR="003A333F">
        <w:t>, a Rust crate, called coord transforms is used in the FDM</w:t>
      </w:r>
      <w:r w:rsidR="00602A0A">
        <w:t xml:space="preserve"> given the ECEF coordinates</w:t>
      </w:r>
      <w:r w:rsidR="00A72E72">
        <w:t xml:space="preserve">. </w:t>
      </w:r>
      <w:r w:rsidR="0063485C">
        <w:rPr>
          <w:iCs/>
        </w:rPr>
        <w:t>F</w:t>
      </w:r>
      <w:r w:rsidR="00582364">
        <w:rPr>
          <w:iCs/>
        </w:rPr>
        <w:t>igure 5</w:t>
      </w:r>
      <w:r w:rsidR="00D26B86">
        <w:rPr>
          <w:iCs/>
        </w:rPr>
        <w:t xml:space="preserve">, </w:t>
      </w:r>
      <w:r w:rsidR="00D26B86">
        <w:rPr>
          <w:iCs/>
        </w:rPr>
        <w:lastRenderedPageBreak/>
        <w:t>in the bottom-right of the figure,</w:t>
      </w:r>
      <w:r w:rsidR="00D73F4E">
        <w:rPr>
          <w:iCs/>
        </w:rPr>
        <w:t xml:space="preserve"> shows </w:t>
      </w:r>
      <w:r w:rsidR="00C77169">
        <w:rPr>
          <w:iCs/>
        </w:rPr>
        <w:t xml:space="preserve">the </w:t>
      </w:r>
      <w:r w:rsidR="00A72E72">
        <w:rPr>
          <w:iCs/>
        </w:rPr>
        <w:t>ECEF coordi</w:t>
      </w:r>
      <w:r w:rsidR="00C61ECD">
        <w:rPr>
          <w:iCs/>
        </w:rPr>
        <w:t>nates</w:t>
      </w:r>
      <w:r w:rsidR="00A72E72">
        <w:rPr>
          <w:iCs/>
        </w:rPr>
        <w:t xml:space="preserve"> plane that is relative to that point</w:t>
      </w:r>
      <w:r w:rsidR="00D26B86">
        <w:rPr>
          <w:iCs/>
        </w:rPr>
        <w:t xml:space="preserve"> [21]</w:t>
      </w:r>
      <w:r w:rsidR="002849C4">
        <w:rPr>
          <w:iCs/>
        </w:rPr>
        <w:t xml:space="preserve">. </w:t>
      </w:r>
    </w:p>
    <w:p w14:paraId="16DA65FF" w14:textId="369B3A05" w:rsidR="00BC0E89" w:rsidRDefault="00E71F31" w:rsidP="00BC0E89">
      <w:pPr>
        <w:ind w:firstLine="720"/>
        <w:rPr>
          <w:iCs/>
        </w:rPr>
      </w:pPr>
      <w:r>
        <w:rPr>
          <w:iCs/>
        </w:rPr>
        <w:t xml:space="preserve">Along with the ECEF coordinates, also called the </w:t>
      </w:r>
      <w:r w:rsidR="00471D7C">
        <w:rPr>
          <w:iCs/>
        </w:rPr>
        <w:t>earth frame, a</w:t>
      </w:r>
      <w:r w:rsidR="00BC0E89">
        <w:rPr>
          <w:iCs/>
        </w:rPr>
        <w:t xml:space="preserve">nother </w:t>
      </w:r>
      <w:r w:rsidR="00471D7C">
        <w:rPr>
          <w:iCs/>
        </w:rPr>
        <w:t>coordinate system exists</w:t>
      </w:r>
      <w:r w:rsidR="00BC0E89">
        <w:rPr>
          <w:iCs/>
        </w:rPr>
        <w:t xml:space="preserve"> to describe the frame of reference in order to track </w:t>
      </w:r>
      <w:r w:rsidR="00471D7C">
        <w:rPr>
          <w:iCs/>
        </w:rPr>
        <w:t>3</w:t>
      </w:r>
      <w:r w:rsidR="00BC0E89">
        <w:rPr>
          <w:iCs/>
        </w:rPr>
        <w:t>D rotations</w:t>
      </w:r>
      <w:r w:rsidR="00471D7C">
        <w:rPr>
          <w:iCs/>
        </w:rPr>
        <w:t xml:space="preserve"> of the airplane</w:t>
      </w:r>
      <w:r w:rsidR="00BC0E89">
        <w:rPr>
          <w:iCs/>
        </w:rPr>
        <w:t xml:space="preserve">. </w:t>
      </w:r>
      <w:r w:rsidR="00D26B86">
        <w:rPr>
          <w:iCs/>
        </w:rPr>
        <w:t>It is called the body frame, and it is an</w:t>
      </w:r>
      <w:r w:rsidR="00BC0E89">
        <w:rPr>
          <w:iCs/>
        </w:rPr>
        <w:t xml:space="preserve"> x, y, z coordinate systems</w:t>
      </w:r>
      <w:r w:rsidR="00D26B86">
        <w:rPr>
          <w:iCs/>
        </w:rPr>
        <w:t>m like ECEF, but unlike the t</w:t>
      </w:r>
      <w:r w:rsidR="00BC0E89">
        <w:rPr>
          <w:iCs/>
        </w:rPr>
        <w:t>he earth fram</w:t>
      </w:r>
      <w:r w:rsidR="00D26B86">
        <w:rPr>
          <w:iCs/>
        </w:rPr>
        <w:t xml:space="preserve">e, which is </w:t>
      </w:r>
      <w:r w:rsidR="00BC0E89">
        <w:rPr>
          <w:iCs/>
        </w:rPr>
        <w:t>fixed somewhere on the E</w:t>
      </w:r>
      <w:r w:rsidR="00D26B86">
        <w:rPr>
          <w:iCs/>
        </w:rPr>
        <w:t>arth, t</w:t>
      </w:r>
      <w:r w:rsidR="00BC0E89">
        <w:rPr>
          <w:iCs/>
        </w:rPr>
        <w:t xml:space="preserve">he body frame is fixed to the center of gravity of the rigid body airplane, so it moves with the airplane [20]. Rotations happen along each of the three x, y, z axes. </w:t>
      </w:r>
      <w:r w:rsidR="00D26B86">
        <w:rPr>
          <w:iCs/>
        </w:rPr>
        <w:t xml:space="preserve">Figure 5 also visualizes the </w:t>
      </w:r>
      <w:r w:rsidR="00D26B86">
        <w:rPr>
          <w:iCs/>
        </w:rPr>
        <w:t xml:space="preserve">body frame </w:t>
      </w:r>
      <w:r w:rsidR="00D26B86">
        <w:rPr>
          <w:iCs/>
        </w:rPr>
        <w:t xml:space="preserve">coordinate system representing rotations about the fixed point on the </w:t>
      </w:r>
      <w:r w:rsidR="00D26B86">
        <w:rPr>
          <w:iCs/>
        </w:rPr>
        <w:t xml:space="preserve">center of gravity of the airplane </w:t>
      </w:r>
      <w:r w:rsidR="00D26B86">
        <w:rPr>
          <w:iCs/>
        </w:rPr>
        <w:t>[21].</w:t>
      </w:r>
    </w:p>
    <w:p w14:paraId="159A9970" w14:textId="77777777" w:rsidR="00BC0E89" w:rsidRPr="00A72E72" w:rsidRDefault="00BC0E89" w:rsidP="00BA0D42">
      <w:pPr>
        <w:ind w:firstLine="720"/>
        <w:rPr>
          <w:iCs/>
        </w:rPr>
      </w:pPr>
    </w:p>
    <w:p w14:paraId="230471C6" w14:textId="77777777" w:rsidR="002977AE" w:rsidRDefault="00EF6C5C" w:rsidP="00BA0D42">
      <w:pPr>
        <w:keepNext/>
        <w:ind w:firstLine="720"/>
        <w:jc w:val="center"/>
      </w:pPr>
      <w:r>
        <w:rPr>
          <w:iCs/>
          <w:noProof/>
        </w:rPr>
        <w:drawing>
          <wp:inline distT="0" distB="0" distL="0" distR="0" wp14:anchorId="1D88C221" wp14:editId="768402D0">
            <wp:extent cx="4483100" cy="2054754"/>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rame.PNG"/>
                    <pic:cNvPicPr/>
                  </pic:nvPicPr>
                  <pic:blipFill>
                    <a:blip r:embed="rId17">
                      <a:extLst>
                        <a:ext uri="{28A0092B-C50C-407E-A947-70E740481C1C}">
                          <a14:useLocalDpi xmlns:a14="http://schemas.microsoft.com/office/drawing/2010/main" val="0"/>
                        </a:ext>
                      </a:extLst>
                    </a:blip>
                    <a:stretch>
                      <a:fillRect/>
                    </a:stretch>
                  </pic:blipFill>
                  <pic:spPr>
                    <a:xfrm>
                      <a:off x="0" y="0"/>
                      <a:ext cx="4501273" cy="2063083"/>
                    </a:xfrm>
                    <a:prstGeom prst="rect">
                      <a:avLst/>
                    </a:prstGeom>
                  </pic:spPr>
                </pic:pic>
              </a:graphicData>
            </a:graphic>
          </wp:inline>
        </w:drawing>
      </w:r>
    </w:p>
    <w:p w14:paraId="34DB9103" w14:textId="29660411" w:rsidR="00660BFA" w:rsidRPr="003E2754" w:rsidRDefault="002977AE" w:rsidP="00BA0D42">
      <w:pPr>
        <w:pStyle w:val="Caption"/>
        <w:spacing w:before="0" w:after="0"/>
        <w:jc w:val="center"/>
        <w:rPr>
          <w:b w:val="0"/>
          <w:iCs/>
        </w:rPr>
      </w:pPr>
      <w:bookmarkStart w:id="112" w:name="_Toc52493290"/>
      <w:r w:rsidRPr="002977AE">
        <w:rPr>
          <w:b w:val="0"/>
        </w:rPr>
        <w:t xml:space="preserve">Figure </w:t>
      </w:r>
      <w:r w:rsidRPr="002977AE">
        <w:rPr>
          <w:b w:val="0"/>
        </w:rPr>
        <w:fldChar w:fldCharType="begin"/>
      </w:r>
      <w:r w:rsidRPr="002977AE">
        <w:rPr>
          <w:b w:val="0"/>
        </w:rPr>
        <w:instrText xml:space="preserve"> SEQ Figure \* ARABIC </w:instrText>
      </w:r>
      <w:r w:rsidRPr="002977AE">
        <w:rPr>
          <w:b w:val="0"/>
        </w:rPr>
        <w:fldChar w:fldCharType="separate"/>
      </w:r>
      <w:r w:rsidR="00260ED7">
        <w:rPr>
          <w:b w:val="0"/>
          <w:noProof/>
        </w:rPr>
        <w:t>5</w:t>
      </w:r>
      <w:r w:rsidRPr="002977AE">
        <w:rPr>
          <w:b w:val="0"/>
        </w:rPr>
        <w:fldChar w:fldCharType="end"/>
      </w:r>
      <w:r w:rsidR="00B6363C">
        <w:rPr>
          <w:b w:val="0"/>
        </w:rPr>
        <w:t xml:space="preserve">: </w:t>
      </w:r>
      <w:bookmarkEnd w:id="112"/>
      <w:r w:rsidR="00D54C2F">
        <w:rPr>
          <w:b w:val="0"/>
        </w:rPr>
        <w:t>Earth Frame and Body Frame Visualized</w:t>
      </w:r>
    </w:p>
    <w:p w14:paraId="270908EA" w14:textId="381B3015" w:rsidR="00242B32" w:rsidRPr="00242B32" w:rsidRDefault="00F62CA9" w:rsidP="00BA0D42">
      <w:pPr>
        <w:pStyle w:val="Heading3"/>
        <w:jc w:val="left"/>
      </w:pPr>
      <w:r>
        <w:t>2.1</w:t>
      </w:r>
      <w:r w:rsidR="00242B32">
        <w:t>.6 FDM Calculation Steps</w:t>
      </w:r>
    </w:p>
    <w:p w14:paraId="579F0875" w14:textId="3721CED8" w:rsidR="00346DAE" w:rsidRDefault="009D252A" w:rsidP="00BA0D42">
      <w:pPr>
        <w:ind w:firstLine="720"/>
        <w:rPr>
          <w:iCs/>
        </w:rPr>
      </w:pPr>
      <w:r>
        <w:rPr>
          <w:iCs/>
        </w:rPr>
        <w:t>With a</w:t>
      </w:r>
      <w:r w:rsidR="004D2058">
        <w:rPr>
          <w:iCs/>
        </w:rPr>
        <w:t>n</w:t>
      </w:r>
      <w:r>
        <w:rPr>
          <w:iCs/>
        </w:rPr>
        <w:t xml:space="preserve"> understanding of the </w:t>
      </w:r>
      <w:r w:rsidR="0001502A">
        <w:rPr>
          <w:iCs/>
        </w:rPr>
        <w:t>airplane components</w:t>
      </w:r>
      <w:r w:rsidR="0024765B">
        <w:rPr>
          <w:iCs/>
        </w:rPr>
        <w:t xml:space="preserve">, </w:t>
      </w:r>
      <w:r w:rsidR="0001502A">
        <w:rPr>
          <w:iCs/>
        </w:rPr>
        <w:t xml:space="preserve">airfoils, </w:t>
      </w:r>
      <w:r w:rsidR="0024765B">
        <w:rPr>
          <w:iCs/>
        </w:rPr>
        <w:t>forces,</w:t>
      </w:r>
      <w:r>
        <w:rPr>
          <w:iCs/>
        </w:rPr>
        <w:t xml:space="preserve"> rotation</w:t>
      </w:r>
      <w:r w:rsidR="00A90BCE">
        <w:rPr>
          <w:iCs/>
        </w:rPr>
        <w:t>s</w:t>
      </w:r>
      <w:r>
        <w:rPr>
          <w:iCs/>
        </w:rPr>
        <w:t>,</w:t>
      </w:r>
      <w:r w:rsidR="0024765B">
        <w:rPr>
          <w:iCs/>
        </w:rPr>
        <w:t xml:space="preserve"> and the coordinate systems,</w:t>
      </w:r>
      <w:r w:rsidR="00B3042A">
        <w:rPr>
          <w:iCs/>
        </w:rPr>
        <w:t xml:space="preserve"> </w:t>
      </w:r>
      <w:r w:rsidR="00346DAE">
        <w:rPr>
          <w:iCs/>
        </w:rPr>
        <w:t>we can begin to explain the step</w:t>
      </w:r>
      <w:r w:rsidR="00783B4D">
        <w:rPr>
          <w:iCs/>
        </w:rPr>
        <w:t>s the</w:t>
      </w:r>
      <w:r w:rsidR="00346DAE">
        <w:rPr>
          <w:iCs/>
        </w:rPr>
        <w:t xml:space="preserve"> FDM</w:t>
      </w:r>
      <w:r w:rsidR="00783B4D">
        <w:rPr>
          <w:iCs/>
        </w:rPr>
        <w:t xml:space="preserve"> takes</w:t>
      </w:r>
      <w:r w:rsidR="004B400C">
        <w:rPr>
          <w:iCs/>
        </w:rPr>
        <w:t>:</w:t>
      </w:r>
    </w:p>
    <w:p w14:paraId="094B7D6C" w14:textId="6FF1B16B" w:rsidR="00346DAE" w:rsidRDefault="00346DAE" w:rsidP="00BA0D42">
      <w:pPr>
        <w:pStyle w:val="ListParagraph"/>
        <w:numPr>
          <w:ilvl w:val="0"/>
          <w:numId w:val="22"/>
        </w:numPr>
        <w:rPr>
          <w:iCs/>
        </w:rPr>
      </w:pPr>
      <w:r>
        <w:rPr>
          <w:iCs/>
        </w:rPr>
        <w:t>T</w:t>
      </w:r>
      <w:r w:rsidRPr="00346DAE">
        <w:rPr>
          <w:iCs/>
        </w:rPr>
        <w:t xml:space="preserve">he mass properties </w:t>
      </w:r>
      <w:r>
        <w:rPr>
          <w:iCs/>
        </w:rPr>
        <w:t>of the airplane are calculated</w:t>
      </w:r>
      <w:r w:rsidR="004E292B">
        <w:rPr>
          <w:iCs/>
        </w:rPr>
        <w:t>, or decided</w:t>
      </w:r>
      <w:r>
        <w:rPr>
          <w:iCs/>
        </w:rPr>
        <w:t xml:space="preserve"> </w:t>
      </w:r>
    </w:p>
    <w:p w14:paraId="7D166EB9" w14:textId="6E8C5A61" w:rsidR="00B3042A" w:rsidRDefault="00346DAE" w:rsidP="00BA0D42">
      <w:pPr>
        <w:pStyle w:val="ListParagraph"/>
        <w:numPr>
          <w:ilvl w:val="0"/>
          <w:numId w:val="22"/>
        </w:numPr>
        <w:rPr>
          <w:iCs/>
        </w:rPr>
      </w:pPr>
      <w:r>
        <w:rPr>
          <w:iCs/>
        </w:rPr>
        <w:lastRenderedPageBreak/>
        <w:t>The load, or forces</w:t>
      </w:r>
      <w:r w:rsidR="007D441C">
        <w:rPr>
          <w:iCs/>
        </w:rPr>
        <w:t xml:space="preserve"> and moments</w:t>
      </w:r>
      <w:r>
        <w:rPr>
          <w:iCs/>
        </w:rPr>
        <w:t xml:space="preserve"> on the airplane are calculated</w:t>
      </w:r>
    </w:p>
    <w:p w14:paraId="61A4F654" w14:textId="619ADBD2" w:rsidR="001E2A1C" w:rsidRPr="001E2A1C" w:rsidRDefault="00346DAE" w:rsidP="00BA0D42">
      <w:pPr>
        <w:pStyle w:val="ListParagraph"/>
        <w:numPr>
          <w:ilvl w:val="0"/>
          <w:numId w:val="22"/>
        </w:numPr>
        <w:rPr>
          <w:iCs/>
        </w:rPr>
      </w:pPr>
      <w:r>
        <w:rPr>
          <w:iCs/>
        </w:rPr>
        <w:t>The equations of motion are integrated</w:t>
      </w:r>
    </w:p>
    <w:p w14:paraId="3B2BE857" w14:textId="0C6E1D02" w:rsidR="001E2A1C" w:rsidRPr="001E2A1C" w:rsidRDefault="00F62CA9" w:rsidP="00BA0D42">
      <w:pPr>
        <w:pStyle w:val="Heading4"/>
        <w:jc w:val="left"/>
      </w:pPr>
      <w:r>
        <w:t>2.1</w:t>
      </w:r>
      <w:r w:rsidR="001E2A1C">
        <w:t>.6.1 Mass Properties</w:t>
      </w:r>
    </w:p>
    <w:p w14:paraId="177DF545" w14:textId="38053282" w:rsidR="001E2A1C" w:rsidRDefault="00703106" w:rsidP="00BA0D42">
      <w:pPr>
        <w:ind w:firstLine="720"/>
      </w:pPr>
      <w:r>
        <w:t xml:space="preserve">The mass properties involve </w:t>
      </w:r>
      <w:r w:rsidR="00592899">
        <w:t>calculating how the mass and physical components of the airplane will affect the forces acting upon it. To begin</w:t>
      </w:r>
      <w:r w:rsidR="00C47F49">
        <w:t>, one must decide which airplane</w:t>
      </w:r>
      <w:r w:rsidR="00592899">
        <w:t xml:space="preserve"> they are trying to model. I</w:t>
      </w:r>
      <w:r w:rsidR="00661D18">
        <w:t xml:space="preserve">n </w:t>
      </w:r>
      <w:r w:rsidR="00592899">
        <w:t xml:space="preserve">Palmer’s model, the Cessna 172 is being modeled. In Bourg’s model, an actual airplane is not being modeled, but the model representation is that of the picture of Figure 2. With that, the mass properties are chosen to represent that desired airplane. </w:t>
      </w:r>
      <w:r w:rsidR="008F223A">
        <w:t xml:space="preserve">For example, </w:t>
      </w:r>
      <w:r w:rsidR="00592899">
        <w:t>the airplanes total wing area will affect both lift and drag forces</w:t>
      </w:r>
      <w:r w:rsidR="008F223A">
        <w:t>, and mass will affect gravity</w:t>
      </w:r>
      <w:r w:rsidR="00592899">
        <w:t xml:space="preserve">. </w:t>
      </w:r>
    </w:p>
    <w:p w14:paraId="66EE184E" w14:textId="777E0A62" w:rsidR="007D441C" w:rsidRDefault="00A17367" w:rsidP="00BA0D42">
      <w:pPr>
        <w:ind w:firstLine="720"/>
      </w:pPr>
      <w:r>
        <w:t>In terms of 3D, mass properties become more complicated. T</w:t>
      </w:r>
      <w:r w:rsidR="00592899">
        <w:t xml:space="preserve">he </w:t>
      </w:r>
      <w:r>
        <w:t xml:space="preserve">rigid body </w:t>
      </w:r>
      <w:r w:rsidR="00592899">
        <w:t>airplane</w:t>
      </w:r>
      <w:r>
        <w:t>’s</w:t>
      </w:r>
      <w:r w:rsidR="00592899">
        <w:t xml:space="preserve"> </w:t>
      </w:r>
      <w:r w:rsidR="00703106">
        <w:rPr>
          <w:rFonts w:eastAsiaTheme="minorHAnsi"/>
        </w:rPr>
        <w:t xml:space="preserve">center of gravity </w:t>
      </w:r>
      <w:r>
        <w:rPr>
          <w:rFonts w:eastAsiaTheme="minorHAnsi"/>
        </w:rPr>
        <w:t>needs to be calculated, along with airplane’s</w:t>
      </w:r>
      <w:r w:rsidR="00703106">
        <w:rPr>
          <w:rFonts w:eastAsiaTheme="minorHAnsi"/>
        </w:rPr>
        <w:t xml:space="preserve"> moment of inertia tensor. T</w:t>
      </w:r>
      <w:r w:rsidR="00955969">
        <w:rPr>
          <w:rFonts w:eastAsiaTheme="minorHAnsi"/>
        </w:rPr>
        <w:t>he center of gravity, or</w:t>
      </w:r>
      <w:r w:rsidR="00E855CF">
        <w:rPr>
          <w:rFonts w:eastAsiaTheme="minorHAnsi"/>
        </w:rPr>
        <w:t xml:space="preserve"> center of mass, </w:t>
      </w:r>
      <w:r w:rsidR="00955969">
        <w:rPr>
          <w:rFonts w:eastAsiaTheme="minorHAnsi"/>
        </w:rPr>
        <w:t xml:space="preserve">is where the forces are applied on the airplane. The moment of inertia is essentially </w:t>
      </w:r>
      <w:r w:rsidR="00052B27">
        <w:rPr>
          <w:rFonts w:eastAsiaTheme="minorHAnsi"/>
        </w:rPr>
        <w:t xml:space="preserve">the airplanes resistance to rotation. </w:t>
      </w:r>
      <w:r w:rsidR="003C385F">
        <w:rPr>
          <w:rFonts w:eastAsiaTheme="minorHAnsi"/>
        </w:rPr>
        <w:t xml:space="preserve">It can also be described as a distribution of mass. </w:t>
      </w:r>
      <w:r w:rsidR="00052B27">
        <w:rPr>
          <w:rFonts w:eastAsiaTheme="minorHAnsi"/>
        </w:rPr>
        <w:t xml:space="preserve">It is </w:t>
      </w:r>
      <w:r w:rsidR="00955969">
        <w:rPr>
          <w:rFonts w:eastAsiaTheme="minorHAnsi"/>
        </w:rPr>
        <w:t xml:space="preserve">the amount of torque needed </w:t>
      </w:r>
      <w:r w:rsidR="00052B27">
        <w:rPr>
          <w:rFonts w:eastAsiaTheme="minorHAnsi"/>
        </w:rPr>
        <w:t xml:space="preserve">to make the airplane rotate </w:t>
      </w:r>
      <w:r w:rsidR="00B314E0">
        <w:rPr>
          <w:rFonts w:eastAsiaTheme="minorHAnsi"/>
        </w:rPr>
        <w:t xml:space="preserve">about </w:t>
      </w:r>
      <w:r w:rsidR="00802935">
        <w:rPr>
          <w:rFonts w:eastAsiaTheme="minorHAnsi"/>
        </w:rPr>
        <w:t xml:space="preserve">an axis </w:t>
      </w:r>
      <w:r w:rsidR="00052B27">
        <w:rPr>
          <w:rFonts w:eastAsiaTheme="minorHAnsi"/>
        </w:rPr>
        <w:t xml:space="preserve">relative </w:t>
      </w:r>
      <w:r w:rsidR="00802935">
        <w:rPr>
          <w:rFonts w:eastAsiaTheme="minorHAnsi"/>
        </w:rPr>
        <w:t>to another point (</w:t>
      </w:r>
      <w:r w:rsidR="002F2EA5">
        <w:rPr>
          <w:rFonts w:eastAsiaTheme="minorHAnsi"/>
        </w:rPr>
        <w:t xml:space="preserve">i.e. </w:t>
      </w:r>
      <w:r w:rsidR="00052B27">
        <w:rPr>
          <w:rFonts w:eastAsiaTheme="minorHAnsi"/>
        </w:rPr>
        <w:t>center of mass</w:t>
      </w:r>
      <w:r w:rsidR="00802935">
        <w:rPr>
          <w:rFonts w:eastAsiaTheme="minorHAnsi"/>
        </w:rPr>
        <w:t xml:space="preserve">). </w:t>
      </w:r>
      <w:r w:rsidR="004D02AB">
        <w:rPr>
          <w:rFonts w:eastAsiaTheme="minorHAnsi"/>
        </w:rPr>
        <w:t xml:space="preserve">The measure of how </w:t>
      </w:r>
      <w:r w:rsidR="00802935">
        <w:rPr>
          <w:rFonts w:eastAsiaTheme="minorHAnsi"/>
        </w:rPr>
        <w:t>fast the airplane</w:t>
      </w:r>
      <w:r w:rsidR="00012305">
        <w:rPr>
          <w:rFonts w:eastAsiaTheme="minorHAnsi"/>
        </w:rPr>
        <w:t xml:space="preserve"> actually</w:t>
      </w:r>
      <w:r w:rsidR="00802935">
        <w:rPr>
          <w:rFonts w:eastAsiaTheme="minorHAnsi"/>
        </w:rPr>
        <w:t xml:space="preserve"> rotates</w:t>
      </w:r>
      <w:r w:rsidR="00D26F50">
        <w:rPr>
          <w:rFonts w:eastAsiaTheme="minorHAnsi"/>
        </w:rPr>
        <w:t xml:space="preserve"> </w:t>
      </w:r>
      <w:r w:rsidR="00802935">
        <w:rPr>
          <w:rFonts w:eastAsiaTheme="minorHAnsi"/>
        </w:rPr>
        <w:t>is</w:t>
      </w:r>
      <w:r w:rsidR="00D26F50">
        <w:rPr>
          <w:rFonts w:eastAsiaTheme="minorHAnsi"/>
        </w:rPr>
        <w:t xml:space="preserve"> called</w:t>
      </w:r>
      <w:r w:rsidR="00802935">
        <w:rPr>
          <w:rFonts w:eastAsiaTheme="minorHAnsi"/>
        </w:rPr>
        <w:t xml:space="preserve"> </w:t>
      </w:r>
      <w:r w:rsidR="00383F64">
        <w:rPr>
          <w:rFonts w:eastAsiaTheme="minorHAnsi"/>
        </w:rPr>
        <w:t xml:space="preserve">angular </w:t>
      </w:r>
      <w:r w:rsidR="000B47F3">
        <w:rPr>
          <w:rFonts w:eastAsiaTheme="minorHAnsi"/>
        </w:rPr>
        <w:t xml:space="preserve">velocity </w:t>
      </w:r>
      <w:r w:rsidR="004E6B6D">
        <w:rPr>
          <w:rFonts w:eastAsiaTheme="minorHAnsi"/>
        </w:rPr>
        <w:t>[22]</w:t>
      </w:r>
      <w:r w:rsidR="00383F64">
        <w:rPr>
          <w:rFonts w:eastAsiaTheme="minorHAnsi"/>
        </w:rPr>
        <w:t xml:space="preserve">. </w:t>
      </w:r>
      <w:r w:rsidR="00174CE2">
        <w:t xml:space="preserve">The moment of </w:t>
      </w:r>
      <w:r w:rsidR="000F1D5D">
        <w:t>inertia</w:t>
      </w:r>
      <w:r w:rsidR="00174CE2">
        <w:t xml:space="preserve"> tensor is the mathematical expression</w:t>
      </w:r>
      <w:r w:rsidR="00EC0AC8">
        <w:t xml:space="preserve">, represented as a 3x3 matrix, that </w:t>
      </w:r>
      <w:r w:rsidR="00EC0AC8" w:rsidRPr="00167DC2">
        <w:t>has magnitude and direction</w:t>
      </w:r>
      <w:r w:rsidR="004540BD">
        <w:t xml:space="preserve">, </w:t>
      </w:r>
      <w:r w:rsidR="00CB255A">
        <w:t>and holds</w:t>
      </w:r>
      <w:r w:rsidR="000F1D5D">
        <w:t xml:space="preserve"> the values of the moments of inertia</w:t>
      </w:r>
      <w:r w:rsidR="00DD55B3">
        <w:t xml:space="preserve"> as body coordinates</w:t>
      </w:r>
      <w:r w:rsidR="00B04E85">
        <w:t xml:space="preserve"> [14]</w:t>
      </w:r>
      <w:r w:rsidR="00DD55B3">
        <w:t>.</w:t>
      </w:r>
    </w:p>
    <w:p w14:paraId="65A488E3" w14:textId="3AF70153" w:rsidR="001E2A1C" w:rsidRPr="001E2A1C" w:rsidRDefault="00F62CA9" w:rsidP="00BA0D42">
      <w:pPr>
        <w:pStyle w:val="Heading4"/>
        <w:jc w:val="left"/>
      </w:pPr>
      <w:r>
        <w:t>2.1</w:t>
      </w:r>
      <w:r w:rsidR="00DF07C7">
        <w:t>.6.2</w:t>
      </w:r>
      <w:r w:rsidR="001E2A1C">
        <w:t xml:space="preserve"> Forces</w:t>
      </w:r>
    </w:p>
    <w:p w14:paraId="3536D289" w14:textId="2DD5B4F7" w:rsidR="00FD4AB4" w:rsidRPr="00C444E6" w:rsidRDefault="00CB7B72" w:rsidP="00BA0D42">
      <w:pPr>
        <w:ind w:firstLine="720"/>
        <w:rPr>
          <w:rFonts w:eastAsiaTheme="minorHAnsi"/>
        </w:rPr>
      </w:pPr>
      <w:r>
        <w:rPr>
          <w:rFonts w:eastAsiaTheme="minorHAnsi"/>
        </w:rPr>
        <w:t xml:space="preserve">With mass properties handled, </w:t>
      </w:r>
      <w:r w:rsidR="00E03464">
        <w:rPr>
          <w:rFonts w:eastAsiaTheme="minorHAnsi"/>
        </w:rPr>
        <w:t xml:space="preserve">the forces </w:t>
      </w:r>
      <w:r w:rsidR="00843517">
        <w:rPr>
          <w:rFonts w:eastAsiaTheme="minorHAnsi"/>
        </w:rPr>
        <w:t xml:space="preserve">and moments </w:t>
      </w:r>
      <w:r w:rsidR="00E03464">
        <w:rPr>
          <w:rFonts w:eastAsiaTheme="minorHAnsi"/>
        </w:rPr>
        <w:t xml:space="preserve">acting </w:t>
      </w:r>
      <w:r>
        <w:rPr>
          <w:rFonts w:eastAsiaTheme="minorHAnsi"/>
        </w:rPr>
        <w:t>on the airplane</w:t>
      </w:r>
      <w:r w:rsidR="00DF6E0C">
        <w:rPr>
          <w:rFonts w:eastAsiaTheme="minorHAnsi"/>
        </w:rPr>
        <w:t xml:space="preserve"> at all times</w:t>
      </w:r>
      <w:r>
        <w:rPr>
          <w:rFonts w:eastAsiaTheme="minorHAnsi"/>
        </w:rPr>
        <w:t xml:space="preserve"> can be</w:t>
      </w:r>
      <w:r w:rsidR="00AF33F8">
        <w:rPr>
          <w:rFonts w:eastAsiaTheme="minorHAnsi"/>
        </w:rPr>
        <w:t xml:space="preserve"> calculated</w:t>
      </w:r>
      <w:r>
        <w:rPr>
          <w:rFonts w:eastAsiaTheme="minorHAnsi"/>
        </w:rPr>
        <w:t>.</w:t>
      </w:r>
      <w:r w:rsidR="005959D6">
        <w:rPr>
          <w:rFonts w:eastAsiaTheme="minorHAnsi"/>
        </w:rPr>
        <w:t xml:space="preserve"> </w:t>
      </w:r>
      <w:r w:rsidR="000D1D4B">
        <w:rPr>
          <w:rFonts w:eastAsiaTheme="minorHAnsi"/>
        </w:rPr>
        <w:t>Lift and drag are not as simple to calculate</w:t>
      </w:r>
      <w:r w:rsidR="00D81270">
        <w:rPr>
          <w:rFonts w:eastAsiaTheme="minorHAnsi"/>
        </w:rPr>
        <w:t xml:space="preserve"> compared to </w:t>
      </w:r>
      <w:r w:rsidR="00D81270">
        <w:rPr>
          <w:rFonts w:eastAsiaTheme="minorHAnsi"/>
        </w:rPr>
        <w:lastRenderedPageBreak/>
        <w:t xml:space="preserve">gravity and thrust. There are many components on the airplane that affect lift and drag. </w:t>
      </w:r>
      <w:r w:rsidR="00D81270">
        <w:rPr>
          <w:iCs/>
        </w:rPr>
        <w:t xml:space="preserve">But to generalize, </w:t>
      </w:r>
      <w:r w:rsidR="00D81270" w:rsidRPr="00D81270">
        <w:rPr>
          <w:iCs/>
        </w:rPr>
        <w:t xml:space="preserve">the total lift force on an airfoil is composed of two components: the lift due to camber and the lift </w:t>
      </w:r>
      <w:r w:rsidR="00D81270" w:rsidRPr="00785BB4">
        <w:rPr>
          <w:iCs/>
          <w:szCs w:val="24"/>
        </w:rPr>
        <w:t>due to attack angle.</w:t>
      </w:r>
      <w:r w:rsidR="00785BB4" w:rsidRPr="00785BB4">
        <w:rPr>
          <w:iCs/>
          <w:szCs w:val="24"/>
        </w:rPr>
        <w:t xml:space="preserve"> The airplane’s flaps are used to alter camber. Usually the flaps are used are low speeds to increase lift. Drag increases with increased angle of attack.</w:t>
      </w:r>
      <w:r w:rsidR="000630D9">
        <w:rPr>
          <w:iCs/>
          <w:szCs w:val="24"/>
        </w:rPr>
        <w:t xml:space="preserve"> If an airplane is flying at an angle of attack high enough, it will not be able to create any lift and will stall. Figure 6 shows a graph of increasing lift with increase angle of attack, however, at some point a potential stall occurs with lift dropping off rapidly. Also, shown in Figure 6 is that with flaps lowered, lift is increased [14].  </w:t>
      </w:r>
    </w:p>
    <w:p w14:paraId="5BDF610B" w14:textId="52427AA1" w:rsidR="000630D9" w:rsidRDefault="000630D9" w:rsidP="00BA0D42">
      <w:pPr>
        <w:keepNext/>
        <w:ind w:firstLine="720"/>
        <w:jc w:val="center"/>
      </w:pPr>
      <w:r w:rsidRPr="000630D9">
        <w:rPr>
          <w:iCs/>
          <w:noProof/>
          <w:szCs w:val="24"/>
        </w:rPr>
        <w:drawing>
          <wp:inline distT="0" distB="0" distL="0" distR="0" wp14:anchorId="1A37CB40" wp14:editId="7AD90581">
            <wp:extent cx="2393583" cy="203835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93583" cy="2038350"/>
                    </a:xfrm>
                    <a:prstGeom prst="rect">
                      <a:avLst/>
                    </a:prstGeom>
                    <a:noFill/>
                    <a:ln>
                      <a:noFill/>
                    </a:ln>
                  </pic:spPr>
                </pic:pic>
              </a:graphicData>
            </a:graphic>
          </wp:inline>
        </w:drawing>
      </w:r>
    </w:p>
    <w:p w14:paraId="786424A1" w14:textId="6327CDF8" w:rsidR="00FD4AB4" w:rsidRPr="000630D9" w:rsidRDefault="000630D9" w:rsidP="00BA0D42">
      <w:pPr>
        <w:pStyle w:val="Caption"/>
        <w:spacing w:before="0" w:after="0"/>
        <w:jc w:val="center"/>
        <w:rPr>
          <w:b w:val="0"/>
          <w:iCs/>
          <w:szCs w:val="24"/>
        </w:rPr>
      </w:pPr>
      <w:bookmarkStart w:id="113" w:name="_Toc52493291"/>
      <w:r w:rsidRPr="000630D9">
        <w:rPr>
          <w:b w:val="0"/>
        </w:rPr>
        <w:t xml:space="preserve">Figure </w:t>
      </w:r>
      <w:r w:rsidRPr="000630D9">
        <w:rPr>
          <w:b w:val="0"/>
        </w:rPr>
        <w:fldChar w:fldCharType="begin"/>
      </w:r>
      <w:r w:rsidRPr="000630D9">
        <w:rPr>
          <w:b w:val="0"/>
        </w:rPr>
        <w:instrText xml:space="preserve"> SEQ Figure \* ARABIC </w:instrText>
      </w:r>
      <w:r w:rsidRPr="000630D9">
        <w:rPr>
          <w:b w:val="0"/>
        </w:rPr>
        <w:fldChar w:fldCharType="separate"/>
      </w:r>
      <w:r w:rsidRPr="000630D9">
        <w:rPr>
          <w:b w:val="0"/>
          <w:noProof/>
        </w:rPr>
        <w:t>6</w:t>
      </w:r>
      <w:r w:rsidRPr="000630D9">
        <w:rPr>
          <w:b w:val="0"/>
        </w:rPr>
        <w:fldChar w:fldCharType="end"/>
      </w:r>
      <w:r w:rsidRPr="000630D9">
        <w:rPr>
          <w:b w:val="0"/>
        </w:rPr>
        <w:t>: Lift Coefficient vs Angle of Attack</w:t>
      </w:r>
      <w:bookmarkEnd w:id="113"/>
    </w:p>
    <w:p w14:paraId="1AFC20F0" w14:textId="63F7EBF1" w:rsidR="00DF6E0C" w:rsidRDefault="00785BB4" w:rsidP="00BA0D42">
      <w:pPr>
        <w:rPr>
          <w:rFonts w:eastAsiaTheme="minorHAnsi"/>
        </w:rPr>
      </w:pPr>
      <w:r w:rsidRPr="00785BB4">
        <w:rPr>
          <w:rFonts w:eastAsiaTheme="minorHAnsi"/>
          <w:iCs/>
          <w:szCs w:val="24"/>
        </w:rPr>
        <w:t xml:space="preserve">There are also other variables that </w:t>
      </w:r>
      <w:r>
        <w:rPr>
          <w:rFonts w:eastAsiaTheme="minorHAnsi"/>
          <w:iCs/>
          <w:szCs w:val="24"/>
        </w:rPr>
        <w:t>affect lift such as</w:t>
      </w:r>
      <w:r w:rsidRPr="00785BB4">
        <w:rPr>
          <w:iCs/>
          <w:szCs w:val="24"/>
        </w:rPr>
        <w:t xml:space="preserve"> air density, speed, viscosity, surface area, </w:t>
      </w:r>
      <w:r>
        <w:rPr>
          <w:iCs/>
          <w:szCs w:val="24"/>
        </w:rPr>
        <w:t xml:space="preserve">and </w:t>
      </w:r>
      <w:r w:rsidRPr="00785BB4">
        <w:rPr>
          <w:iCs/>
          <w:szCs w:val="24"/>
        </w:rPr>
        <w:t>aspect ratio</w:t>
      </w:r>
      <w:r>
        <w:rPr>
          <w:iCs/>
          <w:szCs w:val="24"/>
        </w:rPr>
        <w:t xml:space="preserve">. </w:t>
      </w:r>
      <w:r w:rsidR="00A43273">
        <w:rPr>
          <w:rFonts w:eastAsiaTheme="minorHAnsi"/>
        </w:rPr>
        <w:t>External forces</w:t>
      </w:r>
      <w:r w:rsidR="003C07A0">
        <w:rPr>
          <w:rFonts w:eastAsiaTheme="minorHAnsi"/>
        </w:rPr>
        <w:t xml:space="preserve"> also exist that </w:t>
      </w:r>
      <w:r w:rsidR="00C444E6">
        <w:rPr>
          <w:rFonts w:eastAsiaTheme="minorHAnsi"/>
        </w:rPr>
        <w:t xml:space="preserve">can </w:t>
      </w:r>
      <w:r w:rsidR="003C07A0">
        <w:rPr>
          <w:rFonts w:eastAsiaTheme="minorHAnsi"/>
        </w:rPr>
        <w:t>act on the airplane such as air drag</w:t>
      </w:r>
      <w:r w:rsidR="00A43273">
        <w:rPr>
          <w:rFonts w:eastAsiaTheme="minorHAnsi"/>
        </w:rPr>
        <w:t>,</w:t>
      </w:r>
      <w:r w:rsidR="003C07A0">
        <w:rPr>
          <w:rFonts w:eastAsiaTheme="minorHAnsi"/>
        </w:rPr>
        <w:t xml:space="preserve"> and </w:t>
      </w:r>
      <w:r w:rsidR="001C2366">
        <w:rPr>
          <w:rFonts w:eastAsiaTheme="minorHAnsi"/>
        </w:rPr>
        <w:t>winds</w:t>
      </w:r>
      <w:r w:rsidR="003C07A0">
        <w:rPr>
          <w:rFonts w:eastAsiaTheme="minorHAnsi"/>
        </w:rPr>
        <w:t>.</w:t>
      </w:r>
    </w:p>
    <w:p w14:paraId="406FFC7B" w14:textId="15C55781" w:rsidR="001C2366" w:rsidRDefault="001C2366" w:rsidP="00BA0D42">
      <w:pPr>
        <w:ind w:firstLine="720"/>
        <w:rPr>
          <w:rFonts w:eastAsiaTheme="minorHAnsi"/>
        </w:rPr>
      </w:pPr>
      <w:r>
        <w:rPr>
          <w:rFonts w:eastAsiaTheme="minorHAnsi"/>
        </w:rPr>
        <w:t xml:space="preserve">Gravity is simply based on mass of the airplane and the acceleration of gravity, which is a constant -9.8 </w:t>
      </w:r>
      <w:r w:rsidRPr="004B078D">
        <w:rPr>
          <w:rFonts w:eastAsiaTheme="minorHAnsi"/>
        </w:rPr>
        <w:t>m/s</w:t>
      </w:r>
      <w:r w:rsidRPr="004B078D">
        <w:rPr>
          <w:rFonts w:eastAsiaTheme="minorHAnsi"/>
          <w:vertAlign w:val="superscript"/>
        </w:rPr>
        <w:t>2</w:t>
      </w:r>
      <w:r>
        <w:rPr>
          <w:rFonts w:eastAsiaTheme="minorHAnsi"/>
        </w:rPr>
        <w:t xml:space="preserve">. So, gravity can be calculated by the mass of the airplane x -9.8 </w:t>
      </w:r>
      <w:r w:rsidRPr="004B078D">
        <w:rPr>
          <w:rFonts w:eastAsiaTheme="minorHAnsi"/>
        </w:rPr>
        <w:t>m/s</w:t>
      </w:r>
      <w:r w:rsidRPr="004B078D">
        <w:rPr>
          <w:rFonts w:eastAsiaTheme="minorHAnsi"/>
          <w:vertAlign w:val="superscript"/>
        </w:rPr>
        <w:t>2</w:t>
      </w:r>
      <w:r>
        <w:rPr>
          <w:rFonts w:eastAsiaTheme="minorHAnsi"/>
        </w:rPr>
        <w:t xml:space="preserve">, which is added to the force acting on the z axis (down). Similarly, thrust, expressed in pounds, is force added to the x axis (forward). Without thrust propulsion, the </w:t>
      </w:r>
      <w:r>
        <w:rPr>
          <w:rFonts w:eastAsiaTheme="minorHAnsi"/>
        </w:rPr>
        <w:lastRenderedPageBreak/>
        <w:t>airplane cannot make lift. The thrust will change depending on the simulation users inpu</w:t>
      </w:r>
      <w:r w:rsidR="00BC0E6D">
        <w:rPr>
          <w:rFonts w:eastAsiaTheme="minorHAnsi"/>
        </w:rPr>
        <w:t>t with the use of the throttle</w:t>
      </w:r>
      <w:r w:rsidR="00216545">
        <w:rPr>
          <w:rFonts w:eastAsiaTheme="minorHAnsi"/>
        </w:rPr>
        <w:t>.</w:t>
      </w:r>
    </w:p>
    <w:p w14:paraId="4EBAAA3B" w14:textId="3C703FB9" w:rsidR="001E2A1C" w:rsidRPr="001E2A1C" w:rsidRDefault="00DF07C7" w:rsidP="00BA0D42">
      <w:pPr>
        <w:pStyle w:val="Heading4"/>
        <w:jc w:val="left"/>
      </w:pPr>
      <w:r>
        <w:t>2.</w:t>
      </w:r>
      <w:r w:rsidR="00F62CA9">
        <w:t>1</w:t>
      </w:r>
      <w:r>
        <w:t>.6.3</w:t>
      </w:r>
      <w:r w:rsidR="001E2A1C">
        <w:t xml:space="preserve"> Equations of Motion</w:t>
      </w:r>
    </w:p>
    <w:p w14:paraId="2001EC10" w14:textId="77777777" w:rsidR="009546C9" w:rsidRDefault="00796C1B" w:rsidP="009546C9">
      <w:r>
        <w:rPr>
          <w:iCs/>
          <w:szCs w:val="24"/>
        </w:rPr>
        <w:tab/>
        <w:t xml:space="preserve">With forces dealt with, </w:t>
      </w:r>
      <w:r w:rsidR="008626D1">
        <w:rPr>
          <w:iCs/>
        </w:rPr>
        <w:t>the equations of motion</w:t>
      </w:r>
      <w:r w:rsidR="00A13B4E">
        <w:rPr>
          <w:iCs/>
        </w:rPr>
        <w:t xml:space="preserve"> are integrated </w:t>
      </w:r>
      <w:r w:rsidR="00EA41AB">
        <w:rPr>
          <w:iCs/>
        </w:rPr>
        <w:t>so that the simulation</w:t>
      </w:r>
      <w:r w:rsidR="00BE02A8">
        <w:rPr>
          <w:iCs/>
        </w:rPr>
        <w:t>s</w:t>
      </w:r>
      <w:r w:rsidR="00EA41AB">
        <w:rPr>
          <w:iCs/>
        </w:rPr>
        <w:t xml:space="preserve"> can progress through time</w:t>
      </w:r>
      <w:r w:rsidR="00D46C58">
        <w:rPr>
          <w:iCs/>
        </w:rPr>
        <w:t>,</w:t>
      </w:r>
      <w:r w:rsidR="00A27C71">
        <w:t xml:space="preserve"> </w:t>
      </w:r>
      <w:r w:rsidR="00D46C58">
        <w:t>determining the position of the airplane, as well as the airplane’s velocity</w:t>
      </w:r>
      <w:r w:rsidR="00F221E9">
        <w:t xml:space="preserve"> in each step of time</w:t>
      </w:r>
      <w:r w:rsidR="00D46C58">
        <w:t>.</w:t>
      </w:r>
      <w:r w:rsidR="005C5FD0">
        <w:rPr>
          <w:rFonts w:eastAsiaTheme="minorHAnsi"/>
        </w:rPr>
        <w:t xml:space="preserve"> </w:t>
      </w:r>
      <w:r w:rsidR="0050585B">
        <w:t>In computer simulation</w:t>
      </w:r>
      <w:r w:rsidR="000A1975">
        <w:t>s</w:t>
      </w:r>
      <w:r w:rsidR="0050585B">
        <w:t xml:space="preserve">, the equations of motion are approximated by solving </w:t>
      </w:r>
      <w:r w:rsidR="0050585B" w:rsidRPr="004C4BDE">
        <w:t>nonlinear ordinary</w:t>
      </w:r>
      <w:r w:rsidR="0050585B">
        <w:t xml:space="preserve"> </w:t>
      </w:r>
      <w:r w:rsidR="0050585B" w:rsidRPr="004C4BDE">
        <w:t>differential equations</w:t>
      </w:r>
      <w:r w:rsidR="0050585B">
        <w:t xml:space="preserve"> using numerical integration algorithms [20]. The integration of the equations of motion are considered an approximation because there is always some error introduced depending on the technique chosen [14]. </w:t>
      </w:r>
      <w:r w:rsidR="009546C9">
        <w:t xml:space="preserve">Simply put, the integration of the equations of motion, given everything else talked about, approximates the future velocity and position based on the previous values from the last tick of the simulation [26].  </w:t>
      </w:r>
    </w:p>
    <w:p w14:paraId="717A532A" w14:textId="35ABF8A5" w:rsidR="00F5130E" w:rsidRDefault="009546C9" w:rsidP="009546C9">
      <w:r>
        <w:tab/>
        <w:t>The amount of finite time chosen to represent a tick in the real-time simulation</w:t>
      </w:r>
      <w:r w:rsidR="00BE5736">
        <w:t xml:space="preserve"> loop is impor</w:t>
      </w:r>
      <w:r>
        <w:t>tant in numerical integration. A correctly chosen time step will result in stable numerical integration. Stability has to do with how closely an approximate solution converges to the exact solution</w:t>
      </w:r>
      <w:r w:rsidR="009B5B8A">
        <w:t xml:space="preserve"> [14]</w:t>
      </w:r>
      <w:r>
        <w:t>. A smaller time step will give a result closer to the exact solution but this also means th</w:t>
      </w:r>
      <w:r w:rsidR="00F5130E">
        <w:t>at there are more steps and a larger</w:t>
      </w:r>
      <w:r>
        <w:t xml:space="preserve"> buildup of numerical precision error. </w:t>
      </w:r>
      <w:r w:rsidR="00E9723F">
        <w:t xml:space="preserve">On the other hand, there is a breaking point when the time step is too big where the simulation physics to explode to infinity [27]. </w:t>
      </w:r>
      <w:r>
        <w:t xml:space="preserve">With that said, there is a practical balance as </w:t>
      </w:r>
      <w:r w:rsidR="0084041B">
        <w:t>to what</w:t>
      </w:r>
      <w:r>
        <w:t xml:space="preserve"> the time step should be to achieve a stable solution, and also minimize the buildup of error</w:t>
      </w:r>
      <w:r w:rsidR="009B5B8A">
        <w:t xml:space="preserve"> [14]</w:t>
      </w:r>
      <w:r>
        <w:t xml:space="preserve">. </w:t>
      </w:r>
    </w:p>
    <w:p w14:paraId="12DDDB23" w14:textId="5093CE58" w:rsidR="00805EC5" w:rsidRDefault="00805EC5" w:rsidP="00805EC5">
      <w:pPr>
        <w:ind w:firstLine="720"/>
      </w:pPr>
      <w:r>
        <w:t xml:space="preserve">Another thing to think about when choosing a time step is that there are different design strategies to actually </w:t>
      </w:r>
      <w:r w:rsidR="00D230AB">
        <w:t>employing the simulation</w:t>
      </w:r>
      <w:r>
        <w:t xml:space="preserve"> l</w:t>
      </w:r>
      <w:r w:rsidR="000B6A81">
        <w:t xml:space="preserve">oop. The easiest way to manage </w:t>
      </w:r>
      <w:r w:rsidR="000B6A81">
        <w:lastRenderedPageBreak/>
        <w:t>the simulation loop is to just loop as fast as possible</w:t>
      </w:r>
      <w:r w:rsidR="007351DC">
        <w:t xml:space="preserve"> with no time step</w:t>
      </w:r>
      <w:r w:rsidR="000B6A81">
        <w:t>. The problem with that is that there is no control. If you are on a fast computer it the simulation will go to fast, and if you are on a slow computer it will crawl [</w:t>
      </w:r>
      <w:r w:rsidR="007351DC">
        <w:t xml:space="preserve">32]. </w:t>
      </w:r>
      <w:r w:rsidR="00E14910">
        <w:t>But</w:t>
      </w:r>
      <w:r w:rsidR="007351DC">
        <w:t xml:space="preserve">, as stated before, this is not how </w:t>
      </w:r>
      <w:r w:rsidR="00E14910">
        <w:t>we want to run the simulation loop</w:t>
      </w:r>
      <w:r w:rsidR="007351DC">
        <w:t xml:space="preserve"> because we want a time step. </w:t>
      </w:r>
      <w:r w:rsidR="00B81ACD">
        <w:t xml:space="preserve">The next easiest way to manage the loop, and the strategy we choose, is to have a fixed </w:t>
      </w:r>
      <w:r w:rsidR="00D230AB">
        <w:t>delta time, or a fixed time step</w:t>
      </w:r>
      <w:r w:rsidR="00B81ACD">
        <w:t xml:space="preserve">. </w:t>
      </w:r>
      <w:r w:rsidR="00D230AB">
        <w:t xml:space="preserve">This is ideal when it is known that the </w:t>
      </w:r>
      <w:r w:rsidR="00D230AB" w:rsidRPr="00D230AB">
        <w:t>update loop takes less than one frame worth of real time</w:t>
      </w:r>
      <w:r w:rsidR="00D230AB">
        <w:t xml:space="preserve"> [27]. For example, if the time step chosen is 33 milliseconds, </w:t>
      </w:r>
      <w:r w:rsidR="006A358D">
        <w:t>then</w:t>
      </w:r>
      <w:r w:rsidR="00D230AB">
        <w:t xml:space="preserve"> we need to </w:t>
      </w:r>
      <w:r w:rsidR="00FE0A09">
        <w:t>reliably know that the real processing time will take less than that. And for the remaining time</w:t>
      </w:r>
      <w:r w:rsidR="006A358D">
        <w:t xml:space="preserve"> </w:t>
      </w:r>
      <w:r w:rsidR="00FE0A09">
        <w:t>the program will go to sleep until it is time for the next update [32]</w:t>
      </w:r>
      <w:r w:rsidR="004546F5">
        <w:t>.</w:t>
      </w:r>
      <w:r w:rsidR="003E62FC">
        <w:t xml:space="preserve"> The more advanced way to employ a simulation loop is to have a variable time step. It involves choosing a time step based on how much real processing time the current update takes versus the previous update’s real processing time</w:t>
      </w:r>
      <w:r w:rsidR="00280470">
        <w:t xml:space="preserve"> [32]. This</w:t>
      </w:r>
      <w:r w:rsidR="00861F1B">
        <w:t xml:space="preserve"> strategy</w:t>
      </w:r>
      <w:r w:rsidR="00280470">
        <w:t xml:space="preserve">, however, introduces some issues, which we will not get into. </w:t>
      </w:r>
    </w:p>
    <w:p w14:paraId="54BED384" w14:textId="38CCFF60" w:rsidR="00BE71F8" w:rsidRDefault="009546C9" w:rsidP="009546C9">
      <w:r>
        <w:tab/>
        <w:t>There are multiple methods to</w:t>
      </w:r>
      <w:r w:rsidR="003D5478">
        <w:t xml:space="preserve"> actually</w:t>
      </w:r>
      <w:r>
        <w:t xml:space="preserve"> </w:t>
      </w:r>
      <w:r w:rsidR="00F5130E">
        <w:t>implement</w:t>
      </w:r>
      <w:r>
        <w:t xml:space="preserve"> numerical integration to calculate the equations of motion. </w:t>
      </w:r>
      <w:r w:rsidR="0050585B">
        <w:t>Using Euler</w:t>
      </w:r>
      <w:r w:rsidR="00DF0335">
        <w:t>’s method</w:t>
      </w:r>
      <w:r w:rsidR="0050585B">
        <w:t xml:space="preserve"> is by far the most common numerical integration technique</w:t>
      </w:r>
      <w:r w:rsidR="006C5629">
        <w:t xml:space="preserve"> [20]</w:t>
      </w:r>
      <w:r>
        <w:t>. In both the 2D and 3D model</w:t>
      </w:r>
      <w:r w:rsidR="0050585B">
        <w:t>, we use an improved</w:t>
      </w:r>
      <w:r w:rsidR="00A77CF5">
        <w:t xml:space="preserve"> and more accurate version </w:t>
      </w:r>
      <w:r w:rsidR="00ED2C8A">
        <w:t>of</w:t>
      </w:r>
      <w:r w:rsidR="0050585B">
        <w:t xml:space="preserve"> Euler’s method, called the Range-Kutta method</w:t>
      </w:r>
      <w:r w:rsidR="00B245A8">
        <w:t xml:space="preserve">, which is laid out as code in </w:t>
      </w:r>
      <w:r w:rsidR="00E73D94">
        <w:t>Bourg’s textbook</w:t>
      </w:r>
      <w:r w:rsidR="00BE02A8">
        <w:t xml:space="preserve"> and Palmer’s textbook</w:t>
      </w:r>
      <w:r w:rsidR="00E73D94">
        <w:t>.</w:t>
      </w:r>
      <w:r w:rsidR="00EE7782">
        <w:t xml:space="preserve"> </w:t>
      </w:r>
    </w:p>
    <w:p w14:paraId="46E16950" w14:textId="3DB4F0D0" w:rsidR="0090740B" w:rsidRPr="001A5848" w:rsidRDefault="00EE7782" w:rsidP="00BA0D42">
      <w:r>
        <w:tab/>
      </w:r>
      <w:r w:rsidR="00A4161A">
        <w:t xml:space="preserve"> </w:t>
      </w:r>
      <w:r w:rsidR="001A5848">
        <w:t xml:space="preserve">The last aspect to mention about the equations of motion is that, during this process, </w:t>
      </w:r>
      <w:r w:rsidR="00554719">
        <w:t>in the 3D model,</w:t>
      </w:r>
      <w:r w:rsidR="00A4161A">
        <w:t xml:space="preserve"> the</w:t>
      </w:r>
      <w:r w:rsidR="00CF2041">
        <w:t xml:space="preserve"> orientation of the plane is tracked</w:t>
      </w:r>
      <w:r w:rsidR="00A4161A">
        <w:t xml:space="preserve"> with the use of a quaternion.</w:t>
      </w:r>
      <w:r w:rsidR="00CD14A7">
        <w:t xml:space="preserve"> </w:t>
      </w:r>
      <w:r w:rsidR="00CD14A7">
        <w:rPr>
          <w:iCs/>
        </w:rPr>
        <w:t>A quaternion is a way to represent orientation of something in</w:t>
      </w:r>
      <w:r w:rsidR="000C603C">
        <w:rPr>
          <w:iCs/>
        </w:rPr>
        <w:t xml:space="preserve"> 3D</w:t>
      </w:r>
      <w:r w:rsidR="00CD14A7">
        <w:rPr>
          <w:iCs/>
        </w:rPr>
        <w:t xml:space="preserve">. </w:t>
      </w:r>
      <w:r w:rsidR="002B5BA1">
        <w:rPr>
          <w:iCs/>
        </w:rPr>
        <w:t>Quaternions get updated with new Euler angles in each time step to reflect the new orientation using the angular velocities of that instant</w:t>
      </w:r>
      <w:r w:rsidR="0078144B">
        <w:rPr>
          <w:iCs/>
        </w:rPr>
        <w:t xml:space="preserve"> [14]</w:t>
      </w:r>
      <w:r w:rsidR="002B5BA1">
        <w:rPr>
          <w:iCs/>
        </w:rPr>
        <w:t>.</w:t>
      </w:r>
    </w:p>
    <w:p w14:paraId="2C758C14" w14:textId="22FD9AEA" w:rsidR="006652FB" w:rsidRPr="00C5665F" w:rsidRDefault="006652FB" w:rsidP="00BA0D42">
      <w:pPr>
        <w:rPr>
          <w:iCs/>
        </w:rPr>
      </w:pPr>
      <w:r>
        <w:rPr>
          <w:iCs/>
        </w:rPr>
        <w:lastRenderedPageBreak/>
        <w:tab/>
      </w:r>
    </w:p>
    <w:p w14:paraId="78C3835F" w14:textId="71E0DB05" w:rsidR="009028D4" w:rsidRPr="00062C7C" w:rsidRDefault="00F62CA9" w:rsidP="00BA0D42">
      <w:pPr>
        <w:pStyle w:val="Heading3"/>
        <w:jc w:val="left"/>
      </w:pPr>
      <w:r>
        <w:t>2.1</w:t>
      </w:r>
      <w:r w:rsidR="009028D4">
        <w:t>.5 Fidelity</w:t>
      </w:r>
    </w:p>
    <w:p w14:paraId="0C6C7307" w14:textId="7FB0981D" w:rsidR="00A2111C" w:rsidRDefault="00590F03" w:rsidP="00BA0D42">
      <w:r>
        <w:t xml:space="preserve">(do we </w:t>
      </w:r>
      <w:r w:rsidR="00C5665F">
        <w:t xml:space="preserve">even </w:t>
      </w:r>
      <w:r>
        <w:t>care about this?)</w:t>
      </w:r>
      <w:r w:rsidR="00EA2790">
        <w:t xml:space="preserve"> maybe bits of this paragraph can go elsewhere</w:t>
      </w:r>
    </w:p>
    <w:p w14:paraId="20A4FD79" w14:textId="4E8C3812" w:rsidR="008E0EB9" w:rsidRDefault="0090740B" w:rsidP="00BA0D42">
      <w:pPr>
        <w:ind w:firstLine="720"/>
      </w:pPr>
      <w:r>
        <w:t>With</w:t>
      </w:r>
      <w:r w:rsidR="00F76A93">
        <w:t xml:space="preserve"> </w:t>
      </w:r>
      <w:r w:rsidR="00025CB5">
        <w:t xml:space="preserve">the </w:t>
      </w:r>
      <w:r w:rsidR="00F76A93">
        <w:t>FDM</w:t>
      </w:r>
      <w:r>
        <w:t>s</w:t>
      </w:r>
      <w:r w:rsidR="00F76A93">
        <w:t xml:space="preserve"> described, fidelity is the degree to which the characteristics of a flight simulation matches that of the real world [17]. In this case, the FDM</w:t>
      </w:r>
      <w:r w:rsidR="003F32D2">
        <w:t>s are</w:t>
      </w:r>
      <w:r w:rsidR="00F76A93">
        <w:t xml:space="preserve"> of “medium” fidelity because the characteristics of the flight simulation match that of real life, but is not computationally expensive, and requires minimal data [18].</w:t>
      </w:r>
      <w:r w:rsidR="00F76A93" w:rsidRPr="00270B13">
        <w:rPr>
          <w:rFonts w:eastAsiaTheme="minorHAnsi"/>
        </w:rPr>
        <w:t xml:space="preserve"> </w:t>
      </w:r>
      <w:r w:rsidR="00F76A93">
        <w:rPr>
          <w:rFonts w:eastAsiaTheme="minorHAnsi"/>
        </w:rPr>
        <w:t xml:space="preserve">One may think that a flight model with the highest fidelity, or accuracy, is the best – this is not always true. Very </w:t>
      </w:r>
      <w:r w:rsidR="00F76A93" w:rsidRPr="000978E3">
        <w:rPr>
          <w:rFonts w:eastAsiaTheme="minorHAnsi"/>
        </w:rPr>
        <w:t xml:space="preserve">advanced </w:t>
      </w:r>
      <w:r w:rsidR="00F76A93">
        <w:rPr>
          <w:rFonts w:eastAsiaTheme="minorHAnsi"/>
        </w:rPr>
        <w:t xml:space="preserve">flight </w:t>
      </w:r>
      <w:r w:rsidR="00F76A93" w:rsidRPr="000978E3">
        <w:rPr>
          <w:rFonts w:eastAsiaTheme="minorHAnsi"/>
        </w:rPr>
        <w:t xml:space="preserve">modeling </w:t>
      </w:r>
      <w:r w:rsidR="00F76A93">
        <w:rPr>
          <w:rFonts w:eastAsiaTheme="minorHAnsi"/>
        </w:rPr>
        <w:t xml:space="preserve">will </w:t>
      </w:r>
      <w:r w:rsidR="00F76A93" w:rsidRPr="000978E3">
        <w:rPr>
          <w:rFonts w:eastAsiaTheme="minorHAnsi"/>
        </w:rPr>
        <w:t>requi</w:t>
      </w:r>
      <w:r w:rsidR="00F76A93">
        <w:rPr>
          <w:rFonts w:eastAsiaTheme="minorHAnsi"/>
        </w:rPr>
        <w:t>re</w:t>
      </w:r>
      <w:r w:rsidR="00F76A93" w:rsidRPr="000978E3">
        <w:rPr>
          <w:rFonts w:eastAsiaTheme="minorHAnsi"/>
        </w:rPr>
        <w:t xml:space="preserve"> large</w:t>
      </w:r>
      <w:r w:rsidR="00F76A93">
        <w:rPr>
          <w:rFonts w:eastAsiaTheme="minorHAnsi"/>
        </w:rPr>
        <w:t>, detailed</w:t>
      </w:r>
      <w:r w:rsidR="00F76A93" w:rsidRPr="000978E3">
        <w:rPr>
          <w:rFonts w:eastAsiaTheme="minorHAnsi"/>
        </w:rPr>
        <w:t xml:space="preserve"> set</w:t>
      </w:r>
      <w:r w:rsidR="00F76A93">
        <w:rPr>
          <w:rFonts w:eastAsiaTheme="minorHAnsi"/>
        </w:rPr>
        <w:t xml:space="preserve">s of data about the stability and performance of an aircraft that it is modeling. Wind tunnel data analysis is an example of the kind of data needed for a high fidelity flight model. This data is not readily available and often costs hundreds of thousands of dollars [13]. </w:t>
      </w:r>
      <w:r w:rsidR="00F76A93">
        <w:t xml:space="preserve"> </w:t>
      </w:r>
      <w:r w:rsidR="00A2111C">
        <w:t>The physics implemented in these FDM are real and plenty accurate to</w:t>
      </w:r>
      <w:r w:rsidR="00594FD9">
        <w:t xml:space="preserve"> compared</w:t>
      </w:r>
      <w:r w:rsidR="00A2111C">
        <w:t xml:space="preserve"> the real world. </w:t>
      </w:r>
    </w:p>
    <w:p w14:paraId="24B77E66" w14:textId="4D8494DD" w:rsidR="00D51371" w:rsidRPr="00D51371" w:rsidRDefault="00F76A93" w:rsidP="00BA0D42">
      <w:r>
        <w:t>(</w:t>
      </w:r>
      <w:r w:rsidR="003327A7">
        <w:t>this paragraph on fidelity probably not needed</w:t>
      </w:r>
      <w:r w:rsidR="00765B4B">
        <w:t xml:space="preserve"> but it does help </w:t>
      </w:r>
      <w:r w:rsidR="00A2111C">
        <w:t>add merit to the models</w:t>
      </w:r>
      <w:r w:rsidR="0008111D">
        <w:t>, is any of this paragraph worth keeping?</w:t>
      </w:r>
      <w:r w:rsidR="00A2111C">
        <w:t>)</w:t>
      </w:r>
    </w:p>
    <w:p w14:paraId="4EC9E7D3" w14:textId="67D2712B" w:rsidR="00E20B4B" w:rsidRDefault="00F62CA9" w:rsidP="00BA0D42">
      <w:pPr>
        <w:pStyle w:val="Heading2"/>
        <w:spacing w:before="0"/>
        <w:rPr>
          <w:rFonts w:eastAsiaTheme="minorHAnsi"/>
        </w:rPr>
      </w:pPr>
      <w:bookmarkStart w:id="114" w:name="_Toc55692439"/>
      <w:r>
        <w:rPr>
          <w:rFonts w:eastAsiaTheme="minorHAnsi"/>
        </w:rPr>
        <w:t>2.2</w:t>
      </w:r>
      <w:r w:rsidR="00E20B4B">
        <w:rPr>
          <w:rFonts w:eastAsiaTheme="minorHAnsi"/>
        </w:rPr>
        <w:t xml:space="preserve"> Entity Component System</w:t>
      </w:r>
      <w:bookmarkEnd w:id="114"/>
    </w:p>
    <w:p w14:paraId="7C010294" w14:textId="106BB4DF" w:rsidR="00541D07" w:rsidRDefault="00E20B4B" w:rsidP="00BA0D42">
      <w:pPr>
        <w:ind w:firstLine="720"/>
        <w:rPr>
          <w:rFonts w:eastAsiaTheme="minorHAnsi"/>
        </w:rPr>
      </w:pPr>
      <w:r>
        <w:rPr>
          <w:rFonts w:eastAsiaTheme="minorHAnsi"/>
        </w:rPr>
        <w:t xml:space="preserve">The FDM will be organized, and implemented in code as an </w:t>
      </w:r>
      <w:r w:rsidRPr="00C00632">
        <w:rPr>
          <w:rFonts w:eastAsiaTheme="minorHAnsi"/>
        </w:rPr>
        <w:t>ECS architecture</w:t>
      </w:r>
      <w:r>
        <w:rPr>
          <w:rFonts w:eastAsiaTheme="minorHAnsi"/>
        </w:rPr>
        <w:t>. ECS is a different way to organize data, and a viable alterna</w:t>
      </w:r>
      <w:r w:rsidR="00670F60">
        <w:rPr>
          <w:rFonts w:eastAsiaTheme="minorHAnsi"/>
        </w:rPr>
        <w:t>tive to organizing code with</w:t>
      </w:r>
      <w:r w:rsidR="0005230B">
        <w:rPr>
          <w:rFonts w:eastAsiaTheme="minorHAnsi"/>
        </w:rPr>
        <w:t xml:space="preserve"> OOP</w:t>
      </w:r>
      <w:r w:rsidR="00DB7E65">
        <w:rPr>
          <w:rFonts w:eastAsiaTheme="minorHAnsi"/>
        </w:rPr>
        <w:t xml:space="preserve">. The ECS design </w:t>
      </w:r>
      <w:r>
        <w:rPr>
          <w:rFonts w:eastAsiaTheme="minorHAnsi"/>
        </w:rPr>
        <w:t>is pop</w:t>
      </w:r>
      <w:r w:rsidR="00FF241E">
        <w:rPr>
          <w:rFonts w:eastAsiaTheme="minorHAnsi"/>
        </w:rPr>
        <w:t xml:space="preserve">ular in designing game engines. The Unity game engine, for example, uses the ECS design pattern </w:t>
      </w:r>
      <w:r>
        <w:rPr>
          <w:rFonts w:eastAsiaTheme="minorHAnsi"/>
        </w:rPr>
        <w:t xml:space="preserve">[8]. </w:t>
      </w:r>
      <w:r w:rsidR="00DB7E65">
        <w:rPr>
          <w:rFonts w:eastAsiaTheme="minorHAnsi"/>
        </w:rPr>
        <w:t xml:space="preserve">ECS focuses on the composition of data, whereas </w:t>
      </w:r>
      <w:r>
        <w:rPr>
          <w:rFonts w:eastAsiaTheme="minorHAnsi"/>
        </w:rPr>
        <w:t>OOP focuses on inheritance and hierarchies</w:t>
      </w:r>
      <w:r w:rsidR="00DB7E65">
        <w:rPr>
          <w:rFonts w:eastAsiaTheme="minorHAnsi"/>
        </w:rPr>
        <w:t xml:space="preserve">. </w:t>
      </w:r>
      <w:r>
        <w:rPr>
          <w:rFonts w:eastAsiaTheme="minorHAnsi"/>
        </w:rPr>
        <w:t xml:space="preserve">ECS gets rid of the troubles that arise with inheritance. </w:t>
      </w:r>
    </w:p>
    <w:p w14:paraId="0D2E753B" w14:textId="1A33A06E" w:rsidR="00541D07" w:rsidRPr="00541D07" w:rsidRDefault="00F62CA9" w:rsidP="00BA0D42">
      <w:pPr>
        <w:pStyle w:val="Heading3"/>
        <w:jc w:val="left"/>
      </w:pPr>
      <w:r>
        <w:lastRenderedPageBreak/>
        <w:t>2.2</w:t>
      </w:r>
      <w:r w:rsidR="00541D07">
        <w:t>.1 Object-Oriented Problem</w:t>
      </w:r>
    </w:p>
    <w:p w14:paraId="32CF59FA" w14:textId="31172537" w:rsidR="00E20B4B" w:rsidRDefault="00E276A0" w:rsidP="00BA0D42">
      <w:pPr>
        <w:ind w:firstLine="720"/>
        <w:rPr>
          <w:rFonts w:eastAsiaTheme="minorHAnsi"/>
        </w:rPr>
      </w:pPr>
      <w:r>
        <w:rPr>
          <w:rFonts w:eastAsiaTheme="minorHAnsi"/>
        </w:rPr>
        <w:t>S</w:t>
      </w:r>
      <w:r w:rsidR="00E20B4B">
        <w:rPr>
          <w:rFonts w:eastAsiaTheme="minorHAnsi"/>
        </w:rPr>
        <w:t>uppose we have a space or world that we want to populate with things. These things may have similar attributes as well as unique attributes. With OOP, you would have a base class called Thing that all other Thing types will inherit. The limitation is that one child class can only inherit directly from one parent. For example, a Mammal type may have a child Dog which inherits a fur attribute, and a Bird may have a child Duck which inherits the lays eggs attribute. But in this case, a platypus, which has fur and lays eggs needs to inherit both attribute</w:t>
      </w:r>
      <w:r w:rsidR="00EC5D3B">
        <w:rPr>
          <w:rFonts w:eastAsiaTheme="minorHAnsi"/>
        </w:rPr>
        <w:t xml:space="preserve">s [9]. This complicates things, and becomes a larger problem with a larger hierarchy. </w:t>
      </w:r>
      <w:r w:rsidR="00E20B4B">
        <w:rPr>
          <w:rFonts w:eastAsiaTheme="minorHAnsi"/>
        </w:rPr>
        <w:t>The hierarchy chains that are created in game design can become too large to work with and code becomes too highly dependent on other code [10]. This makes</w:t>
      </w:r>
      <w:r w:rsidR="00EC5D3B">
        <w:rPr>
          <w:rFonts w:eastAsiaTheme="minorHAnsi"/>
        </w:rPr>
        <w:t xml:space="preserve"> code readability, maintenance, and the addition of features a</w:t>
      </w:r>
      <w:r w:rsidR="00E20B4B">
        <w:rPr>
          <w:rFonts w:eastAsiaTheme="minorHAnsi"/>
        </w:rPr>
        <w:t xml:space="preserve"> pain with OOP.</w:t>
      </w:r>
      <w:r w:rsidR="00EC5D3B">
        <w:rPr>
          <w:rFonts w:eastAsiaTheme="minorHAnsi"/>
        </w:rPr>
        <w:t xml:space="preserve"> However, t</w:t>
      </w:r>
      <w:r w:rsidR="00E20B4B">
        <w:rPr>
          <w:rFonts w:eastAsiaTheme="minorHAnsi"/>
        </w:rPr>
        <w:t xml:space="preserve">his is where ECS shines. </w:t>
      </w:r>
    </w:p>
    <w:p w14:paraId="50B0A3D3" w14:textId="0B3BB1EC" w:rsidR="00FF241E" w:rsidRPr="00C3671C" w:rsidRDefault="003136CF" w:rsidP="00BA0D42">
      <w:pPr>
        <w:pStyle w:val="Heading3"/>
        <w:jc w:val="left"/>
      </w:pPr>
      <w:r>
        <w:t>2.</w:t>
      </w:r>
      <w:r w:rsidR="00F62CA9">
        <w:t>2</w:t>
      </w:r>
      <w:r>
        <w:t>.2</w:t>
      </w:r>
      <w:r w:rsidR="00C3671C">
        <w:t xml:space="preserve"> </w:t>
      </w:r>
      <w:r w:rsidR="00B7465D">
        <w:t>Entity Component System</w:t>
      </w:r>
      <w:r w:rsidR="00C3671C">
        <w:t xml:space="preserve"> Example</w:t>
      </w:r>
    </w:p>
    <w:p w14:paraId="57BB9ADE" w14:textId="77777777" w:rsidR="00E20B4B" w:rsidRDefault="00E20B4B" w:rsidP="00BA0D42">
      <w:pPr>
        <w:rPr>
          <w:rFonts w:eastAsiaTheme="minorHAnsi"/>
        </w:rPr>
      </w:pPr>
      <w:r>
        <w:rPr>
          <w:rFonts w:eastAsiaTheme="minorHAnsi"/>
        </w:rPr>
        <w:tab/>
        <w:t>In an ECS structure, you do not have hierarchy levels – you have these things called Entities, Components, and Systems</w:t>
      </w:r>
      <w:r w:rsidRPr="00C00632">
        <w:rPr>
          <w:rFonts w:eastAsiaTheme="minorHAnsi"/>
        </w:rPr>
        <w:t xml:space="preserve">. </w:t>
      </w:r>
      <w:r>
        <w:rPr>
          <w:rFonts w:eastAsiaTheme="minorHAnsi"/>
        </w:rPr>
        <w:t xml:space="preserve">You start with an Entity, which represent concrete objects in the world, like a bullet. Entities on their own are useless; they are just containers which Components can be added to. Components hold data and represent a feature. For example, Position is a Component of an Entity. The Components called Position, Render, and Spawning may be added to the Bullet Entity. The mixing and matching of Components can create unique Entities. A Player Entity can be created by adding the Components Position, Render, and Health. Systems are what give functionality to an ECS architecture. A System could be created called Render, which handles all of the rendering functionality of the world. Or a System called Health could </w:t>
      </w:r>
      <w:r>
        <w:rPr>
          <w:rFonts w:eastAsiaTheme="minorHAnsi"/>
        </w:rPr>
        <w:lastRenderedPageBreak/>
        <w:t>handle all of the health functions. Systems have something called a filter. Filters look for every Entity which has some combination of specified Components. For example, the Render System’s filter wants to find every Entity with the Render data Component and Position data Component. Once these Entities are found, they are returned to the Render System to perform some job on it [11]. This is this example visualized [11]:</w:t>
      </w:r>
    </w:p>
    <w:p w14:paraId="533128B0" w14:textId="77777777" w:rsidR="00E20B4B" w:rsidRDefault="00E20B4B" w:rsidP="00BA0D42">
      <w:pPr>
        <w:keepNext/>
        <w:jc w:val="center"/>
      </w:pPr>
      <w:r>
        <w:rPr>
          <w:rFonts w:eastAsiaTheme="minorHAnsi"/>
          <w:noProof/>
        </w:rPr>
        <w:drawing>
          <wp:inline distT="0" distB="0" distL="0" distR="0" wp14:anchorId="34E06F82" wp14:editId="2122A658">
            <wp:extent cx="3423429" cy="2489200"/>
            <wp:effectExtent l="0" t="0" r="571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c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34871" cy="2497520"/>
                    </a:xfrm>
                    <a:prstGeom prst="rect">
                      <a:avLst/>
                    </a:prstGeom>
                  </pic:spPr>
                </pic:pic>
              </a:graphicData>
            </a:graphic>
          </wp:inline>
        </w:drawing>
      </w:r>
    </w:p>
    <w:p w14:paraId="1FF2D350" w14:textId="0DA3D429" w:rsidR="00E20B4B" w:rsidRPr="00D0790D" w:rsidRDefault="00E20B4B" w:rsidP="00BA0D42">
      <w:pPr>
        <w:pStyle w:val="Caption"/>
        <w:spacing w:before="0" w:after="0"/>
        <w:jc w:val="center"/>
        <w:rPr>
          <w:b w:val="0"/>
        </w:rPr>
      </w:pPr>
      <w:bookmarkStart w:id="115" w:name="_Toc52493292"/>
      <w:r w:rsidRPr="008D778C">
        <w:rPr>
          <w:b w:val="0"/>
        </w:rPr>
        <w:t xml:space="preserve">Figure </w:t>
      </w:r>
      <w:r w:rsidRPr="008D778C">
        <w:rPr>
          <w:b w:val="0"/>
        </w:rPr>
        <w:fldChar w:fldCharType="begin"/>
      </w:r>
      <w:r w:rsidRPr="008D778C">
        <w:rPr>
          <w:b w:val="0"/>
        </w:rPr>
        <w:instrText xml:space="preserve"> SEQ Figure \* ARABIC </w:instrText>
      </w:r>
      <w:r w:rsidRPr="008D778C">
        <w:rPr>
          <w:b w:val="0"/>
        </w:rPr>
        <w:fldChar w:fldCharType="separate"/>
      </w:r>
      <w:r w:rsidR="000630D9">
        <w:rPr>
          <w:b w:val="0"/>
          <w:noProof/>
        </w:rPr>
        <w:t>7</w:t>
      </w:r>
      <w:r w:rsidRPr="008D778C">
        <w:rPr>
          <w:b w:val="0"/>
        </w:rPr>
        <w:fldChar w:fldCharType="end"/>
      </w:r>
      <w:r w:rsidRPr="008D778C">
        <w:rPr>
          <w:b w:val="0"/>
        </w:rPr>
        <w:t>: Entity Component System Visualized</w:t>
      </w:r>
      <w:bookmarkEnd w:id="115"/>
    </w:p>
    <w:p w14:paraId="67546788" w14:textId="3495569C" w:rsidR="00E20B4B" w:rsidRDefault="00FE127A" w:rsidP="00BA0D42">
      <w:pPr>
        <w:ind w:firstLine="720"/>
        <w:rPr>
          <w:rFonts w:eastAsiaTheme="minorHAnsi"/>
        </w:rPr>
      </w:pPr>
      <w:r>
        <w:rPr>
          <w:rFonts w:eastAsiaTheme="minorHAnsi"/>
        </w:rPr>
        <w:t>As seen in Figure 7</w:t>
      </w:r>
      <w:r w:rsidR="00E20B4B">
        <w:rPr>
          <w:rFonts w:eastAsiaTheme="minorHAnsi"/>
        </w:rPr>
        <w:t xml:space="preserve">, the Systems are separate from the Components. The Systems, when performing a job, does not care what Entity it is operating on. The whole point is that the </w:t>
      </w:r>
      <w:r w:rsidR="00E20B4B" w:rsidRPr="00D12740">
        <w:rPr>
          <w:rFonts w:eastAsiaTheme="minorHAnsi"/>
        </w:rPr>
        <w:t xml:space="preserve">data </w:t>
      </w:r>
      <w:r w:rsidR="00E20B4B">
        <w:rPr>
          <w:rFonts w:eastAsiaTheme="minorHAnsi"/>
        </w:rPr>
        <w:t xml:space="preserve">Components are </w:t>
      </w:r>
      <w:r w:rsidR="00E20B4B" w:rsidRPr="00D12740">
        <w:rPr>
          <w:rFonts w:eastAsiaTheme="minorHAnsi"/>
        </w:rPr>
        <w:t xml:space="preserve">completely separated from the </w:t>
      </w:r>
      <w:r w:rsidR="00E20B4B">
        <w:rPr>
          <w:rFonts w:eastAsiaTheme="minorHAnsi"/>
        </w:rPr>
        <w:t>Systems functionality [12]. This separates code dependencies, making code easy to refactor, and makes it simple to implement concurrency. With data separated from functionality, a job can be operated on multiple Entities concurrently. Also, because a Systems does a job on specified data Components, they only iterate over Entities that they care about</w:t>
      </w:r>
      <w:r w:rsidR="00E20B4B" w:rsidRPr="004D7E03">
        <w:rPr>
          <w:rFonts w:eastAsiaTheme="minorHAnsi"/>
        </w:rPr>
        <w:t>.</w:t>
      </w:r>
      <w:r w:rsidR="00E20B4B">
        <w:rPr>
          <w:rFonts w:eastAsiaTheme="minorHAnsi"/>
        </w:rPr>
        <w:t xml:space="preserve"> This is all good for performance.</w:t>
      </w:r>
      <w:r w:rsidR="00E20B4B" w:rsidRPr="004D7E03">
        <w:rPr>
          <w:rFonts w:eastAsiaTheme="minorHAnsi"/>
        </w:rPr>
        <w:t> </w:t>
      </w:r>
    </w:p>
    <w:p w14:paraId="27D8ADC6" w14:textId="2B0E862A" w:rsidR="00276647" w:rsidRPr="00B1414F" w:rsidRDefault="00F62CA9" w:rsidP="00BA0D42">
      <w:pPr>
        <w:pStyle w:val="Heading3"/>
        <w:jc w:val="left"/>
      </w:pPr>
      <w:r>
        <w:lastRenderedPageBreak/>
        <w:t>2.2</w:t>
      </w:r>
      <w:r w:rsidR="00276647">
        <w:t>.3 Flight Dynamics Model as an Entity Component System</w:t>
      </w:r>
    </w:p>
    <w:p w14:paraId="3CB145E4" w14:textId="7E68B8C7" w:rsidR="00D77B99" w:rsidRDefault="00D77B99" w:rsidP="00BA0D42">
      <w:pPr>
        <w:ind w:firstLine="720"/>
        <w:rPr>
          <w:rFonts w:eastAsiaTheme="minorHAnsi"/>
        </w:rPr>
      </w:pPr>
      <w:r>
        <w:rPr>
          <w:rFonts w:eastAsiaTheme="minorHAnsi"/>
        </w:rPr>
        <w:t>In terms of ECS, both the 2</w:t>
      </w:r>
      <w:r w:rsidR="003D481E">
        <w:rPr>
          <w:rFonts w:eastAsiaTheme="minorHAnsi"/>
        </w:rPr>
        <w:t>D and 3D</w:t>
      </w:r>
      <w:r w:rsidR="006209F2">
        <w:rPr>
          <w:rFonts w:eastAsiaTheme="minorHAnsi"/>
        </w:rPr>
        <w:t xml:space="preserve"> models</w:t>
      </w:r>
      <w:r>
        <w:rPr>
          <w:rFonts w:eastAsiaTheme="minorHAnsi"/>
        </w:rPr>
        <w:t xml:space="preserve"> are set up similarly. They each have a singular airplane Entity</w:t>
      </w:r>
      <w:r w:rsidR="00262DC1">
        <w:rPr>
          <w:rFonts w:eastAsiaTheme="minorHAnsi"/>
        </w:rPr>
        <w:t>. This Entity has</w:t>
      </w:r>
      <w:r>
        <w:rPr>
          <w:rFonts w:eastAsiaTheme="minorHAnsi"/>
        </w:rPr>
        <w:t xml:space="preserve"> several Components that describe things such as the airplanes position, the airplanes component characteristics</w:t>
      </w:r>
      <w:r w:rsidR="00164230">
        <w:rPr>
          <w:rFonts w:eastAsiaTheme="minorHAnsi"/>
        </w:rPr>
        <w:t xml:space="preserve"> (i.e. mass, airfoil)</w:t>
      </w:r>
      <w:r>
        <w:rPr>
          <w:rFonts w:eastAsiaTheme="minorHAnsi"/>
        </w:rPr>
        <w:t xml:space="preserve">, </w:t>
      </w:r>
      <w:r w:rsidR="00164230">
        <w:rPr>
          <w:rFonts w:eastAsiaTheme="minorHAnsi"/>
        </w:rPr>
        <w:t xml:space="preserve">the airplanes current state </w:t>
      </w:r>
      <w:r>
        <w:rPr>
          <w:rFonts w:eastAsiaTheme="minorHAnsi"/>
        </w:rPr>
        <w:t xml:space="preserve">(i.e. airspeed, altitude), data being modified by keypresses (i.e. thrust, rotations), </w:t>
      </w:r>
      <w:r w:rsidR="00164230">
        <w:rPr>
          <w:rFonts w:eastAsiaTheme="minorHAnsi"/>
        </w:rPr>
        <w:t xml:space="preserve">the current state of </w:t>
      </w:r>
      <w:r w:rsidR="00262DC1">
        <w:rPr>
          <w:rFonts w:eastAsiaTheme="minorHAnsi"/>
        </w:rPr>
        <w:t xml:space="preserve">actual </w:t>
      </w:r>
      <w:r w:rsidR="00164230">
        <w:rPr>
          <w:rFonts w:eastAsiaTheme="minorHAnsi"/>
        </w:rPr>
        <w:t xml:space="preserve">keyboard presses, and the data that will explicitly be sent </w:t>
      </w:r>
      <w:r w:rsidR="00817E33">
        <w:rPr>
          <w:rFonts w:eastAsiaTheme="minorHAnsi"/>
        </w:rPr>
        <w:t>to</w:t>
      </w:r>
      <w:r w:rsidR="00164230">
        <w:rPr>
          <w:rFonts w:eastAsiaTheme="minorHAnsi"/>
        </w:rPr>
        <w:t xml:space="preserve"> FlightGear as a packet. </w:t>
      </w:r>
    </w:p>
    <w:p w14:paraId="445E1BD2" w14:textId="70E7551D" w:rsidR="00D77B99" w:rsidRDefault="001C3C6E" w:rsidP="00BA0D42">
      <w:pPr>
        <w:ind w:firstLine="720"/>
        <w:rPr>
          <w:rFonts w:eastAsiaTheme="minorHAnsi"/>
        </w:rPr>
      </w:pPr>
      <w:r>
        <w:rPr>
          <w:rFonts w:eastAsiaTheme="minorHAnsi"/>
        </w:rPr>
        <w:t>In regard to Systems which will perform a job on the Component data, there are three</w:t>
      </w:r>
      <w:r w:rsidR="005D4959">
        <w:rPr>
          <w:rFonts w:eastAsiaTheme="minorHAnsi"/>
        </w:rPr>
        <w:t xml:space="preserve"> Systems</w:t>
      </w:r>
      <w:r>
        <w:rPr>
          <w:rFonts w:eastAsiaTheme="minorHAnsi"/>
        </w:rPr>
        <w:t xml:space="preserve"> required to</w:t>
      </w:r>
      <w:r w:rsidR="005D4959">
        <w:rPr>
          <w:rFonts w:eastAsiaTheme="minorHAnsi"/>
        </w:rPr>
        <w:t xml:space="preserve"> run the simulation. There is a S</w:t>
      </w:r>
      <w:r w:rsidR="008A52E3">
        <w:rPr>
          <w:rFonts w:eastAsiaTheme="minorHAnsi"/>
        </w:rPr>
        <w:t>ystem to compute</w:t>
      </w:r>
      <w:r w:rsidR="005D4959">
        <w:rPr>
          <w:rFonts w:eastAsiaTheme="minorHAnsi"/>
        </w:rPr>
        <w:t xml:space="preserve"> the equations of motion, a S</w:t>
      </w:r>
      <w:r w:rsidR="008A52E3">
        <w:rPr>
          <w:rFonts w:eastAsiaTheme="minorHAnsi"/>
        </w:rPr>
        <w:t xml:space="preserve">ystem to track the keyboard presses, and a System to send the packets of data calculated to be interpreted by </w:t>
      </w:r>
      <w:r w:rsidR="00817E33">
        <w:rPr>
          <w:rFonts w:eastAsiaTheme="minorHAnsi"/>
        </w:rPr>
        <w:t>FlightGear.</w:t>
      </w:r>
    </w:p>
    <w:p w14:paraId="460006B5" w14:textId="6599711E" w:rsidR="00B1414F" w:rsidRPr="00B1414F" w:rsidRDefault="00F62CA9" w:rsidP="00BA0D42">
      <w:pPr>
        <w:pStyle w:val="Heading3"/>
        <w:jc w:val="left"/>
      </w:pPr>
      <w:r>
        <w:t>2.2</w:t>
      </w:r>
      <w:r w:rsidR="006D621D">
        <w:t>.4</w:t>
      </w:r>
      <w:r w:rsidR="00B1414F">
        <w:t xml:space="preserve"> </w:t>
      </w:r>
      <w:r w:rsidR="001C5BAE">
        <w:t>SPECS Framework</w:t>
      </w:r>
    </w:p>
    <w:p w14:paraId="1AC29A4D" w14:textId="70FF4A50" w:rsidR="00E20B4B" w:rsidRDefault="00E20B4B" w:rsidP="008F683E">
      <w:pPr>
        <w:rPr>
          <w:rFonts w:eastAsiaTheme="minorHAnsi"/>
        </w:rPr>
      </w:pPr>
      <w:r>
        <w:rPr>
          <w:rFonts w:eastAsiaTheme="minorHAnsi"/>
        </w:rPr>
        <w:tab/>
        <w:t xml:space="preserve">To implement </w:t>
      </w:r>
      <w:r w:rsidR="003048D0">
        <w:rPr>
          <w:rFonts w:eastAsiaTheme="minorHAnsi"/>
        </w:rPr>
        <w:t>the</w:t>
      </w:r>
      <w:r>
        <w:rPr>
          <w:rFonts w:eastAsiaTheme="minorHAnsi"/>
        </w:rPr>
        <w:t xml:space="preserve"> ECS</w:t>
      </w:r>
      <w:r w:rsidR="00460597">
        <w:rPr>
          <w:rFonts w:eastAsiaTheme="minorHAnsi"/>
        </w:rPr>
        <w:t>,</w:t>
      </w:r>
      <w:r>
        <w:rPr>
          <w:rFonts w:eastAsiaTheme="minorHAnsi"/>
        </w:rPr>
        <w:t xml:space="preserve"> </w:t>
      </w:r>
      <w:r w:rsidR="003048D0">
        <w:rPr>
          <w:rFonts w:eastAsiaTheme="minorHAnsi"/>
        </w:rPr>
        <w:t xml:space="preserve">we will use </w:t>
      </w:r>
      <w:r w:rsidR="00460597">
        <w:rPr>
          <w:rFonts w:eastAsiaTheme="minorHAnsi"/>
        </w:rPr>
        <w:t>the SPECS framework,</w:t>
      </w:r>
      <w:r w:rsidR="003048D0">
        <w:rPr>
          <w:rFonts w:eastAsiaTheme="minorHAnsi"/>
        </w:rPr>
        <w:t xml:space="preserve"> which is a</w:t>
      </w:r>
      <w:r w:rsidR="00460597">
        <w:rPr>
          <w:rFonts w:eastAsiaTheme="minorHAnsi"/>
        </w:rPr>
        <w:t xml:space="preserve"> Rust crate</w:t>
      </w:r>
      <w:r w:rsidR="003048D0">
        <w:rPr>
          <w:rFonts w:eastAsiaTheme="minorHAnsi"/>
        </w:rPr>
        <w:t xml:space="preserve"> that is </w:t>
      </w:r>
      <w:r w:rsidR="00460597">
        <w:rPr>
          <w:rFonts w:eastAsiaTheme="minorHAnsi"/>
        </w:rPr>
        <w:t xml:space="preserve">imported in </w:t>
      </w:r>
      <w:r w:rsidR="003048D0">
        <w:rPr>
          <w:rFonts w:eastAsiaTheme="minorHAnsi"/>
        </w:rPr>
        <w:t xml:space="preserve">the </w:t>
      </w:r>
      <w:r w:rsidR="00460597">
        <w:rPr>
          <w:rFonts w:eastAsiaTheme="minorHAnsi"/>
        </w:rPr>
        <w:t xml:space="preserve">code. </w:t>
      </w:r>
      <w:r w:rsidR="00CA27AE">
        <w:rPr>
          <w:rFonts w:eastAsiaTheme="minorHAnsi"/>
        </w:rPr>
        <w:t xml:space="preserve">SPECS is developed by and used by Amethyst, which is an open-source game engine written in Rust. </w:t>
      </w:r>
      <w:r w:rsidR="00460597">
        <w:rPr>
          <w:rFonts w:eastAsiaTheme="minorHAnsi"/>
        </w:rPr>
        <w:t xml:space="preserve">SPECS makes it easy to define Entities, Components, </w:t>
      </w:r>
      <w:r w:rsidR="009E22B4">
        <w:rPr>
          <w:rFonts w:eastAsiaTheme="minorHAnsi"/>
        </w:rPr>
        <w:t xml:space="preserve">and </w:t>
      </w:r>
      <w:r w:rsidR="00460597">
        <w:rPr>
          <w:rFonts w:eastAsiaTheme="minorHAnsi"/>
        </w:rPr>
        <w:t>Systems to leverage the ECS. SPECS</w:t>
      </w:r>
      <w:r>
        <w:rPr>
          <w:rFonts w:eastAsiaTheme="minorHAnsi"/>
        </w:rPr>
        <w:t xml:space="preserve"> maintains the reason</w:t>
      </w:r>
      <w:r w:rsidR="003F6E5F">
        <w:rPr>
          <w:rFonts w:eastAsiaTheme="minorHAnsi"/>
        </w:rPr>
        <w:t>s</w:t>
      </w:r>
      <w:r>
        <w:rPr>
          <w:rFonts w:eastAsiaTheme="minorHAnsi"/>
        </w:rPr>
        <w:t xml:space="preserve"> one would</w:t>
      </w:r>
      <w:r w:rsidR="003F6E5F">
        <w:rPr>
          <w:rFonts w:eastAsiaTheme="minorHAnsi"/>
        </w:rPr>
        <w:t xml:space="preserve"> choose to</w:t>
      </w:r>
      <w:r>
        <w:rPr>
          <w:rFonts w:eastAsiaTheme="minorHAnsi"/>
        </w:rPr>
        <w:t xml:space="preserve"> use an ECS</w:t>
      </w:r>
      <w:r w:rsidR="00454ED7">
        <w:rPr>
          <w:rFonts w:eastAsiaTheme="minorHAnsi"/>
        </w:rPr>
        <w:t xml:space="preserve"> design</w:t>
      </w:r>
      <w:r w:rsidR="00F46D52">
        <w:rPr>
          <w:rFonts w:eastAsiaTheme="minorHAnsi"/>
        </w:rPr>
        <w:t xml:space="preserve">: </w:t>
      </w:r>
      <w:r w:rsidR="00454ED7">
        <w:rPr>
          <w:rFonts w:eastAsiaTheme="minorHAnsi"/>
        </w:rPr>
        <w:t xml:space="preserve">the resulting </w:t>
      </w:r>
      <w:r>
        <w:rPr>
          <w:rFonts w:eastAsiaTheme="minorHAnsi"/>
        </w:rPr>
        <w:t>code is highly parallel, flexible, and fast</w:t>
      </w:r>
      <w:r w:rsidR="009E22B4">
        <w:rPr>
          <w:rFonts w:eastAsiaTheme="minorHAnsi"/>
        </w:rPr>
        <w:t xml:space="preserve"> [12]</w:t>
      </w:r>
      <w:r>
        <w:rPr>
          <w:rFonts w:eastAsiaTheme="minorHAnsi"/>
        </w:rPr>
        <w:t xml:space="preserve">. </w:t>
      </w:r>
    </w:p>
    <w:p w14:paraId="38889FCB" w14:textId="343260A2" w:rsidR="0081293B" w:rsidRDefault="00F62CA9" w:rsidP="0081293B">
      <w:pPr>
        <w:pStyle w:val="Heading3"/>
        <w:jc w:val="left"/>
      </w:pPr>
      <w:r>
        <w:t>2.2</w:t>
      </w:r>
      <w:r w:rsidR="0081293B">
        <w:t>.5 ECS Overall</w:t>
      </w:r>
    </w:p>
    <w:p w14:paraId="20099ECE" w14:textId="03287F46" w:rsidR="0081293B" w:rsidRPr="000B5EE6" w:rsidRDefault="0081293B" w:rsidP="00BA0D42">
      <w:r>
        <w:tab/>
        <w:t>The ECS architecture has proven itself as a domin</w:t>
      </w:r>
      <w:r w:rsidR="00C56ECE">
        <w:t>ant strategy in improving game programming</w:t>
      </w:r>
      <w:r>
        <w:t>. I</w:t>
      </w:r>
      <w:r w:rsidR="00BF622C">
        <w:t xml:space="preserve">t allows </w:t>
      </w:r>
      <w:r w:rsidR="008B3AA2">
        <w:t>s</w:t>
      </w:r>
      <w:r w:rsidR="00BF622C">
        <w:t>imple</w:t>
      </w:r>
      <w:r w:rsidR="008B3AA2">
        <w:t xml:space="preserve"> </w:t>
      </w:r>
      <w:r w:rsidR="00BF622C">
        <w:t xml:space="preserve">parallelization of </w:t>
      </w:r>
      <w:r>
        <w:t>complex S</w:t>
      </w:r>
      <w:r w:rsidR="00ED7F24">
        <w:t>ystems</w:t>
      </w:r>
      <w:r w:rsidR="00BF622C">
        <w:t xml:space="preserve">, </w:t>
      </w:r>
      <w:r w:rsidR="00C02655">
        <w:t>simple code modification</w:t>
      </w:r>
      <w:r w:rsidR="00BF622C">
        <w:t>, and quick accesses to the data that matters.</w:t>
      </w:r>
      <w:r w:rsidR="00ED7F24">
        <w:t xml:space="preserve"> </w:t>
      </w:r>
      <w:r w:rsidR="00BF622C">
        <w:t xml:space="preserve">With all of these useful attributes, however, ECS does come with some downsides. The learning curve of ECS is absolutely present. To go from coding OOP to ECS, one must change their way of </w:t>
      </w:r>
      <w:r w:rsidR="00BF622C">
        <w:lastRenderedPageBreak/>
        <w:t>thinking because there is no inheritance,</w:t>
      </w:r>
      <w:r w:rsidR="000C262C">
        <w:t xml:space="preserve"> which </w:t>
      </w:r>
      <w:r w:rsidR="009F589F">
        <w:t xml:space="preserve">every programmer is already </w:t>
      </w:r>
      <w:r w:rsidR="00111219">
        <w:t>experienced in.</w:t>
      </w:r>
      <w:r w:rsidR="00BF622C">
        <w:t xml:space="preserve"> </w:t>
      </w:r>
      <w:r w:rsidR="00C02655">
        <w:t>Also, p</w:t>
      </w:r>
      <w:r w:rsidR="00AD6F88">
        <w:t xml:space="preserve">lanning ahead when coding in ECS is a necessity; one must know what systems will use what components, and changing components after the fact is not ideal. </w:t>
      </w:r>
      <w:r w:rsidR="00426CA6">
        <w:t>Since Systems are sometimes dependent on each other to complete, it may be difficult to add another System in the middle of two consecutive Systems</w:t>
      </w:r>
      <w:r w:rsidR="00623B09">
        <w:t xml:space="preserve">. Planning ahead could help to avoid that situation. </w:t>
      </w:r>
      <w:r w:rsidR="00963991">
        <w:t>Also, because parallelization is a big benefit of ECS, it may not be worth using ECS if a program does not need concurrency. For example, a program that computes something and only consist of one system</w:t>
      </w:r>
      <w:r w:rsidR="00541579">
        <w:t xml:space="preserve"> does not benefit from being a</w:t>
      </w:r>
      <w:r w:rsidR="00963991">
        <w:t xml:space="preserve">n ECS. </w:t>
      </w:r>
      <w:r w:rsidR="00541579">
        <w:t xml:space="preserve">But overall, </w:t>
      </w:r>
      <w:r w:rsidR="00111219">
        <w:t>ECS</w:t>
      </w:r>
      <w:r w:rsidR="00426CA6">
        <w:t xml:space="preserve"> </w:t>
      </w:r>
      <w:r w:rsidR="00541579">
        <w:t xml:space="preserve">can introduce some nice benefits once the programmer wraps their head around it. </w:t>
      </w:r>
    </w:p>
    <w:p w14:paraId="17381BC8" w14:textId="2CC463FB" w:rsidR="00472FD6" w:rsidRPr="00472FD6" w:rsidRDefault="00F62CA9" w:rsidP="0050217A">
      <w:pPr>
        <w:pStyle w:val="Heading2"/>
        <w:spacing w:before="0"/>
      </w:pPr>
      <w:bookmarkStart w:id="116" w:name="_Toc55692440"/>
      <w:r>
        <w:t>2.3</w:t>
      </w:r>
      <w:r w:rsidR="00952CF8">
        <w:t xml:space="preserve"> </w:t>
      </w:r>
      <w:r w:rsidR="00106CE0">
        <w:t>Rust</w:t>
      </w:r>
      <w:bookmarkEnd w:id="116"/>
    </w:p>
    <w:p w14:paraId="7E9837BC" w14:textId="5909AB80" w:rsidR="00C62356" w:rsidRDefault="0018799A" w:rsidP="00BA0D42">
      <w:r>
        <w:tab/>
      </w:r>
      <w:r w:rsidR="00C90564">
        <w:t xml:space="preserve">Rust is </w:t>
      </w:r>
      <w:r w:rsidR="00BC29F9">
        <w:t xml:space="preserve">the </w:t>
      </w:r>
      <w:r w:rsidR="00C90564">
        <w:t>programming lang</w:t>
      </w:r>
      <w:r w:rsidR="00C62356">
        <w:t xml:space="preserve">uage being leveraged to build the </w:t>
      </w:r>
      <w:r w:rsidR="00C90564">
        <w:t>flight dynamics model</w:t>
      </w:r>
      <w:r w:rsidR="00C62356">
        <w:t>s</w:t>
      </w:r>
      <w:r w:rsidR="00C90564">
        <w:t>. It is the language of choice given</w:t>
      </w:r>
      <w:r w:rsidR="00293A03">
        <w:t xml:space="preserve"> its advantageous features</w:t>
      </w:r>
      <w:r w:rsidR="00B95F84">
        <w:t xml:space="preserve">: </w:t>
      </w:r>
      <w:r w:rsidR="00C90564">
        <w:t>memory</w:t>
      </w:r>
      <w:r w:rsidR="00293A03">
        <w:t xml:space="preserve"> safety and performance</w:t>
      </w:r>
      <w:r w:rsidR="00E01B93">
        <w:t xml:space="preserve">. </w:t>
      </w:r>
      <w:r w:rsidR="004C117F">
        <w:t>Rust</w:t>
      </w:r>
      <w:r w:rsidR="00CE52F6">
        <w:t xml:space="preserve"> w</w:t>
      </w:r>
      <w:r w:rsidR="003305EA">
        <w:t>as released in 2015 by Mozilla</w:t>
      </w:r>
      <w:r w:rsidR="00B10DD8">
        <w:t>,</w:t>
      </w:r>
      <w:r w:rsidR="003305EA">
        <w:t xml:space="preserve"> </w:t>
      </w:r>
      <w:r w:rsidR="00CE52F6">
        <w:t xml:space="preserve">which has been behind the </w:t>
      </w:r>
      <w:r w:rsidR="003305EA">
        <w:t>language’s</w:t>
      </w:r>
      <w:r w:rsidR="00D65F69">
        <w:t xml:space="preserve"> success</w:t>
      </w:r>
      <w:r w:rsidR="00CE52F6">
        <w:t xml:space="preserve">. </w:t>
      </w:r>
      <w:r w:rsidR="00293A03">
        <w:t>Rust will</w:t>
      </w:r>
      <w:r w:rsidR="00E01B93">
        <w:t xml:space="preserve"> guarantee that a program will be memory safe, with no invalid data accesses</w:t>
      </w:r>
      <w:r w:rsidR="00534F17">
        <w:t>, all while remaining</w:t>
      </w:r>
      <w:r w:rsidR="00E01B93">
        <w:t xml:space="preserve"> just as fast as other </w:t>
      </w:r>
      <w:r w:rsidR="00534F17">
        <w:t xml:space="preserve">popular </w:t>
      </w:r>
      <w:r w:rsidR="00E01B93">
        <w:t>programming languages</w:t>
      </w:r>
      <w:r w:rsidR="007D71E7">
        <w:t xml:space="preserve"> [1</w:t>
      </w:r>
      <w:r w:rsidR="00D65F69">
        <w:t>]</w:t>
      </w:r>
      <w:r w:rsidR="00E01B93">
        <w:t>. The C</w:t>
      </w:r>
      <w:r w:rsidR="00001DE3">
        <w:t>++</w:t>
      </w:r>
      <w:r w:rsidR="00E01B93">
        <w:t xml:space="preserve"> programming languag</w:t>
      </w:r>
      <w:r w:rsidR="00101DF6">
        <w:t>e, for example, is a systems level languag</w:t>
      </w:r>
      <w:r w:rsidR="00137C6E">
        <w:t>e, giving</w:t>
      </w:r>
      <w:r w:rsidR="00E01B93">
        <w:t xml:space="preserve"> de</w:t>
      </w:r>
      <w:r w:rsidR="00470632">
        <w:t xml:space="preserve">velopers complete access to data inside </w:t>
      </w:r>
      <w:r w:rsidR="00E01B93">
        <w:t xml:space="preserve">memory, </w:t>
      </w:r>
      <w:r w:rsidR="00137C6E">
        <w:t xml:space="preserve">with no </w:t>
      </w:r>
      <w:r w:rsidR="00A450BA">
        <w:t xml:space="preserve">memory </w:t>
      </w:r>
      <w:r w:rsidR="00E01B93">
        <w:t>safety precautions.</w:t>
      </w:r>
      <w:r w:rsidR="003305EA">
        <w:t xml:space="preserve"> This is only gre</w:t>
      </w:r>
      <w:r w:rsidR="00BE7691">
        <w:t>at when the programmer is an expert on writing code that is free of memory issues – this is hard to do</w:t>
      </w:r>
      <w:r w:rsidR="003305EA">
        <w:t>.</w:t>
      </w:r>
      <w:r w:rsidR="00E01B93">
        <w:t xml:space="preserve"> </w:t>
      </w:r>
      <w:r w:rsidR="00A450BA">
        <w:t>On the other hand, t</w:t>
      </w:r>
      <w:r w:rsidR="00E01B93">
        <w:t xml:space="preserve">he </w:t>
      </w:r>
      <w:r w:rsidR="00BC29F9">
        <w:t>P</w:t>
      </w:r>
      <w:r w:rsidR="00E01B93">
        <w:t xml:space="preserve">ython programming language </w:t>
      </w:r>
      <w:r w:rsidR="00137C6E">
        <w:t xml:space="preserve">takes away a developer’s access of low level memory, but does provide </w:t>
      </w:r>
      <w:r w:rsidR="00E01B93">
        <w:t>complete memory safety</w:t>
      </w:r>
      <w:r w:rsidR="00BC29F9">
        <w:t xml:space="preserve"> by using a garbage collector</w:t>
      </w:r>
      <w:r w:rsidR="008D0E36">
        <w:t xml:space="preserve"> to clean up unneeded memory – </w:t>
      </w:r>
      <w:r w:rsidR="003305EA">
        <w:t xml:space="preserve">but </w:t>
      </w:r>
      <w:r w:rsidR="008D0E36">
        <w:t xml:space="preserve">this </w:t>
      </w:r>
      <w:r w:rsidR="00BC29F9">
        <w:t>imposes a runtime cost</w:t>
      </w:r>
      <w:r w:rsidR="007D71E7">
        <w:t xml:space="preserve"> [1</w:t>
      </w:r>
      <w:r w:rsidR="00137C6E">
        <w:t>].</w:t>
      </w:r>
      <w:r w:rsidR="00A450BA">
        <w:t xml:space="preserve"> Rust</w:t>
      </w:r>
      <w:r w:rsidR="00BC29F9">
        <w:t xml:space="preserve"> </w:t>
      </w:r>
      <w:r w:rsidR="008D0E36">
        <w:t>is</w:t>
      </w:r>
      <w:r w:rsidR="00101DF6">
        <w:t xml:space="preserve"> unique because it is</w:t>
      </w:r>
      <w:r w:rsidR="008D0E36">
        <w:t xml:space="preserve"> a systems level language</w:t>
      </w:r>
      <w:r w:rsidR="00101DF6">
        <w:t>,</w:t>
      </w:r>
      <w:r w:rsidR="008D0E36">
        <w:t xml:space="preserve"> </w:t>
      </w:r>
      <w:r w:rsidR="009F544D">
        <w:t xml:space="preserve">it </w:t>
      </w:r>
      <w:r w:rsidR="008D0E36">
        <w:lastRenderedPageBreak/>
        <w:t>does not have a garbage collector</w:t>
      </w:r>
      <w:r w:rsidR="009F544D">
        <w:t xml:space="preserve">, and it will </w:t>
      </w:r>
      <w:r w:rsidR="0000339F">
        <w:t xml:space="preserve">still </w:t>
      </w:r>
      <w:r w:rsidR="009F544D">
        <w:t>guarantee</w:t>
      </w:r>
      <w:r w:rsidR="00101DF6">
        <w:t xml:space="preserve"> memory safe</w:t>
      </w:r>
      <w:r w:rsidR="009F544D">
        <w:t>ty</w:t>
      </w:r>
      <w:r w:rsidR="00101DF6">
        <w:t>.</w:t>
      </w:r>
      <w:r w:rsidR="002D3A1B">
        <w:t xml:space="preserve"> </w:t>
      </w:r>
      <w:r w:rsidR="00B130FB">
        <w:t>This means Rust provides control, is fast, and protects against memory issues such as data races, and dangling pointers</w:t>
      </w:r>
      <w:r w:rsidR="007D71E7">
        <w:t xml:space="preserve"> [1</w:t>
      </w:r>
      <w:r w:rsidR="00711310">
        <w:t>]</w:t>
      </w:r>
      <w:r w:rsidR="00B130FB">
        <w:t xml:space="preserve">. </w:t>
      </w:r>
      <w:r w:rsidR="006D1D8A">
        <w:t xml:space="preserve">These features built-in to </w:t>
      </w:r>
      <w:r w:rsidR="009F544D">
        <w:t>Rust make it the choice programming language for building a</w:t>
      </w:r>
      <w:r w:rsidR="00D65D21">
        <w:t xml:space="preserve"> FDM</w:t>
      </w:r>
      <w:r w:rsidR="009F544D">
        <w:t xml:space="preserve">. </w:t>
      </w:r>
    </w:p>
    <w:p w14:paraId="63052E88" w14:textId="69E3DB96" w:rsidR="00600332" w:rsidRDefault="00600332" w:rsidP="00E117E2">
      <w:pPr>
        <w:ind w:firstLine="720"/>
      </w:pPr>
      <w:r>
        <w:t>The safety assurance of Rust is accompli</w:t>
      </w:r>
      <w:r w:rsidR="008C48BF">
        <w:t>shed by its system of O</w:t>
      </w:r>
      <w:r>
        <w:t xml:space="preserve">wnership, </w:t>
      </w:r>
      <w:r w:rsidR="008C48BF">
        <w:t>B</w:t>
      </w:r>
      <w:r>
        <w:t>orrowing</w:t>
      </w:r>
      <w:r w:rsidR="008C48BF">
        <w:t>, and L</w:t>
      </w:r>
      <w:r>
        <w:t xml:space="preserve">ifetimes. All languages have a way to manage memory while a program is running. Some languages have a garbage collector which actively checks for memory that is no longer being used during runtime. Other languages make the programmer manually allocate and then free memory. Rust takes neither approach; it instead has something called a “borrow checker.” At compile time, the Rust borrow checker will check that all accesses to data is legal and valid [1]. The borrow checker deals with </w:t>
      </w:r>
      <w:r w:rsidR="00CD4697">
        <w:t>three important Rust concepts: Ownership, Borrowing, and L</w:t>
      </w:r>
      <w:r>
        <w:t>ifetimes.</w:t>
      </w:r>
    </w:p>
    <w:p w14:paraId="35676432" w14:textId="51887309" w:rsidR="0094234E" w:rsidRDefault="00F62CA9" w:rsidP="00BA0D42">
      <w:pPr>
        <w:pStyle w:val="Heading3"/>
        <w:jc w:val="left"/>
      </w:pPr>
      <w:r>
        <w:t>2.3</w:t>
      </w:r>
      <w:r w:rsidR="006A69AC">
        <w:t xml:space="preserve">.1 Safe Rust </w:t>
      </w:r>
      <w:r w:rsidR="008D4827">
        <w:t>and</w:t>
      </w:r>
      <w:r w:rsidR="0094234E">
        <w:t xml:space="preserve"> Unsafe Rust</w:t>
      </w:r>
    </w:p>
    <w:p w14:paraId="092321AD" w14:textId="087CD2EB" w:rsidR="0094234E" w:rsidRDefault="0094234E" w:rsidP="00BA0D42">
      <w:r>
        <w:tab/>
      </w:r>
      <w:r w:rsidR="00660B04">
        <w:t>Before we begin to discuss what</w:t>
      </w:r>
      <w:r w:rsidR="00600332">
        <w:t xml:space="preserve"> specific features make</w:t>
      </w:r>
      <w:r w:rsidR="00660B04">
        <w:t xml:space="preserve"> Rust a “safe” programming language, it is important to know that there is an “unsafe” side of Rust</w:t>
      </w:r>
      <w:r w:rsidR="00C9019F">
        <w:t>, like C++</w:t>
      </w:r>
      <w:r w:rsidR="00660B04">
        <w:t xml:space="preserve">. By safe, it is meant that </w:t>
      </w:r>
      <w:r w:rsidR="003C7FAE">
        <w:t>the code is completely bug free of memory issues</w:t>
      </w:r>
      <w:r w:rsidR="001639DC">
        <w:t>, and undefined behavior</w:t>
      </w:r>
      <w:r w:rsidR="003C7FAE">
        <w:t xml:space="preserve"> such as data races (two processes writing data in the same memory location at the same time), and dangling references (accessing unintended data). </w:t>
      </w:r>
      <w:r w:rsidR="00993F91">
        <w:t>The unsafe side of Rust will let the programm</w:t>
      </w:r>
      <w:r w:rsidR="006046E0">
        <w:t xml:space="preserve">er do things that are not safe. And sometimes it is </w:t>
      </w:r>
      <w:r w:rsidR="00993F91">
        <w:t xml:space="preserve">necessary to do unsafe things. </w:t>
      </w:r>
      <w:r w:rsidR="009E7CF0">
        <w:t xml:space="preserve">For example, sometimes it is required to go into unsafe mode to dereference raw </w:t>
      </w:r>
      <w:r w:rsidR="00B00A4D">
        <w:t>pointers, which are</w:t>
      </w:r>
      <w:r w:rsidR="00601C4A">
        <w:t xml:space="preserve"> possibly</w:t>
      </w:r>
      <w:r w:rsidR="00476317">
        <w:t xml:space="preserve"> invalid</w:t>
      </w:r>
      <w:r w:rsidR="00601C4A">
        <w:t>, or out of scope</w:t>
      </w:r>
      <w:r w:rsidR="00F611E0">
        <w:t xml:space="preserve"> at access </w:t>
      </w:r>
      <w:r w:rsidR="00B63F4F">
        <w:t>[</w:t>
      </w:r>
      <w:r w:rsidR="007B780C">
        <w:t>24]</w:t>
      </w:r>
      <w:r w:rsidR="00F611E0">
        <w:t>.</w:t>
      </w:r>
      <w:r w:rsidR="00601C4A">
        <w:t xml:space="preserve"> In safe Rust, this is </w:t>
      </w:r>
      <w:r w:rsidR="00E73460">
        <w:t>impossible to do because of the protection feature implemented called Lifetim</w:t>
      </w:r>
      <w:r w:rsidR="00D361BF">
        <w:t xml:space="preserve">es. </w:t>
      </w:r>
      <w:r w:rsidR="00464FC8">
        <w:t xml:space="preserve">The other </w:t>
      </w:r>
      <w:r w:rsidR="003B79B6">
        <w:t xml:space="preserve">implemented </w:t>
      </w:r>
      <w:r w:rsidR="00464FC8">
        <w:t>features</w:t>
      </w:r>
      <w:r w:rsidR="00FF1B1F">
        <w:t>, B</w:t>
      </w:r>
      <w:r w:rsidR="003A469E">
        <w:t>orrowing and</w:t>
      </w:r>
      <w:r w:rsidR="00FF1B1F">
        <w:t xml:space="preserve"> O</w:t>
      </w:r>
      <w:r w:rsidR="003B79B6">
        <w:t>wnership, also</w:t>
      </w:r>
      <w:r w:rsidR="00D361BF">
        <w:t xml:space="preserve"> </w:t>
      </w:r>
      <w:r w:rsidR="00D361BF">
        <w:lastRenderedPageBreak/>
        <w:t>empower</w:t>
      </w:r>
      <w:r w:rsidR="00EF2E21">
        <w:t xml:space="preserve"> safe</w:t>
      </w:r>
      <w:r w:rsidR="00D361BF">
        <w:t xml:space="preserve"> Rust</w:t>
      </w:r>
      <w:r w:rsidR="003B79B6">
        <w:t>. We will discuss these features in this chapter now.</w:t>
      </w:r>
      <w:r w:rsidR="00242CA5">
        <w:t xml:space="preserve"> </w:t>
      </w:r>
      <w:r w:rsidR="006D3961">
        <w:t>Overall, t</w:t>
      </w:r>
      <w:r w:rsidR="00242CA5">
        <w:t xml:space="preserve">he great thing about Rust is that it allows the programmer the tools to write code </w:t>
      </w:r>
      <w:r w:rsidR="00956E06">
        <w:t>in safe mode or unsafe mode, whereas in other languages, that mode is unchangeable.</w:t>
      </w:r>
      <w:r w:rsidR="001F403E">
        <w:t xml:space="preserve"> </w:t>
      </w:r>
    </w:p>
    <w:p w14:paraId="29D845CE" w14:textId="134E9315" w:rsidR="00C62356" w:rsidRPr="00404CD6" w:rsidRDefault="00F62CA9" w:rsidP="00BA0D42">
      <w:pPr>
        <w:pStyle w:val="Heading3"/>
        <w:jc w:val="left"/>
      </w:pPr>
      <w:r>
        <w:t>2.3</w:t>
      </w:r>
      <w:r w:rsidR="00DF1F9E">
        <w:t>.2</w:t>
      </w:r>
      <w:r w:rsidR="00C62356">
        <w:t xml:space="preserve"> Ownership</w:t>
      </w:r>
    </w:p>
    <w:p w14:paraId="2C6AB250" w14:textId="24C397DA" w:rsidR="00F6226F" w:rsidRDefault="006A79E7" w:rsidP="00BA0D42">
      <w:pPr>
        <w:ind w:firstLine="720"/>
      </w:pPr>
      <w:r>
        <w:t xml:space="preserve">Ownership refers to the fact that every use of a value needs to be valid and cleaned up when it is done being used. </w:t>
      </w:r>
      <w:r w:rsidR="001D16F7">
        <w:t xml:space="preserve">Ownership </w:t>
      </w:r>
      <w:r w:rsidR="00D46058">
        <w:t xml:space="preserve">is </w:t>
      </w:r>
      <w:r>
        <w:t xml:space="preserve">accomplished with </w:t>
      </w:r>
      <w:r w:rsidR="00D46058">
        <w:t>three rules that the programmer must follow</w:t>
      </w:r>
      <w:r w:rsidR="001D16F7">
        <w:t xml:space="preserve"> in Rust</w:t>
      </w:r>
      <w:r w:rsidR="00BE0B19">
        <w:t xml:space="preserve"> [2</w:t>
      </w:r>
      <w:r w:rsidR="00E4750F">
        <w:t>]</w:t>
      </w:r>
      <w:r w:rsidR="00D46058">
        <w:t xml:space="preserve">: </w:t>
      </w:r>
    </w:p>
    <w:p w14:paraId="7C0DAD55" w14:textId="775A64A0" w:rsidR="00F6226F" w:rsidRPr="006E0478" w:rsidRDefault="00F6226F" w:rsidP="00BA0D42">
      <w:pPr>
        <w:pStyle w:val="ListParagraph"/>
        <w:numPr>
          <w:ilvl w:val="0"/>
          <w:numId w:val="10"/>
        </w:numPr>
        <w:shd w:val="clear" w:color="auto" w:fill="FFFFFF"/>
        <w:rPr>
          <w:rFonts w:ascii="Georgia" w:hAnsi="Georgia"/>
          <w:color w:val="333333"/>
          <w:szCs w:val="24"/>
        </w:rPr>
      </w:pPr>
      <w:r>
        <w:t>Every value has a var</w:t>
      </w:r>
      <w:r w:rsidR="00C62356">
        <w:t>iable which is called its owner</w:t>
      </w:r>
    </w:p>
    <w:p w14:paraId="1C4D9D75" w14:textId="1079BADD" w:rsidR="008A2E75" w:rsidRPr="00C62356" w:rsidRDefault="00F6226F" w:rsidP="00BA0D42">
      <w:pPr>
        <w:pStyle w:val="ListParagraph"/>
        <w:numPr>
          <w:ilvl w:val="0"/>
          <w:numId w:val="10"/>
        </w:numPr>
        <w:shd w:val="clear" w:color="auto" w:fill="FFFFFF"/>
        <w:rPr>
          <w:rFonts w:ascii="Georgia" w:hAnsi="Georgia"/>
          <w:color w:val="333333"/>
          <w:szCs w:val="24"/>
        </w:rPr>
      </w:pPr>
      <w:r>
        <w:t>There may be only one owner at a time</w:t>
      </w:r>
    </w:p>
    <w:p w14:paraId="2261AE3E" w14:textId="3942C46B" w:rsidR="0000078D" w:rsidRPr="00BA0D42" w:rsidRDefault="00C62356" w:rsidP="00BA0D42">
      <w:pPr>
        <w:pStyle w:val="ListParagraph"/>
        <w:numPr>
          <w:ilvl w:val="0"/>
          <w:numId w:val="10"/>
        </w:numPr>
        <w:shd w:val="clear" w:color="auto" w:fill="FFFFFF"/>
        <w:rPr>
          <w:color w:val="333333"/>
          <w:szCs w:val="24"/>
        </w:rPr>
      </w:pPr>
      <w:r w:rsidRPr="0000078D">
        <w:rPr>
          <w:color w:val="333333"/>
          <w:szCs w:val="24"/>
        </w:rPr>
        <w:t>When an owner goes out of scope, the value is dropped</w:t>
      </w:r>
    </w:p>
    <w:p w14:paraId="06DBE0D3" w14:textId="63856D6F" w:rsidR="0000078D" w:rsidRPr="00404CD6" w:rsidRDefault="00F62CA9" w:rsidP="00BA0D42">
      <w:pPr>
        <w:pStyle w:val="Heading3"/>
        <w:jc w:val="left"/>
      </w:pPr>
      <w:r>
        <w:t>2.3</w:t>
      </w:r>
      <w:r w:rsidR="00DF1F9E">
        <w:t>.3</w:t>
      </w:r>
      <w:r w:rsidR="0000078D">
        <w:t xml:space="preserve"> Borrowing</w:t>
      </w:r>
    </w:p>
    <w:p w14:paraId="03FC6881" w14:textId="49C94637" w:rsidR="00300182" w:rsidRDefault="00B775B4" w:rsidP="00BA0D42">
      <w:pPr>
        <w:ind w:firstLine="360"/>
      </w:pPr>
      <w:r>
        <w:t xml:space="preserve">Borrowing is </w:t>
      </w:r>
      <w:r w:rsidR="008A2E75">
        <w:t>the next</w:t>
      </w:r>
      <w:r>
        <w:t xml:space="preserve"> important concept in Rust. Borrowing allows data to be </w:t>
      </w:r>
      <w:r w:rsidR="0078533B">
        <w:t>“borrowed” from</w:t>
      </w:r>
      <w:r w:rsidR="00E9331B">
        <w:t xml:space="preserve"> one owner (variable binding) to</w:t>
      </w:r>
      <w:r w:rsidR="0078533B">
        <w:t xml:space="preserve"> another owner and </w:t>
      </w:r>
      <w:r>
        <w:t xml:space="preserve">accessed </w:t>
      </w:r>
      <w:r w:rsidR="00687516">
        <w:t xml:space="preserve">for a moment </w:t>
      </w:r>
      <w:r>
        <w:t xml:space="preserve">without </w:t>
      </w:r>
      <w:r w:rsidR="0078533B">
        <w:t xml:space="preserve">actually </w:t>
      </w:r>
      <w:r w:rsidR="00CD4697">
        <w:t>changing O</w:t>
      </w:r>
      <w:r>
        <w:t xml:space="preserve">wnership of that data. </w:t>
      </w:r>
      <w:r w:rsidR="00CD4697">
        <w:rPr>
          <w:rFonts w:eastAsiaTheme="minorHAnsi"/>
          <w:szCs w:val="24"/>
        </w:rPr>
        <w:t>When O</w:t>
      </w:r>
      <w:r w:rsidR="00687516" w:rsidRPr="0018799A">
        <w:rPr>
          <w:rFonts w:eastAsiaTheme="minorHAnsi"/>
          <w:szCs w:val="24"/>
        </w:rPr>
        <w:t xml:space="preserve">wnership of memory is transferred to another </w:t>
      </w:r>
      <w:r w:rsidR="00E9331B">
        <w:rPr>
          <w:rFonts w:eastAsiaTheme="minorHAnsi"/>
          <w:szCs w:val="24"/>
        </w:rPr>
        <w:t>owner</w:t>
      </w:r>
      <w:r w:rsidR="00687516" w:rsidRPr="0018799A">
        <w:rPr>
          <w:rFonts w:eastAsiaTheme="minorHAnsi"/>
          <w:szCs w:val="24"/>
        </w:rPr>
        <w:t>, the o</w:t>
      </w:r>
      <w:r w:rsidR="00E9331B">
        <w:rPr>
          <w:rFonts w:eastAsiaTheme="minorHAnsi"/>
          <w:szCs w:val="24"/>
        </w:rPr>
        <w:t>riginal owner</w:t>
      </w:r>
      <w:r w:rsidR="00687516">
        <w:rPr>
          <w:rFonts w:eastAsiaTheme="minorHAnsi"/>
          <w:szCs w:val="24"/>
        </w:rPr>
        <w:t xml:space="preserve"> cannot</w:t>
      </w:r>
      <w:r w:rsidR="004246A0">
        <w:rPr>
          <w:rFonts w:eastAsiaTheme="minorHAnsi"/>
          <w:szCs w:val="24"/>
        </w:rPr>
        <w:t xml:space="preserve"> legally</w:t>
      </w:r>
      <w:r w:rsidR="00CD4697">
        <w:rPr>
          <w:rFonts w:eastAsiaTheme="minorHAnsi"/>
          <w:szCs w:val="24"/>
        </w:rPr>
        <w:t xml:space="preserve"> be used, so B</w:t>
      </w:r>
      <w:r w:rsidR="00687516">
        <w:rPr>
          <w:rFonts w:eastAsiaTheme="minorHAnsi"/>
          <w:szCs w:val="24"/>
        </w:rPr>
        <w:t xml:space="preserve">orrowing is the solution. </w:t>
      </w:r>
      <w:r w:rsidRPr="00B775B4">
        <w:t xml:space="preserve">The </w:t>
      </w:r>
      <w:r>
        <w:t>borrow checker will statically guarantee</w:t>
      </w:r>
      <w:r w:rsidRPr="00B775B4">
        <w:t xml:space="preserve"> </w:t>
      </w:r>
      <w:r>
        <w:t>that references always</w:t>
      </w:r>
      <w:r w:rsidRPr="00B775B4">
        <w:t> point to valid objects.</w:t>
      </w:r>
      <w:r>
        <w:t xml:space="preserve"> So, if a reference to an object exists, it cannot be destroyed. </w:t>
      </w:r>
      <w:r w:rsidR="00DB0B18">
        <w:t>There are two rul</w:t>
      </w:r>
      <w:r w:rsidR="00CD4697">
        <w:t>es to B</w:t>
      </w:r>
      <w:r w:rsidR="00DB0B18">
        <w:t>orrowing</w:t>
      </w:r>
      <w:r w:rsidR="00BE0B19">
        <w:t xml:space="preserve"> [2</w:t>
      </w:r>
      <w:r w:rsidR="0072660F">
        <w:t>]</w:t>
      </w:r>
      <w:r w:rsidR="00DB0B18">
        <w:t>:</w:t>
      </w:r>
    </w:p>
    <w:p w14:paraId="2973DF97" w14:textId="2201DDDC" w:rsidR="00300182" w:rsidRDefault="00300182" w:rsidP="00BA0D42">
      <w:pPr>
        <w:pStyle w:val="ListParagraph"/>
        <w:numPr>
          <w:ilvl w:val="0"/>
          <w:numId w:val="13"/>
        </w:numPr>
      </w:pPr>
      <w:r>
        <w:t>A</w:t>
      </w:r>
      <w:r w:rsidR="00DB0B18" w:rsidRPr="00DB0B18">
        <w:t>ny borrow must last for a scope no g</w:t>
      </w:r>
      <w:r w:rsidR="00DB0B18">
        <w:t>reater than that of the owner,</w:t>
      </w:r>
    </w:p>
    <w:p w14:paraId="39CE6C76" w14:textId="320A843B" w:rsidR="002702E2" w:rsidRDefault="00300182" w:rsidP="00BA0D42">
      <w:pPr>
        <w:pStyle w:val="ListParagraph"/>
        <w:numPr>
          <w:ilvl w:val="0"/>
          <w:numId w:val="13"/>
        </w:numPr>
      </w:pPr>
      <w:r>
        <w:t>Y</w:t>
      </w:r>
      <w:r w:rsidR="00DB0B18" w:rsidRPr="00DB0B18">
        <w:t>ou may have one or the other of these two kinds of borrows, but not both at the same time:</w:t>
      </w:r>
      <w:r w:rsidR="00DB0B18">
        <w:t xml:space="preserve"> </w:t>
      </w:r>
    </w:p>
    <w:p w14:paraId="78031AEB" w14:textId="3E7B1CE7" w:rsidR="002702E2" w:rsidRPr="006E0478" w:rsidRDefault="002702E2" w:rsidP="00BA0D42">
      <w:pPr>
        <w:pStyle w:val="ListParagraph"/>
        <w:numPr>
          <w:ilvl w:val="0"/>
          <w:numId w:val="4"/>
        </w:numPr>
        <w:shd w:val="clear" w:color="auto" w:fill="FFFFFF"/>
        <w:rPr>
          <w:rFonts w:ascii="Georgia" w:hAnsi="Georgia"/>
          <w:color w:val="333333"/>
          <w:szCs w:val="24"/>
        </w:rPr>
      </w:pPr>
      <w:r>
        <w:t>O</w:t>
      </w:r>
      <w:r w:rsidR="0000078D">
        <w:t xml:space="preserve">ne or more references </w:t>
      </w:r>
      <w:r>
        <w:t>to a resource</w:t>
      </w:r>
    </w:p>
    <w:p w14:paraId="2BE6A521" w14:textId="77463A82" w:rsidR="002702E2" w:rsidRPr="002702E2" w:rsidRDefault="00733EC2" w:rsidP="00BA0D42">
      <w:pPr>
        <w:pStyle w:val="ListParagraph"/>
        <w:numPr>
          <w:ilvl w:val="0"/>
          <w:numId w:val="4"/>
        </w:numPr>
        <w:shd w:val="clear" w:color="auto" w:fill="FFFFFF"/>
        <w:rPr>
          <w:rFonts w:ascii="Georgia" w:hAnsi="Georgia"/>
          <w:color w:val="333333"/>
          <w:szCs w:val="24"/>
        </w:rPr>
      </w:pPr>
      <w:bookmarkStart w:id="117" w:name="_Ref49697517"/>
      <w:r>
        <w:t>E</w:t>
      </w:r>
      <w:r w:rsidR="00DB0B18" w:rsidRPr="00DB0B18">
        <w:t>xactly</w:t>
      </w:r>
      <w:r w:rsidR="00325F3B">
        <w:t xml:space="preserve"> one mutable reference</w:t>
      </w:r>
      <w:bookmarkEnd w:id="117"/>
    </w:p>
    <w:p w14:paraId="7235C8CA" w14:textId="77777777" w:rsidR="00E0668E" w:rsidRDefault="002702E2" w:rsidP="00BA0D42">
      <w:pPr>
        <w:shd w:val="clear" w:color="auto" w:fill="FFFFFF"/>
        <w:rPr>
          <w:rFonts w:eastAsiaTheme="minorHAnsi"/>
          <w:szCs w:val="24"/>
        </w:rPr>
      </w:pPr>
      <w:r>
        <w:lastRenderedPageBreak/>
        <w:t>These rules avoid the possibility of</w:t>
      </w:r>
      <w:r w:rsidR="00F67D09">
        <w:t xml:space="preserve"> a data race because</w:t>
      </w:r>
      <w:r w:rsidR="008E4800">
        <w:t xml:space="preserve"> </w:t>
      </w:r>
      <w:r w:rsidR="00E7034A">
        <w:t>although there can be more than one pointer to a resource, only one can be accessing and changing that resource at a time.</w:t>
      </w:r>
      <w:r w:rsidR="00FA4E2B" w:rsidRPr="00FA4E2B">
        <w:rPr>
          <w:rFonts w:eastAsiaTheme="minorHAnsi"/>
          <w:szCs w:val="24"/>
        </w:rPr>
        <w:t xml:space="preserve"> </w:t>
      </w:r>
      <w:r w:rsidR="00FA4E2B" w:rsidRPr="0018799A">
        <w:rPr>
          <w:rFonts w:eastAsiaTheme="minorHAnsi"/>
          <w:szCs w:val="24"/>
        </w:rPr>
        <w:t xml:space="preserve">This is good for performance, and </w:t>
      </w:r>
      <w:r w:rsidR="00FA4E2B">
        <w:rPr>
          <w:rFonts w:eastAsiaTheme="minorHAnsi"/>
          <w:szCs w:val="24"/>
        </w:rPr>
        <w:t xml:space="preserve">uses </w:t>
      </w:r>
      <w:r w:rsidR="00FA4E2B" w:rsidRPr="0018799A">
        <w:rPr>
          <w:rFonts w:eastAsiaTheme="minorHAnsi"/>
          <w:szCs w:val="24"/>
        </w:rPr>
        <w:t>less memory overhead</w:t>
      </w:r>
      <w:r w:rsidR="007D71E7">
        <w:rPr>
          <w:rFonts w:eastAsiaTheme="minorHAnsi"/>
          <w:szCs w:val="24"/>
        </w:rPr>
        <w:t xml:space="preserve"> [1</w:t>
      </w:r>
      <w:r w:rsidR="003E3A34">
        <w:rPr>
          <w:rFonts w:eastAsiaTheme="minorHAnsi"/>
          <w:szCs w:val="24"/>
        </w:rPr>
        <w:t>]</w:t>
      </w:r>
      <w:r w:rsidR="00FA4E2B" w:rsidRPr="0018799A">
        <w:rPr>
          <w:rFonts w:eastAsiaTheme="minorHAnsi"/>
          <w:szCs w:val="24"/>
        </w:rPr>
        <w:t>.</w:t>
      </w:r>
    </w:p>
    <w:p w14:paraId="53BFE8FB" w14:textId="48762B52" w:rsidR="00E0668E" w:rsidRDefault="00F62CA9" w:rsidP="00BA0D42">
      <w:pPr>
        <w:pStyle w:val="Heading3"/>
        <w:jc w:val="left"/>
      </w:pPr>
      <w:r>
        <w:t>2.3</w:t>
      </w:r>
      <w:r w:rsidR="00DF1F9E">
        <w:t>.4</w:t>
      </w:r>
      <w:r w:rsidR="00E0668E">
        <w:t xml:space="preserve"> Lifetimes</w:t>
      </w:r>
    </w:p>
    <w:p w14:paraId="1C1EEF78" w14:textId="084121AB" w:rsidR="00F41C2A" w:rsidRDefault="0035678F" w:rsidP="00BA0D42">
      <w:pPr>
        <w:shd w:val="clear" w:color="auto" w:fill="FFFFFF"/>
        <w:ind w:firstLine="720"/>
      </w:pPr>
      <w:r>
        <w:t>The next impor</w:t>
      </w:r>
      <w:r w:rsidRPr="00EA3EBC">
        <w:t>tant</w:t>
      </w:r>
      <w:r w:rsidR="00CD4697">
        <w:t xml:space="preserve"> Rust concept is Lifetimes. A value has a L</w:t>
      </w:r>
      <w:r w:rsidR="00515DD1" w:rsidRPr="00EA3EBC">
        <w:t>ifetime</w:t>
      </w:r>
      <w:r w:rsidR="00BD2AAC">
        <w:t>,</w:t>
      </w:r>
      <w:r w:rsidR="00515DD1" w:rsidRPr="00EA3EBC">
        <w:t xml:space="preserve"> which is the period that accessing that value is valid to do</w:t>
      </w:r>
      <w:r w:rsidR="00BE0B19">
        <w:t xml:space="preserve"> [2</w:t>
      </w:r>
      <w:r w:rsidR="003E3A34">
        <w:t>]</w:t>
      </w:r>
      <w:r w:rsidR="00515DD1" w:rsidRPr="00EA3EBC">
        <w:t>.</w:t>
      </w:r>
      <w:r w:rsidR="00925A08">
        <w:t xml:space="preserve"> </w:t>
      </w:r>
      <w:r w:rsidR="00CD4697">
        <w:t>A Li</w:t>
      </w:r>
      <w:r w:rsidR="00B775B4" w:rsidRPr="00EA3EBC">
        <w:t>fetime starts wh</w:t>
      </w:r>
      <w:r w:rsidR="00CD4697">
        <w:t>en a value is created and that L</w:t>
      </w:r>
      <w:r w:rsidR="00B775B4" w:rsidRPr="00EA3EBC">
        <w:t xml:space="preserve">ifetime ends when it is destroyed. </w:t>
      </w:r>
      <w:r w:rsidR="00BD2AAC">
        <w:t>Rust’s compiler, or borrow checker,</w:t>
      </w:r>
      <w:r w:rsidR="00925A08">
        <w:t xml:space="preserve"> is</w:t>
      </w:r>
      <w:r w:rsidR="00CD4697">
        <w:t xml:space="preserve"> smart enough to know a values L</w:t>
      </w:r>
      <w:r w:rsidR="00925A08">
        <w:t>ifetime in many common circumstances</w:t>
      </w:r>
      <w:r w:rsidR="00E02F41">
        <w:t xml:space="preserve"> [3</w:t>
      </w:r>
      <w:r w:rsidR="003E3A34">
        <w:t>]</w:t>
      </w:r>
      <w:r w:rsidR="00925A08">
        <w:t>. In t</w:t>
      </w:r>
      <w:r w:rsidR="00CD4697">
        <w:t>hese common circumstances, the L</w:t>
      </w:r>
      <w:r w:rsidR="00925A08">
        <w:t>ifetime of a value does not need to be explic</w:t>
      </w:r>
      <w:r w:rsidR="00CD4697">
        <w:t>itly written, but otherwise, a L</w:t>
      </w:r>
      <w:r w:rsidR="00925A08">
        <w:t>ifetime parameter needs to be written</w:t>
      </w:r>
      <w:r w:rsidR="00D24908">
        <w:t>. The borrow checker tries to</w:t>
      </w:r>
      <w:r w:rsidR="00CD4697">
        <w:t xml:space="preserve"> limit the period of a L</w:t>
      </w:r>
      <w:r w:rsidR="00D24908">
        <w:t>ifetime</w:t>
      </w:r>
      <w:r w:rsidR="0097287B">
        <w:t>. A value should not be alive any longer than it absolutely needs to be because, otherwise, it could be reference</w:t>
      </w:r>
      <w:r w:rsidR="009B3CE8">
        <w:t>d</w:t>
      </w:r>
      <w:r w:rsidR="0097287B">
        <w:t xml:space="preserve"> by accident. Thi</w:t>
      </w:r>
      <w:r w:rsidR="009B3CE8">
        <w:t>s could</w:t>
      </w:r>
      <w:r w:rsidR="0097287B">
        <w:t xml:space="preserve"> cause a dangling reference, which is </w:t>
      </w:r>
      <w:r w:rsidR="00DE6BF1">
        <w:t xml:space="preserve">a </w:t>
      </w:r>
      <w:r w:rsidR="0097287B">
        <w:t xml:space="preserve">reference to </w:t>
      </w:r>
      <w:r w:rsidR="0031595F">
        <w:t xml:space="preserve">unintended data </w:t>
      </w:r>
      <w:r w:rsidR="007D71E7">
        <w:t>[1</w:t>
      </w:r>
      <w:r w:rsidR="00A4628E">
        <w:t>]</w:t>
      </w:r>
      <w:r w:rsidR="00D24908">
        <w:t xml:space="preserve">. </w:t>
      </w:r>
      <w:r w:rsidR="00BD2AAC">
        <w:t xml:space="preserve">So, to keep </w:t>
      </w:r>
      <w:r w:rsidR="000276B1">
        <w:t>some piece of data alive for only as l</w:t>
      </w:r>
      <w:r w:rsidR="00CD4697">
        <w:t>ong as completely necessary, a L</w:t>
      </w:r>
      <w:r w:rsidR="000276B1">
        <w:t xml:space="preserve">ifetime is specified for that data. </w:t>
      </w:r>
    </w:p>
    <w:p w14:paraId="6C794A22" w14:textId="0736374A" w:rsidR="00E535C7" w:rsidRDefault="00E535C7" w:rsidP="00E535C7">
      <w:pPr>
        <w:pStyle w:val="Heading3"/>
        <w:jc w:val="left"/>
      </w:pPr>
      <w:r>
        <w:t>2.3.5 Crates</w:t>
      </w:r>
    </w:p>
    <w:p w14:paraId="1D9437C2" w14:textId="37270306" w:rsidR="00FE18C2" w:rsidRDefault="00FE18C2" w:rsidP="00FE18C2">
      <w:r>
        <w:tab/>
        <w:t xml:space="preserve">Crates are essentially libraries that can be added to a Rust project for additional functionality. In this thesis, we use multiple crates to code the final result, but the most notable crate is SPECS, which </w:t>
      </w:r>
      <w:r w:rsidR="008B3D6F">
        <w:t xml:space="preserve">is a framework to easily </w:t>
      </w:r>
      <w:r w:rsidR="00953AB6">
        <w:t>program</w:t>
      </w:r>
      <w:r>
        <w:t xml:space="preserve"> the ECS design in Rust.</w:t>
      </w:r>
    </w:p>
    <w:p w14:paraId="45B540DD" w14:textId="382A2006" w:rsidR="00E535C7" w:rsidRPr="00FE18C2" w:rsidRDefault="00FE18C2" w:rsidP="00FE18C2">
      <w:pPr>
        <w:ind w:firstLine="720"/>
      </w:pPr>
      <w:r>
        <w:rPr>
          <w:color w:val="333333"/>
          <w:szCs w:val="24"/>
        </w:rPr>
        <w:t xml:space="preserve">The Rust community is also active and quickly growing. The Rust ecosystem is also rapidly expanding, with now over 46,000 crates available to download [19]. Rust makes it easy to import these crates into code and begin using them, and the crate to implement ECS into code, SPECS, is no exception. Only two steps are needed to get started with a crate. First, add the crate dependency to the cargo.toml file, which is in </w:t>
      </w:r>
      <w:r>
        <w:rPr>
          <w:color w:val="333333"/>
          <w:szCs w:val="24"/>
        </w:rPr>
        <w:lastRenderedPageBreak/>
        <w:t>every Rust project. Second, add a line at the top of the main.rs to indicate that this crate is being used.</w:t>
      </w:r>
      <w:r w:rsidR="00F22F9E">
        <w:t xml:space="preserve"> Now the desired crate can be utilized in code. </w:t>
      </w:r>
    </w:p>
    <w:p w14:paraId="2D389FB2" w14:textId="1AE3912D" w:rsidR="000926FC" w:rsidRDefault="00F62CA9" w:rsidP="00BA0D42">
      <w:pPr>
        <w:pStyle w:val="Heading3"/>
        <w:jc w:val="left"/>
      </w:pPr>
      <w:r>
        <w:t>2.3</w:t>
      </w:r>
      <w:r w:rsidR="00DF1F9E">
        <w:t>.5</w:t>
      </w:r>
      <w:r w:rsidR="000926FC">
        <w:t xml:space="preserve"> Rust Overall</w:t>
      </w:r>
    </w:p>
    <w:p w14:paraId="5EEF3544" w14:textId="259CC8BA" w:rsidR="00534F17" w:rsidRDefault="00AE1F4C" w:rsidP="00BA0D42">
      <w:pPr>
        <w:shd w:val="clear" w:color="auto" w:fill="FFFFFF"/>
        <w:ind w:firstLine="720"/>
      </w:pPr>
      <w:r>
        <w:rPr>
          <w:color w:val="333333"/>
          <w:szCs w:val="24"/>
        </w:rPr>
        <w:t xml:space="preserve">Overall, Rust can hold its own against more popular languages, and the learning curve of the language is met with staggering benefits in safety and performance. </w:t>
      </w:r>
      <w:r w:rsidR="00F7055F">
        <w:rPr>
          <w:color w:val="333333"/>
          <w:szCs w:val="24"/>
        </w:rPr>
        <w:t>And w</w:t>
      </w:r>
      <w:r w:rsidR="00F41C2A">
        <w:t>ith safety dealt with by the borrow checker at compile time, the programmer may be at ease when it comes to memory safety. At the same time, there is no cost in performance at runtime because everything is checked at compile time</w:t>
      </w:r>
      <w:r w:rsidR="001B6496">
        <w:t xml:space="preserve"> without a garbage collector</w:t>
      </w:r>
      <w:r w:rsidR="00F41C2A">
        <w:t xml:space="preserve">. The downsides </w:t>
      </w:r>
      <w:r w:rsidR="00B57758">
        <w:t xml:space="preserve">to Rust </w:t>
      </w:r>
      <w:r w:rsidR="00F41C2A">
        <w:t xml:space="preserve">are minimal, but </w:t>
      </w:r>
      <w:r w:rsidR="000D5D0F">
        <w:t xml:space="preserve">they </w:t>
      </w:r>
      <w:r w:rsidR="00F41C2A">
        <w:t xml:space="preserve">do exist. For one, compile time is longer. Also, the compiler is very strict. New </w:t>
      </w:r>
      <w:r w:rsidR="00B57758">
        <w:t xml:space="preserve">Rust programmers </w:t>
      </w:r>
      <w:r w:rsidR="00F41C2A">
        <w:t xml:space="preserve">often “fight with the borrow checker” to get their code to compile because it </w:t>
      </w:r>
      <w:r w:rsidR="00FA4E2B">
        <w:t>is more difficult to write code that abides by Rusts rules</w:t>
      </w:r>
      <w:r w:rsidR="007D71E7">
        <w:t xml:space="preserve"> [1</w:t>
      </w:r>
      <w:r w:rsidR="00236827">
        <w:t>]</w:t>
      </w:r>
      <w:r w:rsidR="00FA4E2B">
        <w:t xml:space="preserve">. </w:t>
      </w:r>
      <w:r w:rsidR="002926A4">
        <w:t xml:space="preserve">So less time is spent fixing bugs, and more time is spent getting the compiler right. </w:t>
      </w:r>
      <w:r w:rsidR="00FA4E2B">
        <w:t>But the compiler is like a safety net because once the code c</w:t>
      </w:r>
      <w:r w:rsidR="00075F1A">
        <w:t>ompiles, the programmer knows the result</w:t>
      </w:r>
      <w:r w:rsidR="00FA4E2B">
        <w:t xml:space="preserve"> is safe and correct. </w:t>
      </w:r>
    </w:p>
    <w:p w14:paraId="70454518" w14:textId="7324DC9C" w:rsidR="00862480" w:rsidRPr="00453244" w:rsidRDefault="00F62CA9" w:rsidP="00BA0D42">
      <w:pPr>
        <w:pStyle w:val="Heading2"/>
        <w:spacing w:before="0"/>
        <w:rPr>
          <w:rFonts w:eastAsiaTheme="minorHAnsi"/>
        </w:rPr>
      </w:pPr>
      <w:bookmarkStart w:id="118" w:name="_Toc55692441"/>
      <w:r>
        <w:rPr>
          <w:rFonts w:eastAsiaTheme="minorHAnsi"/>
        </w:rPr>
        <w:t>2.4</w:t>
      </w:r>
      <w:r w:rsidR="00F907B0">
        <w:rPr>
          <w:rFonts w:eastAsiaTheme="minorHAnsi"/>
        </w:rPr>
        <w:t xml:space="preserve"> FlightGear</w:t>
      </w:r>
      <w:bookmarkEnd w:id="118"/>
    </w:p>
    <w:p w14:paraId="110A6DCD" w14:textId="6998735F" w:rsidR="00F907B0" w:rsidRDefault="00F907B0" w:rsidP="00BA0D42">
      <w:pPr>
        <w:ind w:firstLine="720"/>
      </w:pPr>
      <w:r>
        <w:t>FlightGear is an open-source flight simulator application.</w:t>
      </w:r>
      <w:r w:rsidR="003E33FB">
        <w:t xml:space="preserve"> </w:t>
      </w:r>
      <w:r w:rsidR="00543CAE">
        <w:t xml:space="preserve">However, </w:t>
      </w:r>
      <w:r w:rsidR="003E33FB">
        <w:t>it is being used</w:t>
      </w:r>
      <w:r w:rsidR="00361EA2">
        <w:t xml:space="preserve"> </w:t>
      </w:r>
      <w:r w:rsidR="00543CAE">
        <w:t xml:space="preserve">solely as visual system so as to avoid </w:t>
      </w:r>
      <w:r w:rsidR="00CE001E">
        <w:t>having to handle</w:t>
      </w:r>
      <w:r w:rsidR="00543CAE">
        <w:t xml:space="preserve"> graphics generation</w:t>
      </w:r>
      <w:r w:rsidR="00596606">
        <w:t xml:space="preserve"> in this thesis</w:t>
      </w:r>
      <w:r w:rsidR="00543CAE">
        <w:t xml:space="preserve">. </w:t>
      </w:r>
      <w:r w:rsidR="001756F3">
        <w:t>FlightGear, although</w:t>
      </w:r>
      <w:r w:rsidR="0013412E">
        <w:t xml:space="preserve"> it has its own built-in FDM,</w:t>
      </w:r>
      <w:r w:rsidR="00916F27">
        <w:t xml:space="preserve"> is</w:t>
      </w:r>
      <w:r w:rsidR="001756F3">
        <w:t xml:space="preserve"> easily configurable to instead use an external, custom FDM.</w:t>
      </w:r>
      <w:r w:rsidR="00320127">
        <w:t xml:space="preserve"> FlightGear</w:t>
      </w:r>
      <w:r w:rsidR="003748A3">
        <w:t xml:space="preserve"> </w:t>
      </w:r>
      <w:r w:rsidR="00543CAE">
        <w:t>can be configured to be</w:t>
      </w:r>
      <w:r w:rsidR="003E33FB">
        <w:t xml:space="preserve"> interfaced, or communicated with</w:t>
      </w:r>
      <w:r w:rsidR="00B27D28">
        <w:t>,</w:t>
      </w:r>
      <w:r w:rsidR="003E33FB">
        <w:t xml:space="preserve"> via network packets</w:t>
      </w:r>
      <w:r w:rsidR="00320127">
        <w:t xml:space="preserve"> to achieve a desired </w:t>
      </w:r>
      <w:r w:rsidR="007323EF">
        <w:t xml:space="preserve">display </w:t>
      </w:r>
      <w:r w:rsidR="00320127">
        <w:t>output</w:t>
      </w:r>
      <w:r w:rsidR="003E33FB">
        <w:t xml:space="preserve">. </w:t>
      </w:r>
      <w:r w:rsidR="00AD1DE6">
        <w:t>In this case, t</w:t>
      </w:r>
      <w:r w:rsidR="003748A3">
        <w:t>hese packets of data will be sent</w:t>
      </w:r>
      <w:r w:rsidR="000D1AFE">
        <w:t xml:space="preserve"> from</w:t>
      </w:r>
      <w:r w:rsidR="00FE709E">
        <w:t xml:space="preserve"> the</w:t>
      </w:r>
      <w:r w:rsidR="000D1AFE">
        <w:t xml:space="preserve"> </w:t>
      </w:r>
      <w:r w:rsidR="00454A6A">
        <w:t xml:space="preserve">ECS patterned, </w:t>
      </w:r>
      <w:r w:rsidR="000D1AFE">
        <w:t>Rust application</w:t>
      </w:r>
      <w:r w:rsidR="003748A3">
        <w:t xml:space="preserve"> to FlightGear </w:t>
      </w:r>
      <w:r w:rsidR="00933788">
        <w:t>and</w:t>
      </w:r>
      <w:r w:rsidR="003748A3">
        <w:t xml:space="preserve"> </w:t>
      </w:r>
      <w:r w:rsidR="000D1AFE">
        <w:t xml:space="preserve">the packets will </w:t>
      </w:r>
      <w:r w:rsidR="003748A3">
        <w:t xml:space="preserve">contain </w:t>
      </w:r>
      <w:r w:rsidR="003748A3">
        <w:rPr>
          <w:rFonts w:eastAsiaTheme="minorHAnsi"/>
          <w:szCs w:val="24"/>
        </w:rPr>
        <w:t xml:space="preserve">all of the real-time physics calculations of the FDM. </w:t>
      </w:r>
      <w:r w:rsidR="003748A3">
        <w:rPr>
          <w:rFonts w:eastAsiaTheme="minorHAnsi"/>
          <w:szCs w:val="24"/>
        </w:rPr>
        <w:lastRenderedPageBreak/>
        <w:t xml:space="preserve">FlightGear will interpret these packets to then know how </w:t>
      </w:r>
      <w:r w:rsidR="00FE709E">
        <w:rPr>
          <w:rFonts w:eastAsiaTheme="minorHAnsi"/>
          <w:szCs w:val="24"/>
        </w:rPr>
        <w:t>to display the subsequent</w:t>
      </w:r>
      <w:r w:rsidR="003748A3">
        <w:rPr>
          <w:rFonts w:eastAsiaTheme="minorHAnsi"/>
          <w:szCs w:val="24"/>
        </w:rPr>
        <w:t xml:space="preserve"> simulation to the screen</w:t>
      </w:r>
      <w:r w:rsidR="003748A3">
        <w:t xml:space="preserve">. </w:t>
      </w:r>
    </w:p>
    <w:p w14:paraId="46784E58" w14:textId="79E93DD0" w:rsidR="00810684" w:rsidRDefault="003748A3" w:rsidP="00BA0D42">
      <w:pPr>
        <w:ind w:firstLine="720"/>
      </w:pPr>
      <w:r>
        <w:t>To properly configure FlightGear</w:t>
      </w:r>
      <w:r w:rsidR="00021D17">
        <w:t xml:space="preserve"> for the simulation, it</w:t>
      </w:r>
      <w:r w:rsidR="00810684">
        <w:t xml:space="preserve"> must manually</w:t>
      </w:r>
      <w:r w:rsidR="00021D17">
        <w:t xml:space="preserve"> be told</w:t>
      </w:r>
      <w:r w:rsidR="00810684">
        <w:t xml:space="preserve"> to </w:t>
      </w:r>
      <w:r>
        <w:t>accept the new external FDM, as well a</w:t>
      </w:r>
      <w:r w:rsidR="00810684">
        <w:t xml:space="preserve">s </w:t>
      </w:r>
      <w:r w:rsidR="00933788">
        <w:t xml:space="preserve">listen for the </w:t>
      </w:r>
      <w:r w:rsidR="00810684">
        <w:t>respective packets</w:t>
      </w:r>
      <w:r w:rsidR="00E02F41">
        <w:t xml:space="preserve"> [5</w:t>
      </w:r>
      <w:r w:rsidR="00123E4C">
        <w:t>]</w:t>
      </w:r>
      <w:r w:rsidR="00810684">
        <w:t xml:space="preserve">. This is done from the command prompt upon running the executable. </w:t>
      </w:r>
      <w:r w:rsidR="003C0BD3">
        <w:t>The command line arguments are listed in Appendix</w:t>
      </w:r>
      <w:r w:rsidR="00216100">
        <w:t xml:space="preserve"> A</w:t>
      </w:r>
      <w:r w:rsidR="003C0BD3">
        <w:t xml:space="preserve">: </w:t>
      </w:r>
      <w:r w:rsidR="000A7840">
        <w:t xml:space="preserve">Configuring </w:t>
      </w:r>
      <w:r w:rsidR="003C0BD3">
        <w:t xml:space="preserve">FlightGear </w:t>
      </w:r>
      <w:r w:rsidR="000A7840">
        <w:t xml:space="preserve">as a Visual System. </w:t>
      </w:r>
      <w:r w:rsidR="003C0BD3">
        <w:t xml:space="preserve"> </w:t>
      </w:r>
    </w:p>
    <w:p w14:paraId="6A096A8A" w14:textId="65AA81D7" w:rsidR="00B55BD9" w:rsidRPr="00216100" w:rsidRDefault="00A53F50" w:rsidP="00BA0D42">
      <w:pPr>
        <w:ind w:firstLine="720"/>
      </w:pPr>
      <w:r>
        <w:t xml:space="preserve">With FlightGear configured, it </w:t>
      </w:r>
      <w:r w:rsidR="00216100">
        <w:t>will process the received network packets</w:t>
      </w:r>
      <w:r>
        <w:t xml:space="preserve"> constructed by the Rust </w:t>
      </w:r>
      <w:r w:rsidR="00737CF1">
        <w:t xml:space="preserve">application. </w:t>
      </w:r>
      <w:r w:rsidR="005E7266">
        <w:t xml:space="preserve">But </w:t>
      </w:r>
      <w:r>
        <w:t>FlightG</w:t>
      </w:r>
      <w:r w:rsidR="00E6244F">
        <w:t>ear requires that these packets are defined in a particular format</w:t>
      </w:r>
      <w:r w:rsidR="0030717C">
        <w:t xml:space="preserve"> so as to understand them</w:t>
      </w:r>
      <w:r w:rsidR="00E6244F">
        <w:t>. The format of the packet</w:t>
      </w:r>
      <w:r w:rsidR="0000127B">
        <w:t>, before being converted to bytes,</w:t>
      </w:r>
      <w:r w:rsidR="00E6244F">
        <w:t xml:space="preserve"> must be a struct, which</w:t>
      </w:r>
      <w:r w:rsidR="005E7266">
        <w:t xml:space="preserve"> is outlined in the FlightGear source code.</w:t>
      </w:r>
      <w:r w:rsidR="00A86DE3">
        <w:t xml:space="preserve"> The struct contains all of the data needed</w:t>
      </w:r>
      <w:r w:rsidR="009C0954">
        <w:t xml:space="preserve"> to define an airplane and how it</w:t>
      </w:r>
      <w:r w:rsidR="00475173">
        <w:t xml:space="preserve"> flies</w:t>
      </w:r>
      <w:r w:rsidR="009C0954">
        <w:t xml:space="preserve"> throughout the simulation.</w:t>
      </w:r>
      <w:r w:rsidR="00A86DE3">
        <w:t xml:space="preserve"> </w:t>
      </w:r>
      <w:r w:rsidR="00216100">
        <w:t>This struct</w:t>
      </w:r>
      <w:r w:rsidR="00833845">
        <w:t>, called FGNetFDM,</w:t>
      </w:r>
      <w:r w:rsidR="00216100">
        <w:t xml:space="preserve"> in Rust code is located in Appendix A: Configuring FlightGear as a </w:t>
      </w:r>
      <w:r w:rsidR="006070A6">
        <w:t>v</w:t>
      </w:r>
      <w:r w:rsidR="00216100">
        <w:t xml:space="preserve">isual System. </w:t>
      </w:r>
    </w:p>
    <w:p w14:paraId="06492FBD" w14:textId="1AC55BB4" w:rsidR="00B55BD9" w:rsidRDefault="00F62CA9" w:rsidP="00BA0D42">
      <w:pPr>
        <w:pStyle w:val="Heading2"/>
        <w:spacing w:before="0"/>
        <w:rPr>
          <w:rFonts w:eastAsiaTheme="minorHAnsi"/>
        </w:rPr>
      </w:pPr>
      <w:bookmarkStart w:id="119" w:name="_Toc55692442"/>
      <w:r>
        <w:rPr>
          <w:rFonts w:eastAsiaTheme="minorHAnsi"/>
        </w:rPr>
        <w:t>2.5</w:t>
      </w:r>
      <w:r w:rsidR="00952CF8">
        <w:rPr>
          <w:rFonts w:eastAsiaTheme="minorHAnsi"/>
        </w:rPr>
        <w:t xml:space="preserve"> </w:t>
      </w:r>
      <w:r w:rsidR="00B55BD9">
        <w:rPr>
          <w:rFonts w:eastAsiaTheme="minorHAnsi"/>
        </w:rPr>
        <w:t>Networking</w:t>
      </w:r>
      <w:r w:rsidR="00FB64DF">
        <w:rPr>
          <w:rFonts w:eastAsiaTheme="minorHAnsi"/>
        </w:rPr>
        <w:t xml:space="preserve"> with Rust</w:t>
      </w:r>
      <w:bookmarkEnd w:id="119"/>
    </w:p>
    <w:p w14:paraId="14C12B5D" w14:textId="60D3AA92" w:rsidR="00504CFD" w:rsidRPr="00B55BD9" w:rsidRDefault="00F87601" w:rsidP="00BA0D42">
      <w:pPr>
        <w:ind w:firstLine="720"/>
        <w:rPr>
          <w:rFonts w:eastAsiaTheme="minorHAnsi"/>
          <w:szCs w:val="24"/>
        </w:rPr>
      </w:pPr>
      <w:r>
        <w:rPr>
          <w:rFonts w:eastAsiaTheme="minorHAnsi"/>
          <w:szCs w:val="24"/>
        </w:rPr>
        <w:t>Now, it is understood</w:t>
      </w:r>
      <w:r w:rsidR="005529F2">
        <w:rPr>
          <w:rFonts w:eastAsiaTheme="minorHAnsi"/>
          <w:szCs w:val="24"/>
        </w:rPr>
        <w:t xml:space="preserve"> that</w:t>
      </w:r>
      <w:r w:rsidR="0038581A">
        <w:rPr>
          <w:rFonts w:eastAsiaTheme="minorHAnsi"/>
          <w:szCs w:val="24"/>
        </w:rPr>
        <w:t xml:space="preserve"> n</w:t>
      </w:r>
      <w:r w:rsidR="00A94AA6">
        <w:rPr>
          <w:rFonts w:eastAsiaTheme="minorHAnsi"/>
          <w:szCs w:val="24"/>
        </w:rPr>
        <w:t>etworking is needed to</w:t>
      </w:r>
      <w:r w:rsidR="008E1E3E">
        <w:rPr>
          <w:rFonts w:eastAsiaTheme="minorHAnsi"/>
          <w:szCs w:val="24"/>
        </w:rPr>
        <w:t xml:space="preserve"> send packets of data</w:t>
      </w:r>
      <w:r w:rsidR="0038581A">
        <w:rPr>
          <w:rFonts w:eastAsiaTheme="minorHAnsi"/>
          <w:szCs w:val="24"/>
        </w:rPr>
        <w:t xml:space="preserve"> to F</w:t>
      </w:r>
      <w:r w:rsidR="006D0EF2">
        <w:rPr>
          <w:rFonts w:eastAsiaTheme="minorHAnsi"/>
          <w:szCs w:val="24"/>
        </w:rPr>
        <w:t>lightGear</w:t>
      </w:r>
      <w:r w:rsidR="0038581A">
        <w:rPr>
          <w:rFonts w:eastAsiaTheme="minorHAnsi"/>
          <w:szCs w:val="24"/>
        </w:rPr>
        <w:t xml:space="preserve"> so that it can </w:t>
      </w:r>
      <w:r w:rsidR="00A94AA6">
        <w:rPr>
          <w:rFonts w:eastAsiaTheme="minorHAnsi"/>
          <w:szCs w:val="24"/>
        </w:rPr>
        <w:t>display the desired simulation.</w:t>
      </w:r>
      <w:r w:rsidR="00867397">
        <w:rPr>
          <w:rFonts w:eastAsiaTheme="minorHAnsi"/>
          <w:szCs w:val="24"/>
        </w:rPr>
        <w:t xml:space="preserve"> </w:t>
      </w:r>
      <w:r w:rsidR="00B55BD9" w:rsidRPr="00B55BD9">
        <w:rPr>
          <w:rFonts w:eastAsiaTheme="minorHAnsi"/>
          <w:szCs w:val="24"/>
        </w:rPr>
        <w:t>Networking can simply be defined as two programs communicating with each other, sending and receiving data.</w:t>
      </w:r>
      <w:r w:rsidR="00D65D21">
        <w:rPr>
          <w:rFonts w:eastAsiaTheme="minorHAnsi"/>
          <w:szCs w:val="24"/>
        </w:rPr>
        <w:t xml:space="preserve"> </w:t>
      </w:r>
      <w:r w:rsidR="00B55BD9" w:rsidRPr="00B55BD9">
        <w:rPr>
          <w:rFonts w:eastAsiaTheme="minorHAnsi"/>
          <w:szCs w:val="24"/>
        </w:rPr>
        <w:t xml:space="preserve">To </w:t>
      </w:r>
      <w:r w:rsidR="00690496">
        <w:rPr>
          <w:rFonts w:eastAsiaTheme="minorHAnsi"/>
          <w:szCs w:val="24"/>
        </w:rPr>
        <w:t>communicate with each other</w:t>
      </w:r>
      <w:r w:rsidR="00B55BD9" w:rsidRPr="00B55BD9">
        <w:rPr>
          <w:rFonts w:eastAsiaTheme="minorHAnsi"/>
          <w:szCs w:val="24"/>
        </w:rPr>
        <w:t>, two sockets are required at each end of communication. In this case, the type of socket being used is the Datagram socket. The protocol involving Datagram sockets is called the User Datagram Protocol (UDP). This protocol is considered “connectionless” because an open connection does not need to be maintained.  Packets containing bytes of data may simply be built and sent to a destination without a connection ne</w:t>
      </w:r>
      <w:r w:rsidR="00A77A9E">
        <w:rPr>
          <w:rFonts w:eastAsiaTheme="minorHAnsi"/>
          <w:szCs w:val="24"/>
        </w:rPr>
        <w:t>e</w:t>
      </w:r>
      <w:r w:rsidR="00E02F41">
        <w:rPr>
          <w:rFonts w:eastAsiaTheme="minorHAnsi"/>
          <w:szCs w:val="24"/>
        </w:rPr>
        <w:t>ding to be established prior [7</w:t>
      </w:r>
      <w:r w:rsidR="00B55BD9" w:rsidRPr="00B55BD9">
        <w:rPr>
          <w:rFonts w:eastAsiaTheme="minorHAnsi"/>
          <w:szCs w:val="24"/>
        </w:rPr>
        <w:t>].</w:t>
      </w:r>
    </w:p>
    <w:p w14:paraId="0A30EBC1" w14:textId="7231196B" w:rsidR="00077228" w:rsidRPr="00B55BD9" w:rsidRDefault="00B55BD9" w:rsidP="00BA0D42">
      <w:pPr>
        <w:ind w:firstLine="720"/>
        <w:rPr>
          <w:rFonts w:eastAsiaTheme="minorHAnsi"/>
          <w:szCs w:val="24"/>
        </w:rPr>
      </w:pPr>
      <w:r w:rsidRPr="00B55BD9">
        <w:rPr>
          <w:rFonts w:eastAsiaTheme="minorHAnsi"/>
          <w:szCs w:val="24"/>
        </w:rPr>
        <w:lastRenderedPageBreak/>
        <w:t xml:space="preserve">In Rust, a UdpSocket can be created and binded to an </w:t>
      </w:r>
      <w:r w:rsidR="0051335F">
        <w:rPr>
          <w:rFonts w:eastAsiaTheme="minorHAnsi"/>
          <w:szCs w:val="24"/>
        </w:rPr>
        <w:t>internet protocol</w:t>
      </w:r>
      <w:r w:rsidRPr="00B55BD9">
        <w:rPr>
          <w:rFonts w:eastAsiaTheme="minorHAnsi"/>
          <w:szCs w:val="24"/>
        </w:rPr>
        <w:t xml:space="preserve"> address and port on the local machine. After this, data can be sent and received from any other socket address. The socket created can then be connected</w:t>
      </w:r>
      <w:r w:rsidR="00C14E48">
        <w:rPr>
          <w:rFonts w:eastAsiaTheme="minorHAnsi"/>
          <w:szCs w:val="24"/>
        </w:rPr>
        <w:t xml:space="preserve"> to the other socket with its internet protocol</w:t>
      </w:r>
      <w:r w:rsidRPr="00B55BD9">
        <w:rPr>
          <w:rFonts w:eastAsiaTheme="minorHAnsi"/>
          <w:szCs w:val="24"/>
        </w:rPr>
        <w:t xml:space="preserve"> address and port. From here, data ca</w:t>
      </w:r>
      <w:r w:rsidR="00585F0B">
        <w:rPr>
          <w:rFonts w:eastAsiaTheme="minorHAnsi"/>
          <w:szCs w:val="24"/>
        </w:rPr>
        <w:t>n be sent, and received with a function call [</w:t>
      </w:r>
      <w:r w:rsidR="00BE0B19">
        <w:rPr>
          <w:rFonts w:eastAsiaTheme="minorHAnsi"/>
          <w:szCs w:val="24"/>
        </w:rPr>
        <w:t>2</w:t>
      </w:r>
      <w:r w:rsidR="00F47C7D">
        <w:rPr>
          <w:rFonts w:eastAsiaTheme="minorHAnsi"/>
          <w:szCs w:val="24"/>
        </w:rPr>
        <w:t>]</w:t>
      </w:r>
      <w:r w:rsidR="009362E7">
        <w:rPr>
          <w:rFonts w:eastAsiaTheme="minorHAnsi"/>
          <w:szCs w:val="24"/>
        </w:rPr>
        <w:t>.</w:t>
      </w:r>
      <w:r w:rsidR="00C3354A">
        <w:rPr>
          <w:rFonts w:eastAsiaTheme="minorHAnsi"/>
          <w:szCs w:val="24"/>
        </w:rPr>
        <w:t xml:space="preserve"> </w:t>
      </w:r>
      <w:r w:rsidR="00DD007B">
        <w:rPr>
          <w:rFonts w:eastAsiaTheme="minorHAnsi"/>
          <w:szCs w:val="24"/>
        </w:rPr>
        <w:t>O</w:t>
      </w:r>
      <w:r w:rsidR="00386E39">
        <w:rPr>
          <w:rFonts w:eastAsiaTheme="minorHAnsi"/>
          <w:szCs w:val="24"/>
        </w:rPr>
        <w:t>ne important thing to be aware of</w:t>
      </w:r>
      <w:r w:rsidR="00DD007B">
        <w:rPr>
          <w:rFonts w:eastAsiaTheme="minorHAnsi"/>
          <w:szCs w:val="24"/>
        </w:rPr>
        <w:t xml:space="preserve"> is that </w:t>
      </w:r>
      <w:r w:rsidR="00C3354A">
        <w:rPr>
          <w:rFonts w:eastAsiaTheme="minorHAnsi"/>
          <w:szCs w:val="24"/>
        </w:rPr>
        <w:t>before data</w:t>
      </w:r>
      <w:r w:rsidR="00313F50">
        <w:rPr>
          <w:rFonts w:eastAsiaTheme="minorHAnsi"/>
          <w:szCs w:val="24"/>
        </w:rPr>
        <w:t xml:space="preserve"> packets are</w:t>
      </w:r>
      <w:r w:rsidR="00C3354A">
        <w:rPr>
          <w:rFonts w:eastAsiaTheme="minorHAnsi"/>
          <w:szCs w:val="24"/>
        </w:rPr>
        <w:t xml:space="preserve"> sent</w:t>
      </w:r>
      <w:r w:rsidR="00DD007B">
        <w:rPr>
          <w:rFonts w:eastAsiaTheme="minorHAnsi"/>
          <w:szCs w:val="24"/>
        </w:rPr>
        <w:t xml:space="preserve"> out to FlightGear</w:t>
      </w:r>
      <w:r w:rsidR="00C3354A">
        <w:rPr>
          <w:rFonts w:eastAsiaTheme="minorHAnsi"/>
          <w:szCs w:val="24"/>
        </w:rPr>
        <w:t xml:space="preserve">, </w:t>
      </w:r>
      <w:r w:rsidR="00313F50">
        <w:rPr>
          <w:rFonts w:eastAsiaTheme="minorHAnsi"/>
          <w:szCs w:val="24"/>
        </w:rPr>
        <w:t xml:space="preserve">the literal order of the bytes need to be converted from least significant </w:t>
      </w:r>
      <w:r w:rsidR="00DD007B">
        <w:rPr>
          <w:rFonts w:eastAsiaTheme="minorHAnsi"/>
          <w:szCs w:val="24"/>
        </w:rPr>
        <w:t>byte first (little endian)</w:t>
      </w:r>
      <w:r w:rsidR="00313F50">
        <w:rPr>
          <w:rFonts w:eastAsiaTheme="minorHAnsi"/>
          <w:szCs w:val="24"/>
        </w:rPr>
        <w:t>, to most significant byte first</w:t>
      </w:r>
      <w:r w:rsidR="00DD007B">
        <w:rPr>
          <w:rFonts w:eastAsiaTheme="minorHAnsi"/>
          <w:szCs w:val="24"/>
        </w:rPr>
        <w:t xml:space="preserve"> (big endian)</w:t>
      </w:r>
      <w:r w:rsidR="00313F50">
        <w:rPr>
          <w:rFonts w:eastAsiaTheme="minorHAnsi"/>
          <w:szCs w:val="24"/>
        </w:rPr>
        <w:t xml:space="preserve"> [7]. </w:t>
      </w:r>
      <w:r w:rsidRPr="00B55BD9">
        <w:rPr>
          <w:rFonts w:eastAsiaTheme="minorHAnsi"/>
          <w:szCs w:val="24"/>
        </w:rPr>
        <w:t xml:space="preserve"> </w:t>
      </w:r>
    </w:p>
    <w:p w14:paraId="640F4325" w14:textId="0F05512E" w:rsidR="0083399B" w:rsidRDefault="00251273" w:rsidP="005A44FD">
      <w:pPr>
        <w:pStyle w:val="Heading1"/>
      </w:pPr>
      <w:bookmarkStart w:id="120" w:name="_Toc496074964"/>
      <w:bookmarkStart w:id="121" w:name="_Toc496075138"/>
      <w:bookmarkStart w:id="122" w:name="_Toc496075296"/>
      <w:bookmarkStart w:id="123" w:name="_Toc496075361"/>
      <w:bookmarkStart w:id="124" w:name="_Toc496080605"/>
      <w:bookmarkStart w:id="125" w:name="_Toc497120308"/>
      <w:bookmarkStart w:id="126" w:name="_Toc503248605"/>
      <w:bookmarkStart w:id="127" w:name="_Toc504131180"/>
      <w:bookmarkStart w:id="128" w:name="_Toc504131382"/>
      <w:bookmarkStart w:id="129" w:name="_Toc504131537"/>
      <w:bookmarkStart w:id="130" w:name="_Toc55692443"/>
      <w:r w:rsidRPr="003F5979">
        <w:t>III.  Methodology</w:t>
      </w:r>
      <w:bookmarkEnd w:id="120"/>
      <w:bookmarkEnd w:id="121"/>
      <w:bookmarkEnd w:id="122"/>
      <w:bookmarkEnd w:id="123"/>
      <w:bookmarkEnd w:id="124"/>
      <w:bookmarkEnd w:id="125"/>
      <w:bookmarkEnd w:id="126"/>
      <w:bookmarkEnd w:id="127"/>
      <w:bookmarkEnd w:id="128"/>
      <w:bookmarkEnd w:id="129"/>
      <w:bookmarkEnd w:id="130"/>
      <w:r w:rsidR="0083399B">
        <w:t xml:space="preserve"> </w:t>
      </w:r>
    </w:p>
    <w:p w14:paraId="5A08015D" w14:textId="48842271" w:rsidR="004F2A34" w:rsidRPr="004F2A34" w:rsidRDefault="004F2A34" w:rsidP="00694342">
      <w:pPr>
        <w:ind w:firstLine="720"/>
      </w:pPr>
      <w:r>
        <w:t xml:space="preserve">This chapter will discuss the research methods used in this thesis, including what has been accomplished and how it has been accomplished. </w:t>
      </w:r>
      <w:r w:rsidR="00387124">
        <w:t xml:space="preserve">We will describe </w:t>
      </w:r>
      <w:r>
        <w:t>the process of building the desired FDM</w:t>
      </w:r>
      <w:r w:rsidR="005F64D0">
        <w:t xml:space="preserve"> with SPECS</w:t>
      </w:r>
      <w:r>
        <w:t xml:space="preserve">, and how we certified that it does work as expected – along with the experiment comparing the performance of the built FDM to an OOP counterpart. </w:t>
      </w:r>
    </w:p>
    <w:p w14:paraId="45466F3C" w14:textId="13D1C5B7" w:rsidR="00B01F9D" w:rsidRDefault="006637C5" w:rsidP="006637C5">
      <w:pPr>
        <w:pStyle w:val="Heading2"/>
        <w:spacing w:before="0"/>
      </w:pPr>
      <w:bookmarkStart w:id="131" w:name="_Toc55692444"/>
      <w:r>
        <w:t>3</w:t>
      </w:r>
      <w:r w:rsidR="005A44FD">
        <w:t>.1</w:t>
      </w:r>
      <w:r>
        <w:t xml:space="preserve"> Building the FDM</w:t>
      </w:r>
      <w:bookmarkEnd w:id="131"/>
    </w:p>
    <w:p w14:paraId="719ACBA1" w14:textId="41DB16E6" w:rsidR="00EE3718" w:rsidRPr="00EE3718" w:rsidRDefault="00EE3718" w:rsidP="00494E00">
      <w:pPr>
        <w:pStyle w:val="Heading3"/>
        <w:jc w:val="left"/>
      </w:pPr>
      <w:r>
        <w:t>3.1.1 O</w:t>
      </w:r>
      <w:r w:rsidR="00FA5915">
        <w:t>verall</w:t>
      </w:r>
      <w:r w:rsidR="005438DD">
        <w:t xml:space="preserve"> (high level approach</w:t>
      </w:r>
      <w:r w:rsidR="001931E1">
        <w:t xml:space="preserve"> to the build</w:t>
      </w:r>
      <w:r w:rsidR="005438DD">
        <w:t>)</w:t>
      </w:r>
    </w:p>
    <w:p w14:paraId="69438DBE" w14:textId="3B1BE280" w:rsidR="008120EE" w:rsidRDefault="008120EE" w:rsidP="004C414D">
      <w:pPr>
        <w:ind w:firstLine="720"/>
      </w:pPr>
      <w:r>
        <w:t>The approach to building the Rust based, ECS patterned, 3D FDM</w:t>
      </w:r>
      <w:r w:rsidR="004C414D">
        <w:t xml:space="preserve"> began</w:t>
      </w:r>
      <w:r>
        <w:t xml:space="preserve"> with an </w:t>
      </w:r>
      <w:r w:rsidR="004C414D">
        <w:t xml:space="preserve">acquiring an </w:t>
      </w:r>
      <w:r>
        <w:t xml:space="preserve">understanding of basic flight physics and the </w:t>
      </w:r>
      <w:r w:rsidR="004C414D">
        <w:t xml:space="preserve">Rust programming language. With those basics understood, the first goal was to build a 2D version because </w:t>
      </w:r>
      <w:r w:rsidR="003E470F">
        <w:t>it is inherently less complicated because the</w:t>
      </w:r>
      <w:r w:rsidR="004C414D">
        <w:t xml:space="preserve"> p</w:t>
      </w:r>
      <w:r w:rsidR="003E470F">
        <w:t>hysics is simpler</w:t>
      </w:r>
      <w:r w:rsidR="004C414D">
        <w:t>. The textbook</w:t>
      </w:r>
      <w:r w:rsidR="00FF1EDE">
        <w:t>,</w:t>
      </w:r>
      <w:r w:rsidR="00FF1EDE" w:rsidRPr="00FF1EDE">
        <w:rPr>
          <w:i/>
        </w:rPr>
        <w:t xml:space="preserve"> </w:t>
      </w:r>
      <w:r w:rsidR="00FF1EDE" w:rsidRPr="002F7602">
        <w:rPr>
          <w:i/>
        </w:rPr>
        <w:t>Physics for Game Programmers</w:t>
      </w:r>
      <w:r w:rsidR="00FF1EDE">
        <w:rPr>
          <w:i/>
        </w:rPr>
        <w:t>,</w:t>
      </w:r>
      <w:r w:rsidR="004C414D">
        <w:t xml:space="preserve"> by Grant Palmer </w:t>
      </w:r>
      <w:r w:rsidR="00820009">
        <w:t xml:space="preserve">was used to base our 2D FDM on. The textbook </w:t>
      </w:r>
      <w:r w:rsidR="004C414D">
        <w:t>provided the C code for his 2D FDM. This FDM was then ported from C into R</w:t>
      </w:r>
      <w:r w:rsidR="0080755D">
        <w:t>ust</w:t>
      </w:r>
      <w:r w:rsidR="004C414D">
        <w:t>. From here, the 2D FDM was restructured into an ECS design</w:t>
      </w:r>
      <w:r w:rsidR="00696819">
        <w:t xml:space="preserve"> using the SPECS Rust crate</w:t>
      </w:r>
      <w:r w:rsidR="00760A89">
        <w:t xml:space="preserve">, which made </w:t>
      </w:r>
      <w:r w:rsidR="003E3A30">
        <w:t xml:space="preserve">this process </w:t>
      </w:r>
      <w:r w:rsidR="00760A89">
        <w:t xml:space="preserve">straightforward. </w:t>
      </w:r>
      <w:r w:rsidR="004C414D">
        <w:t xml:space="preserve">The building of this 2D FDM was essentially a </w:t>
      </w:r>
      <w:r w:rsidR="004C414D">
        <w:lastRenderedPageBreak/>
        <w:t xml:space="preserve">stepping stone to reach the goal of creating the 3D version. We mention this </w:t>
      </w:r>
      <w:r w:rsidR="00820009">
        <w:t xml:space="preserve">progress, or </w:t>
      </w:r>
      <w:r w:rsidR="004C414D">
        <w:t>stepping stone</w:t>
      </w:r>
      <w:r w:rsidR="00820009">
        <w:t xml:space="preserve">, </w:t>
      </w:r>
      <w:r w:rsidR="004C414D">
        <w:t>because</w:t>
      </w:r>
      <w:r w:rsidR="00820009">
        <w:t xml:space="preserve"> the knowledge gained up to this point was </w:t>
      </w:r>
      <w:r w:rsidR="005A2556">
        <w:t>indispensable</w:t>
      </w:r>
      <w:r w:rsidR="004C414D">
        <w:t xml:space="preserve"> for th</w:t>
      </w:r>
      <w:r w:rsidR="005A2556">
        <w:t>e main goal in terms of practicing physics, ECS, and Rust.</w:t>
      </w:r>
    </w:p>
    <w:p w14:paraId="30191A5E" w14:textId="58000031" w:rsidR="002C13EF" w:rsidRDefault="00696819" w:rsidP="002C13EF">
      <w:pPr>
        <w:ind w:firstLine="720"/>
      </w:pPr>
      <w:r>
        <w:t xml:space="preserve">The 3D FDM </w:t>
      </w:r>
      <w:r w:rsidR="00485081">
        <w:t>is based on the works by David Bourg and his textbook,</w:t>
      </w:r>
      <w:r w:rsidR="00485081" w:rsidRPr="00485081">
        <w:t xml:space="preserve"> </w:t>
      </w:r>
      <w:r w:rsidR="00485081" w:rsidRPr="002F7602">
        <w:rPr>
          <w:i/>
        </w:rPr>
        <w:t xml:space="preserve">Physics for Game </w:t>
      </w:r>
      <w:r w:rsidR="00485081">
        <w:rPr>
          <w:i/>
        </w:rPr>
        <w:t>Developers,</w:t>
      </w:r>
      <w:r w:rsidR="00485081">
        <w:t xml:space="preserve"> which outlines a 3D</w:t>
      </w:r>
      <w:r>
        <w:t xml:space="preserve"> FDM</w:t>
      </w:r>
      <w:r w:rsidR="00485081">
        <w:t xml:space="preserve"> in C++</w:t>
      </w:r>
      <w:r w:rsidR="00E66CB5">
        <w:t xml:space="preserve"> with an OOP design. </w:t>
      </w:r>
      <w:r w:rsidR="002C13EF">
        <w:t xml:space="preserve">Similar to before, this C++ FDM from Bourg was ported into Rust. From here, it was converted into an ECS design with the help of the SPECS crate. </w:t>
      </w:r>
      <w:r w:rsidR="00B01F9D">
        <w:t>Ideally, one would begin programming their software from the ground up as an ECS.</w:t>
      </w:r>
      <w:r w:rsidR="002C13EF">
        <w:t xml:space="preserve"> But, knowing we would need the OOP version in Rust regardless for the upcoming experiment it needed to be written regardless. Al</w:t>
      </w:r>
      <w:r w:rsidR="004E5822">
        <w:t>so, it made more sense to convert the code directly from C++ to Rust in the same OOP design before it would be broken up into the ECS.</w:t>
      </w:r>
    </w:p>
    <w:p w14:paraId="13142ECC" w14:textId="34D46F14" w:rsidR="002B17C3" w:rsidRDefault="002B17C3" w:rsidP="002C13EF">
      <w:pPr>
        <w:ind w:firstLine="720"/>
      </w:pPr>
      <w:r>
        <w:t>Bourg</w:t>
      </w:r>
      <w:r w:rsidR="00D348F9">
        <w:t xml:space="preserve"> defines a series of classes in C++ that are used to represent a custom vector, quaternion, and matrix. These classes were not originally planned to be used because in Rust the crate called nalgebra defines those structures</w:t>
      </w:r>
      <w:r w:rsidR="001330CC">
        <w:t>, and we did not want to remake the wheel</w:t>
      </w:r>
      <w:r w:rsidR="00A538E9">
        <w:t xml:space="preserve"> if we did not need to</w:t>
      </w:r>
      <w:r w:rsidR="00D348F9">
        <w:t>. However, nalgebra did not work out in the end a</w:t>
      </w:r>
      <w:r w:rsidR="00E853E0">
        <w:t>s the inner workings of the nalgebra did not stay true to the model created by Bourg</w:t>
      </w:r>
      <w:r w:rsidR="00D348F9">
        <w:t xml:space="preserve">. </w:t>
      </w:r>
      <w:r w:rsidR="001330CC">
        <w:t xml:space="preserve">So, the custom classes defined by Bourg were reinterpreted in Rust and used in our FDM. </w:t>
      </w:r>
      <w:r w:rsidR="00774FA1">
        <w:t xml:space="preserve">In code, the module containing the custom structures is imported. </w:t>
      </w:r>
    </w:p>
    <w:p w14:paraId="1E016D5E" w14:textId="073411E1" w:rsidR="004A62AA" w:rsidRDefault="00217CC0" w:rsidP="000D1F67">
      <w:pPr>
        <w:ind w:firstLine="720"/>
      </w:pPr>
      <w:r>
        <w:t>I</w:t>
      </w:r>
      <w:r w:rsidR="004A62AA">
        <w:t>n regard to writing the FDM</w:t>
      </w:r>
      <w:r w:rsidR="00E473CC">
        <w:t xml:space="preserve"> code</w:t>
      </w:r>
      <w:r>
        <w:t xml:space="preserve">, there were </w:t>
      </w:r>
      <w:r w:rsidR="00B01F9D">
        <w:t xml:space="preserve">very limited resources available describing the process of writing code as an ECS, especially in Rust. The resources used in this thesis boil down to YouTube videos sponsored by Unity, a high-profile proponent of the ECS architecture, and </w:t>
      </w:r>
      <w:r w:rsidR="00B01F9D" w:rsidRPr="0094619D">
        <w:rPr>
          <w:i/>
        </w:rPr>
        <w:t>The Specs Book</w:t>
      </w:r>
      <w:r w:rsidR="00B01F9D">
        <w:t xml:space="preserve">, which is the official documentation on the SPECS framework for Rust. </w:t>
      </w:r>
      <w:r w:rsidR="004A62AA">
        <w:t xml:space="preserve">There </w:t>
      </w:r>
      <w:r w:rsidR="00FE0ADD">
        <w:t>were</w:t>
      </w:r>
      <w:r w:rsidR="004A62AA">
        <w:t xml:space="preserve"> many more </w:t>
      </w:r>
      <w:r w:rsidR="00BF7779">
        <w:t>options to reference</w:t>
      </w:r>
      <w:r w:rsidR="004A62AA">
        <w:t xml:space="preserve"> for writing Rust </w:t>
      </w:r>
      <w:r w:rsidR="004A62AA">
        <w:lastRenderedPageBreak/>
        <w:t xml:space="preserve">code. </w:t>
      </w:r>
      <w:r w:rsidR="00A8407D">
        <w:t>But t</w:t>
      </w:r>
      <w:r w:rsidR="004A62AA">
        <w:t>he</w:t>
      </w:r>
      <w:r w:rsidR="00A8407D">
        <w:t xml:space="preserve"> two</w:t>
      </w:r>
      <w:r w:rsidR="004A62AA">
        <w:t xml:space="preserve"> resource used most for writing Rust code in this thesis was the official Rust book, </w:t>
      </w:r>
      <w:r w:rsidR="004A62AA" w:rsidRPr="004A62AA">
        <w:rPr>
          <w:i/>
        </w:rPr>
        <w:t>The Rust Programming Language</w:t>
      </w:r>
      <w:r w:rsidR="00A8407D">
        <w:rPr>
          <w:i/>
        </w:rPr>
        <w:t xml:space="preserve">, </w:t>
      </w:r>
      <w:r w:rsidR="00A8407D">
        <w:t xml:space="preserve">and the official </w:t>
      </w:r>
      <w:r w:rsidR="008E7E65">
        <w:t xml:space="preserve">code collection </w:t>
      </w:r>
      <w:r w:rsidR="00A8407D">
        <w:t xml:space="preserve">called </w:t>
      </w:r>
      <w:r w:rsidR="00A8407D" w:rsidRPr="00113A5E">
        <w:rPr>
          <w:i/>
        </w:rPr>
        <w:t>Rust By Example</w:t>
      </w:r>
      <w:r w:rsidR="00113A5E" w:rsidRPr="00113A5E">
        <w:rPr>
          <w:i/>
        </w:rPr>
        <w:t xml:space="preserve">, </w:t>
      </w:r>
      <w:r w:rsidR="00113A5E">
        <w:t xml:space="preserve">which showcases </w:t>
      </w:r>
      <w:r w:rsidR="007C27DC">
        <w:t xml:space="preserve">executable </w:t>
      </w:r>
      <w:r w:rsidR="00113A5E">
        <w:t>code snippets.</w:t>
      </w:r>
    </w:p>
    <w:p w14:paraId="1321A544" w14:textId="78FCCF01" w:rsidR="00494E00" w:rsidRDefault="00494E00" w:rsidP="00494E00">
      <w:pPr>
        <w:pStyle w:val="Heading3"/>
        <w:jc w:val="left"/>
      </w:pPr>
      <w:r>
        <w:t xml:space="preserve">3.1.2 </w:t>
      </w:r>
      <w:r w:rsidR="00A67364">
        <w:t>SPECS</w:t>
      </w:r>
      <w:r w:rsidR="00273475">
        <w:t xml:space="preserve"> (</w:t>
      </w:r>
      <w:r w:rsidR="005438DD">
        <w:t>how specs was used, program organization explanation)</w:t>
      </w:r>
    </w:p>
    <w:p w14:paraId="108E9B2A" w14:textId="1ECDE33F" w:rsidR="007B7827" w:rsidRDefault="00FA5915" w:rsidP="00FA5915">
      <w:r>
        <w:tab/>
      </w:r>
      <w:r w:rsidR="00A824BD">
        <w:t>The Rust crate SPECS</w:t>
      </w:r>
      <w:r w:rsidR="00D964E8">
        <w:t xml:space="preserve"> was an invaluable framework to implement t</w:t>
      </w:r>
      <w:r w:rsidR="00A824BD">
        <w:t>he FDM as an ECS design.</w:t>
      </w:r>
      <w:r w:rsidR="00405FA3">
        <w:t xml:space="preserve"> Since examples and resources were limited, </w:t>
      </w:r>
      <w:r w:rsidR="00405FA3" w:rsidRPr="00E631A9">
        <w:rPr>
          <w:i/>
        </w:rPr>
        <w:t>The Specs Book</w:t>
      </w:r>
      <w:r w:rsidR="007B7827">
        <w:t xml:space="preserve"> was the main resource used</w:t>
      </w:r>
      <w:r w:rsidR="00405FA3">
        <w:t>, which provided just enough substance to get started.</w:t>
      </w:r>
    </w:p>
    <w:p w14:paraId="617E31D4" w14:textId="4B404B48" w:rsidR="007B7827" w:rsidRDefault="00FB0AAB" w:rsidP="007B7827">
      <w:pPr>
        <w:pStyle w:val="Heading4"/>
        <w:jc w:val="left"/>
      </w:pPr>
      <w:r>
        <w:t>3.1.2.1</w:t>
      </w:r>
      <w:r w:rsidR="007B7827">
        <w:t xml:space="preserve"> Set Up</w:t>
      </w:r>
    </w:p>
    <w:p w14:paraId="53356482" w14:textId="0235B456" w:rsidR="00826436" w:rsidRDefault="007B7827" w:rsidP="007B7827">
      <w:r>
        <w:tab/>
      </w:r>
      <w:r w:rsidR="006F44D7">
        <w:t>SPECS</w:t>
      </w:r>
      <w:r w:rsidR="00800EC0">
        <w:t xml:space="preserve"> </w:t>
      </w:r>
      <w:r w:rsidR="00D90E99">
        <w:t>laid</w:t>
      </w:r>
      <w:r w:rsidR="006F44D7">
        <w:t xml:space="preserve"> the framework to create, no surprise, Entities, Components, and Systems. C</w:t>
      </w:r>
      <w:r w:rsidR="00800EC0">
        <w:t xml:space="preserve">omponents were </w:t>
      </w:r>
      <w:r w:rsidR="006F44D7">
        <w:t xml:space="preserve">created similarly to how a regular Rust struct is created, but it </w:t>
      </w:r>
      <w:r w:rsidR="00800EC0">
        <w:t>was</w:t>
      </w:r>
      <w:r w:rsidR="006F44D7">
        <w:t xml:space="preserve"> specified that it </w:t>
      </w:r>
      <w:r w:rsidR="00CC4BFD">
        <w:t>is implemented</w:t>
      </w:r>
      <w:r w:rsidR="006F44D7">
        <w:t xml:space="preserve"> as a Component using </w:t>
      </w:r>
      <w:r w:rsidR="00E62BBA">
        <w:t xml:space="preserve">a </w:t>
      </w:r>
      <w:r w:rsidR="006F44D7">
        <w:t xml:space="preserve">vector </w:t>
      </w:r>
      <w:r w:rsidR="00E62BBA">
        <w:t xml:space="preserve">as </w:t>
      </w:r>
      <w:r w:rsidR="006F44D7">
        <w:t xml:space="preserve">storage. </w:t>
      </w:r>
      <w:r w:rsidR="002D5E6A">
        <w:t>Since Entities have Components, when an E</w:t>
      </w:r>
      <w:r w:rsidR="00800EC0">
        <w:t>ntity was</w:t>
      </w:r>
      <w:r w:rsidR="002D5E6A">
        <w:t xml:space="preserve"> made, it must be specified what Components it will have and what those </w:t>
      </w:r>
      <w:r w:rsidR="00AF7E42">
        <w:t xml:space="preserve">starting </w:t>
      </w:r>
      <w:r w:rsidR="002D5E6A">
        <w:t xml:space="preserve">values are. </w:t>
      </w:r>
      <w:r w:rsidR="005F7F79">
        <w:t>From here, we need</w:t>
      </w:r>
      <w:r w:rsidR="00800EC0">
        <w:t>ed</w:t>
      </w:r>
      <w:r w:rsidR="005F7F79">
        <w:t xml:space="preserve"> Systems to act on the Entities. S</w:t>
      </w:r>
      <w:r w:rsidR="00800EC0">
        <w:t xml:space="preserve">ystems were </w:t>
      </w:r>
      <w:r w:rsidR="005F7F79">
        <w:t xml:space="preserve">created similarly to functions, but </w:t>
      </w:r>
      <w:r w:rsidR="00800EC0">
        <w:t>when created, it was</w:t>
      </w:r>
      <w:r w:rsidR="005F7F79">
        <w:t xml:space="preserve"> </w:t>
      </w:r>
      <w:r w:rsidR="00800EC0">
        <w:t>specified</w:t>
      </w:r>
      <w:r w:rsidR="005F7F79">
        <w:t xml:space="preserve"> what Components the S</w:t>
      </w:r>
      <w:r w:rsidR="00800EC0">
        <w:t>ystem needed</w:t>
      </w:r>
      <w:r w:rsidR="005F7F79">
        <w:t xml:space="preserve"> access to</w:t>
      </w:r>
      <w:r w:rsidR="00F45940">
        <w:t xml:space="preserve">. Also, the Components specified are given either WriteStorage </w:t>
      </w:r>
      <w:r w:rsidR="008A4B01">
        <w:t xml:space="preserve">access </w:t>
      </w:r>
      <w:r w:rsidR="00F45940">
        <w:t>or ReadStorage</w:t>
      </w:r>
      <w:r w:rsidR="008A4B01">
        <w:t xml:space="preserve"> access</w:t>
      </w:r>
      <w:r w:rsidR="00F45940">
        <w:t>, meaning they can be mutated or not, respectively.</w:t>
      </w:r>
      <w:r w:rsidR="00EB73CC">
        <w:t xml:space="preserve"> </w:t>
      </w:r>
      <w:r w:rsidR="00EA619E">
        <w:t>This specification of Components for the S</w:t>
      </w:r>
      <w:r w:rsidR="00800EC0">
        <w:t>ystem</w:t>
      </w:r>
      <w:r w:rsidR="00371137">
        <w:t xml:space="preserve"> also</w:t>
      </w:r>
      <w:r w:rsidR="00800EC0">
        <w:t xml:space="preserve"> </w:t>
      </w:r>
      <w:r w:rsidR="00EA619E">
        <w:t>determine</w:t>
      </w:r>
      <w:r w:rsidR="008E19B4">
        <w:t>d</w:t>
      </w:r>
      <w:r w:rsidR="00EA619E">
        <w:t xml:space="preserve"> what Entities the S</w:t>
      </w:r>
      <w:r w:rsidR="00800EC0">
        <w:t xml:space="preserve">ystem would </w:t>
      </w:r>
      <w:r w:rsidR="00EA619E">
        <w:t>work on. If an E</w:t>
      </w:r>
      <w:r w:rsidR="00800EC0">
        <w:t>ntity had</w:t>
      </w:r>
      <w:r w:rsidR="00EA619E">
        <w:t xml:space="preserve"> all the Components also specified in a particular System, that S</w:t>
      </w:r>
      <w:r w:rsidR="00800EC0">
        <w:t>ystem would</w:t>
      </w:r>
      <w:r w:rsidR="00EA619E">
        <w:t xml:space="preserve"> work on </w:t>
      </w:r>
      <w:r w:rsidR="00180632">
        <w:t xml:space="preserve">that Entity. </w:t>
      </w:r>
    </w:p>
    <w:p w14:paraId="2CAFFF6E" w14:textId="209C7660" w:rsidR="00B87369" w:rsidRDefault="00826436" w:rsidP="000B6136">
      <w:pPr>
        <w:ind w:firstLine="720"/>
      </w:pPr>
      <w:r>
        <w:t>W</w:t>
      </w:r>
      <w:r w:rsidR="00800EC0">
        <w:t>ith all that said,</w:t>
      </w:r>
      <w:r>
        <w:t xml:space="preserve"> </w:t>
      </w:r>
      <w:r w:rsidR="00373FC8">
        <w:t>in the main, the simulation</w:t>
      </w:r>
      <w:r w:rsidR="00800EC0">
        <w:t xml:space="preserve"> world was</w:t>
      </w:r>
      <w:r>
        <w:t xml:space="preserve"> created. T</w:t>
      </w:r>
      <w:r w:rsidR="00800EC0">
        <w:t xml:space="preserve">he components were </w:t>
      </w:r>
      <w:r>
        <w:t>registered in the world. A</w:t>
      </w:r>
      <w:r w:rsidR="00800EC0">
        <w:t xml:space="preserve"> dispatcher was</w:t>
      </w:r>
      <w:r>
        <w:t xml:space="preserve"> created to manage the parallelization of the Systems</w:t>
      </w:r>
      <w:r w:rsidR="00D007E5">
        <w:t>. The dispatcher</w:t>
      </w:r>
      <w:r>
        <w:t xml:space="preserve"> can be told to have a System depend on other Systems (i.e. a </w:t>
      </w:r>
      <w:r>
        <w:lastRenderedPageBreak/>
        <w:t>system must finish before another system</w:t>
      </w:r>
      <w:r w:rsidR="000657D5">
        <w:t xml:space="preserve"> begins</w:t>
      </w:r>
      <w:r>
        <w:t>)</w:t>
      </w:r>
      <w:r w:rsidR="00800EC0">
        <w:t>. Then, the Entities were built</w:t>
      </w:r>
      <w:r w:rsidR="00D90E99">
        <w:t xml:space="preserve"> with some predetermined starting values as needed</w:t>
      </w:r>
      <w:r w:rsidR="00800EC0">
        <w:t>. Finally,</w:t>
      </w:r>
      <w:r w:rsidR="00315B6D">
        <w:t xml:space="preserve"> the main simulation</w:t>
      </w:r>
      <w:r w:rsidR="00800EC0">
        <w:t xml:space="preserve"> loop was </w:t>
      </w:r>
      <w:r w:rsidR="005408DD">
        <w:t>made to run the world at a predetermined</w:t>
      </w:r>
      <w:r w:rsidR="00800EC0">
        <w:t xml:space="preserve"> frame rate</w:t>
      </w:r>
      <w:r w:rsidR="003D629C">
        <w:t xml:space="preserve">, </w:t>
      </w:r>
      <w:r w:rsidR="00542C69">
        <w:t>and the program</w:t>
      </w:r>
      <w:r w:rsidR="005408DD">
        <w:t xml:space="preserve"> sleep</w:t>
      </w:r>
      <w:r w:rsidR="00542C69">
        <w:t>s</w:t>
      </w:r>
      <w:r w:rsidR="005408DD">
        <w:t xml:space="preserve"> </w:t>
      </w:r>
      <w:r w:rsidR="00542C69">
        <w:t>if there is</w:t>
      </w:r>
      <w:r w:rsidR="003D629C">
        <w:t xml:space="preserve"> extra time after computing that frame of the simulation. </w:t>
      </w:r>
      <w:r w:rsidR="00800EC0">
        <w:t xml:space="preserve"> </w:t>
      </w:r>
    </w:p>
    <w:p w14:paraId="1C9C9221" w14:textId="26AA4532" w:rsidR="00371137" w:rsidRDefault="00371137" w:rsidP="000733E6">
      <w:pPr>
        <w:ind w:firstLine="720"/>
      </w:pPr>
      <w:r>
        <w:t>To ensure numerical stability</w:t>
      </w:r>
      <w:r>
        <w:t>, the time step chosen for the simulation loop in</w:t>
      </w:r>
      <w:r w:rsidR="008D5A69">
        <w:t>side the main of</w:t>
      </w:r>
      <w:r>
        <w:t xml:space="preserve"> the</w:t>
      </w:r>
      <w:r w:rsidR="008D5A69">
        <w:t xml:space="preserve"> FDM</w:t>
      </w:r>
      <w:r>
        <w:t xml:space="preserve"> is 33 milliseconds. This means that the simulation steps through 33 milliseconds of time from frame to frame. This equals 30 frames per second</w:t>
      </w:r>
      <w:r w:rsidR="000733E6">
        <w:t xml:space="preserve">. </w:t>
      </w:r>
      <w:r>
        <w:t xml:space="preserve">With this time step, the simulation is stable. </w:t>
      </w:r>
      <w:r w:rsidR="000733E6">
        <w:t xml:space="preserve">This </w:t>
      </w:r>
      <w:r>
        <w:t>simulation loop strategy is that of making frames per second dependent on a constant game speed (33 ms) [28]. This basically means we have a fixed change in time from tick to tick. This strategy was chosen for simplicity sake. This strategy works because we know that the actual integration of the equations of motion</w:t>
      </w:r>
      <w:r w:rsidR="00D056F1">
        <w:t xml:space="preserve"> reliably</w:t>
      </w:r>
      <w:r>
        <w:t xml:space="preserve"> takes less time </w:t>
      </w:r>
      <w:r w:rsidR="00D056F1">
        <w:t>than to update than the chosen time step</w:t>
      </w:r>
      <w:r>
        <w:t>, and so the simulation will be able to keep up</w:t>
      </w:r>
      <w:r w:rsidR="001A6271">
        <w:t>, and maintain a smooth frame rate</w:t>
      </w:r>
      <w:r>
        <w:t xml:space="preserve"> [27]. This strategy might normally be an issue f</w:t>
      </w:r>
      <w:r w:rsidR="00C12862">
        <w:t>or slow computers, but the FDM</w:t>
      </w:r>
      <w:bookmarkStart w:id="132" w:name="_GoBack"/>
      <w:bookmarkEnd w:id="132"/>
      <w:r>
        <w:t xml:space="preserve"> is not demanding on hardware. The downside is that for fast computers, we leave some frames per second on the table because we have a fixed time step [28].</w:t>
      </w:r>
      <w:r w:rsidR="000733E6">
        <w:t xml:space="preserve"> To make the frame rate or time step easy to modify in code, there is a global variable called FRAME_RATE which may be modified. There is also a global variable representing time step which is DT (Delta Time). The DT </w:t>
      </w:r>
      <w:r w:rsidR="00943472">
        <w:t>depends on</w:t>
      </w:r>
      <w:r w:rsidR="000733E6">
        <w:t xml:space="preserve"> the FRAME_RATE value to be calculated (DT = 1.0 / FRAME_RATE).</w:t>
      </w:r>
    </w:p>
    <w:p w14:paraId="2DB98747" w14:textId="6351F1EB" w:rsidR="000733E6" w:rsidRDefault="000733E6" w:rsidP="000B6136">
      <w:pPr>
        <w:ind w:firstLine="720"/>
      </w:pPr>
    </w:p>
    <w:p w14:paraId="59BAB91C" w14:textId="2EE7A6FB" w:rsidR="000733E6" w:rsidRDefault="000733E6" w:rsidP="000B6136">
      <w:pPr>
        <w:ind w:firstLine="720"/>
      </w:pPr>
    </w:p>
    <w:p w14:paraId="07FDA495" w14:textId="77777777" w:rsidR="000733E6" w:rsidRDefault="000733E6" w:rsidP="000B6136">
      <w:pPr>
        <w:ind w:firstLine="720"/>
      </w:pPr>
    </w:p>
    <w:p w14:paraId="41AD41B2" w14:textId="64382680" w:rsidR="005E1414" w:rsidRDefault="00FB0AAB" w:rsidP="005E1414">
      <w:pPr>
        <w:pStyle w:val="Heading4"/>
        <w:jc w:val="left"/>
      </w:pPr>
      <w:r>
        <w:lastRenderedPageBreak/>
        <w:t>3.1.2.2</w:t>
      </w:r>
      <w:r w:rsidR="00963920">
        <w:t xml:space="preserve"> </w:t>
      </w:r>
      <w:r w:rsidR="005E1414">
        <w:t>Components</w:t>
      </w:r>
    </w:p>
    <w:p w14:paraId="53CF8473" w14:textId="3BAB180B" w:rsidR="005E1414" w:rsidRPr="005E1414" w:rsidRDefault="009005B9" w:rsidP="005E1414">
      <w:pPr>
        <w:ind w:firstLine="720"/>
      </w:pPr>
      <w:r>
        <w:t>Components contain</w:t>
      </w:r>
      <w:r w:rsidR="005E1414">
        <w:t xml:space="preserve"> the data variables to be accessed by a S</w:t>
      </w:r>
      <w:r>
        <w:t>ystem</w:t>
      </w:r>
      <w:r w:rsidR="00B378E7">
        <w:t>, if required</w:t>
      </w:r>
      <w:r>
        <w:t xml:space="preserve">. </w:t>
      </w:r>
      <w:r w:rsidR="00B378E7">
        <w:t xml:space="preserve">The three Components we have created are: </w:t>
      </w:r>
      <w:r w:rsidR="005E1414">
        <w:t>KeyboardState, RigidBody, and FGNetFDM.</w:t>
      </w:r>
    </w:p>
    <w:p w14:paraId="107B73D1" w14:textId="0A6D2BEE" w:rsidR="005E1414" w:rsidRDefault="00FB0AAB" w:rsidP="005E1414">
      <w:pPr>
        <w:pStyle w:val="Heading5"/>
        <w:jc w:val="left"/>
        <w:rPr>
          <w:b/>
        </w:rPr>
      </w:pPr>
      <w:r>
        <w:rPr>
          <w:b/>
        </w:rPr>
        <w:t>3.1.2.2</w:t>
      </w:r>
      <w:r w:rsidR="005E1414" w:rsidRPr="005E1414">
        <w:rPr>
          <w:b/>
        </w:rPr>
        <w:t>.1 KeyboardS</w:t>
      </w:r>
      <w:r w:rsidR="00A824BD">
        <w:rPr>
          <w:b/>
        </w:rPr>
        <w:t>tate</w:t>
      </w:r>
    </w:p>
    <w:p w14:paraId="1836022C" w14:textId="77777777" w:rsidR="00EE7A3C" w:rsidRDefault="005E1414" w:rsidP="00494E00">
      <w:r>
        <w:tab/>
        <w:t>The KeyoardState Component holds the boolean variables that correspond to the action that will take place in the simulation when a specified key is pressed on the keyboard.</w:t>
      </w:r>
      <w:r w:rsidR="00CB6C8A">
        <w:t xml:space="preserve"> </w:t>
      </w:r>
    </w:p>
    <w:p w14:paraId="2DD81C08" w14:textId="1355F693" w:rsidR="00A1778D" w:rsidRDefault="00CB6C8A" w:rsidP="00494E00">
      <w:r>
        <w:t>(something like refer to this piece of code to see the specific data</w:t>
      </w:r>
      <w:r w:rsidR="00EE7A3C">
        <w:t xml:space="preserve"> to show the reader what the data actually is?</w:t>
      </w:r>
    </w:p>
    <w:p w14:paraId="438E78B5" w14:textId="72C5B4A9" w:rsidR="00A1778D" w:rsidRPr="00A1778D" w:rsidRDefault="00FB0AAB" w:rsidP="00A1778D">
      <w:pPr>
        <w:pStyle w:val="Heading5"/>
        <w:jc w:val="left"/>
        <w:rPr>
          <w:b/>
        </w:rPr>
      </w:pPr>
      <w:r>
        <w:rPr>
          <w:b/>
        </w:rPr>
        <w:t>3.1.2.2</w:t>
      </w:r>
      <w:r w:rsidR="00A1778D">
        <w:rPr>
          <w:b/>
        </w:rPr>
        <w:t>.2</w:t>
      </w:r>
      <w:r w:rsidR="00A1778D" w:rsidRPr="005E1414">
        <w:rPr>
          <w:b/>
        </w:rPr>
        <w:t xml:space="preserve"> </w:t>
      </w:r>
      <w:r w:rsidR="00A1778D">
        <w:rPr>
          <w:b/>
        </w:rPr>
        <w:t>RigidBody</w:t>
      </w:r>
    </w:p>
    <w:p w14:paraId="57F72485" w14:textId="3040DDEC" w:rsidR="000068E9" w:rsidRDefault="000C6C00" w:rsidP="00A1778D">
      <w:pPr>
        <w:ind w:firstLine="720"/>
      </w:pPr>
      <w:r>
        <w:t>The RigidBody Component holds all of the data variables describing an airplane entity, which is a rigid body</w:t>
      </w:r>
      <w:r w:rsidR="00F12378">
        <w:t xml:space="preserve"> by definition. </w:t>
      </w:r>
    </w:p>
    <w:p w14:paraId="74F27788" w14:textId="5507165D" w:rsidR="00A1778D" w:rsidRPr="00A1778D" w:rsidRDefault="00A1778D" w:rsidP="00A1778D">
      <w:pPr>
        <w:pStyle w:val="Heading5"/>
        <w:jc w:val="left"/>
        <w:rPr>
          <w:b/>
        </w:rPr>
      </w:pPr>
      <w:r w:rsidRPr="005E1414">
        <w:rPr>
          <w:b/>
        </w:rPr>
        <w:t>3.1.2.1.</w:t>
      </w:r>
      <w:r>
        <w:rPr>
          <w:b/>
        </w:rPr>
        <w:t>3 FGNetFDM</w:t>
      </w:r>
    </w:p>
    <w:p w14:paraId="591248AF" w14:textId="14893604" w:rsidR="00E631A9" w:rsidRDefault="0014544A" w:rsidP="00494E00">
      <w:r>
        <w:tab/>
      </w:r>
      <w:r w:rsidR="00B87369">
        <w:t xml:space="preserve">The FGNetFDM Component contains all of the data necessary to be sent to FlightGear in the form of a packet. </w:t>
      </w:r>
      <w:r w:rsidR="00FF4D04">
        <w:t>The structure that FlightGear accepts is laid out in FlightGear’s GitH</w:t>
      </w:r>
      <w:r w:rsidR="00973DC9">
        <w:t xml:space="preserve">ub repository. The source code </w:t>
      </w:r>
      <w:r w:rsidR="006A03D5">
        <w:t>for the struct</w:t>
      </w:r>
      <w:r w:rsidR="00C5657F">
        <w:t>ure</w:t>
      </w:r>
      <w:r w:rsidR="006A03D5">
        <w:t xml:space="preserve"> </w:t>
      </w:r>
      <w:r w:rsidR="00973DC9">
        <w:t xml:space="preserve">is located in </w:t>
      </w:r>
      <w:r w:rsidR="00973DC9" w:rsidRPr="00FF4D04">
        <w:t>src/Network/net_fdm.hxx</w:t>
      </w:r>
      <w:r w:rsidR="00973DC9">
        <w:t>.</w:t>
      </w:r>
    </w:p>
    <w:p w14:paraId="5017301C" w14:textId="54D154D8" w:rsidR="00E631A9" w:rsidRDefault="00E631A9" w:rsidP="00E631A9">
      <w:pPr>
        <w:pStyle w:val="Heading4"/>
        <w:jc w:val="left"/>
      </w:pPr>
      <w:r>
        <w:t>3.1.2</w:t>
      </w:r>
      <w:r w:rsidR="00FB0AAB">
        <w:t>.3</w:t>
      </w:r>
      <w:r>
        <w:t xml:space="preserve"> Systems</w:t>
      </w:r>
    </w:p>
    <w:p w14:paraId="0681969F" w14:textId="02EC892C" w:rsidR="0030413D" w:rsidRPr="0030413D" w:rsidRDefault="00AF64D6" w:rsidP="00AF64D6">
      <w:pPr>
        <w:ind w:firstLine="720"/>
      </w:pPr>
      <w:r>
        <w:t>The</w:t>
      </w:r>
      <w:r w:rsidR="00B927FB">
        <w:t>re are</w:t>
      </w:r>
      <w:r>
        <w:t xml:space="preserve"> </w:t>
      </w:r>
      <w:r w:rsidR="0030413D">
        <w:t xml:space="preserve">three Systems </w:t>
      </w:r>
      <w:r>
        <w:t>required to</w:t>
      </w:r>
      <w:r w:rsidR="0030413D">
        <w:t xml:space="preserve"> manage all of the functionality</w:t>
      </w:r>
      <w:r w:rsidR="00B927FB">
        <w:t xml:space="preserve">: </w:t>
      </w:r>
      <w:r w:rsidR="0030413D">
        <w:t xml:space="preserve">FlightControl, EquationsOfMotion, and SendPacket. </w:t>
      </w:r>
      <w:r w:rsidR="009005B9">
        <w:t>Systems access specific Components that are needed for reading or writing to. ReadStorage is just read access to the Compoment data, and WriteStorage is reading and also writing over the Component data.</w:t>
      </w:r>
    </w:p>
    <w:p w14:paraId="3AE55B88" w14:textId="36F12DAB" w:rsidR="00E631A9" w:rsidRPr="00A1778D" w:rsidRDefault="00FB0AAB" w:rsidP="00E631A9">
      <w:pPr>
        <w:pStyle w:val="Heading5"/>
        <w:jc w:val="left"/>
        <w:rPr>
          <w:b/>
        </w:rPr>
      </w:pPr>
      <w:r>
        <w:rPr>
          <w:b/>
        </w:rPr>
        <w:lastRenderedPageBreak/>
        <w:t>3.1.2.3</w:t>
      </w:r>
      <w:r w:rsidR="00E631A9" w:rsidRPr="005E1414">
        <w:rPr>
          <w:b/>
        </w:rPr>
        <w:t>.</w:t>
      </w:r>
      <w:r w:rsidR="00E631A9">
        <w:rPr>
          <w:b/>
        </w:rPr>
        <w:t>1 FlightControl</w:t>
      </w:r>
    </w:p>
    <w:p w14:paraId="624845D9" w14:textId="77777777" w:rsidR="00277BFF" w:rsidRDefault="00D6039F" w:rsidP="00C7797A">
      <w:pPr>
        <w:ind w:firstLine="720"/>
      </w:pPr>
      <w:r>
        <w:t xml:space="preserve">This System ultimately handles getting the keypresses from the keyboard and then alters the KeyboardState Component data. </w:t>
      </w:r>
      <w:r w:rsidR="00F45940">
        <w:t>S</w:t>
      </w:r>
      <w:r w:rsidR="00882399">
        <w:t>o, it will be given WriteStorage access to KeyboardState.</w:t>
      </w:r>
      <w:r w:rsidR="00030668">
        <w:t xml:space="preserve"> </w:t>
      </w:r>
    </w:p>
    <w:p w14:paraId="66736803" w14:textId="6B3B7018" w:rsidR="00E631A9" w:rsidRPr="00E631A9" w:rsidRDefault="00D6039F" w:rsidP="00C7797A">
      <w:pPr>
        <w:ind w:firstLine="720"/>
      </w:pPr>
      <w:r>
        <w:t xml:space="preserve">To actually detect the keyboard keypresses, we implemented a Rust crate called Device Query, which is able to read the current state of the keys on the keyboard (i.e. key is being pressed or not). </w:t>
      </w:r>
      <w:r w:rsidR="006D104D">
        <w:t xml:space="preserve">In code, Device Query gets list of all the keys being pressed at the current instance, and we check if any of the keys in that list match the keys that we have tied with a function in our FDM. </w:t>
      </w:r>
      <w:r w:rsidR="00D24BB8">
        <w:t>Since more than one key can be pressed at once, we check all of the ke</w:t>
      </w:r>
      <w:r w:rsidR="007D6B85">
        <w:t xml:space="preserve">ys that we care about, and </w:t>
      </w:r>
      <w:r w:rsidR="00097D62">
        <w:t>we toggle</w:t>
      </w:r>
      <w:r w:rsidR="007D6B85">
        <w:t xml:space="preserve"> true</w:t>
      </w:r>
      <w:r w:rsidR="00D24BB8">
        <w:t xml:space="preserve"> the KeyboardState data that corresponds to that key press. Note: before </w:t>
      </w:r>
      <w:r w:rsidR="00097D62">
        <w:t xml:space="preserve">we toggle to true </w:t>
      </w:r>
      <w:r w:rsidR="007D6B85">
        <w:t xml:space="preserve">any of the KeyboardState data, we default the data to false. </w:t>
      </w:r>
      <w:r w:rsidR="00090CF6">
        <w:t>With all of the states set for this instance, the EquationsOfMotion System w</w:t>
      </w:r>
      <w:r w:rsidR="00611D1A">
        <w:t xml:space="preserve">ill take care of the rest, until </w:t>
      </w:r>
      <w:r w:rsidR="00655B7A">
        <w:t xml:space="preserve">the </w:t>
      </w:r>
      <w:r w:rsidR="00611D1A">
        <w:t>next iteration.</w:t>
      </w:r>
    </w:p>
    <w:p w14:paraId="6B46CBDB" w14:textId="0213A75E" w:rsidR="00C1786A" w:rsidRDefault="00C1786A" w:rsidP="00C1786A">
      <w:pPr>
        <w:pStyle w:val="Heading5"/>
        <w:jc w:val="left"/>
        <w:rPr>
          <w:b/>
        </w:rPr>
      </w:pPr>
      <w:r>
        <w:rPr>
          <w:b/>
        </w:rPr>
        <w:t>3.1.2.</w:t>
      </w:r>
      <w:r w:rsidR="00FB0AAB">
        <w:rPr>
          <w:b/>
        </w:rPr>
        <w:t>3</w:t>
      </w:r>
      <w:r w:rsidRPr="005E1414">
        <w:rPr>
          <w:b/>
        </w:rPr>
        <w:t>.</w:t>
      </w:r>
      <w:r>
        <w:rPr>
          <w:b/>
        </w:rPr>
        <w:t>2 E</w:t>
      </w:r>
      <w:r w:rsidR="00C448DB">
        <w:rPr>
          <w:b/>
        </w:rPr>
        <w:t>quationsOfMotion</w:t>
      </w:r>
    </w:p>
    <w:p w14:paraId="710BE608" w14:textId="77777777" w:rsidR="003D13D5" w:rsidRDefault="006B26D8" w:rsidP="003D13D5">
      <w:pPr>
        <w:ind w:firstLine="720"/>
      </w:pPr>
      <w:r>
        <w:t xml:space="preserve">This System is essentially all of the guts of the FDM. </w:t>
      </w:r>
      <w:r w:rsidR="003C0860">
        <w:t xml:space="preserve">This System requires ReadStorage access to KeyboardState and WriteStorage to RigidBody. </w:t>
      </w:r>
    </w:p>
    <w:p w14:paraId="0C8E965B" w14:textId="4652FC79" w:rsidR="006B26D8" w:rsidRDefault="003C0860" w:rsidP="003D13D5">
      <w:pPr>
        <w:ind w:firstLine="720"/>
      </w:pPr>
      <w:r>
        <w:t>The System begins by reading the KeyboardStates and if a state is</w:t>
      </w:r>
      <w:r w:rsidR="00925770">
        <w:t xml:space="preserve"> toggled</w:t>
      </w:r>
      <w:r>
        <w:t xml:space="preserve"> true, the RigidBody is modified in a certain way depending on the key. For example, if the thrust_up state is true for this instance, then the thrust force is increased</w:t>
      </w:r>
      <w:r w:rsidR="00080F28">
        <w:t xml:space="preserve">, and the FDM will take that into account for the upcoming calculations. </w:t>
      </w:r>
      <w:r w:rsidR="00D51200">
        <w:t xml:space="preserve">That is the part that makes the FDM interactive. </w:t>
      </w:r>
      <w:r w:rsidR="0073395F">
        <w:t>Following accounting for keyboard input, this System calculated the loads, or forces, acting on the airplane.</w:t>
      </w:r>
      <w:r w:rsidR="000E28CC">
        <w:t xml:space="preserve"> From here, the acceleration of the airplane is calculated in Earth space. Then, the velocity of the airplane is calculated in Earth space. </w:t>
      </w:r>
      <w:r w:rsidR="000E28CC">
        <w:lastRenderedPageBreak/>
        <w:t xml:space="preserve">The velocity is then directly used in the calculated of the position coordinates in Earth space. In terms of rotations, the angular velocity in body space is then computed. The angular velocity is then used to determine the quaternion, which can be extrapolated to give us the Euler angles. Finally, the airspeed is calculated by getting the magnitude of the velocity. </w:t>
      </w:r>
      <w:r w:rsidR="002D4574">
        <w:t>These are all of the steps taken in the System to compute the equations of motion in the FDM.</w:t>
      </w:r>
    </w:p>
    <w:p w14:paraId="3109064C" w14:textId="292F887A" w:rsidR="00CA7EC7" w:rsidRPr="00CA7EC7" w:rsidRDefault="00CA7EC7" w:rsidP="00CA7EC7">
      <w:pPr>
        <w:pStyle w:val="Heading5"/>
        <w:jc w:val="left"/>
        <w:rPr>
          <w:b/>
        </w:rPr>
      </w:pPr>
      <w:r>
        <w:rPr>
          <w:b/>
        </w:rPr>
        <w:t>3.1.2.</w:t>
      </w:r>
      <w:r w:rsidR="00FB0AAB">
        <w:rPr>
          <w:b/>
        </w:rPr>
        <w:t>3</w:t>
      </w:r>
      <w:r w:rsidRPr="005E1414">
        <w:rPr>
          <w:b/>
        </w:rPr>
        <w:t>.</w:t>
      </w:r>
      <w:r>
        <w:rPr>
          <w:b/>
        </w:rPr>
        <w:t>3 SendPacket</w:t>
      </w:r>
    </w:p>
    <w:p w14:paraId="5169B64B" w14:textId="77777777" w:rsidR="00465170" w:rsidRDefault="00BF1598" w:rsidP="00FF4D04">
      <w:pPr>
        <w:ind w:firstLine="720"/>
      </w:pPr>
      <w:r>
        <w:t>This System is what turns the FDM into a functional fl</w:t>
      </w:r>
      <w:r w:rsidR="00FF4D04">
        <w:t>ight simulator because it</w:t>
      </w:r>
      <w:r>
        <w:t xml:space="preserve"> invokes the grapics of FlightGear</w:t>
      </w:r>
      <w:r w:rsidR="00FF4D04">
        <w:t>.</w:t>
      </w:r>
      <w:r w:rsidR="00FF4D04" w:rsidRPr="00FF4D04">
        <w:t xml:space="preserve"> </w:t>
      </w:r>
      <w:r w:rsidR="00FF4D04">
        <w:t>It is responsible for sending packets of data to FlightGear via a network socket. The data packets contain the data required for FlightGear to know how to position the plane in the simulation, and how to orient the plane accordingly. It accesses</w:t>
      </w:r>
      <w:r w:rsidR="00D14181">
        <w:t xml:space="preserve"> both</w:t>
      </w:r>
      <w:r w:rsidR="00FF4D04">
        <w:t xml:space="preserve"> the RigidBody Component </w:t>
      </w:r>
      <w:r w:rsidR="00D14181">
        <w:t xml:space="preserve">and </w:t>
      </w:r>
      <w:r w:rsidR="00FF4D04">
        <w:t>the FGNetFDM C</w:t>
      </w:r>
      <w:r w:rsidR="001C5CE4">
        <w:t xml:space="preserve">omponent as </w:t>
      </w:r>
      <w:r w:rsidR="00D14181">
        <w:t xml:space="preserve">ReadStorage. </w:t>
      </w:r>
    </w:p>
    <w:p w14:paraId="78310313" w14:textId="18412AC9" w:rsidR="00FF4D04" w:rsidRDefault="00D14181" w:rsidP="00465170">
      <w:r>
        <w:t>(</w:t>
      </w:r>
      <w:r w:rsidR="007B1413">
        <w:t>need to</w:t>
      </w:r>
      <w:r w:rsidR="00B60BCC">
        <w:t xml:space="preserve"> </w:t>
      </w:r>
      <w:r w:rsidR="00A5486F">
        <w:t>try actually updating the fgnetfdm component instead of creating a new ins</w:t>
      </w:r>
      <w:r w:rsidR="002536CB">
        <w:t>tance every cycle of the system</w:t>
      </w:r>
      <w:r>
        <w:t>)</w:t>
      </w:r>
    </w:p>
    <w:p w14:paraId="613A962B" w14:textId="5428BB55" w:rsidR="0085318B" w:rsidRDefault="0085318B" w:rsidP="00465170">
      <w:r>
        <w:t xml:space="preserve">(that actually doesn’t </w:t>
      </w:r>
      <w:r w:rsidR="00C3363E">
        <w:t>work because</w:t>
      </w:r>
      <w:r>
        <w:t xml:space="preserve"> the bytes must be getting messed up because flightgear does not react</w:t>
      </w:r>
      <w:r w:rsidR="005913B1">
        <w:t>, something to look deeper into…</w:t>
      </w:r>
      <w:r>
        <w:t>)</w:t>
      </w:r>
    </w:p>
    <w:p w14:paraId="07778BE9" w14:textId="2384FB2F" w:rsidR="00995BF1" w:rsidRDefault="00FF4D04" w:rsidP="007D425C">
      <w:pPr>
        <w:ind w:firstLine="720"/>
      </w:pPr>
      <w:r>
        <w:t>T</w:t>
      </w:r>
      <w:r w:rsidR="007B1413">
        <w:t>he FGNetFDM Component is updated</w:t>
      </w:r>
      <w:r w:rsidR="002B1866">
        <w:t xml:space="preserve"> for the given instance given the calculations from the EquationsOfMotion System. The data updated</w:t>
      </w:r>
      <w:r w:rsidR="001D73CC">
        <w:t xml:space="preserve"> is the posit</w:t>
      </w:r>
      <w:r w:rsidR="00D8799F">
        <w:t>i</w:t>
      </w:r>
      <w:r w:rsidR="001D73CC">
        <w:t xml:space="preserve">on of the airplane in space, and also the orientation of that airplane. </w:t>
      </w:r>
      <w:r w:rsidR="00721549">
        <w:t>T</w:t>
      </w:r>
      <w:r w:rsidR="00D8799F">
        <w:t>he</w:t>
      </w:r>
      <w:r w:rsidR="00721549">
        <w:t xml:space="preserve"> </w:t>
      </w:r>
      <w:r w:rsidR="00D8799F">
        <w:t xml:space="preserve">FGNetFDM position </w:t>
      </w:r>
      <w:r w:rsidR="00721549">
        <w:t xml:space="preserve">data </w:t>
      </w:r>
      <w:r w:rsidR="00004220">
        <w:t xml:space="preserve">updated is </w:t>
      </w:r>
      <w:r w:rsidR="00721549">
        <w:t>latitude, longitude, and altitude. This is updated by taking the</w:t>
      </w:r>
      <w:r w:rsidR="004438DB">
        <w:t xml:space="preserve"> ECEF position coordinates</w:t>
      </w:r>
      <w:r w:rsidR="00721549">
        <w:t>, and convert</w:t>
      </w:r>
      <w:r w:rsidR="004438DB">
        <w:t xml:space="preserve">ing to geodetic coordinates, which will be passed into the variables latitude, longitude, and altitude. </w:t>
      </w:r>
      <w:r w:rsidR="00D8799F">
        <w:t>The orientation variables updated</w:t>
      </w:r>
      <w:r w:rsidR="00004220">
        <w:t xml:space="preserve"> are</w:t>
      </w:r>
      <w:r w:rsidR="00D8799F">
        <w:t xml:space="preserve"> phy, </w:t>
      </w:r>
      <w:r w:rsidR="00D8799F">
        <w:lastRenderedPageBreak/>
        <w:t>theta, and psi, which represents the roll, pitch, and yaw, respectively. It is</w:t>
      </w:r>
      <w:r w:rsidR="00F83D74">
        <w:t xml:space="preserve"> updated with the E</w:t>
      </w:r>
      <w:r w:rsidR="00D8799F">
        <w:t>uler angles.</w:t>
      </w:r>
    </w:p>
    <w:p w14:paraId="3FA511F7" w14:textId="3BE18ED6" w:rsidR="003D13D5" w:rsidRDefault="003D13D5" w:rsidP="007D425C">
      <w:pPr>
        <w:ind w:firstLine="720"/>
      </w:pPr>
      <w:r>
        <w:t>Once all of the FGNetFDM data has been updated with new values from the last computed EquationsOfMotion</w:t>
      </w:r>
      <w:r w:rsidR="00A5486F">
        <w:t xml:space="preserve"> Syst</w:t>
      </w:r>
      <w:r w:rsidR="003C025C">
        <w:t>em, the data can be arranged into a packet</w:t>
      </w:r>
      <w:r w:rsidR="00A5486F">
        <w:t xml:space="preserve">, and sent off to FlightGear. To do this, the </w:t>
      </w:r>
      <w:r w:rsidR="00AC7AD1">
        <w:t xml:space="preserve">FGNetFDM data </w:t>
      </w:r>
      <w:r w:rsidR="00997200">
        <w:t xml:space="preserve">packaged </w:t>
      </w:r>
      <w:r w:rsidR="00AC7AD1">
        <w:t>into an array of u8 bytes</w:t>
      </w:r>
      <w:r w:rsidR="00997200">
        <w:t>, and sent over the socket connected to FlightGear.</w:t>
      </w:r>
    </w:p>
    <w:p w14:paraId="32DCBFFE" w14:textId="71D17953" w:rsidR="00996EDA" w:rsidRDefault="00996EDA" w:rsidP="00996EDA">
      <w:pPr>
        <w:pStyle w:val="Heading2"/>
        <w:spacing w:before="0"/>
      </w:pPr>
      <w:bookmarkStart w:id="133" w:name="_Toc55692445"/>
      <w:r>
        <w:t xml:space="preserve">3.2 </w:t>
      </w:r>
      <w:bookmarkEnd w:id="133"/>
      <w:r w:rsidR="00735C97">
        <w:t xml:space="preserve">Baseline </w:t>
      </w:r>
      <w:r w:rsidR="004E3E67">
        <w:t>Comparison</w:t>
      </w:r>
    </w:p>
    <w:p w14:paraId="3B6673B3" w14:textId="2EDE8CE8" w:rsidR="00E171DB" w:rsidRDefault="00554F1C" w:rsidP="00E171DB">
      <w:pPr>
        <w:ind w:firstLine="360"/>
      </w:pPr>
      <w:r>
        <w:tab/>
      </w:r>
      <w:r w:rsidR="007D425C">
        <w:t>Since t</w:t>
      </w:r>
      <w:r w:rsidR="00F02FCE">
        <w:t>he focus of this research is building a Rust based, ECS patterned, 3D FDM based on the works by</w:t>
      </w:r>
      <w:r w:rsidR="00F02FCE" w:rsidRPr="009D5392">
        <w:t xml:space="preserve"> </w:t>
      </w:r>
      <w:r w:rsidR="007D425C">
        <w:t>David Bourg in [14], we want to find out if it indeed works</w:t>
      </w:r>
      <w:r w:rsidR="000463BE">
        <w:t>.</w:t>
      </w:r>
      <w:r w:rsidR="00F02FCE">
        <w:t xml:space="preserve"> </w:t>
      </w:r>
      <w:r w:rsidR="00735C97">
        <w:t>And f</w:t>
      </w:r>
      <w:r w:rsidR="00D2621C">
        <w:t xml:space="preserve">rom the naked eye, the FDM looks to fly an airplane correctly in FlightGear. </w:t>
      </w:r>
      <w:r w:rsidR="000639AC">
        <w:t>But to ensure our FDM’s works</w:t>
      </w:r>
      <w:r w:rsidR="00F02FCE">
        <w:t xml:space="preserve"> </w:t>
      </w:r>
      <w:r w:rsidR="008F40F4">
        <w:t xml:space="preserve">exactly as </w:t>
      </w:r>
      <w:r w:rsidR="00F02FCE">
        <w:t xml:space="preserve">expected, we </w:t>
      </w:r>
      <w:r w:rsidR="00FD0D53">
        <w:t>wanted to find out</w:t>
      </w:r>
      <w:r w:rsidR="00F02FCE">
        <w:t xml:space="preserve"> if it </w:t>
      </w:r>
      <w:r w:rsidR="009321F4">
        <w:t>replicated</w:t>
      </w:r>
      <w:r w:rsidR="00F02FCE">
        <w:t xml:space="preserve"> the same realistic flight data generated by its C++ baseline FDM as described in Bourg’s textbook. Th</w:t>
      </w:r>
      <w:r w:rsidR="00A96C24">
        <w:t xml:space="preserve">e generated flight data we </w:t>
      </w:r>
      <w:r w:rsidR="00F02FCE">
        <w:t>check</w:t>
      </w:r>
      <w:r w:rsidR="00A96C24">
        <w:t>ed against</w:t>
      </w:r>
      <w:r w:rsidR="00F02FCE">
        <w:t xml:space="preserve"> our FDM is: position coordinates, Eu</w:t>
      </w:r>
      <w:r w:rsidR="003320DA">
        <w:t>ler angles,</w:t>
      </w:r>
      <w:r w:rsidR="00F02FCE">
        <w:t xml:space="preserve"> and time elapsed.</w:t>
      </w:r>
      <w:r w:rsidR="006D31DB">
        <w:t xml:space="preserve"> This data represents exactly where the airplane is</w:t>
      </w:r>
      <w:r w:rsidR="003320DA">
        <w:t xml:space="preserve"> at a given time, and </w:t>
      </w:r>
      <w:r w:rsidR="006D31DB">
        <w:t>how it is oriented</w:t>
      </w:r>
      <w:r w:rsidR="003320DA">
        <w:t xml:space="preserve"> in space. </w:t>
      </w:r>
      <w:r w:rsidR="00F02FCE">
        <w:t xml:space="preserve">Both the baseline program and our program </w:t>
      </w:r>
      <w:r w:rsidR="00A11A4B">
        <w:t xml:space="preserve">was </w:t>
      </w:r>
      <w:r w:rsidR="00F02FCE">
        <w:t xml:space="preserve">compiled and ran with identical instructions as to how to maneuver the airplane at the same time during the simulation for a finite amount of time. </w:t>
      </w:r>
      <w:r w:rsidR="003406DE">
        <w:t>The baseline FDM was compiled with Visual Studio 2019 Community Edition, and the Rust/ECS FDM was compiled with rustc version 1.47.0</w:t>
      </w:r>
      <w:r w:rsidR="00E778C1">
        <w:t xml:space="preserve">. </w:t>
      </w:r>
      <w:r w:rsidR="006319D5">
        <w:t xml:space="preserve">The test was performed on a Lenovo Thinkpad T440p machine with an intel i74800mq processor. </w:t>
      </w:r>
      <w:r w:rsidR="00A65E08">
        <w:br/>
        <w:t xml:space="preserve">(I assume </w:t>
      </w:r>
      <w:r w:rsidR="008135D8">
        <w:t xml:space="preserve">a simple </w:t>
      </w:r>
      <w:r w:rsidR="009639F2">
        <w:t xml:space="preserve">test </w:t>
      </w:r>
      <w:r w:rsidR="008135D8">
        <w:t xml:space="preserve">like this </w:t>
      </w:r>
      <w:r w:rsidR="009639F2">
        <w:t>should be talked about</w:t>
      </w:r>
      <w:r w:rsidR="008135D8">
        <w:t xml:space="preserve"> to prove it works, right</w:t>
      </w:r>
      <w:r w:rsidR="00A65E08">
        <w:t>?)</w:t>
      </w:r>
      <w:r w:rsidR="00E171DB" w:rsidRPr="00E171DB">
        <w:t xml:space="preserve"> </w:t>
      </w:r>
    </w:p>
    <w:p w14:paraId="2A285972" w14:textId="7B670CE4" w:rsidR="0073328A" w:rsidRDefault="00E171DB" w:rsidP="00E171DB">
      <w:r>
        <w:t>(I will get more specific when I have done the actual test)</w:t>
      </w:r>
    </w:p>
    <w:p w14:paraId="1B926EFD" w14:textId="77777777" w:rsidR="00E171DB" w:rsidRDefault="00E171DB" w:rsidP="00E171DB">
      <w:pPr>
        <w:ind w:firstLine="360"/>
      </w:pPr>
    </w:p>
    <w:p w14:paraId="06A8C9C2" w14:textId="4025F984" w:rsidR="0073328A" w:rsidRDefault="00576D57" w:rsidP="0073328A">
      <w:pPr>
        <w:pStyle w:val="Heading2"/>
        <w:spacing w:before="0"/>
      </w:pPr>
      <w:bookmarkStart w:id="134" w:name="_Toc55692446"/>
      <w:r>
        <w:lastRenderedPageBreak/>
        <w:t>3.3</w:t>
      </w:r>
      <w:r w:rsidR="0073328A">
        <w:t xml:space="preserve"> ECS</w:t>
      </w:r>
      <w:r w:rsidR="00387CAC">
        <w:t xml:space="preserve"> and</w:t>
      </w:r>
      <w:r w:rsidR="0073328A">
        <w:t xml:space="preserve"> OOP Performance </w:t>
      </w:r>
      <w:r w:rsidR="00E6728A">
        <w:t>Experiment</w:t>
      </w:r>
      <w:bookmarkEnd w:id="134"/>
      <w:r w:rsidR="001A4A4F">
        <w:t xml:space="preserve"> </w:t>
      </w:r>
      <w:r w:rsidR="009055B3">
        <w:t>(</w:t>
      </w:r>
      <w:r w:rsidR="009055B3">
        <w:t>need working program first…)</w:t>
      </w:r>
    </w:p>
    <w:p w14:paraId="2655C670" w14:textId="21931507" w:rsidR="00373E70" w:rsidRDefault="001246C2" w:rsidP="0073328A">
      <w:pPr>
        <w:pStyle w:val="BodyText"/>
      </w:pPr>
      <w:r>
        <w:t>T</w:t>
      </w:r>
      <w:r w:rsidR="00373E70">
        <w:t xml:space="preserve">his experiment </w:t>
      </w:r>
      <w:r>
        <w:t>was an investigation of</w:t>
      </w:r>
      <w:r w:rsidR="0073328A">
        <w:t xml:space="preserve"> performance between the 3D FDM implemented as a Rust based, ECS design and an OOP design implementation of the same FDM.  </w:t>
      </w:r>
    </w:p>
    <w:p w14:paraId="6EB52CC1" w14:textId="29721FA5" w:rsidR="005E7253" w:rsidRDefault="00576D57" w:rsidP="005E7253">
      <w:pPr>
        <w:pStyle w:val="Heading3"/>
        <w:jc w:val="left"/>
      </w:pPr>
      <w:r>
        <w:t>3.3</w:t>
      </w:r>
      <w:r w:rsidR="005E7253">
        <w:t>.1 Experimental Design</w:t>
      </w:r>
      <w:r w:rsidR="009F5B99">
        <w:t xml:space="preserve"> </w:t>
      </w:r>
    </w:p>
    <w:p w14:paraId="3F729D27" w14:textId="77777777" w:rsidR="004A2253" w:rsidRDefault="00F8560F" w:rsidP="00810562">
      <w:r>
        <w:tab/>
        <w:t xml:space="preserve">The OOP version was benchmarked to assess the performance of how quickly it could process </w:t>
      </w:r>
      <w:r w:rsidR="003A4F20">
        <w:t>all x amount of the airplane entities flying from one spot to another for x seconds. This benchmark was repeated with different variables. One went straight with so much force and no rotation. Two rolled left for the entirety of the test. Three pitched up for the entirety of the benchmark…. More experiments involving x varying entities doing different things and from different positions in the world for different amounts of time. So I will want to organize these.</w:t>
      </w:r>
      <w:r w:rsidR="00ED2829">
        <w:t xml:space="preserve"> Probably showcasing the experiments from m</w:t>
      </w:r>
      <w:r w:rsidR="003A4F20">
        <w:t xml:space="preserve">ore entities and more time doing more things at once. </w:t>
      </w:r>
    </w:p>
    <w:p w14:paraId="3D47457E" w14:textId="24DFF97B" w:rsidR="00251273" w:rsidRDefault="003A4F20" w:rsidP="004A2253">
      <w:pPr>
        <w:ind w:firstLine="720"/>
      </w:pPr>
      <w:r>
        <w:t>The same experiments done for oop will be benchmarked for ecs and those computation times to complete will be compared to see the difference</w:t>
      </w:r>
      <w:r w:rsidR="001524DF">
        <w:t>…..</w:t>
      </w:r>
    </w:p>
    <w:p w14:paraId="7241B9E1" w14:textId="77777777" w:rsidR="00251273" w:rsidRPr="00945D24" w:rsidRDefault="00251273" w:rsidP="003D7E9C">
      <w:pPr>
        <w:pStyle w:val="Heading1"/>
      </w:pPr>
      <w:bookmarkStart w:id="135" w:name="_Toc55692447"/>
      <w:r w:rsidRPr="00945D24">
        <w:t>IV.  Analysis and Results</w:t>
      </w:r>
      <w:bookmarkEnd w:id="135"/>
    </w:p>
    <w:p w14:paraId="5E84D509" w14:textId="1CD02CD2" w:rsidR="00251273" w:rsidRDefault="002A046E" w:rsidP="003D7E9C">
      <w:pPr>
        <w:pStyle w:val="Heading2"/>
      </w:pPr>
      <w:bookmarkStart w:id="136" w:name="_Toc55692448"/>
      <w:bookmarkEnd w:id="136"/>
      <w:r>
        <w:t>ECS and OOP Performance</w:t>
      </w:r>
    </w:p>
    <w:p w14:paraId="28EDB47B" w14:textId="290AB7B4" w:rsidR="00251273" w:rsidRDefault="00251273" w:rsidP="003D7E9C">
      <w:pPr>
        <w:pStyle w:val="BodyText"/>
      </w:pPr>
    </w:p>
    <w:p w14:paraId="42318FFA" w14:textId="1A094695" w:rsidR="00251273" w:rsidRDefault="002A046E" w:rsidP="003D7E9C">
      <w:pPr>
        <w:pStyle w:val="Heading2"/>
      </w:pPr>
      <w:bookmarkStart w:id="137" w:name="_Toc55692449"/>
      <w:bookmarkEnd w:id="137"/>
      <w:r>
        <w:t>Baseline Comparison</w:t>
      </w:r>
    </w:p>
    <w:p w14:paraId="4C124DA8" w14:textId="12A87E56" w:rsidR="00251273" w:rsidRDefault="002A046E" w:rsidP="003D7E9C">
      <w:pPr>
        <w:pStyle w:val="BodyText"/>
      </w:pPr>
      <w:r>
        <w:t>This test was a success because our FDM flight data matched the baseline flight data on a predetermined flight path, ensuring our FDM works as it should.</w:t>
      </w:r>
    </w:p>
    <w:p w14:paraId="753A0C75" w14:textId="77777777" w:rsidR="00251273" w:rsidRDefault="00251273" w:rsidP="003D7E9C">
      <w:pPr>
        <w:pStyle w:val="Heading2"/>
      </w:pPr>
      <w:bookmarkStart w:id="138" w:name="_Toc55692450"/>
      <w:r>
        <w:lastRenderedPageBreak/>
        <w:t>Investigative Questions Answered</w:t>
      </w:r>
      <w:bookmarkEnd w:id="138"/>
    </w:p>
    <w:p w14:paraId="4EFCC9F5" w14:textId="77777777" w:rsidR="00251273" w:rsidRDefault="009855A1" w:rsidP="003D7E9C">
      <w:pPr>
        <w:pStyle w:val="BodyText"/>
      </w:pPr>
      <w:r>
        <w:t>Text</w:t>
      </w:r>
    </w:p>
    <w:p w14:paraId="52DC93BE" w14:textId="77777777" w:rsidR="00251273" w:rsidRDefault="00251273" w:rsidP="003D7E9C">
      <w:pPr>
        <w:pStyle w:val="Heading2"/>
      </w:pPr>
      <w:bookmarkStart w:id="139" w:name="_Toc55692451"/>
      <w:r>
        <w:t>Summary</w:t>
      </w:r>
      <w:bookmarkEnd w:id="139"/>
    </w:p>
    <w:p w14:paraId="731CD4C2" w14:textId="77777777" w:rsidR="00251273" w:rsidRDefault="009855A1" w:rsidP="003D7E9C">
      <w:pPr>
        <w:pStyle w:val="BodyText"/>
      </w:pPr>
      <w:r>
        <w:t>Text</w:t>
      </w:r>
      <w:r w:rsidR="00251273">
        <w:t xml:space="preserve"> </w:t>
      </w:r>
    </w:p>
    <w:p w14:paraId="341B1688" w14:textId="77777777" w:rsidR="00251273" w:rsidRDefault="00251273" w:rsidP="003D7E9C">
      <w:pPr>
        <w:pStyle w:val="Heading1"/>
      </w:pPr>
      <w:bookmarkStart w:id="140" w:name="_Toc55692452"/>
      <w:r>
        <w:t>V.  Conclusions and Recommendations</w:t>
      </w:r>
      <w:bookmarkEnd w:id="140"/>
    </w:p>
    <w:p w14:paraId="0E3C2338" w14:textId="11900633" w:rsidR="00251273" w:rsidRDefault="00251273" w:rsidP="003D7E9C">
      <w:pPr>
        <w:pStyle w:val="Heading2"/>
      </w:pPr>
      <w:bookmarkStart w:id="141" w:name="_Toc55692453"/>
      <w:r>
        <w:t>Chapter Overview</w:t>
      </w:r>
      <w:bookmarkEnd w:id="141"/>
    </w:p>
    <w:p w14:paraId="341FDD95" w14:textId="77777777" w:rsidR="00251273" w:rsidRDefault="009855A1" w:rsidP="003D7E9C">
      <w:pPr>
        <w:pStyle w:val="BodyText"/>
      </w:pPr>
      <w:r>
        <w:t>Text</w:t>
      </w:r>
    </w:p>
    <w:p w14:paraId="4584667C" w14:textId="77777777" w:rsidR="00251273" w:rsidRDefault="00251273" w:rsidP="003D7E9C">
      <w:pPr>
        <w:pStyle w:val="Heading2"/>
      </w:pPr>
      <w:bookmarkStart w:id="142" w:name="_Toc55692454"/>
      <w:r>
        <w:t>Conclusions of Research</w:t>
      </w:r>
      <w:bookmarkEnd w:id="142"/>
    </w:p>
    <w:p w14:paraId="035C7639" w14:textId="77777777" w:rsidR="00251273" w:rsidRDefault="009855A1" w:rsidP="003D7E9C">
      <w:pPr>
        <w:pStyle w:val="BodyText"/>
      </w:pPr>
      <w:r>
        <w:t>Text</w:t>
      </w:r>
    </w:p>
    <w:p w14:paraId="0D300DA6" w14:textId="77777777" w:rsidR="00251273" w:rsidRDefault="00251273" w:rsidP="003D7E9C">
      <w:pPr>
        <w:pStyle w:val="Heading2"/>
      </w:pPr>
      <w:bookmarkStart w:id="143" w:name="_Toc55692455"/>
      <w:r>
        <w:t>Significance of Research</w:t>
      </w:r>
      <w:bookmarkEnd w:id="143"/>
    </w:p>
    <w:p w14:paraId="078861D7" w14:textId="77777777" w:rsidR="00251273" w:rsidRDefault="009855A1" w:rsidP="003D7E9C">
      <w:pPr>
        <w:pStyle w:val="BodyText"/>
      </w:pPr>
      <w:r>
        <w:t>Text</w:t>
      </w:r>
    </w:p>
    <w:p w14:paraId="161E21FE" w14:textId="77777777" w:rsidR="00251273" w:rsidRDefault="00251273" w:rsidP="003D7E9C">
      <w:pPr>
        <w:pStyle w:val="Heading2"/>
      </w:pPr>
      <w:bookmarkStart w:id="144" w:name="_Toc55692456"/>
      <w:r>
        <w:t>Recommendations for Action</w:t>
      </w:r>
      <w:bookmarkEnd w:id="144"/>
    </w:p>
    <w:p w14:paraId="1D0AB92F" w14:textId="77777777" w:rsidR="00251273" w:rsidRDefault="009855A1" w:rsidP="003D7E9C">
      <w:pPr>
        <w:pStyle w:val="BodyText"/>
      </w:pPr>
      <w:r>
        <w:t>Text</w:t>
      </w:r>
    </w:p>
    <w:p w14:paraId="3F6F047C" w14:textId="77777777" w:rsidR="00251273" w:rsidRDefault="00251273" w:rsidP="003D7E9C">
      <w:pPr>
        <w:pStyle w:val="Heading2"/>
      </w:pPr>
      <w:bookmarkStart w:id="145" w:name="_Toc55692457"/>
      <w:r>
        <w:t>Recommendations for Future Research</w:t>
      </w:r>
      <w:bookmarkEnd w:id="145"/>
    </w:p>
    <w:p w14:paraId="210BDCAB" w14:textId="77777777" w:rsidR="00251273" w:rsidRDefault="009855A1" w:rsidP="003D7E9C">
      <w:pPr>
        <w:pStyle w:val="BodyTextIndent"/>
        <w:spacing w:line="480" w:lineRule="auto"/>
        <w:ind w:firstLine="0"/>
      </w:pPr>
      <w:r>
        <w:t>Text</w:t>
      </w:r>
    </w:p>
    <w:p w14:paraId="5F1D5ADF" w14:textId="77777777" w:rsidR="00251273" w:rsidRDefault="00251273" w:rsidP="003D7E9C">
      <w:pPr>
        <w:pStyle w:val="Heading2"/>
      </w:pPr>
      <w:bookmarkStart w:id="146" w:name="_Toc55692458"/>
      <w:r>
        <w:t>Summary</w:t>
      </w:r>
      <w:bookmarkEnd w:id="146"/>
    </w:p>
    <w:p w14:paraId="0433F32F" w14:textId="77777777" w:rsidR="00251273" w:rsidRDefault="009855A1" w:rsidP="003D7E9C">
      <w:pPr>
        <w:pStyle w:val="BodyText"/>
      </w:pPr>
      <w:r>
        <w:t>Text</w:t>
      </w:r>
      <w:r w:rsidR="00251273">
        <w:t xml:space="preserve">  </w:t>
      </w:r>
    </w:p>
    <w:p w14:paraId="58050134" w14:textId="77777777" w:rsidR="00251273" w:rsidRDefault="00251273" w:rsidP="003D7E9C">
      <w:pPr>
        <w:pStyle w:val="BodyText"/>
      </w:pPr>
    </w:p>
    <w:p w14:paraId="5D099984" w14:textId="4CDBD587" w:rsidR="003C0BD3" w:rsidRDefault="00C87ADB" w:rsidP="00CB42F4">
      <w:pPr>
        <w:pStyle w:val="Heading1"/>
      </w:pPr>
      <w:r>
        <w:br w:type="page"/>
      </w:r>
      <w:bookmarkStart w:id="147" w:name="_Toc55692459"/>
      <w:r w:rsidR="00251273" w:rsidRPr="00C87ADB">
        <w:lastRenderedPageBreak/>
        <w:t>Appendix</w:t>
      </w:r>
      <w:r w:rsidR="00517732">
        <w:t xml:space="preserve">: </w:t>
      </w:r>
      <w:r w:rsidR="003C0BD3">
        <w:t>Configuring</w:t>
      </w:r>
      <w:r w:rsidR="00517732">
        <w:t xml:space="preserve"> FlightGear</w:t>
      </w:r>
      <w:r w:rsidR="003C0BD3">
        <w:t xml:space="preserve"> as a Visual System</w:t>
      </w:r>
      <w:bookmarkEnd w:id="147"/>
    </w:p>
    <w:p w14:paraId="6017441A" w14:textId="76744E25" w:rsidR="000A7840" w:rsidRDefault="003C0BD3" w:rsidP="00E0754D">
      <w:r>
        <w:t>fgfs.exe – runs the executable</w:t>
      </w:r>
      <w:r>
        <w:br/>
        <w:t>--aircraf</w:t>
      </w:r>
      <w:r w:rsidR="00E0754D">
        <w:t>t=ufo – select an aircraft name</w:t>
      </w:r>
      <w:r w:rsidR="00E0754D">
        <w:br/>
      </w:r>
      <w:r w:rsidRPr="00810684">
        <w:t>--disable-panel</w:t>
      </w:r>
      <w:r>
        <w:t xml:space="preserve"> – disable instrument panel</w:t>
      </w:r>
      <w:r>
        <w:br/>
        <w:t>--disable-sound – disable sounds</w:t>
      </w:r>
      <w:r>
        <w:br/>
      </w:r>
      <w:r w:rsidRPr="00810684">
        <w:t>--enable-hud</w:t>
      </w:r>
      <w:r>
        <w:t xml:space="preserve"> – enable heads up display </w:t>
      </w:r>
      <w:r>
        <w:br/>
      </w:r>
      <w:r w:rsidRPr="00810684">
        <w:t>--disable-random-objects</w:t>
      </w:r>
      <w:r>
        <w:t xml:space="preserve"> – disable random scenery objects</w:t>
      </w:r>
      <w:r>
        <w:br/>
        <w:t>--fdm=null – turn off the built-in FDM</w:t>
      </w:r>
      <w:r>
        <w:br/>
        <w:t>--vc=0 – specify initial airspeed</w:t>
      </w:r>
      <w:r>
        <w:br/>
        <w:t xml:space="preserve">--timeofday=noon – time of day </w:t>
      </w:r>
      <w:r>
        <w:br/>
      </w:r>
      <w:r w:rsidRPr="00810684">
        <w:t>--native-fdm=socket,in,30,,5500,udp</w:t>
      </w:r>
      <w:r>
        <w:t xml:space="preserve"> – sets up FlightGear to receive data from an external source. Open a socket, which takes in packets at a speed of 30 hz on port 5500 [6].</w:t>
      </w:r>
    </w:p>
    <w:p w14:paraId="1154FBFD" w14:textId="77777777" w:rsidR="00216100" w:rsidRDefault="00216100" w:rsidP="00E0754D"/>
    <w:p w14:paraId="115959E6" w14:textId="24E9B37B" w:rsidR="000A7840" w:rsidRDefault="000A7840" w:rsidP="00E0754D">
      <w:r>
        <w:t>Altogether, when running FlightGear, the command line is:</w:t>
      </w:r>
    </w:p>
    <w:p w14:paraId="2BDA984F" w14:textId="0173FACE" w:rsidR="000A7840" w:rsidRDefault="000A7840" w:rsidP="00E0754D">
      <w:r w:rsidRPr="00810684">
        <w:t>fgfs.exe --aircraft=ufo --disable-panel --disable-sound --enable-hud --disable-random-objects --fdm=null --vc=0 --timeofday=noon --native-fdm=socket,in,30,,5500,udp</w:t>
      </w:r>
    </w:p>
    <w:p w14:paraId="5969527A" w14:textId="3787B94E" w:rsidR="00202F11" w:rsidRDefault="00202F11" w:rsidP="00E0754D">
      <w:r>
        <w:t>(change to 60 hz?)</w:t>
      </w:r>
    </w:p>
    <w:p w14:paraId="05464C0F" w14:textId="24853D00" w:rsidR="00216100" w:rsidRDefault="00216100" w:rsidP="00E0754D"/>
    <w:p w14:paraId="2681DC07" w14:textId="03241ADC" w:rsidR="00216100" w:rsidRDefault="00216100" w:rsidP="00E0754D">
      <w:r>
        <w:t>T</w:t>
      </w:r>
      <w:r w:rsidR="006A4BBC">
        <w:t>he struct representing</w:t>
      </w:r>
      <w:r>
        <w:t xml:space="preserve"> an airplane in FlightGear</w:t>
      </w:r>
      <w:r w:rsidR="00D157D8">
        <w:t>, written in</w:t>
      </w:r>
      <w:r w:rsidR="00AE412F">
        <w:t xml:space="preserve"> Rust:</w:t>
      </w:r>
    </w:p>
    <w:p w14:paraId="3A72D75A" w14:textId="77777777" w:rsidR="00216100" w:rsidRPr="00A86DE3" w:rsidRDefault="00216100" w:rsidP="00216100">
      <w:pPr>
        <w:shd w:val="clear" w:color="auto" w:fill="FFFFFF"/>
        <w:rPr>
          <w:rFonts w:ascii="Courier New" w:hAnsi="Courier New" w:cs="Courier New"/>
          <w:color w:val="808080"/>
          <w:sz w:val="20"/>
        </w:rPr>
      </w:pPr>
      <w:r w:rsidRPr="00A86DE3">
        <w:rPr>
          <w:rFonts w:ascii="Courier New" w:hAnsi="Courier New" w:cs="Courier New"/>
          <w:b/>
          <w:bCs/>
          <w:color w:val="00007F"/>
          <w:sz w:val="20"/>
        </w:rPr>
        <w:t>struct</w:t>
      </w:r>
      <w:r w:rsidRPr="00A86DE3">
        <w:rPr>
          <w:rFonts w:ascii="Courier New" w:hAnsi="Courier New" w:cs="Courier New"/>
          <w:color w:val="808080"/>
          <w:sz w:val="20"/>
        </w:rPr>
        <w:t xml:space="preserve"> </w:t>
      </w:r>
      <w:r w:rsidRPr="00A86DE3">
        <w:rPr>
          <w:rFonts w:ascii="Courier New" w:hAnsi="Courier New" w:cs="Courier New"/>
          <w:color w:val="000000"/>
          <w:sz w:val="20"/>
        </w:rPr>
        <w:t>FGNetFDM</w:t>
      </w:r>
    </w:p>
    <w:p w14:paraId="62BC79B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7395B858"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version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increment when data values change</w:t>
      </w:r>
    </w:p>
    <w:p w14:paraId="51CDEC8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padding</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padding</w:t>
      </w:r>
    </w:p>
    <w:p w14:paraId="63F7A187"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2DFC918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Positions</w:t>
      </w:r>
    </w:p>
    <w:p w14:paraId="4D66FD6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longitude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f64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geodetic (radians)</w:t>
      </w:r>
    </w:p>
    <w:p w14:paraId="0314DFD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latitude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f64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geodetic (radians)</w:t>
      </w:r>
    </w:p>
    <w:p w14:paraId="52DD1400"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lastRenderedPageBreak/>
        <w:t xml:space="preserve">    </w:t>
      </w:r>
      <w:r w:rsidRPr="00A86DE3">
        <w:rPr>
          <w:rFonts w:ascii="Courier New" w:hAnsi="Courier New" w:cs="Courier New"/>
          <w:color w:val="000000"/>
          <w:sz w:val="20"/>
        </w:rPr>
        <w:t>altitude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f64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above sea level (meters)</w:t>
      </w:r>
    </w:p>
    <w:p w14:paraId="0655215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agl</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above ground level (meters)</w:t>
      </w:r>
    </w:p>
    <w:p w14:paraId="0AEDC3B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phi</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roll (radians)</w:t>
      </w:r>
    </w:p>
    <w:p w14:paraId="5E799ED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theta</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pitch (radians)</w:t>
      </w:r>
    </w:p>
    <w:p w14:paraId="7ACF7EC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psi</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yaw or true heading (radians)</w:t>
      </w:r>
    </w:p>
    <w:p w14:paraId="053EE4D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alpha</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angle of attack (radians)</w:t>
      </w:r>
    </w:p>
    <w:p w14:paraId="58DD0801"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beta</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side slip angle (radians)</w:t>
      </w:r>
    </w:p>
    <w:p w14:paraId="328905A6"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4DAA91BD"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Velocities</w:t>
      </w:r>
    </w:p>
    <w:p w14:paraId="23A5D0BC"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phidot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roll rate (radians/sec)</w:t>
      </w:r>
    </w:p>
    <w:p w14:paraId="2B45844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thetadot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pitch rate (radians/sec)</w:t>
      </w:r>
    </w:p>
    <w:p w14:paraId="24F16D2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psidot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yaw rate (radians/sec)</w:t>
      </w:r>
    </w:p>
    <w:p w14:paraId="5CF5D360"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vcas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calibrated airspeed</w:t>
      </w:r>
    </w:p>
    <w:p w14:paraId="5DBAF20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climb_rate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feet per second</w:t>
      </w:r>
    </w:p>
    <w:p w14:paraId="67E3BC7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v_north</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north velocity in local/body frame, fps</w:t>
      </w:r>
    </w:p>
    <w:p w14:paraId="26C173AD"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v_east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east velocity in local/body frame, fps</w:t>
      </w:r>
    </w:p>
    <w:p w14:paraId="667F7CE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v_down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down/vertical velocity in local/body frame, fps</w:t>
      </w:r>
    </w:p>
    <w:p w14:paraId="43E78794"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v_body_u</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ECEF velocity in body frame</w:t>
      </w:r>
    </w:p>
    <w:p w14:paraId="2449148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v_body_v</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xml:space="preserve">// ECEF velocity in body frame </w:t>
      </w:r>
    </w:p>
    <w:p w14:paraId="22A6529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v_body_w</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ECEF velocity in body frame</w:t>
      </w:r>
    </w:p>
    <w:p w14:paraId="61BC58B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
    <w:p w14:paraId="11A4D5E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Accelerations</w:t>
      </w:r>
    </w:p>
    <w:p w14:paraId="7BAEBBD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A_X_pilot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X accel in body frame ft/sec^2</w:t>
      </w:r>
    </w:p>
    <w:p w14:paraId="7968CE11"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A_y_pilot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Y accel in body frame ft/sec^2</w:t>
      </w:r>
    </w:p>
    <w:p w14:paraId="44B64D6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A_Z_pilot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Z accel in body frame ft/sec^2</w:t>
      </w:r>
    </w:p>
    <w:p w14:paraId="20C41933"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1E07768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Stall</w:t>
      </w:r>
    </w:p>
    <w:p w14:paraId="1F5AA09D"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stall_warning</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0.0 - 1.0 indicating the amount of stall</w:t>
      </w:r>
    </w:p>
    <w:p w14:paraId="72D067C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slip_deg</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slip ball deflection</w:t>
      </w:r>
    </w:p>
    <w:p w14:paraId="4029EE5F"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23AA8B74"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Pressure</w:t>
      </w:r>
    </w:p>
    <w:p w14:paraId="60B4ABE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
    <w:p w14:paraId="0E343AD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Engine status</w:t>
      </w:r>
    </w:p>
    <w:p w14:paraId="04C286E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num_engines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Number of valid engines</w:t>
      </w:r>
    </w:p>
    <w:p w14:paraId="35BF01B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eng_state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Engine state (off, cranking, running)</w:t>
      </w:r>
    </w:p>
    <w:p w14:paraId="7BB2D97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rpm</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 Engine RPM rev/min</w:t>
      </w:r>
    </w:p>
    <w:p w14:paraId="174CDB2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fuel_flow</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Fuel flow gallons/hr</w:t>
      </w:r>
    </w:p>
    <w:p w14:paraId="7A815BC8"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fuel_px</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Fuel pressure psi</w:t>
      </w:r>
    </w:p>
    <w:p w14:paraId="4FAB135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egt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Exhuast gas temp deg F</w:t>
      </w:r>
    </w:p>
    <w:p w14:paraId="711120C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cht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Cylinder head temp deg F</w:t>
      </w:r>
    </w:p>
    <w:p w14:paraId="39246DE1"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mp_osi</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Manifold pressure</w:t>
      </w:r>
    </w:p>
    <w:p w14:paraId="4598321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tit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Turbine Inlet Temperature</w:t>
      </w:r>
    </w:p>
    <w:p w14:paraId="7AC5B480"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oil_temp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Oil temp deg F</w:t>
      </w:r>
    </w:p>
    <w:p w14:paraId="0DAA9C2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oil_px</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Oil pressure psi</w:t>
      </w:r>
    </w:p>
    <w:p w14:paraId="653504D7"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3E079E4C"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Consumables</w:t>
      </w:r>
    </w:p>
    <w:p w14:paraId="45509C8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num_tanks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Max number of fuel tanks</w:t>
      </w:r>
    </w:p>
    <w:p w14:paraId="4092D059"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fuel_quantity</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5B4FBB39"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1CCE723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Gear status</w:t>
      </w:r>
    </w:p>
    <w:p w14:paraId="36FF9EA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num_wheels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0775AF1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wow</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48CA6044"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gear_pos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p>
    <w:p w14:paraId="16DBEDE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gear_steer</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p>
    <w:p w14:paraId="0E43025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gear_compression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p>
    <w:p w14:paraId="3BBDF017"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00B0817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Environment</w:t>
      </w:r>
    </w:p>
    <w:p w14:paraId="0E6292C9"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cur_time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current unix time</w:t>
      </w:r>
    </w:p>
    <w:p w14:paraId="76A5EE7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warp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offset in seconds to unix time</w:t>
      </w:r>
    </w:p>
    <w:p w14:paraId="56BAB24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visibility</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visibility in meters (for env. effects)</w:t>
      </w:r>
    </w:p>
    <w:p w14:paraId="5355F188"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231FE0E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Control surface positions (normalized values)</w:t>
      </w:r>
    </w:p>
    <w:p w14:paraId="1903A00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elevator</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3B1E5F5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elevator_trim_tab</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173D6F8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left_flap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2AECEB88"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right_flap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5E14978C"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left_aileron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5706B93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right_aileron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37FC474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rudder</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64472F8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nose_wheel</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19F74BD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speedbrake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3F259CB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spoilers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p>
    <w:p w14:paraId="20F942D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b/>
          <w:bCs/>
          <w:color w:val="000000"/>
          <w:sz w:val="20"/>
        </w:rPr>
        <w:t>}</w:t>
      </w:r>
    </w:p>
    <w:p w14:paraId="74B6A74B" w14:textId="77777777" w:rsidR="00216100" w:rsidRDefault="00216100" w:rsidP="000A7840"/>
    <w:p w14:paraId="2C329AC0" w14:textId="15A9A1BA" w:rsidR="000A7840" w:rsidRDefault="000A7840" w:rsidP="003C0BD3"/>
    <w:p w14:paraId="27AE2B8C" w14:textId="77777777" w:rsidR="000A7840" w:rsidRDefault="000A7840" w:rsidP="003C0BD3"/>
    <w:p w14:paraId="7B032BD1" w14:textId="77777777" w:rsidR="00517732" w:rsidRPr="00517732" w:rsidRDefault="00517732" w:rsidP="00517732"/>
    <w:p w14:paraId="101E03ED" w14:textId="77777777" w:rsidR="00251273" w:rsidRDefault="00251273" w:rsidP="003F5979">
      <w:pPr>
        <w:pStyle w:val="BodyText"/>
        <w:ind w:firstLine="0"/>
      </w:pPr>
    </w:p>
    <w:p w14:paraId="57399CA0" w14:textId="0F396C3A" w:rsidR="00294195" w:rsidRDefault="003F5979" w:rsidP="0060540B">
      <w:pPr>
        <w:pStyle w:val="Heading1"/>
      </w:pPr>
      <w:r>
        <w:br w:type="page"/>
      </w:r>
    </w:p>
    <w:p w14:paraId="224D320F" w14:textId="77150551" w:rsidR="006013BF" w:rsidRDefault="006013BF" w:rsidP="006013BF">
      <w:pPr>
        <w:pStyle w:val="Heading1"/>
      </w:pPr>
      <w:bookmarkStart w:id="148" w:name="_Toc493484480"/>
      <w:bookmarkStart w:id="149" w:name="_Toc493484720"/>
      <w:bookmarkStart w:id="150" w:name="_Toc494527317"/>
      <w:bookmarkStart w:id="151" w:name="_Toc495221484"/>
      <w:bookmarkStart w:id="152" w:name="_Toc495663200"/>
      <w:bookmarkStart w:id="153" w:name="_Toc495826223"/>
      <w:bookmarkStart w:id="154" w:name="_Toc495826331"/>
      <w:bookmarkStart w:id="155" w:name="_Toc495999072"/>
      <w:bookmarkStart w:id="156" w:name="_Toc496074870"/>
      <w:bookmarkStart w:id="157" w:name="_Toc496074966"/>
      <w:bookmarkStart w:id="158" w:name="_Toc496075140"/>
      <w:bookmarkStart w:id="159" w:name="_Toc496075298"/>
      <w:bookmarkStart w:id="160" w:name="_Toc496075363"/>
      <w:bookmarkStart w:id="161" w:name="_Toc496080607"/>
      <w:bookmarkStart w:id="162" w:name="_Toc497120310"/>
      <w:bookmarkStart w:id="163" w:name="_Toc503248614"/>
      <w:bookmarkStart w:id="164" w:name="_Toc504131206"/>
      <w:bookmarkStart w:id="165" w:name="_Toc504131408"/>
      <w:bookmarkStart w:id="166" w:name="_Toc504131563"/>
      <w:bookmarkStart w:id="167" w:name="_Toc1369874"/>
      <w:bookmarkStart w:id="168" w:name="_Toc235956796"/>
      <w:bookmarkStart w:id="169" w:name="_Toc55692460"/>
      <w:r w:rsidRPr="003F5979">
        <w:lastRenderedPageBreak/>
        <w:t>Bibliography</w:t>
      </w:r>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p>
    <w:p w14:paraId="092C9C3F" w14:textId="0541AB37" w:rsidR="001520C0" w:rsidRDefault="00AE30B6" w:rsidP="00AE30B6">
      <w:pPr>
        <w:spacing w:line="276" w:lineRule="auto"/>
      </w:pPr>
      <w:r>
        <w:t xml:space="preserve">[1] </w:t>
      </w:r>
      <w:r w:rsidR="001520C0">
        <w:t xml:space="preserve">T.S. </w:t>
      </w:r>
      <w:r w:rsidR="00294195">
        <w:t>McN</w:t>
      </w:r>
      <w:r w:rsidR="001520C0">
        <w:t>amara.</w:t>
      </w:r>
      <w:r w:rsidR="00294195">
        <w:t xml:space="preserve"> </w:t>
      </w:r>
      <w:r w:rsidR="00294195" w:rsidRPr="00AE30B6">
        <w:rPr>
          <w:i/>
        </w:rPr>
        <w:t>Rust In Action</w:t>
      </w:r>
      <w:r w:rsidR="00F20B11">
        <w:t>,</w:t>
      </w:r>
      <w:r w:rsidR="00294195">
        <w:t xml:space="preserve"> 2019.</w:t>
      </w:r>
      <w:r w:rsidR="00F82881">
        <w:br/>
      </w:r>
    </w:p>
    <w:p w14:paraId="21102B8B" w14:textId="3E95AF18" w:rsidR="001520C0" w:rsidRDefault="00AE30B6" w:rsidP="00AE30B6">
      <w:pPr>
        <w:spacing w:line="276" w:lineRule="auto"/>
      </w:pPr>
      <w:r>
        <w:t xml:space="preserve">[2] </w:t>
      </w:r>
      <w:r w:rsidR="00294195">
        <w:t>Steve</w:t>
      </w:r>
      <w:r w:rsidR="001520C0" w:rsidRPr="001520C0">
        <w:t xml:space="preserve"> </w:t>
      </w:r>
      <w:r w:rsidR="001520C0">
        <w:t>Klabnik</w:t>
      </w:r>
      <w:r w:rsidR="00294195">
        <w:t xml:space="preserve"> and Carol Nichols. </w:t>
      </w:r>
      <w:r w:rsidR="00294195" w:rsidRPr="00AE30B6">
        <w:rPr>
          <w:i/>
        </w:rPr>
        <w:t>The Rust Programming L</w:t>
      </w:r>
      <w:r w:rsidR="001520C0" w:rsidRPr="00AE30B6">
        <w:rPr>
          <w:i/>
        </w:rPr>
        <w:t>anguage</w:t>
      </w:r>
      <w:r w:rsidR="001E6659">
        <w:t xml:space="preserve">, </w:t>
      </w:r>
      <w:r w:rsidR="003A155D">
        <w:t>2019.</w:t>
      </w:r>
      <w:r w:rsidR="00F82881">
        <w:br/>
      </w:r>
    </w:p>
    <w:p w14:paraId="6B151400" w14:textId="3286550A" w:rsidR="001520C0" w:rsidRDefault="00AE30B6" w:rsidP="00AE30B6">
      <w:pPr>
        <w:spacing w:line="276" w:lineRule="auto"/>
      </w:pPr>
      <w:r>
        <w:t xml:space="preserve">[3] </w:t>
      </w:r>
      <w:r w:rsidR="003F543F">
        <w:t>Richard</w:t>
      </w:r>
      <w:r w:rsidR="001520C0">
        <w:t xml:space="preserve"> Apo</w:t>
      </w:r>
      <w:r w:rsidR="001E6659">
        <w:t>daca. Rust Ownership By Example,</w:t>
      </w:r>
      <w:r w:rsidR="001520C0">
        <w:t xml:space="preserve"> 2020</w:t>
      </w:r>
      <w:r w:rsidR="001520C0" w:rsidRPr="001520C0">
        <w:t>. [Online; accessed</w:t>
      </w:r>
      <w:r w:rsidR="001520C0">
        <w:t xml:space="preserve"> 07/01/2020</w:t>
      </w:r>
      <w:r w:rsidR="001520C0" w:rsidRPr="001520C0">
        <w:t>.</w:t>
      </w:r>
      <w:r w:rsidR="00F82881">
        <w:br/>
      </w:r>
    </w:p>
    <w:p w14:paraId="7D44D8A6" w14:textId="4CF2D9A3" w:rsidR="001D1431" w:rsidRDefault="00AE30B6" w:rsidP="00AE30B6">
      <w:pPr>
        <w:spacing w:line="276" w:lineRule="auto"/>
      </w:pPr>
      <w:r>
        <w:t xml:space="preserve">[4] </w:t>
      </w:r>
      <w:r w:rsidR="001D1431">
        <w:t>Oliver Gould and Lachie Everson</w:t>
      </w:r>
      <w:r w:rsidR="001D1431" w:rsidRPr="001D1431">
        <w:t>. “</w:t>
      </w:r>
      <w:r w:rsidR="00AB03DC">
        <w:t>All About Rust</w:t>
      </w:r>
      <w:r w:rsidR="001D1431" w:rsidRPr="001D1431">
        <w:t>.” </w:t>
      </w:r>
      <w:r w:rsidR="001D1431" w:rsidRPr="00AE30B6">
        <w:rPr>
          <w:i/>
          <w:iCs/>
        </w:rPr>
        <w:t>YouTube</w:t>
      </w:r>
      <w:r w:rsidR="001D1431" w:rsidRPr="001D1431">
        <w:t>, uploaded by </w:t>
      </w:r>
      <w:r w:rsidR="00AB03DC">
        <w:t xml:space="preserve">Microsoft </w:t>
      </w:r>
      <w:r w:rsidR="00E86E4D">
        <w:t>Developer</w:t>
      </w:r>
      <w:r w:rsidR="001D1431" w:rsidRPr="001D1431">
        <w:t>,</w:t>
      </w:r>
      <w:r w:rsidR="00C372CE">
        <w:t xml:space="preserve"> </w:t>
      </w:r>
      <w:r w:rsidR="00AB03DC">
        <w:t>2019</w:t>
      </w:r>
      <w:r w:rsidR="00E1112F">
        <w:t>.</w:t>
      </w:r>
      <w:r w:rsidR="00F82881">
        <w:br/>
      </w:r>
    </w:p>
    <w:p w14:paraId="6D597009" w14:textId="5F0ED8A5" w:rsidR="00AB03DC" w:rsidRDefault="00AE30B6" w:rsidP="00AE30B6">
      <w:pPr>
        <w:spacing w:line="276" w:lineRule="auto"/>
      </w:pPr>
      <w:r>
        <w:t xml:space="preserve">[5] </w:t>
      </w:r>
      <w:r w:rsidR="00AB03DC">
        <w:t xml:space="preserve">wiki.flightgear.org. Command </w:t>
      </w:r>
      <w:r w:rsidR="001E6659">
        <w:t xml:space="preserve">line options, </w:t>
      </w:r>
      <w:r w:rsidR="00AB03DC">
        <w:t>2019. [</w:t>
      </w:r>
      <w:r w:rsidR="00A2100A">
        <w:t>Online accessed 07/02/2020</w:t>
      </w:r>
      <w:r w:rsidR="00AB03DC">
        <w:t>.</w:t>
      </w:r>
      <w:r w:rsidR="00F82881">
        <w:br/>
      </w:r>
    </w:p>
    <w:p w14:paraId="37AD4476" w14:textId="7249C72E" w:rsidR="00547AEB" w:rsidRDefault="00AE30B6" w:rsidP="00AE30B6">
      <w:pPr>
        <w:spacing w:line="276" w:lineRule="auto"/>
      </w:pPr>
      <w:r>
        <w:t xml:space="preserve">[6] </w:t>
      </w:r>
      <w:r w:rsidR="00547AEB">
        <w:t>wiki.flightgear.org. Property Tree/S</w:t>
      </w:r>
      <w:r w:rsidR="001E6659">
        <w:t>ockets,</w:t>
      </w:r>
      <w:r w:rsidR="00547AEB">
        <w:t xml:space="preserve"> 20</w:t>
      </w:r>
      <w:r w:rsidR="00A2100A">
        <w:t>19. [Online accessed 07/02/2020</w:t>
      </w:r>
      <w:r w:rsidR="00547AEB">
        <w:t>.</w:t>
      </w:r>
      <w:r w:rsidR="00F82881">
        <w:br/>
      </w:r>
    </w:p>
    <w:p w14:paraId="3119B65E" w14:textId="054E69AE" w:rsidR="003A155D" w:rsidRDefault="00AE30B6" w:rsidP="00AE30B6">
      <w:pPr>
        <w:spacing w:line="276" w:lineRule="auto"/>
      </w:pPr>
      <w:r>
        <w:t xml:space="preserve">[7] </w:t>
      </w:r>
      <w:r w:rsidR="001E6659">
        <w:t>Brian Hall</w:t>
      </w:r>
      <w:r w:rsidR="001E6659" w:rsidRPr="00AE30B6">
        <w:rPr>
          <w:i/>
        </w:rPr>
        <w:t>. Beej’s Guide to Network Programming Using Internet Sockets</w:t>
      </w:r>
      <w:r w:rsidR="001E6659">
        <w:t>, 2019.</w:t>
      </w:r>
      <w:r w:rsidR="00F82881">
        <w:br/>
      </w:r>
    </w:p>
    <w:p w14:paraId="1BE39B74" w14:textId="0890FEC9" w:rsidR="00E02F41" w:rsidRDefault="00AE30B6" w:rsidP="00AE30B6">
      <w:pPr>
        <w:spacing w:line="276" w:lineRule="auto"/>
      </w:pPr>
      <w:r>
        <w:t xml:space="preserve">[8] </w:t>
      </w:r>
      <w:r w:rsidR="00E02F41">
        <w:t>Mike Geig.</w:t>
      </w:r>
      <w:r w:rsidR="00E02F41" w:rsidRPr="00C9038D">
        <w:t> “</w:t>
      </w:r>
      <w:r w:rsidR="00E02F41" w:rsidRPr="0005366B">
        <w:t>ECS Overview - Intro To The Entity Comp</w:t>
      </w:r>
      <w:r w:rsidR="00E02F41">
        <w:t>onent System And C# Job System 1</w:t>
      </w:r>
      <w:r w:rsidR="00E02F41" w:rsidRPr="0005366B">
        <w:t>/5</w:t>
      </w:r>
      <w:r w:rsidR="00E02F41">
        <w:t xml:space="preserve">.” </w:t>
      </w:r>
      <w:r w:rsidR="00E02F41" w:rsidRPr="00AE30B6">
        <w:rPr>
          <w:i/>
          <w:iCs/>
        </w:rPr>
        <w:t>YouTube</w:t>
      </w:r>
      <w:r w:rsidR="00E02F41" w:rsidRPr="00C9038D">
        <w:t>, uploaded by </w:t>
      </w:r>
      <w:r w:rsidR="00E02F41">
        <w:t>Unity</w:t>
      </w:r>
      <w:r w:rsidR="00E02F41" w:rsidRPr="00C9038D">
        <w:t xml:space="preserve">, </w:t>
      </w:r>
      <w:r w:rsidR="00E02F41">
        <w:t>2018</w:t>
      </w:r>
      <w:r w:rsidR="00E02F41" w:rsidRPr="00C9038D">
        <w:t>.</w:t>
      </w:r>
      <w:r w:rsidR="00E02F41">
        <w:t xml:space="preserve"> </w:t>
      </w:r>
      <w:r w:rsidR="00F82881">
        <w:br/>
      </w:r>
    </w:p>
    <w:p w14:paraId="74A0A34C" w14:textId="3A651007" w:rsidR="00E1112F" w:rsidRPr="00E1112F" w:rsidRDefault="00AE30B6" w:rsidP="00AE30B6">
      <w:pPr>
        <w:spacing w:line="276" w:lineRule="auto"/>
      </w:pPr>
      <w:r>
        <w:t xml:space="preserve">[9] </w:t>
      </w:r>
      <w:r w:rsidR="00C9038D">
        <w:t>Ben.</w:t>
      </w:r>
      <w:r w:rsidR="00C9038D" w:rsidRPr="00C9038D">
        <w:t> “</w:t>
      </w:r>
      <w:r w:rsidR="00C9038D" w:rsidRPr="00E1112F">
        <w:t>Entity Component System Overview in 7 Minutes</w:t>
      </w:r>
      <w:r w:rsidR="00C9038D" w:rsidRPr="00C9038D">
        <w:t>.” </w:t>
      </w:r>
      <w:r w:rsidR="00C9038D" w:rsidRPr="00AE30B6">
        <w:rPr>
          <w:i/>
          <w:iCs/>
        </w:rPr>
        <w:t>YouTube</w:t>
      </w:r>
      <w:r w:rsidR="00C9038D" w:rsidRPr="00C9038D">
        <w:t>, uploaded by </w:t>
      </w:r>
      <w:r w:rsidR="00C9038D">
        <w:t>Board To Bits Gaming</w:t>
      </w:r>
      <w:r w:rsidR="00C9038D" w:rsidRPr="00C9038D">
        <w:t>, 2019.</w:t>
      </w:r>
      <w:r w:rsidR="00C9038D">
        <w:t xml:space="preserve"> </w:t>
      </w:r>
      <w:r w:rsidR="00F82881">
        <w:br/>
      </w:r>
    </w:p>
    <w:p w14:paraId="5FD165B4" w14:textId="178FE07C" w:rsidR="00F14D47" w:rsidRDefault="00AE30B6" w:rsidP="00AE30B6">
      <w:pPr>
        <w:spacing w:line="276" w:lineRule="auto"/>
      </w:pPr>
      <w:r>
        <w:t xml:space="preserve">[10] </w:t>
      </w:r>
      <w:r w:rsidR="0005366B">
        <w:t xml:space="preserve">Adam. </w:t>
      </w:r>
      <w:r w:rsidR="0005366B" w:rsidRPr="0005366B">
        <w:t>Entity Systems are the future of MMOG development – Part 2</w:t>
      </w:r>
      <w:r w:rsidR="0005366B">
        <w:t xml:space="preserve">, 2007. </w:t>
      </w:r>
      <w:r w:rsidR="0005366B" w:rsidRPr="0005366B">
        <w:t>. [Online; accessed 07/01/2020.</w:t>
      </w:r>
      <w:r w:rsidR="00F82881">
        <w:br/>
      </w:r>
    </w:p>
    <w:p w14:paraId="1ABA541C" w14:textId="5F6B58A5" w:rsidR="0005366B" w:rsidRPr="00E1112F" w:rsidRDefault="00AE30B6" w:rsidP="00AE30B6">
      <w:pPr>
        <w:spacing w:line="276" w:lineRule="auto"/>
      </w:pPr>
      <w:r>
        <w:t xml:space="preserve">[11] </w:t>
      </w:r>
      <w:r w:rsidR="0005366B">
        <w:t>Mike Geig.</w:t>
      </w:r>
      <w:r w:rsidR="0005366B" w:rsidRPr="00C9038D">
        <w:t> “</w:t>
      </w:r>
      <w:r w:rsidR="0005366B" w:rsidRPr="0005366B">
        <w:t>ECS Overview - Intro To The Entity Component System And C# Job System 2/5</w:t>
      </w:r>
      <w:r w:rsidR="0005366B">
        <w:t xml:space="preserve">.” </w:t>
      </w:r>
      <w:r w:rsidR="0005366B" w:rsidRPr="00AE30B6">
        <w:rPr>
          <w:i/>
          <w:iCs/>
        </w:rPr>
        <w:t>YouTube</w:t>
      </w:r>
      <w:r w:rsidR="0005366B" w:rsidRPr="00C9038D">
        <w:t>, uploaded by </w:t>
      </w:r>
      <w:r w:rsidR="0005366B">
        <w:t>Unity</w:t>
      </w:r>
      <w:r w:rsidR="0005366B" w:rsidRPr="00C9038D">
        <w:t xml:space="preserve">, </w:t>
      </w:r>
      <w:r w:rsidR="0005366B">
        <w:t>2018</w:t>
      </w:r>
      <w:r w:rsidR="0005366B" w:rsidRPr="00C9038D">
        <w:t>.</w:t>
      </w:r>
      <w:r w:rsidR="0005366B">
        <w:t xml:space="preserve"> </w:t>
      </w:r>
      <w:r w:rsidR="00F82881">
        <w:br/>
      </w:r>
    </w:p>
    <w:p w14:paraId="2599808F" w14:textId="33A71CF4" w:rsidR="0005366B" w:rsidRDefault="00AE30B6" w:rsidP="00AE30B6">
      <w:pPr>
        <w:spacing w:line="276" w:lineRule="auto"/>
      </w:pPr>
      <w:r>
        <w:t xml:space="preserve">[12] </w:t>
      </w:r>
      <w:r w:rsidR="0005366B" w:rsidRPr="0005366B">
        <w:t>Thomas Schaller</w:t>
      </w:r>
      <w:r w:rsidR="0005366B" w:rsidRPr="00AE30B6">
        <w:rPr>
          <w:i/>
        </w:rPr>
        <w:t>. The Specs Book</w:t>
      </w:r>
      <w:r w:rsidR="0005366B" w:rsidRPr="0005366B">
        <w:t>. Crates.io, 1st edition, 2018.</w:t>
      </w:r>
    </w:p>
    <w:p w14:paraId="2D0E937C" w14:textId="47C65C52" w:rsidR="002F6D0A" w:rsidRDefault="002F6D0A" w:rsidP="00AE30B6">
      <w:pPr>
        <w:spacing w:line="276" w:lineRule="auto"/>
      </w:pPr>
    </w:p>
    <w:p w14:paraId="1FD07F72" w14:textId="6FCB4295" w:rsidR="002F6D0A" w:rsidRDefault="002F6D0A" w:rsidP="00AE30B6">
      <w:pPr>
        <w:spacing w:line="276" w:lineRule="auto"/>
      </w:pPr>
      <w:r>
        <w:t>[13]</w:t>
      </w:r>
      <w:r w:rsidR="00F84A69">
        <w:t xml:space="preserve"> wow what was this source…</w:t>
      </w:r>
      <w:r w:rsidR="002C1E28">
        <w:t xml:space="preserve"> (fidelity paragraph)</w:t>
      </w:r>
    </w:p>
    <w:p w14:paraId="2A71CAF8" w14:textId="60AC21FF" w:rsidR="002F6D0A" w:rsidRDefault="002F6D0A" w:rsidP="00AE30B6">
      <w:pPr>
        <w:spacing w:line="276" w:lineRule="auto"/>
      </w:pPr>
    </w:p>
    <w:p w14:paraId="46A1139F" w14:textId="2841537D" w:rsidR="002F6D0A" w:rsidRDefault="002F6D0A" w:rsidP="00AE30B6">
      <w:pPr>
        <w:spacing w:line="276" w:lineRule="auto"/>
      </w:pPr>
      <w:r>
        <w:t>[14]</w:t>
      </w:r>
      <w:r w:rsidR="00F24D05">
        <w:t xml:space="preserve"> David Bourg and Bryan Bywalec. </w:t>
      </w:r>
      <w:r w:rsidR="00F24D05" w:rsidRPr="00F24D05">
        <w:rPr>
          <w:i/>
        </w:rPr>
        <w:t>Physics for Game Developers</w:t>
      </w:r>
      <w:r w:rsidR="00F24D05" w:rsidRPr="00F24D05">
        <w:t>, 2</w:t>
      </w:r>
      <w:r w:rsidR="00F24D05" w:rsidRPr="00F24D05">
        <w:rPr>
          <w:vertAlign w:val="superscript"/>
        </w:rPr>
        <w:t>nd</w:t>
      </w:r>
      <w:r w:rsidR="00F24D05" w:rsidRPr="00F24D05">
        <w:t xml:space="preserve"> Edition</w:t>
      </w:r>
      <w:r w:rsidR="00F24D05">
        <w:t>, 2013</w:t>
      </w:r>
      <w:r w:rsidR="00F24D05" w:rsidRPr="00F24D05">
        <w:t>.</w:t>
      </w:r>
      <w:r w:rsidR="00F24D05">
        <w:t xml:space="preserve"> </w:t>
      </w:r>
    </w:p>
    <w:p w14:paraId="2FFE424A" w14:textId="4386A871" w:rsidR="005719FB" w:rsidRDefault="005719FB" w:rsidP="00AE30B6">
      <w:pPr>
        <w:spacing w:line="276" w:lineRule="auto"/>
      </w:pPr>
    </w:p>
    <w:p w14:paraId="1FF8D131" w14:textId="19809F1A" w:rsidR="005719FB" w:rsidRPr="00A46957" w:rsidRDefault="005719FB" w:rsidP="00AE30B6">
      <w:pPr>
        <w:spacing w:line="276" w:lineRule="auto"/>
      </w:pPr>
      <w:r w:rsidRPr="00A46957">
        <w:t>[15]</w:t>
      </w:r>
      <w:r w:rsidR="00FD5EC1" w:rsidRPr="00A46957">
        <w:t xml:space="preserve"> </w:t>
      </w:r>
      <w:r w:rsidR="00BF4443" w:rsidRPr="00BF4443">
        <w:t>https://unity.com/solutions/game</w:t>
      </w:r>
      <w:r w:rsidR="00FD5EC1" w:rsidRPr="00A46957">
        <w:rPr>
          <w:rStyle w:val="Hyperlink"/>
          <w:color w:val="auto"/>
          <w:u w:val="none"/>
        </w:rPr>
        <w:t>. Create a world with more play</w:t>
      </w:r>
      <w:r w:rsidR="00A46957" w:rsidRPr="00A46957">
        <w:rPr>
          <w:rStyle w:val="Hyperlink"/>
          <w:color w:val="auto"/>
          <w:u w:val="none"/>
        </w:rPr>
        <w:t>,</w:t>
      </w:r>
      <w:r w:rsidR="00FD5EC1" w:rsidRPr="00A46957">
        <w:t xml:space="preserve"> 2020. [Online accessed 09/01/2020.</w:t>
      </w:r>
      <w:r w:rsidRPr="00A46957">
        <w:t xml:space="preserve"> </w:t>
      </w:r>
    </w:p>
    <w:p w14:paraId="3B3761E5" w14:textId="57FE6E15" w:rsidR="007834CE" w:rsidRPr="00A46957" w:rsidRDefault="007834CE" w:rsidP="00AE30B6">
      <w:pPr>
        <w:spacing w:line="276" w:lineRule="auto"/>
      </w:pPr>
    </w:p>
    <w:p w14:paraId="56D1EFEC" w14:textId="57C42522" w:rsidR="007834CE" w:rsidRPr="00A46957" w:rsidRDefault="007834CE" w:rsidP="00AE30B6">
      <w:pPr>
        <w:spacing w:line="276" w:lineRule="auto"/>
        <w:rPr>
          <w:rStyle w:val="Hyperlink"/>
          <w:color w:val="auto"/>
          <w:u w:val="none"/>
        </w:rPr>
      </w:pPr>
      <w:r w:rsidRPr="00A46957">
        <w:t xml:space="preserve">[16] </w:t>
      </w:r>
      <w:r w:rsidR="00926B83" w:rsidRPr="00BF4443">
        <w:t>https://unity.com/case-study/mediatonic-fall-guys</w:t>
      </w:r>
      <w:r w:rsidR="00A46957" w:rsidRPr="00A46957">
        <w:rPr>
          <w:rStyle w:val="Hyperlink"/>
          <w:color w:val="auto"/>
          <w:u w:val="none"/>
        </w:rPr>
        <w:t>. Unity helps bring the masses together in Mediatonic’s absurd multiplayer, 2020. [Online accessed 09/01/2020].</w:t>
      </w:r>
    </w:p>
    <w:p w14:paraId="33783F3B" w14:textId="2EB2FF65" w:rsidR="006C4029" w:rsidRDefault="006C4029" w:rsidP="00AE30B6">
      <w:pPr>
        <w:spacing w:line="276" w:lineRule="auto"/>
      </w:pPr>
    </w:p>
    <w:p w14:paraId="273DDF5F" w14:textId="140D9AD8" w:rsidR="0098677B" w:rsidRDefault="000E198A" w:rsidP="006C4029">
      <w:pPr>
        <w:spacing w:line="276" w:lineRule="auto"/>
      </w:pPr>
      <w:r>
        <w:t xml:space="preserve">[17] </w:t>
      </w:r>
      <w:r w:rsidR="00D245D6">
        <w:t xml:space="preserve">Albert Rhemann. </w:t>
      </w:r>
      <w:r w:rsidRPr="00D245D6">
        <w:rPr>
          <w:i/>
        </w:rPr>
        <w:t>A Handbook of Flight Simulation Fidelity Requirements for Human Factors Research</w:t>
      </w:r>
      <w:r w:rsidR="00D245D6">
        <w:t>, 1995.</w:t>
      </w:r>
    </w:p>
    <w:p w14:paraId="3DF0C673" w14:textId="04444A9D" w:rsidR="00926B83" w:rsidRDefault="00926B83" w:rsidP="00AE30B6">
      <w:pPr>
        <w:spacing w:line="276" w:lineRule="auto"/>
      </w:pPr>
    </w:p>
    <w:p w14:paraId="4AEF2ABF" w14:textId="6126BCB3" w:rsidR="000E198A" w:rsidRDefault="000E198A" w:rsidP="001C1FA4">
      <w:pPr>
        <w:spacing w:line="276" w:lineRule="auto"/>
      </w:pPr>
      <w:r>
        <w:t xml:space="preserve">[18] </w:t>
      </w:r>
      <w:r w:rsidR="001C1FA4" w:rsidRPr="001C1FA4">
        <w:t>G</w:t>
      </w:r>
      <w:r w:rsidR="001C1FA4">
        <w:t xml:space="preserve">aétan Dussart, Vilius Portapas, </w:t>
      </w:r>
      <w:r w:rsidR="001C1FA4" w:rsidRPr="001C1FA4">
        <w:t>Alessandro Pontillo and Mudassir Lone</w:t>
      </w:r>
      <w:r w:rsidR="001C1FA4">
        <w:t xml:space="preserve">. </w:t>
      </w:r>
      <w:r w:rsidRPr="001C1FA4">
        <w:rPr>
          <w:i/>
        </w:rPr>
        <w:t>Flight Dynamic Modelling and Simulation of Large Flexible Aircraft</w:t>
      </w:r>
      <w:r w:rsidR="001C1FA4">
        <w:rPr>
          <w:i/>
        </w:rPr>
        <w:t xml:space="preserve">, </w:t>
      </w:r>
      <w:r w:rsidR="001C1FA4" w:rsidRPr="001C1FA4">
        <w:t>2018.</w:t>
      </w:r>
    </w:p>
    <w:p w14:paraId="2F1B7A91" w14:textId="4953E6C4" w:rsidR="002051C7" w:rsidRDefault="002051C7" w:rsidP="00AE30B6">
      <w:pPr>
        <w:spacing w:line="276" w:lineRule="auto"/>
      </w:pPr>
    </w:p>
    <w:p w14:paraId="32C8BC1B" w14:textId="2EE38045" w:rsidR="002051C7" w:rsidRDefault="002051C7" w:rsidP="00AE30B6">
      <w:pPr>
        <w:spacing w:line="276" w:lineRule="auto"/>
      </w:pPr>
      <w:r>
        <w:t xml:space="preserve">[19] </w:t>
      </w:r>
      <w:r w:rsidR="004A77B1" w:rsidRPr="001C1FA4">
        <w:t>https://crates.io/</w:t>
      </w:r>
      <w:r w:rsidR="004A77B1">
        <w:t>. The Rust’s Community Crate Registry.</w:t>
      </w:r>
      <w:r w:rsidR="004A77B1" w:rsidRPr="004A77B1">
        <w:t xml:space="preserve"> [Online accessed 09/01/2020.</w:t>
      </w:r>
    </w:p>
    <w:p w14:paraId="2795AD99" w14:textId="3D487CE7" w:rsidR="00294195" w:rsidRDefault="00294195" w:rsidP="00A5774D">
      <w:pPr>
        <w:spacing w:line="276" w:lineRule="auto"/>
      </w:pPr>
    </w:p>
    <w:p w14:paraId="20EC7705" w14:textId="70B7A004" w:rsidR="00C6589B" w:rsidRDefault="00C6589B" w:rsidP="00A5774D">
      <w:pPr>
        <w:spacing w:line="276" w:lineRule="auto"/>
      </w:pPr>
      <w:r>
        <w:t xml:space="preserve">[20] </w:t>
      </w:r>
      <w:r w:rsidR="001C1FA4">
        <w:t xml:space="preserve">Wayne Durham. </w:t>
      </w:r>
      <w:r w:rsidRPr="001C1FA4">
        <w:rPr>
          <w:i/>
        </w:rPr>
        <w:t>AIRCRAFT FLIGHT DYNAMICS AND CONTRO</w:t>
      </w:r>
      <w:r w:rsidR="001C1FA4">
        <w:rPr>
          <w:i/>
        </w:rPr>
        <w:t>L, 2013.</w:t>
      </w:r>
      <w:r>
        <w:t xml:space="preserve"> </w:t>
      </w:r>
    </w:p>
    <w:p w14:paraId="70514D65" w14:textId="609F55BC" w:rsidR="00D73F4E" w:rsidRDefault="00D73F4E" w:rsidP="00A5774D">
      <w:pPr>
        <w:spacing w:line="276" w:lineRule="auto"/>
      </w:pPr>
    </w:p>
    <w:p w14:paraId="4E11A530" w14:textId="7A997870" w:rsidR="00D73F4E" w:rsidRDefault="00D73F4E" w:rsidP="00A5774D">
      <w:pPr>
        <w:spacing w:line="276" w:lineRule="auto"/>
      </w:pPr>
      <w:r>
        <w:t>[21]</w:t>
      </w:r>
      <w:r w:rsidR="00CD13A1">
        <w:t xml:space="preserve"> Vinayak D</w:t>
      </w:r>
      <w:r w:rsidR="00712513">
        <w:t>.</w:t>
      </w:r>
      <w:r w:rsidR="00712513" w:rsidRPr="00C9038D">
        <w:t> “</w:t>
      </w:r>
      <w:r w:rsidR="00712513" w:rsidRPr="00712513">
        <w:t>What is Flight Dynamics? - Derivation of Equations of Motion for an Aircraft</w:t>
      </w:r>
      <w:r w:rsidR="00712513">
        <w:t xml:space="preserve">.” </w:t>
      </w:r>
      <w:r w:rsidR="00712513" w:rsidRPr="00AE30B6">
        <w:rPr>
          <w:i/>
          <w:iCs/>
        </w:rPr>
        <w:t>YouTube</w:t>
      </w:r>
      <w:r w:rsidR="00712513" w:rsidRPr="00C9038D">
        <w:t>, uploaded by </w:t>
      </w:r>
      <w:r w:rsidR="00712513">
        <w:t>VDEngineering</w:t>
      </w:r>
      <w:r w:rsidR="00712513" w:rsidRPr="00C9038D">
        <w:t xml:space="preserve">, </w:t>
      </w:r>
      <w:r w:rsidR="00712513">
        <w:t>2019</w:t>
      </w:r>
      <w:r w:rsidR="00E8340D">
        <w:t>.</w:t>
      </w:r>
    </w:p>
    <w:p w14:paraId="41907CDE" w14:textId="77777777" w:rsidR="00F1003B" w:rsidRDefault="00F1003B" w:rsidP="00A5774D">
      <w:pPr>
        <w:spacing w:line="276" w:lineRule="auto"/>
      </w:pPr>
    </w:p>
    <w:p w14:paraId="2AB7EE36" w14:textId="56ECFF71" w:rsidR="00D471C1" w:rsidRDefault="00D471C1" w:rsidP="00A5774D">
      <w:pPr>
        <w:spacing w:line="276" w:lineRule="auto"/>
      </w:pPr>
      <w:r>
        <w:t xml:space="preserve">[22] </w:t>
      </w:r>
      <w:r w:rsidR="009916FC" w:rsidRPr="004A77B1">
        <w:t>https://en.wikipedia.org/wiki/Moment_of_inertia</w:t>
      </w:r>
      <w:r w:rsidR="0014440C" w:rsidRPr="004A77B1">
        <w:rPr>
          <w:rStyle w:val="Hyperlink"/>
          <w:color w:val="auto"/>
          <w:u w:val="none"/>
        </w:rPr>
        <w:t>. Moment of Inertia</w:t>
      </w:r>
      <w:r w:rsidR="0014440C" w:rsidRPr="004A77B1">
        <w:t>, 2020. [Online accessed 09/01/2020.</w:t>
      </w:r>
    </w:p>
    <w:p w14:paraId="0824A977" w14:textId="7C50BCB3" w:rsidR="009916FC" w:rsidRDefault="009916FC" w:rsidP="00A5774D">
      <w:pPr>
        <w:spacing w:line="276" w:lineRule="auto"/>
      </w:pPr>
    </w:p>
    <w:p w14:paraId="40640887" w14:textId="14D0DF8C" w:rsidR="009916FC" w:rsidRDefault="009916FC" w:rsidP="00A5774D">
      <w:pPr>
        <w:spacing w:line="276" w:lineRule="auto"/>
      </w:pPr>
      <w:r>
        <w:t xml:space="preserve">[23] </w:t>
      </w:r>
      <w:r w:rsidRPr="001B40D6">
        <w:t>https://en.wikipedia.org/wiki/Airfoil</w:t>
      </w:r>
      <w:r w:rsidR="001B40D6">
        <w:t>. Airfoil, 2020. [Online accessed 09/01/2020.</w:t>
      </w:r>
    </w:p>
    <w:p w14:paraId="54113844" w14:textId="26EAA578" w:rsidR="00B63F4F" w:rsidRDefault="00B63F4F" w:rsidP="00A5774D">
      <w:pPr>
        <w:spacing w:line="276" w:lineRule="auto"/>
      </w:pPr>
    </w:p>
    <w:p w14:paraId="236CC25A" w14:textId="3365F636" w:rsidR="00B63F4F" w:rsidRDefault="00B63F4F" w:rsidP="00B63F4F">
      <w:r>
        <w:t xml:space="preserve">[24] </w:t>
      </w:r>
      <w:r w:rsidR="00F30B3F">
        <w:t>Steve</w:t>
      </w:r>
      <w:r w:rsidR="00F30B3F" w:rsidRPr="001520C0">
        <w:t xml:space="preserve"> </w:t>
      </w:r>
      <w:r w:rsidR="00F30B3F">
        <w:t>Klabnik and Carol Nichols.</w:t>
      </w:r>
      <w:r w:rsidR="00F30B3F" w:rsidRPr="00F30B3F">
        <w:t xml:space="preserve"> </w:t>
      </w:r>
      <w:r w:rsidR="00F30B3F" w:rsidRPr="00F30B3F">
        <w:rPr>
          <w:i/>
        </w:rPr>
        <w:t>The Rustonomicon</w:t>
      </w:r>
      <w:r w:rsidR="00F30B3F">
        <w:t>, 2019.</w:t>
      </w:r>
    </w:p>
    <w:p w14:paraId="69A34989" w14:textId="6F0DD63C" w:rsidR="00780913" w:rsidRDefault="00780913" w:rsidP="00B63F4F">
      <w:r>
        <w:t xml:space="preserve">[25] D. Rose. </w:t>
      </w:r>
      <w:r w:rsidRPr="00780913">
        <w:rPr>
          <w:i/>
        </w:rPr>
        <w:t>C</w:t>
      </w:r>
      <w:r w:rsidR="00C167F4">
        <w:rPr>
          <w:i/>
        </w:rPr>
        <w:t>onverting B</w:t>
      </w:r>
      <w:r w:rsidRPr="00780913">
        <w:rPr>
          <w:i/>
        </w:rPr>
        <w:t>etween Earth-Centered, Earth-Fixed and Geodetic Coordinates</w:t>
      </w:r>
      <w:r>
        <w:t xml:space="preserve">, 2014. </w:t>
      </w:r>
    </w:p>
    <w:p w14:paraId="00E0B88F" w14:textId="479DA510" w:rsidR="00B245A8" w:rsidRDefault="00B245A8" w:rsidP="00B63F4F">
      <w:r>
        <w:t>[26] gaffer on games integration basics</w:t>
      </w:r>
    </w:p>
    <w:p w14:paraId="05D23E4B" w14:textId="10CED957" w:rsidR="00320F00" w:rsidRDefault="00320F00" w:rsidP="00B63F4F">
      <w:r>
        <w:t>[27] gaffer on games fix your loop</w:t>
      </w:r>
    </w:p>
    <w:p w14:paraId="4032EFCE" w14:textId="3DC2E2A5" w:rsidR="000B6A81" w:rsidRDefault="00320F00" w:rsidP="00B63F4F">
      <w:r>
        <w:t>[28] dewitters game loop</w:t>
      </w:r>
    </w:p>
    <w:p w14:paraId="10B27AC9" w14:textId="3A2E2DAA" w:rsidR="00E333CB" w:rsidRDefault="00E333CB" w:rsidP="00E333CB">
      <w:r>
        <w:t>[29]</w:t>
      </w:r>
      <w:r w:rsidRPr="00E333CB">
        <w:rPr>
          <w:rFonts w:ascii="NimbusRomNo9L-Medi" w:hAnsi="NimbusRomNo9L-Medi" w:cs="NimbusRomNo9L-Medi"/>
          <w:sz w:val="22"/>
          <w:szCs w:val="22"/>
        </w:rPr>
        <w:t xml:space="preserve"> </w:t>
      </w:r>
      <w:r w:rsidRPr="00E333CB">
        <w:t>HISTORY OF UN</w:t>
      </w:r>
      <w:r>
        <w:t xml:space="preserve">ITED STATES MILITARY SIMULATION  </w:t>
      </w:r>
      <w:r w:rsidRPr="00E333CB">
        <w:t>Raymond R. Hill</w:t>
      </w:r>
      <w:r>
        <w:t xml:space="preserve">, </w:t>
      </w:r>
      <w:r w:rsidRPr="00E333CB">
        <w:t>J. O. Miller</w:t>
      </w:r>
    </w:p>
    <w:p w14:paraId="189AA5DB" w14:textId="4BF96CB3" w:rsidR="007751FB" w:rsidRDefault="007751FB" w:rsidP="00E333CB">
      <w:r>
        <w:t>[30] grant palmer</w:t>
      </w:r>
    </w:p>
    <w:p w14:paraId="3ACBE831" w14:textId="5D9B49C2" w:rsidR="00B67E4A" w:rsidRDefault="00B67E4A" w:rsidP="00E333CB">
      <w:r>
        <w:t xml:space="preserve">[31] rust by example </w:t>
      </w:r>
      <w:hyperlink r:id="rId20" w:history="1">
        <w:r w:rsidR="00FF4D04" w:rsidRPr="005947A1">
          <w:rPr>
            <w:rStyle w:val="Hyperlink"/>
          </w:rPr>
          <w:t>https://doc.rust-lang.org/stable/rust-by-example/</w:t>
        </w:r>
      </w:hyperlink>
    </w:p>
    <w:p w14:paraId="29698732" w14:textId="2978F4D8" w:rsidR="000B6A81" w:rsidRDefault="000B6A81" w:rsidP="00E333CB">
      <w:r>
        <w:t xml:space="preserve">[32] </w:t>
      </w:r>
      <w:r w:rsidRPr="000B6A81">
        <w:t>https://gameprogrammingpatterns.com/game-loop.html</w:t>
      </w:r>
    </w:p>
    <w:p w14:paraId="2DEBB082" w14:textId="77777777" w:rsidR="00FF4D04" w:rsidRDefault="00FF4D04" w:rsidP="00E333CB"/>
    <w:p w14:paraId="0582515F" w14:textId="504D42EF" w:rsidR="00FF4D04" w:rsidRDefault="00FF4D04" w:rsidP="00E333CB">
      <w:r>
        <w:t>Fgnetfdm struct</w:t>
      </w:r>
    </w:p>
    <w:p w14:paraId="0DF19B4C" w14:textId="2152EE07" w:rsidR="00FF4D04" w:rsidRPr="0094234E" w:rsidRDefault="00FF4D04" w:rsidP="00E333CB">
      <w:r w:rsidRPr="00FF4D04">
        <w:t>https://github.com/FlightGear/flightgear/blob/8e6500ae47ff74539cd2c0a9c4eebe96e69ca81d/src/Network/net_fdm.hxx</w:t>
      </w:r>
    </w:p>
    <w:p w14:paraId="12DAAC10" w14:textId="77777777" w:rsidR="00B63F4F" w:rsidRDefault="00B63F4F" w:rsidP="00A5774D">
      <w:pPr>
        <w:spacing w:line="276" w:lineRule="auto"/>
      </w:pPr>
    </w:p>
    <w:p w14:paraId="1490C90F" w14:textId="77777777" w:rsidR="009916FC" w:rsidRDefault="009916FC" w:rsidP="00A5774D">
      <w:pPr>
        <w:spacing w:line="276" w:lineRule="auto"/>
      </w:pPr>
    </w:p>
    <w:sectPr w:rsidR="009916FC" w:rsidSect="00A570F9">
      <w:footerReference w:type="default" r:id="rId21"/>
      <w:pgSz w:w="12240" w:h="15840" w:code="1"/>
      <w:pgMar w:top="1440" w:right="1800" w:bottom="1800" w:left="1800" w:header="1080" w:footer="1080" w:gutter="0"/>
      <w:paperSrc w:first="15" w:other="15"/>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8B91D8" w14:textId="77777777" w:rsidR="00B60BCC" w:rsidRDefault="00B60BCC">
      <w:pPr>
        <w:spacing w:line="240" w:lineRule="auto"/>
      </w:pPr>
      <w:r>
        <w:separator/>
      </w:r>
    </w:p>
  </w:endnote>
  <w:endnote w:type="continuationSeparator" w:id="0">
    <w:p w14:paraId="24D9699E" w14:textId="77777777" w:rsidR="00B60BCC" w:rsidRDefault="00B60BCC">
      <w:pPr>
        <w:spacing w:line="240" w:lineRule="auto"/>
      </w:pPr>
      <w:r>
        <w:continuationSeparator/>
      </w:r>
    </w:p>
  </w:endnote>
  <w:endnote w:type="continuationNotice" w:id="1">
    <w:p w14:paraId="26A9CADE" w14:textId="77777777" w:rsidR="00B60BCC" w:rsidRDefault="00B60BCC">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Univers (W1)">
    <w:altName w:val="Arial"/>
    <w:panose1 w:val="00000000000000000000"/>
    <w:charset w:val="00"/>
    <w:family w:val="swiss"/>
    <w:notTrueType/>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NimbusRomNo9L-Medi">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54D1D" w14:textId="77777777" w:rsidR="00B60BCC" w:rsidRDefault="00B60BCC" w:rsidP="00AD3726">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AA461" w14:textId="5572AAE9" w:rsidR="00B60BCC" w:rsidRDefault="00B60BCC">
    <w:pPr>
      <w:pStyle w:val="Footer"/>
      <w:jc w:val="center"/>
    </w:pPr>
    <w:r>
      <w:fldChar w:fldCharType="begin"/>
    </w:r>
    <w:r>
      <w:instrText xml:space="preserve"> PAGE   \* MERGEFORMAT </w:instrText>
    </w:r>
    <w:r>
      <w:fldChar w:fldCharType="separate"/>
    </w:r>
    <w:r w:rsidR="00C12862">
      <w:rPr>
        <w:noProof/>
      </w:rPr>
      <w:t>36</w:t>
    </w:r>
    <w:r>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36CE9C" w14:textId="77777777" w:rsidR="00B60BCC" w:rsidRDefault="00B60BCC">
      <w:pPr>
        <w:spacing w:line="240" w:lineRule="auto"/>
      </w:pPr>
      <w:r>
        <w:separator/>
      </w:r>
    </w:p>
  </w:footnote>
  <w:footnote w:type="continuationSeparator" w:id="0">
    <w:p w14:paraId="0BDD8DED" w14:textId="77777777" w:rsidR="00B60BCC" w:rsidRDefault="00B60BCC">
      <w:pPr>
        <w:spacing w:line="240" w:lineRule="auto"/>
      </w:pPr>
      <w:r>
        <w:continuationSeparator/>
      </w:r>
    </w:p>
  </w:footnote>
  <w:footnote w:type="continuationNotice" w:id="1">
    <w:p w14:paraId="3A61979E" w14:textId="77777777" w:rsidR="00B60BCC" w:rsidRDefault="00B60BCC">
      <w:pPr>
        <w:spacing w:line="240" w:lineRule="auto"/>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F7E92"/>
    <w:multiLevelType w:val="singleLevel"/>
    <w:tmpl w:val="D14AA400"/>
    <w:lvl w:ilvl="0">
      <w:start w:val="4"/>
      <w:numFmt w:val="decimal"/>
      <w:lvlText w:val="%1. "/>
      <w:legacy w:legacy="1" w:legacySpace="0" w:legacyIndent="360"/>
      <w:lvlJc w:val="left"/>
      <w:pPr>
        <w:ind w:left="360" w:hanging="360"/>
      </w:pPr>
      <w:rPr>
        <w:rFonts w:ascii="Univers (W1)" w:hAnsi="Univers (W1)" w:hint="default"/>
        <w:b/>
        <w:i w:val="0"/>
        <w:sz w:val="16"/>
        <w:u w:val="none"/>
      </w:rPr>
    </w:lvl>
  </w:abstractNum>
  <w:abstractNum w:abstractNumId="1" w15:restartNumberingAfterBreak="0">
    <w:nsid w:val="091A4AFE"/>
    <w:multiLevelType w:val="multilevel"/>
    <w:tmpl w:val="62140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4D433A"/>
    <w:multiLevelType w:val="hybridMultilevel"/>
    <w:tmpl w:val="9D6A705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19100C"/>
    <w:multiLevelType w:val="hybridMultilevel"/>
    <w:tmpl w:val="81F8850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8FE0844"/>
    <w:multiLevelType w:val="hybridMultilevel"/>
    <w:tmpl w:val="986AA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9F6562"/>
    <w:multiLevelType w:val="hybridMultilevel"/>
    <w:tmpl w:val="1A50B1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A53A16"/>
    <w:multiLevelType w:val="hybridMultilevel"/>
    <w:tmpl w:val="EFD442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0D25E0"/>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8D651C8"/>
    <w:multiLevelType w:val="hybridMultilevel"/>
    <w:tmpl w:val="49A48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7B1B95"/>
    <w:multiLevelType w:val="hybridMultilevel"/>
    <w:tmpl w:val="4BF8B62E"/>
    <w:lvl w:ilvl="0" w:tplc="221AA4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EEA0136"/>
    <w:multiLevelType w:val="hybridMultilevel"/>
    <w:tmpl w:val="39501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455F81"/>
    <w:multiLevelType w:val="hybridMultilevel"/>
    <w:tmpl w:val="469C65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B5708A1"/>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0855190"/>
    <w:multiLevelType w:val="multilevel"/>
    <w:tmpl w:val="33E657EC"/>
    <w:lvl w:ilvl="0">
      <w:start w:val="1"/>
      <w:numFmt w:val="decimal"/>
      <w:lvlText w:val="%1."/>
      <w:lvlJc w:val="left"/>
      <w:pPr>
        <w:tabs>
          <w:tab w:val="num" w:pos="1440"/>
        </w:tabs>
        <w:ind w:left="1440" w:hanging="360"/>
      </w:pPr>
      <w:rPr>
        <w:rFonts w:ascii="Times New Roman" w:eastAsia="Times New Roman" w:hAnsi="Times New Roman" w:cs="Times New Roman"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4" w15:restartNumberingAfterBreak="0">
    <w:nsid w:val="5091124C"/>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C032EA6"/>
    <w:multiLevelType w:val="multilevel"/>
    <w:tmpl w:val="4CE08928"/>
    <w:lvl w:ilvl="0">
      <w:start w:val="1"/>
      <w:numFmt w:val="decimal"/>
      <w:lvlText w:val="%1."/>
      <w:lvlJc w:val="left"/>
      <w:pPr>
        <w:tabs>
          <w:tab w:val="num" w:pos="720"/>
        </w:tabs>
        <w:ind w:left="720" w:hanging="360"/>
      </w:pPr>
      <w:rPr>
        <w:rFonts w:ascii="Times New Roman" w:eastAsia="Times New Roman" w:hAnsi="Times New Roman" w:cs="Times New Roman"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9647224"/>
    <w:multiLevelType w:val="hybridMultilevel"/>
    <w:tmpl w:val="E2C08E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9827B5E"/>
    <w:multiLevelType w:val="hybridMultilevel"/>
    <w:tmpl w:val="47FCED8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B154383"/>
    <w:multiLevelType w:val="multilevel"/>
    <w:tmpl w:val="5570FEA8"/>
    <w:lvl w:ilvl="0">
      <w:start w:val="1"/>
      <w:numFmt w:val="decimal"/>
      <w:lvlText w:val="%1."/>
      <w:lvlJc w:val="left"/>
      <w:pPr>
        <w:tabs>
          <w:tab w:val="num" w:pos="720"/>
        </w:tabs>
        <w:ind w:left="720" w:hanging="360"/>
      </w:pPr>
      <w:rPr>
        <w:rFonts w:ascii="Georgia" w:eastAsia="Times New Roman" w:hAnsi="Georgia"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1E23F9C"/>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9F91F8F"/>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A73500D"/>
    <w:multiLevelType w:val="multilevel"/>
    <w:tmpl w:val="5570FEA8"/>
    <w:lvl w:ilvl="0">
      <w:start w:val="1"/>
      <w:numFmt w:val="decimal"/>
      <w:lvlText w:val="%1."/>
      <w:lvlJc w:val="left"/>
      <w:pPr>
        <w:tabs>
          <w:tab w:val="num" w:pos="720"/>
        </w:tabs>
        <w:ind w:left="720" w:hanging="360"/>
      </w:pPr>
      <w:rPr>
        <w:rFonts w:ascii="Georgia" w:eastAsia="Times New Roman" w:hAnsi="Georgia"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ADC2746"/>
    <w:multiLevelType w:val="hybridMultilevel"/>
    <w:tmpl w:val="A7447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E45766C"/>
    <w:multiLevelType w:val="multilevel"/>
    <w:tmpl w:val="A9BE5F72"/>
    <w:lvl w:ilvl="0">
      <w:start w:val="1"/>
      <w:numFmt w:val="decimal"/>
      <w:pStyle w:val="Bulletnum"/>
      <w:lvlText w:val="%1."/>
      <w:lvlJc w:val="left"/>
      <w:pPr>
        <w:tabs>
          <w:tab w:val="num" w:pos="1080"/>
        </w:tabs>
        <w:ind w:left="108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4" w15:restartNumberingAfterBreak="0">
    <w:nsid w:val="7F3D18A4"/>
    <w:multiLevelType w:val="singleLevel"/>
    <w:tmpl w:val="0FA0BE2E"/>
    <w:lvl w:ilvl="0">
      <w:start w:val="6"/>
      <w:numFmt w:val="decimal"/>
      <w:lvlText w:val="%1. "/>
      <w:legacy w:legacy="1" w:legacySpace="0" w:legacyIndent="360"/>
      <w:lvlJc w:val="left"/>
      <w:pPr>
        <w:ind w:left="360" w:hanging="360"/>
      </w:pPr>
      <w:rPr>
        <w:rFonts w:ascii="Univers (W1)" w:hAnsi="Univers (W1)" w:hint="default"/>
        <w:b/>
        <w:i w:val="0"/>
        <w:sz w:val="16"/>
        <w:u w:val="none"/>
      </w:rPr>
    </w:lvl>
  </w:abstractNum>
  <w:num w:numId="1">
    <w:abstractNumId w:val="0"/>
  </w:num>
  <w:num w:numId="2">
    <w:abstractNumId w:val="24"/>
  </w:num>
  <w:num w:numId="3">
    <w:abstractNumId w:val="23"/>
  </w:num>
  <w:num w:numId="4">
    <w:abstractNumId w:val="13"/>
  </w:num>
  <w:num w:numId="5">
    <w:abstractNumId w:val="1"/>
  </w:num>
  <w:num w:numId="6">
    <w:abstractNumId w:val="2"/>
  </w:num>
  <w:num w:numId="7">
    <w:abstractNumId w:val="11"/>
  </w:num>
  <w:num w:numId="8">
    <w:abstractNumId w:val="17"/>
  </w:num>
  <w:num w:numId="9">
    <w:abstractNumId w:val="3"/>
  </w:num>
  <w:num w:numId="10">
    <w:abstractNumId w:val="15"/>
  </w:num>
  <w:num w:numId="11">
    <w:abstractNumId w:val="21"/>
  </w:num>
  <w:num w:numId="12">
    <w:abstractNumId w:val="18"/>
  </w:num>
  <w:num w:numId="13">
    <w:abstractNumId w:val="16"/>
  </w:num>
  <w:num w:numId="14">
    <w:abstractNumId w:val="6"/>
  </w:num>
  <w:num w:numId="15">
    <w:abstractNumId w:val="10"/>
  </w:num>
  <w:num w:numId="16">
    <w:abstractNumId w:val="5"/>
  </w:num>
  <w:num w:numId="17">
    <w:abstractNumId w:val="12"/>
  </w:num>
  <w:num w:numId="18">
    <w:abstractNumId w:val="20"/>
  </w:num>
  <w:num w:numId="19">
    <w:abstractNumId w:val="14"/>
  </w:num>
  <w:num w:numId="20">
    <w:abstractNumId w:val="19"/>
  </w:num>
  <w:num w:numId="21">
    <w:abstractNumId w:val="7"/>
  </w:num>
  <w:num w:numId="22">
    <w:abstractNumId w:val="9"/>
  </w:num>
  <w:num w:numId="23">
    <w:abstractNumId w:val="22"/>
  </w:num>
  <w:num w:numId="24">
    <w:abstractNumId w:val="8"/>
  </w:num>
  <w:num w:numId="25">
    <w:abstractNumId w:val="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0"/>
  <w:displayVerticalDrawingGridEvery w:val="0"/>
  <w:noPunctuationKerning/>
  <w:characterSpacingControl w:val="doNotCompress"/>
  <w:hdrShapeDefaults>
    <o:shapedefaults v:ext="edit" spidmax="7987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77E0"/>
    <w:rsid w:val="0000078D"/>
    <w:rsid w:val="00000F5D"/>
    <w:rsid w:val="0000127B"/>
    <w:rsid w:val="00001DE3"/>
    <w:rsid w:val="0000220E"/>
    <w:rsid w:val="0000339F"/>
    <w:rsid w:val="00003999"/>
    <w:rsid w:val="00004220"/>
    <w:rsid w:val="00004D5A"/>
    <w:rsid w:val="000059E6"/>
    <w:rsid w:val="00005C02"/>
    <w:rsid w:val="00006334"/>
    <w:rsid w:val="00006474"/>
    <w:rsid w:val="000068E9"/>
    <w:rsid w:val="00007EA1"/>
    <w:rsid w:val="00011173"/>
    <w:rsid w:val="00011602"/>
    <w:rsid w:val="00011BD7"/>
    <w:rsid w:val="00011C33"/>
    <w:rsid w:val="00012305"/>
    <w:rsid w:val="000127E6"/>
    <w:rsid w:val="00013310"/>
    <w:rsid w:val="00014396"/>
    <w:rsid w:val="0001502A"/>
    <w:rsid w:val="00017AFA"/>
    <w:rsid w:val="000205A0"/>
    <w:rsid w:val="000209CA"/>
    <w:rsid w:val="00020E0D"/>
    <w:rsid w:val="00021D17"/>
    <w:rsid w:val="0002403D"/>
    <w:rsid w:val="00025965"/>
    <w:rsid w:val="00025CB5"/>
    <w:rsid w:val="00027159"/>
    <w:rsid w:val="000276B1"/>
    <w:rsid w:val="00030668"/>
    <w:rsid w:val="00032293"/>
    <w:rsid w:val="00033B9E"/>
    <w:rsid w:val="00035B36"/>
    <w:rsid w:val="00042B01"/>
    <w:rsid w:val="0004390A"/>
    <w:rsid w:val="00043AD2"/>
    <w:rsid w:val="00044CD2"/>
    <w:rsid w:val="000463BE"/>
    <w:rsid w:val="0005230B"/>
    <w:rsid w:val="00052356"/>
    <w:rsid w:val="00052B27"/>
    <w:rsid w:val="00052D14"/>
    <w:rsid w:val="0005366B"/>
    <w:rsid w:val="00053E7B"/>
    <w:rsid w:val="00054D32"/>
    <w:rsid w:val="00055083"/>
    <w:rsid w:val="00055429"/>
    <w:rsid w:val="000560D0"/>
    <w:rsid w:val="00056CF7"/>
    <w:rsid w:val="0006101B"/>
    <w:rsid w:val="000613F9"/>
    <w:rsid w:val="000615AF"/>
    <w:rsid w:val="00062C7C"/>
    <w:rsid w:val="000630D9"/>
    <w:rsid w:val="000639AC"/>
    <w:rsid w:val="00065719"/>
    <w:rsid w:val="000657D5"/>
    <w:rsid w:val="0006779B"/>
    <w:rsid w:val="000721E2"/>
    <w:rsid w:val="00072F71"/>
    <w:rsid w:val="000733E6"/>
    <w:rsid w:val="00073813"/>
    <w:rsid w:val="00075330"/>
    <w:rsid w:val="00075F1A"/>
    <w:rsid w:val="00077228"/>
    <w:rsid w:val="000773DD"/>
    <w:rsid w:val="0007784C"/>
    <w:rsid w:val="00077944"/>
    <w:rsid w:val="00080019"/>
    <w:rsid w:val="00080F28"/>
    <w:rsid w:val="0008111D"/>
    <w:rsid w:val="00081588"/>
    <w:rsid w:val="000817B9"/>
    <w:rsid w:val="00083350"/>
    <w:rsid w:val="00083859"/>
    <w:rsid w:val="00084A3D"/>
    <w:rsid w:val="00084C68"/>
    <w:rsid w:val="00084E0A"/>
    <w:rsid w:val="00084EFE"/>
    <w:rsid w:val="000856E8"/>
    <w:rsid w:val="00086413"/>
    <w:rsid w:val="00090BB6"/>
    <w:rsid w:val="00090CF6"/>
    <w:rsid w:val="00090DD8"/>
    <w:rsid w:val="00090E7C"/>
    <w:rsid w:val="000926FC"/>
    <w:rsid w:val="00094178"/>
    <w:rsid w:val="0009486C"/>
    <w:rsid w:val="00096B78"/>
    <w:rsid w:val="000978E3"/>
    <w:rsid w:val="00097D62"/>
    <w:rsid w:val="000A1975"/>
    <w:rsid w:val="000A1D24"/>
    <w:rsid w:val="000A1E12"/>
    <w:rsid w:val="000A1E49"/>
    <w:rsid w:val="000A5FC5"/>
    <w:rsid w:val="000A7647"/>
    <w:rsid w:val="000A7840"/>
    <w:rsid w:val="000A789A"/>
    <w:rsid w:val="000A7EFB"/>
    <w:rsid w:val="000B038D"/>
    <w:rsid w:val="000B0852"/>
    <w:rsid w:val="000B3494"/>
    <w:rsid w:val="000B47F3"/>
    <w:rsid w:val="000B4C1D"/>
    <w:rsid w:val="000B5EE6"/>
    <w:rsid w:val="000B6088"/>
    <w:rsid w:val="000B6136"/>
    <w:rsid w:val="000B6A81"/>
    <w:rsid w:val="000C01DF"/>
    <w:rsid w:val="000C262C"/>
    <w:rsid w:val="000C3565"/>
    <w:rsid w:val="000C3CC3"/>
    <w:rsid w:val="000C45A0"/>
    <w:rsid w:val="000C603C"/>
    <w:rsid w:val="000C6C00"/>
    <w:rsid w:val="000C7B53"/>
    <w:rsid w:val="000D0C39"/>
    <w:rsid w:val="000D1AFE"/>
    <w:rsid w:val="000D1C39"/>
    <w:rsid w:val="000D1D4B"/>
    <w:rsid w:val="000D1F67"/>
    <w:rsid w:val="000D2314"/>
    <w:rsid w:val="000D2DA9"/>
    <w:rsid w:val="000D38C0"/>
    <w:rsid w:val="000D4DEA"/>
    <w:rsid w:val="000D5D0F"/>
    <w:rsid w:val="000D614B"/>
    <w:rsid w:val="000D71B0"/>
    <w:rsid w:val="000D7471"/>
    <w:rsid w:val="000D7889"/>
    <w:rsid w:val="000D7BA2"/>
    <w:rsid w:val="000E198A"/>
    <w:rsid w:val="000E1BFE"/>
    <w:rsid w:val="000E28CC"/>
    <w:rsid w:val="000E28DF"/>
    <w:rsid w:val="000F1D5D"/>
    <w:rsid w:val="000F24BA"/>
    <w:rsid w:val="000F27C4"/>
    <w:rsid w:val="000F332C"/>
    <w:rsid w:val="000F4EBE"/>
    <w:rsid w:val="000F51CD"/>
    <w:rsid w:val="000F549A"/>
    <w:rsid w:val="000F7587"/>
    <w:rsid w:val="00101341"/>
    <w:rsid w:val="00101DF6"/>
    <w:rsid w:val="00105C73"/>
    <w:rsid w:val="00106666"/>
    <w:rsid w:val="00106CE0"/>
    <w:rsid w:val="001076B8"/>
    <w:rsid w:val="00110570"/>
    <w:rsid w:val="00110F45"/>
    <w:rsid w:val="00111219"/>
    <w:rsid w:val="00111D74"/>
    <w:rsid w:val="0011376C"/>
    <w:rsid w:val="00113870"/>
    <w:rsid w:val="00113A5E"/>
    <w:rsid w:val="00114C20"/>
    <w:rsid w:val="00117019"/>
    <w:rsid w:val="00117CB0"/>
    <w:rsid w:val="0012020A"/>
    <w:rsid w:val="001224C1"/>
    <w:rsid w:val="0012277C"/>
    <w:rsid w:val="001228B4"/>
    <w:rsid w:val="00123E4C"/>
    <w:rsid w:val="001246C2"/>
    <w:rsid w:val="001247E6"/>
    <w:rsid w:val="00127138"/>
    <w:rsid w:val="001308BD"/>
    <w:rsid w:val="001309BA"/>
    <w:rsid w:val="001330CC"/>
    <w:rsid w:val="0013412E"/>
    <w:rsid w:val="001352DB"/>
    <w:rsid w:val="00135E7F"/>
    <w:rsid w:val="00136C52"/>
    <w:rsid w:val="00137AEB"/>
    <w:rsid w:val="00137C6E"/>
    <w:rsid w:val="00140BE3"/>
    <w:rsid w:val="00140E21"/>
    <w:rsid w:val="00140F7F"/>
    <w:rsid w:val="001420C1"/>
    <w:rsid w:val="0014287F"/>
    <w:rsid w:val="00142A88"/>
    <w:rsid w:val="0014440C"/>
    <w:rsid w:val="00144B0E"/>
    <w:rsid w:val="0014544A"/>
    <w:rsid w:val="00145815"/>
    <w:rsid w:val="001458EA"/>
    <w:rsid w:val="00145D7B"/>
    <w:rsid w:val="00151AA8"/>
    <w:rsid w:val="00151EC9"/>
    <w:rsid w:val="001520C0"/>
    <w:rsid w:val="001524DF"/>
    <w:rsid w:val="00152C36"/>
    <w:rsid w:val="001530AD"/>
    <w:rsid w:val="001539CA"/>
    <w:rsid w:val="0015635D"/>
    <w:rsid w:val="00156F93"/>
    <w:rsid w:val="00157351"/>
    <w:rsid w:val="00157840"/>
    <w:rsid w:val="00160468"/>
    <w:rsid w:val="001608C3"/>
    <w:rsid w:val="00160B16"/>
    <w:rsid w:val="00162D90"/>
    <w:rsid w:val="001630B2"/>
    <w:rsid w:val="001639DC"/>
    <w:rsid w:val="001640D2"/>
    <w:rsid w:val="00164230"/>
    <w:rsid w:val="00164CAE"/>
    <w:rsid w:val="00165F99"/>
    <w:rsid w:val="00170620"/>
    <w:rsid w:val="00172B11"/>
    <w:rsid w:val="00174502"/>
    <w:rsid w:val="001747B2"/>
    <w:rsid w:val="0017491B"/>
    <w:rsid w:val="00174CE2"/>
    <w:rsid w:val="001756F3"/>
    <w:rsid w:val="00175C0A"/>
    <w:rsid w:val="001777E6"/>
    <w:rsid w:val="00180632"/>
    <w:rsid w:val="001815CD"/>
    <w:rsid w:val="00181C36"/>
    <w:rsid w:val="001824D5"/>
    <w:rsid w:val="0018300B"/>
    <w:rsid w:val="001830BE"/>
    <w:rsid w:val="001850BB"/>
    <w:rsid w:val="00185EAD"/>
    <w:rsid w:val="001865DA"/>
    <w:rsid w:val="0018799A"/>
    <w:rsid w:val="00187EB3"/>
    <w:rsid w:val="00190178"/>
    <w:rsid w:val="00190BBA"/>
    <w:rsid w:val="00192737"/>
    <w:rsid w:val="001931E1"/>
    <w:rsid w:val="00194997"/>
    <w:rsid w:val="001958FE"/>
    <w:rsid w:val="001A3649"/>
    <w:rsid w:val="001A4A4F"/>
    <w:rsid w:val="001A5848"/>
    <w:rsid w:val="001A5EFD"/>
    <w:rsid w:val="001A6024"/>
    <w:rsid w:val="001A6271"/>
    <w:rsid w:val="001A6863"/>
    <w:rsid w:val="001A6B64"/>
    <w:rsid w:val="001A7638"/>
    <w:rsid w:val="001A78E4"/>
    <w:rsid w:val="001B15E1"/>
    <w:rsid w:val="001B161B"/>
    <w:rsid w:val="001B1DD8"/>
    <w:rsid w:val="001B223C"/>
    <w:rsid w:val="001B2FF5"/>
    <w:rsid w:val="001B40D6"/>
    <w:rsid w:val="001B48CD"/>
    <w:rsid w:val="001B5383"/>
    <w:rsid w:val="001B6496"/>
    <w:rsid w:val="001B77E0"/>
    <w:rsid w:val="001B7E4A"/>
    <w:rsid w:val="001C0A6C"/>
    <w:rsid w:val="001C1093"/>
    <w:rsid w:val="001C1FA4"/>
    <w:rsid w:val="001C22B6"/>
    <w:rsid w:val="001C2366"/>
    <w:rsid w:val="001C26D8"/>
    <w:rsid w:val="001C2979"/>
    <w:rsid w:val="001C2F52"/>
    <w:rsid w:val="001C3C6E"/>
    <w:rsid w:val="001C3F5F"/>
    <w:rsid w:val="001C4C03"/>
    <w:rsid w:val="001C5BAE"/>
    <w:rsid w:val="001C5CE4"/>
    <w:rsid w:val="001C64A6"/>
    <w:rsid w:val="001C66D2"/>
    <w:rsid w:val="001C7BDE"/>
    <w:rsid w:val="001D1431"/>
    <w:rsid w:val="001D1586"/>
    <w:rsid w:val="001D16F7"/>
    <w:rsid w:val="001D1A81"/>
    <w:rsid w:val="001D417E"/>
    <w:rsid w:val="001D41D1"/>
    <w:rsid w:val="001D431F"/>
    <w:rsid w:val="001D47A4"/>
    <w:rsid w:val="001D73CC"/>
    <w:rsid w:val="001D7663"/>
    <w:rsid w:val="001E076E"/>
    <w:rsid w:val="001E2A1C"/>
    <w:rsid w:val="001E471E"/>
    <w:rsid w:val="001E5552"/>
    <w:rsid w:val="001E5F6F"/>
    <w:rsid w:val="001E6659"/>
    <w:rsid w:val="001E6AF8"/>
    <w:rsid w:val="001F0741"/>
    <w:rsid w:val="001F2FE1"/>
    <w:rsid w:val="001F3AE1"/>
    <w:rsid w:val="001F403E"/>
    <w:rsid w:val="001F4092"/>
    <w:rsid w:val="001F444A"/>
    <w:rsid w:val="001F51D3"/>
    <w:rsid w:val="001F68F9"/>
    <w:rsid w:val="001F7FEF"/>
    <w:rsid w:val="00202F11"/>
    <w:rsid w:val="002051C7"/>
    <w:rsid w:val="002067FC"/>
    <w:rsid w:val="0021070E"/>
    <w:rsid w:val="00212E82"/>
    <w:rsid w:val="0021427C"/>
    <w:rsid w:val="0021554F"/>
    <w:rsid w:val="00216100"/>
    <w:rsid w:val="00216545"/>
    <w:rsid w:val="00217CC0"/>
    <w:rsid w:val="002207EE"/>
    <w:rsid w:val="00221696"/>
    <w:rsid w:val="00221A49"/>
    <w:rsid w:val="00223CCE"/>
    <w:rsid w:val="00225DFB"/>
    <w:rsid w:val="002278CF"/>
    <w:rsid w:val="002315DB"/>
    <w:rsid w:val="00233465"/>
    <w:rsid w:val="0023360A"/>
    <w:rsid w:val="00236827"/>
    <w:rsid w:val="00240342"/>
    <w:rsid w:val="0024088D"/>
    <w:rsid w:val="00242B32"/>
    <w:rsid w:val="00242CA5"/>
    <w:rsid w:val="00244B00"/>
    <w:rsid w:val="00245221"/>
    <w:rsid w:val="0024765B"/>
    <w:rsid w:val="002509C9"/>
    <w:rsid w:val="00250C99"/>
    <w:rsid w:val="00250E7D"/>
    <w:rsid w:val="00250FBF"/>
    <w:rsid w:val="00251273"/>
    <w:rsid w:val="00252839"/>
    <w:rsid w:val="002536CB"/>
    <w:rsid w:val="00253BE4"/>
    <w:rsid w:val="002544B5"/>
    <w:rsid w:val="00256844"/>
    <w:rsid w:val="00257C87"/>
    <w:rsid w:val="00257CBF"/>
    <w:rsid w:val="00260556"/>
    <w:rsid w:val="00260B6B"/>
    <w:rsid w:val="00260ED7"/>
    <w:rsid w:val="00261D74"/>
    <w:rsid w:val="0026292C"/>
    <w:rsid w:val="00262DC1"/>
    <w:rsid w:val="00264586"/>
    <w:rsid w:val="002649E3"/>
    <w:rsid w:val="002702E2"/>
    <w:rsid w:val="00270B13"/>
    <w:rsid w:val="002717C1"/>
    <w:rsid w:val="00271D94"/>
    <w:rsid w:val="00271E43"/>
    <w:rsid w:val="00271FE8"/>
    <w:rsid w:val="00273475"/>
    <w:rsid w:val="002764D3"/>
    <w:rsid w:val="00276647"/>
    <w:rsid w:val="00277BFF"/>
    <w:rsid w:val="00280470"/>
    <w:rsid w:val="00281A5B"/>
    <w:rsid w:val="002833F1"/>
    <w:rsid w:val="00283CE3"/>
    <w:rsid w:val="00284343"/>
    <w:rsid w:val="002849C4"/>
    <w:rsid w:val="00284CC7"/>
    <w:rsid w:val="002856C4"/>
    <w:rsid w:val="00286C75"/>
    <w:rsid w:val="00286CAA"/>
    <w:rsid w:val="00291141"/>
    <w:rsid w:val="0029143D"/>
    <w:rsid w:val="00291A27"/>
    <w:rsid w:val="00291BEF"/>
    <w:rsid w:val="002926A4"/>
    <w:rsid w:val="00293A03"/>
    <w:rsid w:val="00294195"/>
    <w:rsid w:val="00294A6F"/>
    <w:rsid w:val="00295217"/>
    <w:rsid w:val="002977AE"/>
    <w:rsid w:val="002A046E"/>
    <w:rsid w:val="002A06B5"/>
    <w:rsid w:val="002A4569"/>
    <w:rsid w:val="002A62B0"/>
    <w:rsid w:val="002A7730"/>
    <w:rsid w:val="002B0BD5"/>
    <w:rsid w:val="002B0FBF"/>
    <w:rsid w:val="002B17C3"/>
    <w:rsid w:val="002B1866"/>
    <w:rsid w:val="002B426B"/>
    <w:rsid w:val="002B5296"/>
    <w:rsid w:val="002B5703"/>
    <w:rsid w:val="002B5BA1"/>
    <w:rsid w:val="002B655F"/>
    <w:rsid w:val="002B6966"/>
    <w:rsid w:val="002C13EF"/>
    <w:rsid w:val="002C1467"/>
    <w:rsid w:val="002C1E28"/>
    <w:rsid w:val="002C2049"/>
    <w:rsid w:val="002C2F75"/>
    <w:rsid w:val="002C33E7"/>
    <w:rsid w:val="002C36A2"/>
    <w:rsid w:val="002C3931"/>
    <w:rsid w:val="002C5B8B"/>
    <w:rsid w:val="002C6B9C"/>
    <w:rsid w:val="002D069E"/>
    <w:rsid w:val="002D10B7"/>
    <w:rsid w:val="002D389C"/>
    <w:rsid w:val="002D3A1B"/>
    <w:rsid w:val="002D4574"/>
    <w:rsid w:val="002D5E6A"/>
    <w:rsid w:val="002D7B07"/>
    <w:rsid w:val="002E06B9"/>
    <w:rsid w:val="002E0DE4"/>
    <w:rsid w:val="002E316F"/>
    <w:rsid w:val="002E69AB"/>
    <w:rsid w:val="002E7863"/>
    <w:rsid w:val="002F292E"/>
    <w:rsid w:val="002F2EA5"/>
    <w:rsid w:val="002F3B80"/>
    <w:rsid w:val="002F472D"/>
    <w:rsid w:val="002F551A"/>
    <w:rsid w:val="002F6D0A"/>
    <w:rsid w:val="002F7602"/>
    <w:rsid w:val="00300182"/>
    <w:rsid w:val="00300988"/>
    <w:rsid w:val="00300B4A"/>
    <w:rsid w:val="00302CEA"/>
    <w:rsid w:val="00302F3B"/>
    <w:rsid w:val="0030413D"/>
    <w:rsid w:val="003044EE"/>
    <w:rsid w:val="003048D0"/>
    <w:rsid w:val="0030510E"/>
    <w:rsid w:val="0030717C"/>
    <w:rsid w:val="00307220"/>
    <w:rsid w:val="003074CC"/>
    <w:rsid w:val="00311D28"/>
    <w:rsid w:val="003125EB"/>
    <w:rsid w:val="00312A5B"/>
    <w:rsid w:val="00312C4C"/>
    <w:rsid w:val="003136CF"/>
    <w:rsid w:val="00313BE0"/>
    <w:rsid w:val="00313F50"/>
    <w:rsid w:val="00314D6E"/>
    <w:rsid w:val="0031595F"/>
    <w:rsid w:val="00315B6D"/>
    <w:rsid w:val="00317EAE"/>
    <w:rsid w:val="00320127"/>
    <w:rsid w:val="00320542"/>
    <w:rsid w:val="00320F00"/>
    <w:rsid w:val="0032486A"/>
    <w:rsid w:val="00325F3B"/>
    <w:rsid w:val="0032675A"/>
    <w:rsid w:val="00326D5B"/>
    <w:rsid w:val="003270AE"/>
    <w:rsid w:val="00327625"/>
    <w:rsid w:val="003305EA"/>
    <w:rsid w:val="00331730"/>
    <w:rsid w:val="003320DA"/>
    <w:rsid w:val="003327A7"/>
    <w:rsid w:val="00332890"/>
    <w:rsid w:val="00332A14"/>
    <w:rsid w:val="003340F5"/>
    <w:rsid w:val="003351CD"/>
    <w:rsid w:val="00335893"/>
    <w:rsid w:val="003359DB"/>
    <w:rsid w:val="00336015"/>
    <w:rsid w:val="0033684A"/>
    <w:rsid w:val="003369AB"/>
    <w:rsid w:val="003373F9"/>
    <w:rsid w:val="003406DE"/>
    <w:rsid w:val="00341407"/>
    <w:rsid w:val="00343346"/>
    <w:rsid w:val="00343869"/>
    <w:rsid w:val="00345505"/>
    <w:rsid w:val="00345C9D"/>
    <w:rsid w:val="00346DAE"/>
    <w:rsid w:val="003479EE"/>
    <w:rsid w:val="003500E8"/>
    <w:rsid w:val="00350395"/>
    <w:rsid w:val="003529E2"/>
    <w:rsid w:val="00354B98"/>
    <w:rsid w:val="0035678F"/>
    <w:rsid w:val="00360148"/>
    <w:rsid w:val="00361EA2"/>
    <w:rsid w:val="0036275E"/>
    <w:rsid w:val="00367EAC"/>
    <w:rsid w:val="0037088B"/>
    <w:rsid w:val="00371137"/>
    <w:rsid w:val="00373E70"/>
    <w:rsid w:val="00373FC8"/>
    <w:rsid w:val="003748A3"/>
    <w:rsid w:val="0037524F"/>
    <w:rsid w:val="00376224"/>
    <w:rsid w:val="00376FAF"/>
    <w:rsid w:val="003807AE"/>
    <w:rsid w:val="00380CB0"/>
    <w:rsid w:val="00383E89"/>
    <w:rsid w:val="00383F64"/>
    <w:rsid w:val="0038524A"/>
    <w:rsid w:val="0038581A"/>
    <w:rsid w:val="00386820"/>
    <w:rsid w:val="00386C92"/>
    <w:rsid w:val="00386E39"/>
    <w:rsid w:val="00387124"/>
    <w:rsid w:val="003877D0"/>
    <w:rsid w:val="00387CAC"/>
    <w:rsid w:val="00391472"/>
    <w:rsid w:val="00392DF3"/>
    <w:rsid w:val="003934D0"/>
    <w:rsid w:val="003953B7"/>
    <w:rsid w:val="003A105B"/>
    <w:rsid w:val="003A155D"/>
    <w:rsid w:val="003A2295"/>
    <w:rsid w:val="003A333F"/>
    <w:rsid w:val="003A39B7"/>
    <w:rsid w:val="003A469E"/>
    <w:rsid w:val="003A4F20"/>
    <w:rsid w:val="003A5272"/>
    <w:rsid w:val="003A54E0"/>
    <w:rsid w:val="003A64BB"/>
    <w:rsid w:val="003B045D"/>
    <w:rsid w:val="003B21EB"/>
    <w:rsid w:val="003B2849"/>
    <w:rsid w:val="003B2C99"/>
    <w:rsid w:val="003B345E"/>
    <w:rsid w:val="003B3DA2"/>
    <w:rsid w:val="003B48EA"/>
    <w:rsid w:val="003B5290"/>
    <w:rsid w:val="003B577E"/>
    <w:rsid w:val="003B5AFA"/>
    <w:rsid w:val="003B79B6"/>
    <w:rsid w:val="003B79EE"/>
    <w:rsid w:val="003B7F9B"/>
    <w:rsid w:val="003C00B8"/>
    <w:rsid w:val="003C025C"/>
    <w:rsid w:val="003C0516"/>
    <w:rsid w:val="003C07A0"/>
    <w:rsid w:val="003C0860"/>
    <w:rsid w:val="003C0BD3"/>
    <w:rsid w:val="003C0F54"/>
    <w:rsid w:val="003C185E"/>
    <w:rsid w:val="003C36DC"/>
    <w:rsid w:val="003C385F"/>
    <w:rsid w:val="003C43F4"/>
    <w:rsid w:val="003C4607"/>
    <w:rsid w:val="003C4C7E"/>
    <w:rsid w:val="003C5EDD"/>
    <w:rsid w:val="003C5EE7"/>
    <w:rsid w:val="003C6D81"/>
    <w:rsid w:val="003C7FAE"/>
    <w:rsid w:val="003D0F76"/>
    <w:rsid w:val="003D13D5"/>
    <w:rsid w:val="003D481E"/>
    <w:rsid w:val="003D48E1"/>
    <w:rsid w:val="003D5478"/>
    <w:rsid w:val="003D5735"/>
    <w:rsid w:val="003D629C"/>
    <w:rsid w:val="003D7632"/>
    <w:rsid w:val="003D7E9C"/>
    <w:rsid w:val="003E094E"/>
    <w:rsid w:val="003E1354"/>
    <w:rsid w:val="003E2754"/>
    <w:rsid w:val="003E33FB"/>
    <w:rsid w:val="003E3A30"/>
    <w:rsid w:val="003E3A34"/>
    <w:rsid w:val="003E470F"/>
    <w:rsid w:val="003E557F"/>
    <w:rsid w:val="003E5CDC"/>
    <w:rsid w:val="003E62FC"/>
    <w:rsid w:val="003F1F7E"/>
    <w:rsid w:val="003F2581"/>
    <w:rsid w:val="003F32D2"/>
    <w:rsid w:val="003F52D1"/>
    <w:rsid w:val="003F543F"/>
    <w:rsid w:val="003F5979"/>
    <w:rsid w:val="003F6E5F"/>
    <w:rsid w:val="003F7A77"/>
    <w:rsid w:val="003F7F55"/>
    <w:rsid w:val="004008D3"/>
    <w:rsid w:val="00401841"/>
    <w:rsid w:val="00404CD6"/>
    <w:rsid w:val="00405091"/>
    <w:rsid w:val="004058B9"/>
    <w:rsid w:val="00405FA3"/>
    <w:rsid w:val="004060B3"/>
    <w:rsid w:val="00411248"/>
    <w:rsid w:val="00411427"/>
    <w:rsid w:val="00412573"/>
    <w:rsid w:val="00412C92"/>
    <w:rsid w:val="00412CF4"/>
    <w:rsid w:val="00412ED0"/>
    <w:rsid w:val="00413163"/>
    <w:rsid w:val="00413F0F"/>
    <w:rsid w:val="0041459A"/>
    <w:rsid w:val="00415BD1"/>
    <w:rsid w:val="00415D43"/>
    <w:rsid w:val="004170D6"/>
    <w:rsid w:val="00420F49"/>
    <w:rsid w:val="00424660"/>
    <w:rsid w:val="004246A0"/>
    <w:rsid w:val="0042537E"/>
    <w:rsid w:val="004261D0"/>
    <w:rsid w:val="0042621B"/>
    <w:rsid w:val="004264AA"/>
    <w:rsid w:val="00426CA6"/>
    <w:rsid w:val="00430961"/>
    <w:rsid w:val="00431B4B"/>
    <w:rsid w:val="00435D31"/>
    <w:rsid w:val="00440CD3"/>
    <w:rsid w:val="00440FA8"/>
    <w:rsid w:val="00442B7A"/>
    <w:rsid w:val="004438DB"/>
    <w:rsid w:val="00445A74"/>
    <w:rsid w:val="00446AE1"/>
    <w:rsid w:val="004517B4"/>
    <w:rsid w:val="00453244"/>
    <w:rsid w:val="004540BD"/>
    <w:rsid w:val="004546F5"/>
    <w:rsid w:val="00454A6A"/>
    <w:rsid w:val="00454ED7"/>
    <w:rsid w:val="0045597C"/>
    <w:rsid w:val="00460597"/>
    <w:rsid w:val="00460BAF"/>
    <w:rsid w:val="00461D10"/>
    <w:rsid w:val="00463C47"/>
    <w:rsid w:val="00464FC8"/>
    <w:rsid w:val="00465170"/>
    <w:rsid w:val="00465C2C"/>
    <w:rsid w:val="0046774C"/>
    <w:rsid w:val="00470632"/>
    <w:rsid w:val="004708DA"/>
    <w:rsid w:val="00471385"/>
    <w:rsid w:val="00471D7C"/>
    <w:rsid w:val="00472FD6"/>
    <w:rsid w:val="004739BE"/>
    <w:rsid w:val="00475173"/>
    <w:rsid w:val="00476317"/>
    <w:rsid w:val="0048027B"/>
    <w:rsid w:val="00480784"/>
    <w:rsid w:val="00481CF6"/>
    <w:rsid w:val="004849EE"/>
    <w:rsid w:val="00485081"/>
    <w:rsid w:val="00487D07"/>
    <w:rsid w:val="004920FD"/>
    <w:rsid w:val="00492714"/>
    <w:rsid w:val="00492FD8"/>
    <w:rsid w:val="00494BD0"/>
    <w:rsid w:val="00494E00"/>
    <w:rsid w:val="0049730D"/>
    <w:rsid w:val="00497B2E"/>
    <w:rsid w:val="004A021B"/>
    <w:rsid w:val="004A0892"/>
    <w:rsid w:val="004A15AC"/>
    <w:rsid w:val="004A2253"/>
    <w:rsid w:val="004A347D"/>
    <w:rsid w:val="004A3D21"/>
    <w:rsid w:val="004A414C"/>
    <w:rsid w:val="004A47BF"/>
    <w:rsid w:val="004A4C45"/>
    <w:rsid w:val="004A62AA"/>
    <w:rsid w:val="004A64FD"/>
    <w:rsid w:val="004A6708"/>
    <w:rsid w:val="004A6ED8"/>
    <w:rsid w:val="004A77B1"/>
    <w:rsid w:val="004A7D67"/>
    <w:rsid w:val="004B078D"/>
    <w:rsid w:val="004B10FB"/>
    <w:rsid w:val="004B1B90"/>
    <w:rsid w:val="004B1BD6"/>
    <w:rsid w:val="004B1E25"/>
    <w:rsid w:val="004B2E1A"/>
    <w:rsid w:val="004B358E"/>
    <w:rsid w:val="004B3B0D"/>
    <w:rsid w:val="004B3F51"/>
    <w:rsid w:val="004B400C"/>
    <w:rsid w:val="004B5E9A"/>
    <w:rsid w:val="004B6CE9"/>
    <w:rsid w:val="004C117F"/>
    <w:rsid w:val="004C13D6"/>
    <w:rsid w:val="004C2300"/>
    <w:rsid w:val="004C2B06"/>
    <w:rsid w:val="004C414D"/>
    <w:rsid w:val="004C4BDE"/>
    <w:rsid w:val="004C6517"/>
    <w:rsid w:val="004C735B"/>
    <w:rsid w:val="004C7BE3"/>
    <w:rsid w:val="004D02AB"/>
    <w:rsid w:val="004D15FE"/>
    <w:rsid w:val="004D2058"/>
    <w:rsid w:val="004D3557"/>
    <w:rsid w:val="004D36D8"/>
    <w:rsid w:val="004D3E16"/>
    <w:rsid w:val="004D473C"/>
    <w:rsid w:val="004D5103"/>
    <w:rsid w:val="004D6091"/>
    <w:rsid w:val="004D660A"/>
    <w:rsid w:val="004D712C"/>
    <w:rsid w:val="004D79AB"/>
    <w:rsid w:val="004D7E03"/>
    <w:rsid w:val="004E0D61"/>
    <w:rsid w:val="004E0F28"/>
    <w:rsid w:val="004E292B"/>
    <w:rsid w:val="004E3E67"/>
    <w:rsid w:val="004E555F"/>
    <w:rsid w:val="004E5822"/>
    <w:rsid w:val="004E6B6D"/>
    <w:rsid w:val="004E7EF0"/>
    <w:rsid w:val="004F0D76"/>
    <w:rsid w:val="004F212C"/>
    <w:rsid w:val="004F2791"/>
    <w:rsid w:val="004F2A34"/>
    <w:rsid w:val="004F3B25"/>
    <w:rsid w:val="004F4594"/>
    <w:rsid w:val="004F4861"/>
    <w:rsid w:val="004F510D"/>
    <w:rsid w:val="0050041B"/>
    <w:rsid w:val="00500D0C"/>
    <w:rsid w:val="00500F49"/>
    <w:rsid w:val="0050217A"/>
    <w:rsid w:val="00502735"/>
    <w:rsid w:val="00503680"/>
    <w:rsid w:val="00504CFD"/>
    <w:rsid w:val="0050585B"/>
    <w:rsid w:val="00506073"/>
    <w:rsid w:val="0050611A"/>
    <w:rsid w:val="00506976"/>
    <w:rsid w:val="005112F4"/>
    <w:rsid w:val="005120EE"/>
    <w:rsid w:val="0051335F"/>
    <w:rsid w:val="00513A74"/>
    <w:rsid w:val="00513AEE"/>
    <w:rsid w:val="00514745"/>
    <w:rsid w:val="00514CE0"/>
    <w:rsid w:val="00515493"/>
    <w:rsid w:val="00515DD1"/>
    <w:rsid w:val="00516938"/>
    <w:rsid w:val="00517732"/>
    <w:rsid w:val="00517D2C"/>
    <w:rsid w:val="00520D97"/>
    <w:rsid w:val="00520E18"/>
    <w:rsid w:val="005237D2"/>
    <w:rsid w:val="00524A7B"/>
    <w:rsid w:val="00526FD6"/>
    <w:rsid w:val="005309B2"/>
    <w:rsid w:val="00532209"/>
    <w:rsid w:val="00534652"/>
    <w:rsid w:val="0053481B"/>
    <w:rsid w:val="00534F17"/>
    <w:rsid w:val="00535399"/>
    <w:rsid w:val="00536A25"/>
    <w:rsid w:val="00537B4F"/>
    <w:rsid w:val="005408DD"/>
    <w:rsid w:val="00541579"/>
    <w:rsid w:val="00541827"/>
    <w:rsid w:val="00541D07"/>
    <w:rsid w:val="00542C69"/>
    <w:rsid w:val="005436F5"/>
    <w:rsid w:val="005438DD"/>
    <w:rsid w:val="00543CAE"/>
    <w:rsid w:val="00544D21"/>
    <w:rsid w:val="0054510B"/>
    <w:rsid w:val="00545B70"/>
    <w:rsid w:val="00546B0A"/>
    <w:rsid w:val="00547624"/>
    <w:rsid w:val="00547AEB"/>
    <w:rsid w:val="00550A8E"/>
    <w:rsid w:val="005529F2"/>
    <w:rsid w:val="00554719"/>
    <w:rsid w:val="00554F1C"/>
    <w:rsid w:val="00555F2E"/>
    <w:rsid w:val="0055706F"/>
    <w:rsid w:val="0056085D"/>
    <w:rsid w:val="00560866"/>
    <w:rsid w:val="00563825"/>
    <w:rsid w:val="0057056D"/>
    <w:rsid w:val="005719FB"/>
    <w:rsid w:val="005729D0"/>
    <w:rsid w:val="00572C48"/>
    <w:rsid w:val="005737A4"/>
    <w:rsid w:val="00574EAB"/>
    <w:rsid w:val="005752A7"/>
    <w:rsid w:val="005769AD"/>
    <w:rsid w:val="00576D57"/>
    <w:rsid w:val="005774C0"/>
    <w:rsid w:val="00577EBB"/>
    <w:rsid w:val="00582364"/>
    <w:rsid w:val="00582ADD"/>
    <w:rsid w:val="00583260"/>
    <w:rsid w:val="005835E6"/>
    <w:rsid w:val="00583B94"/>
    <w:rsid w:val="005840E7"/>
    <w:rsid w:val="00584D7A"/>
    <w:rsid w:val="00585F0B"/>
    <w:rsid w:val="0058630D"/>
    <w:rsid w:val="00586C72"/>
    <w:rsid w:val="005903EA"/>
    <w:rsid w:val="00590EE6"/>
    <w:rsid w:val="00590F03"/>
    <w:rsid w:val="005913B1"/>
    <w:rsid w:val="00592899"/>
    <w:rsid w:val="00592A2E"/>
    <w:rsid w:val="00593114"/>
    <w:rsid w:val="005948BD"/>
    <w:rsid w:val="00594FD9"/>
    <w:rsid w:val="005959D6"/>
    <w:rsid w:val="00595C26"/>
    <w:rsid w:val="00596606"/>
    <w:rsid w:val="00596E7D"/>
    <w:rsid w:val="005A1C20"/>
    <w:rsid w:val="005A2556"/>
    <w:rsid w:val="005A3596"/>
    <w:rsid w:val="005A43AE"/>
    <w:rsid w:val="005A44FD"/>
    <w:rsid w:val="005A6D62"/>
    <w:rsid w:val="005A7093"/>
    <w:rsid w:val="005A71EA"/>
    <w:rsid w:val="005A7BB5"/>
    <w:rsid w:val="005B25FB"/>
    <w:rsid w:val="005B2ADA"/>
    <w:rsid w:val="005B2D5E"/>
    <w:rsid w:val="005B6804"/>
    <w:rsid w:val="005B6B30"/>
    <w:rsid w:val="005B6F63"/>
    <w:rsid w:val="005C11B5"/>
    <w:rsid w:val="005C1F1E"/>
    <w:rsid w:val="005C26EB"/>
    <w:rsid w:val="005C357C"/>
    <w:rsid w:val="005C3C24"/>
    <w:rsid w:val="005C459F"/>
    <w:rsid w:val="005C5FD0"/>
    <w:rsid w:val="005D0142"/>
    <w:rsid w:val="005D1917"/>
    <w:rsid w:val="005D3F12"/>
    <w:rsid w:val="005D4959"/>
    <w:rsid w:val="005D5297"/>
    <w:rsid w:val="005D5902"/>
    <w:rsid w:val="005D6162"/>
    <w:rsid w:val="005E1414"/>
    <w:rsid w:val="005E1CB2"/>
    <w:rsid w:val="005E3815"/>
    <w:rsid w:val="005E5796"/>
    <w:rsid w:val="005E649B"/>
    <w:rsid w:val="005E7253"/>
    <w:rsid w:val="005E7266"/>
    <w:rsid w:val="005F36D4"/>
    <w:rsid w:val="005F4E1F"/>
    <w:rsid w:val="005F64D0"/>
    <w:rsid w:val="005F7F79"/>
    <w:rsid w:val="00600332"/>
    <w:rsid w:val="006013BF"/>
    <w:rsid w:val="00601C4A"/>
    <w:rsid w:val="006023D8"/>
    <w:rsid w:val="00602A0A"/>
    <w:rsid w:val="00602A92"/>
    <w:rsid w:val="0060396B"/>
    <w:rsid w:val="00603C73"/>
    <w:rsid w:val="006044B0"/>
    <w:rsid w:val="006046E0"/>
    <w:rsid w:val="0060540B"/>
    <w:rsid w:val="00605735"/>
    <w:rsid w:val="006057DB"/>
    <w:rsid w:val="00605DC0"/>
    <w:rsid w:val="006064FB"/>
    <w:rsid w:val="006065BC"/>
    <w:rsid w:val="006070A6"/>
    <w:rsid w:val="006072D3"/>
    <w:rsid w:val="0060779A"/>
    <w:rsid w:val="00611BFE"/>
    <w:rsid w:val="00611D1A"/>
    <w:rsid w:val="00613BAB"/>
    <w:rsid w:val="00614BAB"/>
    <w:rsid w:val="006173E1"/>
    <w:rsid w:val="006209F2"/>
    <w:rsid w:val="00621F0A"/>
    <w:rsid w:val="0062248C"/>
    <w:rsid w:val="00622D12"/>
    <w:rsid w:val="00623431"/>
    <w:rsid w:val="00623B09"/>
    <w:rsid w:val="00624E0D"/>
    <w:rsid w:val="00624E66"/>
    <w:rsid w:val="006255A2"/>
    <w:rsid w:val="0062566C"/>
    <w:rsid w:val="0063071D"/>
    <w:rsid w:val="006319D5"/>
    <w:rsid w:val="006346AC"/>
    <w:rsid w:val="0063485C"/>
    <w:rsid w:val="006352E5"/>
    <w:rsid w:val="00635A08"/>
    <w:rsid w:val="00637822"/>
    <w:rsid w:val="0064106B"/>
    <w:rsid w:val="006423CD"/>
    <w:rsid w:val="00643138"/>
    <w:rsid w:val="00646AA3"/>
    <w:rsid w:val="0065041C"/>
    <w:rsid w:val="0065125A"/>
    <w:rsid w:val="00651319"/>
    <w:rsid w:val="00652C87"/>
    <w:rsid w:val="00653BAF"/>
    <w:rsid w:val="006550C3"/>
    <w:rsid w:val="00655B7A"/>
    <w:rsid w:val="00656061"/>
    <w:rsid w:val="00657AC6"/>
    <w:rsid w:val="00660B04"/>
    <w:rsid w:val="00660BFA"/>
    <w:rsid w:val="00660DED"/>
    <w:rsid w:val="00661D18"/>
    <w:rsid w:val="00661FB0"/>
    <w:rsid w:val="00661FC1"/>
    <w:rsid w:val="00662B2A"/>
    <w:rsid w:val="006637C5"/>
    <w:rsid w:val="00664E4D"/>
    <w:rsid w:val="006652FB"/>
    <w:rsid w:val="00667BDD"/>
    <w:rsid w:val="00670205"/>
    <w:rsid w:val="00670A21"/>
    <w:rsid w:val="00670BDA"/>
    <w:rsid w:val="00670F60"/>
    <w:rsid w:val="00673FE1"/>
    <w:rsid w:val="00674502"/>
    <w:rsid w:val="00675030"/>
    <w:rsid w:val="0067699A"/>
    <w:rsid w:val="00681348"/>
    <w:rsid w:val="00682365"/>
    <w:rsid w:val="00682655"/>
    <w:rsid w:val="00683F7D"/>
    <w:rsid w:val="006849A9"/>
    <w:rsid w:val="00685E44"/>
    <w:rsid w:val="00687516"/>
    <w:rsid w:val="006875AD"/>
    <w:rsid w:val="00687D90"/>
    <w:rsid w:val="00690496"/>
    <w:rsid w:val="00690F29"/>
    <w:rsid w:val="00691455"/>
    <w:rsid w:val="0069271D"/>
    <w:rsid w:val="00693683"/>
    <w:rsid w:val="00694342"/>
    <w:rsid w:val="0069434F"/>
    <w:rsid w:val="00696819"/>
    <w:rsid w:val="0069695C"/>
    <w:rsid w:val="006A03D5"/>
    <w:rsid w:val="006A03E8"/>
    <w:rsid w:val="006A0807"/>
    <w:rsid w:val="006A3565"/>
    <w:rsid w:val="006A358D"/>
    <w:rsid w:val="006A390F"/>
    <w:rsid w:val="006A40F6"/>
    <w:rsid w:val="006A4BBC"/>
    <w:rsid w:val="006A69AC"/>
    <w:rsid w:val="006A79E7"/>
    <w:rsid w:val="006B038D"/>
    <w:rsid w:val="006B26D8"/>
    <w:rsid w:val="006B2801"/>
    <w:rsid w:val="006B36C1"/>
    <w:rsid w:val="006B4D68"/>
    <w:rsid w:val="006B689D"/>
    <w:rsid w:val="006B76CE"/>
    <w:rsid w:val="006C14D7"/>
    <w:rsid w:val="006C231E"/>
    <w:rsid w:val="006C2DD7"/>
    <w:rsid w:val="006C324D"/>
    <w:rsid w:val="006C3F2C"/>
    <w:rsid w:val="006C4029"/>
    <w:rsid w:val="006C4EED"/>
    <w:rsid w:val="006C528D"/>
    <w:rsid w:val="006C5629"/>
    <w:rsid w:val="006C5B39"/>
    <w:rsid w:val="006D0EF2"/>
    <w:rsid w:val="006D104D"/>
    <w:rsid w:val="006D1D8A"/>
    <w:rsid w:val="006D2A7D"/>
    <w:rsid w:val="006D2F95"/>
    <w:rsid w:val="006D31DB"/>
    <w:rsid w:val="006D3961"/>
    <w:rsid w:val="006D3BBB"/>
    <w:rsid w:val="006D621D"/>
    <w:rsid w:val="006E0478"/>
    <w:rsid w:val="006E04C2"/>
    <w:rsid w:val="006E0CD2"/>
    <w:rsid w:val="006E14DF"/>
    <w:rsid w:val="006E4255"/>
    <w:rsid w:val="006E46B5"/>
    <w:rsid w:val="006E46DE"/>
    <w:rsid w:val="006E58A3"/>
    <w:rsid w:val="006F0623"/>
    <w:rsid w:val="006F264E"/>
    <w:rsid w:val="006F29F2"/>
    <w:rsid w:val="006F2C51"/>
    <w:rsid w:val="006F3401"/>
    <w:rsid w:val="006F3F05"/>
    <w:rsid w:val="006F44D7"/>
    <w:rsid w:val="006F71C9"/>
    <w:rsid w:val="0070046E"/>
    <w:rsid w:val="00700DF1"/>
    <w:rsid w:val="00702806"/>
    <w:rsid w:val="00702B7D"/>
    <w:rsid w:val="00703106"/>
    <w:rsid w:val="007048CD"/>
    <w:rsid w:val="00704B01"/>
    <w:rsid w:val="00705015"/>
    <w:rsid w:val="00705545"/>
    <w:rsid w:val="00705B95"/>
    <w:rsid w:val="007067A9"/>
    <w:rsid w:val="00706B6B"/>
    <w:rsid w:val="00707499"/>
    <w:rsid w:val="007076C2"/>
    <w:rsid w:val="0070778E"/>
    <w:rsid w:val="00710749"/>
    <w:rsid w:val="007109D6"/>
    <w:rsid w:val="00711310"/>
    <w:rsid w:val="00711BCD"/>
    <w:rsid w:val="00711CAC"/>
    <w:rsid w:val="00712513"/>
    <w:rsid w:val="00712975"/>
    <w:rsid w:val="0071343D"/>
    <w:rsid w:val="00713D2B"/>
    <w:rsid w:val="00713DE0"/>
    <w:rsid w:val="00714F1A"/>
    <w:rsid w:val="00715562"/>
    <w:rsid w:val="00715A54"/>
    <w:rsid w:val="0071661E"/>
    <w:rsid w:val="00717964"/>
    <w:rsid w:val="00717E5B"/>
    <w:rsid w:val="00721549"/>
    <w:rsid w:val="00721ABF"/>
    <w:rsid w:val="00722577"/>
    <w:rsid w:val="007248E1"/>
    <w:rsid w:val="0072660F"/>
    <w:rsid w:val="007268E2"/>
    <w:rsid w:val="00726BE1"/>
    <w:rsid w:val="00726BE7"/>
    <w:rsid w:val="00730105"/>
    <w:rsid w:val="0073162B"/>
    <w:rsid w:val="007323EF"/>
    <w:rsid w:val="007326CA"/>
    <w:rsid w:val="00732E54"/>
    <w:rsid w:val="00732E99"/>
    <w:rsid w:val="0073328A"/>
    <w:rsid w:val="0073395F"/>
    <w:rsid w:val="00733EC2"/>
    <w:rsid w:val="007351DC"/>
    <w:rsid w:val="0073593A"/>
    <w:rsid w:val="00735C97"/>
    <w:rsid w:val="00736B6A"/>
    <w:rsid w:val="00737CF1"/>
    <w:rsid w:val="00740051"/>
    <w:rsid w:val="0074089D"/>
    <w:rsid w:val="00740BD5"/>
    <w:rsid w:val="00743BD4"/>
    <w:rsid w:val="00745506"/>
    <w:rsid w:val="00745562"/>
    <w:rsid w:val="00747B7C"/>
    <w:rsid w:val="00747BE5"/>
    <w:rsid w:val="00747E9B"/>
    <w:rsid w:val="00750A63"/>
    <w:rsid w:val="00750C8D"/>
    <w:rsid w:val="00750CEB"/>
    <w:rsid w:val="00753B89"/>
    <w:rsid w:val="00753D99"/>
    <w:rsid w:val="00754404"/>
    <w:rsid w:val="0075499F"/>
    <w:rsid w:val="00755C73"/>
    <w:rsid w:val="00755D64"/>
    <w:rsid w:val="00756182"/>
    <w:rsid w:val="007568DF"/>
    <w:rsid w:val="00756ECF"/>
    <w:rsid w:val="00760510"/>
    <w:rsid w:val="00760A89"/>
    <w:rsid w:val="007611BB"/>
    <w:rsid w:val="00762F65"/>
    <w:rsid w:val="00763689"/>
    <w:rsid w:val="00764575"/>
    <w:rsid w:val="0076464A"/>
    <w:rsid w:val="00764B56"/>
    <w:rsid w:val="0076511A"/>
    <w:rsid w:val="00765B4B"/>
    <w:rsid w:val="007663FB"/>
    <w:rsid w:val="00766A13"/>
    <w:rsid w:val="00766BE8"/>
    <w:rsid w:val="00767F55"/>
    <w:rsid w:val="00773293"/>
    <w:rsid w:val="00774FA1"/>
    <w:rsid w:val="007751FB"/>
    <w:rsid w:val="007805E1"/>
    <w:rsid w:val="00780913"/>
    <w:rsid w:val="0078144B"/>
    <w:rsid w:val="00782806"/>
    <w:rsid w:val="007834CE"/>
    <w:rsid w:val="00783B4D"/>
    <w:rsid w:val="00784B44"/>
    <w:rsid w:val="0078533B"/>
    <w:rsid w:val="00785431"/>
    <w:rsid w:val="00785BB4"/>
    <w:rsid w:val="00786CD4"/>
    <w:rsid w:val="007914D8"/>
    <w:rsid w:val="0079462D"/>
    <w:rsid w:val="0079603E"/>
    <w:rsid w:val="00796C1B"/>
    <w:rsid w:val="007A3112"/>
    <w:rsid w:val="007A411A"/>
    <w:rsid w:val="007A4F6C"/>
    <w:rsid w:val="007A62D5"/>
    <w:rsid w:val="007A6777"/>
    <w:rsid w:val="007B1413"/>
    <w:rsid w:val="007B6434"/>
    <w:rsid w:val="007B715C"/>
    <w:rsid w:val="007B780C"/>
    <w:rsid w:val="007B7827"/>
    <w:rsid w:val="007C0B9D"/>
    <w:rsid w:val="007C1058"/>
    <w:rsid w:val="007C1ED2"/>
    <w:rsid w:val="007C26E1"/>
    <w:rsid w:val="007C27DC"/>
    <w:rsid w:val="007C29B9"/>
    <w:rsid w:val="007C393B"/>
    <w:rsid w:val="007C3EC4"/>
    <w:rsid w:val="007D01D1"/>
    <w:rsid w:val="007D2645"/>
    <w:rsid w:val="007D299E"/>
    <w:rsid w:val="007D31D8"/>
    <w:rsid w:val="007D3F3B"/>
    <w:rsid w:val="007D425C"/>
    <w:rsid w:val="007D441C"/>
    <w:rsid w:val="007D4989"/>
    <w:rsid w:val="007D4E50"/>
    <w:rsid w:val="007D682C"/>
    <w:rsid w:val="007D6B85"/>
    <w:rsid w:val="007D6C1F"/>
    <w:rsid w:val="007D6C43"/>
    <w:rsid w:val="007D71E7"/>
    <w:rsid w:val="007E0124"/>
    <w:rsid w:val="007E0B0C"/>
    <w:rsid w:val="007E3508"/>
    <w:rsid w:val="007E68BF"/>
    <w:rsid w:val="007F035D"/>
    <w:rsid w:val="007F0961"/>
    <w:rsid w:val="007F4905"/>
    <w:rsid w:val="007F5BA1"/>
    <w:rsid w:val="00800C50"/>
    <w:rsid w:val="00800DB1"/>
    <w:rsid w:val="00800EC0"/>
    <w:rsid w:val="008012ED"/>
    <w:rsid w:val="00801543"/>
    <w:rsid w:val="008016E7"/>
    <w:rsid w:val="00802935"/>
    <w:rsid w:val="00802A9C"/>
    <w:rsid w:val="00802FD5"/>
    <w:rsid w:val="00803C68"/>
    <w:rsid w:val="00804625"/>
    <w:rsid w:val="00804AE9"/>
    <w:rsid w:val="00805D52"/>
    <w:rsid w:val="00805EC5"/>
    <w:rsid w:val="0080755D"/>
    <w:rsid w:val="00810562"/>
    <w:rsid w:val="00810684"/>
    <w:rsid w:val="00811344"/>
    <w:rsid w:val="00811685"/>
    <w:rsid w:val="00811DEC"/>
    <w:rsid w:val="008120EE"/>
    <w:rsid w:val="00812352"/>
    <w:rsid w:val="0081293B"/>
    <w:rsid w:val="00813214"/>
    <w:rsid w:val="008135D8"/>
    <w:rsid w:val="0081403F"/>
    <w:rsid w:val="00814B05"/>
    <w:rsid w:val="00814BCF"/>
    <w:rsid w:val="00816344"/>
    <w:rsid w:val="00817E33"/>
    <w:rsid w:val="00817FE5"/>
    <w:rsid w:val="00820009"/>
    <w:rsid w:val="008215F0"/>
    <w:rsid w:val="00821D21"/>
    <w:rsid w:val="00821F03"/>
    <w:rsid w:val="00821FBE"/>
    <w:rsid w:val="0082353A"/>
    <w:rsid w:val="00823D1D"/>
    <w:rsid w:val="00824342"/>
    <w:rsid w:val="0082473F"/>
    <w:rsid w:val="0082479F"/>
    <w:rsid w:val="00826436"/>
    <w:rsid w:val="00826911"/>
    <w:rsid w:val="00826CFB"/>
    <w:rsid w:val="008300E8"/>
    <w:rsid w:val="008318C7"/>
    <w:rsid w:val="00831B4C"/>
    <w:rsid w:val="008322E0"/>
    <w:rsid w:val="00832AAF"/>
    <w:rsid w:val="00833396"/>
    <w:rsid w:val="00833845"/>
    <w:rsid w:val="0083399B"/>
    <w:rsid w:val="00834621"/>
    <w:rsid w:val="008353F0"/>
    <w:rsid w:val="00837966"/>
    <w:rsid w:val="0084041B"/>
    <w:rsid w:val="0084047A"/>
    <w:rsid w:val="00843517"/>
    <w:rsid w:val="00846EF8"/>
    <w:rsid w:val="008519CD"/>
    <w:rsid w:val="008520A3"/>
    <w:rsid w:val="0085318B"/>
    <w:rsid w:val="00855450"/>
    <w:rsid w:val="008565D5"/>
    <w:rsid w:val="008605AF"/>
    <w:rsid w:val="00861143"/>
    <w:rsid w:val="008611A1"/>
    <w:rsid w:val="00861F1B"/>
    <w:rsid w:val="00862480"/>
    <w:rsid w:val="008626D1"/>
    <w:rsid w:val="008655C5"/>
    <w:rsid w:val="0086685A"/>
    <w:rsid w:val="00867397"/>
    <w:rsid w:val="00870BD2"/>
    <w:rsid w:val="00872B5D"/>
    <w:rsid w:val="00876347"/>
    <w:rsid w:val="00877D9D"/>
    <w:rsid w:val="00880E5B"/>
    <w:rsid w:val="00882399"/>
    <w:rsid w:val="008839A2"/>
    <w:rsid w:val="00884E6E"/>
    <w:rsid w:val="00885977"/>
    <w:rsid w:val="00886177"/>
    <w:rsid w:val="00886C47"/>
    <w:rsid w:val="00890508"/>
    <w:rsid w:val="00890985"/>
    <w:rsid w:val="00890C11"/>
    <w:rsid w:val="00892338"/>
    <w:rsid w:val="00894467"/>
    <w:rsid w:val="00896B97"/>
    <w:rsid w:val="0089724D"/>
    <w:rsid w:val="008A0CCC"/>
    <w:rsid w:val="008A2E75"/>
    <w:rsid w:val="008A39F7"/>
    <w:rsid w:val="008A4494"/>
    <w:rsid w:val="008A4B01"/>
    <w:rsid w:val="008A52E3"/>
    <w:rsid w:val="008A765F"/>
    <w:rsid w:val="008A7F91"/>
    <w:rsid w:val="008B19F7"/>
    <w:rsid w:val="008B29E0"/>
    <w:rsid w:val="008B337D"/>
    <w:rsid w:val="008B36A1"/>
    <w:rsid w:val="008B3AA2"/>
    <w:rsid w:val="008B3D6F"/>
    <w:rsid w:val="008B4331"/>
    <w:rsid w:val="008B570F"/>
    <w:rsid w:val="008B590A"/>
    <w:rsid w:val="008B5958"/>
    <w:rsid w:val="008B6137"/>
    <w:rsid w:val="008C0461"/>
    <w:rsid w:val="008C30D0"/>
    <w:rsid w:val="008C3F20"/>
    <w:rsid w:val="008C48BF"/>
    <w:rsid w:val="008C7E35"/>
    <w:rsid w:val="008D02F2"/>
    <w:rsid w:val="008D08A0"/>
    <w:rsid w:val="008D0E36"/>
    <w:rsid w:val="008D2704"/>
    <w:rsid w:val="008D3DBE"/>
    <w:rsid w:val="008D3E5C"/>
    <w:rsid w:val="008D4827"/>
    <w:rsid w:val="008D4AA7"/>
    <w:rsid w:val="008D5A69"/>
    <w:rsid w:val="008D778C"/>
    <w:rsid w:val="008E0B00"/>
    <w:rsid w:val="008E0EB9"/>
    <w:rsid w:val="008E19B4"/>
    <w:rsid w:val="008E1E3E"/>
    <w:rsid w:val="008E4800"/>
    <w:rsid w:val="008E49CB"/>
    <w:rsid w:val="008E6718"/>
    <w:rsid w:val="008E7631"/>
    <w:rsid w:val="008E7E65"/>
    <w:rsid w:val="008F223A"/>
    <w:rsid w:val="008F3A83"/>
    <w:rsid w:val="008F40F4"/>
    <w:rsid w:val="008F4566"/>
    <w:rsid w:val="008F6355"/>
    <w:rsid w:val="008F683E"/>
    <w:rsid w:val="008F70F8"/>
    <w:rsid w:val="009005B9"/>
    <w:rsid w:val="009014C0"/>
    <w:rsid w:val="00901952"/>
    <w:rsid w:val="0090272E"/>
    <w:rsid w:val="009028D4"/>
    <w:rsid w:val="00902ECA"/>
    <w:rsid w:val="00903B5E"/>
    <w:rsid w:val="009055B3"/>
    <w:rsid w:val="0090740B"/>
    <w:rsid w:val="009078DC"/>
    <w:rsid w:val="00907C2D"/>
    <w:rsid w:val="00911542"/>
    <w:rsid w:val="009122C1"/>
    <w:rsid w:val="00914CCD"/>
    <w:rsid w:val="00916A15"/>
    <w:rsid w:val="00916F27"/>
    <w:rsid w:val="00920F11"/>
    <w:rsid w:val="00921077"/>
    <w:rsid w:val="009230F3"/>
    <w:rsid w:val="00924E64"/>
    <w:rsid w:val="00925352"/>
    <w:rsid w:val="009253CE"/>
    <w:rsid w:val="00925770"/>
    <w:rsid w:val="00925A08"/>
    <w:rsid w:val="00925B93"/>
    <w:rsid w:val="00925E08"/>
    <w:rsid w:val="00925E6B"/>
    <w:rsid w:val="00926A27"/>
    <w:rsid w:val="00926B83"/>
    <w:rsid w:val="009276A3"/>
    <w:rsid w:val="00927E6D"/>
    <w:rsid w:val="00931BAA"/>
    <w:rsid w:val="009321F4"/>
    <w:rsid w:val="00933788"/>
    <w:rsid w:val="00933C5C"/>
    <w:rsid w:val="00934894"/>
    <w:rsid w:val="00934CC3"/>
    <w:rsid w:val="009353D5"/>
    <w:rsid w:val="009362E7"/>
    <w:rsid w:val="00936AB8"/>
    <w:rsid w:val="0094234E"/>
    <w:rsid w:val="00943472"/>
    <w:rsid w:val="00943F85"/>
    <w:rsid w:val="0094479C"/>
    <w:rsid w:val="0094482A"/>
    <w:rsid w:val="00945976"/>
    <w:rsid w:val="00945D24"/>
    <w:rsid w:val="0094619D"/>
    <w:rsid w:val="009500ED"/>
    <w:rsid w:val="009501CE"/>
    <w:rsid w:val="0095070D"/>
    <w:rsid w:val="00952CF8"/>
    <w:rsid w:val="00953637"/>
    <w:rsid w:val="00953AB6"/>
    <w:rsid w:val="009546C9"/>
    <w:rsid w:val="00955969"/>
    <w:rsid w:val="00956E06"/>
    <w:rsid w:val="00957393"/>
    <w:rsid w:val="00962600"/>
    <w:rsid w:val="00963920"/>
    <w:rsid w:val="00963991"/>
    <w:rsid w:val="009639A2"/>
    <w:rsid w:val="009639F2"/>
    <w:rsid w:val="00963F3D"/>
    <w:rsid w:val="0096454E"/>
    <w:rsid w:val="00966618"/>
    <w:rsid w:val="009668ED"/>
    <w:rsid w:val="00966AA8"/>
    <w:rsid w:val="00967A01"/>
    <w:rsid w:val="00970AF5"/>
    <w:rsid w:val="00971EF8"/>
    <w:rsid w:val="00972143"/>
    <w:rsid w:val="0097287B"/>
    <w:rsid w:val="0097313A"/>
    <w:rsid w:val="00973DC9"/>
    <w:rsid w:val="00974D1E"/>
    <w:rsid w:val="009757A2"/>
    <w:rsid w:val="0097689B"/>
    <w:rsid w:val="00977B5B"/>
    <w:rsid w:val="00980F54"/>
    <w:rsid w:val="00983410"/>
    <w:rsid w:val="009848F8"/>
    <w:rsid w:val="009855A1"/>
    <w:rsid w:val="0098677B"/>
    <w:rsid w:val="00986FF2"/>
    <w:rsid w:val="00990CBE"/>
    <w:rsid w:val="009916FC"/>
    <w:rsid w:val="00991D20"/>
    <w:rsid w:val="00992420"/>
    <w:rsid w:val="009937DF"/>
    <w:rsid w:val="00993F91"/>
    <w:rsid w:val="00994EA5"/>
    <w:rsid w:val="00995BF1"/>
    <w:rsid w:val="00995EA0"/>
    <w:rsid w:val="00996EDA"/>
    <w:rsid w:val="00997200"/>
    <w:rsid w:val="009A01C9"/>
    <w:rsid w:val="009A0F97"/>
    <w:rsid w:val="009A1300"/>
    <w:rsid w:val="009A55EF"/>
    <w:rsid w:val="009A5D1D"/>
    <w:rsid w:val="009A5FF6"/>
    <w:rsid w:val="009A6115"/>
    <w:rsid w:val="009A6DC6"/>
    <w:rsid w:val="009B08B7"/>
    <w:rsid w:val="009B1308"/>
    <w:rsid w:val="009B1980"/>
    <w:rsid w:val="009B1F24"/>
    <w:rsid w:val="009B22B1"/>
    <w:rsid w:val="009B3CE8"/>
    <w:rsid w:val="009B50CA"/>
    <w:rsid w:val="009B5B8A"/>
    <w:rsid w:val="009B612A"/>
    <w:rsid w:val="009B6499"/>
    <w:rsid w:val="009B663F"/>
    <w:rsid w:val="009B70BC"/>
    <w:rsid w:val="009B7A73"/>
    <w:rsid w:val="009B7CA4"/>
    <w:rsid w:val="009C0954"/>
    <w:rsid w:val="009C54CE"/>
    <w:rsid w:val="009C5706"/>
    <w:rsid w:val="009C7BCD"/>
    <w:rsid w:val="009D0706"/>
    <w:rsid w:val="009D252A"/>
    <w:rsid w:val="009D4874"/>
    <w:rsid w:val="009D5392"/>
    <w:rsid w:val="009D5DB3"/>
    <w:rsid w:val="009E0F1D"/>
    <w:rsid w:val="009E1326"/>
    <w:rsid w:val="009E1DB6"/>
    <w:rsid w:val="009E20CE"/>
    <w:rsid w:val="009E22B4"/>
    <w:rsid w:val="009E360C"/>
    <w:rsid w:val="009E4EEA"/>
    <w:rsid w:val="009E75BA"/>
    <w:rsid w:val="009E78AD"/>
    <w:rsid w:val="009E7CF0"/>
    <w:rsid w:val="009F0AB6"/>
    <w:rsid w:val="009F0D86"/>
    <w:rsid w:val="009F0F8B"/>
    <w:rsid w:val="009F48CE"/>
    <w:rsid w:val="009F544D"/>
    <w:rsid w:val="009F5862"/>
    <w:rsid w:val="009F589F"/>
    <w:rsid w:val="009F5B84"/>
    <w:rsid w:val="009F5B99"/>
    <w:rsid w:val="009F60EB"/>
    <w:rsid w:val="009F6858"/>
    <w:rsid w:val="00A02C1E"/>
    <w:rsid w:val="00A03AEC"/>
    <w:rsid w:val="00A04E30"/>
    <w:rsid w:val="00A06E9A"/>
    <w:rsid w:val="00A11A4B"/>
    <w:rsid w:val="00A11DA2"/>
    <w:rsid w:val="00A12048"/>
    <w:rsid w:val="00A12E07"/>
    <w:rsid w:val="00A13B4E"/>
    <w:rsid w:val="00A15151"/>
    <w:rsid w:val="00A15553"/>
    <w:rsid w:val="00A17367"/>
    <w:rsid w:val="00A1778D"/>
    <w:rsid w:val="00A2096D"/>
    <w:rsid w:val="00A2100A"/>
    <w:rsid w:val="00A2111C"/>
    <w:rsid w:val="00A222A0"/>
    <w:rsid w:val="00A25836"/>
    <w:rsid w:val="00A27C71"/>
    <w:rsid w:val="00A30FE6"/>
    <w:rsid w:val="00A32B2E"/>
    <w:rsid w:val="00A32FCE"/>
    <w:rsid w:val="00A33A03"/>
    <w:rsid w:val="00A33BD3"/>
    <w:rsid w:val="00A35B97"/>
    <w:rsid w:val="00A36D79"/>
    <w:rsid w:val="00A36F83"/>
    <w:rsid w:val="00A414B6"/>
    <w:rsid w:val="00A4161A"/>
    <w:rsid w:val="00A41E14"/>
    <w:rsid w:val="00A41E4A"/>
    <w:rsid w:val="00A43273"/>
    <w:rsid w:val="00A435C8"/>
    <w:rsid w:val="00A43FAB"/>
    <w:rsid w:val="00A450BA"/>
    <w:rsid w:val="00A45484"/>
    <w:rsid w:val="00A4628E"/>
    <w:rsid w:val="00A46957"/>
    <w:rsid w:val="00A46FC7"/>
    <w:rsid w:val="00A5101D"/>
    <w:rsid w:val="00A537CF"/>
    <w:rsid w:val="00A538E9"/>
    <w:rsid w:val="00A53F50"/>
    <w:rsid w:val="00A5486F"/>
    <w:rsid w:val="00A55322"/>
    <w:rsid w:val="00A561F3"/>
    <w:rsid w:val="00A562B7"/>
    <w:rsid w:val="00A570F9"/>
    <w:rsid w:val="00A5774D"/>
    <w:rsid w:val="00A578AF"/>
    <w:rsid w:val="00A57E4E"/>
    <w:rsid w:val="00A61F3B"/>
    <w:rsid w:val="00A64A03"/>
    <w:rsid w:val="00A65234"/>
    <w:rsid w:val="00A65E08"/>
    <w:rsid w:val="00A662F8"/>
    <w:rsid w:val="00A67364"/>
    <w:rsid w:val="00A70172"/>
    <w:rsid w:val="00A72E72"/>
    <w:rsid w:val="00A77A9E"/>
    <w:rsid w:val="00A77C3B"/>
    <w:rsid w:val="00A77CF5"/>
    <w:rsid w:val="00A824BD"/>
    <w:rsid w:val="00A8318F"/>
    <w:rsid w:val="00A8407D"/>
    <w:rsid w:val="00A85589"/>
    <w:rsid w:val="00A86DE3"/>
    <w:rsid w:val="00A87D6B"/>
    <w:rsid w:val="00A87F11"/>
    <w:rsid w:val="00A87FBD"/>
    <w:rsid w:val="00A90401"/>
    <w:rsid w:val="00A9096A"/>
    <w:rsid w:val="00A90BCE"/>
    <w:rsid w:val="00A92406"/>
    <w:rsid w:val="00A92800"/>
    <w:rsid w:val="00A9401D"/>
    <w:rsid w:val="00A944CB"/>
    <w:rsid w:val="00A948FF"/>
    <w:rsid w:val="00A94AA6"/>
    <w:rsid w:val="00A95F94"/>
    <w:rsid w:val="00A96C24"/>
    <w:rsid w:val="00A96D7D"/>
    <w:rsid w:val="00A97290"/>
    <w:rsid w:val="00AA0034"/>
    <w:rsid w:val="00AA2443"/>
    <w:rsid w:val="00AA2963"/>
    <w:rsid w:val="00AA3497"/>
    <w:rsid w:val="00AA5824"/>
    <w:rsid w:val="00AB03DC"/>
    <w:rsid w:val="00AB08A7"/>
    <w:rsid w:val="00AB131C"/>
    <w:rsid w:val="00AB3FA1"/>
    <w:rsid w:val="00AB437E"/>
    <w:rsid w:val="00AB5242"/>
    <w:rsid w:val="00AB68DA"/>
    <w:rsid w:val="00AC21A7"/>
    <w:rsid w:val="00AC2680"/>
    <w:rsid w:val="00AC4D2E"/>
    <w:rsid w:val="00AC4DF8"/>
    <w:rsid w:val="00AC52EA"/>
    <w:rsid w:val="00AC5B0D"/>
    <w:rsid w:val="00AC5CCF"/>
    <w:rsid w:val="00AC71F4"/>
    <w:rsid w:val="00AC7AD1"/>
    <w:rsid w:val="00AD0B3E"/>
    <w:rsid w:val="00AD1DE6"/>
    <w:rsid w:val="00AD2886"/>
    <w:rsid w:val="00AD2AAB"/>
    <w:rsid w:val="00AD325F"/>
    <w:rsid w:val="00AD3726"/>
    <w:rsid w:val="00AD47CD"/>
    <w:rsid w:val="00AD6F88"/>
    <w:rsid w:val="00AE1F4C"/>
    <w:rsid w:val="00AE271F"/>
    <w:rsid w:val="00AE2753"/>
    <w:rsid w:val="00AE30B6"/>
    <w:rsid w:val="00AE412F"/>
    <w:rsid w:val="00AE749E"/>
    <w:rsid w:val="00AF33F8"/>
    <w:rsid w:val="00AF6111"/>
    <w:rsid w:val="00AF64D6"/>
    <w:rsid w:val="00AF7AE9"/>
    <w:rsid w:val="00AF7E42"/>
    <w:rsid w:val="00AF7F52"/>
    <w:rsid w:val="00B000C4"/>
    <w:rsid w:val="00B00A4D"/>
    <w:rsid w:val="00B01F9D"/>
    <w:rsid w:val="00B03F4F"/>
    <w:rsid w:val="00B04E85"/>
    <w:rsid w:val="00B067FB"/>
    <w:rsid w:val="00B10521"/>
    <w:rsid w:val="00B10C20"/>
    <w:rsid w:val="00B10DD8"/>
    <w:rsid w:val="00B130FB"/>
    <w:rsid w:val="00B1414F"/>
    <w:rsid w:val="00B14D9B"/>
    <w:rsid w:val="00B2000D"/>
    <w:rsid w:val="00B2195F"/>
    <w:rsid w:val="00B22278"/>
    <w:rsid w:val="00B2258F"/>
    <w:rsid w:val="00B2423B"/>
    <w:rsid w:val="00B245A8"/>
    <w:rsid w:val="00B248F5"/>
    <w:rsid w:val="00B24D98"/>
    <w:rsid w:val="00B24FD0"/>
    <w:rsid w:val="00B262AA"/>
    <w:rsid w:val="00B2788E"/>
    <w:rsid w:val="00B27D28"/>
    <w:rsid w:val="00B3042A"/>
    <w:rsid w:val="00B314E0"/>
    <w:rsid w:val="00B32E6D"/>
    <w:rsid w:val="00B33DB4"/>
    <w:rsid w:val="00B34B3D"/>
    <w:rsid w:val="00B34DF9"/>
    <w:rsid w:val="00B35521"/>
    <w:rsid w:val="00B356E6"/>
    <w:rsid w:val="00B36025"/>
    <w:rsid w:val="00B367BA"/>
    <w:rsid w:val="00B37316"/>
    <w:rsid w:val="00B378E7"/>
    <w:rsid w:val="00B37C0E"/>
    <w:rsid w:val="00B423C2"/>
    <w:rsid w:val="00B442D7"/>
    <w:rsid w:val="00B44F93"/>
    <w:rsid w:val="00B45038"/>
    <w:rsid w:val="00B45A40"/>
    <w:rsid w:val="00B45B56"/>
    <w:rsid w:val="00B47769"/>
    <w:rsid w:val="00B52039"/>
    <w:rsid w:val="00B52F29"/>
    <w:rsid w:val="00B5477B"/>
    <w:rsid w:val="00B55BD9"/>
    <w:rsid w:val="00B56324"/>
    <w:rsid w:val="00B57758"/>
    <w:rsid w:val="00B57D70"/>
    <w:rsid w:val="00B60BCC"/>
    <w:rsid w:val="00B61F95"/>
    <w:rsid w:val="00B6301B"/>
    <w:rsid w:val="00B6305E"/>
    <w:rsid w:val="00B6363C"/>
    <w:rsid w:val="00B63F4F"/>
    <w:rsid w:val="00B650C8"/>
    <w:rsid w:val="00B6510B"/>
    <w:rsid w:val="00B67E4A"/>
    <w:rsid w:val="00B72770"/>
    <w:rsid w:val="00B73258"/>
    <w:rsid w:val="00B7344D"/>
    <w:rsid w:val="00B734CF"/>
    <w:rsid w:val="00B73FA4"/>
    <w:rsid w:val="00B7419A"/>
    <w:rsid w:val="00B7440D"/>
    <w:rsid w:val="00B7465D"/>
    <w:rsid w:val="00B75331"/>
    <w:rsid w:val="00B7583E"/>
    <w:rsid w:val="00B763F4"/>
    <w:rsid w:val="00B775B4"/>
    <w:rsid w:val="00B77846"/>
    <w:rsid w:val="00B77940"/>
    <w:rsid w:val="00B8027A"/>
    <w:rsid w:val="00B809CC"/>
    <w:rsid w:val="00B81ACD"/>
    <w:rsid w:val="00B82679"/>
    <w:rsid w:val="00B84810"/>
    <w:rsid w:val="00B84DB0"/>
    <w:rsid w:val="00B85D67"/>
    <w:rsid w:val="00B87369"/>
    <w:rsid w:val="00B879C2"/>
    <w:rsid w:val="00B90EC4"/>
    <w:rsid w:val="00B914CA"/>
    <w:rsid w:val="00B920ED"/>
    <w:rsid w:val="00B92395"/>
    <w:rsid w:val="00B923D3"/>
    <w:rsid w:val="00B927FB"/>
    <w:rsid w:val="00B9414B"/>
    <w:rsid w:val="00B95F84"/>
    <w:rsid w:val="00B96024"/>
    <w:rsid w:val="00BA0632"/>
    <w:rsid w:val="00BA0A6C"/>
    <w:rsid w:val="00BA0D42"/>
    <w:rsid w:val="00BA1AB9"/>
    <w:rsid w:val="00BA2F66"/>
    <w:rsid w:val="00BA3B4D"/>
    <w:rsid w:val="00BA4759"/>
    <w:rsid w:val="00BA6D9D"/>
    <w:rsid w:val="00BA6E17"/>
    <w:rsid w:val="00BB050C"/>
    <w:rsid w:val="00BB2EC1"/>
    <w:rsid w:val="00BB2FF1"/>
    <w:rsid w:val="00BB377A"/>
    <w:rsid w:val="00BB5715"/>
    <w:rsid w:val="00BB5937"/>
    <w:rsid w:val="00BB78AE"/>
    <w:rsid w:val="00BC04A4"/>
    <w:rsid w:val="00BC0D20"/>
    <w:rsid w:val="00BC0E6D"/>
    <w:rsid w:val="00BC0E89"/>
    <w:rsid w:val="00BC29F9"/>
    <w:rsid w:val="00BC2EA7"/>
    <w:rsid w:val="00BC30C0"/>
    <w:rsid w:val="00BC3C04"/>
    <w:rsid w:val="00BC3D31"/>
    <w:rsid w:val="00BC40BA"/>
    <w:rsid w:val="00BC488B"/>
    <w:rsid w:val="00BC57D3"/>
    <w:rsid w:val="00BC5DA2"/>
    <w:rsid w:val="00BC7CDA"/>
    <w:rsid w:val="00BD0C45"/>
    <w:rsid w:val="00BD1480"/>
    <w:rsid w:val="00BD2672"/>
    <w:rsid w:val="00BD2AAC"/>
    <w:rsid w:val="00BD3AFF"/>
    <w:rsid w:val="00BD42D6"/>
    <w:rsid w:val="00BD5D39"/>
    <w:rsid w:val="00BD65D9"/>
    <w:rsid w:val="00BE02A8"/>
    <w:rsid w:val="00BE0B19"/>
    <w:rsid w:val="00BE260B"/>
    <w:rsid w:val="00BE4D72"/>
    <w:rsid w:val="00BE5736"/>
    <w:rsid w:val="00BE71F8"/>
    <w:rsid w:val="00BE7691"/>
    <w:rsid w:val="00BF1598"/>
    <w:rsid w:val="00BF1A25"/>
    <w:rsid w:val="00BF4443"/>
    <w:rsid w:val="00BF622C"/>
    <w:rsid w:val="00BF71E4"/>
    <w:rsid w:val="00BF7779"/>
    <w:rsid w:val="00C00632"/>
    <w:rsid w:val="00C0093B"/>
    <w:rsid w:val="00C01E87"/>
    <w:rsid w:val="00C01F65"/>
    <w:rsid w:val="00C02655"/>
    <w:rsid w:val="00C05209"/>
    <w:rsid w:val="00C05699"/>
    <w:rsid w:val="00C06E21"/>
    <w:rsid w:val="00C10829"/>
    <w:rsid w:val="00C12473"/>
    <w:rsid w:val="00C12862"/>
    <w:rsid w:val="00C13997"/>
    <w:rsid w:val="00C14157"/>
    <w:rsid w:val="00C14E48"/>
    <w:rsid w:val="00C15632"/>
    <w:rsid w:val="00C167F4"/>
    <w:rsid w:val="00C1786A"/>
    <w:rsid w:val="00C17DCA"/>
    <w:rsid w:val="00C21C6D"/>
    <w:rsid w:val="00C22130"/>
    <w:rsid w:val="00C223E6"/>
    <w:rsid w:val="00C22DF0"/>
    <w:rsid w:val="00C2371A"/>
    <w:rsid w:val="00C25681"/>
    <w:rsid w:val="00C25A08"/>
    <w:rsid w:val="00C269FC"/>
    <w:rsid w:val="00C30B4F"/>
    <w:rsid w:val="00C3354A"/>
    <w:rsid w:val="00C3363E"/>
    <w:rsid w:val="00C344AE"/>
    <w:rsid w:val="00C355C8"/>
    <w:rsid w:val="00C364FD"/>
    <w:rsid w:val="00C3671C"/>
    <w:rsid w:val="00C37141"/>
    <w:rsid w:val="00C372CE"/>
    <w:rsid w:val="00C37BB4"/>
    <w:rsid w:val="00C41291"/>
    <w:rsid w:val="00C42EA6"/>
    <w:rsid w:val="00C43347"/>
    <w:rsid w:val="00C43E1E"/>
    <w:rsid w:val="00C444E6"/>
    <w:rsid w:val="00C4487C"/>
    <w:rsid w:val="00C448DB"/>
    <w:rsid w:val="00C45618"/>
    <w:rsid w:val="00C45B07"/>
    <w:rsid w:val="00C45D99"/>
    <w:rsid w:val="00C465BC"/>
    <w:rsid w:val="00C467B9"/>
    <w:rsid w:val="00C4773B"/>
    <w:rsid w:val="00C47BFC"/>
    <w:rsid w:val="00C47F49"/>
    <w:rsid w:val="00C502F5"/>
    <w:rsid w:val="00C547B1"/>
    <w:rsid w:val="00C5530F"/>
    <w:rsid w:val="00C55DA8"/>
    <w:rsid w:val="00C5657F"/>
    <w:rsid w:val="00C5665F"/>
    <w:rsid w:val="00C56ECE"/>
    <w:rsid w:val="00C60F0E"/>
    <w:rsid w:val="00C6146D"/>
    <w:rsid w:val="00C61CAB"/>
    <w:rsid w:val="00C61ECD"/>
    <w:rsid w:val="00C62356"/>
    <w:rsid w:val="00C62D53"/>
    <w:rsid w:val="00C63381"/>
    <w:rsid w:val="00C647E7"/>
    <w:rsid w:val="00C65576"/>
    <w:rsid w:val="00C6589B"/>
    <w:rsid w:val="00C7326D"/>
    <w:rsid w:val="00C74854"/>
    <w:rsid w:val="00C752B2"/>
    <w:rsid w:val="00C77169"/>
    <w:rsid w:val="00C7797A"/>
    <w:rsid w:val="00C80855"/>
    <w:rsid w:val="00C83529"/>
    <w:rsid w:val="00C86E12"/>
    <w:rsid w:val="00C876F4"/>
    <w:rsid w:val="00C87ADB"/>
    <w:rsid w:val="00C9019F"/>
    <w:rsid w:val="00C9038D"/>
    <w:rsid w:val="00C90564"/>
    <w:rsid w:val="00C90ACF"/>
    <w:rsid w:val="00C9300D"/>
    <w:rsid w:val="00C93803"/>
    <w:rsid w:val="00C93BED"/>
    <w:rsid w:val="00C9408E"/>
    <w:rsid w:val="00CA148C"/>
    <w:rsid w:val="00CA154E"/>
    <w:rsid w:val="00CA1B24"/>
    <w:rsid w:val="00CA27AE"/>
    <w:rsid w:val="00CA3336"/>
    <w:rsid w:val="00CA4825"/>
    <w:rsid w:val="00CA53F7"/>
    <w:rsid w:val="00CA6D81"/>
    <w:rsid w:val="00CA78C9"/>
    <w:rsid w:val="00CA7EC7"/>
    <w:rsid w:val="00CB0DBD"/>
    <w:rsid w:val="00CB1911"/>
    <w:rsid w:val="00CB255A"/>
    <w:rsid w:val="00CB2DAB"/>
    <w:rsid w:val="00CB42F4"/>
    <w:rsid w:val="00CB4E39"/>
    <w:rsid w:val="00CB516D"/>
    <w:rsid w:val="00CB542E"/>
    <w:rsid w:val="00CB5617"/>
    <w:rsid w:val="00CB6C8A"/>
    <w:rsid w:val="00CB70F1"/>
    <w:rsid w:val="00CB7B72"/>
    <w:rsid w:val="00CC01E8"/>
    <w:rsid w:val="00CC0659"/>
    <w:rsid w:val="00CC229D"/>
    <w:rsid w:val="00CC4A01"/>
    <w:rsid w:val="00CC4BFD"/>
    <w:rsid w:val="00CC59ED"/>
    <w:rsid w:val="00CC6827"/>
    <w:rsid w:val="00CC6B01"/>
    <w:rsid w:val="00CD0BD1"/>
    <w:rsid w:val="00CD13A1"/>
    <w:rsid w:val="00CD14A7"/>
    <w:rsid w:val="00CD1B4D"/>
    <w:rsid w:val="00CD4697"/>
    <w:rsid w:val="00CD561C"/>
    <w:rsid w:val="00CD5723"/>
    <w:rsid w:val="00CD71B0"/>
    <w:rsid w:val="00CD71F4"/>
    <w:rsid w:val="00CD7BD3"/>
    <w:rsid w:val="00CE001E"/>
    <w:rsid w:val="00CE12C1"/>
    <w:rsid w:val="00CE1DF0"/>
    <w:rsid w:val="00CE2E6F"/>
    <w:rsid w:val="00CE373D"/>
    <w:rsid w:val="00CE52F6"/>
    <w:rsid w:val="00CE7065"/>
    <w:rsid w:val="00CE7460"/>
    <w:rsid w:val="00CE7DE9"/>
    <w:rsid w:val="00CF1024"/>
    <w:rsid w:val="00CF1066"/>
    <w:rsid w:val="00CF1EE1"/>
    <w:rsid w:val="00CF2041"/>
    <w:rsid w:val="00CF5C49"/>
    <w:rsid w:val="00CF5F99"/>
    <w:rsid w:val="00CF7C9D"/>
    <w:rsid w:val="00CF7EDB"/>
    <w:rsid w:val="00D0078E"/>
    <w:rsid w:val="00D007E5"/>
    <w:rsid w:val="00D01305"/>
    <w:rsid w:val="00D01C59"/>
    <w:rsid w:val="00D0222D"/>
    <w:rsid w:val="00D03582"/>
    <w:rsid w:val="00D04921"/>
    <w:rsid w:val="00D056F1"/>
    <w:rsid w:val="00D0790D"/>
    <w:rsid w:val="00D07C89"/>
    <w:rsid w:val="00D1038F"/>
    <w:rsid w:val="00D12740"/>
    <w:rsid w:val="00D14181"/>
    <w:rsid w:val="00D157D8"/>
    <w:rsid w:val="00D170F5"/>
    <w:rsid w:val="00D215AB"/>
    <w:rsid w:val="00D21A55"/>
    <w:rsid w:val="00D22EA7"/>
    <w:rsid w:val="00D230AB"/>
    <w:rsid w:val="00D23631"/>
    <w:rsid w:val="00D2413E"/>
    <w:rsid w:val="00D245D6"/>
    <w:rsid w:val="00D24908"/>
    <w:rsid w:val="00D24BB8"/>
    <w:rsid w:val="00D25632"/>
    <w:rsid w:val="00D25F58"/>
    <w:rsid w:val="00D2621C"/>
    <w:rsid w:val="00D26B86"/>
    <w:rsid w:val="00D26C41"/>
    <w:rsid w:val="00D26F50"/>
    <w:rsid w:val="00D273FD"/>
    <w:rsid w:val="00D317AD"/>
    <w:rsid w:val="00D32D72"/>
    <w:rsid w:val="00D32ED9"/>
    <w:rsid w:val="00D348F9"/>
    <w:rsid w:val="00D35681"/>
    <w:rsid w:val="00D35D65"/>
    <w:rsid w:val="00D361BF"/>
    <w:rsid w:val="00D361F4"/>
    <w:rsid w:val="00D36D17"/>
    <w:rsid w:val="00D37D9A"/>
    <w:rsid w:val="00D40779"/>
    <w:rsid w:val="00D41CEE"/>
    <w:rsid w:val="00D43D9D"/>
    <w:rsid w:val="00D449EC"/>
    <w:rsid w:val="00D45A0E"/>
    <w:rsid w:val="00D46058"/>
    <w:rsid w:val="00D464E2"/>
    <w:rsid w:val="00D46C58"/>
    <w:rsid w:val="00D471C1"/>
    <w:rsid w:val="00D47600"/>
    <w:rsid w:val="00D50B80"/>
    <w:rsid w:val="00D50C1A"/>
    <w:rsid w:val="00D51200"/>
    <w:rsid w:val="00D51371"/>
    <w:rsid w:val="00D513CD"/>
    <w:rsid w:val="00D54C2F"/>
    <w:rsid w:val="00D5590E"/>
    <w:rsid w:val="00D563EB"/>
    <w:rsid w:val="00D6028A"/>
    <w:rsid w:val="00D6039F"/>
    <w:rsid w:val="00D61ABC"/>
    <w:rsid w:val="00D6241D"/>
    <w:rsid w:val="00D62D27"/>
    <w:rsid w:val="00D635B8"/>
    <w:rsid w:val="00D640F8"/>
    <w:rsid w:val="00D65D21"/>
    <w:rsid w:val="00D65F69"/>
    <w:rsid w:val="00D66D2F"/>
    <w:rsid w:val="00D73B19"/>
    <w:rsid w:val="00D73F4E"/>
    <w:rsid w:val="00D76C0E"/>
    <w:rsid w:val="00D76D78"/>
    <w:rsid w:val="00D76F33"/>
    <w:rsid w:val="00D77B99"/>
    <w:rsid w:val="00D80283"/>
    <w:rsid w:val="00D807FE"/>
    <w:rsid w:val="00D80D30"/>
    <w:rsid w:val="00D81270"/>
    <w:rsid w:val="00D82E91"/>
    <w:rsid w:val="00D83378"/>
    <w:rsid w:val="00D83D69"/>
    <w:rsid w:val="00D845BB"/>
    <w:rsid w:val="00D84952"/>
    <w:rsid w:val="00D864E8"/>
    <w:rsid w:val="00D867D5"/>
    <w:rsid w:val="00D8799F"/>
    <w:rsid w:val="00D87DFA"/>
    <w:rsid w:val="00D90E99"/>
    <w:rsid w:val="00D90F86"/>
    <w:rsid w:val="00D950CB"/>
    <w:rsid w:val="00D96176"/>
    <w:rsid w:val="00D964E8"/>
    <w:rsid w:val="00D96CF7"/>
    <w:rsid w:val="00DA3311"/>
    <w:rsid w:val="00DA3CDF"/>
    <w:rsid w:val="00DA52CB"/>
    <w:rsid w:val="00DA606D"/>
    <w:rsid w:val="00DA75EB"/>
    <w:rsid w:val="00DB0384"/>
    <w:rsid w:val="00DB0B18"/>
    <w:rsid w:val="00DB36A5"/>
    <w:rsid w:val="00DB391B"/>
    <w:rsid w:val="00DB65D0"/>
    <w:rsid w:val="00DB696D"/>
    <w:rsid w:val="00DB7E65"/>
    <w:rsid w:val="00DC189C"/>
    <w:rsid w:val="00DC2EBD"/>
    <w:rsid w:val="00DC4B91"/>
    <w:rsid w:val="00DC4C85"/>
    <w:rsid w:val="00DC4EA8"/>
    <w:rsid w:val="00DC560C"/>
    <w:rsid w:val="00DC6998"/>
    <w:rsid w:val="00DD007B"/>
    <w:rsid w:val="00DD06AC"/>
    <w:rsid w:val="00DD0AC4"/>
    <w:rsid w:val="00DD4038"/>
    <w:rsid w:val="00DD49B6"/>
    <w:rsid w:val="00DD55B3"/>
    <w:rsid w:val="00DD5E89"/>
    <w:rsid w:val="00DD6AA5"/>
    <w:rsid w:val="00DD73AE"/>
    <w:rsid w:val="00DD76F2"/>
    <w:rsid w:val="00DE1D70"/>
    <w:rsid w:val="00DE1E58"/>
    <w:rsid w:val="00DE2BBD"/>
    <w:rsid w:val="00DE57D9"/>
    <w:rsid w:val="00DE5E41"/>
    <w:rsid w:val="00DE6BF1"/>
    <w:rsid w:val="00DF0335"/>
    <w:rsid w:val="00DF07C7"/>
    <w:rsid w:val="00DF1F9E"/>
    <w:rsid w:val="00DF244B"/>
    <w:rsid w:val="00DF3B48"/>
    <w:rsid w:val="00DF5130"/>
    <w:rsid w:val="00DF5435"/>
    <w:rsid w:val="00DF6687"/>
    <w:rsid w:val="00DF6E0C"/>
    <w:rsid w:val="00E01B93"/>
    <w:rsid w:val="00E02411"/>
    <w:rsid w:val="00E027B3"/>
    <w:rsid w:val="00E02F41"/>
    <w:rsid w:val="00E03464"/>
    <w:rsid w:val="00E034A3"/>
    <w:rsid w:val="00E0668E"/>
    <w:rsid w:val="00E0754D"/>
    <w:rsid w:val="00E10466"/>
    <w:rsid w:val="00E10743"/>
    <w:rsid w:val="00E1112F"/>
    <w:rsid w:val="00E117E2"/>
    <w:rsid w:val="00E122E1"/>
    <w:rsid w:val="00E12EBB"/>
    <w:rsid w:val="00E13D00"/>
    <w:rsid w:val="00E13E17"/>
    <w:rsid w:val="00E14910"/>
    <w:rsid w:val="00E16D9F"/>
    <w:rsid w:val="00E171DB"/>
    <w:rsid w:val="00E17C3B"/>
    <w:rsid w:val="00E20B4B"/>
    <w:rsid w:val="00E213DA"/>
    <w:rsid w:val="00E21998"/>
    <w:rsid w:val="00E23518"/>
    <w:rsid w:val="00E2399E"/>
    <w:rsid w:val="00E23A66"/>
    <w:rsid w:val="00E240CD"/>
    <w:rsid w:val="00E25320"/>
    <w:rsid w:val="00E26433"/>
    <w:rsid w:val="00E276A0"/>
    <w:rsid w:val="00E30832"/>
    <w:rsid w:val="00E3111A"/>
    <w:rsid w:val="00E316C8"/>
    <w:rsid w:val="00E3224F"/>
    <w:rsid w:val="00E327F7"/>
    <w:rsid w:val="00E328C6"/>
    <w:rsid w:val="00E333CB"/>
    <w:rsid w:val="00E353A8"/>
    <w:rsid w:val="00E41A2A"/>
    <w:rsid w:val="00E44C6C"/>
    <w:rsid w:val="00E45473"/>
    <w:rsid w:val="00E473CC"/>
    <w:rsid w:val="00E4750F"/>
    <w:rsid w:val="00E535C7"/>
    <w:rsid w:val="00E54845"/>
    <w:rsid w:val="00E55172"/>
    <w:rsid w:val="00E55749"/>
    <w:rsid w:val="00E5650C"/>
    <w:rsid w:val="00E571DD"/>
    <w:rsid w:val="00E601BA"/>
    <w:rsid w:val="00E6244F"/>
    <w:rsid w:val="00E62BBA"/>
    <w:rsid w:val="00E63013"/>
    <w:rsid w:val="00E631A9"/>
    <w:rsid w:val="00E63D99"/>
    <w:rsid w:val="00E6447D"/>
    <w:rsid w:val="00E6477A"/>
    <w:rsid w:val="00E649DA"/>
    <w:rsid w:val="00E64DE2"/>
    <w:rsid w:val="00E66CB5"/>
    <w:rsid w:val="00E6728A"/>
    <w:rsid w:val="00E674F1"/>
    <w:rsid w:val="00E67772"/>
    <w:rsid w:val="00E7034A"/>
    <w:rsid w:val="00E709FB"/>
    <w:rsid w:val="00E70B53"/>
    <w:rsid w:val="00E71F31"/>
    <w:rsid w:val="00E71FA5"/>
    <w:rsid w:val="00E73460"/>
    <w:rsid w:val="00E73D94"/>
    <w:rsid w:val="00E74C79"/>
    <w:rsid w:val="00E74F4D"/>
    <w:rsid w:val="00E7679D"/>
    <w:rsid w:val="00E769F8"/>
    <w:rsid w:val="00E77801"/>
    <w:rsid w:val="00E778C1"/>
    <w:rsid w:val="00E800A0"/>
    <w:rsid w:val="00E8340D"/>
    <w:rsid w:val="00E83F92"/>
    <w:rsid w:val="00E853E0"/>
    <w:rsid w:val="00E855CF"/>
    <w:rsid w:val="00E85BFB"/>
    <w:rsid w:val="00E86840"/>
    <w:rsid w:val="00E86E4D"/>
    <w:rsid w:val="00E90003"/>
    <w:rsid w:val="00E9101F"/>
    <w:rsid w:val="00E916AE"/>
    <w:rsid w:val="00E91A85"/>
    <w:rsid w:val="00E92DC0"/>
    <w:rsid w:val="00E9331B"/>
    <w:rsid w:val="00E93469"/>
    <w:rsid w:val="00E93488"/>
    <w:rsid w:val="00E93BA5"/>
    <w:rsid w:val="00E94020"/>
    <w:rsid w:val="00E964F9"/>
    <w:rsid w:val="00E96A36"/>
    <w:rsid w:val="00E96B0F"/>
    <w:rsid w:val="00E9723F"/>
    <w:rsid w:val="00E97F5D"/>
    <w:rsid w:val="00EA0C97"/>
    <w:rsid w:val="00EA22B9"/>
    <w:rsid w:val="00EA2790"/>
    <w:rsid w:val="00EA36AA"/>
    <w:rsid w:val="00EA3EBC"/>
    <w:rsid w:val="00EA41AB"/>
    <w:rsid w:val="00EA4F00"/>
    <w:rsid w:val="00EA5AE9"/>
    <w:rsid w:val="00EA619E"/>
    <w:rsid w:val="00EA6947"/>
    <w:rsid w:val="00EB06EB"/>
    <w:rsid w:val="00EB128B"/>
    <w:rsid w:val="00EB1692"/>
    <w:rsid w:val="00EB1A82"/>
    <w:rsid w:val="00EB50D3"/>
    <w:rsid w:val="00EB7015"/>
    <w:rsid w:val="00EB73CC"/>
    <w:rsid w:val="00EC01BD"/>
    <w:rsid w:val="00EC0AC8"/>
    <w:rsid w:val="00EC299B"/>
    <w:rsid w:val="00EC2C2D"/>
    <w:rsid w:val="00EC2D73"/>
    <w:rsid w:val="00EC3664"/>
    <w:rsid w:val="00EC38BD"/>
    <w:rsid w:val="00EC5D3B"/>
    <w:rsid w:val="00EC61E3"/>
    <w:rsid w:val="00EC6A02"/>
    <w:rsid w:val="00ED0B59"/>
    <w:rsid w:val="00ED2728"/>
    <w:rsid w:val="00ED2829"/>
    <w:rsid w:val="00ED2C8A"/>
    <w:rsid w:val="00ED3CCE"/>
    <w:rsid w:val="00ED4133"/>
    <w:rsid w:val="00ED4BB6"/>
    <w:rsid w:val="00ED7DA4"/>
    <w:rsid w:val="00ED7F24"/>
    <w:rsid w:val="00EE348F"/>
    <w:rsid w:val="00EE34C0"/>
    <w:rsid w:val="00EE3718"/>
    <w:rsid w:val="00EE3D1C"/>
    <w:rsid w:val="00EE4290"/>
    <w:rsid w:val="00EE42B1"/>
    <w:rsid w:val="00EE6BA4"/>
    <w:rsid w:val="00EE7782"/>
    <w:rsid w:val="00EE7A3C"/>
    <w:rsid w:val="00EE7F30"/>
    <w:rsid w:val="00EF0C19"/>
    <w:rsid w:val="00EF12BD"/>
    <w:rsid w:val="00EF2CB8"/>
    <w:rsid w:val="00EF2E21"/>
    <w:rsid w:val="00EF3203"/>
    <w:rsid w:val="00EF6C5C"/>
    <w:rsid w:val="00F007A0"/>
    <w:rsid w:val="00F029B9"/>
    <w:rsid w:val="00F02FCE"/>
    <w:rsid w:val="00F1003B"/>
    <w:rsid w:val="00F10275"/>
    <w:rsid w:val="00F1212F"/>
    <w:rsid w:val="00F12378"/>
    <w:rsid w:val="00F1258D"/>
    <w:rsid w:val="00F14D47"/>
    <w:rsid w:val="00F15A22"/>
    <w:rsid w:val="00F15BA7"/>
    <w:rsid w:val="00F20B11"/>
    <w:rsid w:val="00F20B5E"/>
    <w:rsid w:val="00F21006"/>
    <w:rsid w:val="00F221E9"/>
    <w:rsid w:val="00F22F9E"/>
    <w:rsid w:val="00F2315B"/>
    <w:rsid w:val="00F2359F"/>
    <w:rsid w:val="00F23F7A"/>
    <w:rsid w:val="00F24AF1"/>
    <w:rsid w:val="00F24D05"/>
    <w:rsid w:val="00F30814"/>
    <w:rsid w:val="00F30B3F"/>
    <w:rsid w:val="00F32E12"/>
    <w:rsid w:val="00F34BEF"/>
    <w:rsid w:val="00F34D51"/>
    <w:rsid w:val="00F3579F"/>
    <w:rsid w:val="00F35A70"/>
    <w:rsid w:val="00F35EF2"/>
    <w:rsid w:val="00F4090C"/>
    <w:rsid w:val="00F41C2A"/>
    <w:rsid w:val="00F425F4"/>
    <w:rsid w:val="00F43FF7"/>
    <w:rsid w:val="00F44AF9"/>
    <w:rsid w:val="00F44CA0"/>
    <w:rsid w:val="00F45940"/>
    <w:rsid w:val="00F45DE2"/>
    <w:rsid w:val="00F46674"/>
    <w:rsid w:val="00F46D52"/>
    <w:rsid w:val="00F47C7D"/>
    <w:rsid w:val="00F505EA"/>
    <w:rsid w:val="00F5130E"/>
    <w:rsid w:val="00F52085"/>
    <w:rsid w:val="00F53C00"/>
    <w:rsid w:val="00F55E56"/>
    <w:rsid w:val="00F56A24"/>
    <w:rsid w:val="00F611E0"/>
    <w:rsid w:val="00F6226F"/>
    <w:rsid w:val="00F62332"/>
    <w:rsid w:val="00F62CA9"/>
    <w:rsid w:val="00F63148"/>
    <w:rsid w:val="00F649C1"/>
    <w:rsid w:val="00F67D09"/>
    <w:rsid w:val="00F700B9"/>
    <w:rsid w:val="00F7055F"/>
    <w:rsid w:val="00F70ADD"/>
    <w:rsid w:val="00F7119E"/>
    <w:rsid w:val="00F76A93"/>
    <w:rsid w:val="00F77F1F"/>
    <w:rsid w:val="00F81CA1"/>
    <w:rsid w:val="00F82881"/>
    <w:rsid w:val="00F834BF"/>
    <w:rsid w:val="00F83D74"/>
    <w:rsid w:val="00F847E8"/>
    <w:rsid w:val="00F84A69"/>
    <w:rsid w:val="00F8560F"/>
    <w:rsid w:val="00F87601"/>
    <w:rsid w:val="00F90332"/>
    <w:rsid w:val="00F907B0"/>
    <w:rsid w:val="00F90822"/>
    <w:rsid w:val="00F931FD"/>
    <w:rsid w:val="00F956F9"/>
    <w:rsid w:val="00F962DA"/>
    <w:rsid w:val="00F96855"/>
    <w:rsid w:val="00F96B63"/>
    <w:rsid w:val="00F97312"/>
    <w:rsid w:val="00FA0D64"/>
    <w:rsid w:val="00FA1B8A"/>
    <w:rsid w:val="00FA254B"/>
    <w:rsid w:val="00FA2596"/>
    <w:rsid w:val="00FA2809"/>
    <w:rsid w:val="00FA2863"/>
    <w:rsid w:val="00FA308B"/>
    <w:rsid w:val="00FA4E2B"/>
    <w:rsid w:val="00FA5915"/>
    <w:rsid w:val="00FA602A"/>
    <w:rsid w:val="00FA6938"/>
    <w:rsid w:val="00FA751A"/>
    <w:rsid w:val="00FB0AAB"/>
    <w:rsid w:val="00FB1642"/>
    <w:rsid w:val="00FB3269"/>
    <w:rsid w:val="00FB3737"/>
    <w:rsid w:val="00FB3A73"/>
    <w:rsid w:val="00FB3F53"/>
    <w:rsid w:val="00FB64DF"/>
    <w:rsid w:val="00FB6954"/>
    <w:rsid w:val="00FB7BE3"/>
    <w:rsid w:val="00FC019B"/>
    <w:rsid w:val="00FC28C3"/>
    <w:rsid w:val="00FC38B9"/>
    <w:rsid w:val="00FC44E6"/>
    <w:rsid w:val="00FC47EF"/>
    <w:rsid w:val="00FC4C78"/>
    <w:rsid w:val="00FC4DF4"/>
    <w:rsid w:val="00FC6231"/>
    <w:rsid w:val="00FC67B1"/>
    <w:rsid w:val="00FC7100"/>
    <w:rsid w:val="00FD0B27"/>
    <w:rsid w:val="00FD0D53"/>
    <w:rsid w:val="00FD1199"/>
    <w:rsid w:val="00FD2530"/>
    <w:rsid w:val="00FD4AB4"/>
    <w:rsid w:val="00FD5EC1"/>
    <w:rsid w:val="00FD60D5"/>
    <w:rsid w:val="00FD7555"/>
    <w:rsid w:val="00FE0A09"/>
    <w:rsid w:val="00FE0ADD"/>
    <w:rsid w:val="00FE127A"/>
    <w:rsid w:val="00FE18C2"/>
    <w:rsid w:val="00FE1AD5"/>
    <w:rsid w:val="00FE2B85"/>
    <w:rsid w:val="00FE5489"/>
    <w:rsid w:val="00FE6967"/>
    <w:rsid w:val="00FE709E"/>
    <w:rsid w:val="00FE7523"/>
    <w:rsid w:val="00FF1B1F"/>
    <w:rsid w:val="00FF1EDE"/>
    <w:rsid w:val="00FF241E"/>
    <w:rsid w:val="00FF489B"/>
    <w:rsid w:val="00FF4B7F"/>
    <w:rsid w:val="00FF4D04"/>
    <w:rsid w:val="00FF57AB"/>
    <w:rsid w:val="00FF5808"/>
    <w:rsid w:val="00FF5A2A"/>
    <w:rsid w:val="00FF6427"/>
    <w:rsid w:val="00FF6D50"/>
    <w:rsid w:val="0B967ED4"/>
    <w:rsid w:val="1AFF958C"/>
    <w:rsid w:val="44E12D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79873"/>
    <o:shapelayout v:ext="edit">
      <o:idmap v:ext="edit" data="1"/>
    </o:shapelayout>
  </w:shapeDefaults>
  <w:decimalSymbol w:val="."/>
  <w:listSeparator w:val=","/>
  <w14:docId w14:val="4EE891B3"/>
  <w15:docId w15:val="{3945BB1E-5AC5-4026-A67B-A0718E174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7351"/>
    <w:pPr>
      <w:spacing w:line="480" w:lineRule="auto"/>
    </w:pPr>
    <w:rPr>
      <w:sz w:val="24"/>
    </w:rPr>
  </w:style>
  <w:style w:type="paragraph" w:styleId="Heading1">
    <w:name w:val="heading 1"/>
    <w:basedOn w:val="Normal"/>
    <w:next w:val="Normal"/>
    <w:link w:val="Heading1Char"/>
    <w:autoRedefine/>
    <w:uiPriority w:val="9"/>
    <w:qFormat/>
    <w:rsid w:val="00056CF7"/>
    <w:pPr>
      <w:keepNext/>
      <w:jc w:val="center"/>
      <w:outlineLvl w:val="0"/>
    </w:pPr>
    <w:rPr>
      <w:b/>
    </w:rPr>
  </w:style>
  <w:style w:type="paragraph" w:styleId="Heading2">
    <w:name w:val="heading 2"/>
    <w:basedOn w:val="Normal"/>
    <w:next w:val="Normal"/>
    <w:link w:val="Heading2Char"/>
    <w:qFormat/>
    <w:rsid w:val="00157351"/>
    <w:pPr>
      <w:keepNext/>
      <w:spacing w:before="240"/>
      <w:outlineLvl w:val="1"/>
    </w:pPr>
    <w:rPr>
      <w:b/>
      <w:bCs/>
    </w:rPr>
  </w:style>
  <w:style w:type="paragraph" w:styleId="Heading3">
    <w:name w:val="heading 3"/>
    <w:basedOn w:val="Normal"/>
    <w:next w:val="Normal"/>
    <w:link w:val="Heading3Char"/>
    <w:qFormat/>
    <w:rsid w:val="00157351"/>
    <w:pPr>
      <w:keepNext/>
      <w:jc w:val="center"/>
      <w:outlineLvl w:val="2"/>
    </w:pPr>
    <w:rPr>
      <w:b/>
    </w:rPr>
  </w:style>
  <w:style w:type="paragraph" w:styleId="Heading4">
    <w:name w:val="heading 4"/>
    <w:basedOn w:val="Normal"/>
    <w:next w:val="Normal"/>
    <w:qFormat/>
    <w:rsid w:val="00157351"/>
    <w:pPr>
      <w:keepNext/>
      <w:jc w:val="center"/>
      <w:outlineLvl w:val="3"/>
    </w:pPr>
    <w:rPr>
      <w:b/>
    </w:rPr>
  </w:style>
  <w:style w:type="paragraph" w:styleId="Heading5">
    <w:name w:val="heading 5"/>
    <w:basedOn w:val="Normal"/>
    <w:next w:val="Normal"/>
    <w:link w:val="Heading5Char"/>
    <w:qFormat/>
    <w:rsid w:val="00157351"/>
    <w:pPr>
      <w:keepNext/>
      <w:jc w:val="center"/>
      <w:outlineLvl w:val="4"/>
    </w:pPr>
  </w:style>
  <w:style w:type="paragraph" w:styleId="Heading6">
    <w:name w:val="heading 6"/>
    <w:basedOn w:val="Normal"/>
    <w:next w:val="Normal"/>
    <w:qFormat/>
    <w:rsid w:val="00157351"/>
    <w:pPr>
      <w:keepNext/>
      <w:jc w:val="center"/>
      <w:outlineLvl w:val="5"/>
    </w:pPr>
    <w:rPr>
      <w:b/>
      <w:sz w:val="36"/>
    </w:rPr>
  </w:style>
  <w:style w:type="paragraph" w:styleId="Heading7">
    <w:name w:val="heading 7"/>
    <w:basedOn w:val="Normal"/>
    <w:next w:val="Normal"/>
    <w:qFormat/>
    <w:rsid w:val="00157351"/>
    <w:pPr>
      <w:keepNext/>
      <w:jc w:val="center"/>
      <w:outlineLvl w:val="6"/>
    </w:pPr>
    <w:rPr>
      <w:b/>
      <w:bCs/>
      <w:i/>
      <w:iCs/>
      <w:u w:val="single"/>
    </w:rPr>
  </w:style>
  <w:style w:type="paragraph" w:styleId="Heading8">
    <w:name w:val="heading 8"/>
    <w:basedOn w:val="Normal"/>
    <w:next w:val="Normal"/>
    <w:qFormat/>
    <w:rsid w:val="00157351"/>
    <w:pPr>
      <w:keepNext/>
      <w:outlineLvl w:val="7"/>
    </w:pPr>
    <w:rPr>
      <w:b/>
      <w:bCs/>
    </w:rPr>
  </w:style>
  <w:style w:type="paragraph" w:styleId="Heading9">
    <w:name w:val="heading 9"/>
    <w:basedOn w:val="Normal"/>
    <w:next w:val="Normal"/>
    <w:qFormat/>
    <w:rsid w:val="00157351"/>
    <w:pPr>
      <w:keepNext/>
      <w:jc w:val="center"/>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157351"/>
    <w:rPr>
      <w:color w:val="0000FF"/>
      <w:u w:val="single"/>
    </w:rPr>
  </w:style>
  <w:style w:type="character" w:styleId="FollowedHyperlink">
    <w:name w:val="FollowedHyperlink"/>
    <w:basedOn w:val="DefaultParagraphFont"/>
    <w:rsid w:val="00157351"/>
    <w:rPr>
      <w:color w:val="800080"/>
      <w:u w:val="single"/>
    </w:rPr>
  </w:style>
  <w:style w:type="paragraph" w:styleId="Footer">
    <w:name w:val="footer"/>
    <w:basedOn w:val="Normal"/>
    <w:link w:val="FooterChar"/>
    <w:uiPriority w:val="99"/>
    <w:rsid w:val="00764B56"/>
    <w:pPr>
      <w:tabs>
        <w:tab w:val="center" w:pos="4320"/>
        <w:tab w:val="right" w:pos="8640"/>
      </w:tabs>
    </w:pPr>
  </w:style>
  <w:style w:type="character" w:styleId="PageNumber">
    <w:name w:val="page number"/>
    <w:basedOn w:val="DefaultParagraphFont"/>
    <w:rsid w:val="00157351"/>
  </w:style>
  <w:style w:type="paragraph" w:styleId="BlockText">
    <w:name w:val="Block Text"/>
    <w:basedOn w:val="Normal"/>
    <w:rsid w:val="00157351"/>
    <w:pPr>
      <w:spacing w:line="240" w:lineRule="auto"/>
      <w:ind w:left="720" w:right="720" w:firstLine="720"/>
      <w:jc w:val="both"/>
    </w:pPr>
  </w:style>
  <w:style w:type="paragraph" w:styleId="BodyTextIndent">
    <w:name w:val="Body Text Indent"/>
    <w:basedOn w:val="Normal"/>
    <w:rsid w:val="00157351"/>
    <w:pPr>
      <w:spacing w:line="240" w:lineRule="auto"/>
      <w:ind w:left="720" w:hanging="720"/>
    </w:pPr>
  </w:style>
  <w:style w:type="paragraph" w:styleId="TableofFigures">
    <w:name w:val="table of figures"/>
    <w:basedOn w:val="Normal"/>
    <w:next w:val="Normal"/>
    <w:uiPriority w:val="99"/>
    <w:rsid w:val="00157351"/>
    <w:pPr>
      <w:ind w:left="403" w:hanging="403"/>
    </w:pPr>
  </w:style>
  <w:style w:type="paragraph" w:styleId="DocumentMap">
    <w:name w:val="Document Map"/>
    <w:basedOn w:val="Normal"/>
    <w:semiHidden/>
    <w:rsid w:val="00157351"/>
    <w:pPr>
      <w:shd w:val="clear" w:color="auto" w:fill="000080"/>
    </w:pPr>
    <w:rPr>
      <w:rFonts w:ascii="Tahoma" w:hAnsi="Tahoma"/>
    </w:rPr>
  </w:style>
  <w:style w:type="paragraph" w:styleId="TOC1">
    <w:name w:val="toc 1"/>
    <w:basedOn w:val="Normal"/>
    <w:next w:val="Normal"/>
    <w:uiPriority w:val="39"/>
    <w:rsid w:val="00157351"/>
    <w:pPr>
      <w:tabs>
        <w:tab w:val="left" w:pos="450"/>
        <w:tab w:val="right" w:leader="dot" w:pos="8640"/>
      </w:tabs>
      <w:spacing w:line="360" w:lineRule="auto"/>
    </w:pPr>
    <w:rPr>
      <w:bCs/>
      <w:noProof/>
      <w:szCs w:val="24"/>
    </w:rPr>
  </w:style>
  <w:style w:type="paragraph" w:styleId="TOC2">
    <w:name w:val="toc 2"/>
    <w:basedOn w:val="Normal"/>
    <w:next w:val="Normal"/>
    <w:uiPriority w:val="39"/>
    <w:rsid w:val="00157351"/>
    <w:pPr>
      <w:tabs>
        <w:tab w:val="right" w:leader="dot" w:pos="8640"/>
      </w:tabs>
      <w:ind w:left="446"/>
    </w:pPr>
    <w:rPr>
      <w:noProof/>
      <w:szCs w:val="24"/>
    </w:rPr>
  </w:style>
  <w:style w:type="paragraph" w:styleId="TOC3">
    <w:name w:val="toc 3"/>
    <w:basedOn w:val="Normal"/>
    <w:next w:val="Normal"/>
    <w:autoRedefine/>
    <w:semiHidden/>
    <w:rsid w:val="00157351"/>
    <w:pPr>
      <w:ind w:left="400"/>
    </w:pPr>
    <w:rPr>
      <w:i/>
      <w:iCs/>
      <w:szCs w:val="24"/>
    </w:rPr>
  </w:style>
  <w:style w:type="paragraph" w:styleId="TOC4">
    <w:name w:val="toc 4"/>
    <w:basedOn w:val="Normal"/>
    <w:next w:val="Normal"/>
    <w:autoRedefine/>
    <w:semiHidden/>
    <w:rsid w:val="00157351"/>
    <w:pPr>
      <w:ind w:left="600"/>
    </w:pPr>
    <w:rPr>
      <w:szCs w:val="21"/>
    </w:rPr>
  </w:style>
  <w:style w:type="paragraph" w:styleId="TOC5">
    <w:name w:val="toc 5"/>
    <w:basedOn w:val="Normal"/>
    <w:next w:val="Normal"/>
    <w:autoRedefine/>
    <w:semiHidden/>
    <w:rsid w:val="00157351"/>
    <w:pPr>
      <w:ind w:left="800"/>
    </w:pPr>
    <w:rPr>
      <w:szCs w:val="21"/>
    </w:rPr>
  </w:style>
  <w:style w:type="paragraph" w:styleId="TOC6">
    <w:name w:val="toc 6"/>
    <w:basedOn w:val="Normal"/>
    <w:next w:val="Normal"/>
    <w:autoRedefine/>
    <w:semiHidden/>
    <w:rsid w:val="00157351"/>
    <w:pPr>
      <w:ind w:left="1000"/>
    </w:pPr>
    <w:rPr>
      <w:szCs w:val="21"/>
    </w:rPr>
  </w:style>
  <w:style w:type="paragraph" w:styleId="TOC7">
    <w:name w:val="toc 7"/>
    <w:basedOn w:val="Normal"/>
    <w:next w:val="Normal"/>
    <w:autoRedefine/>
    <w:semiHidden/>
    <w:rsid w:val="00157351"/>
    <w:pPr>
      <w:ind w:left="1200"/>
    </w:pPr>
    <w:rPr>
      <w:szCs w:val="21"/>
    </w:rPr>
  </w:style>
  <w:style w:type="paragraph" w:styleId="TOC8">
    <w:name w:val="toc 8"/>
    <w:basedOn w:val="Normal"/>
    <w:next w:val="Normal"/>
    <w:autoRedefine/>
    <w:semiHidden/>
    <w:rsid w:val="00157351"/>
    <w:pPr>
      <w:ind w:left="1400"/>
    </w:pPr>
    <w:rPr>
      <w:szCs w:val="21"/>
    </w:rPr>
  </w:style>
  <w:style w:type="paragraph" w:styleId="TOC9">
    <w:name w:val="toc 9"/>
    <w:basedOn w:val="Normal"/>
    <w:next w:val="Normal"/>
    <w:autoRedefine/>
    <w:semiHidden/>
    <w:rsid w:val="00157351"/>
    <w:pPr>
      <w:ind w:left="1600"/>
    </w:pPr>
    <w:rPr>
      <w:szCs w:val="21"/>
    </w:rPr>
  </w:style>
  <w:style w:type="paragraph" w:styleId="BodyText">
    <w:name w:val="Body Text"/>
    <w:basedOn w:val="Normal"/>
    <w:rsid w:val="00157351"/>
    <w:pPr>
      <w:ind w:firstLine="720"/>
    </w:pPr>
  </w:style>
  <w:style w:type="paragraph" w:styleId="Caption">
    <w:name w:val="caption"/>
    <w:basedOn w:val="Normal"/>
    <w:next w:val="Normal"/>
    <w:qFormat/>
    <w:rsid w:val="00157351"/>
    <w:pPr>
      <w:spacing w:before="120" w:after="120"/>
    </w:pPr>
    <w:rPr>
      <w:b/>
    </w:rPr>
  </w:style>
  <w:style w:type="paragraph" w:styleId="BodyTextIndent2">
    <w:name w:val="Body Text Indent 2"/>
    <w:basedOn w:val="Normal"/>
    <w:rsid w:val="00157351"/>
    <w:pPr>
      <w:ind w:firstLine="720"/>
    </w:pPr>
  </w:style>
  <w:style w:type="paragraph" w:styleId="BodyText2">
    <w:name w:val="Body Text 2"/>
    <w:basedOn w:val="Normal"/>
    <w:rsid w:val="00157351"/>
    <w:pPr>
      <w:ind w:left="1440" w:hanging="360"/>
    </w:pPr>
  </w:style>
  <w:style w:type="paragraph" w:styleId="BodyTextIndent3">
    <w:name w:val="Body Text Indent 3"/>
    <w:basedOn w:val="Normal"/>
    <w:rsid w:val="00157351"/>
    <w:pPr>
      <w:ind w:right="720" w:firstLine="720"/>
    </w:pPr>
  </w:style>
  <w:style w:type="paragraph" w:styleId="BodyText3">
    <w:name w:val="Body Text 3"/>
    <w:basedOn w:val="Normal"/>
    <w:rsid w:val="00157351"/>
    <w:pPr>
      <w:spacing w:line="240" w:lineRule="auto"/>
    </w:pPr>
    <w:rPr>
      <w:b/>
    </w:rPr>
  </w:style>
  <w:style w:type="paragraph" w:styleId="Title">
    <w:name w:val="Title"/>
    <w:basedOn w:val="Normal"/>
    <w:qFormat/>
    <w:rsid w:val="00157351"/>
    <w:pPr>
      <w:spacing w:line="240" w:lineRule="auto"/>
      <w:jc w:val="center"/>
    </w:pPr>
    <w:rPr>
      <w:b/>
    </w:rPr>
  </w:style>
  <w:style w:type="paragraph" w:styleId="NormalWeb">
    <w:name w:val="Normal (Web)"/>
    <w:basedOn w:val="Normal"/>
    <w:rsid w:val="00157351"/>
    <w:pPr>
      <w:spacing w:before="100" w:beforeAutospacing="1" w:after="100" w:afterAutospacing="1"/>
    </w:pPr>
    <w:rPr>
      <w:color w:val="000000"/>
      <w:szCs w:val="24"/>
    </w:rPr>
  </w:style>
  <w:style w:type="paragraph" w:styleId="Header">
    <w:name w:val="header"/>
    <w:basedOn w:val="Normal"/>
    <w:link w:val="HeaderChar"/>
    <w:uiPriority w:val="99"/>
    <w:rsid w:val="00157351"/>
    <w:pPr>
      <w:tabs>
        <w:tab w:val="center" w:pos="4320"/>
        <w:tab w:val="right" w:pos="8640"/>
      </w:tabs>
    </w:pPr>
  </w:style>
  <w:style w:type="paragraph" w:styleId="HTMLPreformatted">
    <w:name w:val="HTML Preformatted"/>
    <w:basedOn w:val="Normal"/>
    <w:rsid w:val="001573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rPr>
  </w:style>
  <w:style w:type="paragraph" w:customStyle="1" w:styleId="Table">
    <w:name w:val="Table"/>
    <w:basedOn w:val="Normal"/>
    <w:autoRedefine/>
    <w:rsid w:val="008B590A"/>
    <w:pPr>
      <w:keepNext/>
      <w:spacing w:line="240" w:lineRule="auto"/>
      <w:jc w:val="center"/>
      <w:outlineLvl w:val="3"/>
    </w:pPr>
  </w:style>
  <w:style w:type="paragraph" w:customStyle="1" w:styleId="Figure">
    <w:name w:val="Figure"/>
    <w:basedOn w:val="Normal"/>
    <w:autoRedefine/>
    <w:rsid w:val="008B590A"/>
    <w:pPr>
      <w:keepNext/>
      <w:jc w:val="center"/>
      <w:outlineLvl w:val="3"/>
    </w:pPr>
  </w:style>
  <w:style w:type="paragraph" w:customStyle="1" w:styleId="TableText">
    <w:name w:val="Table Text"/>
    <w:basedOn w:val="Table"/>
    <w:rsid w:val="00157351"/>
    <w:pPr>
      <w:jc w:val="left"/>
      <w:outlineLvl w:val="9"/>
    </w:pPr>
    <w:rPr>
      <w:sz w:val="20"/>
    </w:rPr>
  </w:style>
  <w:style w:type="paragraph" w:customStyle="1" w:styleId="Answer">
    <w:name w:val="Answer"/>
    <w:basedOn w:val="Normal"/>
    <w:rsid w:val="00157351"/>
    <w:pPr>
      <w:spacing w:after="480" w:line="360" w:lineRule="auto"/>
      <w:ind w:left="1440" w:firstLine="360"/>
    </w:pPr>
    <w:rPr>
      <w:szCs w:val="24"/>
    </w:rPr>
  </w:style>
  <w:style w:type="paragraph" w:customStyle="1" w:styleId="FigureText">
    <w:name w:val="Figure Text"/>
    <w:basedOn w:val="BodyText"/>
    <w:rsid w:val="00157351"/>
    <w:pPr>
      <w:spacing w:line="360" w:lineRule="auto"/>
      <w:ind w:firstLine="0"/>
    </w:pPr>
    <w:rPr>
      <w:sz w:val="20"/>
    </w:rPr>
  </w:style>
  <w:style w:type="paragraph" w:customStyle="1" w:styleId="Title2">
    <w:name w:val="Title 2"/>
    <w:basedOn w:val="Title"/>
    <w:rsid w:val="00157351"/>
    <w:pPr>
      <w:spacing w:line="480" w:lineRule="auto"/>
    </w:pPr>
    <w:rPr>
      <w:b w:val="0"/>
      <w:bCs/>
    </w:rPr>
  </w:style>
  <w:style w:type="paragraph" w:styleId="Bibliography">
    <w:name w:val="Bibliography"/>
    <w:basedOn w:val="Normal"/>
    <w:rsid w:val="00157351"/>
    <w:pPr>
      <w:spacing w:after="360" w:line="240" w:lineRule="auto"/>
      <w:ind w:left="360" w:hanging="360"/>
    </w:pPr>
  </w:style>
  <w:style w:type="paragraph" w:customStyle="1" w:styleId="QuestionGT">
    <w:name w:val="Question GT"/>
    <w:basedOn w:val="BodyText"/>
    <w:next w:val="BodyText"/>
    <w:rsid w:val="00157351"/>
    <w:pPr>
      <w:keepNext/>
      <w:keepLines/>
      <w:spacing w:after="480" w:line="240" w:lineRule="auto"/>
      <w:ind w:firstLine="0"/>
    </w:pPr>
  </w:style>
  <w:style w:type="paragraph" w:customStyle="1" w:styleId="QuestionSubQ">
    <w:name w:val="Question SubQ"/>
    <w:basedOn w:val="BodyText"/>
    <w:rsid w:val="00157351"/>
    <w:pPr>
      <w:keepNext/>
      <w:keepLines/>
      <w:spacing w:after="480" w:line="240" w:lineRule="auto"/>
      <w:ind w:left="720" w:firstLine="0"/>
    </w:pPr>
  </w:style>
  <w:style w:type="paragraph" w:styleId="z-TopofForm">
    <w:name w:val="HTML Top of Form"/>
    <w:basedOn w:val="Normal"/>
    <w:next w:val="Normal"/>
    <w:hidden/>
    <w:rsid w:val="00157351"/>
    <w:pPr>
      <w:pBdr>
        <w:bottom w:val="single" w:sz="6" w:space="1" w:color="auto"/>
      </w:pBdr>
      <w:spacing w:line="240" w:lineRule="auto"/>
      <w:jc w:val="center"/>
    </w:pPr>
    <w:rPr>
      <w:rFonts w:ascii="Arial" w:eastAsia="Arial Unicode MS" w:hAnsi="Arial" w:cs="Arial"/>
      <w:vanish/>
      <w:sz w:val="16"/>
      <w:szCs w:val="16"/>
    </w:rPr>
  </w:style>
  <w:style w:type="character" w:styleId="Strong">
    <w:name w:val="Strong"/>
    <w:basedOn w:val="DefaultParagraphFont"/>
    <w:qFormat/>
    <w:rsid w:val="00157351"/>
    <w:rPr>
      <w:b/>
      <w:bCs/>
    </w:rPr>
  </w:style>
  <w:style w:type="character" w:customStyle="1" w:styleId="text1">
    <w:name w:val="text1"/>
    <w:basedOn w:val="DefaultParagraphFont"/>
    <w:rsid w:val="00157351"/>
    <w:rPr>
      <w:rFonts w:ascii="Verdana" w:hAnsi="Verdana" w:hint="default"/>
      <w:color w:val="000000"/>
      <w:sz w:val="18"/>
      <w:szCs w:val="18"/>
    </w:rPr>
  </w:style>
  <w:style w:type="paragraph" w:styleId="List">
    <w:name w:val="List"/>
    <w:basedOn w:val="BodyText"/>
    <w:rsid w:val="00157351"/>
    <w:pPr>
      <w:spacing w:after="240" w:line="360" w:lineRule="auto"/>
      <w:ind w:left="720" w:firstLine="0"/>
    </w:pPr>
  </w:style>
  <w:style w:type="paragraph" w:customStyle="1" w:styleId="Bulletnum">
    <w:name w:val="Bulletnum"/>
    <w:basedOn w:val="Normal"/>
    <w:rsid w:val="00157351"/>
    <w:pPr>
      <w:numPr>
        <w:numId w:val="3"/>
      </w:numPr>
    </w:pPr>
    <w:rPr>
      <w:rFonts w:ascii="Book Antiqua" w:hAnsi="Book Antiqua"/>
    </w:rPr>
  </w:style>
  <w:style w:type="paragraph" w:styleId="Date">
    <w:name w:val="Date"/>
    <w:basedOn w:val="Normal"/>
    <w:rsid w:val="00157351"/>
    <w:pPr>
      <w:spacing w:line="240" w:lineRule="auto"/>
    </w:pPr>
    <w:rPr>
      <w:sz w:val="20"/>
    </w:rPr>
  </w:style>
  <w:style w:type="paragraph" w:customStyle="1" w:styleId="NormalDbl">
    <w:name w:val="Normal Dbl"/>
    <w:basedOn w:val="Normal"/>
    <w:rsid w:val="00157351"/>
    <w:pPr>
      <w:spacing w:line="480" w:lineRule="atLeast"/>
    </w:pPr>
  </w:style>
  <w:style w:type="character" w:customStyle="1" w:styleId="FooterChar">
    <w:name w:val="Footer Char"/>
    <w:basedOn w:val="DefaultParagraphFont"/>
    <w:link w:val="Footer"/>
    <w:uiPriority w:val="99"/>
    <w:rsid w:val="00312C4C"/>
    <w:rPr>
      <w:sz w:val="24"/>
    </w:rPr>
  </w:style>
  <w:style w:type="character" w:customStyle="1" w:styleId="HeaderChar">
    <w:name w:val="Header Char"/>
    <w:basedOn w:val="DefaultParagraphFont"/>
    <w:link w:val="Header"/>
    <w:uiPriority w:val="99"/>
    <w:rsid w:val="00BC3C04"/>
    <w:rPr>
      <w:sz w:val="24"/>
    </w:rPr>
  </w:style>
  <w:style w:type="paragraph" w:styleId="BalloonText">
    <w:name w:val="Balloon Text"/>
    <w:basedOn w:val="Normal"/>
    <w:link w:val="BalloonTextChar"/>
    <w:uiPriority w:val="99"/>
    <w:semiHidden/>
    <w:unhideWhenUsed/>
    <w:rsid w:val="00BC3C0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3C04"/>
    <w:rPr>
      <w:rFonts w:ascii="Tahoma" w:hAnsi="Tahoma" w:cs="Tahoma"/>
      <w:sz w:val="16"/>
      <w:szCs w:val="16"/>
    </w:rPr>
  </w:style>
  <w:style w:type="character" w:styleId="CommentReference">
    <w:name w:val="annotation reference"/>
    <w:basedOn w:val="DefaultParagraphFont"/>
    <w:uiPriority w:val="99"/>
    <w:semiHidden/>
    <w:unhideWhenUsed/>
    <w:rsid w:val="00F3579F"/>
    <w:rPr>
      <w:sz w:val="16"/>
      <w:szCs w:val="16"/>
    </w:rPr>
  </w:style>
  <w:style w:type="paragraph" w:styleId="CommentText">
    <w:name w:val="annotation text"/>
    <w:basedOn w:val="Normal"/>
    <w:link w:val="CommentTextChar"/>
    <w:uiPriority w:val="99"/>
    <w:semiHidden/>
    <w:unhideWhenUsed/>
    <w:rsid w:val="00F3579F"/>
    <w:pPr>
      <w:spacing w:line="240" w:lineRule="auto"/>
    </w:pPr>
    <w:rPr>
      <w:sz w:val="20"/>
    </w:rPr>
  </w:style>
  <w:style w:type="character" w:customStyle="1" w:styleId="CommentTextChar">
    <w:name w:val="Comment Text Char"/>
    <w:basedOn w:val="DefaultParagraphFont"/>
    <w:link w:val="CommentText"/>
    <w:uiPriority w:val="99"/>
    <w:semiHidden/>
    <w:rsid w:val="00F3579F"/>
  </w:style>
  <w:style w:type="paragraph" w:styleId="CommentSubject">
    <w:name w:val="annotation subject"/>
    <w:basedOn w:val="CommentText"/>
    <w:next w:val="CommentText"/>
    <w:link w:val="CommentSubjectChar"/>
    <w:uiPriority w:val="99"/>
    <w:semiHidden/>
    <w:unhideWhenUsed/>
    <w:rsid w:val="00F3579F"/>
    <w:rPr>
      <w:b/>
      <w:bCs/>
    </w:rPr>
  </w:style>
  <w:style w:type="character" w:customStyle="1" w:styleId="CommentSubjectChar">
    <w:name w:val="Comment Subject Char"/>
    <w:basedOn w:val="CommentTextChar"/>
    <w:link w:val="CommentSubject"/>
    <w:uiPriority w:val="99"/>
    <w:semiHidden/>
    <w:rsid w:val="00F3579F"/>
    <w:rPr>
      <w:b/>
      <w:bCs/>
    </w:rPr>
  </w:style>
  <w:style w:type="table" w:styleId="TableGrid">
    <w:name w:val="Table Grid"/>
    <w:basedOn w:val="TableNormal"/>
    <w:uiPriority w:val="39"/>
    <w:rsid w:val="00747E9B"/>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quation">
    <w:name w:val="Equation"/>
    <w:basedOn w:val="Normal"/>
    <w:link w:val="EquationChar"/>
    <w:qFormat/>
    <w:rsid w:val="00747E9B"/>
    <w:pPr>
      <w:spacing w:line="240" w:lineRule="auto"/>
      <w:jc w:val="center"/>
    </w:pPr>
    <w:rPr>
      <w:bCs/>
      <w:iCs/>
      <w:color w:val="000000"/>
      <w:szCs w:val="22"/>
    </w:rPr>
  </w:style>
  <w:style w:type="character" w:customStyle="1" w:styleId="EquationChar">
    <w:name w:val="Equation Char"/>
    <w:basedOn w:val="DefaultParagraphFont"/>
    <w:link w:val="Equation"/>
    <w:rsid w:val="00747E9B"/>
    <w:rPr>
      <w:bCs/>
      <w:iCs/>
      <w:color w:val="000000"/>
      <w:sz w:val="24"/>
      <w:szCs w:val="22"/>
    </w:rPr>
  </w:style>
  <w:style w:type="paragraph" w:styleId="ListParagraph">
    <w:name w:val="List Paragraph"/>
    <w:basedOn w:val="Normal"/>
    <w:uiPriority w:val="34"/>
    <w:qFormat/>
    <w:rsid w:val="00515DD1"/>
    <w:pPr>
      <w:ind w:left="720"/>
      <w:contextualSpacing/>
    </w:pPr>
  </w:style>
  <w:style w:type="character" w:customStyle="1" w:styleId="Heading1Char">
    <w:name w:val="Heading 1 Char"/>
    <w:basedOn w:val="DefaultParagraphFont"/>
    <w:link w:val="Heading1"/>
    <w:uiPriority w:val="9"/>
    <w:rsid w:val="00D65F69"/>
    <w:rPr>
      <w:b/>
      <w:sz w:val="24"/>
    </w:rPr>
  </w:style>
  <w:style w:type="paragraph" w:styleId="FootnoteText">
    <w:name w:val="footnote text"/>
    <w:basedOn w:val="Normal"/>
    <w:link w:val="FootnoteTextChar"/>
    <w:uiPriority w:val="99"/>
    <w:semiHidden/>
    <w:unhideWhenUsed/>
    <w:rsid w:val="009C7BCD"/>
    <w:pPr>
      <w:spacing w:line="240" w:lineRule="auto"/>
    </w:pPr>
    <w:rPr>
      <w:sz w:val="20"/>
    </w:rPr>
  </w:style>
  <w:style w:type="character" w:customStyle="1" w:styleId="FootnoteTextChar">
    <w:name w:val="Footnote Text Char"/>
    <w:basedOn w:val="DefaultParagraphFont"/>
    <w:link w:val="FootnoteText"/>
    <w:uiPriority w:val="99"/>
    <w:semiHidden/>
    <w:rsid w:val="009C7BCD"/>
  </w:style>
  <w:style w:type="character" w:styleId="FootnoteReference">
    <w:name w:val="footnote reference"/>
    <w:basedOn w:val="DefaultParagraphFont"/>
    <w:uiPriority w:val="99"/>
    <w:semiHidden/>
    <w:unhideWhenUsed/>
    <w:rsid w:val="009C7BCD"/>
    <w:rPr>
      <w:vertAlign w:val="superscript"/>
    </w:rPr>
  </w:style>
  <w:style w:type="character" w:customStyle="1" w:styleId="Heading2Char">
    <w:name w:val="Heading 2 Char"/>
    <w:basedOn w:val="DefaultParagraphFont"/>
    <w:link w:val="Heading2"/>
    <w:rsid w:val="006637C5"/>
    <w:rPr>
      <w:b/>
      <w:bCs/>
      <w:sz w:val="24"/>
    </w:rPr>
  </w:style>
  <w:style w:type="character" w:customStyle="1" w:styleId="Heading3Char">
    <w:name w:val="Heading 3 Char"/>
    <w:basedOn w:val="DefaultParagraphFont"/>
    <w:link w:val="Heading3"/>
    <w:rsid w:val="00EE3718"/>
    <w:rPr>
      <w:b/>
      <w:sz w:val="24"/>
    </w:rPr>
  </w:style>
  <w:style w:type="character" w:customStyle="1" w:styleId="Heading5Char">
    <w:name w:val="Heading 5 Char"/>
    <w:basedOn w:val="DefaultParagraphFont"/>
    <w:link w:val="Heading5"/>
    <w:rsid w:val="00E631A9"/>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6836">
      <w:bodyDiv w:val="1"/>
      <w:marLeft w:val="0"/>
      <w:marRight w:val="0"/>
      <w:marTop w:val="0"/>
      <w:marBottom w:val="0"/>
      <w:divBdr>
        <w:top w:val="none" w:sz="0" w:space="0" w:color="auto"/>
        <w:left w:val="none" w:sz="0" w:space="0" w:color="auto"/>
        <w:bottom w:val="none" w:sz="0" w:space="0" w:color="auto"/>
        <w:right w:val="none" w:sz="0" w:space="0" w:color="auto"/>
      </w:divBdr>
    </w:div>
    <w:div w:id="49621966">
      <w:bodyDiv w:val="1"/>
      <w:marLeft w:val="0"/>
      <w:marRight w:val="0"/>
      <w:marTop w:val="0"/>
      <w:marBottom w:val="0"/>
      <w:divBdr>
        <w:top w:val="none" w:sz="0" w:space="0" w:color="auto"/>
        <w:left w:val="none" w:sz="0" w:space="0" w:color="auto"/>
        <w:bottom w:val="none" w:sz="0" w:space="0" w:color="auto"/>
        <w:right w:val="none" w:sz="0" w:space="0" w:color="auto"/>
      </w:divBdr>
    </w:div>
    <w:div w:id="65156111">
      <w:bodyDiv w:val="1"/>
      <w:marLeft w:val="0"/>
      <w:marRight w:val="0"/>
      <w:marTop w:val="0"/>
      <w:marBottom w:val="0"/>
      <w:divBdr>
        <w:top w:val="none" w:sz="0" w:space="0" w:color="auto"/>
        <w:left w:val="none" w:sz="0" w:space="0" w:color="auto"/>
        <w:bottom w:val="none" w:sz="0" w:space="0" w:color="auto"/>
        <w:right w:val="none" w:sz="0" w:space="0" w:color="auto"/>
      </w:divBdr>
    </w:div>
    <w:div w:id="78717951">
      <w:bodyDiv w:val="1"/>
      <w:marLeft w:val="0"/>
      <w:marRight w:val="0"/>
      <w:marTop w:val="0"/>
      <w:marBottom w:val="0"/>
      <w:divBdr>
        <w:top w:val="none" w:sz="0" w:space="0" w:color="auto"/>
        <w:left w:val="none" w:sz="0" w:space="0" w:color="auto"/>
        <w:bottom w:val="none" w:sz="0" w:space="0" w:color="auto"/>
        <w:right w:val="none" w:sz="0" w:space="0" w:color="auto"/>
      </w:divBdr>
      <w:divsChild>
        <w:div w:id="1070346213">
          <w:marLeft w:val="0"/>
          <w:marRight w:val="0"/>
          <w:marTop w:val="0"/>
          <w:marBottom w:val="0"/>
          <w:divBdr>
            <w:top w:val="none" w:sz="0" w:space="0" w:color="auto"/>
            <w:left w:val="none" w:sz="0" w:space="0" w:color="auto"/>
            <w:bottom w:val="none" w:sz="0" w:space="0" w:color="auto"/>
            <w:right w:val="none" w:sz="0" w:space="0" w:color="auto"/>
          </w:divBdr>
        </w:div>
      </w:divsChild>
    </w:div>
    <w:div w:id="79719431">
      <w:bodyDiv w:val="1"/>
      <w:marLeft w:val="0"/>
      <w:marRight w:val="0"/>
      <w:marTop w:val="0"/>
      <w:marBottom w:val="0"/>
      <w:divBdr>
        <w:top w:val="none" w:sz="0" w:space="0" w:color="auto"/>
        <w:left w:val="none" w:sz="0" w:space="0" w:color="auto"/>
        <w:bottom w:val="none" w:sz="0" w:space="0" w:color="auto"/>
        <w:right w:val="none" w:sz="0" w:space="0" w:color="auto"/>
      </w:divBdr>
    </w:div>
    <w:div w:id="103547977">
      <w:bodyDiv w:val="1"/>
      <w:marLeft w:val="0"/>
      <w:marRight w:val="0"/>
      <w:marTop w:val="0"/>
      <w:marBottom w:val="0"/>
      <w:divBdr>
        <w:top w:val="none" w:sz="0" w:space="0" w:color="auto"/>
        <w:left w:val="none" w:sz="0" w:space="0" w:color="auto"/>
        <w:bottom w:val="none" w:sz="0" w:space="0" w:color="auto"/>
        <w:right w:val="none" w:sz="0" w:space="0" w:color="auto"/>
      </w:divBdr>
    </w:div>
    <w:div w:id="181477094">
      <w:bodyDiv w:val="1"/>
      <w:marLeft w:val="0"/>
      <w:marRight w:val="0"/>
      <w:marTop w:val="0"/>
      <w:marBottom w:val="0"/>
      <w:divBdr>
        <w:top w:val="none" w:sz="0" w:space="0" w:color="auto"/>
        <w:left w:val="none" w:sz="0" w:space="0" w:color="auto"/>
        <w:bottom w:val="none" w:sz="0" w:space="0" w:color="auto"/>
        <w:right w:val="none" w:sz="0" w:space="0" w:color="auto"/>
      </w:divBdr>
    </w:div>
    <w:div w:id="328288338">
      <w:bodyDiv w:val="1"/>
      <w:marLeft w:val="0"/>
      <w:marRight w:val="0"/>
      <w:marTop w:val="0"/>
      <w:marBottom w:val="0"/>
      <w:divBdr>
        <w:top w:val="none" w:sz="0" w:space="0" w:color="auto"/>
        <w:left w:val="none" w:sz="0" w:space="0" w:color="auto"/>
        <w:bottom w:val="none" w:sz="0" w:space="0" w:color="auto"/>
        <w:right w:val="none" w:sz="0" w:space="0" w:color="auto"/>
      </w:divBdr>
      <w:divsChild>
        <w:div w:id="213125952">
          <w:marLeft w:val="0"/>
          <w:marRight w:val="0"/>
          <w:marTop w:val="0"/>
          <w:marBottom w:val="0"/>
          <w:divBdr>
            <w:top w:val="none" w:sz="0" w:space="0" w:color="auto"/>
            <w:left w:val="none" w:sz="0" w:space="0" w:color="auto"/>
            <w:bottom w:val="none" w:sz="0" w:space="0" w:color="auto"/>
            <w:right w:val="none" w:sz="0" w:space="0" w:color="auto"/>
          </w:divBdr>
        </w:div>
      </w:divsChild>
    </w:div>
    <w:div w:id="406151197">
      <w:bodyDiv w:val="1"/>
      <w:marLeft w:val="0"/>
      <w:marRight w:val="0"/>
      <w:marTop w:val="0"/>
      <w:marBottom w:val="0"/>
      <w:divBdr>
        <w:top w:val="none" w:sz="0" w:space="0" w:color="auto"/>
        <w:left w:val="none" w:sz="0" w:space="0" w:color="auto"/>
        <w:bottom w:val="none" w:sz="0" w:space="0" w:color="auto"/>
        <w:right w:val="none" w:sz="0" w:space="0" w:color="auto"/>
      </w:divBdr>
    </w:div>
    <w:div w:id="447437594">
      <w:bodyDiv w:val="1"/>
      <w:marLeft w:val="0"/>
      <w:marRight w:val="0"/>
      <w:marTop w:val="0"/>
      <w:marBottom w:val="0"/>
      <w:divBdr>
        <w:top w:val="none" w:sz="0" w:space="0" w:color="auto"/>
        <w:left w:val="none" w:sz="0" w:space="0" w:color="auto"/>
        <w:bottom w:val="none" w:sz="0" w:space="0" w:color="auto"/>
        <w:right w:val="none" w:sz="0" w:space="0" w:color="auto"/>
      </w:divBdr>
    </w:div>
    <w:div w:id="458183151">
      <w:bodyDiv w:val="1"/>
      <w:marLeft w:val="0"/>
      <w:marRight w:val="0"/>
      <w:marTop w:val="0"/>
      <w:marBottom w:val="0"/>
      <w:divBdr>
        <w:top w:val="none" w:sz="0" w:space="0" w:color="auto"/>
        <w:left w:val="none" w:sz="0" w:space="0" w:color="auto"/>
        <w:bottom w:val="none" w:sz="0" w:space="0" w:color="auto"/>
        <w:right w:val="none" w:sz="0" w:space="0" w:color="auto"/>
      </w:divBdr>
    </w:div>
    <w:div w:id="477260014">
      <w:bodyDiv w:val="1"/>
      <w:marLeft w:val="0"/>
      <w:marRight w:val="0"/>
      <w:marTop w:val="0"/>
      <w:marBottom w:val="0"/>
      <w:divBdr>
        <w:top w:val="none" w:sz="0" w:space="0" w:color="auto"/>
        <w:left w:val="none" w:sz="0" w:space="0" w:color="auto"/>
        <w:bottom w:val="none" w:sz="0" w:space="0" w:color="auto"/>
        <w:right w:val="none" w:sz="0" w:space="0" w:color="auto"/>
      </w:divBdr>
    </w:div>
    <w:div w:id="489252761">
      <w:bodyDiv w:val="1"/>
      <w:marLeft w:val="0"/>
      <w:marRight w:val="0"/>
      <w:marTop w:val="0"/>
      <w:marBottom w:val="0"/>
      <w:divBdr>
        <w:top w:val="none" w:sz="0" w:space="0" w:color="auto"/>
        <w:left w:val="none" w:sz="0" w:space="0" w:color="auto"/>
        <w:bottom w:val="none" w:sz="0" w:space="0" w:color="auto"/>
        <w:right w:val="none" w:sz="0" w:space="0" w:color="auto"/>
      </w:divBdr>
    </w:div>
    <w:div w:id="541786672">
      <w:bodyDiv w:val="1"/>
      <w:marLeft w:val="0"/>
      <w:marRight w:val="0"/>
      <w:marTop w:val="0"/>
      <w:marBottom w:val="0"/>
      <w:divBdr>
        <w:top w:val="none" w:sz="0" w:space="0" w:color="auto"/>
        <w:left w:val="none" w:sz="0" w:space="0" w:color="auto"/>
        <w:bottom w:val="none" w:sz="0" w:space="0" w:color="auto"/>
        <w:right w:val="none" w:sz="0" w:space="0" w:color="auto"/>
      </w:divBdr>
      <w:divsChild>
        <w:div w:id="1865286150">
          <w:marLeft w:val="0"/>
          <w:marRight w:val="0"/>
          <w:marTop w:val="0"/>
          <w:marBottom w:val="0"/>
          <w:divBdr>
            <w:top w:val="none" w:sz="0" w:space="0" w:color="auto"/>
            <w:left w:val="none" w:sz="0" w:space="0" w:color="auto"/>
            <w:bottom w:val="none" w:sz="0" w:space="0" w:color="auto"/>
            <w:right w:val="none" w:sz="0" w:space="0" w:color="auto"/>
          </w:divBdr>
          <w:divsChild>
            <w:div w:id="400178865">
              <w:marLeft w:val="0"/>
              <w:marRight w:val="0"/>
              <w:marTop w:val="0"/>
              <w:marBottom w:val="0"/>
              <w:divBdr>
                <w:top w:val="none" w:sz="0" w:space="0" w:color="auto"/>
                <w:left w:val="none" w:sz="0" w:space="0" w:color="auto"/>
                <w:bottom w:val="none" w:sz="0" w:space="0" w:color="auto"/>
                <w:right w:val="none" w:sz="0" w:space="0" w:color="auto"/>
              </w:divBdr>
            </w:div>
            <w:div w:id="841817646">
              <w:marLeft w:val="0"/>
              <w:marRight w:val="0"/>
              <w:marTop w:val="0"/>
              <w:marBottom w:val="0"/>
              <w:divBdr>
                <w:top w:val="none" w:sz="0" w:space="0" w:color="auto"/>
                <w:left w:val="none" w:sz="0" w:space="0" w:color="auto"/>
                <w:bottom w:val="none" w:sz="0" w:space="0" w:color="auto"/>
                <w:right w:val="none" w:sz="0" w:space="0" w:color="auto"/>
              </w:divBdr>
            </w:div>
            <w:div w:id="1658919572">
              <w:marLeft w:val="0"/>
              <w:marRight w:val="0"/>
              <w:marTop w:val="0"/>
              <w:marBottom w:val="0"/>
              <w:divBdr>
                <w:top w:val="none" w:sz="0" w:space="0" w:color="auto"/>
                <w:left w:val="none" w:sz="0" w:space="0" w:color="auto"/>
                <w:bottom w:val="none" w:sz="0" w:space="0" w:color="auto"/>
                <w:right w:val="none" w:sz="0" w:space="0" w:color="auto"/>
              </w:divBdr>
            </w:div>
            <w:div w:id="560360255">
              <w:marLeft w:val="0"/>
              <w:marRight w:val="0"/>
              <w:marTop w:val="0"/>
              <w:marBottom w:val="0"/>
              <w:divBdr>
                <w:top w:val="none" w:sz="0" w:space="0" w:color="auto"/>
                <w:left w:val="none" w:sz="0" w:space="0" w:color="auto"/>
                <w:bottom w:val="none" w:sz="0" w:space="0" w:color="auto"/>
                <w:right w:val="none" w:sz="0" w:space="0" w:color="auto"/>
              </w:divBdr>
            </w:div>
            <w:div w:id="1767115613">
              <w:marLeft w:val="0"/>
              <w:marRight w:val="0"/>
              <w:marTop w:val="0"/>
              <w:marBottom w:val="0"/>
              <w:divBdr>
                <w:top w:val="none" w:sz="0" w:space="0" w:color="auto"/>
                <w:left w:val="none" w:sz="0" w:space="0" w:color="auto"/>
                <w:bottom w:val="none" w:sz="0" w:space="0" w:color="auto"/>
                <w:right w:val="none" w:sz="0" w:space="0" w:color="auto"/>
              </w:divBdr>
            </w:div>
            <w:div w:id="67115887">
              <w:marLeft w:val="0"/>
              <w:marRight w:val="0"/>
              <w:marTop w:val="0"/>
              <w:marBottom w:val="0"/>
              <w:divBdr>
                <w:top w:val="none" w:sz="0" w:space="0" w:color="auto"/>
                <w:left w:val="none" w:sz="0" w:space="0" w:color="auto"/>
                <w:bottom w:val="none" w:sz="0" w:space="0" w:color="auto"/>
                <w:right w:val="none" w:sz="0" w:space="0" w:color="auto"/>
              </w:divBdr>
            </w:div>
            <w:div w:id="1916042108">
              <w:marLeft w:val="0"/>
              <w:marRight w:val="0"/>
              <w:marTop w:val="0"/>
              <w:marBottom w:val="0"/>
              <w:divBdr>
                <w:top w:val="none" w:sz="0" w:space="0" w:color="auto"/>
                <w:left w:val="none" w:sz="0" w:space="0" w:color="auto"/>
                <w:bottom w:val="none" w:sz="0" w:space="0" w:color="auto"/>
                <w:right w:val="none" w:sz="0" w:space="0" w:color="auto"/>
              </w:divBdr>
            </w:div>
            <w:div w:id="1722512248">
              <w:marLeft w:val="0"/>
              <w:marRight w:val="0"/>
              <w:marTop w:val="0"/>
              <w:marBottom w:val="0"/>
              <w:divBdr>
                <w:top w:val="none" w:sz="0" w:space="0" w:color="auto"/>
                <w:left w:val="none" w:sz="0" w:space="0" w:color="auto"/>
                <w:bottom w:val="none" w:sz="0" w:space="0" w:color="auto"/>
                <w:right w:val="none" w:sz="0" w:space="0" w:color="auto"/>
              </w:divBdr>
            </w:div>
            <w:div w:id="2041590792">
              <w:marLeft w:val="0"/>
              <w:marRight w:val="0"/>
              <w:marTop w:val="0"/>
              <w:marBottom w:val="0"/>
              <w:divBdr>
                <w:top w:val="none" w:sz="0" w:space="0" w:color="auto"/>
                <w:left w:val="none" w:sz="0" w:space="0" w:color="auto"/>
                <w:bottom w:val="none" w:sz="0" w:space="0" w:color="auto"/>
                <w:right w:val="none" w:sz="0" w:space="0" w:color="auto"/>
              </w:divBdr>
            </w:div>
            <w:div w:id="681590909">
              <w:marLeft w:val="0"/>
              <w:marRight w:val="0"/>
              <w:marTop w:val="0"/>
              <w:marBottom w:val="0"/>
              <w:divBdr>
                <w:top w:val="none" w:sz="0" w:space="0" w:color="auto"/>
                <w:left w:val="none" w:sz="0" w:space="0" w:color="auto"/>
                <w:bottom w:val="none" w:sz="0" w:space="0" w:color="auto"/>
                <w:right w:val="none" w:sz="0" w:space="0" w:color="auto"/>
              </w:divBdr>
            </w:div>
            <w:div w:id="329797713">
              <w:marLeft w:val="0"/>
              <w:marRight w:val="0"/>
              <w:marTop w:val="0"/>
              <w:marBottom w:val="0"/>
              <w:divBdr>
                <w:top w:val="none" w:sz="0" w:space="0" w:color="auto"/>
                <w:left w:val="none" w:sz="0" w:space="0" w:color="auto"/>
                <w:bottom w:val="none" w:sz="0" w:space="0" w:color="auto"/>
                <w:right w:val="none" w:sz="0" w:space="0" w:color="auto"/>
              </w:divBdr>
            </w:div>
            <w:div w:id="1079911720">
              <w:marLeft w:val="0"/>
              <w:marRight w:val="0"/>
              <w:marTop w:val="0"/>
              <w:marBottom w:val="0"/>
              <w:divBdr>
                <w:top w:val="none" w:sz="0" w:space="0" w:color="auto"/>
                <w:left w:val="none" w:sz="0" w:space="0" w:color="auto"/>
                <w:bottom w:val="none" w:sz="0" w:space="0" w:color="auto"/>
                <w:right w:val="none" w:sz="0" w:space="0" w:color="auto"/>
              </w:divBdr>
            </w:div>
            <w:div w:id="2048484934">
              <w:marLeft w:val="0"/>
              <w:marRight w:val="0"/>
              <w:marTop w:val="0"/>
              <w:marBottom w:val="0"/>
              <w:divBdr>
                <w:top w:val="none" w:sz="0" w:space="0" w:color="auto"/>
                <w:left w:val="none" w:sz="0" w:space="0" w:color="auto"/>
                <w:bottom w:val="none" w:sz="0" w:space="0" w:color="auto"/>
                <w:right w:val="none" w:sz="0" w:space="0" w:color="auto"/>
              </w:divBdr>
            </w:div>
            <w:div w:id="933435011">
              <w:marLeft w:val="0"/>
              <w:marRight w:val="0"/>
              <w:marTop w:val="0"/>
              <w:marBottom w:val="0"/>
              <w:divBdr>
                <w:top w:val="none" w:sz="0" w:space="0" w:color="auto"/>
                <w:left w:val="none" w:sz="0" w:space="0" w:color="auto"/>
                <w:bottom w:val="none" w:sz="0" w:space="0" w:color="auto"/>
                <w:right w:val="none" w:sz="0" w:space="0" w:color="auto"/>
              </w:divBdr>
            </w:div>
            <w:div w:id="774986610">
              <w:marLeft w:val="0"/>
              <w:marRight w:val="0"/>
              <w:marTop w:val="0"/>
              <w:marBottom w:val="0"/>
              <w:divBdr>
                <w:top w:val="none" w:sz="0" w:space="0" w:color="auto"/>
                <w:left w:val="none" w:sz="0" w:space="0" w:color="auto"/>
                <w:bottom w:val="none" w:sz="0" w:space="0" w:color="auto"/>
                <w:right w:val="none" w:sz="0" w:space="0" w:color="auto"/>
              </w:divBdr>
            </w:div>
            <w:div w:id="1279484128">
              <w:marLeft w:val="0"/>
              <w:marRight w:val="0"/>
              <w:marTop w:val="0"/>
              <w:marBottom w:val="0"/>
              <w:divBdr>
                <w:top w:val="none" w:sz="0" w:space="0" w:color="auto"/>
                <w:left w:val="none" w:sz="0" w:space="0" w:color="auto"/>
                <w:bottom w:val="none" w:sz="0" w:space="0" w:color="auto"/>
                <w:right w:val="none" w:sz="0" w:space="0" w:color="auto"/>
              </w:divBdr>
            </w:div>
            <w:div w:id="102700197">
              <w:marLeft w:val="0"/>
              <w:marRight w:val="0"/>
              <w:marTop w:val="0"/>
              <w:marBottom w:val="0"/>
              <w:divBdr>
                <w:top w:val="none" w:sz="0" w:space="0" w:color="auto"/>
                <w:left w:val="none" w:sz="0" w:space="0" w:color="auto"/>
                <w:bottom w:val="none" w:sz="0" w:space="0" w:color="auto"/>
                <w:right w:val="none" w:sz="0" w:space="0" w:color="auto"/>
              </w:divBdr>
            </w:div>
            <w:div w:id="29770808">
              <w:marLeft w:val="0"/>
              <w:marRight w:val="0"/>
              <w:marTop w:val="0"/>
              <w:marBottom w:val="0"/>
              <w:divBdr>
                <w:top w:val="none" w:sz="0" w:space="0" w:color="auto"/>
                <w:left w:val="none" w:sz="0" w:space="0" w:color="auto"/>
                <w:bottom w:val="none" w:sz="0" w:space="0" w:color="auto"/>
                <w:right w:val="none" w:sz="0" w:space="0" w:color="auto"/>
              </w:divBdr>
            </w:div>
            <w:div w:id="84844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439465">
      <w:bodyDiv w:val="1"/>
      <w:marLeft w:val="0"/>
      <w:marRight w:val="0"/>
      <w:marTop w:val="0"/>
      <w:marBottom w:val="0"/>
      <w:divBdr>
        <w:top w:val="none" w:sz="0" w:space="0" w:color="auto"/>
        <w:left w:val="none" w:sz="0" w:space="0" w:color="auto"/>
        <w:bottom w:val="none" w:sz="0" w:space="0" w:color="auto"/>
        <w:right w:val="none" w:sz="0" w:space="0" w:color="auto"/>
      </w:divBdr>
    </w:div>
    <w:div w:id="624894916">
      <w:bodyDiv w:val="1"/>
      <w:marLeft w:val="0"/>
      <w:marRight w:val="0"/>
      <w:marTop w:val="0"/>
      <w:marBottom w:val="0"/>
      <w:divBdr>
        <w:top w:val="none" w:sz="0" w:space="0" w:color="auto"/>
        <w:left w:val="none" w:sz="0" w:space="0" w:color="auto"/>
        <w:bottom w:val="none" w:sz="0" w:space="0" w:color="auto"/>
        <w:right w:val="none" w:sz="0" w:space="0" w:color="auto"/>
      </w:divBdr>
      <w:divsChild>
        <w:div w:id="1003700009">
          <w:marLeft w:val="0"/>
          <w:marRight w:val="0"/>
          <w:marTop w:val="0"/>
          <w:marBottom w:val="0"/>
          <w:divBdr>
            <w:top w:val="none" w:sz="0" w:space="0" w:color="auto"/>
            <w:left w:val="none" w:sz="0" w:space="0" w:color="auto"/>
            <w:bottom w:val="none" w:sz="0" w:space="0" w:color="auto"/>
            <w:right w:val="none" w:sz="0" w:space="0" w:color="auto"/>
          </w:divBdr>
        </w:div>
      </w:divsChild>
    </w:div>
    <w:div w:id="625425875">
      <w:bodyDiv w:val="1"/>
      <w:marLeft w:val="0"/>
      <w:marRight w:val="0"/>
      <w:marTop w:val="0"/>
      <w:marBottom w:val="0"/>
      <w:divBdr>
        <w:top w:val="none" w:sz="0" w:space="0" w:color="auto"/>
        <w:left w:val="none" w:sz="0" w:space="0" w:color="auto"/>
        <w:bottom w:val="none" w:sz="0" w:space="0" w:color="auto"/>
        <w:right w:val="none" w:sz="0" w:space="0" w:color="auto"/>
      </w:divBdr>
      <w:divsChild>
        <w:div w:id="1296372151">
          <w:marLeft w:val="0"/>
          <w:marRight w:val="0"/>
          <w:marTop w:val="0"/>
          <w:marBottom w:val="0"/>
          <w:divBdr>
            <w:top w:val="none" w:sz="0" w:space="0" w:color="auto"/>
            <w:left w:val="none" w:sz="0" w:space="0" w:color="auto"/>
            <w:bottom w:val="none" w:sz="0" w:space="0" w:color="auto"/>
            <w:right w:val="none" w:sz="0" w:space="0" w:color="auto"/>
          </w:divBdr>
        </w:div>
      </w:divsChild>
    </w:div>
    <w:div w:id="712001406">
      <w:bodyDiv w:val="1"/>
      <w:marLeft w:val="0"/>
      <w:marRight w:val="0"/>
      <w:marTop w:val="0"/>
      <w:marBottom w:val="0"/>
      <w:divBdr>
        <w:top w:val="none" w:sz="0" w:space="0" w:color="auto"/>
        <w:left w:val="none" w:sz="0" w:space="0" w:color="auto"/>
        <w:bottom w:val="none" w:sz="0" w:space="0" w:color="auto"/>
        <w:right w:val="none" w:sz="0" w:space="0" w:color="auto"/>
      </w:divBdr>
    </w:div>
    <w:div w:id="772095599">
      <w:bodyDiv w:val="1"/>
      <w:marLeft w:val="0"/>
      <w:marRight w:val="0"/>
      <w:marTop w:val="0"/>
      <w:marBottom w:val="0"/>
      <w:divBdr>
        <w:top w:val="none" w:sz="0" w:space="0" w:color="auto"/>
        <w:left w:val="none" w:sz="0" w:space="0" w:color="auto"/>
        <w:bottom w:val="none" w:sz="0" w:space="0" w:color="auto"/>
        <w:right w:val="none" w:sz="0" w:space="0" w:color="auto"/>
      </w:divBdr>
      <w:divsChild>
        <w:div w:id="658656199">
          <w:marLeft w:val="0"/>
          <w:marRight w:val="0"/>
          <w:marTop w:val="0"/>
          <w:marBottom w:val="0"/>
          <w:divBdr>
            <w:top w:val="none" w:sz="0" w:space="0" w:color="auto"/>
            <w:left w:val="none" w:sz="0" w:space="0" w:color="auto"/>
            <w:bottom w:val="none" w:sz="0" w:space="0" w:color="auto"/>
            <w:right w:val="none" w:sz="0" w:space="0" w:color="auto"/>
          </w:divBdr>
        </w:div>
      </w:divsChild>
    </w:div>
    <w:div w:id="799542434">
      <w:bodyDiv w:val="1"/>
      <w:marLeft w:val="0"/>
      <w:marRight w:val="0"/>
      <w:marTop w:val="0"/>
      <w:marBottom w:val="0"/>
      <w:divBdr>
        <w:top w:val="none" w:sz="0" w:space="0" w:color="auto"/>
        <w:left w:val="none" w:sz="0" w:space="0" w:color="auto"/>
        <w:bottom w:val="none" w:sz="0" w:space="0" w:color="auto"/>
        <w:right w:val="none" w:sz="0" w:space="0" w:color="auto"/>
      </w:divBdr>
      <w:divsChild>
        <w:div w:id="1574779305">
          <w:marLeft w:val="0"/>
          <w:marRight w:val="0"/>
          <w:marTop w:val="0"/>
          <w:marBottom w:val="0"/>
          <w:divBdr>
            <w:top w:val="none" w:sz="0" w:space="0" w:color="auto"/>
            <w:left w:val="none" w:sz="0" w:space="0" w:color="auto"/>
            <w:bottom w:val="none" w:sz="0" w:space="0" w:color="auto"/>
            <w:right w:val="none" w:sz="0" w:space="0" w:color="auto"/>
          </w:divBdr>
        </w:div>
      </w:divsChild>
    </w:div>
    <w:div w:id="811365248">
      <w:bodyDiv w:val="1"/>
      <w:marLeft w:val="0"/>
      <w:marRight w:val="0"/>
      <w:marTop w:val="0"/>
      <w:marBottom w:val="0"/>
      <w:divBdr>
        <w:top w:val="none" w:sz="0" w:space="0" w:color="auto"/>
        <w:left w:val="none" w:sz="0" w:space="0" w:color="auto"/>
        <w:bottom w:val="none" w:sz="0" w:space="0" w:color="auto"/>
        <w:right w:val="none" w:sz="0" w:space="0" w:color="auto"/>
      </w:divBdr>
      <w:divsChild>
        <w:div w:id="664820380">
          <w:marLeft w:val="0"/>
          <w:marRight w:val="0"/>
          <w:marTop w:val="0"/>
          <w:marBottom w:val="0"/>
          <w:divBdr>
            <w:top w:val="none" w:sz="0" w:space="0" w:color="auto"/>
            <w:left w:val="none" w:sz="0" w:space="0" w:color="auto"/>
            <w:bottom w:val="none" w:sz="0" w:space="0" w:color="auto"/>
            <w:right w:val="none" w:sz="0" w:space="0" w:color="auto"/>
          </w:divBdr>
        </w:div>
      </w:divsChild>
    </w:div>
    <w:div w:id="836119483">
      <w:bodyDiv w:val="1"/>
      <w:marLeft w:val="0"/>
      <w:marRight w:val="0"/>
      <w:marTop w:val="0"/>
      <w:marBottom w:val="0"/>
      <w:divBdr>
        <w:top w:val="none" w:sz="0" w:space="0" w:color="auto"/>
        <w:left w:val="none" w:sz="0" w:space="0" w:color="auto"/>
        <w:bottom w:val="none" w:sz="0" w:space="0" w:color="auto"/>
        <w:right w:val="none" w:sz="0" w:space="0" w:color="auto"/>
      </w:divBdr>
    </w:div>
    <w:div w:id="958216700">
      <w:bodyDiv w:val="1"/>
      <w:marLeft w:val="0"/>
      <w:marRight w:val="0"/>
      <w:marTop w:val="0"/>
      <w:marBottom w:val="0"/>
      <w:divBdr>
        <w:top w:val="none" w:sz="0" w:space="0" w:color="auto"/>
        <w:left w:val="none" w:sz="0" w:space="0" w:color="auto"/>
        <w:bottom w:val="none" w:sz="0" w:space="0" w:color="auto"/>
        <w:right w:val="none" w:sz="0" w:space="0" w:color="auto"/>
      </w:divBdr>
    </w:div>
    <w:div w:id="999505971">
      <w:bodyDiv w:val="1"/>
      <w:marLeft w:val="0"/>
      <w:marRight w:val="0"/>
      <w:marTop w:val="0"/>
      <w:marBottom w:val="0"/>
      <w:divBdr>
        <w:top w:val="none" w:sz="0" w:space="0" w:color="auto"/>
        <w:left w:val="none" w:sz="0" w:space="0" w:color="auto"/>
        <w:bottom w:val="none" w:sz="0" w:space="0" w:color="auto"/>
        <w:right w:val="none" w:sz="0" w:space="0" w:color="auto"/>
      </w:divBdr>
      <w:divsChild>
        <w:div w:id="299193822">
          <w:marLeft w:val="0"/>
          <w:marRight w:val="0"/>
          <w:marTop w:val="0"/>
          <w:marBottom w:val="0"/>
          <w:divBdr>
            <w:top w:val="none" w:sz="0" w:space="0" w:color="auto"/>
            <w:left w:val="none" w:sz="0" w:space="0" w:color="auto"/>
            <w:bottom w:val="none" w:sz="0" w:space="0" w:color="auto"/>
            <w:right w:val="none" w:sz="0" w:space="0" w:color="auto"/>
          </w:divBdr>
        </w:div>
      </w:divsChild>
    </w:div>
    <w:div w:id="1071731125">
      <w:bodyDiv w:val="1"/>
      <w:marLeft w:val="0"/>
      <w:marRight w:val="0"/>
      <w:marTop w:val="0"/>
      <w:marBottom w:val="0"/>
      <w:divBdr>
        <w:top w:val="none" w:sz="0" w:space="0" w:color="auto"/>
        <w:left w:val="none" w:sz="0" w:space="0" w:color="auto"/>
        <w:bottom w:val="none" w:sz="0" w:space="0" w:color="auto"/>
        <w:right w:val="none" w:sz="0" w:space="0" w:color="auto"/>
      </w:divBdr>
      <w:divsChild>
        <w:div w:id="1272129390">
          <w:marLeft w:val="0"/>
          <w:marRight w:val="0"/>
          <w:marTop w:val="0"/>
          <w:marBottom w:val="0"/>
          <w:divBdr>
            <w:top w:val="none" w:sz="0" w:space="0" w:color="auto"/>
            <w:left w:val="none" w:sz="0" w:space="0" w:color="auto"/>
            <w:bottom w:val="none" w:sz="0" w:space="0" w:color="auto"/>
            <w:right w:val="none" w:sz="0" w:space="0" w:color="auto"/>
          </w:divBdr>
          <w:divsChild>
            <w:div w:id="1253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48050">
      <w:bodyDiv w:val="1"/>
      <w:marLeft w:val="0"/>
      <w:marRight w:val="0"/>
      <w:marTop w:val="0"/>
      <w:marBottom w:val="0"/>
      <w:divBdr>
        <w:top w:val="none" w:sz="0" w:space="0" w:color="auto"/>
        <w:left w:val="none" w:sz="0" w:space="0" w:color="auto"/>
        <w:bottom w:val="none" w:sz="0" w:space="0" w:color="auto"/>
        <w:right w:val="none" w:sz="0" w:space="0" w:color="auto"/>
      </w:divBdr>
      <w:divsChild>
        <w:div w:id="1789621825">
          <w:marLeft w:val="0"/>
          <w:marRight w:val="0"/>
          <w:marTop w:val="0"/>
          <w:marBottom w:val="0"/>
          <w:divBdr>
            <w:top w:val="none" w:sz="0" w:space="0" w:color="auto"/>
            <w:left w:val="none" w:sz="0" w:space="0" w:color="auto"/>
            <w:bottom w:val="none" w:sz="0" w:space="0" w:color="auto"/>
            <w:right w:val="none" w:sz="0" w:space="0" w:color="auto"/>
          </w:divBdr>
        </w:div>
      </w:divsChild>
    </w:div>
    <w:div w:id="1257976603">
      <w:bodyDiv w:val="1"/>
      <w:marLeft w:val="0"/>
      <w:marRight w:val="0"/>
      <w:marTop w:val="0"/>
      <w:marBottom w:val="0"/>
      <w:divBdr>
        <w:top w:val="none" w:sz="0" w:space="0" w:color="auto"/>
        <w:left w:val="none" w:sz="0" w:space="0" w:color="auto"/>
        <w:bottom w:val="none" w:sz="0" w:space="0" w:color="auto"/>
        <w:right w:val="none" w:sz="0" w:space="0" w:color="auto"/>
      </w:divBdr>
    </w:div>
    <w:div w:id="1316033727">
      <w:bodyDiv w:val="1"/>
      <w:marLeft w:val="0"/>
      <w:marRight w:val="0"/>
      <w:marTop w:val="0"/>
      <w:marBottom w:val="0"/>
      <w:divBdr>
        <w:top w:val="none" w:sz="0" w:space="0" w:color="auto"/>
        <w:left w:val="none" w:sz="0" w:space="0" w:color="auto"/>
        <w:bottom w:val="none" w:sz="0" w:space="0" w:color="auto"/>
        <w:right w:val="none" w:sz="0" w:space="0" w:color="auto"/>
      </w:divBdr>
      <w:divsChild>
        <w:div w:id="132841821">
          <w:marLeft w:val="0"/>
          <w:marRight w:val="0"/>
          <w:marTop w:val="0"/>
          <w:marBottom w:val="0"/>
          <w:divBdr>
            <w:top w:val="none" w:sz="0" w:space="0" w:color="auto"/>
            <w:left w:val="none" w:sz="0" w:space="0" w:color="auto"/>
            <w:bottom w:val="none" w:sz="0" w:space="0" w:color="auto"/>
            <w:right w:val="none" w:sz="0" w:space="0" w:color="auto"/>
          </w:divBdr>
          <w:divsChild>
            <w:div w:id="244849449">
              <w:marLeft w:val="0"/>
              <w:marRight w:val="0"/>
              <w:marTop w:val="0"/>
              <w:marBottom w:val="0"/>
              <w:divBdr>
                <w:top w:val="none" w:sz="0" w:space="0" w:color="auto"/>
                <w:left w:val="none" w:sz="0" w:space="0" w:color="auto"/>
                <w:bottom w:val="none" w:sz="0" w:space="0" w:color="auto"/>
                <w:right w:val="none" w:sz="0" w:space="0" w:color="auto"/>
              </w:divBdr>
            </w:div>
            <w:div w:id="61293437">
              <w:marLeft w:val="0"/>
              <w:marRight w:val="0"/>
              <w:marTop w:val="0"/>
              <w:marBottom w:val="0"/>
              <w:divBdr>
                <w:top w:val="none" w:sz="0" w:space="0" w:color="auto"/>
                <w:left w:val="none" w:sz="0" w:space="0" w:color="auto"/>
                <w:bottom w:val="none" w:sz="0" w:space="0" w:color="auto"/>
                <w:right w:val="none" w:sz="0" w:space="0" w:color="auto"/>
              </w:divBdr>
            </w:div>
            <w:div w:id="991639943">
              <w:marLeft w:val="0"/>
              <w:marRight w:val="0"/>
              <w:marTop w:val="0"/>
              <w:marBottom w:val="0"/>
              <w:divBdr>
                <w:top w:val="none" w:sz="0" w:space="0" w:color="auto"/>
                <w:left w:val="none" w:sz="0" w:space="0" w:color="auto"/>
                <w:bottom w:val="none" w:sz="0" w:space="0" w:color="auto"/>
                <w:right w:val="none" w:sz="0" w:space="0" w:color="auto"/>
              </w:divBdr>
            </w:div>
            <w:div w:id="335110619">
              <w:marLeft w:val="0"/>
              <w:marRight w:val="0"/>
              <w:marTop w:val="0"/>
              <w:marBottom w:val="0"/>
              <w:divBdr>
                <w:top w:val="none" w:sz="0" w:space="0" w:color="auto"/>
                <w:left w:val="none" w:sz="0" w:space="0" w:color="auto"/>
                <w:bottom w:val="none" w:sz="0" w:space="0" w:color="auto"/>
                <w:right w:val="none" w:sz="0" w:space="0" w:color="auto"/>
              </w:divBdr>
            </w:div>
            <w:div w:id="1090587023">
              <w:marLeft w:val="0"/>
              <w:marRight w:val="0"/>
              <w:marTop w:val="0"/>
              <w:marBottom w:val="0"/>
              <w:divBdr>
                <w:top w:val="none" w:sz="0" w:space="0" w:color="auto"/>
                <w:left w:val="none" w:sz="0" w:space="0" w:color="auto"/>
                <w:bottom w:val="none" w:sz="0" w:space="0" w:color="auto"/>
                <w:right w:val="none" w:sz="0" w:space="0" w:color="auto"/>
              </w:divBdr>
            </w:div>
            <w:div w:id="865098289">
              <w:marLeft w:val="0"/>
              <w:marRight w:val="0"/>
              <w:marTop w:val="0"/>
              <w:marBottom w:val="0"/>
              <w:divBdr>
                <w:top w:val="none" w:sz="0" w:space="0" w:color="auto"/>
                <w:left w:val="none" w:sz="0" w:space="0" w:color="auto"/>
                <w:bottom w:val="none" w:sz="0" w:space="0" w:color="auto"/>
                <w:right w:val="none" w:sz="0" w:space="0" w:color="auto"/>
              </w:divBdr>
            </w:div>
            <w:div w:id="561790412">
              <w:marLeft w:val="0"/>
              <w:marRight w:val="0"/>
              <w:marTop w:val="0"/>
              <w:marBottom w:val="0"/>
              <w:divBdr>
                <w:top w:val="none" w:sz="0" w:space="0" w:color="auto"/>
                <w:left w:val="none" w:sz="0" w:space="0" w:color="auto"/>
                <w:bottom w:val="none" w:sz="0" w:space="0" w:color="auto"/>
                <w:right w:val="none" w:sz="0" w:space="0" w:color="auto"/>
              </w:divBdr>
            </w:div>
            <w:div w:id="1313221474">
              <w:marLeft w:val="0"/>
              <w:marRight w:val="0"/>
              <w:marTop w:val="0"/>
              <w:marBottom w:val="0"/>
              <w:divBdr>
                <w:top w:val="none" w:sz="0" w:space="0" w:color="auto"/>
                <w:left w:val="none" w:sz="0" w:space="0" w:color="auto"/>
                <w:bottom w:val="none" w:sz="0" w:space="0" w:color="auto"/>
                <w:right w:val="none" w:sz="0" w:space="0" w:color="auto"/>
              </w:divBdr>
            </w:div>
            <w:div w:id="1471558376">
              <w:marLeft w:val="0"/>
              <w:marRight w:val="0"/>
              <w:marTop w:val="0"/>
              <w:marBottom w:val="0"/>
              <w:divBdr>
                <w:top w:val="none" w:sz="0" w:space="0" w:color="auto"/>
                <w:left w:val="none" w:sz="0" w:space="0" w:color="auto"/>
                <w:bottom w:val="none" w:sz="0" w:space="0" w:color="auto"/>
                <w:right w:val="none" w:sz="0" w:space="0" w:color="auto"/>
              </w:divBdr>
            </w:div>
            <w:div w:id="331373521">
              <w:marLeft w:val="0"/>
              <w:marRight w:val="0"/>
              <w:marTop w:val="0"/>
              <w:marBottom w:val="0"/>
              <w:divBdr>
                <w:top w:val="none" w:sz="0" w:space="0" w:color="auto"/>
                <w:left w:val="none" w:sz="0" w:space="0" w:color="auto"/>
                <w:bottom w:val="none" w:sz="0" w:space="0" w:color="auto"/>
                <w:right w:val="none" w:sz="0" w:space="0" w:color="auto"/>
              </w:divBdr>
            </w:div>
            <w:div w:id="1988434809">
              <w:marLeft w:val="0"/>
              <w:marRight w:val="0"/>
              <w:marTop w:val="0"/>
              <w:marBottom w:val="0"/>
              <w:divBdr>
                <w:top w:val="none" w:sz="0" w:space="0" w:color="auto"/>
                <w:left w:val="none" w:sz="0" w:space="0" w:color="auto"/>
                <w:bottom w:val="none" w:sz="0" w:space="0" w:color="auto"/>
                <w:right w:val="none" w:sz="0" w:space="0" w:color="auto"/>
              </w:divBdr>
            </w:div>
            <w:div w:id="2097285580">
              <w:marLeft w:val="0"/>
              <w:marRight w:val="0"/>
              <w:marTop w:val="0"/>
              <w:marBottom w:val="0"/>
              <w:divBdr>
                <w:top w:val="none" w:sz="0" w:space="0" w:color="auto"/>
                <w:left w:val="none" w:sz="0" w:space="0" w:color="auto"/>
                <w:bottom w:val="none" w:sz="0" w:space="0" w:color="auto"/>
                <w:right w:val="none" w:sz="0" w:space="0" w:color="auto"/>
              </w:divBdr>
            </w:div>
            <w:div w:id="1670404066">
              <w:marLeft w:val="0"/>
              <w:marRight w:val="0"/>
              <w:marTop w:val="0"/>
              <w:marBottom w:val="0"/>
              <w:divBdr>
                <w:top w:val="none" w:sz="0" w:space="0" w:color="auto"/>
                <w:left w:val="none" w:sz="0" w:space="0" w:color="auto"/>
                <w:bottom w:val="none" w:sz="0" w:space="0" w:color="auto"/>
                <w:right w:val="none" w:sz="0" w:space="0" w:color="auto"/>
              </w:divBdr>
            </w:div>
            <w:div w:id="292711798">
              <w:marLeft w:val="0"/>
              <w:marRight w:val="0"/>
              <w:marTop w:val="0"/>
              <w:marBottom w:val="0"/>
              <w:divBdr>
                <w:top w:val="none" w:sz="0" w:space="0" w:color="auto"/>
                <w:left w:val="none" w:sz="0" w:space="0" w:color="auto"/>
                <w:bottom w:val="none" w:sz="0" w:space="0" w:color="auto"/>
                <w:right w:val="none" w:sz="0" w:space="0" w:color="auto"/>
              </w:divBdr>
            </w:div>
            <w:div w:id="1825506852">
              <w:marLeft w:val="0"/>
              <w:marRight w:val="0"/>
              <w:marTop w:val="0"/>
              <w:marBottom w:val="0"/>
              <w:divBdr>
                <w:top w:val="none" w:sz="0" w:space="0" w:color="auto"/>
                <w:left w:val="none" w:sz="0" w:space="0" w:color="auto"/>
                <w:bottom w:val="none" w:sz="0" w:space="0" w:color="auto"/>
                <w:right w:val="none" w:sz="0" w:space="0" w:color="auto"/>
              </w:divBdr>
            </w:div>
            <w:div w:id="457527295">
              <w:marLeft w:val="0"/>
              <w:marRight w:val="0"/>
              <w:marTop w:val="0"/>
              <w:marBottom w:val="0"/>
              <w:divBdr>
                <w:top w:val="none" w:sz="0" w:space="0" w:color="auto"/>
                <w:left w:val="none" w:sz="0" w:space="0" w:color="auto"/>
                <w:bottom w:val="none" w:sz="0" w:space="0" w:color="auto"/>
                <w:right w:val="none" w:sz="0" w:space="0" w:color="auto"/>
              </w:divBdr>
            </w:div>
            <w:div w:id="110057248">
              <w:marLeft w:val="0"/>
              <w:marRight w:val="0"/>
              <w:marTop w:val="0"/>
              <w:marBottom w:val="0"/>
              <w:divBdr>
                <w:top w:val="none" w:sz="0" w:space="0" w:color="auto"/>
                <w:left w:val="none" w:sz="0" w:space="0" w:color="auto"/>
                <w:bottom w:val="none" w:sz="0" w:space="0" w:color="auto"/>
                <w:right w:val="none" w:sz="0" w:space="0" w:color="auto"/>
              </w:divBdr>
            </w:div>
            <w:div w:id="134832328">
              <w:marLeft w:val="0"/>
              <w:marRight w:val="0"/>
              <w:marTop w:val="0"/>
              <w:marBottom w:val="0"/>
              <w:divBdr>
                <w:top w:val="none" w:sz="0" w:space="0" w:color="auto"/>
                <w:left w:val="none" w:sz="0" w:space="0" w:color="auto"/>
                <w:bottom w:val="none" w:sz="0" w:space="0" w:color="auto"/>
                <w:right w:val="none" w:sz="0" w:space="0" w:color="auto"/>
              </w:divBdr>
            </w:div>
            <w:div w:id="193589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073370">
      <w:bodyDiv w:val="1"/>
      <w:marLeft w:val="0"/>
      <w:marRight w:val="0"/>
      <w:marTop w:val="0"/>
      <w:marBottom w:val="0"/>
      <w:divBdr>
        <w:top w:val="none" w:sz="0" w:space="0" w:color="auto"/>
        <w:left w:val="none" w:sz="0" w:space="0" w:color="auto"/>
        <w:bottom w:val="none" w:sz="0" w:space="0" w:color="auto"/>
        <w:right w:val="none" w:sz="0" w:space="0" w:color="auto"/>
      </w:divBdr>
    </w:div>
    <w:div w:id="1716805379">
      <w:bodyDiv w:val="1"/>
      <w:marLeft w:val="0"/>
      <w:marRight w:val="0"/>
      <w:marTop w:val="0"/>
      <w:marBottom w:val="0"/>
      <w:divBdr>
        <w:top w:val="none" w:sz="0" w:space="0" w:color="auto"/>
        <w:left w:val="none" w:sz="0" w:space="0" w:color="auto"/>
        <w:bottom w:val="none" w:sz="0" w:space="0" w:color="auto"/>
        <w:right w:val="none" w:sz="0" w:space="0" w:color="auto"/>
      </w:divBdr>
      <w:divsChild>
        <w:div w:id="1482236276">
          <w:marLeft w:val="0"/>
          <w:marRight w:val="0"/>
          <w:marTop w:val="0"/>
          <w:marBottom w:val="0"/>
          <w:divBdr>
            <w:top w:val="none" w:sz="0" w:space="0" w:color="auto"/>
            <w:left w:val="none" w:sz="0" w:space="0" w:color="auto"/>
            <w:bottom w:val="none" w:sz="0" w:space="0" w:color="auto"/>
            <w:right w:val="none" w:sz="0" w:space="0" w:color="auto"/>
          </w:divBdr>
        </w:div>
      </w:divsChild>
    </w:div>
    <w:div w:id="1786920519">
      <w:bodyDiv w:val="1"/>
      <w:marLeft w:val="0"/>
      <w:marRight w:val="0"/>
      <w:marTop w:val="0"/>
      <w:marBottom w:val="0"/>
      <w:divBdr>
        <w:top w:val="none" w:sz="0" w:space="0" w:color="auto"/>
        <w:left w:val="none" w:sz="0" w:space="0" w:color="auto"/>
        <w:bottom w:val="none" w:sz="0" w:space="0" w:color="auto"/>
        <w:right w:val="none" w:sz="0" w:space="0" w:color="auto"/>
      </w:divBdr>
    </w:div>
    <w:div w:id="1791821492">
      <w:bodyDiv w:val="1"/>
      <w:marLeft w:val="0"/>
      <w:marRight w:val="0"/>
      <w:marTop w:val="0"/>
      <w:marBottom w:val="0"/>
      <w:divBdr>
        <w:top w:val="none" w:sz="0" w:space="0" w:color="auto"/>
        <w:left w:val="none" w:sz="0" w:space="0" w:color="auto"/>
        <w:bottom w:val="none" w:sz="0" w:space="0" w:color="auto"/>
        <w:right w:val="none" w:sz="0" w:space="0" w:color="auto"/>
      </w:divBdr>
    </w:div>
    <w:div w:id="2024165727">
      <w:bodyDiv w:val="1"/>
      <w:marLeft w:val="0"/>
      <w:marRight w:val="0"/>
      <w:marTop w:val="0"/>
      <w:marBottom w:val="0"/>
      <w:divBdr>
        <w:top w:val="none" w:sz="0" w:space="0" w:color="auto"/>
        <w:left w:val="none" w:sz="0" w:space="0" w:color="auto"/>
        <w:bottom w:val="none" w:sz="0" w:space="0" w:color="auto"/>
        <w:right w:val="none" w:sz="0" w:space="0" w:color="auto"/>
      </w:divBdr>
    </w:div>
    <w:div w:id="2039432715">
      <w:bodyDiv w:val="1"/>
      <w:marLeft w:val="0"/>
      <w:marRight w:val="0"/>
      <w:marTop w:val="0"/>
      <w:marBottom w:val="0"/>
      <w:divBdr>
        <w:top w:val="none" w:sz="0" w:space="0" w:color="auto"/>
        <w:left w:val="none" w:sz="0" w:space="0" w:color="auto"/>
        <w:bottom w:val="none" w:sz="0" w:space="0" w:color="auto"/>
        <w:right w:val="none" w:sz="0" w:space="0" w:color="auto"/>
      </w:divBdr>
    </w:div>
    <w:div w:id="2087529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emf"/><Relationship Id="rId18" Type="http://schemas.openxmlformats.org/officeDocument/2006/relationships/image" Target="media/image7.emf"/><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hyperlink" Target="https://doc.rust-lang.org/stable/rust-by-exampl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emf"/><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simons\AppData\Local\Microsoft\Windows\Temporary%20Internet%20Files\Content.Outlook\H5J31GJ8\Thesi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34A13022AF78C740B5D240516DB5F374" ma:contentTypeVersion="0" ma:contentTypeDescription="Create a new document." ma:contentTypeScope="" ma:versionID="8eedfc40d5eb1a5b115d053a69f6f117">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MLASeventhEditionOfficeOnline.xsl" StyleName="MLA" Version="7">
  <b:Source>
    <b:Tag>McN19</b:Tag>
    <b:SourceType>Book</b:SourceType>
    <b:Guid>{ED488D13-A1C9-4EA2-AAFE-E8ED85181D99}</b:Guid>
    <b:Author>
      <b:Author>
        <b:NameList>
          <b:Person>
            <b:Last>McNamara</b:Last>
            <b:First>T.S</b:First>
          </b:Person>
        </b:NameList>
      </b:Author>
    </b:Author>
    <b:Title>Rust In Action</b:Title>
    <b:Year>2019</b:Year>
    <b:Publisher>Manning Publications</b:Publisher>
    <b:Edition>MEAP</b:Edition>
    <b:RefOrder>1</b:RefOrder>
  </b:Source>
  <b:Source>
    <b:Tag>Nic19</b:Tag>
    <b:SourceType>Book</b:SourceType>
    <b:Guid>{8DE7585F-9DA2-4A71-8EAB-6C57FB9293C5}</b:Guid>
    <b:Author>
      <b:Author>
        <b:NameList>
          <b:Person>
            <b:Last>Klabnik</b:Last>
            <b:First>Steve</b:First>
          </b:Person>
          <b:Person>
            <b:Last>Nichols</b:Last>
            <b:First>Carol</b:First>
          </b:Person>
        </b:NameList>
      </b:Author>
    </b:Author>
    <b:Title>The Rust Programming Language</b:Title>
    <b:Year>2019</b:Year>
    <b:RefOrder>2</b:RefOrder>
  </b:Source>
</b:Sources>
</file>

<file path=customXml/itemProps1.xml><?xml version="1.0" encoding="utf-8"?>
<ds:datastoreItem xmlns:ds="http://schemas.openxmlformats.org/officeDocument/2006/customXml" ds:itemID="{3683581F-8505-4565-9D49-640898A90E31}">
  <ds:schemaRefs>
    <ds:schemaRef ds:uri="http://schemas.microsoft.com/sharepoint/v3/contenttype/forms"/>
  </ds:schemaRefs>
</ds:datastoreItem>
</file>

<file path=customXml/itemProps2.xml><?xml version="1.0" encoding="utf-8"?>
<ds:datastoreItem xmlns:ds="http://schemas.openxmlformats.org/officeDocument/2006/customXml" ds:itemID="{47A38B5F-92B3-4734-B572-77B61E02CABB}">
  <ds:schemaRefs>
    <ds:schemaRef ds:uri="http://schemas.microsoft.com/office/2006/documentManagement/types"/>
    <ds:schemaRef ds:uri="http://www.w3.org/XML/1998/namespace"/>
    <ds:schemaRef ds:uri="http://purl.org/dc/terms/"/>
    <ds:schemaRef ds:uri="http://schemas.microsoft.com/office/2006/metadata/properties"/>
    <ds:schemaRef ds:uri="http://purl.org/dc/dcmitype/"/>
    <ds:schemaRef ds:uri="http://schemas.openxmlformats.org/package/2006/metadata/core-properties"/>
    <ds:schemaRef ds:uri="http://purl.org/dc/elements/1.1/"/>
  </ds:schemaRefs>
</ds:datastoreItem>
</file>

<file path=customXml/itemProps3.xml><?xml version="1.0" encoding="utf-8"?>
<ds:datastoreItem xmlns:ds="http://schemas.openxmlformats.org/officeDocument/2006/customXml" ds:itemID="{CAF6E138-3BF1-4281-BE89-3B3D511E16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21DE8CFD-A4D9-459F-A73C-1D667797BE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Thesis_Template</Template>
  <TotalTime>14370</TotalTime>
  <Pages>52</Pages>
  <Words>10611</Words>
  <Characters>60485</Characters>
  <Application>Microsoft Office Word</Application>
  <DocSecurity>0</DocSecurity>
  <Lines>504</Lines>
  <Paragraphs>141</Paragraphs>
  <ScaleCrop>false</ScaleCrop>
  <HeadingPairs>
    <vt:vector size="2" baseType="variant">
      <vt:variant>
        <vt:lpstr>Title</vt:lpstr>
      </vt:variant>
      <vt:variant>
        <vt:i4>1</vt:i4>
      </vt:variant>
    </vt:vector>
  </HeadingPairs>
  <TitlesOfParts>
    <vt:vector size="1" baseType="lpstr">
      <vt:lpstr/>
    </vt:vector>
  </TitlesOfParts>
  <Company>AFIT</Company>
  <LinksUpToDate>false</LinksUpToDate>
  <CharactersWithSpaces>70955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Thesis</dc:subject>
  <dc:creator>7_admin</dc:creator>
  <cp:lastModifiedBy>Willis, Chad A 2d Lt USAF AETC AFIT/ENG</cp:lastModifiedBy>
  <cp:revision>1849</cp:revision>
  <cp:lastPrinted>2003-02-21T20:01:00Z</cp:lastPrinted>
  <dcterms:created xsi:type="dcterms:W3CDTF">2020-08-17T02:16:00Z</dcterms:created>
  <dcterms:modified xsi:type="dcterms:W3CDTF">2020-11-11T01:50:00Z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0x01010034A13022AF78C740B5D240516DB5F374</vt:lpwstr>
  </property>
</Properties>
</file>