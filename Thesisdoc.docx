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6D3A502B"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18300B">
        <w:t xml:space="preserve"> a 3D flight dynamics model</w:t>
      </w:r>
      <w:r w:rsidR="006352E5">
        <w:t xml:space="preserve"> using this design pattern</w:t>
      </w:r>
      <w:r w:rsidR="00A32FCE">
        <w:t xml:space="preserve">. </w:t>
      </w:r>
      <w:r w:rsidR="0018300B">
        <w:t xml:space="preserve">Although we do build a 2D flight dynamics model, the 3D model is the main focus and goal. </w:t>
      </w:r>
      <w:r w:rsidR="00A32FCE">
        <w:t xml:space="preserve">Both flight </w:t>
      </w:r>
      <w:r w:rsidR="00AB437E">
        <w:t xml:space="preserve">dynamics </w:t>
      </w:r>
      <w:r w:rsidR="00A32FCE">
        <w:t xml:space="preserve">models </w:t>
      </w:r>
      <w:r w:rsidR="00AB437E">
        <w:t xml:space="preserve">(FDM) </w:t>
      </w:r>
      <w:r w:rsidR="00A32FCE">
        <w:t xml:space="preserve">are based on two different gaming physics textbooks. </w:t>
      </w:r>
      <w:r w:rsidR="00E26433">
        <w:t xml:space="preserve">The books are titled </w:t>
      </w:r>
      <w:r w:rsidR="00E26433" w:rsidRPr="002F7602">
        <w:rPr>
          <w:i/>
        </w:rPr>
        <w:t>Physics for Game Programmers</w:t>
      </w:r>
      <w:r w:rsidR="00E26433">
        <w:t xml:space="preserve"> by Grant Palmer and </w:t>
      </w:r>
      <w:r w:rsidR="00E26433" w:rsidRPr="002F7602">
        <w:rPr>
          <w:i/>
        </w:rPr>
        <w:t>Physics for Game Developers</w:t>
      </w:r>
      <w:r w:rsidR="00E26433">
        <w:t xml:space="preserve"> by David M. Bourg. </w:t>
      </w:r>
      <w:r w:rsidR="003A2295">
        <w:t>Palmer’s textbook will be used t</w:t>
      </w:r>
      <w:r w:rsidR="00127138">
        <w:t xml:space="preserve">o help build the 2D simulation that it </w:t>
      </w:r>
      <w:r w:rsidR="008C3F20">
        <w:t>lays out</w:t>
      </w:r>
      <w:r w:rsidR="00127138">
        <w:t>. Following the 2D model</w:t>
      </w:r>
      <w:r w:rsidR="00E26433">
        <w:t xml:space="preserve">, we will use </w:t>
      </w:r>
      <w:r w:rsidR="003A2295">
        <w:t xml:space="preserve">Bourg’s textbook to </w:t>
      </w:r>
      <w:r w:rsidR="00DC4B91">
        <w:t>base our 3D simulation on</w:t>
      </w:r>
      <w:r w:rsidR="00CB542E">
        <w:t xml:space="preserve">. </w:t>
      </w:r>
      <w:r w:rsidR="00D6028A">
        <w:t xml:space="preserve">The </w:t>
      </w:r>
      <w:r w:rsidR="00E26433">
        <w:t xml:space="preserve">flight simulations described in both books </w:t>
      </w:r>
      <w:r w:rsidR="00D6028A">
        <w:t xml:space="preserve">take into account </w:t>
      </w:r>
      <w:r w:rsidR="00E26433">
        <w:t xml:space="preserve">various </w:t>
      </w:r>
      <w:r w:rsidR="000F27C4">
        <w:t xml:space="preserve">principles </w:t>
      </w:r>
      <w:r w:rsidR="00E26433">
        <w:t xml:space="preserve">of flight </w:t>
      </w:r>
      <w:r w:rsidR="000F27C4">
        <w:t>such as forces, moments, equations of motion, and quaternions</w:t>
      </w:r>
      <w:r w:rsidR="00DC4B91">
        <w:t xml:space="preserve">, all of which will be incorporated in our simulations. </w:t>
      </w:r>
    </w:p>
    <w:p w14:paraId="29BE34A1" w14:textId="74CD4BAE" w:rsidR="000F27C4" w:rsidRDefault="000F27C4" w:rsidP="000F27C4">
      <w:pPr>
        <w:ind w:firstLine="720"/>
      </w:pPr>
      <w:r>
        <w:t xml:space="preserve">Rust </w:t>
      </w:r>
      <w:r w:rsidR="00817FE5">
        <w:t>is</w:t>
      </w:r>
      <w:r>
        <w:t xml:space="preserve"> programming langu</w:t>
      </w:r>
      <w:r w:rsidR="00586C72">
        <w:t xml:space="preserve">age of choice for building the </w:t>
      </w:r>
      <w:r>
        <w:t>simulation</w:t>
      </w:r>
      <w:r w:rsidR="00586C72">
        <w:t>s</w:t>
      </w:r>
      <w:r>
        <w:t>.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586C72">
        <w:t>res which will be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 xml:space="preserve">ject Oriented Programming (OOP). The ECS design, which focuses on data composition instead of </w:t>
      </w:r>
      <w:r w:rsidR="006A390F">
        <w:lastRenderedPageBreak/>
        <w:t>data hierarchies, was chosen because of the performance and ease of coding improvements against OOP</w:t>
      </w:r>
      <w:r>
        <w:t xml:space="preserve">. </w:t>
      </w:r>
    </w:p>
    <w:p w14:paraId="365F7085" w14:textId="7E0E5A7F"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to 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A578AF">
        <w:t xml:space="preserve"> </w:t>
      </w:r>
      <w:r w:rsidR="00902ECA">
        <w:t>Although we take time to create the 2D</w:t>
      </w:r>
      <w:r w:rsidR="00440FA8">
        <w:t xml:space="preserve"> simulator</w:t>
      </w:r>
      <w:r w:rsidR="00902ECA">
        <w:t xml:space="preserve">, it was used as a clear stepping stone to reach the main goal of a functional 3D </w:t>
      </w:r>
      <w:r w:rsidR="00440FA8">
        <w:t>simulator</w:t>
      </w:r>
      <w:r w:rsidR="00E44C6C">
        <w:t>, as well as to point out the differences of each.</w:t>
      </w:r>
      <w:r w:rsidR="00090E7C">
        <w:t xml:space="preserve"> </w:t>
      </w:r>
    </w:p>
    <w:p w14:paraId="1C398B7D" w14:textId="7DAB6548" w:rsidR="00E649DA" w:rsidRDefault="00D23631" w:rsidP="00685E44">
      <w:pPr>
        <w:ind w:firstLine="720"/>
      </w:pPr>
      <w:r>
        <w:t xml:space="preserve">Not only is it entirely possible to build </w:t>
      </w:r>
      <w:r>
        <w:t xml:space="preserve">a </w:t>
      </w:r>
      <w:r w:rsidR="00440FA8">
        <w:t>simulator</w:t>
      </w:r>
      <w:r>
        <w:t xml:space="preserve"> using ECS and Rust, but it is a smart decision to do so. </w:t>
      </w:r>
      <w:r w:rsidR="009D0706">
        <w:t>This is because</w:t>
      </w:r>
      <w:r w:rsidR="00685E44">
        <w:t xml:space="preserve"> of </w:t>
      </w:r>
      <w:r>
        <w:t xml:space="preserve">the </w:t>
      </w:r>
      <w:r w:rsidR="00A65234">
        <w:t xml:space="preserve">useful </w:t>
      </w:r>
      <w:r>
        <w:t xml:space="preserve">programming advantages Rust automatically employs. </w:t>
      </w:r>
      <w:r w:rsidR="00A65234">
        <w:t xml:space="preserve">With that, the </w:t>
      </w:r>
      <w:r w:rsidR="00440FA8">
        <w:t>simulator</w:t>
      </w:r>
      <w:r w:rsidR="00A65234">
        <w:t xml:space="preserve"> we built was tested against the C++ and OOP </w:t>
      </w:r>
      <w:r w:rsidR="00440FA8">
        <w:t>simulator</w:t>
      </w:r>
      <w:r w:rsidR="00A65234">
        <w:t xml:space="preserve"> that it is based on, and beat it in a series of performance tests</w:t>
      </w:r>
      <w:r w:rsidR="00142A88">
        <w:t xml:space="preserve">. This proves that the decision to use Rust and ECS in a </w:t>
      </w:r>
      <w:r w:rsidR="00440FA8">
        <w:t>simulator</w:t>
      </w:r>
      <w:r w:rsidR="00142A88">
        <w:t xml:space="preserve"> should be considered in future </w:t>
      </w:r>
      <w:r w:rsidR="00440FA8">
        <w:t>simulators</w:t>
      </w:r>
      <w:r w:rsidR="00142A88">
        <w:t>.</w:t>
      </w: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D83378">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D83378">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D83378">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D83378">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D83378">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D83378">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D83378">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D83378">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D83378">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D83378">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D83378">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D83378">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D83378">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D83378">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D83378">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D83378">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D83378">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D83378">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D83378">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D83378">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D83378">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D83378">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D83378">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D83378">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D83378">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D83378">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D83378">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D83378">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D83378">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D83378">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D83378">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D83378">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D83378">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D83378">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D83378">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D83378">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D83378">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56E4A49D" w:rsidR="00C45618" w:rsidRDefault="00F96855" w:rsidP="00BA0D42">
      <w:pPr>
        <w:pStyle w:val="Heading2"/>
        <w:spacing w:before="0"/>
      </w:pPr>
      <w:bookmarkStart w:id="27" w:name="_Toc52493297"/>
      <w:r>
        <w:t xml:space="preserve">1.1 </w:t>
      </w:r>
      <w:r w:rsidR="005737A4">
        <w:t>Introduction</w:t>
      </w:r>
      <w:bookmarkEnd w:id="27"/>
    </w:p>
    <w:p w14:paraId="1C0E44EC" w14:textId="61DB57B2" w:rsidR="008322E0" w:rsidRDefault="00420F49" w:rsidP="008322E0">
      <w:pPr>
        <w:ind w:firstLine="720"/>
      </w:pPr>
      <w:r>
        <w:t xml:space="preserve">Flight </w:t>
      </w:r>
      <w:r w:rsidR="000721E2">
        <w:t>simulator</w:t>
      </w:r>
      <w:r>
        <w:t xml:space="preserve">s are necessary tools for the military. Simulators are </w:t>
      </w:r>
      <w:r w:rsidR="003351CD">
        <w:t xml:space="preserve">needed to assist the training of pilots without them physically flying the plane. </w:t>
      </w:r>
      <w:r>
        <w:t>S</w:t>
      </w:r>
      <w:r w:rsidR="003351CD">
        <w:t>imulators are also used for resear</w:t>
      </w:r>
      <w:r w:rsidR="00260556">
        <w:t>ch and development of airplanes.</w:t>
      </w:r>
      <w:r w:rsidR="003351CD">
        <w:t xml:space="preserve"> </w:t>
      </w:r>
      <w:r w:rsidR="00826CFB">
        <w:t xml:space="preserve">The main two reasons the military flight uses flight simulators can be boiled down to safety and money. </w:t>
      </w:r>
      <w:r w:rsidR="0026292C">
        <w:t xml:space="preserve">Simulators </w:t>
      </w:r>
      <w:r w:rsidR="00826CFB">
        <w:t>keep pilots safe, ease conduction of research, and save money because an airplane is not burning gas, and requiring manpower.</w:t>
      </w:r>
      <w:r w:rsidR="003351CD">
        <w:t xml:space="preserve"> </w:t>
      </w:r>
      <w:r w:rsidR="008322E0" w:rsidRPr="008322E0">
        <w:t>W</w:t>
      </w:r>
      <w:r w:rsidR="008322E0">
        <w:t>ith that,</w:t>
      </w:r>
      <w:r w:rsidR="0026292C">
        <w:t xml:space="preserve"> building a quality simulator to incorporate</w:t>
      </w:r>
      <w:r>
        <w:t xml:space="preserve"> realistic</w:t>
      </w:r>
      <w:r w:rsidR="0026292C">
        <w:t xml:space="preserve"> physics that mimic the airplane flying is essential to the</w:t>
      </w:r>
      <w:r>
        <w:t xml:space="preserve"> achieving the</w:t>
      </w:r>
      <w:r w:rsidR="0026292C">
        <w:t xml:space="preserve"> purpose of a simulator.</w:t>
      </w:r>
      <w:r w:rsidR="002649E3">
        <w:t xml:space="preserve"> </w:t>
      </w:r>
    </w:p>
    <w:p w14:paraId="51D8F286" w14:textId="03D1C9D6" w:rsidR="004C2B06" w:rsidRDefault="005A7093" w:rsidP="008322E0">
      <w:pPr>
        <w:ind w:firstLine="720"/>
      </w:pPr>
      <w:r>
        <w:t>The</w:t>
      </w:r>
      <w:r w:rsidR="008322E0">
        <w:t xml:space="preserve"> piece </w:t>
      </w:r>
      <w:r w:rsidR="004C2B06">
        <w:t>of a</w:t>
      </w:r>
      <w:r w:rsidR="008322E0">
        <w:t xml:space="preserve"> flight simulation that calculates how an airplane should fly in real-time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w:t>
      </w:r>
      <w:r w:rsidR="004C2B06">
        <w:t>, while taking into account external forces, like gravity</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2963385" w:rsidR="004C2B06" w:rsidRDefault="00E85BFB" w:rsidP="004C2B06">
      <w:pPr>
        <w:ind w:firstLine="720"/>
      </w:pPr>
      <w:r>
        <w:t xml:space="preserve">Although the </w:t>
      </w:r>
      <w:r w:rsidR="001E5552">
        <w:t>building</w:t>
      </w:r>
      <w:r>
        <w:t xml:space="preserve"> of FDM</w:t>
      </w:r>
      <w:r w:rsidR="001E5552">
        <w:t>s</w:t>
      </w:r>
      <w:r>
        <w:t xml:space="preserve"> </w:t>
      </w:r>
      <w:r w:rsidR="005B2D5E">
        <w:t xml:space="preserve">has been solved and </w:t>
      </w:r>
      <w:r>
        <w:t>is a r</w:t>
      </w:r>
      <w:r w:rsidR="00360148">
        <w:t>elatively standard practice, th</w:t>
      </w:r>
      <w:r w:rsidR="00FE2B85">
        <w:t>is thesis describes building a</w:t>
      </w:r>
      <w:r>
        <w:t xml:space="preserve"> FDM </w:t>
      </w:r>
      <w:r w:rsidR="00E83F92">
        <w:t>that</w:t>
      </w:r>
      <w:r>
        <w:t xml:space="preserve"> is unlike any other. </w:t>
      </w:r>
      <w:r w:rsidR="003351CD">
        <w:t xml:space="preserve">A lot of the time, </w:t>
      </w:r>
      <w:r w:rsidR="00DB0384">
        <w:t xml:space="preserve">FDMs </w:t>
      </w:r>
      <w:r w:rsidR="003351CD">
        <w:t xml:space="preserve">are written in the C++ programming language, and with that, </w:t>
      </w:r>
      <w:r w:rsidR="004C2B06">
        <w:t>they are also written in</w:t>
      </w:r>
      <w:r w:rsidR="003351CD">
        <w:t xml:space="preserve"> the Object-Oriented Programming (OOP) design pattern. </w:t>
      </w:r>
      <w:r w:rsidR="009A01C9">
        <w:t>This thesis expl</w:t>
      </w:r>
      <w:r w:rsidR="00D6241D">
        <w:t xml:space="preserve">ores building </w:t>
      </w:r>
      <w:r w:rsidR="00D6241D">
        <w:lastRenderedPageBreak/>
        <w:t>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1A3B9995" w:rsidR="00392DF3" w:rsidRDefault="00360148" w:rsidP="004C2B06">
      <w:pPr>
        <w:ind w:firstLine="720"/>
      </w:pPr>
      <w:r>
        <w:t>T</w:t>
      </w:r>
      <w:r w:rsidR="009A01C9">
        <w:t xml:space="preserve">he first </w:t>
      </w:r>
      <w:r>
        <w:t xml:space="preserve">technology 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 xml:space="preserve">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w:t>
      </w:r>
      <w:r>
        <w:lastRenderedPageBreak/>
        <w:t>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333FC237" w14:textId="5BE18C5E" w:rsidR="00966AA8" w:rsidRDefault="008655C5" w:rsidP="00D04921">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E41A2A">
        <w:t xml:space="preserve">3D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966AA8">
        <w:t>We already know that it is commonplace to build a flight simulators written with C++ using an OOP approach, but we want to know if it</w:t>
      </w:r>
      <w:r w:rsidR="00BA1AB9">
        <w:t xml:space="preserve"> is possible to do this using </w:t>
      </w:r>
      <w:r w:rsidR="00966AA8">
        <w:t>Rust and ECS instead</w:t>
      </w:r>
      <w:r w:rsidR="006C528D">
        <w:t>, and if future simulators should</w:t>
      </w:r>
      <w:r w:rsidR="004D473C">
        <w:t xml:space="preserve"> consider the</w:t>
      </w:r>
      <w:r w:rsidR="006C528D">
        <w:t xml:space="preserve"> use these technologies</w:t>
      </w:r>
      <w:r w:rsidR="00966AA8">
        <w:t xml:space="preserve">. </w:t>
      </w:r>
      <w:r w:rsidR="004D473C">
        <w:t>Assuming it is possible to do this, we</w:t>
      </w:r>
      <w:r w:rsidR="00BA1AB9">
        <w:t xml:space="preserve"> want to determine if it is </w:t>
      </w:r>
      <w:r w:rsidR="004D473C">
        <w:t xml:space="preserve">actually </w:t>
      </w:r>
      <w:r w:rsidR="00BA1AB9">
        <w:t>useful</w:t>
      </w:r>
      <w:r w:rsidR="006C528D">
        <w:t>, and worthwhile</w:t>
      </w:r>
      <w:r w:rsidR="004D473C">
        <w:t xml:space="preserve"> to actually do so. </w:t>
      </w:r>
      <w:r w:rsidR="00BA1AB9">
        <w:t xml:space="preserve">We will do this by observing the usefulness of the technologies in regard to </w:t>
      </w:r>
      <w:r w:rsidR="004D473C">
        <w:t xml:space="preserve">the success </w:t>
      </w:r>
      <w:r w:rsidR="00BA1AB9">
        <w:t xml:space="preserve">our simulation, </w:t>
      </w:r>
      <w:r w:rsidR="004D473C">
        <w:t xml:space="preserve">and by </w:t>
      </w:r>
      <w:r w:rsidR="00BA1AB9">
        <w:t>measuring whe</w:t>
      </w:r>
      <w:r w:rsidR="004D473C">
        <w:t xml:space="preserve">ther or not there is a performance </w:t>
      </w:r>
      <w:r w:rsidR="00BA1AB9">
        <w:t xml:space="preserve">improvement upon the simulation it is based on, which uses C++ and OOP. </w:t>
      </w:r>
    </w:p>
    <w:p w14:paraId="3FD01B2D" w14:textId="69F8D453" w:rsidR="00D04921" w:rsidRDefault="00D04921" w:rsidP="00D04921">
      <w:pPr>
        <w:pStyle w:val="BodyText"/>
        <w:ind w:firstLine="0"/>
      </w:pPr>
      <w:r>
        <w:t>(can we, and should we do it)</w:t>
      </w:r>
    </w:p>
    <w:p w14:paraId="387FA68E" w14:textId="0E951108" w:rsidR="00251273" w:rsidRDefault="00F96855" w:rsidP="00BA0D42">
      <w:pPr>
        <w:pStyle w:val="Heading2"/>
        <w:spacing w:before="0"/>
      </w:pPr>
      <w:bookmarkStart w:id="65" w:name="_Toc52493299"/>
      <w:r>
        <w:lastRenderedPageBreak/>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0417F346"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rsidR="00756ECF">
        <w:t xml:space="preserve">3D </w:t>
      </w:r>
      <w:r>
        <w:t xml:space="preserve">ECS-patterned flight simulator in the Rust programming language. </w:t>
      </w:r>
      <w:r w:rsidR="000B6088">
        <w:t xml:space="preserve">Another objective is to observe if these technologies are useful in a flight simulator, and </w:t>
      </w:r>
      <w:r w:rsidR="00B442D7">
        <w:t xml:space="preserve">to show </w:t>
      </w:r>
      <w:r w:rsidR="000B6088">
        <w:t xml:space="preserve">if the resulting simulator is more performant than it’s C++ and OOP counterpart. </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08C01BC0"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B73258">
        <w:t>. T</w:t>
      </w:r>
      <w:r w:rsidR="009B1308">
        <w:t xml:space="preserve">his </w:t>
      </w:r>
      <w:r w:rsidR="007C0B9D">
        <w:t xml:space="preserve">data organization </w:t>
      </w:r>
      <w:r w:rsidR="00B73258">
        <w:t>is a worthwhile and useful</w:t>
      </w:r>
      <w:r w:rsidR="00916A15">
        <w:t xml:space="preserve"> advantage</w:t>
      </w:r>
      <w:r w:rsidR="00B73258">
        <w:t>, especially when paired with the advantages to Rust programming</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CF559D5" w14:textId="0ECDC35C" w:rsidR="007C3EC4" w:rsidRDefault="007C3EC4" w:rsidP="00BA0D42">
      <w:pPr>
        <w:pStyle w:val="BodyText"/>
      </w:pPr>
      <w:r>
        <w:t>A</w:t>
      </w:r>
      <w:r w:rsidR="00EC6A02">
        <w:t xml:space="preserve">nother hypothesis is that, given the known programming advantages of Rust and ECS, using these technologies is useful and should be considered in future flight simulators. Finally, the fact that the resulting simulator is more performant than the baseline simulator is hypothesized. We hypothesize this with the knowledge that Rust has similar performance to C++, and that ECS also has performance benefits given its highly parallelizable nature. </w:t>
      </w:r>
    </w:p>
    <w:p w14:paraId="4A8F42E2" w14:textId="3CEB4DD8" w:rsidR="0046774C" w:rsidRDefault="00F96855" w:rsidP="00BA0D42">
      <w:pPr>
        <w:pStyle w:val="Heading2"/>
        <w:spacing w:before="0"/>
      </w:pPr>
      <w:bookmarkStart w:id="85" w:name="_Toc52493301"/>
      <w:r>
        <w:lastRenderedPageBreak/>
        <w:t xml:space="preserve">1.5 </w:t>
      </w:r>
      <w:r w:rsidR="0046774C">
        <w:t>Contribution</w:t>
      </w:r>
      <w:bookmarkEnd w:id="85"/>
    </w:p>
    <w:p w14:paraId="1C51D32C" w14:textId="57D4F6C6" w:rsidR="00584D7A" w:rsidRDefault="003479EE" w:rsidP="004E7EF0">
      <w:pPr>
        <w:ind w:firstLine="720"/>
      </w:pPr>
      <w:r>
        <w:t xml:space="preserve">The contribution of this thesis </w:t>
      </w:r>
      <w:r w:rsidR="00584D7A">
        <w:t xml:space="preserve">lies in the field of flight modeling and 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584D7A">
        <w:t xml:space="preserve">flight simulator </w:t>
      </w:r>
      <w:r w:rsidR="00953637">
        <w:t>proves the existence of a</w:t>
      </w:r>
      <w:r w:rsidR="00584D7A">
        <w:t>n alternate, more modern</w:t>
      </w:r>
      <w:r w:rsidR="00953637">
        <w:t xml:space="preserve"> design strategy over current flight simulators. N</w:t>
      </w:r>
      <w:r w:rsidR="004E7EF0">
        <w:t>ot only does this alternate strategy exist</w:t>
      </w:r>
      <w:r w:rsidR="00953637">
        <w:t xml:space="preserve">, but it should be considered in future flight simulators due to the improvements in minimizing code bugs and increasing performance. </w:t>
      </w:r>
    </w:p>
    <w:p w14:paraId="06964C7B" w14:textId="298EC036"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4370EF3F" w14:textId="77777777" w:rsidR="00992420" w:rsidRDefault="002D7B07" w:rsidP="002D7B07">
      <w:r w:rsidRPr="002D7B07">
        <w:t xml:space="preserve">overview of the approach will be </w:t>
      </w:r>
      <w:r>
        <w:t xml:space="preserve">given </w:t>
      </w:r>
      <w:r w:rsidRPr="002D7B07">
        <w:t xml:space="preserve">here. </w:t>
      </w:r>
      <w:r w:rsidR="00C61CAB">
        <w:t xml:space="preserve">It is to be noted that, although we build a 2D simulator, it is primarily a byproduct of building the 3D simulator and </w:t>
      </w:r>
      <w:r w:rsidR="00C61CAB">
        <w:t xml:space="preserve">merely </w:t>
      </w:r>
      <w:r w:rsidR="00C61CAB">
        <w:t xml:space="preserve">serves as a stepping stone when talking about the 3D simulator. </w:t>
      </w:r>
    </w:p>
    <w:p w14:paraId="23A1A5B8" w14:textId="5C93568D" w:rsidR="002D7B07" w:rsidRDefault="00586C72" w:rsidP="00992420">
      <w:pPr>
        <w:ind w:firstLine="360"/>
      </w:pPr>
      <w:r>
        <w:t>Th</w:t>
      </w:r>
      <w:r w:rsidR="00C61CAB">
        <w:t>e focus of this research is attempting</w:t>
      </w:r>
      <w:r w:rsidR="008012ED">
        <w:t xml:space="preserve"> to build a Rust based, ECS patterned, 3D flight simulator that replicates the </w:t>
      </w:r>
      <w:r w:rsidR="00440FA8">
        <w:t xml:space="preserve">realistic </w:t>
      </w:r>
      <w:r w:rsidR="008012ED">
        <w:t>fl</w:t>
      </w:r>
      <w:r w:rsidR="00C61CAB">
        <w:t>ight data generated by its C++ baseline</w:t>
      </w:r>
      <w:r w:rsidR="008012ED">
        <w:t xml:space="preserve"> as described in Bourg’s textbook.</w:t>
      </w:r>
      <w:r w:rsidR="002D7B07">
        <w:t xml:space="preserve"> </w:t>
      </w:r>
      <w:r w:rsidR="003A64BB">
        <w:t>To show a proof of concept of the flight simulator, b</w:t>
      </w:r>
      <w:r w:rsidR="00C61CAB">
        <w:t xml:space="preserve">oth the baseline </w:t>
      </w:r>
      <w:r w:rsidR="002D7B07">
        <w:t>pr</w:t>
      </w:r>
      <w:r w:rsidR="009A6115">
        <w:t xml:space="preserve">ogram </w:t>
      </w:r>
      <w:r w:rsidR="00C61CAB">
        <w:t xml:space="preserve">and our program </w:t>
      </w:r>
      <w:r w:rsidR="00992420">
        <w:t>will be compiled and ran with</w:t>
      </w:r>
      <w:r w:rsidR="009A6115">
        <w:t xml:space="preserve"> identical instructions as to how to maneuver the airplane a</w:t>
      </w:r>
      <w:r w:rsidR="00992420">
        <w:t xml:space="preserve">t the same </w:t>
      </w:r>
      <w:r w:rsidR="000A789A">
        <w:t>time</w:t>
      </w:r>
      <w:r w:rsidR="009A6115">
        <w:t xml:space="preserve"> during the simulation. </w:t>
      </w:r>
      <w:r w:rsidR="00924E64">
        <w:t>For a set amount of runtime, t</w:t>
      </w:r>
      <w:r w:rsidR="009A6115">
        <w:t xml:space="preserve">he simulation will output relevant data </w:t>
      </w:r>
      <w:r w:rsidR="00924E64">
        <w:t xml:space="preserve">variables describing the airplane at each frame. The resulting data will then be compared to determine the accuracy of our simulation. </w:t>
      </w:r>
      <w:r w:rsidR="00FB7BE3">
        <w:t xml:space="preserve">This comparison will show that our simulator works the same as the simulator provided by the textbook, and prove that the creation of a Rust based, ECS patterned flight simulator is possible. </w:t>
      </w:r>
      <w:r w:rsidR="009A6115">
        <w:t xml:space="preserve">The </w:t>
      </w:r>
      <w:r w:rsidR="00924E64">
        <w:t xml:space="preserve">specific </w:t>
      </w:r>
      <w:r w:rsidR="009A6115">
        <w:t xml:space="preserve">data outputted will be: </w:t>
      </w:r>
    </w:p>
    <w:p w14:paraId="74BB96FC" w14:textId="5DA94646" w:rsidR="009A6115" w:rsidRDefault="009A6115" w:rsidP="009A6115">
      <w:pPr>
        <w:pStyle w:val="ListParagraph"/>
        <w:numPr>
          <w:ilvl w:val="0"/>
          <w:numId w:val="23"/>
        </w:numPr>
      </w:pPr>
      <w:r>
        <w:t>Euler angles</w:t>
      </w:r>
    </w:p>
    <w:p w14:paraId="41F9E4F7" w14:textId="71CC809E" w:rsidR="009A6115" w:rsidRDefault="009A6115" w:rsidP="009A6115">
      <w:pPr>
        <w:pStyle w:val="ListParagraph"/>
        <w:numPr>
          <w:ilvl w:val="0"/>
          <w:numId w:val="23"/>
        </w:numPr>
      </w:pPr>
      <w:r>
        <w:lastRenderedPageBreak/>
        <w:t>Position coordinates</w:t>
      </w:r>
    </w:p>
    <w:p w14:paraId="4D6F2249" w14:textId="670AF440" w:rsidR="009A6115" w:rsidRDefault="009A6115" w:rsidP="009A6115">
      <w:pPr>
        <w:pStyle w:val="ListParagraph"/>
        <w:numPr>
          <w:ilvl w:val="0"/>
          <w:numId w:val="23"/>
        </w:numPr>
      </w:pPr>
      <w:r>
        <w:t>Speed</w:t>
      </w:r>
    </w:p>
    <w:p w14:paraId="2A491996" w14:textId="22DBE788" w:rsidR="009A6115" w:rsidRDefault="009A6115" w:rsidP="009A6115">
      <w:pPr>
        <w:pStyle w:val="ListParagraph"/>
        <w:numPr>
          <w:ilvl w:val="0"/>
          <w:numId w:val="23"/>
        </w:numPr>
      </w:pPr>
      <w:r>
        <w:t>Force of thrust</w:t>
      </w:r>
    </w:p>
    <w:p w14:paraId="3C1586D7" w14:textId="6187B063" w:rsidR="003A5272" w:rsidRDefault="009A6115" w:rsidP="003A5272">
      <w:pPr>
        <w:pStyle w:val="ListParagraph"/>
        <w:numPr>
          <w:ilvl w:val="0"/>
          <w:numId w:val="23"/>
        </w:numPr>
      </w:pPr>
      <w:r>
        <w:t>Time elapsed</w:t>
      </w:r>
    </w:p>
    <w:p w14:paraId="1A3EC418" w14:textId="3B049B3E" w:rsidR="00FB7BE3" w:rsidRDefault="0075499F" w:rsidP="003A5272">
      <w:pPr>
        <w:ind w:firstLine="360"/>
      </w:pPr>
      <w:r>
        <w:t xml:space="preserve">With the proof </w:t>
      </w:r>
      <w:r w:rsidR="00DA3CDF">
        <w:t>of concept shown, we will then observe</w:t>
      </w:r>
      <w:r>
        <w:t xml:space="preserve"> the technologies usefulness in </w:t>
      </w:r>
      <w:r w:rsidR="00DA3CDF">
        <w:t xml:space="preserve">the construction and result of the simulator. From there, we will conduct a performance experiment with our simulator and the baseline simulator. This experiment will be simply a runtime experiment, which will measure the computation times of the FDM. </w:t>
      </w:r>
      <w:r w:rsidR="003A64BB">
        <w:t>This experiment will use the same scenarios enacted in the proof of concept.</w:t>
      </w:r>
    </w:p>
    <w:p w14:paraId="5235F88B" w14:textId="12592710" w:rsidR="00251273" w:rsidRDefault="00F96855" w:rsidP="00BA0D42">
      <w:pPr>
        <w:pStyle w:val="Heading2"/>
        <w:spacing w:before="0"/>
      </w:pPr>
      <w:bookmarkStart w:id="87" w:name="_Toc52493303"/>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2FF086B4"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r>
        <w:t xml:space="preserve">FlightGear is being used as the visualization system. </w:t>
      </w:r>
      <w:r w:rsidR="00824342">
        <w:t>The packets being sent out by the flight simulator are configured in a specific manner for FlightGear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0076F43" w14:textId="14BF06A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51159619" w14:textId="136AE4FB" w:rsidR="007E0124" w:rsidRDefault="00F96855" w:rsidP="00BA0D42">
      <w:pPr>
        <w:pStyle w:val="Heading2"/>
        <w:spacing w:before="0"/>
      </w:pPr>
      <w:bookmarkStart w:id="106" w:name="_Toc52493304"/>
      <w:r>
        <w:lastRenderedPageBreak/>
        <w:t xml:space="preserve">1.8 </w:t>
      </w:r>
      <w:r w:rsidR="008B570F">
        <w:t>Thesis Overview</w:t>
      </w:r>
      <w:bookmarkEnd w:id="106"/>
    </w:p>
    <w:p w14:paraId="2994A9DC" w14:textId="74A6C22D"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Entity Component Systems, Rust 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3C743E3F" w14:textId="77777777" w:rsidR="009757A2" w:rsidRDefault="009757A2" w:rsidP="00BA0D42">
      <w:pPr>
        <w:pStyle w:val="BodyText"/>
      </w:pP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2493305"/>
      <w:r w:rsidRPr="006F3F05">
        <w:t xml:space="preserve">II. </w:t>
      </w:r>
      <w:r w:rsidR="00952CF8">
        <w:t>Background</w:t>
      </w:r>
      <w:bookmarkEnd w:id="107"/>
    </w:p>
    <w:p w14:paraId="1387DFAB" w14:textId="0659AC52" w:rsidR="00251273" w:rsidRDefault="00952CF8" w:rsidP="00BA0D42">
      <w:pPr>
        <w:pStyle w:val="Heading2"/>
        <w:spacing w:before="0"/>
      </w:pPr>
      <w:bookmarkStart w:id="108" w:name="_Toc52493306"/>
      <w:r>
        <w:t xml:space="preserve">2.1 </w:t>
      </w:r>
      <w:r w:rsidR="00251273">
        <w:t>Chapter Overview</w:t>
      </w:r>
      <w:bookmarkEnd w:id="108"/>
    </w:p>
    <w:p w14:paraId="31A89A6E" w14:textId="39D9903E"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w:t>
      </w:r>
      <w:r w:rsidR="0090740B">
        <w:lastRenderedPageBreak/>
        <w:t>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lastRenderedPageBreak/>
        <w:t>2.2.4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lastRenderedPageBreak/>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lastRenderedPageBreak/>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lastRenderedPageBreak/>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lastRenderedPageBreak/>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23E24680" w:rsidR="00F5130E" w:rsidRDefault="00F5130E" w:rsidP="009546C9">
      <w:r>
        <w:lastRenderedPageBreak/>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r w:rsidR="00084E0A">
        <w:t xml:space="preserve"> </w:t>
      </w:r>
      <w:r w:rsidR="00B920ED">
        <w:t>[28].</w:t>
      </w:r>
      <w:r w:rsidR="00AC52EA">
        <w:t xml:space="preserve"> This basically means we have a fixed change in time from tick to tick. </w:t>
      </w:r>
      <w:r w:rsidR="00413163">
        <w:t>This strategy 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F19902E" w:rsidR="009028D4" w:rsidRPr="00062C7C" w:rsidRDefault="009028D4" w:rsidP="00BA0D42">
      <w:pPr>
        <w:pStyle w:val="Heading3"/>
        <w:jc w:val="left"/>
      </w:pPr>
      <w:r>
        <w:lastRenderedPageBreak/>
        <w:t>2.2.5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6" w:name="_Toc52493308"/>
      <w:r>
        <w:rPr>
          <w:rFonts w:eastAsiaTheme="minorHAnsi"/>
        </w:rPr>
        <w:t>2.3</w:t>
      </w:r>
      <w:r w:rsidR="00E20B4B">
        <w:rPr>
          <w:rFonts w:eastAsiaTheme="minorHAnsi"/>
        </w:rPr>
        <w:t xml:space="preserve"> Entity Component System</w:t>
      </w:r>
      <w:bookmarkEnd w:id="116"/>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lastRenderedPageBreak/>
        <w:t>2.3.1 Object-Oriented Problem</w:t>
      </w:r>
    </w:p>
    <w:p w14:paraId="32CF59FA" w14:textId="31172537" w:rsidR="00E20B4B"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 xml:space="preserve">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w:t>
      </w:r>
      <w:r>
        <w:rPr>
          <w:rFonts w:eastAsiaTheme="minorHAnsi"/>
        </w:rPr>
        <w:lastRenderedPageBreak/>
        <w:t>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7"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7"/>
    </w:p>
    <w:p w14:paraId="67546788" w14:textId="3495569C"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 xml:space="preserve">completely separated from the </w:t>
      </w:r>
      <w:r w:rsidR="00E20B4B">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00E20B4B" w:rsidRPr="004D7E03">
        <w:rPr>
          <w:rFonts w:eastAsiaTheme="minorHAnsi"/>
        </w:rPr>
        <w:t>.</w:t>
      </w:r>
      <w:r w:rsidR="00E20B4B">
        <w:rPr>
          <w:rFonts w:eastAsiaTheme="minorHAnsi"/>
        </w:rPr>
        <w:t xml:space="preserve"> This is all good for performance.</w:t>
      </w:r>
      <w:r w:rsidR="00E20B4B" w:rsidRPr="004D7E03">
        <w:rPr>
          <w:rFonts w:eastAsiaTheme="minorHAnsi"/>
        </w:rPr>
        <w:t> </w:t>
      </w:r>
    </w:p>
    <w:p w14:paraId="27D8ADC6" w14:textId="2FB85BE9" w:rsidR="00276647" w:rsidRPr="00B1414F" w:rsidRDefault="00276647" w:rsidP="00BA0D42">
      <w:pPr>
        <w:pStyle w:val="Heading3"/>
        <w:jc w:val="left"/>
      </w:pPr>
      <w:r>
        <w:lastRenderedPageBreak/>
        <w:t>2.3.3 Flight Dynamics Model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22BBF744" w:rsidR="00E20B4B" w:rsidRDefault="00E20B4B" w:rsidP="00BA0D42">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38889FCB" w14:textId="22D8FF28" w:rsidR="0081293B" w:rsidRDefault="0081293B" w:rsidP="0081293B">
      <w:pPr>
        <w:pStyle w:val="Heading3"/>
        <w:jc w:val="left"/>
      </w:pPr>
      <w:r>
        <w:t>2.3.5 ECS Overall</w:t>
      </w:r>
    </w:p>
    <w:p w14:paraId="52BD04F6" w14:textId="0487718B" w:rsidR="00BF622C" w:rsidRDefault="0081293B" w:rsidP="0081293B">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 xml:space="preserve">With all of these useful attributes, however, ECS does come with some downsides. The learning curve of ECS is absolutely present. To go from coding OOP to ECS, one must change their way of </w:t>
      </w:r>
      <w:r w:rsidR="00BF622C">
        <w:lastRenderedPageBreak/>
        <w:t>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t xml:space="preserve">But overall, </w:t>
      </w:r>
      <w:r w:rsidR="00111219">
        <w:t>ECS</w:t>
      </w:r>
      <w:r w:rsidR="00426CA6">
        <w:t xml:space="preserve"> </w:t>
      </w:r>
      <w:r w:rsidR="00541579">
        <w:t xml:space="preserve">can introduce some nice benefits once the programmer wraps their head around it. </w:t>
      </w:r>
    </w:p>
    <w:p w14:paraId="40DCCB17" w14:textId="0EC2A1AF" w:rsidR="00BF622C" w:rsidRPr="0081293B" w:rsidRDefault="00BF622C" w:rsidP="0081293B">
      <w:r>
        <w:tab/>
      </w:r>
    </w:p>
    <w:p w14:paraId="20099ECE" w14:textId="77777777" w:rsidR="0081293B" w:rsidRPr="000B5EE6" w:rsidRDefault="0081293B" w:rsidP="00BA0D42"/>
    <w:p w14:paraId="17381BC8" w14:textId="22135509" w:rsidR="00472FD6" w:rsidRPr="00472FD6" w:rsidRDefault="00BA0A6C" w:rsidP="0050217A">
      <w:pPr>
        <w:pStyle w:val="Heading2"/>
        <w:spacing w:before="0"/>
      </w:pPr>
      <w:bookmarkStart w:id="118" w:name="_Toc52493309"/>
      <w:r>
        <w:t>2.4</w:t>
      </w:r>
      <w:r w:rsidR="00952CF8">
        <w:t xml:space="preserve"> </w:t>
      </w:r>
      <w:r w:rsidR="00106CE0">
        <w:t>Rust</w:t>
      </w:r>
      <w:bookmarkEnd w:id="118"/>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9" w:name="_Ref49697517"/>
      <w:r>
        <w:t>E</w:t>
      </w:r>
      <w:r w:rsidR="00DB0B18" w:rsidRPr="00DB0B18">
        <w:t>xactly</w:t>
      </w:r>
      <w:r w:rsidR="00325F3B">
        <w:t xml:space="preserve"> one mutable reference</w:t>
      </w:r>
      <w:bookmarkEnd w:id="119"/>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40054952"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 xml:space="preserve">But the compiler is like a safety net because once the code compiles, the programmer knows it is safe and correct.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0" w:name="_Toc52493310"/>
      <w:r>
        <w:rPr>
          <w:rFonts w:eastAsiaTheme="minorHAnsi"/>
        </w:rPr>
        <w:t>2.5</w:t>
      </w:r>
      <w:r w:rsidR="00F907B0">
        <w:rPr>
          <w:rFonts w:eastAsiaTheme="minorHAnsi"/>
        </w:rPr>
        <w:t xml:space="preserve"> FlightGear</w:t>
      </w:r>
      <w:bookmarkEnd w:id="120"/>
    </w:p>
    <w:p w14:paraId="110A6DCD" w14:textId="6998735F"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1"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1"/>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2" w:name="_Toc496074964"/>
      <w:bookmarkStart w:id="123" w:name="_Toc496075138"/>
      <w:bookmarkStart w:id="124" w:name="_Toc496075296"/>
      <w:bookmarkStart w:id="125" w:name="_Toc496075361"/>
      <w:bookmarkStart w:id="126" w:name="_Toc496080605"/>
      <w:bookmarkStart w:id="127" w:name="_Toc497120308"/>
      <w:bookmarkStart w:id="128" w:name="_Toc503248605"/>
      <w:bookmarkStart w:id="129" w:name="_Toc504131180"/>
      <w:bookmarkStart w:id="130" w:name="_Toc504131382"/>
      <w:bookmarkStart w:id="131" w:name="_Toc504131537"/>
      <w:bookmarkStart w:id="132" w:name="_Toc52493312"/>
      <w:r w:rsidRPr="003F5979">
        <w:t>III.  Methodology</w:t>
      </w:r>
      <w:bookmarkEnd w:id="122"/>
      <w:bookmarkEnd w:id="123"/>
      <w:bookmarkEnd w:id="124"/>
      <w:bookmarkEnd w:id="125"/>
      <w:bookmarkEnd w:id="126"/>
      <w:bookmarkEnd w:id="127"/>
      <w:bookmarkEnd w:id="128"/>
      <w:bookmarkEnd w:id="129"/>
      <w:bookmarkEnd w:id="130"/>
      <w:bookmarkEnd w:id="131"/>
      <w:bookmarkEnd w:id="132"/>
    </w:p>
    <w:p w14:paraId="57348B3B" w14:textId="620139B2" w:rsidR="0083399B" w:rsidRDefault="0083399B" w:rsidP="0083399B">
      <w:pPr>
        <w:pStyle w:val="Heading2"/>
        <w:spacing w:before="0"/>
      </w:pPr>
      <w:r>
        <w:t>3.1 Chapter Overview</w:t>
      </w:r>
    </w:p>
    <w:p w14:paraId="640F4325" w14:textId="65122313" w:rsidR="0083399B" w:rsidRDefault="0083399B" w:rsidP="0083399B">
      <w:r>
        <w:tab/>
        <w:t xml:space="preserve">This chapter will discuss the research methods used in this thesis, including what has been accomplished and how it has been accomplished. </w:t>
      </w:r>
    </w:p>
    <w:p w14:paraId="45466F3C" w14:textId="230879DF" w:rsidR="00B01F9D" w:rsidRDefault="006637C5" w:rsidP="006637C5">
      <w:pPr>
        <w:pStyle w:val="Heading2"/>
        <w:spacing w:before="0"/>
      </w:pPr>
      <w:r>
        <w:t>3.2</w:t>
      </w:r>
      <w:r>
        <w:t xml:space="preserve"> </w:t>
      </w:r>
      <w:r>
        <w:t>Building the FDM</w:t>
      </w:r>
    </w:p>
    <w:p w14:paraId="3A2619DA" w14:textId="212E219D" w:rsidR="00B01F9D" w:rsidRDefault="00B01F9D" w:rsidP="00B01F9D">
      <w:pPr>
        <w:ind w:firstLine="720"/>
      </w:pPr>
      <w:r>
        <w:t xml:space="preserve">The approach to building a </w:t>
      </w:r>
      <w:r w:rsidR="006637C5">
        <w:t xml:space="preserve">FDM </w:t>
      </w:r>
      <w:r w:rsidR="005729D0">
        <w:t>in Rust began</w:t>
      </w:r>
      <w:r>
        <w:t xml:space="preserve"> with research in the programming of flight physics, which is typically implemented in games or simulations. There are two textbooks of great interest: </w:t>
      </w:r>
      <w:r w:rsidRPr="002F7602">
        <w:rPr>
          <w:i/>
        </w:rPr>
        <w:t>Physics for Game Developers</w:t>
      </w:r>
      <w:r>
        <w:t xml:space="preserve"> by David M. Bourg, and </w:t>
      </w:r>
      <w:r w:rsidRPr="002F7602">
        <w:rPr>
          <w:i/>
        </w:rPr>
        <w:t>Physics for Game Programmers</w:t>
      </w:r>
      <w:r>
        <w:t xml:space="preserve"> by Grant Palmer. Both of these books </w:t>
      </w:r>
      <w:r w:rsidR="006637C5">
        <w:t>provide</w:t>
      </w:r>
      <w:r w:rsidR="005729D0">
        <w:t>d</w:t>
      </w:r>
      <w:r w:rsidR="006637C5">
        <w:t xml:space="preserve"> the code for an </w:t>
      </w:r>
      <w:r>
        <w:t xml:space="preserve">FDM capable of being implemented in software. The main fundamental difference between the models is that Palmer’s model is in 2D, while Bourg’s model is in 3D. This means </w:t>
      </w:r>
      <w:r w:rsidR="005729D0">
        <w:t xml:space="preserve">that the 2D model only could move </w:t>
      </w:r>
      <w:r>
        <w:t xml:space="preserve">the airplane forward, and up and down. But the 3D model </w:t>
      </w:r>
      <w:r w:rsidR="005729D0">
        <w:t>introduced</w:t>
      </w:r>
      <w:r>
        <w:t xml:space="preserve"> the third dimension which allows the airplane to travel laterally, as wel</w:t>
      </w:r>
      <w:r w:rsidR="005729D0">
        <w:t>l. This third dimension requires</w:t>
      </w:r>
      <w:r>
        <w:t xml:space="preserve"> the use of more c</w:t>
      </w:r>
      <w:r w:rsidR="006637C5">
        <w:t xml:space="preserve">omplicated physics to track the </w:t>
      </w:r>
      <w:r>
        <w:t>airplanes orientation</w:t>
      </w:r>
      <w:r w:rsidR="005729D0">
        <w:t xml:space="preserve"> from rotations</w:t>
      </w:r>
      <w:r>
        <w:t xml:space="preserve">. </w:t>
      </w:r>
      <w:r w:rsidR="00C60F0E">
        <w:t>Because of the 3D FDM was more complicated, t</w:t>
      </w:r>
      <w:r w:rsidR="00C60F0E">
        <w:t>he 2D FDM</w:t>
      </w:r>
      <w:r w:rsidR="00D32ED9">
        <w:t xml:space="preserve"> served merely as a</w:t>
      </w:r>
      <w:r w:rsidR="00C60F0E">
        <w:t xml:space="preserve"> stepping stone to become comfortable with Rust, flight physics, and ECS.</w:t>
      </w:r>
      <w:r w:rsidR="00D32ED9">
        <w:t xml:space="preserve"> The 3D FDM is what will be demonstrated and tested, but it is worth mentioning that a 2D FDM was built</w:t>
      </w:r>
      <w:r w:rsidR="000A1E49">
        <w:t xml:space="preserve"> as a byproduct</w:t>
      </w:r>
      <w:r w:rsidR="00D32ED9">
        <w:t xml:space="preserve">. </w:t>
      </w:r>
    </w:p>
    <w:p w14:paraId="62BA9DDB" w14:textId="411C17B7" w:rsidR="00B01F9D" w:rsidRDefault="00B01F9D" w:rsidP="00B01F9D">
      <w:pPr>
        <w:ind w:firstLine="720"/>
      </w:pPr>
      <w:r>
        <w:t>With both FDMs available for reference, they can be wri</w:t>
      </w:r>
      <w:r w:rsidR="005729D0">
        <w:t>tten and implemented in Rust. But we began</w:t>
      </w:r>
      <w:r>
        <w:t xml:space="preserve"> with Palmer’s model because it is less complicated to handle 2D </w:t>
      </w:r>
      <w:r>
        <w:lastRenderedPageBreak/>
        <w:t>rather than</w:t>
      </w:r>
      <w:r w:rsidR="001A6024">
        <w:t xml:space="preserve"> 3D. </w:t>
      </w:r>
      <w:r w:rsidR="000773DD">
        <w:t xml:space="preserve">The 2D model was completed without the use of ECS at first in order to focus on getting the simulation to simply work first. </w:t>
      </w:r>
      <w:r w:rsidR="001A6024">
        <w:t xml:space="preserve">With that done, </w:t>
      </w:r>
      <w:r w:rsidR="000773DD">
        <w:t xml:space="preserve">however, </w:t>
      </w:r>
      <w:r w:rsidR="001A6024">
        <w:t>the FDM was</w:t>
      </w:r>
      <w:r w:rsidR="000773DD">
        <w:t xml:space="preserve"> be written as</w:t>
      </w:r>
      <w:r>
        <w:t xml:space="preserve"> an ECS using </w:t>
      </w:r>
      <w:r w:rsidR="001A6024">
        <w:t xml:space="preserve">the Rust crate called </w:t>
      </w:r>
      <w:r>
        <w:t>SPECS. Ideally, one would begin programming their software from the ground up as an ECS. However, with a</w:t>
      </w:r>
      <w:r w:rsidR="000773DD">
        <w:t xml:space="preserve"> firm grasp of ECS and SPECS, it was mostly straightforward to transform the 2D FDM from</w:t>
      </w:r>
      <w:r>
        <w:t xml:space="preserve"> OOP into an ECS. With the experienced gained from writing Palmer’s 2D model as an ECS, Bourg’s 3D model can be built in the same manner. There are very limited resources available describing the process of writing code as an ECS, especially in Rust. The resources used in this thesis boil down to YouTube videos sponsored by Unity, a high-profile proponent of the ECS architecture, and </w:t>
      </w:r>
      <w:r w:rsidRPr="0094619D">
        <w:rPr>
          <w:i/>
        </w:rPr>
        <w:t>The Specs Book</w:t>
      </w:r>
      <w:r>
        <w:t xml:space="preserve">, which is the official documentation on the SPECS framework for Rust. </w:t>
      </w:r>
    </w:p>
    <w:p w14:paraId="32DCBFFE" w14:textId="3B0AC8D3" w:rsidR="00996EDA" w:rsidRDefault="00996EDA" w:rsidP="00996EDA">
      <w:pPr>
        <w:pStyle w:val="Heading2"/>
        <w:spacing w:before="0"/>
      </w:pPr>
      <w:r>
        <w:t xml:space="preserve">3.2 </w:t>
      </w:r>
      <w:r w:rsidR="00D32ED9">
        <w:t>Demonstrating the FDM</w:t>
      </w:r>
    </w:p>
    <w:p w14:paraId="2DD69DCE" w14:textId="77777777" w:rsidR="00376224" w:rsidRDefault="00554F1C" w:rsidP="00376224">
      <w:pPr>
        <w:ind w:firstLine="360"/>
      </w:pPr>
      <w:r>
        <w:tab/>
        <w:t xml:space="preserve">The proof of concept of the Rust based, ECS patterned 3D FDM is demonstrated by showing that it matches the flight data outputted by the FDM that it is based upon. </w:t>
      </w:r>
      <w:r w:rsidR="0002403D">
        <w:t xml:space="preserve">The code for baseline FDM is provided by David Bourg, the author of </w:t>
      </w:r>
      <w:r w:rsidR="0002403D" w:rsidRPr="0002403D">
        <w:rPr>
          <w:i/>
        </w:rPr>
        <w:t>Physics for Game Developers</w:t>
      </w:r>
      <w:r w:rsidR="0002403D">
        <w:t xml:space="preserve">. It is written in C++ with an OOP design. </w:t>
      </w:r>
      <w:r w:rsidR="00A2096D">
        <w:t xml:space="preserve">The simulator will be compiled and ran in Visual Studio 2019 Community Edition. The output of the simulator will be printed to console, whether that be in Linux or Windows.  </w:t>
      </w:r>
      <w:r w:rsidR="00376224">
        <w:t xml:space="preserve">The specific data outputted will be: </w:t>
      </w:r>
    </w:p>
    <w:p w14:paraId="0969BF88" w14:textId="7441AE4E" w:rsidR="00376224" w:rsidRDefault="00376224" w:rsidP="00376224">
      <w:pPr>
        <w:pStyle w:val="ListParagraph"/>
        <w:numPr>
          <w:ilvl w:val="0"/>
          <w:numId w:val="23"/>
        </w:numPr>
      </w:pPr>
      <w:r>
        <w:t>Position coordinates</w:t>
      </w:r>
    </w:p>
    <w:p w14:paraId="16C8EDA9" w14:textId="19E82845" w:rsidR="00376224" w:rsidRDefault="00376224" w:rsidP="00376224">
      <w:pPr>
        <w:pStyle w:val="ListParagraph"/>
        <w:numPr>
          <w:ilvl w:val="0"/>
          <w:numId w:val="23"/>
        </w:numPr>
      </w:pPr>
      <w:r>
        <w:t>Euler angles</w:t>
      </w:r>
    </w:p>
    <w:p w14:paraId="38E58419" w14:textId="77777777" w:rsidR="00376224" w:rsidRDefault="00376224" w:rsidP="00376224">
      <w:pPr>
        <w:pStyle w:val="ListParagraph"/>
        <w:numPr>
          <w:ilvl w:val="0"/>
          <w:numId w:val="23"/>
        </w:numPr>
      </w:pPr>
      <w:r>
        <w:t>Speed</w:t>
      </w:r>
    </w:p>
    <w:p w14:paraId="580975B1" w14:textId="77777777" w:rsidR="00376224" w:rsidRDefault="00376224" w:rsidP="00376224">
      <w:pPr>
        <w:pStyle w:val="ListParagraph"/>
        <w:numPr>
          <w:ilvl w:val="0"/>
          <w:numId w:val="23"/>
        </w:numPr>
      </w:pPr>
      <w:r>
        <w:t>Force of thrust</w:t>
      </w:r>
    </w:p>
    <w:p w14:paraId="7DF4F37E" w14:textId="77777777" w:rsidR="00376224" w:rsidRDefault="00376224" w:rsidP="00376224">
      <w:pPr>
        <w:pStyle w:val="ListParagraph"/>
        <w:numPr>
          <w:ilvl w:val="0"/>
          <w:numId w:val="23"/>
        </w:numPr>
      </w:pPr>
      <w:r>
        <w:lastRenderedPageBreak/>
        <w:t>Time elapsed</w:t>
      </w:r>
    </w:p>
    <w:p w14:paraId="6DC695E4" w14:textId="102299A7" w:rsidR="00996EDA" w:rsidRDefault="00376224" w:rsidP="00996EDA">
      <w:r>
        <w:t>This data contains all that is necessary to demonstrate the alignment of our simulator with the baseline. The Position coordinates show that the airplane is in fact flying through space</w:t>
      </w:r>
      <w:r w:rsidR="004B10FB">
        <w:t xml:space="preserve">. The Euler angles show that the quaternions are functioning correctly, that is, the rotations are working. </w:t>
      </w:r>
      <w:bookmarkStart w:id="133" w:name="_GoBack"/>
      <w:bookmarkEnd w:id="133"/>
    </w:p>
    <w:p w14:paraId="4D999F26" w14:textId="77777777" w:rsidR="00B01F9D" w:rsidRPr="00B01F9D" w:rsidRDefault="00B01F9D" w:rsidP="00B01F9D"/>
    <w:p w14:paraId="3164BC8E" w14:textId="77777777" w:rsidR="00251273" w:rsidRDefault="000615AF" w:rsidP="003D7E9C">
      <w:pPr>
        <w:pStyle w:val="BodyText"/>
      </w:pPr>
      <w:r>
        <w:t>Text</w:t>
      </w:r>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4" w:name="_Toc52493316"/>
      <w:r w:rsidRPr="00945D24">
        <w:t>IV.  Analysis and Results</w:t>
      </w:r>
      <w:bookmarkEnd w:id="134"/>
    </w:p>
    <w:p w14:paraId="5E84D509" w14:textId="44A513B2" w:rsidR="00251273" w:rsidRDefault="00251273" w:rsidP="003D7E9C">
      <w:pPr>
        <w:pStyle w:val="Heading2"/>
      </w:pPr>
      <w:bookmarkStart w:id="135" w:name="_Toc52493317"/>
      <w:r>
        <w:t>Chapter Overview</w:t>
      </w:r>
      <w:bookmarkEnd w:id="135"/>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6" w:name="_Toc52493318"/>
      <w:r>
        <w:t>Results of Simulation Scenarios</w:t>
      </w:r>
      <w:bookmarkEnd w:id="136"/>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37" w:name="_Toc52493319"/>
      <w:r>
        <w:t>Investigative Questions Answered</w:t>
      </w:r>
      <w:bookmarkEnd w:id="137"/>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8" w:name="_Toc52493320"/>
      <w:r>
        <w:t>Summary</w:t>
      </w:r>
      <w:bookmarkEnd w:id="138"/>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39" w:name="_Toc52493321"/>
      <w:r>
        <w:t>V.  Conclusions and Recommendations</w:t>
      </w:r>
      <w:bookmarkEnd w:id="139"/>
    </w:p>
    <w:p w14:paraId="0E3C2338" w14:textId="11900633" w:rsidR="00251273" w:rsidRDefault="00251273" w:rsidP="003D7E9C">
      <w:pPr>
        <w:pStyle w:val="Heading2"/>
      </w:pPr>
      <w:bookmarkStart w:id="140" w:name="_Toc52493322"/>
      <w:r>
        <w:t>Chapter Overview</w:t>
      </w:r>
      <w:bookmarkEnd w:id="140"/>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1" w:name="_Toc52493323"/>
      <w:r>
        <w:lastRenderedPageBreak/>
        <w:t>Conclusions of Research</w:t>
      </w:r>
      <w:bookmarkEnd w:id="141"/>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2" w:name="_Toc52493324"/>
      <w:r>
        <w:t>Significance of Research</w:t>
      </w:r>
      <w:bookmarkEnd w:id="142"/>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3" w:name="_Toc52493325"/>
      <w:r>
        <w:t>Recommendations for Action</w:t>
      </w:r>
      <w:bookmarkEnd w:id="143"/>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4" w:name="_Toc52493326"/>
      <w:r>
        <w:t>Recommendations for Future Research</w:t>
      </w:r>
      <w:bookmarkEnd w:id="144"/>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5" w:name="_Toc52493327"/>
      <w:r>
        <w:t>Summary</w:t>
      </w:r>
      <w:bookmarkEnd w:id="145"/>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6"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6"/>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7" w:name="_Toc493484480"/>
      <w:bookmarkStart w:id="148" w:name="_Toc493484720"/>
      <w:bookmarkStart w:id="149" w:name="_Toc494527317"/>
      <w:bookmarkStart w:id="150" w:name="_Toc495221484"/>
      <w:bookmarkStart w:id="151" w:name="_Toc495663200"/>
      <w:bookmarkStart w:id="152" w:name="_Toc495826223"/>
      <w:bookmarkStart w:id="153" w:name="_Toc495826331"/>
      <w:bookmarkStart w:id="154" w:name="_Toc495999072"/>
      <w:bookmarkStart w:id="155" w:name="_Toc496074870"/>
      <w:bookmarkStart w:id="156" w:name="_Toc496074966"/>
      <w:bookmarkStart w:id="157" w:name="_Toc496075140"/>
      <w:bookmarkStart w:id="158" w:name="_Toc496075298"/>
      <w:bookmarkStart w:id="159" w:name="_Toc496075363"/>
      <w:bookmarkStart w:id="160" w:name="_Toc496080607"/>
      <w:bookmarkStart w:id="161" w:name="_Toc497120310"/>
      <w:bookmarkStart w:id="162" w:name="_Toc503248614"/>
      <w:bookmarkStart w:id="163" w:name="_Toc504131206"/>
      <w:bookmarkStart w:id="164" w:name="_Toc504131408"/>
      <w:bookmarkStart w:id="165" w:name="_Toc504131563"/>
      <w:bookmarkStart w:id="166" w:name="_Toc1369874"/>
      <w:bookmarkStart w:id="167" w:name="_Toc235956796"/>
      <w:bookmarkStart w:id="168" w:name="_Toc52493329"/>
      <w:r w:rsidRPr="003F5979">
        <w:lastRenderedPageBreak/>
        <w:t>Bibliography</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0BF87270" w:rsidR="00320F00" w:rsidRPr="0094234E" w:rsidRDefault="00320F00" w:rsidP="00B63F4F">
      <w:r>
        <w:t>[28] dewitters game loop</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D83378" w:rsidRDefault="00D83378">
      <w:pPr>
        <w:spacing w:line="240" w:lineRule="auto"/>
      </w:pPr>
      <w:r>
        <w:separator/>
      </w:r>
    </w:p>
  </w:endnote>
  <w:endnote w:type="continuationSeparator" w:id="0">
    <w:p w14:paraId="24D9699E" w14:textId="77777777" w:rsidR="00D83378" w:rsidRDefault="00D83378">
      <w:pPr>
        <w:spacing w:line="240" w:lineRule="auto"/>
      </w:pPr>
      <w:r>
        <w:continuationSeparator/>
      </w:r>
    </w:p>
  </w:endnote>
  <w:endnote w:type="continuationNotice" w:id="1">
    <w:p w14:paraId="26A9CADE" w14:textId="77777777" w:rsidR="00D83378" w:rsidRDefault="00D8337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D83378" w:rsidRDefault="00D83378"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7DFCDDA" w:rsidR="00D83378" w:rsidRDefault="00D83378">
    <w:pPr>
      <w:pStyle w:val="Footer"/>
      <w:jc w:val="center"/>
    </w:pPr>
    <w:r>
      <w:fldChar w:fldCharType="begin"/>
    </w:r>
    <w:r>
      <w:instrText xml:space="preserve"> PAGE   \* MERGEFORMAT </w:instrText>
    </w:r>
    <w:r>
      <w:fldChar w:fldCharType="separate"/>
    </w:r>
    <w:r w:rsidR="004B10FB">
      <w:rPr>
        <w:noProof/>
      </w:rPr>
      <w:t>34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D83378" w:rsidRDefault="00D83378">
      <w:pPr>
        <w:spacing w:line="240" w:lineRule="auto"/>
      </w:pPr>
      <w:r>
        <w:separator/>
      </w:r>
    </w:p>
  </w:footnote>
  <w:footnote w:type="continuationSeparator" w:id="0">
    <w:p w14:paraId="0BDD8DED" w14:textId="77777777" w:rsidR="00D83378" w:rsidRDefault="00D83378">
      <w:pPr>
        <w:spacing w:line="240" w:lineRule="auto"/>
      </w:pPr>
      <w:r>
        <w:continuationSeparator/>
      </w:r>
    </w:p>
  </w:footnote>
  <w:footnote w:type="continuationNotice" w:id="1">
    <w:p w14:paraId="3A61979E" w14:textId="77777777" w:rsidR="00D83378" w:rsidRDefault="00D83378">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2"/>
  </w:num>
  <w:num w:numId="3">
    <w:abstractNumId w:val="21"/>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 w:numId="23">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737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403D"/>
    <w:rsid w:val="00025965"/>
    <w:rsid w:val="00025CB5"/>
    <w:rsid w:val="00027159"/>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01B"/>
    <w:rsid w:val="000615AF"/>
    <w:rsid w:val="00062C7C"/>
    <w:rsid w:val="000630D9"/>
    <w:rsid w:val="00065719"/>
    <w:rsid w:val="0006779B"/>
    <w:rsid w:val="000721E2"/>
    <w:rsid w:val="00077228"/>
    <w:rsid w:val="000773DD"/>
    <w:rsid w:val="0007784C"/>
    <w:rsid w:val="00077944"/>
    <w:rsid w:val="00080019"/>
    <w:rsid w:val="0008111D"/>
    <w:rsid w:val="000817B9"/>
    <w:rsid w:val="00083350"/>
    <w:rsid w:val="00083859"/>
    <w:rsid w:val="00084A3D"/>
    <w:rsid w:val="00084C68"/>
    <w:rsid w:val="00084E0A"/>
    <w:rsid w:val="00084EFE"/>
    <w:rsid w:val="000856E8"/>
    <w:rsid w:val="00086413"/>
    <w:rsid w:val="00090BB6"/>
    <w:rsid w:val="00090DD8"/>
    <w:rsid w:val="00090E7C"/>
    <w:rsid w:val="000926FC"/>
    <w:rsid w:val="00094178"/>
    <w:rsid w:val="0009486C"/>
    <w:rsid w:val="00096B78"/>
    <w:rsid w:val="000978E3"/>
    <w:rsid w:val="000A1975"/>
    <w:rsid w:val="000A1D24"/>
    <w:rsid w:val="000A1E12"/>
    <w:rsid w:val="000A1E49"/>
    <w:rsid w:val="000A5FC5"/>
    <w:rsid w:val="000A7647"/>
    <w:rsid w:val="000A7840"/>
    <w:rsid w:val="000A789A"/>
    <w:rsid w:val="000B038D"/>
    <w:rsid w:val="000B3494"/>
    <w:rsid w:val="000B47F3"/>
    <w:rsid w:val="000B4C1D"/>
    <w:rsid w:val="000B5EE6"/>
    <w:rsid w:val="000B6088"/>
    <w:rsid w:val="000C01DF"/>
    <w:rsid w:val="000C262C"/>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0570"/>
    <w:rsid w:val="00111219"/>
    <w:rsid w:val="00113870"/>
    <w:rsid w:val="00114C20"/>
    <w:rsid w:val="00117019"/>
    <w:rsid w:val="00117CB0"/>
    <w:rsid w:val="0012020A"/>
    <w:rsid w:val="001224C1"/>
    <w:rsid w:val="0012277C"/>
    <w:rsid w:val="001228B4"/>
    <w:rsid w:val="00123E4C"/>
    <w:rsid w:val="001247E6"/>
    <w:rsid w:val="00127138"/>
    <w:rsid w:val="001308BD"/>
    <w:rsid w:val="001309BA"/>
    <w:rsid w:val="0013412E"/>
    <w:rsid w:val="001352DB"/>
    <w:rsid w:val="00136C52"/>
    <w:rsid w:val="00137AEB"/>
    <w:rsid w:val="00137C6E"/>
    <w:rsid w:val="00140BE3"/>
    <w:rsid w:val="00140E21"/>
    <w:rsid w:val="00140F7F"/>
    <w:rsid w:val="0014287F"/>
    <w:rsid w:val="00142A88"/>
    <w:rsid w:val="0014440C"/>
    <w:rsid w:val="00144B0E"/>
    <w:rsid w:val="00145815"/>
    <w:rsid w:val="001458EA"/>
    <w:rsid w:val="00145D7B"/>
    <w:rsid w:val="00151AA8"/>
    <w:rsid w:val="001520C0"/>
    <w:rsid w:val="00152C36"/>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300B"/>
    <w:rsid w:val="001850BB"/>
    <w:rsid w:val="00185EAD"/>
    <w:rsid w:val="001865DA"/>
    <w:rsid w:val="0018799A"/>
    <w:rsid w:val="00187EB3"/>
    <w:rsid w:val="00192737"/>
    <w:rsid w:val="001A3649"/>
    <w:rsid w:val="001A5848"/>
    <w:rsid w:val="001A5EFD"/>
    <w:rsid w:val="001A6024"/>
    <w:rsid w:val="001A6863"/>
    <w:rsid w:val="001A6B64"/>
    <w:rsid w:val="001A78E4"/>
    <w:rsid w:val="001B15E1"/>
    <w:rsid w:val="001B161B"/>
    <w:rsid w:val="001B223C"/>
    <w:rsid w:val="001B2FF5"/>
    <w:rsid w:val="001B40D6"/>
    <w:rsid w:val="001B48CD"/>
    <w:rsid w:val="001B6496"/>
    <w:rsid w:val="001B77E0"/>
    <w:rsid w:val="001B7E4A"/>
    <w:rsid w:val="001C0A6C"/>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552"/>
    <w:rsid w:val="001E5F6F"/>
    <w:rsid w:val="001E6659"/>
    <w:rsid w:val="001E6AF8"/>
    <w:rsid w:val="001F0741"/>
    <w:rsid w:val="001F403E"/>
    <w:rsid w:val="001F444A"/>
    <w:rsid w:val="001F51D3"/>
    <w:rsid w:val="001F68F9"/>
    <w:rsid w:val="00202F11"/>
    <w:rsid w:val="002051C7"/>
    <w:rsid w:val="002067FC"/>
    <w:rsid w:val="00212E82"/>
    <w:rsid w:val="0021427C"/>
    <w:rsid w:val="00216100"/>
    <w:rsid w:val="00216545"/>
    <w:rsid w:val="00221696"/>
    <w:rsid w:val="00221A49"/>
    <w:rsid w:val="00225DFB"/>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556"/>
    <w:rsid w:val="00260B6B"/>
    <w:rsid w:val="00260ED7"/>
    <w:rsid w:val="00261D74"/>
    <w:rsid w:val="0026292C"/>
    <w:rsid w:val="00262DC1"/>
    <w:rsid w:val="00264586"/>
    <w:rsid w:val="002649E3"/>
    <w:rsid w:val="002702E2"/>
    <w:rsid w:val="00270B13"/>
    <w:rsid w:val="00271D94"/>
    <w:rsid w:val="00271E43"/>
    <w:rsid w:val="00271FE8"/>
    <w:rsid w:val="002764D3"/>
    <w:rsid w:val="00276647"/>
    <w:rsid w:val="00281A5B"/>
    <w:rsid w:val="002833F1"/>
    <w:rsid w:val="00283CE3"/>
    <w:rsid w:val="00284343"/>
    <w:rsid w:val="002849C4"/>
    <w:rsid w:val="00284CC7"/>
    <w:rsid w:val="002856C4"/>
    <w:rsid w:val="00286C75"/>
    <w:rsid w:val="00291141"/>
    <w:rsid w:val="00291A27"/>
    <w:rsid w:val="00291BEF"/>
    <w:rsid w:val="002926A4"/>
    <w:rsid w:val="00293A03"/>
    <w:rsid w:val="00294195"/>
    <w:rsid w:val="00294A6F"/>
    <w:rsid w:val="00295217"/>
    <w:rsid w:val="002977AE"/>
    <w:rsid w:val="002A06B5"/>
    <w:rsid w:val="002A4569"/>
    <w:rsid w:val="002A62B0"/>
    <w:rsid w:val="002A7730"/>
    <w:rsid w:val="002B0FBF"/>
    <w:rsid w:val="002B5296"/>
    <w:rsid w:val="002B5703"/>
    <w:rsid w:val="002B5BA1"/>
    <w:rsid w:val="002B655F"/>
    <w:rsid w:val="002C1467"/>
    <w:rsid w:val="002C1E28"/>
    <w:rsid w:val="002C2049"/>
    <w:rsid w:val="002C2F75"/>
    <w:rsid w:val="002C33E7"/>
    <w:rsid w:val="002C36A2"/>
    <w:rsid w:val="002C3931"/>
    <w:rsid w:val="002C5B8B"/>
    <w:rsid w:val="002D069E"/>
    <w:rsid w:val="002D10B7"/>
    <w:rsid w:val="002D3A1B"/>
    <w:rsid w:val="002D7B07"/>
    <w:rsid w:val="002E06B9"/>
    <w:rsid w:val="002E0DE4"/>
    <w:rsid w:val="002E316F"/>
    <w:rsid w:val="002E7863"/>
    <w:rsid w:val="002F292E"/>
    <w:rsid w:val="002F2EA5"/>
    <w:rsid w:val="002F3B80"/>
    <w:rsid w:val="002F472D"/>
    <w:rsid w:val="002F551A"/>
    <w:rsid w:val="002F6D0A"/>
    <w:rsid w:val="002F7602"/>
    <w:rsid w:val="00300182"/>
    <w:rsid w:val="00302CEA"/>
    <w:rsid w:val="00302F3B"/>
    <w:rsid w:val="003044EE"/>
    <w:rsid w:val="003048D0"/>
    <w:rsid w:val="0030717C"/>
    <w:rsid w:val="00307220"/>
    <w:rsid w:val="00311D28"/>
    <w:rsid w:val="003125EB"/>
    <w:rsid w:val="00312A5B"/>
    <w:rsid w:val="00312C4C"/>
    <w:rsid w:val="003136CF"/>
    <w:rsid w:val="00313F50"/>
    <w:rsid w:val="00314D6E"/>
    <w:rsid w:val="0031595F"/>
    <w:rsid w:val="00317EAE"/>
    <w:rsid w:val="00320127"/>
    <w:rsid w:val="00320542"/>
    <w:rsid w:val="00320F00"/>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5C9D"/>
    <w:rsid w:val="00346DAE"/>
    <w:rsid w:val="003479EE"/>
    <w:rsid w:val="003500E8"/>
    <w:rsid w:val="003529E2"/>
    <w:rsid w:val="00354B98"/>
    <w:rsid w:val="0035678F"/>
    <w:rsid w:val="00360148"/>
    <w:rsid w:val="00361EA2"/>
    <w:rsid w:val="0036275E"/>
    <w:rsid w:val="0037088B"/>
    <w:rsid w:val="003748A3"/>
    <w:rsid w:val="0037524F"/>
    <w:rsid w:val="00376224"/>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2295"/>
    <w:rsid w:val="003A333F"/>
    <w:rsid w:val="003A39B7"/>
    <w:rsid w:val="003A469E"/>
    <w:rsid w:val="003A5272"/>
    <w:rsid w:val="003A54E0"/>
    <w:rsid w:val="003A64BB"/>
    <w:rsid w:val="003B045D"/>
    <w:rsid w:val="003B21EB"/>
    <w:rsid w:val="003B2849"/>
    <w:rsid w:val="003B2C99"/>
    <w:rsid w:val="003B345E"/>
    <w:rsid w:val="003B3DA2"/>
    <w:rsid w:val="003B5290"/>
    <w:rsid w:val="003B577E"/>
    <w:rsid w:val="003B5AFA"/>
    <w:rsid w:val="003B79B6"/>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478"/>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4008D3"/>
    <w:rsid w:val="00401841"/>
    <w:rsid w:val="00404CD6"/>
    <w:rsid w:val="004060B3"/>
    <w:rsid w:val="00411248"/>
    <w:rsid w:val="00411427"/>
    <w:rsid w:val="00412573"/>
    <w:rsid w:val="00412C92"/>
    <w:rsid w:val="00412CF4"/>
    <w:rsid w:val="00412ED0"/>
    <w:rsid w:val="00413163"/>
    <w:rsid w:val="00413F0F"/>
    <w:rsid w:val="00415D43"/>
    <w:rsid w:val="004170D6"/>
    <w:rsid w:val="00420F49"/>
    <w:rsid w:val="00424660"/>
    <w:rsid w:val="004246A0"/>
    <w:rsid w:val="0042537E"/>
    <w:rsid w:val="004261D0"/>
    <w:rsid w:val="0042621B"/>
    <w:rsid w:val="004264AA"/>
    <w:rsid w:val="00426CA6"/>
    <w:rsid w:val="00430961"/>
    <w:rsid w:val="00431B4B"/>
    <w:rsid w:val="00435D31"/>
    <w:rsid w:val="00440FA8"/>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2FD6"/>
    <w:rsid w:val="004739BE"/>
    <w:rsid w:val="00475173"/>
    <w:rsid w:val="00476317"/>
    <w:rsid w:val="0048027B"/>
    <w:rsid w:val="00480784"/>
    <w:rsid w:val="00481CF6"/>
    <w:rsid w:val="004849EE"/>
    <w:rsid w:val="00487D07"/>
    <w:rsid w:val="004920FD"/>
    <w:rsid w:val="00492714"/>
    <w:rsid w:val="00492FD8"/>
    <w:rsid w:val="0049730D"/>
    <w:rsid w:val="00497B2E"/>
    <w:rsid w:val="004A021B"/>
    <w:rsid w:val="004A0892"/>
    <w:rsid w:val="004A15AC"/>
    <w:rsid w:val="004A347D"/>
    <w:rsid w:val="004A3D21"/>
    <w:rsid w:val="004A414C"/>
    <w:rsid w:val="004A47BF"/>
    <w:rsid w:val="004A4C45"/>
    <w:rsid w:val="004A64FD"/>
    <w:rsid w:val="004A6708"/>
    <w:rsid w:val="004A6ED8"/>
    <w:rsid w:val="004A77B1"/>
    <w:rsid w:val="004A7D67"/>
    <w:rsid w:val="004B078D"/>
    <w:rsid w:val="004B10FB"/>
    <w:rsid w:val="004B1BD6"/>
    <w:rsid w:val="004B1E25"/>
    <w:rsid w:val="004B3B0D"/>
    <w:rsid w:val="004B400C"/>
    <w:rsid w:val="004B5E9A"/>
    <w:rsid w:val="004C117F"/>
    <w:rsid w:val="004C13D6"/>
    <w:rsid w:val="004C2B06"/>
    <w:rsid w:val="004C4BDE"/>
    <w:rsid w:val="004C6517"/>
    <w:rsid w:val="004C735B"/>
    <w:rsid w:val="004C7BE3"/>
    <w:rsid w:val="004D02AB"/>
    <w:rsid w:val="004D15FE"/>
    <w:rsid w:val="004D2058"/>
    <w:rsid w:val="004D36D8"/>
    <w:rsid w:val="004D3E16"/>
    <w:rsid w:val="004D473C"/>
    <w:rsid w:val="004D712C"/>
    <w:rsid w:val="004D79AB"/>
    <w:rsid w:val="004D7E03"/>
    <w:rsid w:val="004E0D61"/>
    <w:rsid w:val="004E0F28"/>
    <w:rsid w:val="004E292B"/>
    <w:rsid w:val="004E555F"/>
    <w:rsid w:val="004E6B6D"/>
    <w:rsid w:val="004E7EF0"/>
    <w:rsid w:val="004F0D76"/>
    <w:rsid w:val="004F212C"/>
    <w:rsid w:val="004F2791"/>
    <w:rsid w:val="004F3B25"/>
    <w:rsid w:val="004F4594"/>
    <w:rsid w:val="004F4861"/>
    <w:rsid w:val="0050041B"/>
    <w:rsid w:val="00500F49"/>
    <w:rsid w:val="0050217A"/>
    <w:rsid w:val="00502735"/>
    <w:rsid w:val="00504CFD"/>
    <w:rsid w:val="0050585B"/>
    <w:rsid w:val="0050611A"/>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6A25"/>
    <w:rsid w:val="00537B4F"/>
    <w:rsid w:val="00541579"/>
    <w:rsid w:val="00541D07"/>
    <w:rsid w:val="005436F5"/>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3825"/>
    <w:rsid w:val="005719FB"/>
    <w:rsid w:val="005729D0"/>
    <w:rsid w:val="00572C48"/>
    <w:rsid w:val="005737A4"/>
    <w:rsid w:val="00574EAB"/>
    <w:rsid w:val="005752A7"/>
    <w:rsid w:val="005769AD"/>
    <w:rsid w:val="005774C0"/>
    <w:rsid w:val="00577EBB"/>
    <w:rsid w:val="00582364"/>
    <w:rsid w:val="00583260"/>
    <w:rsid w:val="005835E6"/>
    <w:rsid w:val="00583B94"/>
    <w:rsid w:val="005840E7"/>
    <w:rsid w:val="00584D7A"/>
    <w:rsid w:val="00585F0B"/>
    <w:rsid w:val="0058630D"/>
    <w:rsid w:val="00586C72"/>
    <w:rsid w:val="005903EA"/>
    <w:rsid w:val="00590F03"/>
    <w:rsid w:val="00592899"/>
    <w:rsid w:val="00592A2E"/>
    <w:rsid w:val="00594FD9"/>
    <w:rsid w:val="005959D6"/>
    <w:rsid w:val="00595C26"/>
    <w:rsid w:val="00596606"/>
    <w:rsid w:val="00596E7D"/>
    <w:rsid w:val="005A3596"/>
    <w:rsid w:val="005A43AE"/>
    <w:rsid w:val="005A6D62"/>
    <w:rsid w:val="005A7093"/>
    <w:rsid w:val="005A71EA"/>
    <w:rsid w:val="005A7BB5"/>
    <w:rsid w:val="005B25FB"/>
    <w:rsid w:val="005B2D5E"/>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1BFE"/>
    <w:rsid w:val="00614BAB"/>
    <w:rsid w:val="006173E1"/>
    <w:rsid w:val="006209F2"/>
    <w:rsid w:val="0062248C"/>
    <w:rsid w:val="00622D12"/>
    <w:rsid w:val="00623431"/>
    <w:rsid w:val="00623B09"/>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37C5"/>
    <w:rsid w:val="00664E4D"/>
    <w:rsid w:val="006652FB"/>
    <w:rsid w:val="00670205"/>
    <w:rsid w:val="00670A21"/>
    <w:rsid w:val="00670BDA"/>
    <w:rsid w:val="00670F60"/>
    <w:rsid w:val="00673FE1"/>
    <w:rsid w:val="00675030"/>
    <w:rsid w:val="0067699A"/>
    <w:rsid w:val="00681348"/>
    <w:rsid w:val="00682365"/>
    <w:rsid w:val="00683F7D"/>
    <w:rsid w:val="006849A9"/>
    <w:rsid w:val="00685E44"/>
    <w:rsid w:val="00687516"/>
    <w:rsid w:val="006875AD"/>
    <w:rsid w:val="00687D90"/>
    <w:rsid w:val="00690496"/>
    <w:rsid w:val="00690F29"/>
    <w:rsid w:val="00691455"/>
    <w:rsid w:val="0069271D"/>
    <w:rsid w:val="00693683"/>
    <w:rsid w:val="0069434F"/>
    <w:rsid w:val="0069695C"/>
    <w:rsid w:val="006A03E8"/>
    <w:rsid w:val="006A0807"/>
    <w:rsid w:val="006A3565"/>
    <w:rsid w:val="006A390F"/>
    <w:rsid w:val="006A4BBC"/>
    <w:rsid w:val="006A69AC"/>
    <w:rsid w:val="006A79E7"/>
    <w:rsid w:val="006B038D"/>
    <w:rsid w:val="006B2801"/>
    <w:rsid w:val="006B36C1"/>
    <w:rsid w:val="006B4D68"/>
    <w:rsid w:val="006B689D"/>
    <w:rsid w:val="006B76CE"/>
    <w:rsid w:val="006C231E"/>
    <w:rsid w:val="006C2DD7"/>
    <w:rsid w:val="006C3F2C"/>
    <w:rsid w:val="006C4029"/>
    <w:rsid w:val="006C528D"/>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8CD"/>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54"/>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499F"/>
    <w:rsid w:val="00755C73"/>
    <w:rsid w:val="00756182"/>
    <w:rsid w:val="007568DF"/>
    <w:rsid w:val="00756ECF"/>
    <w:rsid w:val="00760510"/>
    <w:rsid w:val="007611BB"/>
    <w:rsid w:val="00763689"/>
    <w:rsid w:val="00764575"/>
    <w:rsid w:val="00764B56"/>
    <w:rsid w:val="0076511A"/>
    <w:rsid w:val="00765B4B"/>
    <w:rsid w:val="007663FB"/>
    <w:rsid w:val="00766A13"/>
    <w:rsid w:val="00766BE8"/>
    <w:rsid w:val="00767F55"/>
    <w:rsid w:val="007805E1"/>
    <w:rsid w:val="00780913"/>
    <w:rsid w:val="0078144B"/>
    <w:rsid w:val="00782806"/>
    <w:rsid w:val="007834CE"/>
    <w:rsid w:val="00783B4D"/>
    <w:rsid w:val="00784B44"/>
    <w:rsid w:val="0078533B"/>
    <w:rsid w:val="00785BB4"/>
    <w:rsid w:val="00786CD4"/>
    <w:rsid w:val="007914D8"/>
    <w:rsid w:val="0079462D"/>
    <w:rsid w:val="00796C1B"/>
    <w:rsid w:val="007A3112"/>
    <w:rsid w:val="007A411A"/>
    <w:rsid w:val="007A4F6C"/>
    <w:rsid w:val="007A62D5"/>
    <w:rsid w:val="007A6777"/>
    <w:rsid w:val="007B6434"/>
    <w:rsid w:val="007B715C"/>
    <w:rsid w:val="007B780C"/>
    <w:rsid w:val="007C0B9D"/>
    <w:rsid w:val="007C1058"/>
    <w:rsid w:val="007C1ED2"/>
    <w:rsid w:val="007C26E1"/>
    <w:rsid w:val="007C393B"/>
    <w:rsid w:val="007C3EC4"/>
    <w:rsid w:val="007D299E"/>
    <w:rsid w:val="007D31D8"/>
    <w:rsid w:val="007D441C"/>
    <w:rsid w:val="007D4989"/>
    <w:rsid w:val="007D4E50"/>
    <w:rsid w:val="007D682C"/>
    <w:rsid w:val="007D71E7"/>
    <w:rsid w:val="007E0124"/>
    <w:rsid w:val="007E3508"/>
    <w:rsid w:val="007E68BF"/>
    <w:rsid w:val="007F035D"/>
    <w:rsid w:val="007F0961"/>
    <w:rsid w:val="007F4905"/>
    <w:rsid w:val="007F5BA1"/>
    <w:rsid w:val="00800DB1"/>
    <w:rsid w:val="008012ED"/>
    <w:rsid w:val="00801543"/>
    <w:rsid w:val="008016E7"/>
    <w:rsid w:val="00802935"/>
    <w:rsid w:val="00802FD5"/>
    <w:rsid w:val="00803C68"/>
    <w:rsid w:val="00804625"/>
    <w:rsid w:val="00805D52"/>
    <w:rsid w:val="00810684"/>
    <w:rsid w:val="00811344"/>
    <w:rsid w:val="00812352"/>
    <w:rsid w:val="0081293B"/>
    <w:rsid w:val="00814BCF"/>
    <w:rsid w:val="00816344"/>
    <w:rsid w:val="00817E33"/>
    <w:rsid w:val="00817FE5"/>
    <w:rsid w:val="008215F0"/>
    <w:rsid w:val="00821D21"/>
    <w:rsid w:val="00821F03"/>
    <w:rsid w:val="00821FBE"/>
    <w:rsid w:val="0082353A"/>
    <w:rsid w:val="00824342"/>
    <w:rsid w:val="0082473F"/>
    <w:rsid w:val="0082479F"/>
    <w:rsid w:val="00826911"/>
    <w:rsid w:val="00826CFB"/>
    <w:rsid w:val="008318C7"/>
    <w:rsid w:val="00831B4C"/>
    <w:rsid w:val="008322E0"/>
    <w:rsid w:val="00832AAF"/>
    <w:rsid w:val="00833845"/>
    <w:rsid w:val="0083399B"/>
    <w:rsid w:val="008353F0"/>
    <w:rsid w:val="0084041B"/>
    <w:rsid w:val="0084047A"/>
    <w:rsid w:val="00843517"/>
    <w:rsid w:val="00846EF8"/>
    <w:rsid w:val="008519CD"/>
    <w:rsid w:val="008520A3"/>
    <w:rsid w:val="00855450"/>
    <w:rsid w:val="008565D5"/>
    <w:rsid w:val="008605AF"/>
    <w:rsid w:val="008611A1"/>
    <w:rsid w:val="00862480"/>
    <w:rsid w:val="008626D1"/>
    <w:rsid w:val="008655C5"/>
    <w:rsid w:val="0086685A"/>
    <w:rsid w:val="00867397"/>
    <w:rsid w:val="00872B5D"/>
    <w:rsid w:val="00876347"/>
    <w:rsid w:val="00877D9D"/>
    <w:rsid w:val="008839A2"/>
    <w:rsid w:val="00884E6E"/>
    <w:rsid w:val="00886177"/>
    <w:rsid w:val="00886C47"/>
    <w:rsid w:val="00890508"/>
    <w:rsid w:val="00890985"/>
    <w:rsid w:val="00890C11"/>
    <w:rsid w:val="00892338"/>
    <w:rsid w:val="00894467"/>
    <w:rsid w:val="00896B97"/>
    <w:rsid w:val="008A2E75"/>
    <w:rsid w:val="008A52E3"/>
    <w:rsid w:val="008A7F91"/>
    <w:rsid w:val="008B19F7"/>
    <w:rsid w:val="008B29E0"/>
    <w:rsid w:val="008B3AA2"/>
    <w:rsid w:val="008B4331"/>
    <w:rsid w:val="008B570F"/>
    <w:rsid w:val="008B590A"/>
    <w:rsid w:val="008B6137"/>
    <w:rsid w:val="008C0461"/>
    <w:rsid w:val="008C30D0"/>
    <w:rsid w:val="008C3F20"/>
    <w:rsid w:val="008C48BF"/>
    <w:rsid w:val="008C7E35"/>
    <w:rsid w:val="008D02F2"/>
    <w:rsid w:val="008D0E36"/>
    <w:rsid w:val="008D2704"/>
    <w:rsid w:val="008D3DBE"/>
    <w:rsid w:val="008D3E5C"/>
    <w:rsid w:val="008D4827"/>
    <w:rsid w:val="008D4AA7"/>
    <w:rsid w:val="008D778C"/>
    <w:rsid w:val="008E0B00"/>
    <w:rsid w:val="008E0EB9"/>
    <w:rsid w:val="008E1E3E"/>
    <w:rsid w:val="008E4800"/>
    <w:rsid w:val="008E49CB"/>
    <w:rsid w:val="008E6718"/>
    <w:rsid w:val="008E7631"/>
    <w:rsid w:val="008F223A"/>
    <w:rsid w:val="009014C0"/>
    <w:rsid w:val="00901952"/>
    <w:rsid w:val="0090272E"/>
    <w:rsid w:val="009028D4"/>
    <w:rsid w:val="00902ECA"/>
    <w:rsid w:val="00903B5E"/>
    <w:rsid w:val="0090740B"/>
    <w:rsid w:val="00911542"/>
    <w:rsid w:val="009122C1"/>
    <w:rsid w:val="00914CCD"/>
    <w:rsid w:val="00916A15"/>
    <w:rsid w:val="00916F27"/>
    <w:rsid w:val="00920F11"/>
    <w:rsid w:val="00921077"/>
    <w:rsid w:val="009230F3"/>
    <w:rsid w:val="00924E64"/>
    <w:rsid w:val="00925352"/>
    <w:rsid w:val="00925A08"/>
    <w:rsid w:val="00925B93"/>
    <w:rsid w:val="00925E08"/>
    <w:rsid w:val="00926A27"/>
    <w:rsid w:val="00926B83"/>
    <w:rsid w:val="009276A3"/>
    <w:rsid w:val="00927E6D"/>
    <w:rsid w:val="00931BAA"/>
    <w:rsid w:val="00933788"/>
    <w:rsid w:val="00933C5C"/>
    <w:rsid w:val="00934894"/>
    <w:rsid w:val="00934CC3"/>
    <w:rsid w:val="009362E7"/>
    <w:rsid w:val="00936AB8"/>
    <w:rsid w:val="0094234E"/>
    <w:rsid w:val="00943F85"/>
    <w:rsid w:val="0094479C"/>
    <w:rsid w:val="0094482A"/>
    <w:rsid w:val="00945976"/>
    <w:rsid w:val="00945D24"/>
    <w:rsid w:val="0094619D"/>
    <w:rsid w:val="009501CE"/>
    <w:rsid w:val="0095070D"/>
    <w:rsid w:val="00952CF8"/>
    <w:rsid w:val="00953637"/>
    <w:rsid w:val="009546C9"/>
    <w:rsid w:val="00955969"/>
    <w:rsid w:val="00956E06"/>
    <w:rsid w:val="00957393"/>
    <w:rsid w:val="00962600"/>
    <w:rsid w:val="00963991"/>
    <w:rsid w:val="009639A2"/>
    <w:rsid w:val="0096454E"/>
    <w:rsid w:val="00966AA8"/>
    <w:rsid w:val="00967A01"/>
    <w:rsid w:val="00970AF5"/>
    <w:rsid w:val="00971EF8"/>
    <w:rsid w:val="00972143"/>
    <w:rsid w:val="0097287B"/>
    <w:rsid w:val="0097313A"/>
    <w:rsid w:val="00974D1E"/>
    <w:rsid w:val="009757A2"/>
    <w:rsid w:val="00980F54"/>
    <w:rsid w:val="00983410"/>
    <w:rsid w:val="009848F8"/>
    <w:rsid w:val="009855A1"/>
    <w:rsid w:val="0098677B"/>
    <w:rsid w:val="00986FF2"/>
    <w:rsid w:val="00990CBE"/>
    <w:rsid w:val="009916FC"/>
    <w:rsid w:val="00992420"/>
    <w:rsid w:val="009937DF"/>
    <w:rsid w:val="00993F91"/>
    <w:rsid w:val="00994EA5"/>
    <w:rsid w:val="00995EA0"/>
    <w:rsid w:val="00996EDA"/>
    <w:rsid w:val="009A01C9"/>
    <w:rsid w:val="009A0F97"/>
    <w:rsid w:val="009A1300"/>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A73"/>
    <w:rsid w:val="009B7CA4"/>
    <w:rsid w:val="009C0954"/>
    <w:rsid w:val="009C54CE"/>
    <w:rsid w:val="009C5706"/>
    <w:rsid w:val="009C7BCD"/>
    <w:rsid w:val="009D0706"/>
    <w:rsid w:val="009D252A"/>
    <w:rsid w:val="009D4874"/>
    <w:rsid w:val="009D5DB3"/>
    <w:rsid w:val="009E0F1D"/>
    <w:rsid w:val="009E1326"/>
    <w:rsid w:val="009E1DB6"/>
    <w:rsid w:val="009E20CE"/>
    <w:rsid w:val="009E22B4"/>
    <w:rsid w:val="009E360C"/>
    <w:rsid w:val="009E4EEA"/>
    <w:rsid w:val="009E75BA"/>
    <w:rsid w:val="009E78AD"/>
    <w:rsid w:val="009E7CF0"/>
    <w:rsid w:val="009F0AB6"/>
    <w:rsid w:val="009F0D86"/>
    <w:rsid w:val="009F48CE"/>
    <w:rsid w:val="009F544D"/>
    <w:rsid w:val="009F5862"/>
    <w:rsid w:val="009F589F"/>
    <w:rsid w:val="009F5B84"/>
    <w:rsid w:val="009F60EB"/>
    <w:rsid w:val="009F6858"/>
    <w:rsid w:val="00A02C1E"/>
    <w:rsid w:val="00A04E30"/>
    <w:rsid w:val="00A11DA2"/>
    <w:rsid w:val="00A12048"/>
    <w:rsid w:val="00A12E07"/>
    <w:rsid w:val="00A13B4E"/>
    <w:rsid w:val="00A15151"/>
    <w:rsid w:val="00A17367"/>
    <w:rsid w:val="00A2096D"/>
    <w:rsid w:val="00A2100A"/>
    <w:rsid w:val="00A2111C"/>
    <w:rsid w:val="00A222A0"/>
    <w:rsid w:val="00A27C71"/>
    <w:rsid w:val="00A30FE6"/>
    <w:rsid w:val="00A32B2E"/>
    <w:rsid w:val="00A32FCE"/>
    <w:rsid w:val="00A33A03"/>
    <w:rsid w:val="00A33BD3"/>
    <w:rsid w:val="00A35B97"/>
    <w:rsid w:val="00A36D79"/>
    <w:rsid w:val="00A414B6"/>
    <w:rsid w:val="00A4161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8AF"/>
    <w:rsid w:val="00A57E4E"/>
    <w:rsid w:val="00A61F3B"/>
    <w:rsid w:val="00A65234"/>
    <w:rsid w:val="00A662F8"/>
    <w:rsid w:val="00A70172"/>
    <w:rsid w:val="00A72E72"/>
    <w:rsid w:val="00A77A9E"/>
    <w:rsid w:val="00A77CF5"/>
    <w:rsid w:val="00A8318F"/>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2EA"/>
    <w:rsid w:val="00AC5B0D"/>
    <w:rsid w:val="00AC5CCF"/>
    <w:rsid w:val="00AC71F4"/>
    <w:rsid w:val="00AD0B3E"/>
    <w:rsid w:val="00AD1DE6"/>
    <w:rsid w:val="00AD2886"/>
    <w:rsid w:val="00AD2AAB"/>
    <w:rsid w:val="00AD325F"/>
    <w:rsid w:val="00AD3726"/>
    <w:rsid w:val="00AD47CD"/>
    <w:rsid w:val="00AD6F88"/>
    <w:rsid w:val="00AE271F"/>
    <w:rsid w:val="00AE30B6"/>
    <w:rsid w:val="00AE412F"/>
    <w:rsid w:val="00AE749E"/>
    <w:rsid w:val="00AF33F8"/>
    <w:rsid w:val="00AF6111"/>
    <w:rsid w:val="00AF7AE9"/>
    <w:rsid w:val="00AF7F52"/>
    <w:rsid w:val="00B000C4"/>
    <w:rsid w:val="00B00A4D"/>
    <w:rsid w:val="00B01F9D"/>
    <w:rsid w:val="00B03F4F"/>
    <w:rsid w:val="00B04E85"/>
    <w:rsid w:val="00B067FB"/>
    <w:rsid w:val="00B10DD8"/>
    <w:rsid w:val="00B130FB"/>
    <w:rsid w:val="00B1414F"/>
    <w:rsid w:val="00B14D9B"/>
    <w:rsid w:val="00B2000D"/>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2D7"/>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258"/>
    <w:rsid w:val="00B7344D"/>
    <w:rsid w:val="00B734CF"/>
    <w:rsid w:val="00B73FA4"/>
    <w:rsid w:val="00B7440D"/>
    <w:rsid w:val="00B7465D"/>
    <w:rsid w:val="00B775B4"/>
    <w:rsid w:val="00B77846"/>
    <w:rsid w:val="00B77940"/>
    <w:rsid w:val="00B8027A"/>
    <w:rsid w:val="00B809CC"/>
    <w:rsid w:val="00B84810"/>
    <w:rsid w:val="00B879C2"/>
    <w:rsid w:val="00B90EC4"/>
    <w:rsid w:val="00B914CA"/>
    <w:rsid w:val="00B920ED"/>
    <w:rsid w:val="00B92395"/>
    <w:rsid w:val="00B923D3"/>
    <w:rsid w:val="00B95F84"/>
    <w:rsid w:val="00B96024"/>
    <w:rsid w:val="00BA0632"/>
    <w:rsid w:val="00BA0A6C"/>
    <w:rsid w:val="00BA0D42"/>
    <w:rsid w:val="00BA1AB9"/>
    <w:rsid w:val="00BA2F66"/>
    <w:rsid w:val="00BA3B4D"/>
    <w:rsid w:val="00BA4759"/>
    <w:rsid w:val="00BA6D9D"/>
    <w:rsid w:val="00BB2EC1"/>
    <w:rsid w:val="00BB2FF1"/>
    <w:rsid w:val="00BB377A"/>
    <w:rsid w:val="00BB5715"/>
    <w:rsid w:val="00BB5937"/>
    <w:rsid w:val="00BC0D20"/>
    <w:rsid w:val="00BC0E6D"/>
    <w:rsid w:val="00BC29F9"/>
    <w:rsid w:val="00BC2EA7"/>
    <w:rsid w:val="00BC30C0"/>
    <w:rsid w:val="00BC3C04"/>
    <w:rsid w:val="00BC3D31"/>
    <w:rsid w:val="00BC40BA"/>
    <w:rsid w:val="00BD1480"/>
    <w:rsid w:val="00BD2AAC"/>
    <w:rsid w:val="00BD3AFF"/>
    <w:rsid w:val="00BD42D6"/>
    <w:rsid w:val="00BD5D39"/>
    <w:rsid w:val="00BD65D9"/>
    <w:rsid w:val="00BE02A8"/>
    <w:rsid w:val="00BE0B19"/>
    <w:rsid w:val="00BE4D72"/>
    <w:rsid w:val="00BE5736"/>
    <w:rsid w:val="00BE71F8"/>
    <w:rsid w:val="00BE7691"/>
    <w:rsid w:val="00BF1A25"/>
    <w:rsid w:val="00BF4443"/>
    <w:rsid w:val="00BF622C"/>
    <w:rsid w:val="00BF71E4"/>
    <w:rsid w:val="00C00632"/>
    <w:rsid w:val="00C0093B"/>
    <w:rsid w:val="00C01E87"/>
    <w:rsid w:val="00C01F65"/>
    <w:rsid w:val="00C0265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269FC"/>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56ECE"/>
    <w:rsid w:val="00C60F0E"/>
    <w:rsid w:val="00C6146D"/>
    <w:rsid w:val="00C61CAB"/>
    <w:rsid w:val="00C62356"/>
    <w:rsid w:val="00C62D53"/>
    <w:rsid w:val="00C647E7"/>
    <w:rsid w:val="00C65576"/>
    <w:rsid w:val="00C6589B"/>
    <w:rsid w:val="00C7326D"/>
    <w:rsid w:val="00C83529"/>
    <w:rsid w:val="00C876F4"/>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42E"/>
    <w:rsid w:val="00CB5617"/>
    <w:rsid w:val="00CB7B72"/>
    <w:rsid w:val="00CC01E8"/>
    <w:rsid w:val="00CC0659"/>
    <w:rsid w:val="00CC229D"/>
    <w:rsid w:val="00CC4A01"/>
    <w:rsid w:val="00CC6827"/>
    <w:rsid w:val="00CC6B01"/>
    <w:rsid w:val="00CD13A1"/>
    <w:rsid w:val="00CD14A7"/>
    <w:rsid w:val="00CD1B4D"/>
    <w:rsid w:val="00CD4697"/>
    <w:rsid w:val="00CD561C"/>
    <w:rsid w:val="00CD5723"/>
    <w:rsid w:val="00CD71B0"/>
    <w:rsid w:val="00CD71F4"/>
    <w:rsid w:val="00CD7BD3"/>
    <w:rsid w:val="00CE001E"/>
    <w:rsid w:val="00CE52F6"/>
    <w:rsid w:val="00CE7065"/>
    <w:rsid w:val="00CE7460"/>
    <w:rsid w:val="00CE7DE9"/>
    <w:rsid w:val="00CF1024"/>
    <w:rsid w:val="00CF1EE1"/>
    <w:rsid w:val="00CF2041"/>
    <w:rsid w:val="00CF5C49"/>
    <w:rsid w:val="00CF7C9D"/>
    <w:rsid w:val="00CF7EDB"/>
    <w:rsid w:val="00D0078E"/>
    <w:rsid w:val="00D01305"/>
    <w:rsid w:val="00D01C59"/>
    <w:rsid w:val="00D0222D"/>
    <w:rsid w:val="00D03582"/>
    <w:rsid w:val="00D04921"/>
    <w:rsid w:val="00D0790D"/>
    <w:rsid w:val="00D07C89"/>
    <w:rsid w:val="00D1038F"/>
    <w:rsid w:val="00D12740"/>
    <w:rsid w:val="00D157D8"/>
    <w:rsid w:val="00D170F5"/>
    <w:rsid w:val="00D215AB"/>
    <w:rsid w:val="00D21A55"/>
    <w:rsid w:val="00D22EA7"/>
    <w:rsid w:val="00D23631"/>
    <w:rsid w:val="00D2413E"/>
    <w:rsid w:val="00D245D6"/>
    <w:rsid w:val="00D24908"/>
    <w:rsid w:val="00D25632"/>
    <w:rsid w:val="00D26C41"/>
    <w:rsid w:val="00D26F50"/>
    <w:rsid w:val="00D317AD"/>
    <w:rsid w:val="00D32D72"/>
    <w:rsid w:val="00D32ED9"/>
    <w:rsid w:val="00D361BF"/>
    <w:rsid w:val="00D361F4"/>
    <w:rsid w:val="00D36D17"/>
    <w:rsid w:val="00D37D9A"/>
    <w:rsid w:val="00D41CEE"/>
    <w:rsid w:val="00D43D9D"/>
    <w:rsid w:val="00D46058"/>
    <w:rsid w:val="00D464E2"/>
    <w:rsid w:val="00D46C58"/>
    <w:rsid w:val="00D471C1"/>
    <w:rsid w:val="00D50B80"/>
    <w:rsid w:val="00D50C1A"/>
    <w:rsid w:val="00D51371"/>
    <w:rsid w:val="00D513CD"/>
    <w:rsid w:val="00D5590E"/>
    <w:rsid w:val="00D6028A"/>
    <w:rsid w:val="00D61ABC"/>
    <w:rsid w:val="00D6241D"/>
    <w:rsid w:val="00D62D27"/>
    <w:rsid w:val="00D635B8"/>
    <w:rsid w:val="00D640F8"/>
    <w:rsid w:val="00D65D21"/>
    <w:rsid w:val="00D65F69"/>
    <w:rsid w:val="00D73B19"/>
    <w:rsid w:val="00D73F4E"/>
    <w:rsid w:val="00D76C0E"/>
    <w:rsid w:val="00D76D78"/>
    <w:rsid w:val="00D77B99"/>
    <w:rsid w:val="00D807FE"/>
    <w:rsid w:val="00D81270"/>
    <w:rsid w:val="00D82E91"/>
    <w:rsid w:val="00D83378"/>
    <w:rsid w:val="00D83D69"/>
    <w:rsid w:val="00D84952"/>
    <w:rsid w:val="00D864E8"/>
    <w:rsid w:val="00D90F86"/>
    <w:rsid w:val="00D950CB"/>
    <w:rsid w:val="00D96176"/>
    <w:rsid w:val="00D96CF7"/>
    <w:rsid w:val="00DA3CDF"/>
    <w:rsid w:val="00DA52CB"/>
    <w:rsid w:val="00DA75EB"/>
    <w:rsid w:val="00DB0384"/>
    <w:rsid w:val="00DB0B18"/>
    <w:rsid w:val="00DB36A5"/>
    <w:rsid w:val="00DB391B"/>
    <w:rsid w:val="00DB696D"/>
    <w:rsid w:val="00DB7E65"/>
    <w:rsid w:val="00DC189C"/>
    <w:rsid w:val="00DC2EBD"/>
    <w:rsid w:val="00DC4B91"/>
    <w:rsid w:val="00DC4C85"/>
    <w:rsid w:val="00DC4EA8"/>
    <w:rsid w:val="00DC6998"/>
    <w:rsid w:val="00DD007B"/>
    <w:rsid w:val="00DD06AC"/>
    <w:rsid w:val="00DD4038"/>
    <w:rsid w:val="00DD55B3"/>
    <w:rsid w:val="00DD5E89"/>
    <w:rsid w:val="00DD6AA5"/>
    <w:rsid w:val="00DD73AE"/>
    <w:rsid w:val="00DD76F2"/>
    <w:rsid w:val="00DE1E58"/>
    <w:rsid w:val="00DE57D9"/>
    <w:rsid w:val="00DE6BF1"/>
    <w:rsid w:val="00DF0335"/>
    <w:rsid w:val="00DF07C7"/>
    <w:rsid w:val="00DF1F9E"/>
    <w:rsid w:val="00DF244B"/>
    <w:rsid w:val="00DF3B48"/>
    <w:rsid w:val="00DF6687"/>
    <w:rsid w:val="00DF6E0C"/>
    <w:rsid w:val="00E01B93"/>
    <w:rsid w:val="00E02411"/>
    <w:rsid w:val="00E02F41"/>
    <w:rsid w:val="00E03464"/>
    <w:rsid w:val="00E034A3"/>
    <w:rsid w:val="00E0668E"/>
    <w:rsid w:val="00E0754D"/>
    <w:rsid w:val="00E10466"/>
    <w:rsid w:val="00E10743"/>
    <w:rsid w:val="00E1112F"/>
    <w:rsid w:val="00E117E2"/>
    <w:rsid w:val="00E12EBB"/>
    <w:rsid w:val="00E13E17"/>
    <w:rsid w:val="00E17C3B"/>
    <w:rsid w:val="00E20B4B"/>
    <w:rsid w:val="00E213DA"/>
    <w:rsid w:val="00E2399E"/>
    <w:rsid w:val="00E23A66"/>
    <w:rsid w:val="00E25320"/>
    <w:rsid w:val="00E26433"/>
    <w:rsid w:val="00E276A0"/>
    <w:rsid w:val="00E30832"/>
    <w:rsid w:val="00E3111A"/>
    <w:rsid w:val="00E316C8"/>
    <w:rsid w:val="00E3224F"/>
    <w:rsid w:val="00E327F7"/>
    <w:rsid w:val="00E328C6"/>
    <w:rsid w:val="00E41A2A"/>
    <w:rsid w:val="00E44C6C"/>
    <w:rsid w:val="00E45473"/>
    <w:rsid w:val="00E4750F"/>
    <w:rsid w:val="00E54845"/>
    <w:rsid w:val="00E55172"/>
    <w:rsid w:val="00E55749"/>
    <w:rsid w:val="00E601BA"/>
    <w:rsid w:val="00E6244F"/>
    <w:rsid w:val="00E63013"/>
    <w:rsid w:val="00E649DA"/>
    <w:rsid w:val="00E674F1"/>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6A36"/>
    <w:rsid w:val="00E96B0F"/>
    <w:rsid w:val="00E97F5D"/>
    <w:rsid w:val="00EA0C97"/>
    <w:rsid w:val="00EA2790"/>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C6A02"/>
    <w:rsid w:val="00ED0B59"/>
    <w:rsid w:val="00ED2728"/>
    <w:rsid w:val="00ED2C8A"/>
    <w:rsid w:val="00ED3CCE"/>
    <w:rsid w:val="00ED4133"/>
    <w:rsid w:val="00ED4BB6"/>
    <w:rsid w:val="00ED7DA4"/>
    <w:rsid w:val="00ED7F24"/>
    <w:rsid w:val="00EE348F"/>
    <w:rsid w:val="00EE3D1C"/>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258D"/>
    <w:rsid w:val="00F14D47"/>
    <w:rsid w:val="00F20B11"/>
    <w:rsid w:val="00F20B5E"/>
    <w:rsid w:val="00F21006"/>
    <w:rsid w:val="00F221E9"/>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130E"/>
    <w:rsid w:val="00F52085"/>
    <w:rsid w:val="00F53C00"/>
    <w:rsid w:val="00F56A24"/>
    <w:rsid w:val="00F611E0"/>
    <w:rsid w:val="00F6226F"/>
    <w:rsid w:val="00F649C1"/>
    <w:rsid w:val="00F67D09"/>
    <w:rsid w:val="00F700B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B7BE3"/>
    <w:rsid w:val="00FC28C3"/>
    <w:rsid w:val="00FC38B9"/>
    <w:rsid w:val="00FC44E6"/>
    <w:rsid w:val="00FC47EF"/>
    <w:rsid w:val="00FC4C78"/>
    <w:rsid w:val="00FC4DF4"/>
    <w:rsid w:val="00FC6231"/>
    <w:rsid w:val="00FD0B27"/>
    <w:rsid w:val="00FD1199"/>
    <w:rsid w:val="00FD2530"/>
    <w:rsid w:val="00FD4AB4"/>
    <w:rsid w:val="00FD5EC1"/>
    <w:rsid w:val="00FD60D5"/>
    <w:rsid w:val="00FD7555"/>
    <w:rsid w:val="00FE127A"/>
    <w:rsid w:val="00FE1AD5"/>
    <w:rsid w:val="00FE2B85"/>
    <w:rsid w:val="00FE5489"/>
    <w:rsid w:val="00FE6967"/>
    <w:rsid w:val="00FE709E"/>
    <w:rsid w:val="00FE7523"/>
    <w:rsid w:val="00FF1B1F"/>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3729"/>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schemas.microsoft.com/office/2006/metadata/properties"/>
    <ds:schemaRef ds:uri="http://schemas.microsoft.com/office/2006/documentManagement/types"/>
    <ds:schemaRef ds:uri="http://purl.org/dc/terms/"/>
    <ds:schemaRef ds:uri="http://purl.org/dc/dcmitype/"/>
    <ds:schemaRef ds:uri="http://schemas.openxmlformats.org/package/2006/metadata/core-properties"/>
    <ds:schemaRef ds:uri="http://www.w3.org/XML/1998/namespace"/>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4C541D9-E9CA-4082-BBAF-36BF29BA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9178</TotalTime>
  <Pages>44</Pages>
  <Words>8534</Words>
  <Characters>48647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1334</cp:revision>
  <cp:lastPrinted>2003-02-21T20:01:00Z</cp:lastPrinted>
  <dcterms:created xsi:type="dcterms:W3CDTF">2020-08-17T02:16:00Z</dcterms:created>
  <dcterms:modified xsi:type="dcterms:W3CDTF">2020-11-05T14:55:00Z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