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64ACDD73" w:rsidR="00251273" w:rsidRDefault="002068EF">
      <w:pPr>
        <w:pStyle w:val="Title"/>
      </w:pPr>
      <w:r>
        <w:rPr>
          <w:caps/>
        </w:rPr>
        <w:t>A</w:t>
      </w:r>
      <w:r w:rsidR="005246FA">
        <w:rPr>
          <w:caps/>
        </w:rPr>
        <w:t>n ecs-</w:t>
      </w:r>
      <w:r>
        <w:rPr>
          <w:caps/>
        </w:rPr>
        <w:t>based flight dynamics model written in rust</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DE91"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A0BB1"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7282F92D" w14:textId="27B57B74" w:rsidR="00251273" w:rsidRPr="001D431F" w:rsidRDefault="005246FA">
      <w:pPr>
        <w:pStyle w:val="Title"/>
        <w:rPr>
          <w:b w:val="0"/>
        </w:rPr>
      </w:pPr>
      <w:r>
        <w:rPr>
          <w:b w:val="0"/>
          <w:caps/>
        </w:rPr>
        <w:t>An ecs-based flight dynamics model written in rust</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1BACFB29" w14:textId="16B5E536" w:rsidR="00251273" w:rsidRPr="000F549A" w:rsidRDefault="00DE2B5C">
      <w:pPr>
        <w:pStyle w:val="Title"/>
        <w:rPr>
          <w:b w:val="0"/>
        </w:rPr>
      </w:pPr>
      <w:r>
        <w:rPr>
          <w:b w:val="0"/>
          <w:caps/>
        </w:rPr>
        <w:t>A</w:t>
      </w:r>
      <w:r w:rsidR="005246FA">
        <w:rPr>
          <w:b w:val="0"/>
          <w:caps/>
        </w:rPr>
        <w:t>n ecs-</w:t>
      </w:r>
      <w:r>
        <w:rPr>
          <w:b w:val="0"/>
          <w:caps/>
        </w:rPr>
        <w:t>based flight dynamics model written in rust</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2139907"/>
      <w:r w:rsidRPr="00E914BE">
        <w:rPr>
          <w:sz w:val="29"/>
          <w:szCs w:val="29"/>
        </w:rPr>
        <w:t>Abstract</w:t>
      </w:r>
      <w:bookmarkEnd w:id="21"/>
      <w:bookmarkEnd w:id="22"/>
    </w:p>
    <w:p w14:paraId="43F86CAD" w14:textId="6458DCFF"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Rust programming language using the 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EE0303">
        <w:t>crate.</w:t>
      </w:r>
      <w:r w:rsidRPr="00511AD4">
        <w:t xml:space="preserve"> The </w:t>
      </w:r>
      <w:r w:rsidR="00EE0303">
        <w:t xml:space="preserve">first </w:t>
      </w:r>
      <w:r w:rsidR="00786569">
        <w:t xml:space="preserve">FDM </w:t>
      </w:r>
      <w:r w:rsidRPr="00511AD4">
        <w:t>is based on the works of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EE0303">
        <w:t xml:space="preserve"> and t</w:t>
      </w:r>
      <w:r w:rsidRPr="00511AD4">
        <w:t xml:space="preserve">he second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786569">
        <w:t xml:space="preserve"> uses these FDMs to construct interactive flight simulators. </w:t>
      </w:r>
    </w:p>
    <w:p w14:paraId="42FCEFA6" w14:textId="7F36E25F" w:rsidR="00511AD4" w:rsidRPr="00511AD4" w:rsidRDefault="00511AD4" w:rsidP="00F172A3">
      <w:pPr>
        <w:ind w:firstLine="360"/>
      </w:pPr>
      <w:r w:rsidRPr="00511AD4">
        <w:t xml:space="preserve">The ECS architecture is based on the Data-Oriented Design (DOD) paradigm. </w:t>
      </w:r>
      <w:r w:rsidR="00EE0303" w:rsidRPr="00511AD4">
        <w:t xml:space="preserve">In an ECS architecture, Components contain the data in the software, and the Systems are the operations on that data. </w:t>
      </w:r>
      <w:r w:rsidRPr="00511AD4">
        <w:t xml:space="preserve">The specific ECS selected for this research is the Rust-based SPECS framework. </w:t>
      </w:r>
      <w:r w:rsidR="00C20D62">
        <w:t>The</w:t>
      </w:r>
      <w:r w:rsidR="00EE0303">
        <w:t xml:space="preserve"> goal of this </w:t>
      </w:r>
      <w:r w:rsidRPr="00511AD4">
        <w:t>researc</w:t>
      </w:r>
      <w:r w:rsidR="006D2AE8">
        <w:t xml:space="preserve">h was to divide and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 xml:space="preserve">to build a flight simulator by creating Systems and Components to read keyboard inputs and send User Datagram Protocol (UDP) packets to </w:t>
      </w:r>
      <w:r w:rsidR="00CF65D9">
        <w:t xml:space="preserve">the </w:t>
      </w:r>
      <w:r w:rsidR="00EE0303">
        <w:t xml:space="preserve">FlightGear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34C734A3" w14:textId="3D44D4E7" w:rsidR="00511AD4" w:rsidRDefault="00511AD4" w:rsidP="00F83062">
      <w:pPr>
        <w:ind w:firstLine="360"/>
      </w:pPr>
      <w:r w:rsidRPr="00511AD4">
        <w:t>The ECS System and Component</w:t>
      </w:r>
      <w:r w:rsidR="00FF2E97">
        <w:t xml:space="preserve"> which</w:t>
      </w:r>
      <w:r w:rsidR="005743EA">
        <w:t xml:space="preserve"> work together to 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re-implemented FDM was</w:t>
      </w:r>
      <w:r w:rsidRPr="00511AD4">
        <w:t xml:space="preserve"> verified to be</w:t>
      </w:r>
      <w:r w:rsidR="009527D1">
        <w:t xml:space="preserve"> identical to the original code. </w:t>
      </w:r>
      <w:r w:rsidR="000C1C8C">
        <w:t>A series of Rust integration</w:t>
      </w:r>
      <w:r w:rsidR="00CA1F17">
        <w:t xml:space="preserve"> tests verified that </w:t>
      </w:r>
      <w:r w:rsidR="00382469">
        <w:t xml:space="preserve">both </w:t>
      </w:r>
      <w:r w:rsidR="007E695D">
        <w:t>FDM</w:t>
      </w:r>
      <w:r w:rsidR="00382469">
        <w:t>s work</w:t>
      </w:r>
      <w:r w:rsidR="007E695D">
        <w:t xml:space="preserve"> as expected</w:t>
      </w:r>
      <w:r w:rsidR="000C1C8C">
        <w:t xml:space="preserve"> </w:t>
      </w:r>
      <w:r w:rsidR="00EE02D9">
        <w:t xml:space="preserve">within a small </w:t>
      </w:r>
      <w:r w:rsidR="00553EE9">
        <w:t>floating</w:t>
      </w:r>
      <w:r w:rsidR="005743EA">
        <w:t>-</w:t>
      </w:r>
      <w:r w:rsidR="00553EE9">
        <w:t xml:space="preserve">point tolerance </w:t>
      </w:r>
      <w:r w:rsidR="000C1C8C">
        <w:t xml:space="preserve">when compared to their </w:t>
      </w:r>
      <w:r w:rsidR="003659C7">
        <w:lastRenderedPageBreak/>
        <w:t>original code benchmarks</w:t>
      </w:r>
      <w:r w:rsidR="00CB535B">
        <w:t xml:space="preserve">. </w:t>
      </w:r>
      <w:r w:rsidR="00081834">
        <w:t xml:space="preserve">Moreover, the re-implemented FDMs were successfully used in the </w:t>
      </w:r>
      <w:r w:rsidR="00FF2E97">
        <w:t xml:space="preserve">creation of </w:t>
      </w:r>
      <w:r w:rsidR="00C262EC">
        <w:t xml:space="preserve">interactive </w:t>
      </w:r>
      <w:r w:rsidR="00081834">
        <w:t>flight simulator</w:t>
      </w:r>
      <w:r w:rsidR="00FF2E97">
        <w:t>s</w:t>
      </w:r>
      <w:r w:rsidR="00A27219">
        <w:t xml:space="preserve"> using FlightGear for visualization. </w:t>
      </w:r>
    </w:p>
    <w:p w14:paraId="587BD3D9" w14:textId="4D27F094" w:rsidR="006A6ACE" w:rsidRDefault="006A6ACE" w:rsidP="00511AD4">
      <w:pPr>
        <w:ind w:firstLine="720"/>
      </w:pPr>
    </w:p>
    <w:p w14:paraId="1A9F3732" w14:textId="6797C3DE" w:rsidR="006A6ACE" w:rsidRDefault="006A6ACE" w:rsidP="006A6ACE">
      <w:pPr>
        <w:autoSpaceDE w:val="0"/>
        <w:autoSpaceDN w:val="0"/>
        <w:adjustRightInd w:val="0"/>
        <w:spacing w:line="240" w:lineRule="auto"/>
        <w:rPr>
          <w:rFonts w:ascii="CMBX12" w:hAnsi="CMBX12" w:cs="CMBX12"/>
          <w:sz w:val="29"/>
          <w:szCs w:val="29"/>
        </w:rPr>
      </w:pPr>
    </w:p>
    <w:p w14:paraId="44420DD7" w14:textId="74ACACB5" w:rsidR="00C50526" w:rsidRDefault="00C50526" w:rsidP="006A6ACE">
      <w:pPr>
        <w:autoSpaceDE w:val="0"/>
        <w:autoSpaceDN w:val="0"/>
        <w:adjustRightInd w:val="0"/>
        <w:spacing w:line="240" w:lineRule="auto"/>
        <w:rPr>
          <w:rFonts w:ascii="CMBX12" w:hAnsi="CMBX12" w:cs="CMBX12"/>
          <w:sz w:val="29"/>
          <w:szCs w:val="29"/>
        </w:rPr>
      </w:pPr>
    </w:p>
    <w:p w14:paraId="1F6A8268" w14:textId="7540ECF1" w:rsidR="00C50526" w:rsidRDefault="00C50526" w:rsidP="006A6ACE">
      <w:pPr>
        <w:autoSpaceDE w:val="0"/>
        <w:autoSpaceDN w:val="0"/>
        <w:adjustRightInd w:val="0"/>
        <w:spacing w:line="240" w:lineRule="auto"/>
        <w:rPr>
          <w:rFonts w:ascii="CMBX12" w:hAnsi="CMBX12" w:cs="CMBX12"/>
          <w:sz w:val="29"/>
          <w:szCs w:val="29"/>
        </w:rPr>
      </w:pPr>
    </w:p>
    <w:p w14:paraId="56CEE152" w14:textId="0285F7C6" w:rsidR="00C50526" w:rsidRDefault="00C50526" w:rsidP="006A6ACE">
      <w:pPr>
        <w:autoSpaceDE w:val="0"/>
        <w:autoSpaceDN w:val="0"/>
        <w:adjustRightInd w:val="0"/>
        <w:spacing w:line="240" w:lineRule="auto"/>
        <w:rPr>
          <w:rFonts w:ascii="CMBX12" w:hAnsi="CMBX12" w:cs="CMBX12"/>
          <w:sz w:val="29"/>
          <w:szCs w:val="29"/>
        </w:rPr>
      </w:pPr>
    </w:p>
    <w:p w14:paraId="687F05B9" w14:textId="227435D7" w:rsidR="00C50526" w:rsidRDefault="00C50526" w:rsidP="006A6ACE">
      <w:pPr>
        <w:autoSpaceDE w:val="0"/>
        <w:autoSpaceDN w:val="0"/>
        <w:adjustRightInd w:val="0"/>
        <w:spacing w:line="240" w:lineRule="auto"/>
        <w:rPr>
          <w:rFonts w:ascii="CMBX12" w:hAnsi="CMBX12" w:cs="CMBX12"/>
          <w:sz w:val="29"/>
          <w:szCs w:val="29"/>
        </w:rPr>
      </w:pPr>
    </w:p>
    <w:p w14:paraId="5F424D40" w14:textId="671295FE" w:rsidR="00C50526" w:rsidRDefault="00C50526" w:rsidP="006A6ACE">
      <w:pPr>
        <w:autoSpaceDE w:val="0"/>
        <w:autoSpaceDN w:val="0"/>
        <w:adjustRightInd w:val="0"/>
        <w:spacing w:line="240" w:lineRule="auto"/>
        <w:rPr>
          <w:rFonts w:ascii="CMBX12" w:hAnsi="CMBX12" w:cs="CMBX12"/>
          <w:sz w:val="29"/>
          <w:szCs w:val="29"/>
        </w:rPr>
      </w:pPr>
    </w:p>
    <w:p w14:paraId="4F111A66" w14:textId="46C88B3A" w:rsidR="00C50526" w:rsidRDefault="00C50526" w:rsidP="006A6ACE">
      <w:pPr>
        <w:autoSpaceDE w:val="0"/>
        <w:autoSpaceDN w:val="0"/>
        <w:adjustRightInd w:val="0"/>
        <w:spacing w:line="240" w:lineRule="auto"/>
        <w:rPr>
          <w:rFonts w:ascii="CMBX12" w:hAnsi="CMBX12" w:cs="CMBX12"/>
          <w:sz w:val="29"/>
          <w:szCs w:val="29"/>
        </w:rPr>
      </w:pPr>
    </w:p>
    <w:p w14:paraId="1691FCBA" w14:textId="1277BA4D" w:rsidR="00C50526" w:rsidRDefault="00C50526" w:rsidP="006A6ACE">
      <w:pPr>
        <w:autoSpaceDE w:val="0"/>
        <w:autoSpaceDN w:val="0"/>
        <w:adjustRightInd w:val="0"/>
        <w:spacing w:line="240" w:lineRule="auto"/>
        <w:rPr>
          <w:rFonts w:ascii="CMBX12" w:hAnsi="CMBX12" w:cs="CMBX12"/>
          <w:sz w:val="29"/>
          <w:szCs w:val="29"/>
        </w:rPr>
      </w:pPr>
    </w:p>
    <w:p w14:paraId="1632DEA9" w14:textId="3B9CE97E" w:rsidR="00C50526" w:rsidRDefault="00C50526" w:rsidP="006A6ACE">
      <w:pPr>
        <w:autoSpaceDE w:val="0"/>
        <w:autoSpaceDN w:val="0"/>
        <w:adjustRightInd w:val="0"/>
        <w:spacing w:line="240" w:lineRule="auto"/>
        <w:rPr>
          <w:rFonts w:ascii="CMBX12" w:hAnsi="CMBX12" w:cs="CMBX12"/>
          <w:sz w:val="29"/>
          <w:szCs w:val="29"/>
        </w:rPr>
      </w:pPr>
    </w:p>
    <w:p w14:paraId="0DB64AA9" w14:textId="1B480807" w:rsidR="00C50526" w:rsidRDefault="00C50526" w:rsidP="006A6ACE">
      <w:pPr>
        <w:autoSpaceDE w:val="0"/>
        <w:autoSpaceDN w:val="0"/>
        <w:adjustRightInd w:val="0"/>
        <w:spacing w:line="240" w:lineRule="auto"/>
        <w:rPr>
          <w:rFonts w:ascii="CMBX12" w:hAnsi="CMBX12" w:cs="CMBX12"/>
          <w:sz w:val="29"/>
          <w:szCs w:val="29"/>
        </w:rPr>
      </w:pPr>
    </w:p>
    <w:p w14:paraId="3568BFD9" w14:textId="279BC0AF" w:rsidR="00C50526" w:rsidRDefault="00C50526" w:rsidP="006A6ACE">
      <w:pPr>
        <w:autoSpaceDE w:val="0"/>
        <w:autoSpaceDN w:val="0"/>
        <w:adjustRightInd w:val="0"/>
        <w:spacing w:line="240" w:lineRule="auto"/>
        <w:rPr>
          <w:rFonts w:ascii="CMBX12" w:hAnsi="CMBX12" w:cs="CMBX12"/>
          <w:sz w:val="29"/>
          <w:szCs w:val="29"/>
        </w:rPr>
      </w:pPr>
    </w:p>
    <w:p w14:paraId="1D3BC421" w14:textId="249E757F" w:rsidR="00C50526" w:rsidRDefault="00C50526" w:rsidP="006A6ACE">
      <w:pPr>
        <w:autoSpaceDE w:val="0"/>
        <w:autoSpaceDN w:val="0"/>
        <w:adjustRightInd w:val="0"/>
        <w:spacing w:line="240" w:lineRule="auto"/>
        <w:rPr>
          <w:rFonts w:ascii="CMBX12" w:hAnsi="CMBX12" w:cs="CMBX12"/>
          <w:sz w:val="29"/>
          <w:szCs w:val="29"/>
        </w:rPr>
      </w:pPr>
    </w:p>
    <w:p w14:paraId="6E0E4F91" w14:textId="070E2599" w:rsidR="00C50526" w:rsidRDefault="00C50526" w:rsidP="006A6ACE">
      <w:pPr>
        <w:autoSpaceDE w:val="0"/>
        <w:autoSpaceDN w:val="0"/>
        <w:adjustRightInd w:val="0"/>
        <w:spacing w:line="240" w:lineRule="auto"/>
        <w:rPr>
          <w:rFonts w:ascii="CMBX12" w:hAnsi="CMBX12" w:cs="CMBX12"/>
          <w:sz w:val="29"/>
          <w:szCs w:val="29"/>
        </w:rPr>
      </w:pPr>
    </w:p>
    <w:p w14:paraId="44C51CB3" w14:textId="0B5FC3A8" w:rsidR="00C50526" w:rsidRDefault="00C50526" w:rsidP="006A6ACE">
      <w:pPr>
        <w:autoSpaceDE w:val="0"/>
        <w:autoSpaceDN w:val="0"/>
        <w:adjustRightInd w:val="0"/>
        <w:spacing w:line="240" w:lineRule="auto"/>
        <w:rPr>
          <w:rFonts w:ascii="CMBX12" w:hAnsi="CMBX12" w:cs="CMBX12"/>
          <w:sz w:val="29"/>
          <w:szCs w:val="29"/>
        </w:rPr>
      </w:pPr>
    </w:p>
    <w:p w14:paraId="73E1BCE6" w14:textId="7B1D810A" w:rsidR="00C50526" w:rsidRDefault="00C50526" w:rsidP="006A6ACE">
      <w:pPr>
        <w:autoSpaceDE w:val="0"/>
        <w:autoSpaceDN w:val="0"/>
        <w:adjustRightInd w:val="0"/>
        <w:spacing w:line="240" w:lineRule="auto"/>
        <w:rPr>
          <w:rFonts w:ascii="CMBX12" w:hAnsi="CMBX12" w:cs="CMBX12"/>
          <w:sz w:val="29"/>
          <w:szCs w:val="29"/>
        </w:rPr>
      </w:pPr>
    </w:p>
    <w:p w14:paraId="35EC4981" w14:textId="5A97CF37" w:rsidR="00C50526" w:rsidRDefault="00C50526" w:rsidP="006A6ACE">
      <w:pPr>
        <w:autoSpaceDE w:val="0"/>
        <w:autoSpaceDN w:val="0"/>
        <w:adjustRightInd w:val="0"/>
        <w:spacing w:line="240" w:lineRule="auto"/>
        <w:rPr>
          <w:rFonts w:ascii="CMBX12" w:hAnsi="CMBX12" w:cs="CMBX12"/>
          <w:sz w:val="29"/>
          <w:szCs w:val="29"/>
        </w:rPr>
      </w:pPr>
    </w:p>
    <w:p w14:paraId="0CF559A9" w14:textId="1EC8EAA3" w:rsidR="00C50526" w:rsidRDefault="00C50526" w:rsidP="006A6ACE">
      <w:pPr>
        <w:autoSpaceDE w:val="0"/>
        <w:autoSpaceDN w:val="0"/>
        <w:adjustRightInd w:val="0"/>
        <w:spacing w:line="240" w:lineRule="auto"/>
        <w:rPr>
          <w:rFonts w:ascii="CMBX12" w:hAnsi="CMBX12" w:cs="CMBX12"/>
          <w:sz w:val="29"/>
          <w:szCs w:val="29"/>
        </w:rPr>
      </w:pPr>
    </w:p>
    <w:p w14:paraId="1CDE37E6" w14:textId="47C61661" w:rsidR="00C50526" w:rsidRDefault="00C50526" w:rsidP="006A6ACE">
      <w:pPr>
        <w:autoSpaceDE w:val="0"/>
        <w:autoSpaceDN w:val="0"/>
        <w:adjustRightInd w:val="0"/>
        <w:spacing w:line="240" w:lineRule="auto"/>
        <w:rPr>
          <w:rFonts w:ascii="CMBX12" w:hAnsi="CMBX12" w:cs="CMBX12"/>
          <w:sz w:val="29"/>
          <w:szCs w:val="29"/>
        </w:rPr>
      </w:pPr>
    </w:p>
    <w:p w14:paraId="15557310" w14:textId="3F48FB75" w:rsidR="00C50526" w:rsidRDefault="00C50526" w:rsidP="006A6ACE">
      <w:pPr>
        <w:autoSpaceDE w:val="0"/>
        <w:autoSpaceDN w:val="0"/>
        <w:adjustRightInd w:val="0"/>
        <w:spacing w:line="240" w:lineRule="auto"/>
        <w:rPr>
          <w:rFonts w:ascii="CMBX12" w:hAnsi="CMBX12" w:cs="CMBX12"/>
          <w:sz w:val="29"/>
          <w:szCs w:val="29"/>
        </w:rPr>
      </w:pPr>
    </w:p>
    <w:p w14:paraId="6DE38401" w14:textId="61EED851" w:rsidR="00C50526" w:rsidRDefault="00C50526" w:rsidP="006A6ACE">
      <w:pPr>
        <w:autoSpaceDE w:val="0"/>
        <w:autoSpaceDN w:val="0"/>
        <w:adjustRightInd w:val="0"/>
        <w:spacing w:line="240" w:lineRule="auto"/>
        <w:rPr>
          <w:rFonts w:ascii="CMBX12" w:hAnsi="CMBX12" w:cs="CMBX12"/>
          <w:sz w:val="29"/>
          <w:szCs w:val="29"/>
        </w:rPr>
      </w:pPr>
    </w:p>
    <w:p w14:paraId="22ED8946" w14:textId="1AFEF561" w:rsidR="00C50526" w:rsidRDefault="00C50526" w:rsidP="006A6ACE">
      <w:pPr>
        <w:autoSpaceDE w:val="0"/>
        <w:autoSpaceDN w:val="0"/>
        <w:adjustRightInd w:val="0"/>
        <w:spacing w:line="240" w:lineRule="auto"/>
        <w:rPr>
          <w:rFonts w:ascii="CMBX12" w:hAnsi="CMBX12" w:cs="CMBX12"/>
          <w:sz w:val="29"/>
          <w:szCs w:val="29"/>
        </w:rPr>
      </w:pPr>
    </w:p>
    <w:p w14:paraId="42185B03" w14:textId="673CB2CE" w:rsidR="00C50526" w:rsidRDefault="00C50526" w:rsidP="006A6ACE">
      <w:pPr>
        <w:autoSpaceDE w:val="0"/>
        <w:autoSpaceDN w:val="0"/>
        <w:adjustRightInd w:val="0"/>
        <w:spacing w:line="240" w:lineRule="auto"/>
        <w:rPr>
          <w:rFonts w:ascii="CMBX12" w:hAnsi="CMBX12" w:cs="CMBX12"/>
          <w:sz w:val="29"/>
          <w:szCs w:val="29"/>
        </w:rPr>
      </w:pPr>
    </w:p>
    <w:p w14:paraId="1EA46992" w14:textId="49536209" w:rsidR="00C50526" w:rsidRDefault="00C50526" w:rsidP="006A6ACE">
      <w:pPr>
        <w:autoSpaceDE w:val="0"/>
        <w:autoSpaceDN w:val="0"/>
        <w:adjustRightInd w:val="0"/>
        <w:spacing w:line="240" w:lineRule="auto"/>
        <w:rPr>
          <w:rFonts w:ascii="CMBX12" w:hAnsi="CMBX12" w:cs="CMBX12"/>
          <w:sz w:val="29"/>
          <w:szCs w:val="29"/>
        </w:rPr>
      </w:pPr>
    </w:p>
    <w:p w14:paraId="1EE4DABF" w14:textId="20652423" w:rsidR="00C50526" w:rsidRDefault="00C50526" w:rsidP="006A6ACE">
      <w:pPr>
        <w:autoSpaceDE w:val="0"/>
        <w:autoSpaceDN w:val="0"/>
        <w:adjustRightInd w:val="0"/>
        <w:spacing w:line="240" w:lineRule="auto"/>
        <w:rPr>
          <w:rFonts w:ascii="CMBX12" w:hAnsi="CMBX12" w:cs="CMBX12"/>
          <w:sz w:val="29"/>
          <w:szCs w:val="29"/>
        </w:rPr>
      </w:pPr>
    </w:p>
    <w:p w14:paraId="63280B5C" w14:textId="3EAE1F46" w:rsidR="00C50526" w:rsidRDefault="00C50526" w:rsidP="006A6ACE">
      <w:pPr>
        <w:autoSpaceDE w:val="0"/>
        <w:autoSpaceDN w:val="0"/>
        <w:adjustRightInd w:val="0"/>
        <w:spacing w:line="240" w:lineRule="auto"/>
        <w:rPr>
          <w:rFonts w:ascii="CMBX12" w:hAnsi="CMBX12" w:cs="CMBX12"/>
          <w:sz w:val="29"/>
          <w:szCs w:val="29"/>
        </w:rPr>
      </w:pPr>
    </w:p>
    <w:p w14:paraId="38F2A56F" w14:textId="77777777" w:rsidR="00AF5CA3" w:rsidRDefault="00AF5CA3" w:rsidP="006A6ACE">
      <w:pPr>
        <w:autoSpaceDE w:val="0"/>
        <w:autoSpaceDN w:val="0"/>
        <w:adjustRightInd w:val="0"/>
        <w:spacing w:line="240" w:lineRule="auto"/>
        <w:rPr>
          <w:rFonts w:ascii="CMBX12" w:hAnsi="CMBX12" w:cs="CMBX12"/>
          <w:sz w:val="29"/>
          <w:szCs w:val="29"/>
        </w:rPr>
      </w:pPr>
    </w:p>
    <w:p w14:paraId="517E43BB" w14:textId="77777777" w:rsidR="00C50526" w:rsidRDefault="00C50526" w:rsidP="006A6ACE">
      <w:pPr>
        <w:autoSpaceDE w:val="0"/>
        <w:autoSpaceDN w:val="0"/>
        <w:adjustRightInd w:val="0"/>
        <w:spacing w:line="240" w:lineRule="auto"/>
        <w:rPr>
          <w:rFonts w:ascii="CMBX12" w:hAnsi="CMBX12" w:cs="CMBX12"/>
          <w:sz w:val="29"/>
          <w:szCs w:val="29"/>
        </w:rPr>
      </w:pPr>
    </w:p>
    <w:p w14:paraId="4EE13BD6" w14:textId="24183D0A" w:rsidR="00511AD4" w:rsidRPr="00E914BE" w:rsidRDefault="00F172A3" w:rsidP="00E914BE">
      <w:pPr>
        <w:pStyle w:val="Heading1"/>
        <w:rPr>
          <w:sz w:val="29"/>
          <w:szCs w:val="29"/>
        </w:rPr>
      </w:pPr>
      <w:bookmarkStart w:id="23" w:name="_Toc62139908"/>
      <w:r w:rsidRPr="00E914BE">
        <w:rPr>
          <w:sz w:val="29"/>
          <w:szCs w:val="29"/>
        </w:rPr>
        <w:lastRenderedPageBreak/>
        <w:t>A</w:t>
      </w:r>
      <w:r w:rsidR="000B4D60" w:rsidRPr="00E914BE">
        <w:rPr>
          <w:sz w:val="29"/>
          <w:szCs w:val="29"/>
        </w:rPr>
        <w:t>cknowledgements</w:t>
      </w:r>
      <w:bookmarkEnd w:id="23"/>
    </w:p>
    <w:p w14:paraId="52702E6B" w14:textId="77AC6400"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t>to thank everyone that helped me complete this research.</w:t>
      </w:r>
      <w:r w:rsidR="00D71491">
        <w:t xml:space="preserve"> I want to thank my research advisor,</w:t>
      </w:r>
      <w:r>
        <w:t xml:space="preserve"> Dr. Douglas Hodson, </w:t>
      </w:r>
      <w:r w:rsidR="00D71491">
        <w:t>for his support and guidance in all aspects of this thesis. I want to thank m</w:t>
      </w:r>
      <w:r>
        <w:t>y committee members, Maj Richard Dill</w:t>
      </w:r>
      <w:r w:rsidR="00802EE2">
        <w:t xml:space="preserve"> and Dr. Scott Nykl</w:t>
      </w:r>
      <w:r>
        <w:t xml:space="preserve">, </w:t>
      </w:r>
      <w:r w:rsidR="00D71491">
        <w:t>for their time reviewing this research along with their</w:t>
      </w:r>
      <w:r w:rsidR="00F97A5D">
        <w:t xml:space="preserve"> valuable</w:t>
      </w:r>
      <w:r w:rsidR="00D71491">
        <w:t xml:space="preserve"> feedback. I want to give a special thanks to </w:t>
      </w:r>
      <w:r w:rsidR="00707D8E">
        <w:t>a prior advisee of Dr. Hodson</w:t>
      </w:r>
      <w:r w:rsidR="00D71491">
        <w:t xml:space="preserve"> for his </w:t>
      </w:r>
      <w:r w:rsidR="00F97A5D">
        <w:t xml:space="preserve">excellent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2139909"/>
      <w:bookmarkEnd w:id="18"/>
      <w:bookmarkEnd w:id="19"/>
      <w:bookmarkEnd w:id="20"/>
      <w:r w:rsidRPr="00E914BE">
        <w:rPr>
          <w:sz w:val="29"/>
          <w:szCs w:val="29"/>
        </w:rPr>
        <w:lastRenderedPageBreak/>
        <w:t>Table of Contents</w:t>
      </w:r>
      <w:bookmarkEnd w:id="24"/>
      <w:bookmarkEnd w:id="25"/>
    </w:p>
    <w:p w14:paraId="0EFCED37" w14:textId="77777777" w:rsidR="00251273" w:rsidRDefault="00251273" w:rsidP="00EE606A">
      <w:pPr>
        <w:spacing w:line="240" w:lineRule="auto"/>
        <w:contextualSpacing/>
        <w:jc w:val="right"/>
      </w:pPr>
      <w:r>
        <w:t>Page</w:t>
      </w:r>
    </w:p>
    <w:p w14:paraId="07A17D83" w14:textId="349333F4" w:rsidR="00AB5EB0" w:rsidRPr="00AB5EB0" w:rsidRDefault="00C76F4E"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AB5EB0">
        <w:rPr>
          <w:rStyle w:val="Hyperlink"/>
          <w:rFonts w:ascii="Times New Roman" w:hAnsi="Times New Roman" w:cs="Times New Roman"/>
          <w:b w:val="0"/>
          <w:caps w:val="0"/>
          <w:sz w:val="24"/>
          <w:szCs w:val="24"/>
          <w:u w:val="none"/>
        </w:rPr>
        <w:fldChar w:fldCharType="begin"/>
      </w:r>
      <w:r w:rsidRPr="00AB5EB0">
        <w:rPr>
          <w:rStyle w:val="Hyperlink"/>
          <w:rFonts w:ascii="Times New Roman" w:hAnsi="Times New Roman" w:cs="Times New Roman"/>
          <w:b w:val="0"/>
          <w:caps w:val="0"/>
          <w:sz w:val="24"/>
          <w:szCs w:val="24"/>
          <w:u w:val="none"/>
        </w:rPr>
        <w:instrText xml:space="preserve"> TOC \o "1-5" \h \z \u </w:instrText>
      </w:r>
      <w:r w:rsidRPr="00AB5EB0">
        <w:rPr>
          <w:rStyle w:val="Hyperlink"/>
          <w:rFonts w:ascii="Times New Roman" w:hAnsi="Times New Roman" w:cs="Times New Roman"/>
          <w:b w:val="0"/>
          <w:caps w:val="0"/>
          <w:sz w:val="24"/>
          <w:szCs w:val="24"/>
          <w:u w:val="none"/>
        </w:rPr>
        <w:fldChar w:fldCharType="separate"/>
      </w:r>
      <w:hyperlink w:anchor="_Toc62139907" w:history="1">
        <w:r w:rsidR="00AB5EB0" w:rsidRPr="00AB5EB0">
          <w:rPr>
            <w:rStyle w:val="Hyperlink"/>
            <w:rFonts w:ascii="Times New Roman" w:hAnsi="Times New Roman" w:cs="Times New Roman"/>
            <w:b w:val="0"/>
            <w:caps w:val="0"/>
            <w:noProof/>
            <w:sz w:val="24"/>
            <w:szCs w:val="24"/>
          </w:rPr>
          <w:t>Abstract</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_Toc62139907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iv</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5958BD51" w14:textId="03F68C66" w:rsidR="00AB5EB0" w:rsidRPr="00AB5EB0" w:rsidRDefault="00BC145E"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08" w:history="1">
        <w:r w:rsidR="00AB5EB0" w:rsidRPr="00AB5EB0">
          <w:rPr>
            <w:rStyle w:val="Hyperlink"/>
            <w:rFonts w:ascii="Times New Roman" w:hAnsi="Times New Roman" w:cs="Times New Roman"/>
            <w:b w:val="0"/>
            <w:caps w:val="0"/>
            <w:noProof/>
            <w:sz w:val="24"/>
            <w:szCs w:val="24"/>
          </w:rPr>
          <w:t>Acknowledgements</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_Toc62139908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vi</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3C63A524" w14:textId="6C0194E7" w:rsidR="00AB5EB0" w:rsidRPr="00AB5EB0" w:rsidRDefault="00BC145E"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09" w:history="1">
        <w:r w:rsidR="00AB5EB0" w:rsidRPr="00AB5EB0">
          <w:rPr>
            <w:rStyle w:val="Hyperlink"/>
            <w:rFonts w:ascii="Times New Roman" w:hAnsi="Times New Roman" w:cs="Times New Roman"/>
            <w:b w:val="0"/>
            <w:caps w:val="0"/>
            <w:noProof/>
            <w:sz w:val="24"/>
            <w:szCs w:val="24"/>
          </w:rPr>
          <w:t>Table of Contents</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_Toc62139909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vii</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55C33250" w14:textId="3E0989F4" w:rsidR="00AB5EB0" w:rsidRPr="00AB5EB0" w:rsidRDefault="00BC145E"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10" w:history="1">
        <w:r w:rsidR="00AB5EB0" w:rsidRPr="00AB5EB0">
          <w:rPr>
            <w:rStyle w:val="Hyperlink"/>
            <w:rFonts w:ascii="Times New Roman" w:hAnsi="Times New Roman" w:cs="Times New Roman"/>
            <w:b w:val="0"/>
            <w:caps w:val="0"/>
            <w:noProof/>
            <w:sz w:val="24"/>
            <w:szCs w:val="24"/>
          </w:rPr>
          <w:t>List of Figures</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_Toc62139910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xi</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3C6E17E8" w14:textId="3254FC57" w:rsidR="00AB5EB0" w:rsidRPr="00AB5EB0" w:rsidRDefault="00BC145E"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11" w:history="1">
        <w:r w:rsidR="00AB5EB0" w:rsidRPr="00AB5EB0">
          <w:rPr>
            <w:rStyle w:val="Hyperlink"/>
            <w:rFonts w:ascii="Times New Roman" w:hAnsi="Times New Roman" w:cs="Times New Roman"/>
            <w:b w:val="0"/>
            <w:caps w:val="0"/>
            <w:noProof/>
            <w:sz w:val="24"/>
            <w:szCs w:val="24"/>
          </w:rPr>
          <w:t>List of Tables</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_Toc62139911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xii</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6697E7E2" w14:textId="44B28F02" w:rsidR="00AB5EB0" w:rsidRPr="00AB5EB0" w:rsidRDefault="00BC145E" w:rsidP="00AB5EB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12" w:history="1">
        <w:r w:rsidR="00AB5EB0" w:rsidRPr="00AB5EB0">
          <w:rPr>
            <w:rStyle w:val="Hyperlink"/>
            <w:rFonts w:ascii="Times New Roman" w:hAnsi="Times New Roman" w:cs="Times New Roman"/>
            <w:b w:val="0"/>
            <w:caps w:val="0"/>
            <w:noProof/>
            <w:sz w:val="24"/>
            <w:szCs w:val="24"/>
          </w:rPr>
          <w:t>I.</w:t>
        </w:r>
        <w:r w:rsidR="00AB5EB0" w:rsidRPr="00AB5EB0">
          <w:rPr>
            <w:rFonts w:ascii="Times New Roman" w:eastAsiaTheme="minorEastAsia" w:hAnsi="Times New Roman" w:cs="Times New Roman"/>
            <w:b w:val="0"/>
            <w:bCs w:val="0"/>
            <w:caps w:val="0"/>
            <w:noProof/>
            <w:sz w:val="24"/>
            <w:szCs w:val="24"/>
          </w:rPr>
          <w:tab/>
        </w:r>
        <w:r w:rsidR="00AB5EB0" w:rsidRPr="00AB5EB0">
          <w:rPr>
            <w:rStyle w:val="Hyperlink"/>
            <w:rFonts w:ascii="Times New Roman" w:hAnsi="Times New Roman" w:cs="Times New Roman"/>
            <w:b w:val="0"/>
            <w:caps w:val="0"/>
            <w:noProof/>
            <w:sz w:val="24"/>
            <w:szCs w:val="24"/>
          </w:rPr>
          <w:t>Introduction</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_Toc62139912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1</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6CA7C9AD" w14:textId="78980B37"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3" w:history="1">
        <w:r w:rsidR="00AB5EB0" w:rsidRPr="00AB5EB0">
          <w:rPr>
            <w:rStyle w:val="Hyperlink"/>
            <w:rFonts w:ascii="Times New Roman" w:hAnsi="Times New Roman" w:cs="Times New Roman"/>
            <w:smallCaps w:val="0"/>
            <w:noProof/>
            <w:sz w:val="24"/>
            <w:szCs w:val="24"/>
          </w:rPr>
          <w:t>1.1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Problem Statement</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_Toc62139913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4</w:t>
        </w:r>
        <w:r w:rsidR="00AB5EB0" w:rsidRPr="00AB5EB0">
          <w:rPr>
            <w:rFonts w:ascii="Times New Roman" w:hAnsi="Times New Roman" w:cs="Times New Roman"/>
            <w:smallCaps w:val="0"/>
            <w:noProof/>
            <w:webHidden/>
            <w:sz w:val="24"/>
            <w:szCs w:val="24"/>
          </w:rPr>
          <w:fldChar w:fldCharType="end"/>
        </w:r>
      </w:hyperlink>
    </w:p>
    <w:p w14:paraId="7BF0E65C" w14:textId="0ECE65F4"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4" w:history="1">
        <w:r w:rsidR="00AB5EB0" w:rsidRPr="00AB5EB0">
          <w:rPr>
            <w:rStyle w:val="Hyperlink"/>
            <w:rFonts w:ascii="Times New Roman" w:hAnsi="Times New Roman" w:cs="Times New Roman"/>
            <w:smallCaps w:val="0"/>
            <w:noProof/>
            <w:sz w:val="24"/>
            <w:szCs w:val="24"/>
          </w:rPr>
          <w:t>1.2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Research Objective</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_Toc62139914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4</w:t>
        </w:r>
        <w:r w:rsidR="00AB5EB0" w:rsidRPr="00AB5EB0">
          <w:rPr>
            <w:rFonts w:ascii="Times New Roman" w:hAnsi="Times New Roman" w:cs="Times New Roman"/>
            <w:smallCaps w:val="0"/>
            <w:noProof/>
            <w:webHidden/>
            <w:sz w:val="24"/>
            <w:szCs w:val="24"/>
          </w:rPr>
          <w:fldChar w:fldCharType="end"/>
        </w:r>
      </w:hyperlink>
    </w:p>
    <w:p w14:paraId="63C242A4" w14:textId="320CDBEA"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5" w:history="1">
        <w:r w:rsidR="00AB5EB0" w:rsidRPr="00AB5EB0">
          <w:rPr>
            <w:rStyle w:val="Hyperlink"/>
            <w:rFonts w:ascii="Times New Roman" w:hAnsi="Times New Roman" w:cs="Times New Roman"/>
            <w:smallCaps w:val="0"/>
            <w:noProof/>
            <w:sz w:val="24"/>
            <w:szCs w:val="24"/>
          </w:rPr>
          <w:t>1.3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Hypothesis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_Toc62139915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5</w:t>
        </w:r>
        <w:r w:rsidR="00AB5EB0" w:rsidRPr="00AB5EB0">
          <w:rPr>
            <w:rFonts w:ascii="Times New Roman" w:hAnsi="Times New Roman" w:cs="Times New Roman"/>
            <w:smallCaps w:val="0"/>
            <w:noProof/>
            <w:webHidden/>
            <w:sz w:val="24"/>
            <w:szCs w:val="24"/>
          </w:rPr>
          <w:fldChar w:fldCharType="end"/>
        </w:r>
      </w:hyperlink>
    </w:p>
    <w:p w14:paraId="2E838B16" w14:textId="3E75582D"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6" w:history="1">
        <w:r w:rsidR="00AB5EB0" w:rsidRPr="00AB5EB0">
          <w:rPr>
            <w:rStyle w:val="Hyperlink"/>
            <w:rFonts w:ascii="Times New Roman" w:hAnsi="Times New Roman" w:cs="Times New Roman"/>
            <w:smallCaps w:val="0"/>
            <w:noProof/>
            <w:sz w:val="24"/>
            <w:szCs w:val="24"/>
          </w:rPr>
          <w:t>1.4</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Approach</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_Toc62139916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6</w:t>
        </w:r>
        <w:r w:rsidR="00AB5EB0" w:rsidRPr="00AB5EB0">
          <w:rPr>
            <w:rFonts w:ascii="Times New Roman" w:hAnsi="Times New Roman" w:cs="Times New Roman"/>
            <w:smallCaps w:val="0"/>
            <w:noProof/>
            <w:webHidden/>
            <w:sz w:val="24"/>
            <w:szCs w:val="24"/>
          </w:rPr>
          <w:fldChar w:fldCharType="end"/>
        </w:r>
      </w:hyperlink>
    </w:p>
    <w:p w14:paraId="077B87FD" w14:textId="475A7F02"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7" w:history="1">
        <w:r w:rsidR="00AB5EB0" w:rsidRPr="00AB5EB0">
          <w:rPr>
            <w:rStyle w:val="Hyperlink"/>
            <w:rFonts w:ascii="Times New Roman" w:hAnsi="Times New Roman" w:cs="Times New Roman"/>
            <w:smallCaps w:val="0"/>
            <w:noProof/>
            <w:sz w:val="24"/>
            <w:szCs w:val="24"/>
          </w:rPr>
          <w:t>1.5</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Assumptions/Limitations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_Toc62139917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w:t>
        </w:r>
        <w:r w:rsidR="00AB5EB0" w:rsidRPr="00AB5EB0">
          <w:rPr>
            <w:rFonts w:ascii="Times New Roman" w:hAnsi="Times New Roman" w:cs="Times New Roman"/>
            <w:smallCaps w:val="0"/>
            <w:noProof/>
            <w:webHidden/>
            <w:sz w:val="24"/>
            <w:szCs w:val="24"/>
          </w:rPr>
          <w:fldChar w:fldCharType="end"/>
        </w:r>
      </w:hyperlink>
    </w:p>
    <w:p w14:paraId="291CA2D8" w14:textId="6D4912EE"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8" w:history="1">
        <w:r w:rsidR="00AB5EB0" w:rsidRPr="00AB5EB0">
          <w:rPr>
            <w:rStyle w:val="Hyperlink"/>
            <w:rFonts w:ascii="Times New Roman" w:hAnsi="Times New Roman" w:cs="Times New Roman"/>
            <w:smallCaps w:val="0"/>
            <w:noProof/>
            <w:sz w:val="24"/>
            <w:szCs w:val="24"/>
          </w:rPr>
          <w:t>1.6</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Thesis Overview</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_Toc62139918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9</w:t>
        </w:r>
        <w:r w:rsidR="00AB5EB0" w:rsidRPr="00AB5EB0">
          <w:rPr>
            <w:rFonts w:ascii="Times New Roman" w:hAnsi="Times New Roman" w:cs="Times New Roman"/>
            <w:smallCaps w:val="0"/>
            <w:noProof/>
            <w:webHidden/>
            <w:sz w:val="24"/>
            <w:szCs w:val="24"/>
          </w:rPr>
          <w:fldChar w:fldCharType="end"/>
        </w:r>
      </w:hyperlink>
      <w:r w:rsidR="00AB5EB0">
        <w:rPr>
          <w:rStyle w:val="Hyperlink"/>
          <w:rFonts w:ascii="Times New Roman" w:hAnsi="Times New Roman" w:cs="Times New Roman"/>
          <w:smallCaps w:val="0"/>
          <w:noProof/>
          <w:sz w:val="24"/>
          <w:szCs w:val="24"/>
        </w:rPr>
        <w:br/>
      </w:r>
    </w:p>
    <w:p w14:paraId="4A9FF935" w14:textId="46C009B3" w:rsidR="00AB5EB0" w:rsidRPr="00AB5EB0" w:rsidRDefault="00BC145E" w:rsidP="00AB5EB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19" w:history="1">
        <w:r w:rsidR="00AB5EB0" w:rsidRPr="00AB5EB0">
          <w:rPr>
            <w:rStyle w:val="Hyperlink"/>
            <w:rFonts w:ascii="Times New Roman" w:hAnsi="Times New Roman" w:cs="Times New Roman"/>
            <w:b w:val="0"/>
            <w:caps w:val="0"/>
            <w:noProof/>
            <w:sz w:val="24"/>
            <w:szCs w:val="24"/>
          </w:rPr>
          <w:t>II.</w:t>
        </w:r>
        <w:r w:rsidR="00AB5EB0" w:rsidRPr="00AB5EB0">
          <w:rPr>
            <w:rFonts w:ascii="Times New Roman" w:eastAsiaTheme="minorEastAsia" w:hAnsi="Times New Roman" w:cs="Times New Roman"/>
            <w:b w:val="0"/>
            <w:bCs w:val="0"/>
            <w:caps w:val="0"/>
            <w:noProof/>
            <w:sz w:val="24"/>
            <w:szCs w:val="24"/>
          </w:rPr>
          <w:tab/>
        </w:r>
        <w:r w:rsidR="00AB5EB0" w:rsidRPr="00AB5EB0">
          <w:rPr>
            <w:rStyle w:val="Hyperlink"/>
            <w:rFonts w:ascii="Times New Roman" w:hAnsi="Times New Roman" w:cs="Times New Roman"/>
            <w:b w:val="0"/>
            <w:caps w:val="0"/>
            <w:noProof/>
            <w:sz w:val="24"/>
            <w:szCs w:val="24"/>
          </w:rPr>
          <w:t>Background</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_Toc62139919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10</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76283DB1" w14:textId="7BE01B32"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21" w:history="1">
        <w:r w:rsidR="00AB5EB0" w:rsidRPr="00AB5EB0">
          <w:rPr>
            <w:rStyle w:val="Hyperlink"/>
            <w:rFonts w:ascii="Times New Roman" w:eastAsiaTheme="minorHAnsi" w:hAnsi="Times New Roman" w:cs="Times New Roman"/>
            <w:smallCaps w:val="0"/>
            <w:noProof/>
            <w:sz w:val="24"/>
            <w:szCs w:val="24"/>
          </w:rPr>
          <w:t>2.1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eastAsiaTheme="minorHAnsi" w:hAnsi="Times New Roman" w:cs="Times New Roman"/>
            <w:smallCaps w:val="0"/>
            <w:noProof/>
            <w:sz w:val="24"/>
            <w:szCs w:val="24"/>
          </w:rPr>
          <w:t>Physics of Flight Modeling</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_Toc62139921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10</w:t>
        </w:r>
        <w:r w:rsidR="00AB5EB0" w:rsidRPr="00AB5EB0">
          <w:rPr>
            <w:rFonts w:ascii="Times New Roman" w:hAnsi="Times New Roman" w:cs="Times New Roman"/>
            <w:smallCaps w:val="0"/>
            <w:noProof/>
            <w:webHidden/>
            <w:sz w:val="24"/>
            <w:szCs w:val="24"/>
          </w:rPr>
          <w:fldChar w:fldCharType="end"/>
        </w:r>
      </w:hyperlink>
    </w:p>
    <w:p w14:paraId="00D3AE89" w14:textId="46871F46"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2" w:history="1">
        <w:r w:rsidR="00AB5EB0" w:rsidRPr="00AB5EB0">
          <w:rPr>
            <w:rStyle w:val="Hyperlink"/>
            <w:rFonts w:ascii="Times New Roman" w:hAnsi="Times New Roman" w:cs="Times New Roman"/>
            <w:i w:val="0"/>
            <w:noProof/>
            <w:sz w:val="24"/>
            <w:szCs w:val="24"/>
          </w:rPr>
          <w:t>2.1.1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Degrees of Freedom</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_Toc62139922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11</w:t>
        </w:r>
        <w:r w:rsidR="00AB5EB0" w:rsidRPr="00AB5EB0">
          <w:rPr>
            <w:rFonts w:ascii="Times New Roman" w:hAnsi="Times New Roman" w:cs="Times New Roman"/>
            <w:i w:val="0"/>
            <w:noProof/>
            <w:webHidden/>
            <w:sz w:val="24"/>
            <w:szCs w:val="24"/>
          </w:rPr>
          <w:fldChar w:fldCharType="end"/>
        </w:r>
      </w:hyperlink>
    </w:p>
    <w:p w14:paraId="53DB5B5E" w14:textId="4B7A548D"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3" w:history="1">
        <w:r w:rsidR="00AB5EB0" w:rsidRPr="00AB5EB0">
          <w:rPr>
            <w:rStyle w:val="Hyperlink"/>
            <w:rFonts w:ascii="Times New Roman" w:hAnsi="Times New Roman" w:cs="Times New Roman"/>
            <w:i w:val="0"/>
            <w:noProof/>
            <w:sz w:val="24"/>
            <w:szCs w:val="24"/>
          </w:rPr>
          <w:t>2.1.2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Forces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_Toc62139923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12</w:t>
        </w:r>
        <w:r w:rsidR="00AB5EB0" w:rsidRPr="00AB5EB0">
          <w:rPr>
            <w:rFonts w:ascii="Times New Roman" w:hAnsi="Times New Roman" w:cs="Times New Roman"/>
            <w:i w:val="0"/>
            <w:noProof/>
            <w:webHidden/>
            <w:sz w:val="24"/>
            <w:szCs w:val="24"/>
          </w:rPr>
          <w:fldChar w:fldCharType="end"/>
        </w:r>
      </w:hyperlink>
    </w:p>
    <w:p w14:paraId="214CF553" w14:textId="2BE71191"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4" w:history="1">
        <w:r w:rsidR="00AB5EB0" w:rsidRPr="00AB5EB0">
          <w:rPr>
            <w:rStyle w:val="Hyperlink"/>
            <w:rFonts w:ascii="Times New Roman" w:hAnsi="Times New Roman" w:cs="Times New Roman"/>
            <w:i w:val="0"/>
            <w:noProof/>
            <w:sz w:val="24"/>
            <w:szCs w:val="24"/>
          </w:rPr>
          <w:t>2.1.3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Airplane Components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_Toc62139924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13</w:t>
        </w:r>
        <w:r w:rsidR="00AB5EB0" w:rsidRPr="00AB5EB0">
          <w:rPr>
            <w:rFonts w:ascii="Times New Roman" w:hAnsi="Times New Roman" w:cs="Times New Roman"/>
            <w:i w:val="0"/>
            <w:noProof/>
            <w:webHidden/>
            <w:sz w:val="24"/>
            <w:szCs w:val="24"/>
          </w:rPr>
          <w:fldChar w:fldCharType="end"/>
        </w:r>
      </w:hyperlink>
    </w:p>
    <w:p w14:paraId="206C3DBB" w14:textId="79995E00" w:rsidR="00AB5EB0" w:rsidRPr="00AB5EB0" w:rsidRDefault="00BC145E"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25" w:history="1">
        <w:r w:rsidR="00AB5EB0" w:rsidRPr="00AB5EB0">
          <w:rPr>
            <w:rStyle w:val="Hyperlink"/>
            <w:rFonts w:ascii="Times New Roman" w:hAnsi="Times New Roman" w:cs="Times New Roman"/>
            <w:noProof/>
            <w:sz w:val="24"/>
            <w:szCs w:val="24"/>
          </w:rPr>
          <w:t>2.1.3.1</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Airfoil</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_Toc62139925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13</w:t>
        </w:r>
        <w:r w:rsidR="00AB5EB0" w:rsidRPr="00AB5EB0">
          <w:rPr>
            <w:rFonts w:ascii="Times New Roman" w:hAnsi="Times New Roman" w:cs="Times New Roman"/>
            <w:noProof/>
            <w:webHidden/>
            <w:sz w:val="24"/>
            <w:szCs w:val="24"/>
          </w:rPr>
          <w:fldChar w:fldCharType="end"/>
        </w:r>
      </w:hyperlink>
    </w:p>
    <w:p w14:paraId="7388FAD5" w14:textId="747140F8"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6" w:history="1">
        <w:r w:rsidR="00AB5EB0" w:rsidRPr="00AB5EB0">
          <w:rPr>
            <w:rStyle w:val="Hyperlink"/>
            <w:rFonts w:ascii="Times New Roman" w:hAnsi="Times New Roman" w:cs="Times New Roman"/>
            <w:i w:val="0"/>
            <w:noProof/>
            <w:sz w:val="24"/>
            <w:szCs w:val="24"/>
          </w:rPr>
          <w:t>2.1.4</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Rotations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_Toc62139926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14</w:t>
        </w:r>
        <w:r w:rsidR="00AB5EB0" w:rsidRPr="00AB5EB0">
          <w:rPr>
            <w:rFonts w:ascii="Times New Roman" w:hAnsi="Times New Roman" w:cs="Times New Roman"/>
            <w:i w:val="0"/>
            <w:noProof/>
            <w:webHidden/>
            <w:sz w:val="24"/>
            <w:szCs w:val="24"/>
          </w:rPr>
          <w:fldChar w:fldCharType="end"/>
        </w:r>
      </w:hyperlink>
    </w:p>
    <w:p w14:paraId="690BBDA7" w14:textId="6F8D8CEB"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7" w:history="1">
        <w:r w:rsidR="00AB5EB0" w:rsidRPr="00AB5EB0">
          <w:rPr>
            <w:rStyle w:val="Hyperlink"/>
            <w:rFonts w:ascii="Times New Roman" w:hAnsi="Times New Roman" w:cs="Times New Roman"/>
            <w:i w:val="0"/>
            <w:noProof/>
            <w:sz w:val="24"/>
            <w:szCs w:val="24"/>
          </w:rPr>
          <w:t>2.1.5</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Coordinate Systems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_Toc62139927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15</w:t>
        </w:r>
        <w:r w:rsidR="00AB5EB0" w:rsidRPr="00AB5EB0">
          <w:rPr>
            <w:rFonts w:ascii="Times New Roman" w:hAnsi="Times New Roman" w:cs="Times New Roman"/>
            <w:i w:val="0"/>
            <w:noProof/>
            <w:webHidden/>
            <w:sz w:val="24"/>
            <w:szCs w:val="24"/>
          </w:rPr>
          <w:fldChar w:fldCharType="end"/>
        </w:r>
      </w:hyperlink>
    </w:p>
    <w:p w14:paraId="0277AEAD" w14:textId="480E4A50"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8" w:history="1">
        <w:r w:rsidR="00AB5EB0" w:rsidRPr="00AB5EB0">
          <w:rPr>
            <w:rStyle w:val="Hyperlink"/>
            <w:rFonts w:ascii="Times New Roman" w:hAnsi="Times New Roman" w:cs="Times New Roman"/>
            <w:i w:val="0"/>
            <w:noProof/>
            <w:sz w:val="24"/>
            <w:szCs w:val="24"/>
          </w:rPr>
          <w:t>2.1.6</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FDM Calculation Steps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_Toc62139928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18</w:t>
        </w:r>
        <w:r w:rsidR="00AB5EB0" w:rsidRPr="00AB5EB0">
          <w:rPr>
            <w:rFonts w:ascii="Times New Roman" w:hAnsi="Times New Roman" w:cs="Times New Roman"/>
            <w:i w:val="0"/>
            <w:noProof/>
            <w:webHidden/>
            <w:sz w:val="24"/>
            <w:szCs w:val="24"/>
          </w:rPr>
          <w:fldChar w:fldCharType="end"/>
        </w:r>
      </w:hyperlink>
    </w:p>
    <w:p w14:paraId="4474D1C1" w14:textId="6CD1FCB7" w:rsidR="00AB5EB0" w:rsidRPr="00AB5EB0" w:rsidRDefault="00BC145E"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29" w:history="1">
        <w:r w:rsidR="00AB5EB0" w:rsidRPr="00AB5EB0">
          <w:rPr>
            <w:rStyle w:val="Hyperlink"/>
            <w:rFonts w:ascii="Times New Roman" w:hAnsi="Times New Roman" w:cs="Times New Roman"/>
            <w:noProof/>
            <w:sz w:val="24"/>
            <w:szCs w:val="24"/>
          </w:rPr>
          <w:t>2.1.6.1</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Mass Properties</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_Toc62139929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19</w:t>
        </w:r>
        <w:r w:rsidR="00AB5EB0" w:rsidRPr="00AB5EB0">
          <w:rPr>
            <w:rFonts w:ascii="Times New Roman" w:hAnsi="Times New Roman" w:cs="Times New Roman"/>
            <w:noProof/>
            <w:webHidden/>
            <w:sz w:val="24"/>
            <w:szCs w:val="24"/>
          </w:rPr>
          <w:fldChar w:fldCharType="end"/>
        </w:r>
      </w:hyperlink>
    </w:p>
    <w:p w14:paraId="509FA7B7" w14:textId="2B9647AB" w:rsidR="00AB5EB0" w:rsidRPr="00AB5EB0" w:rsidRDefault="00BC145E"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30" w:history="1">
        <w:r w:rsidR="00AB5EB0" w:rsidRPr="00AB5EB0">
          <w:rPr>
            <w:rStyle w:val="Hyperlink"/>
            <w:rFonts w:ascii="Times New Roman" w:hAnsi="Times New Roman" w:cs="Times New Roman"/>
            <w:noProof/>
            <w:sz w:val="24"/>
            <w:szCs w:val="24"/>
          </w:rPr>
          <w:t>2.1.6.2</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Forces</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_Toc62139930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20</w:t>
        </w:r>
        <w:r w:rsidR="00AB5EB0" w:rsidRPr="00AB5EB0">
          <w:rPr>
            <w:rFonts w:ascii="Times New Roman" w:hAnsi="Times New Roman" w:cs="Times New Roman"/>
            <w:noProof/>
            <w:webHidden/>
            <w:sz w:val="24"/>
            <w:szCs w:val="24"/>
          </w:rPr>
          <w:fldChar w:fldCharType="end"/>
        </w:r>
      </w:hyperlink>
    </w:p>
    <w:p w14:paraId="17F1F6B8" w14:textId="5529B4F4" w:rsidR="00AB5EB0" w:rsidRPr="00AB5EB0" w:rsidRDefault="00BC145E"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31" w:history="1">
        <w:r w:rsidR="00AB5EB0" w:rsidRPr="00AB5EB0">
          <w:rPr>
            <w:rStyle w:val="Hyperlink"/>
            <w:rFonts w:ascii="Times New Roman" w:hAnsi="Times New Roman" w:cs="Times New Roman"/>
            <w:noProof/>
            <w:sz w:val="24"/>
            <w:szCs w:val="24"/>
          </w:rPr>
          <w:t>2.1.6.3</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Equations of Motion</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_Toc62139931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21</w:t>
        </w:r>
        <w:r w:rsidR="00AB5EB0" w:rsidRPr="00AB5EB0">
          <w:rPr>
            <w:rFonts w:ascii="Times New Roman" w:hAnsi="Times New Roman" w:cs="Times New Roman"/>
            <w:noProof/>
            <w:webHidden/>
            <w:sz w:val="24"/>
            <w:szCs w:val="24"/>
          </w:rPr>
          <w:fldChar w:fldCharType="end"/>
        </w:r>
      </w:hyperlink>
    </w:p>
    <w:p w14:paraId="38929F26" w14:textId="01BC04A2" w:rsidR="00AB5EB0" w:rsidRPr="00AB5EB0" w:rsidRDefault="00BC145E" w:rsidP="00AB5EB0">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2139932" w:history="1">
        <w:r w:rsidR="00AB5EB0" w:rsidRPr="00AB5EB0">
          <w:rPr>
            <w:rStyle w:val="Hyperlink"/>
            <w:rFonts w:ascii="Times New Roman" w:hAnsi="Times New Roman" w:cs="Times New Roman"/>
            <w:noProof/>
            <w:sz w:val="24"/>
            <w:szCs w:val="24"/>
          </w:rPr>
          <w:t>2.1.6.3.1</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Simulation Loop Methods</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_Toc62139932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23</w:t>
        </w:r>
        <w:r w:rsidR="00AB5EB0" w:rsidRPr="00AB5EB0">
          <w:rPr>
            <w:rFonts w:ascii="Times New Roman" w:hAnsi="Times New Roman" w:cs="Times New Roman"/>
            <w:noProof/>
            <w:webHidden/>
            <w:sz w:val="24"/>
            <w:szCs w:val="24"/>
          </w:rPr>
          <w:fldChar w:fldCharType="end"/>
        </w:r>
      </w:hyperlink>
    </w:p>
    <w:p w14:paraId="6BF05862" w14:textId="41DB052F"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33" w:history="1">
        <w:r w:rsidR="00AB5EB0" w:rsidRPr="00AB5EB0">
          <w:rPr>
            <w:rStyle w:val="Hyperlink"/>
            <w:rFonts w:ascii="Times New Roman" w:hAnsi="Times New Roman" w:cs="Times New Roman"/>
            <w:i w:val="0"/>
            <w:noProof/>
            <w:sz w:val="24"/>
            <w:szCs w:val="24"/>
          </w:rPr>
          <w:t>2.1.7</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Fidelity</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_Toc62139933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24</w:t>
        </w:r>
        <w:r w:rsidR="00AB5EB0" w:rsidRPr="00AB5EB0">
          <w:rPr>
            <w:rFonts w:ascii="Times New Roman" w:hAnsi="Times New Roman" w:cs="Times New Roman"/>
            <w:i w:val="0"/>
            <w:noProof/>
            <w:webHidden/>
            <w:sz w:val="24"/>
            <w:szCs w:val="24"/>
          </w:rPr>
          <w:fldChar w:fldCharType="end"/>
        </w:r>
      </w:hyperlink>
    </w:p>
    <w:p w14:paraId="7E7B90CC" w14:textId="46B3B6F1"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34" w:history="1">
        <w:r w:rsidR="00AB5EB0" w:rsidRPr="00AB5EB0">
          <w:rPr>
            <w:rStyle w:val="Hyperlink"/>
            <w:rFonts w:ascii="Times New Roman" w:eastAsiaTheme="minorHAnsi" w:hAnsi="Times New Roman" w:cs="Times New Roman"/>
            <w:smallCaps w:val="0"/>
            <w:noProof/>
            <w:sz w:val="24"/>
            <w:szCs w:val="24"/>
          </w:rPr>
          <w:t>2.2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eastAsiaTheme="minorHAnsi" w:hAnsi="Times New Roman" w:cs="Times New Roman"/>
            <w:smallCaps w:val="0"/>
            <w:noProof/>
            <w:sz w:val="24"/>
            <w:szCs w:val="24"/>
          </w:rPr>
          <w:t>Entity-Component-System</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_Toc62139934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24</w:t>
        </w:r>
        <w:r w:rsidR="00AB5EB0" w:rsidRPr="00AB5EB0">
          <w:rPr>
            <w:rFonts w:ascii="Times New Roman" w:hAnsi="Times New Roman" w:cs="Times New Roman"/>
            <w:smallCaps w:val="0"/>
            <w:noProof/>
            <w:webHidden/>
            <w:sz w:val="24"/>
            <w:szCs w:val="24"/>
          </w:rPr>
          <w:fldChar w:fldCharType="end"/>
        </w:r>
      </w:hyperlink>
    </w:p>
    <w:p w14:paraId="656EE335" w14:textId="260C9F23"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35" w:history="1">
        <w:r w:rsidR="00AB5EB0" w:rsidRPr="00AB5EB0">
          <w:rPr>
            <w:rStyle w:val="Hyperlink"/>
            <w:rFonts w:ascii="Times New Roman" w:hAnsi="Times New Roman" w:cs="Times New Roman"/>
            <w:i w:val="0"/>
            <w:noProof/>
            <w:sz w:val="24"/>
            <w:szCs w:val="24"/>
          </w:rPr>
          <w:t>2.2.1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Object-Oriented Problem</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_Toc62139935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25</w:t>
        </w:r>
        <w:r w:rsidR="00AB5EB0" w:rsidRPr="00AB5EB0">
          <w:rPr>
            <w:rFonts w:ascii="Times New Roman" w:hAnsi="Times New Roman" w:cs="Times New Roman"/>
            <w:i w:val="0"/>
            <w:noProof/>
            <w:webHidden/>
            <w:sz w:val="24"/>
            <w:szCs w:val="24"/>
          </w:rPr>
          <w:fldChar w:fldCharType="end"/>
        </w:r>
      </w:hyperlink>
    </w:p>
    <w:p w14:paraId="6A0F6741" w14:textId="3E4EEB86"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36" w:history="1">
        <w:r w:rsidR="00AB5EB0" w:rsidRPr="00AB5EB0">
          <w:rPr>
            <w:rStyle w:val="Hyperlink"/>
            <w:rFonts w:ascii="Times New Roman" w:hAnsi="Times New Roman" w:cs="Times New Roman"/>
            <w:i w:val="0"/>
            <w:noProof/>
            <w:sz w:val="24"/>
            <w:szCs w:val="24"/>
          </w:rPr>
          <w:t>2.2.2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ECS Explained</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_Toc62139936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26</w:t>
        </w:r>
        <w:r w:rsidR="00AB5EB0" w:rsidRPr="00AB5EB0">
          <w:rPr>
            <w:rFonts w:ascii="Times New Roman" w:hAnsi="Times New Roman" w:cs="Times New Roman"/>
            <w:i w:val="0"/>
            <w:noProof/>
            <w:webHidden/>
            <w:sz w:val="24"/>
            <w:szCs w:val="24"/>
          </w:rPr>
          <w:fldChar w:fldCharType="end"/>
        </w:r>
      </w:hyperlink>
    </w:p>
    <w:p w14:paraId="6BF9243E" w14:textId="3EAE0BBA"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37" w:history="1">
        <w:r w:rsidR="00AB5EB0" w:rsidRPr="00AB5EB0">
          <w:rPr>
            <w:rStyle w:val="Hyperlink"/>
            <w:rFonts w:ascii="Times New Roman" w:hAnsi="Times New Roman" w:cs="Times New Roman"/>
            <w:i w:val="0"/>
            <w:noProof/>
            <w:sz w:val="24"/>
            <w:szCs w:val="24"/>
          </w:rPr>
          <w:t>2.2.3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SPECS Framework</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_Toc62139937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28</w:t>
        </w:r>
        <w:r w:rsidR="00AB5EB0" w:rsidRPr="00AB5EB0">
          <w:rPr>
            <w:rFonts w:ascii="Times New Roman" w:hAnsi="Times New Roman" w:cs="Times New Roman"/>
            <w:i w:val="0"/>
            <w:noProof/>
            <w:webHidden/>
            <w:sz w:val="24"/>
            <w:szCs w:val="24"/>
          </w:rPr>
          <w:fldChar w:fldCharType="end"/>
        </w:r>
      </w:hyperlink>
    </w:p>
    <w:p w14:paraId="4FF0537C" w14:textId="28F1FAD4"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38" w:history="1">
        <w:r w:rsidR="00AB5EB0" w:rsidRPr="00AB5EB0">
          <w:rPr>
            <w:rStyle w:val="Hyperlink"/>
            <w:rFonts w:ascii="Times New Roman" w:hAnsi="Times New Roman" w:cs="Times New Roman"/>
            <w:i w:val="0"/>
            <w:noProof/>
            <w:sz w:val="24"/>
            <w:szCs w:val="24"/>
          </w:rPr>
          <w:t>2.2.4</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ECS Overall</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_Toc62139938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30</w:t>
        </w:r>
        <w:r w:rsidR="00AB5EB0" w:rsidRPr="00AB5EB0">
          <w:rPr>
            <w:rFonts w:ascii="Times New Roman" w:hAnsi="Times New Roman" w:cs="Times New Roman"/>
            <w:i w:val="0"/>
            <w:noProof/>
            <w:webHidden/>
            <w:sz w:val="24"/>
            <w:szCs w:val="24"/>
          </w:rPr>
          <w:fldChar w:fldCharType="end"/>
        </w:r>
      </w:hyperlink>
    </w:p>
    <w:p w14:paraId="51BFAAB7" w14:textId="50C15DE9"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39" w:history="1">
        <w:r w:rsidR="00AB5EB0" w:rsidRPr="00AB5EB0">
          <w:rPr>
            <w:rStyle w:val="Hyperlink"/>
            <w:rFonts w:ascii="Times New Roman" w:hAnsi="Times New Roman" w:cs="Times New Roman"/>
            <w:smallCaps w:val="0"/>
            <w:noProof/>
            <w:sz w:val="24"/>
            <w:szCs w:val="24"/>
          </w:rPr>
          <w:t>2.3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Rust</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_Toc62139939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30</w:t>
        </w:r>
        <w:r w:rsidR="00AB5EB0" w:rsidRPr="00AB5EB0">
          <w:rPr>
            <w:rFonts w:ascii="Times New Roman" w:hAnsi="Times New Roman" w:cs="Times New Roman"/>
            <w:smallCaps w:val="0"/>
            <w:noProof/>
            <w:webHidden/>
            <w:sz w:val="24"/>
            <w:szCs w:val="24"/>
          </w:rPr>
          <w:fldChar w:fldCharType="end"/>
        </w:r>
      </w:hyperlink>
    </w:p>
    <w:p w14:paraId="4105132F" w14:textId="119747FF"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0" w:history="1">
        <w:r w:rsidR="00AB5EB0" w:rsidRPr="00AB5EB0">
          <w:rPr>
            <w:rStyle w:val="Hyperlink"/>
            <w:rFonts w:ascii="Times New Roman" w:hAnsi="Times New Roman" w:cs="Times New Roman"/>
            <w:i w:val="0"/>
            <w:noProof/>
            <w:sz w:val="24"/>
            <w:szCs w:val="24"/>
          </w:rPr>
          <w:t>2.3.1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Safe Rust and Unsafe Rust</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_Toc62139940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31</w:t>
        </w:r>
        <w:r w:rsidR="00AB5EB0" w:rsidRPr="00AB5EB0">
          <w:rPr>
            <w:rFonts w:ascii="Times New Roman" w:hAnsi="Times New Roman" w:cs="Times New Roman"/>
            <w:i w:val="0"/>
            <w:noProof/>
            <w:webHidden/>
            <w:sz w:val="24"/>
            <w:szCs w:val="24"/>
          </w:rPr>
          <w:fldChar w:fldCharType="end"/>
        </w:r>
      </w:hyperlink>
    </w:p>
    <w:p w14:paraId="7ABDD0B5" w14:textId="484B9A3F"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1" w:history="1">
        <w:r w:rsidR="00AB5EB0" w:rsidRPr="00AB5EB0">
          <w:rPr>
            <w:rStyle w:val="Hyperlink"/>
            <w:rFonts w:ascii="Times New Roman" w:hAnsi="Times New Roman" w:cs="Times New Roman"/>
            <w:i w:val="0"/>
            <w:noProof/>
            <w:sz w:val="24"/>
            <w:szCs w:val="24"/>
          </w:rPr>
          <w:t>2.3.2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Ownership</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_Toc62139941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32</w:t>
        </w:r>
        <w:r w:rsidR="00AB5EB0" w:rsidRPr="00AB5EB0">
          <w:rPr>
            <w:rFonts w:ascii="Times New Roman" w:hAnsi="Times New Roman" w:cs="Times New Roman"/>
            <w:i w:val="0"/>
            <w:noProof/>
            <w:webHidden/>
            <w:sz w:val="24"/>
            <w:szCs w:val="24"/>
          </w:rPr>
          <w:fldChar w:fldCharType="end"/>
        </w:r>
      </w:hyperlink>
    </w:p>
    <w:p w14:paraId="5EFC9967" w14:textId="730A82F6"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2" w:history="1">
        <w:r w:rsidR="00AB5EB0" w:rsidRPr="00AB5EB0">
          <w:rPr>
            <w:rStyle w:val="Hyperlink"/>
            <w:rFonts w:ascii="Times New Roman" w:hAnsi="Times New Roman" w:cs="Times New Roman"/>
            <w:i w:val="0"/>
            <w:noProof/>
            <w:sz w:val="24"/>
            <w:szCs w:val="24"/>
          </w:rPr>
          <w:t>2.3.3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Borrowing</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_Toc62139942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33</w:t>
        </w:r>
        <w:r w:rsidR="00AB5EB0" w:rsidRPr="00AB5EB0">
          <w:rPr>
            <w:rFonts w:ascii="Times New Roman" w:hAnsi="Times New Roman" w:cs="Times New Roman"/>
            <w:i w:val="0"/>
            <w:noProof/>
            <w:webHidden/>
            <w:sz w:val="24"/>
            <w:szCs w:val="24"/>
          </w:rPr>
          <w:fldChar w:fldCharType="end"/>
        </w:r>
      </w:hyperlink>
    </w:p>
    <w:p w14:paraId="1B95E2C1" w14:textId="6BC5C107"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3" w:history="1">
        <w:r w:rsidR="00AB5EB0" w:rsidRPr="00AB5EB0">
          <w:rPr>
            <w:rStyle w:val="Hyperlink"/>
            <w:rFonts w:ascii="Times New Roman" w:hAnsi="Times New Roman" w:cs="Times New Roman"/>
            <w:i w:val="0"/>
            <w:noProof/>
            <w:sz w:val="24"/>
            <w:szCs w:val="24"/>
          </w:rPr>
          <w:t>2.3.4</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Lifetimes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_Toc62139943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33</w:t>
        </w:r>
        <w:r w:rsidR="00AB5EB0" w:rsidRPr="00AB5EB0">
          <w:rPr>
            <w:rFonts w:ascii="Times New Roman" w:hAnsi="Times New Roman" w:cs="Times New Roman"/>
            <w:i w:val="0"/>
            <w:noProof/>
            <w:webHidden/>
            <w:sz w:val="24"/>
            <w:szCs w:val="24"/>
          </w:rPr>
          <w:fldChar w:fldCharType="end"/>
        </w:r>
      </w:hyperlink>
    </w:p>
    <w:p w14:paraId="6028D3E3" w14:textId="47AEF8C9"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4" w:history="1">
        <w:r w:rsidR="00AB5EB0" w:rsidRPr="00AB5EB0">
          <w:rPr>
            <w:rStyle w:val="Hyperlink"/>
            <w:rFonts w:ascii="Times New Roman" w:hAnsi="Times New Roman" w:cs="Times New Roman"/>
            <w:i w:val="0"/>
            <w:noProof/>
            <w:sz w:val="24"/>
            <w:szCs w:val="24"/>
          </w:rPr>
          <w:t>2.3.5</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Crates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_Toc62139944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34</w:t>
        </w:r>
        <w:r w:rsidR="00AB5EB0" w:rsidRPr="00AB5EB0">
          <w:rPr>
            <w:rFonts w:ascii="Times New Roman" w:hAnsi="Times New Roman" w:cs="Times New Roman"/>
            <w:i w:val="0"/>
            <w:noProof/>
            <w:webHidden/>
            <w:sz w:val="24"/>
            <w:szCs w:val="24"/>
          </w:rPr>
          <w:fldChar w:fldCharType="end"/>
        </w:r>
      </w:hyperlink>
    </w:p>
    <w:p w14:paraId="19559A23" w14:textId="704F96CC"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5" w:history="1">
        <w:r w:rsidR="00AB5EB0" w:rsidRPr="00AB5EB0">
          <w:rPr>
            <w:rStyle w:val="Hyperlink"/>
            <w:rFonts w:ascii="Times New Roman" w:hAnsi="Times New Roman" w:cs="Times New Roman"/>
            <w:i w:val="0"/>
            <w:noProof/>
            <w:sz w:val="24"/>
            <w:szCs w:val="24"/>
          </w:rPr>
          <w:t>2.3.6</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Rust Overall</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_Toc62139945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35</w:t>
        </w:r>
        <w:r w:rsidR="00AB5EB0" w:rsidRPr="00AB5EB0">
          <w:rPr>
            <w:rFonts w:ascii="Times New Roman" w:hAnsi="Times New Roman" w:cs="Times New Roman"/>
            <w:i w:val="0"/>
            <w:noProof/>
            <w:webHidden/>
            <w:sz w:val="24"/>
            <w:szCs w:val="24"/>
          </w:rPr>
          <w:fldChar w:fldCharType="end"/>
        </w:r>
      </w:hyperlink>
    </w:p>
    <w:p w14:paraId="0406EF0F" w14:textId="2AAAD400"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46" w:history="1">
        <w:r w:rsidR="00AB5EB0" w:rsidRPr="00AB5EB0">
          <w:rPr>
            <w:rStyle w:val="Hyperlink"/>
            <w:rFonts w:ascii="Times New Roman" w:hAnsi="Times New Roman" w:cs="Times New Roman"/>
            <w:smallCaps w:val="0"/>
            <w:noProof/>
            <w:sz w:val="24"/>
            <w:szCs w:val="24"/>
          </w:rPr>
          <w:t>2.4</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FlightGear</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_Toc62139946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35</w:t>
        </w:r>
        <w:r w:rsidR="00AB5EB0" w:rsidRPr="00AB5EB0">
          <w:rPr>
            <w:rFonts w:ascii="Times New Roman" w:hAnsi="Times New Roman" w:cs="Times New Roman"/>
            <w:smallCaps w:val="0"/>
            <w:noProof/>
            <w:webHidden/>
            <w:sz w:val="24"/>
            <w:szCs w:val="24"/>
          </w:rPr>
          <w:fldChar w:fldCharType="end"/>
        </w:r>
      </w:hyperlink>
    </w:p>
    <w:p w14:paraId="190DCAB9" w14:textId="6B3CCFDB"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47" w:history="1">
        <w:r w:rsidR="00AB5EB0" w:rsidRPr="00AB5EB0">
          <w:rPr>
            <w:rStyle w:val="Hyperlink"/>
            <w:rFonts w:ascii="Times New Roman" w:hAnsi="Times New Roman" w:cs="Times New Roman"/>
            <w:smallCaps w:val="0"/>
            <w:noProof/>
            <w:sz w:val="24"/>
            <w:szCs w:val="24"/>
          </w:rPr>
          <w:t>2.5</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Networking And Rust</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_Toc62139947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36</w:t>
        </w:r>
        <w:r w:rsidR="00AB5EB0" w:rsidRPr="00AB5EB0">
          <w:rPr>
            <w:rFonts w:ascii="Times New Roman" w:hAnsi="Times New Roman" w:cs="Times New Roman"/>
            <w:smallCaps w:val="0"/>
            <w:noProof/>
            <w:webHidden/>
            <w:sz w:val="24"/>
            <w:szCs w:val="24"/>
          </w:rPr>
          <w:fldChar w:fldCharType="end"/>
        </w:r>
      </w:hyperlink>
      <w:r w:rsidR="00AB5EB0">
        <w:rPr>
          <w:rStyle w:val="Hyperlink"/>
          <w:rFonts w:ascii="Times New Roman" w:hAnsi="Times New Roman" w:cs="Times New Roman"/>
          <w:smallCaps w:val="0"/>
          <w:noProof/>
          <w:sz w:val="24"/>
          <w:szCs w:val="24"/>
        </w:rPr>
        <w:br/>
      </w:r>
    </w:p>
    <w:p w14:paraId="4126DE7E" w14:textId="37C0D6E9" w:rsidR="00AB5EB0" w:rsidRPr="00AB5EB0" w:rsidRDefault="00BC145E" w:rsidP="00AB5EB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48" w:history="1">
        <w:r w:rsidR="00AB5EB0" w:rsidRPr="00AB5EB0">
          <w:rPr>
            <w:rStyle w:val="Hyperlink"/>
            <w:rFonts w:ascii="Times New Roman" w:hAnsi="Times New Roman" w:cs="Times New Roman"/>
            <w:b w:val="0"/>
            <w:caps w:val="0"/>
            <w:noProof/>
            <w:sz w:val="24"/>
            <w:szCs w:val="24"/>
          </w:rPr>
          <w:t>III.</w:t>
        </w:r>
        <w:r w:rsidR="00AB5EB0" w:rsidRPr="00AB5EB0">
          <w:rPr>
            <w:rFonts w:ascii="Times New Roman" w:eastAsiaTheme="minorEastAsia" w:hAnsi="Times New Roman" w:cs="Times New Roman"/>
            <w:b w:val="0"/>
            <w:bCs w:val="0"/>
            <w:caps w:val="0"/>
            <w:noProof/>
            <w:sz w:val="24"/>
            <w:szCs w:val="24"/>
          </w:rPr>
          <w:tab/>
        </w:r>
        <w:r w:rsidR="00AB5EB0" w:rsidRPr="00AB5EB0">
          <w:rPr>
            <w:rStyle w:val="Hyperlink"/>
            <w:rFonts w:ascii="Times New Roman" w:hAnsi="Times New Roman" w:cs="Times New Roman"/>
            <w:b w:val="0"/>
            <w:caps w:val="0"/>
            <w:noProof/>
            <w:sz w:val="24"/>
            <w:szCs w:val="24"/>
          </w:rPr>
          <w:t>Methodology</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_Toc62139948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38</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0B3265F6" w14:textId="533F3425"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49" w:history="1">
        <w:r w:rsidR="00AB5EB0" w:rsidRPr="00AB5EB0">
          <w:rPr>
            <w:rStyle w:val="Hyperlink"/>
            <w:rFonts w:ascii="Times New Roman" w:hAnsi="Times New Roman" w:cs="Times New Roman"/>
            <w:smallCaps w:val="0"/>
            <w:noProof/>
            <w:sz w:val="24"/>
            <w:szCs w:val="24"/>
          </w:rPr>
          <w:t>3.1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Building the Flight Dynamics Models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_Toc62139949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38</w:t>
        </w:r>
        <w:r w:rsidR="00AB5EB0" w:rsidRPr="00AB5EB0">
          <w:rPr>
            <w:rFonts w:ascii="Times New Roman" w:hAnsi="Times New Roman" w:cs="Times New Roman"/>
            <w:smallCaps w:val="0"/>
            <w:noProof/>
            <w:webHidden/>
            <w:sz w:val="24"/>
            <w:szCs w:val="24"/>
          </w:rPr>
          <w:fldChar w:fldCharType="end"/>
        </w:r>
      </w:hyperlink>
    </w:p>
    <w:p w14:paraId="277E4E35" w14:textId="1A63747C"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50" w:history="1">
        <w:r w:rsidR="00AB5EB0" w:rsidRPr="00AB5EB0">
          <w:rPr>
            <w:rStyle w:val="Hyperlink"/>
            <w:rFonts w:ascii="Times New Roman" w:hAnsi="Times New Roman" w:cs="Times New Roman"/>
            <w:smallCaps w:val="0"/>
            <w:noProof/>
            <w:sz w:val="24"/>
            <w:szCs w:val="24"/>
          </w:rPr>
          <w:t>3.2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Palmer-based Flight Dynamics Model</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_Toc62139950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41</w:t>
        </w:r>
        <w:r w:rsidR="00AB5EB0" w:rsidRPr="00AB5EB0">
          <w:rPr>
            <w:rFonts w:ascii="Times New Roman" w:hAnsi="Times New Roman" w:cs="Times New Roman"/>
            <w:smallCaps w:val="0"/>
            <w:noProof/>
            <w:webHidden/>
            <w:sz w:val="24"/>
            <w:szCs w:val="24"/>
          </w:rPr>
          <w:fldChar w:fldCharType="end"/>
        </w:r>
      </w:hyperlink>
    </w:p>
    <w:p w14:paraId="338B17CE" w14:textId="23CD71F9"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1" w:history="1">
        <w:r w:rsidR="00AB5EB0" w:rsidRPr="00AB5EB0">
          <w:rPr>
            <w:rStyle w:val="Hyperlink"/>
            <w:rFonts w:ascii="Times New Roman" w:hAnsi="Times New Roman" w:cs="Times New Roman"/>
            <w:i w:val="0"/>
            <w:noProof/>
            <w:sz w:val="24"/>
            <w:szCs w:val="24"/>
          </w:rPr>
          <w:t>3.2.1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Resource</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_Toc62139951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43</w:t>
        </w:r>
        <w:r w:rsidR="00AB5EB0" w:rsidRPr="00AB5EB0">
          <w:rPr>
            <w:rFonts w:ascii="Times New Roman" w:hAnsi="Times New Roman" w:cs="Times New Roman"/>
            <w:i w:val="0"/>
            <w:noProof/>
            <w:webHidden/>
            <w:sz w:val="24"/>
            <w:szCs w:val="24"/>
          </w:rPr>
          <w:fldChar w:fldCharType="end"/>
        </w:r>
      </w:hyperlink>
    </w:p>
    <w:p w14:paraId="7A1CF76C" w14:textId="4D21697C"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2" w:history="1">
        <w:r w:rsidR="00AB5EB0" w:rsidRPr="00AB5EB0">
          <w:rPr>
            <w:rStyle w:val="Hyperlink"/>
            <w:rFonts w:ascii="Times New Roman" w:hAnsi="Times New Roman" w:cs="Times New Roman"/>
            <w:i w:val="0"/>
            <w:noProof/>
            <w:sz w:val="24"/>
            <w:szCs w:val="24"/>
          </w:rPr>
          <w:t>3.2.2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Component</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_Toc62139952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43</w:t>
        </w:r>
        <w:r w:rsidR="00AB5EB0" w:rsidRPr="00AB5EB0">
          <w:rPr>
            <w:rFonts w:ascii="Times New Roman" w:hAnsi="Times New Roman" w:cs="Times New Roman"/>
            <w:i w:val="0"/>
            <w:noProof/>
            <w:webHidden/>
            <w:sz w:val="24"/>
            <w:szCs w:val="24"/>
          </w:rPr>
          <w:fldChar w:fldCharType="end"/>
        </w:r>
      </w:hyperlink>
    </w:p>
    <w:p w14:paraId="444CF647" w14:textId="09DA9024"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3" w:history="1">
        <w:r w:rsidR="00AB5EB0" w:rsidRPr="00AB5EB0">
          <w:rPr>
            <w:rStyle w:val="Hyperlink"/>
            <w:rFonts w:ascii="Times New Roman" w:hAnsi="Times New Roman" w:cs="Times New Roman"/>
            <w:i w:val="0"/>
            <w:noProof/>
            <w:sz w:val="24"/>
            <w:szCs w:val="24"/>
          </w:rPr>
          <w:t>3.2.3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System</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_Toc62139953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43</w:t>
        </w:r>
        <w:r w:rsidR="00AB5EB0" w:rsidRPr="00AB5EB0">
          <w:rPr>
            <w:rFonts w:ascii="Times New Roman" w:hAnsi="Times New Roman" w:cs="Times New Roman"/>
            <w:i w:val="0"/>
            <w:noProof/>
            <w:webHidden/>
            <w:sz w:val="24"/>
            <w:szCs w:val="24"/>
          </w:rPr>
          <w:fldChar w:fldCharType="end"/>
        </w:r>
      </w:hyperlink>
    </w:p>
    <w:p w14:paraId="5790C800" w14:textId="24038813"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54" w:history="1">
        <w:r w:rsidR="00AB5EB0" w:rsidRPr="00AB5EB0">
          <w:rPr>
            <w:rStyle w:val="Hyperlink"/>
            <w:rFonts w:ascii="Times New Roman" w:hAnsi="Times New Roman" w:cs="Times New Roman"/>
            <w:smallCaps w:val="0"/>
            <w:noProof/>
            <w:sz w:val="24"/>
            <w:szCs w:val="24"/>
          </w:rPr>
          <w:t>3.3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Bourg-based Flight Dynamics Model</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_Toc62139954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45</w:t>
        </w:r>
        <w:r w:rsidR="00AB5EB0" w:rsidRPr="00AB5EB0">
          <w:rPr>
            <w:rFonts w:ascii="Times New Roman" w:hAnsi="Times New Roman" w:cs="Times New Roman"/>
            <w:smallCaps w:val="0"/>
            <w:noProof/>
            <w:webHidden/>
            <w:sz w:val="24"/>
            <w:szCs w:val="24"/>
          </w:rPr>
          <w:fldChar w:fldCharType="end"/>
        </w:r>
      </w:hyperlink>
    </w:p>
    <w:p w14:paraId="68558968" w14:textId="0184B9B9"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5" w:history="1">
        <w:r w:rsidR="00AB5EB0" w:rsidRPr="00AB5EB0">
          <w:rPr>
            <w:rStyle w:val="Hyperlink"/>
            <w:rFonts w:ascii="Times New Roman" w:hAnsi="Times New Roman" w:cs="Times New Roman"/>
            <w:i w:val="0"/>
            <w:noProof/>
            <w:sz w:val="24"/>
            <w:szCs w:val="24"/>
          </w:rPr>
          <w:t>3.3.1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Resources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_Toc62139955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46</w:t>
        </w:r>
        <w:r w:rsidR="00AB5EB0" w:rsidRPr="00AB5EB0">
          <w:rPr>
            <w:rFonts w:ascii="Times New Roman" w:hAnsi="Times New Roman" w:cs="Times New Roman"/>
            <w:i w:val="0"/>
            <w:noProof/>
            <w:webHidden/>
            <w:sz w:val="24"/>
            <w:szCs w:val="24"/>
          </w:rPr>
          <w:fldChar w:fldCharType="end"/>
        </w:r>
      </w:hyperlink>
    </w:p>
    <w:p w14:paraId="348539B7" w14:textId="1561E781"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6" w:history="1">
        <w:r w:rsidR="00AB5EB0" w:rsidRPr="00AB5EB0">
          <w:rPr>
            <w:rStyle w:val="Hyperlink"/>
            <w:rFonts w:ascii="Times New Roman" w:hAnsi="Times New Roman" w:cs="Times New Roman"/>
            <w:i w:val="0"/>
            <w:noProof/>
            <w:sz w:val="24"/>
            <w:szCs w:val="24"/>
          </w:rPr>
          <w:t>3.3.2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Component</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_Toc62139956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46</w:t>
        </w:r>
        <w:r w:rsidR="00AB5EB0" w:rsidRPr="00AB5EB0">
          <w:rPr>
            <w:rFonts w:ascii="Times New Roman" w:hAnsi="Times New Roman" w:cs="Times New Roman"/>
            <w:i w:val="0"/>
            <w:noProof/>
            <w:webHidden/>
            <w:sz w:val="24"/>
            <w:szCs w:val="24"/>
          </w:rPr>
          <w:fldChar w:fldCharType="end"/>
        </w:r>
      </w:hyperlink>
    </w:p>
    <w:p w14:paraId="760400A3" w14:textId="344CEDC2"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7" w:history="1">
        <w:r w:rsidR="00AB5EB0" w:rsidRPr="00AB5EB0">
          <w:rPr>
            <w:rStyle w:val="Hyperlink"/>
            <w:rFonts w:ascii="Times New Roman" w:hAnsi="Times New Roman" w:cs="Times New Roman"/>
            <w:i w:val="0"/>
            <w:noProof/>
            <w:sz w:val="24"/>
            <w:szCs w:val="24"/>
          </w:rPr>
          <w:t>3.3.3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System</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_Toc62139957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47</w:t>
        </w:r>
        <w:r w:rsidR="00AB5EB0" w:rsidRPr="00AB5EB0">
          <w:rPr>
            <w:rFonts w:ascii="Times New Roman" w:hAnsi="Times New Roman" w:cs="Times New Roman"/>
            <w:i w:val="0"/>
            <w:noProof/>
            <w:webHidden/>
            <w:sz w:val="24"/>
            <w:szCs w:val="24"/>
          </w:rPr>
          <w:fldChar w:fldCharType="end"/>
        </w:r>
      </w:hyperlink>
    </w:p>
    <w:p w14:paraId="12996148" w14:textId="45105541"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58" w:history="1">
        <w:r w:rsidR="00AB5EB0" w:rsidRPr="00AB5EB0">
          <w:rPr>
            <w:rStyle w:val="Hyperlink"/>
            <w:rFonts w:ascii="Times New Roman" w:hAnsi="Times New Roman" w:cs="Times New Roman"/>
            <w:smallCaps w:val="0"/>
            <w:noProof/>
            <w:sz w:val="24"/>
            <w:szCs w:val="24"/>
          </w:rPr>
          <w:t>3.4</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Palmer-based FDM Equivalency Verification</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_Toc62139958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48</w:t>
        </w:r>
        <w:r w:rsidR="00AB5EB0" w:rsidRPr="00AB5EB0">
          <w:rPr>
            <w:rFonts w:ascii="Times New Roman" w:hAnsi="Times New Roman" w:cs="Times New Roman"/>
            <w:smallCaps w:val="0"/>
            <w:noProof/>
            <w:webHidden/>
            <w:sz w:val="24"/>
            <w:szCs w:val="24"/>
          </w:rPr>
          <w:fldChar w:fldCharType="end"/>
        </w:r>
      </w:hyperlink>
    </w:p>
    <w:p w14:paraId="2135C892" w14:textId="21F3A666"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9" w:history="1">
        <w:r w:rsidR="00AB5EB0" w:rsidRPr="00AB5EB0">
          <w:rPr>
            <w:rStyle w:val="Hyperlink"/>
            <w:rFonts w:ascii="Times New Roman" w:hAnsi="Times New Roman" w:cs="Times New Roman"/>
            <w:i w:val="0"/>
            <w:noProof/>
            <w:sz w:val="24"/>
            <w:szCs w:val="24"/>
          </w:rPr>
          <w:t>3.4.1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One (Angle of Attack)</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_Toc62139959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49</w:t>
        </w:r>
        <w:r w:rsidR="00AB5EB0" w:rsidRPr="00AB5EB0">
          <w:rPr>
            <w:rFonts w:ascii="Times New Roman" w:hAnsi="Times New Roman" w:cs="Times New Roman"/>
            <w:i w:val="0"/>
            <w:noProof/>
            <w:webHidden/>
            <w:sz w:val="24"/>
            <w:szCs w:val="24"/>
          </w:rPr>
          <w:fldChar w:fldCharType="end"/>
        </w:r>
      </w:hyperlink>
    </w:p>
    <w:p w14:paraId="275C5278" w14:textId="2E8F2092"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0" w:history="1">
        <w:r w:rsidR="00AB5EB0" w:rsidRPr="00AB5EB0">
          <w:rPr>
            <w:rStyle w:val="Hyperlink"/>
            <w:rFonts w:ascii="Times New Roman" w:hAnsi="Times New Roman" w:cs="Times New Roman"/>
            <w:i w:val="0"/>
            <w:noProof/>
            <w:sz w:val="24"/>
            <w:szCs w:val="24"/>
          </w:rPr>
          <w:t>3.4.2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Two (Bank)</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_Toc62139960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50</w:t>
        </w:r>
        <w:r w:rsidR="00AB5EB0" w:rsidRPr="00AB5EB0">
          <w:rPr>
            <w:rFonts w:ascii="Times New Roman" w:hAnsi="Times New Roman" w:cs="Times New Roman"/>
            <w:i w:val="0"/>
            <w:noProof/>
            <w:webHidden/>
            <w:sz w:val="24"/>
            <w:szCs w:val="24"/>
          </w:rPr>
          <w:fldChar w:fldCharType="end"/>
        </w:r>
      </w:hyperlink>
    </w:p>
    <w:p w14:paraId="1BD49FBC" w14:textId="1A2DA530"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1" w:history="1">
        <w:r w:rsidR="00AB5EB0" w:rsidRPr="00AB5EB0">
          <w:rPr>
            <w:rStyle w:val="Hyperlink"/>
            <w:rFonts w:ascii="Times New Roman" w:hAnsi="Times New Roman" w:cs="Times New Roman"/>
            <w:i w:val="0"/>
            <w:noProof/>
            <w:sz w:val="24"/>
            <w:szCs w:val="24"/>
          </w:rPr>
          <w:t>3.4.3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Three (Flaps)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_Toc62139961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50</w:t>
        </w:r>
        <w:r w:rsidR="00AB5EB0" w:rsidRPr="00AB5EB0">
          <w:rPr>
            <w:rFonts w:ascii="Times New Roman" w:hAnsi="Times New Roman" w:cs="Times New Roman"/>
            <w:i w:val="0"/>
            <w:noProof/>
            <w:webHidden/>
            <w:sz w:val="24"/>
            <w:szCs w:val="24"/>
          </w:rPr>
          <w:fldChar w:fldCharType="end"/>
        </w:r>
      </w:hyperlink>
    </w:p>
    <w:p w14:paraId="4700B67B" w14:textId="71C4292F"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62" w:history="1">
        <w:r w:rsidR="00AB5EB0" w:rsidRPr="00AB5EB0">
          <w:rPr>
            <w:rStyle w:val="Hyperlink"/>
            <w:rFonts w:ascii="Times New Roman" w:hAnsi="Times New Roman" w:cs="Times New Roman"/>
            <w:smallCaps w:val="0"/>
            <w:noProof/>
            <w:sz w:val="24"/>
            <w:szCs w:val="24"/>
          </w:rPr>
          <w:t>3.5</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Bourg-based FDM Equivalency Verification</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_Toc62139962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50</w:t>
        </w:r>
        <w:r w:rsidR="00AB5EB0" w:rsidRPr="00AB5EB0">
          <w:rPr>
            <w:rFonts w:ascii="Times New Roman" w:hAnsi="Times New Roman" w:cs="Times New Roman"/>
            <w:smallCaps w:val="0"/>
            <w:noProof/>
            <w:webHidden/>
            <w:sz w:val="24"/>
            <w:szCs w:val="24"/>
          </w:rPr>
          <w:fldChar w:fldCharType="end"/>
        </w:r>
      </w:hyperlink>
    </w:p>
    <w:p w14:paraId="01655598" w14:textId="5F93A7B4"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3" w:history="1">
        <w:r w:rsidR="00AB5EB0" w:rsidRPr="00AB5EB0">
          <w:rPr>
            <w:rStyle w:val="Hyperlink"/>
            <w:rFonts w:ascii="Times New Roman" w:hAnsi="Times New Roman" w:cs="Times New Roman"/>
            <w:i w:val="0"/>
            <w:noProof/>
            <w:sz w:val="24"/>
            <w:szCs w:val="24"/>
          </w:rPr>
          <w:t>3.5.1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One (No Flight Control)</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_Toc62139963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53</w:t>
        </w:r>
        <w:r w:rsidR="00AB5EB0" w:rsidRPr="00AB5EB0">
          <w:rPr>
            <w:rFonts w:ascii="Times New Roman" w:hAnsi="Times New Roman" w:cs="Times New Roman"/>
            <w:i w:val="0"/>
            <w:noProof/>
            <w:webHidden/>
            <w:sz w:val="24"/>
            <w:szCs w:val="24"/>
          </w:rPr>
          <w:fldChar w:fldCharType="end"/>
        </w:r>
      </w:hyperlink>
    </w:p>
    <w:p w14:paraId="27915195" w14:textId="35F92693"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4" w:history="1">
        <w:r w:rsidR="00AB5EB0" w:rsidRPr="00AB5EB0">
          <w:rPr>
            <w:rStyle w:val="Hyperlink"/>
            <w:rFonts w:ascii="Times New Roman" w:hAnsi="Times New Roman" w:cs="Times New Roman"/>
            <w:i w:val="0"/>
            <w:noProof/>
            <w:sz w:val="24"/>
            <w:szCs w:val="24"/>
          </w:rPr>
          <w:t>3.5.2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Two (Roll)</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_Toc62139964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53</w:t>
        </w:r>
        <w:r w:rsidR="00AB5EB0" w:rsidRPr="00AB5EB0">
          <w:rPr>
            <w:rFonts w:ascii="Times New Roman" w:hAnsi="Times New Roman" w:cs="Times New Roman"/>
            <w:i w:val="0"/>
            <w:noProof/>
            <w:webHidden/>
            <w:sz w:val="24"/>
            <w:szCs w:val="24"/>
          </w:rPr>
          <w:fldChar w:fldCharType="end"/>
        </w:r>
      </w:hyperlink>
    </w:p>
    <w:p w14:paraId="0CF37ECD" w14:textId="392E6E3D"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5" w:history="1">
        <w:r w:rsidR="00AB5EB0" w:rsidRPr="00AB5EB0">
          <w:rPr>
            <w:rStyle w:val="Hyperlink"/>
            <w:rFonts w:ascii="Times New Roman" w:hAnsi="Times New Roman" w:cs="Times New Roman"/>
            <w:i w:val="0"/>
            <w:noProof/>
            <w:sz w:val="24"/>
            <w:szCs w:val="24"/>
          </w:rPr>
          <w:t>3.5.3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Three (Pitch)</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_Toc62139965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54</w:t>
        </w:r>
        <w:r w:rsidR="00AB5EB0" w:rsidRPr="00AB5EB0">
          <w:rPr>
            <w:rFonts w:ascii="Times New Roman" w:hAnsi="Times New Roman" w:cs="Times New Roman"/>
            <w:i w:val="0"/>
            <w:noProof/>
            <w:webHidden/>
            <w:sz w:val="24"/>
            <w:szCs w:val="24"/>
          </w:rPr>
          <w:fldChar w:fldCharType="end"/>
        </w:r>
      </w:hyperlink>
    </w:p>
    <w:p w14:paraId="745429E4" w14:textId="1F215A98"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6" w:history="1">
        <w:r w:rsidR="00AB5EB0" w:rsidRPr="00AB5EB0">
          <w:rPr>
            <w:rStyle w:val="Hyperlink"/>
            <w:rFonts w:ascii="Times New Roman" w:hAnsi="Times New Roman" w:cs="Times New Roman"/>
            <w:i w:val="0"/>
            <w:noProof/>
            <w:sz w:val="24"/>
            <w:szCs w:val="24"/>
          </w:rPr>
          <w:t>3.5.4</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Four (Yaw)</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_Toc62139966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54</w:t>
        </w:r>
        <w:r w:rsidR="00AB5EB0" w:rsidRPr="00AB5EB0">
          <w:rPr>
            <w:rFonts w:ascii="Times New Roman" w:hAnsi="Times New Roman" w:cs="Times New Roman"/>
            <w:i w:val="0"/>
            <w:noProof/>
            <w:webHidden/>
            <w:sz w:val="24"/>
            <w:szCs w:val="24"/>
          </w:rPr>
          <w:fldChar w:fldCharType="end"/>
        </w:r>
      </w:hyperlink>
    </w:p>
    <w:p w14:paraId="5BD806DA" w14:textId="07FA34D2"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7" w:history="1">
        <w:r w:rsidR="00AB5EB0" w:rsidRPr="00AB5EB0">
          <w:rPr>
            <w:rStyle w:val="Hyperlink"/>
            <w:rFonts w:ascii="Times New Roman" w:hAnsi="Times New Roman" w:cs="Times New Roman"/>
            <w:i w:val="0"/>
            <w:noProof/>
            <w:sz w:val="24"/>
            <w:szCs w:val="24"/>
          </w:rPr>
          <w:t>3.5.5</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Five (Flaps)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_Toc62139967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55</w:t>
        </w:r>
        <w:r w:rsidR="00AB5EB0" w:rsidRPr="00AB5EB0">
          <w:rPr>
            <w:rFonts w:ascii="Times New Roman" w:hAnsi="Times New Roman" w:cs="Times New Roman"/>
            <w:i w:val="0"/>
            <w:noProof/>
            <w:webHidden/>
            <w:sz w:val="24"/>
            <w:szCs w:val="24"/>
          </w:rPr>
          <w:fldChar w:fldCharType="end"/>
        </w:r>
      </w:hyperlink>
    </w:p>
    <w:p w14:paraId="098BB489" w14:textId="251DD0E2"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8" w:history="1">
        <w:r w:rsidR="00AB5EB0" w:rsidRPr="00AB5EB0">
          <w:rPr>
            <w:rStyle w:val="Hyperlink"/>
            <w:rFonts w:ascii="Times New Roman" w:hAnsi="Times New Roman" w:cs="Times New Roman"/>
            <w:i w:val="0"/>
            <w:noProof/>
            <w:sz w:val="24"/>
            <w:szCs w:val="24"/>
          </w:rPr>
          <w:t>3.5.6</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Test Six (Everything)</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_Toc62139968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55</w:t>
        </w:r>
        <w:r w:rsidR="00AB5EB0" w:rsidRPr="00AB5EB0">
          <w:rPr>
            <w:rFonts w:ascii="Times New Roman" w:hAnsi="Times New Roman" w:cs="Times New Roman"/>
            <w:i w:val="0"/>
            <w:noProof/>
            <w:webHidden/>
            <w:sz w:val="24"/>
            <w:szCs w:val="24"/>
          </w:rPr>
          <w:fldChar w:fldCharType="end"/>
        </w:r>
      </w:hyperlink>
    </w:p>
    <w:p w14:paraId="4F99AF5B" w14:textId="26B96D68"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69" w:history="1">
        <w:r w:rsidR="00AB5EB0" w:rsidRPr="00AB5EB0">
          <w:rPr>
            <w:rStyle w:val="Hyperlink"/>
            <w:rFonts w:ascii="Times New Roman" w:hAnsi="Times New Roman" w:cs="Times New Roman"/>
            <w:smallCaps w:val="0"/>
            <w:noProof/>
            <w:sz w:val="24"/>
            <w:szCs w:val="24"/>
          </w:rPr>
          <w:t>3.6</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Custom Module Types Verification</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_Toc62139969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55</w:t>
        </w:r>
        <w:r w:rsidR="00AB5EB0" w:rsidRPr="00AB5EB0">
          <w:rPr>
            <w:rFonts w:ascii="Times New Roman" w:hAnsi="Times New Roman" w:cs="Times New Roman"/>
            <w:smallCaps w:val="0"/>
            <w:noProof/>
            <w:webHidden/>
            <w:sz w:val="24"/>
            <w:szCs w:val="24"/>
          </w:rPr>
          <w:fldChar w:fldCharType="end"/>
        </w:r>
      </w:hyperlink>
    </w:p>
    <w:p w14:paraId="55E909C1" w14:textId="338D1F7E"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0" w:history="1">
        <w:r w:rsidR="00AB5EB0" w:rsidRPr="00AB5EB0">
          <w:rPr>
            <w:rStyle w:val="Hyperlink"/>
            <w:rFonts w:ascii="Times New Roman" w:hAnsi="Times New Roman" w:cs="Times New Roman"/>
            <w:i w:val="0"/>
            <w:noProof/>
            <w:sz w:val="24"/>
            <w:szCs w:val="24"/>
          </w:rPr>
          <w:t>3.6.1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Vector Tests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_Toc62139970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56</w:t>
        </w:r>
        <w:r w:rsidR="00AB5EB0" w:rsidRPr="00AB5EB0">
          <w:rPr>
            <w:rFonts w:ascii="Times New Roman" w:hAnsi="Times New Roman" w:cs="Times New Roman"/>
            <w:i w:val="0"/>
            <w:noProof/>
            <w:webHidden/>
            <w:sz w:val="24"/>
            <w:szCs w:val="24"/>
          </w:rPr>
          <w:fldChar w:fldCharType="end"/>
        </w:r>
      </w:hyperlink>
    </w:p>
    <w:p w14:paraId="682806D4" w14:textId="14BE7E41"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1" w:history="1">
        <w:r w:rsidR="00AB5EB0" w:rsidRPr="00AB5EB0">
          <w:rPr>
            <w:rStyle w:val="Hyperlink"/>
            <w:rFonts w:ascii="Times New Roman" w:hAnsi="Times New Roman" w:cs="Times New Roman"/>
            <w:i w:val="0"/>
            <w:noProof/>
            <w:sz w:val="24"/>
            <w:szCs w:val="24"/>
          </w:rPr>
          <w:t>3.6.2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Matrix Tests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_Toc62139971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57</w:t>
        </w:r>
        <w:r w:rsidR="00AB5EB0" w:rsidRPr="00AB5EB0">
          <w:rPr>
            <w:rFonts w:ascii="Times New Roman" w:hAnsi="Times New Roman" w:cs="Times New Roman"/>
            <w:i w:val="0"/>
            <w:noProof/>
            <w:webHidden/>
            <w:sz w:val="24"/>
            <w:szCs w:val="24"/>
          </w:rPr>
          <w:fldChar w:fldCharType="end"/>
        </w:r>
      </w:hyperlink>
    </w:p>
    <w:p w14:paraId="629AEB6C" w14:textId="5C899174"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2" w:history="1">
        <w:r w:rsidR="00AB5EB0" w:rsidRPr="00AB5EB0">
          <w:rPr>
            <w:rStyle w:val="Hyperlink"/>
            <w:rFonts w:ascii="Times New Roman" w:hAnsi="Times New Roman" w:cs="Times New Roman"/>
            <w:i w:val="0"/>
            <w:noProof/>
            <w:sz w:val="24"/>
            <w:szCs w:val="24"/>
          </w:rPr>
          <w:t>3.6.3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Quaternion Tests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_Toc62139972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57</w:t>
        </w:r>
        <w:r w:rsidR="00AB5EB0" w:rsidRPr="00AB5EB0">
          <w:rPr>
            <w:rFonts w:ascii="Times New Roman" w:hAnsi="Times New Roman" w:cs="Times New Roman"/>
            <w:i w:val="0"/>
            <w:noProof/>
            <w:webHidden/>
            <w:sz w:val="24"/>
            <w:szCs w:val="24"/>
          </w:rPr>
          <w:fldChar w:fldCharType="end"/>
        </w:r>
      </w:hyperlink>
    </w:p>
    <w:p w14:paraId="6C468A77" w14:textId="589188D7"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73" w:history="1">
        <w:r w:rsidR="00AB5EB0" w:rsidRPr="00AB5EB0">
          <w:rPr>
            <w:rStyle w:val="Hyperlink"/>
            <w:rFonts w:ascii="Times New Roman" w:hAnsi="Times New Roman" w:cs="Times New Roman"/>
            <w:smallCaps w:val="0"/>
            <w:noProof/>
            <w:sz w:val="24"/>
            <w:szCs w:val="24"/>
          </w:rPr>
          <w:t>3.7</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Building the Flight Simulators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_Toc62139973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58</w:t>
        </w:r>
        <w:r w:rsidR="00AB5EB0" w:rsidRPr="00AB5EB0">
          <w:rPr>
            <w:rFonts w:ascii="Times New Roman" w:hAnsi="Times New Roman" w:cs="Times New Roman"/>
            <w:smallCaps w:val="0"/>
            <w:noProof/>
            <w:webHidden/>
            <w:sz w:val="24"/>
            <w:szCs w:val="24"/>
          </w:rPr>
          <w:fldChar w:fldCharType="end"/>
        </w:r>
      </w:hyperlink>
    </w:p>
    <w:p w14:paraId="693AD736" w14:textId="740E171E"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4" w:history="1">
        <w:r w:rsidR="00AB5EB0" w:rsidRPr="00AB5EB0">
          <w:rPr>
            <w:rStyle w:val="Hyperlink"/>
            <w:rFonts w:ascii="Times New Roman" w:hAnsi="Times New Roman" w:cs="Times New Roman"/>
            <w:i w:val="0"/>
            <w:noProof/>
            <w:sz w:val="24"/>
            <w:szCs w:val="24"/>
          </w:rPr>
          <w:t>3.7.1</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Simulation Loop</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_Toc62139974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59</w:t>
        </w:r>
        <w:r w:rsidR="00AB5EB0" w:rsidRPr="00AB5EB0">
          <w:rPr>
            <w:rFonts w:ascii="Times New Roman" w:hAnsi="Times New Roman" w:cs="Times New Roman"/>
            <w:i w:val="0"/>
            <w:noProof/>
            <w:webHidden/>
            <w:sz w:val="24"/>
            <w:szCs w:val="24"/>
          </w:rPr>
          <w:fldChar w:fldCharType="end"/>
        </w:r>
      </w:hyperlink>
    </w:p>
    <w:p w14:paraId="115F26AF" w14:textId="351DFAC2"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5" w:history="1">
        <w:r w:rsidR="00AB5EB0" w:rsidRPr="00AB5EB0">
          <w:rPr>
            <w:rStyle w:val="Hyperlink"/>
            <w:rFonts w:ascii="Times New Roman" w:hAnsi="Times New Roman" w:cs="Times New Roman"/>
            <w:i w:val="0"/>
            <w:noProof/>
            <w:sz w:val="24"/>
            <w:szCs w:val="24"/>
          </w:rPr>
          <w:t>3.7.2</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Resources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_Toc62139975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60</w:t>
        </w:r>
        <w:r w:rsidR="00AB5EB0" w:rsidRPr="00AB5EB0">
          <w:rPr>
            <w:rFonts w:ascii="Times New Roman" w:hAnsi="Times New Roman" w:cs="Times New Roman"/>
            <w:i w:val="0"/>
            <w:noProof/>
            <w:webHidden/>
            <w:sz w:val="24"/>
            <w:szCs w:val="24"/>
          </w:rPr>
          <w:fldChar w:fldCharType="end"/>
        </w:r>
      </w:hyperlink>
    </w:p>
    <w:p w14:paraId="0A5BC8EA" w14:textId="414DFFCB"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6" w:history="1">
        <w:r w:rsidR="00AB5EB0" w:rsidRPr="00AB5EB0">
          <w:rPr>
            <w:rStyle w:val="Hyperlink"/>
            <w:rFonts w:ascii="Times New Roman" w:hAnsi="Times New Roman" w:cs="Times New Roman"/>
            <w:i w:val="0"/>
            <w:noProof/>
            <w:sz w:val="24"/>
            <w:szCs w:val="24"/>
          </w:rPr>
          <w:t>3.7.3</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Components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_Toc62139976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60</w:t>
        </w:r>
        <w:r w:rsidR="00AB5EB0" w:rsidRPr="00AB5EB0">
          <w:rPr>
            <w:rFonts w:ascii="Times New Roman" w:hAnsi="Times New Roman" w:cs="Times New Roman"/>
            <w:i w:val="0"/>
            <w:noProof/>
            <w:webHidden/>
            <w:sz w:val="24"/>
            <w:szCs w:val="24"/>
          </w:rPr>
          <w:fldChar w:fldCharType="end"/>
        </w:r>
      </w:hyperlink>
    </w:p>
    <w:p w14:paraId="7E377B77" w14:textId="433C81B1" w:rsidR="00AB5EB0" w:rsidRPr="00AB5EB0" w:rsidRDefault="00BC145E"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77" w:history="1">
        <w:r w:rsidR="00AB5EB0" w:rsidRPr="00AB5EB0">
          <w:rPr>
            <w:rStyle w:val="Hyperlink"/>
            <w:rFonts w:ascii="Times New Roman" w:hAnsi="Times New Roman" w:cs="Times New Roman"/>
            <w:noProof/>
            <w:sz w:val="24"/>
            <w:szCs w:val="24"/>
          </w:rPr>
          <w:t>3.7.3.1</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KeyboardState</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_Toc62139977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60</w:t>
        </w:r>
        <w:r w:rsidR="00AB5EB0" w:rsidRPr="00AB5EB0">
          <w:rPr>
            <w:rFonts w:ascii="Times New Roman" w:hAnsi="Times New Roman" w:cs="Times New Roman"/>
            <w:noProof/>
            <w:webHidden/>
            <w:sz w:val="24"/>
            <w:szCs w:val="24"/>
          </w:rPr>
          <w:fldChar w:fldCharType="end"/>
        </w:r>
      </w:hyperlink>
    </w:p>
    <w:p w14:paraId="318888DB" w14:textId="3C50A840" w:rsidR="00AB5EB0" w:rsidRPr="00AB5EB0" w:rsidRDefault="00BC145E"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78" w:history="1">
        <w:r w:rsidR="00AB5EB0" w:rsidRPr="00AB5EB0">
          <w:rPr>
            <w:rStyle w:val="Hyperlink"/>
            <w:rFonts w:ascii="Times New Roman" w:hAnsi="Times New Roman" w:cs="Times New Roman"/>
            <w:noProof/>
            <w:sz w:val="24"/>
            <w:szCs w:val="24"/>
          </w:rPr>
          <w:t>3.7.3.2</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Packet</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_Toc62139978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61</w:t>
        </w:r>
        <w:r w:rsidR="00AB5EB0" w:rsidRPr="00AB5EB0">
          <w:rPr>
            <w:rFonts w:ascii="Times New Roman" w:hAnsi="Times New Roman" w:cs="Times New Roman"/>
            <w:noProof/>
            <w:webHidden/>
            <w:sz w:val="24"/>
            <w:szCs w:val="24"/>
          </w:rPr>
          <w:fldChar w:fldCharType="end"/>
        </w:r>
      </w:hyperlink>
    </w:p>
    <w:p w14:paraId="5DF70084" w14:textId="678AA006" w:rsidR="00AB5EB0" w:rsidRPr="00AB5EB0" w:rsidRDefault="00BC145E"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79" w:history="1">
        <w:r w:rsidR="00AB5EB0" w:rsidRPr="00AB5EB0">
          <w:rPr>
            <w:rStyle w:val="Hyperlink"/>
            <w:rFonts w:ascii="Times New Roman" w:hAnsi="Times New Roman" w:cs="Times New Roman"/>
            <w:noProof/>
            <w:sz w:val="24"/>
            <w:szCs w:val="24"/>
          </w:rPr>
          <w:t>3.7.3.3</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DataFDM</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_Toc62139979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61</w:t>
        </w:r>
        <w:r w:rsidR="00AB5EB0" w:rsidRPr="00AB5EB0">
          <w:rPr>
            <w:rFonts w:ascii="Times New Roman" w:hAnsi="Times New Roman" w:cs="Times New Roman"/>
            <w:noProof/>
            <w:webHidden/>
            <w:sz w:val="24"/>
            <w:szCs w:val="24"/>
          </w:rPr>
          <w:fldChar w:fldCharType="end"/>
        </w:r>
      </w:hyperlink>
    </w:p>
    <w:p w14:paraId="67DBA251" w14:textId="05993E8F" w:rsidR="00AB5EB0" w:rsidRPr="00AB5EB0" w:rsidRDefault="00BC145E"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80" w:history="1">
        <w:r w:rsidR="00AB5EB0" w:rsidRPr="00AB5EB0">
          <w:rPr>
            <w:rStyle w:val="Hyperlink"/>
            <w:rFonts w:ascii="Times New Roman" w:hAnsi="Times New Roman" w:cs="Times New Roman"/>
            <w:i w:val="0"/>
            <w:noProof/>
            <w:sz w:val="24"/>
            <w:szCs w:val="24"/>
          </w:rPr>
          <w:t>3.7.4</w:t>
        </w:r>
        <w:r w:rsidR="00AB5EB0" w:rsidRPr="00AB5EB0">
          <w:rPr>
            <w:rFonts w:ascii="Times New Roman" w:eastAsiaTheme="minorEastAsia" w:hAnsi="Times New Roman" w:cs="Times New Roman"/>
            <w:i w:val="0"/>
            <w:iCs w:val="0"/>
            <w:noProof/>
            <w:sz w:val="24"/>
            <w:szCs w:val="24"/>
          </w:rPr>
          <w:tab/>
        </w:r>
        <w:r w:rsidR="00AB5EB0" w:rsidRPr="00AB5EB0">
          <w:rPr>
            <w:rStyle w:val="Hyperlink"/>
            <w:rFonts w:ascii="Times New Roman" w:hAnsi="Times New Roman" w:cs="Times New Roman"/>
            <w:i w:val="0"/>
            <w:noProof/>
            <w:sz w:val="24"/>
            <w:szCs w:val="24"/>
          </w:rPr>
          <w:t>Systems</w:t>
        </w:r>
        <w:r w:rsidR="00AB5EB0" w:rsidRPr="00AB5EB0">
          <w:rPr>
            <w:rFonts w:ascii="Times New Roman" w:hAnsi="Times New Roman" w:cs="Times New Roman"/>
            <w:i w:val="0"/>
            <w:noProof/>
            <w:webHidden/>
            <w:sz w:val="24"/>
            <w:szCs w:val="24"/>
          </w:rPr>
          <w:tab/>
        </w:r>
        <w:r w:rsidR="00AB5EB0" w:rsidRPr="00AB5EB0">
          <w:rPr>
            <w:rFonts w:ascii="Times New Roman" w:hAnsi="Times New Roman" w:cs="Times New Roman"/>
            <w:i w:val="0"/>
            <w:noProof/>
            <w:webHidden/>
            <w:sz w:val="24"/>
            <w:szCs w:val="24"/>
          </w:rPr>
          <w:fldChar w:fldCharType="begin"/>
        </w:r>
        <w:r w:rsidR="00AB5EB0" w:rsidRPr="00AB5EB0">
          <w:rPr>
            <w:rFonts w:ascii="Times New Roman" w:hAnsi="Times New Roman" w:cs="Times New Roman"/>
            <w:i w:val="0"/>
            <w:noProof/>
            <w:webHidden/>
            <w:sz w:val="24"/>
            <w:szCs w:val="24"/>
          </w:rPr>
          <w:instrText xml:space="preserve"> PAGEREF _Toc62139980 \h </w:instrText>
        </w:r>
        <w:r w:rsidR="00AB5EB0" w:rsidRPr="00AB5EB0">
          <w:rPr>
            <w:rFonts w:ascii="Times New Roman" w:hAnsi="Times New Roman" w:cs="Times New Roman"/>
            <w:i w:val="0"/>
            <w:noProof/>
            <w:webHidden/>
            <w:sz w:val="24"/>
            <w:szCs w:val="24"/>
          </w:rPr>
        </w:r>
        <w:r w:rsidR="00AB5EB0" w:rsidRPr="00AB5EB0">
          <w:rPr>
            <w:rFonts w:ascii="Times New Roman" w:hAnsi="Times New Roman" w:cs="Times New Roman"/>
            <w:i w:val="0"/>
            <w:noProof/>
            <w:webHidden/>
            <w:sz w:val="24"/>
            <w:szCs w:val="24"/>
          </w:rPr>
          <w:fldChar w:fldCharType="separate"/>
        </w:r>
        <w:r w:rsidR="00AB5EB0" w:rsidRPr="00AB5EB0">
          <w:rPr>
            <w:rFonts w:ascii="Times New Roman" w:hAnsi="Times New Roman" w:cs="Times New Roman"/>
            <w:i w:val="0"/>
            <w:noProof/>
            <w:webHidden/>
            <w:sz w:val="24"/>
            <w:szCs w:val="24"/>
          </w:rPr>
          <w:t>61</w:t>
        </w:r>
        <w:r w:rsidR="00AB5EB0" w:rsidRPr="00AB5EB0">
          <w:rPr>
            <w:rFonts w:ascii="Times New Roman" w:hAnsi="Times New Roman" w:cs="Times New Roman"/>
            <w:i w:val="0"/>
            <w:noProof/>
            <w:webHidden/>
            <w:sz w:val="24"/>
            <w:szCs w:val="24"/>
          </w:rPr>
          <w:fldChar w:fldCharType="end"/>
        </w:r>
      </w:hyperlink>
    </w:p>
    <w:p w14:paraId="6FEED983" w14:textId="3A10DD2F" w:rsidR="00AB5EB0" w:rsidRPr="00AB5EB0" w:rsidRDefault="00BC145E"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81" w:history="1">
        <w:r w:rsidR="00AB5EB0" w:rsidRPr="00AB5EB0">
          <w:rPr>
            <w:rStyle w:val="Hyperlink"/>
            <w:rFonts w:ascii="Times New Roman" w:hAnsi="Times New Roman" w:cs="Times New Roman"/>
            <w:noProof/>
            <w:sz w:val="24"/>
            <w:szCs w:val="24"/>
          </w:rPr>
          <w:t>3.7.4.1</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FlightControl</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_Toc62139981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64</w:t>
        </w:r>
        <w:r w:rsidR="00AB5EB0" w:rsidRPr="00AB5EB0">
          <w:rPr>
            <w:rFonts w:ascii="Times New Roman" w:hAnsi="Times New Roman" w:cs="Times New Roman"/>
            <w:noProof/>
            <w:webHidden/>
            <w:sz w:val="24"/>
            <w:szCs w:val="24"/>
          </w:rPr>
          <w:fldChar w:fldCharType="end"/>
        </w:r>
      </w:hyperlink>
    </w:p>
    <w:p w14:paraId="391B597F" w14:textId="3A45FBF7" w:rsidR="00AB5EB0" w:rsidRPr="00AB5EB0" w:rsidRDefault="00BC145E"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82" w:history="1">
        <w:r w:rsidR="00AB5EB0" w:rsidRPr="00AB5EB0">
          <w:rPr>
            <w:rStyle w:val="Hyperlink"/>
            <w:rFonts w:ascii="Times New Roman" w:hAnsi="Times New Roman" w:cs="Times New Roman"/>
            <w:noProof/>
            <w:sz w:val="24"/>
            <w:szCs w:val="24"/>
          </w:rPr>
          <w:t>3.7.4.2</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MakePacket</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_Toc62139982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66</w:t>
        </w:r>
        <w:r w:rsidR="00AB5EB0" w:rsidRPr="00AB5EB0">
          <w:rPr>
            <w:rFonts w:ascii="Times New Roman" w:hAnsi="Times New Roman" w:cs="Times New Roman"/>
            <w:noProof/>
            <w:webHidden/>
            <w:sz w:val="24"/>
            <w:szCs w:val="24"/>
          </w:rPr>
          <w:fldChar w:fldCharType="end"/>
        </w:r>
      </w:hyperlink>
    </w:p>
    <w:p w14:paraId="69452DFB" w14:textId="6BC932FB" w:rsidR="00AB5EB0" w:rsidRPr="00AB5EB0" w:rsidRDefault="00BC145E"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83" w:history="1">
        <w:r w:rsidR="00AB5EB0" w:rsidRPr="00AB5EB0">
          <w:rPr>
            <w:rStyle w:val="Hyperlink"/>
            <w:rFonts w:ascii="Times New Roman" w:hAnsi="Times New Roman" w:cs="Times New Roman"/>
            <w:noProof/>
            <w:sz w:val="24"/>
            <w:szCs w:val="24"/>
          </w:rPr>
          <w:t>3.7.4.3</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SendPacket</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_Toc62139983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67</w:t>
        </w:r>
        <w:r w:rsidR="00AB5EB0" w:rsidRPr="00AB5EB0">
          <w:rPr>
            <w:rFonts w:ascii="Times New Roman" w:hAnsi="Times New Roman" w:cs="Times New Roman"/>
            <w:noProof/>
            <w:webHidden/>
            <w:sz w:val="24"/>
            <w:szCs w:val="24"/>
          </w:rPr>
          <w:fldChar w:fldCharType="end"/>
        </w:r>
      </w:hyperlink>
    </w:p>
    <w:p w14:paraId="1E01F603" w14:textId="63A8C368" w:rsidR="00AB5EB0" w:rsidRPr="00AB5EB0" w:rsidRDefault="00BC145E"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84" w:history="1">
        <w:r w:rsidR="00AB5EB0" w:rsidRPr="00AB5EB0">
          <w:rPr>
            <w:rStyle w:val="Hyperlink"/>
            <w:rFonts w:ascii="Times New Roman" w:hAnsi="Times New Roman" w:cs="Times New Roman"/>
            <w:noProof/>
            <w:sz w:val="24"/>
            <w:szCs w:val="24"/>
          </w:rPr>
          <w:t>3.7.4.4</w:t>
        </w:r>
        <w:r w:rsidR="00AB5EB0" w:rsidRPr="00AB5EB0">
          <w:rPr>
            <w:rFonts w:ascii="Times New Roman" w:eastAsiaTheme="minorEastAsia" w:hAnsi="Times New Roman" w:cs="Times New Roman"/>
            <w:noProof/>
            <w:sz w:val="24"/>
            <w:szCs w:val="24"/>
          </w:rPr>
          <w:tab/>
        </w:r>
        <w:r w:rsidR="00AB5EB0" w:rsidRPr="00AB5EB0">
          <w:rPr>
            <w:rStyle w:val="Hyperlink"/>
            <w:rFonts w:ascii="Times New Roman" w:hAnsi="Times New Roman" w:cs="Times New Roman"/>
            <w:noProof/>
            <w:sz w:val="24"/>
            <w:szCs w:val="24"/>
          </w:rPr>
          <w:t>EquationsOfMotion</w:t>
        </w:r>
        <w:r w:rsidR="00AB5EB0" w:rsidRPr="00AB5EB0">
          <w:rPr>
            <w:rFonts w:ascii="Times New Roman" w:hAnsi="Times New Roman" w:cs="Times New Roman"/>
            <w:noProof/>
            <w:webHidden/>
            <w:sz w:val="24"/>
            <w:szCs w:val="24"/>
          </w:rPr>
          <w:tab/>
        </w:r>
        <w:r w:rsidR="00AB5EB0" w:rsidRPr="00AB5EB0">
          <w:rPr>
            <w:rFonts w:ascii="Times New Roman" w:hAnsi="Times New Roman" w:cs="Times New Roman"/>
            <w:noProof/>
            <w:webHidden/>
            <w:sz w:val="24"/>
            <w:szCs w:val="24"/>
          </w:rPr>
          <w:fldChar w:fldCharType="begin"/>
        </w:r>
        <w:r w:rsidR="00AB5EB0" w:rsidRPr="00AB5EB0">
          <w:rPr>
            <w:rFonts w:ascii="Times New Roman" w:hAnsi="Times New Roman" w:cs="Times New Roman"/>
            <w:noProof/>
            <w:webHidden/>
            <w:sz w:val="24"/>
            <w:szCs w:val="24"/>
          </w:rPr>
          <w:instrText xml:space="preserve"> PAGEREF _Toc62139984 \h </w:instrText>
        </w:r>
        <w:r w:rsidR="00AB5EB0" w:rsidRPr="00AB5EB0">
          <w:rPr>
            <w:rFonts w:ascii="Times New Roman" w:hAnsi="Times New Roman" w:cs="Times New Roman"/>
            <w:noProof/>
            <w:webHidden/>
            <w:sz w:val="24"/>
            <w:szCs w:val="24"/>
          </w:rPr>
        </w:r>
        <w:r w:rsidR="00AB5EB0" w:rsidRPr="00AB5EB0">
          <w:rPr>
            <w:rFonts w:ascii="Times New Roman" w:hAnsi="Times New Roman" w:cs="Times New Roman"/>
            <w:noProof/>
            <w:webHidden/>
            <w:sz w:val="24"/>
            <w:szCs w:val="24"/>
          </w:rPr>
          <w:fldChar w:fldCharType="separate"/>
        </w:r>
        <w:r w:rsidR="00AB5EB0" w:rsidRPr="00AB5EB0">
          <w:rPr>
            <w:rFonts w:ascii="Times New Roman" w:hAnsi="Times New Roman" w:cs="Times New Roman"/>
            <w:noProof/>
            <w:webHidden/>
            <w:sz w:val="24"/>
            <w:szCs w:val="24"/>
          </w:rPr>
          <w:t>67</w:t>
        </w:r>
        <w:r w:rsidR="00AB5EB0" w:rsidRPr="00AB5EB0">
          <w:rPr>
            <w:rFonts w:ascii="Times New Roman" w:hAnsi="Times New Roman" w:cs="Times New Roman"/>
            <w:noProof/>
            <w:webHidden/>
            <w:sz w:val="24"/>
            <w:szCs w:val="24"/>
          </w:rPr>
          <w:fldChar w:fldCharType="end"/>
        </w:r>
      </w:hyperlink>
      <w:r w:rsidR="00AB5EB0">
        <w:rPr>
          <w:rStyle w:val="Hyperlink"/>
          <w:rFonts w:ascii="Times New Roman" w:hAnsi="Times New Roman" w:cs="Times New Roman"/>
          <w:noProof/>
          <w:sz w:val="24"/>
          <w:szCs w:val="24"/>
        </w:rPr>
        <w:br/>
      </w:r>
    </w:p>
    <w:p w14:paraId="4C47A648" w14:textId="52A2D215" w:rsidR="00AB5EB0" w:rsidRPr="00AB5EB0" w:rsidRDefault="00BC145E" w:rsidP="00AB5EB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85" w:history="1">
        <w:r w:rsidR="00AB5EB0" w:rsidRPr="00AB5EB0">
          <w:rPr>
            <w:rStyle w:val="Hyperlink"/>
            <w:rFonts w:ascii="Times New Roman" w:hAnsi="Times New Roman" w:cs="Times New Roman"/>
            <w:b w:val="0"/>
            <w:caps w:val="0"/>
            <w:noProof/>
            <w:sz w:val="24"/>
            <w:szCs w:val="24"/>
          </w:rPr>
          <w:t>IV.</w:t>
        </w:r>
        <w:r w:rsidR="00AB5EB0" w:rsidRPr="00AB5EB0">
          <w:rPr>
            <w:rFonts w:ascii="Times New Roman" w:eastAsiaTheme="minorEastAsia" w:hAnsi="Times New Roman" w:cs="Times New Roman"/>
            <w:b w:val="0"/>
            <w:bCs w:val="0"/>
            <w:caps w:val="0"/>
            <w:noProof/>
            <w:sz w:val="24"/>
            <w:szCs w:val="24"/>
          </w:rPr>
          <w:tab/>
        </w:r>
        <w:r w:rsidR="00AB5EB0" w:rsidRPr="00AB5EB0">
          <w:rPr>
            <w:rStyle w:val="Hyperlink"/>
            <w:rFonts w:ascii="Times New Roman" w:hAnsi="Times New Roman" w:cs="Times New Roman"/>
            <w:b w:val="0"/>
            <w:caps w:val="0"/>
            <w:noProof/>
            <w:sz w:val="24"/>
            <w:szCs w:val="24"/>
          </w:rPr>
          <w:t>Analysis and Results</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_Toc62139985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70</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73C30626" w14:textId="4E9AE77D"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87" w:history="1">
        <w:r w:rsidR="00AB5EB0" w:rsidRPr="00AB5EB0">
          <w:rPr>
            <w:rStyle w:val="Hyperlink"/>
            <w:rFonts w:ascii="Times New Roman" w:hAnsi="Times New Roman" w:cs="Times New Roman"/>
            <w:smallCaps w:val="0"/>
            <w:noProof/>
            <w:sz w:val="24"/>
            <w:szCs w:val="24"/>
          </w:rPr>
          <w:t>3.1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Palmer-based FDM Equivalency Verification</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_Toc62139987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70</w:t>
        </w:r>
        <w:r w:rsidR="00AB5EB0" w:rsidRPr="00AB5EB0">
          <w:rPr>
            <w:rFonts w:ascii="Times New Roman" w:hAnsi="Times New Roman" w:cs="Times New Roman"/>
            <w:smallCaps w:val="0"/>
            <w:noProof/>
            <w:webHidden/>
            <w:sz w:val="24"/>
            <w:szCs w:val="24"/>
          </w:rPr>
          <w:fldChar w:fldCharType="end"/>
        </w:r>
      </w:hyperlink>
    </w:p>
    <w:p w14:paraId="1BCFD286" w14:textId="03EBBA7B"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88" w:history="1">
        <w:r w:rsidR="00AB5EB0" w:rsidRPr="00AB5EB0">
          <w:rPr>
            <w:rStyle w:val="Hyperlink"/>
            <w:rFonts w:ascii="Times New Roman" w:hAnsi="Times New Roman" w:cs="Times New Roman"/>
            <w:smallCaps w:val="0"/>
            <w:noProof/>
            <w:sz w:val="24"/>
            <w:szCs w:val="24"/>
          </w:rPr>
          <w:t>3.2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Bourg-based FDM Equivalency Verification</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_Toc62139988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71</w:t>
        </w:r>
        <w:r w:rsidR="00AB5EB0" w:rsidRPr="00AB5EB0">
          <w:rPr>
            <w:rFonts w:ascii="Times New Roman" w:hAnsi="Times New Roman" w:cs="Times New Roman"/>
            <w:smallCaps w:val="0"/>
            <w:noProof/>
            <w:webHidden/>
            <w:sz w:val="24"/>
            <w:szCs w:val="24"/>
          </w:rPr>
          <w:fldChar w:fldCharType="end"/>
        </w:r>
      </w:hyperlink>
    </w:p>
    <w:p w14:paraId="0ECC15C1" w14:textId="6227AA17"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89" w:history="1">
        <w:r w:rsidR="00AB5EB0" w:rsidRPr="00AB5EB0">
          <w:rPr>
            <w:rStyle w:val="Hyperlink"/>
            <w:rFonts w:ascii="Times New Roman" w:hAnsi="Times New Roman" w:cs="Times New Roman"/>
            <w:smallCaps w:val="0"/>
            <w:noProof/>
            <w:sz w:val="24"/>
            <w:szCs w:val="24"/>
          </w:rPr>
          <w:t>3.3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Custom Module Types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_Toc62139989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71</w:t>
        </w:r>
        <w:r w:rsidR="00AB5EB0" w:rsidRPr="00AB5EB0">
          <w:rPr>
            <w:rFonts w:ascii="Times New Roman" w:hAnsi="Times New Roman" w:cs="Times New Roman"/>
            <w:smallCaps w:val="0"/>
            <w:noProof/>
            <w:webHidden/>
            <w:sz w:val="24"/>
            <w:szCs w:val="24"/>
          </w:rPr>
          <w:fldChar w:fldCharType="end"/>
        </w:r>
      </w:hyperlink>
    </w:p>
    <w:p w14:paraId="466B53FF" w14:textId="0800E364"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90" w:history="1">
        <w:r w:rsidR="00AB5EB0" w:rsidRPr="00AB5EB0">
          <w:rPr>
            <w:rStyle w:val="Hyperlink"/>
            <w:rFonts w:ascii="Times New Roman" w:hAnsi="Times New Roman" w:cs="Times New Roman"/>
            <w:smallCaps w:val="0"/>
            <w:noProof/>
            <w:sz w:val="24"/>
            <w:szCs w:val="24"/>
          </w:rPr>
          <w:t>3.4</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Flight Simulators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_Toc62139990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71</w:t>
        </w:r>
        <w:r w:rsidR="00AB5EB0" w:rsidRPr="00AB5EB0">
          <w:rPr>
            <w:rFonts w:ascii="Times New Roman" w:hAnsi="Times New Roman" w:cs="Times New Roman"/>
            <w:smallCaps w:val="0"/>
            <w:noProof/>
            <w:webHidden/>
            <w:sz w:val="24"/>
            <w:szCs w:val="24"/>
          </w:rPr>
          <w:fldChar w:fldCharType="end"/>
        </w:r>
      </w:hyperlink>
      <w:r w:rsidR="00AB5EB0">
        <w:rPr>
          <w:rStyle w:val="Hyperlink"/>
          <w:rFonts w:ascii="Times New Roman" w:hAnsi="Times New Roman" w:cs="Times New Roman"/>
          <w:smallCaps w:val="0"/>
          <w:noProof/>
          <w:sz w:val="24"/>
          <w:szCs w:val="24"/>
        </w:rPr>
        <w:br/>
      </w:r>
    </w:p>
    <w:p w14:paraId="1E823109" w14:textId="6F7E5DBB" w:rsidR="00AB5EB0" w:rsidRPr="00AB5EB0" w:rsidRDefault="00BC145E" w:rsidP="00AB5EB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91" w:history="1">
        <w:r w:rsidR="00AB5EB0" w:rsidRPr="00AB5EB0">
          <w:rPr>
            <w:rStyle w:val="Hyperlink"/>
            <w:rFonts w:ascii="Times New Roman" w:hAnsi="Times New Roman" w:cs="Times New Roman"/>
            <w:b w:val="0"/>
            <w:caps w:val="0"/>
            <w:noProof/>
            <w:sz w:val="24"/>
            <w:szCs w:val="24"/>
          </w:rPr>
          <w:t>V.</w:t>
        </w:r>
        <w:r w:rsidR="00AB5EB0" w:rsidRPr="00AB5EB0">
          <w:rPr>
            <w:rFonts w:ascii="Times New Roman" w:eastAsiaTheme="minorEastAsia" w:hAnsi="Times New Roman" w:cs="Times New Roman"/>
            <w:b w:val="0"/>
            <w:bCs w:val="0"/>
            <w:caps w:val="0"/>
            <w:noProof/>
            <w:sz w:val="24"/>
            <w:szCs w:val="24"/>
          </w:rPr>
          <w:tab/>
        </w:r>
        <w:r w:rsidR="00AB5EB0" w:rsidRPr="00AB5EB0">
          <w:rPr>
            <w:rStyle w:val="Hyperlink"/>
            <w:rFonts w:ascii="Times New Roman" w:hAnsi="Times New Roman" w:cs="Times New Roman"/>
            <w:b w:val="0"/>
            <w:caps w:val="0"/>
            <w:noProof/>
            <w:sz w:val="24"/>
            <w:szCs w:val="24"/>
          </w:rPr>
          <w:t>Conclusion</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_Toc62139991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74</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039FE01E" w14:textId="54CD12B7"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93" w:history="1">
        <w:r w:rsidR="00AB5EB0" w:rsidRPr="00AB5EB0">
          <w:rPr>
            <w:rStyle w:val="Hyperlink"/>
            <w:rFonts w:ascii="Times New Roman" w:hAnsi="Times New Roman" w:cs="Times New Roman"/>
            <w:smallCaps w:val="0"/>
            <w:noProof/>
            <w:sz w:val="24"/>
            <w:szCs w:val="24"/>
          </w:rPr>
          <w:t>4.1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Research Conclusions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_Toc62139993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74</w:t>
        </w:r>
        <w:r w:rsidR="00AB5EB0" w:rsidRPr="00AB5EB0">
          <w:rPr>
            <w:rFonts w:ascii="Times New Roman" w:hAnsi="Times New Roman" w:cs="Times New Roman"/>
            <w:smallCaps w:val="0"/>
            <w:noProof/>
            <w:webHidden/>
            <w:sz w:val="24"/>
            <w:szCs w:val="24"/>
          </w:rPr>
          <w:fldChar w:fldCharType="end"/>
        </w:r>
      </w:hyperlink>
    </w:p>
    <w:p w14:paraId="27659B11" w14:textId="07C73801"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94" w:history="1">
        <w:r w:rsidR="00AB5EB0" w:rsidRPr="00AB5EB0">
          <w:rPr>
            <w:rStyle w:val="Hyperlink"/>
            <w:rFonts w:ascii="Times New Roman" w:hAnsi="Times New Roman" w:cs="Times New Roman"/>
            <w:smallCaps w:val="0"/>
            <w:noProof/>
            <w:sz w:val="24"/>
            <w:szCs w:val="24"/>
          </w:rPr>
          <w:t>4.2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Significance of Research</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_Toc62139994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76</w:t>
        </w:r>
        <w:r w:rsidR="00AB5EB0" w:rsidRPr="00AB5EB0">
          <w:rPr>
            <w:rFonts w:ascii="Times New Roman" w:hAnsi="Times New Roman" w:cs="Times New Roman"/>
            <w:smallCaps w:val="0"/>
            <w:noProof/>
            <w:webHidden/>
            <w:sz w:val="24"/>
            <w:szCs w:val="24"/>
          </w:rPr>
          <w:fldChar w:fldCharType="end"/>
        </w:r>
      </w:hyperlink>
    </w:p>
    <w:p w14:paraId="7FFAAF8B" w14:textId="0B1A7CAE"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95" w:history="1">
        <w:r w:rsidR="00AB5EB0" w:rsidRPr="00AB5EB0">
          <w:rPr>
            <w:rStyle w:val="Hyperlink"/>
            <w:rFonts w:ascii="Times New Roman" w:hAnsi="Times New Roman" w:cs="Times New Roman"/>
            <w:smallCaps w:val="0"/>
            <w:noProof/>
            <w:sz w:val="24"/>
            <w:szCs w:val="24"/>
          </w:rPr>
          <w:t>4.3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Future Research</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_Toc62139995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77</w:t>
        </w:r>
        <w:r w:rsidR="00AB5EB0" w:rsidRPr="00AB5EB0">
          <w:rPr>
            <w:rFonts w:ascii="Times New Roman" w:hAnsi="Times New Roman" w:cs="Times New Roman"/>
            <w:smallCaps w:val="0"/>
            <w:noProof/>
            <w:webHidden/>
            <w:sz w:val="24"/>
            <w:szCs w:val="24"/>
          </w:rPr>
          <w:fldChar w:fldCharType="end"/>
        </w:r>
      </w:hyperlink>
      <w:r w:rsidR="00462E6C">
        <w:rPr>
          <w:rStyle w:val="Hyperlink"/>
          <w:rFonts w:ascii="Times New Roman" w:hAnsi="Times New Roman" w:cs="Times New Roman"/>
          <w:smallCaps w:val="0"/>
          <w:noProof/>
          <w:sz w:val="24"/>
          <w:szCs w:val="24"/>
        </w:rPr>
        <w:br/>
      </w:r>
    </w:p>
    <w:p w14:paraId="4F2D5591" w14:textId="2FC0E35E" w:rsidR="00AB5EB0" w:rsidRPr="00AB5EB0" w:rsidRDefault="00BC145E"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96" w:history="1">
        <w:r w:rsidR="00AB5EB0" w:rsidRPr="00AB5EB0">
          <w:rPr>
            <w:rStyle w:val="Hyperlink"/>
            <w:rFonts w:ascii="Times New Roman" w:hAnsi="Times New Roman" w:cs="Times New Roman"/>
            <w:b w:val="0"/>
            <w:caps w:val="0"/>
            <w:noProof/>
            <w:sz w:val="24"/>
            <w:szCs w:val="24"/>
          </w:rPr>
          <w:t>Appendix A: Configuring FlightGear as a Visual System</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_Toc62139996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78</w:t>
        </w:r>
        <w:r w:rsidR="00AB5EB0" w:rsidRPr="00AB5EB0">
          <w:rPr>
            <w:rFonts w:ascii="Times New Roman" w:hAnsi="Times New Roman" w:cs="Times New Roman"/>
            <w:b w:val="0"/>
            <w:caps w:val="0"/>
            <w:noProof/>
            <w:webHidden/>
            <w:sz w:val="24"/>
            <w:szCs w:val="24"/>
          </w:rPr>
          <w:fldChar w:fldCharType="end"/>
        </w:r>
      </w:hyperlink>
      <w:r w:rsidR="00462E6C">
        <w:rPr>
          <w:rStyle w:val="Hyperlink"/>
          <w:rFonts w:ascii="Times New Roman" w:hAnsi="Times New Roman" w:cs="Times New Roman"/>
          <w:b w:val="0"/>
          <w:caps w:val="0"/>
          <w:noProof/>
          <w:sz w:val="24"/>
          <w:szCs w:val="24"/>
        </w:rPr>
        <w:br/>
      </w:r>
    </w:p>
    <w:p w14:paraId="19386F13" w14:textId="72D8D3AB" w:rsidR="00AB5EB0" w:rsidRPr="00AB5EB0" w:rsidRDefault="00BC145E"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97" w:history="1">
        <w:r w:rsidR="00AB5EB0" w:rsidRPr="00AB5EB0">
          <w:rPr>
            <w:rStyle w:val="Hyperlink"/>
            <w:rFonts w:ascii="Times New Roman" w:hAnsi="Times New Roman" w:cs="Times New Roman"/>
            <w:b w:val="0"/>
            <w:caps w:val="0"/>
            <w:noProof/>
            <w:sz w:val="24"/>
            <w:szCs w:val="24"/>
          </w:rPr>
          <w:t>Appendix B: Flight Simulator Keyboard Controls</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_Toc62139997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81</w:t>
        </w:r>
        <w:r w:rsidR="00AB5EB0" w:rsidRPr="00AB5EB0">
          <w:rPr>
            <w:rFonts w:ascii="Times New Roman" w:hAnsi="Times New Roman" w:cs="Times New Roman"/>
            <w:b w:val="0"/>
            <w:caps w:val="0"/>
            <w:noProof/>
            <w:webHidden/>
            <w:sz w:val="24"/>
            <w:szCs w:val="24"/>
          </w:rPr>
          <w:fldChar w:fldCharType="end"/>
        </w:r>
      </w:hyperlink>
      <w:r w:rsidR="00462E6C">
        <w:rPr>
          <w:rStyle w:val="Hyperlink"/>
          <w:rFonts w:ascii="Times New Roman" w:hAnsi="Times New Roman" w:cs="Times New Roman"/>
          <w:b w:val="0"/>
          <w:caps w:val="0"/>
          <w:noProof/>
          <w:sz w:val="24"/>
          <w:szCs w:val="24"/>
        </w:rPr>
        <w:br/>
      </w:r>
    </w:p>
    <w:p w14:paraId="2509E5C0" w14:textId="1E0A380E" w:rsidR="00AB5EB0" w:rsidRPr="00AB5EB0" w:rsidRDefault="00BC145E"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98" w:history="1">
        <w:r w:rsidR="00AB5EB0" w:rsidRPr="00AB5EB0">
          <w:rPr>
            <w:rStyle w:val="Hyperlink"/>
            <w:rFonts w:ascii="Times New Roman" w:hAnsi="Times New Roman" w:cs="Times New Roman"/>
            <w:b w:val="0"/>
            <w:caps w:val="0"/>
            <w:noProof/>
            <w:sz w:val="24"/>
            <w:szCs w:val="24"/>
          </w:rPr>
          <w:t>Appendix C: Palmer-based Flight Simulator Code</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_Toc62139998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82</w:t>
        </w:r>
        <w:r w:rsidR="00AB5EB0" w:rsidRPr="00AB5EB0">
          <w:rPr>
            <w:rFonts w:ascii="Times New Roman" w:hAnsi="Times New Roman" w:cs="Times New Roman"/>
            <w:b w:val="0"/>
            <w:caps w:val="0"/>
            <w:noProof/>
            <w:webHidden/>
            <w:sz w:val="24"/>
            <w:szCs w:val="24"/>
          </w:rPr>
          <w:fldChar w:fldCharType="end"/>
        </w:r>
      </w:hyperlink>
      <w:r w:rsidR="00462E6C">
        <w:rPr>
          <w:rStyle w:val="Hyperlink"/>
          <w:rFonts w:ascii="Times New Roman" w:hAnsi="Times New Roman" w:cs="Times New Roman"/>
          <w:b w:val="0"/>
          <w:caps w:val="0"/>
          <w:noProof/>
          <w:sz w:val="24"/>
          <w:szCs w:val="24"/>
        </w:rPr>
        <w:br/>
      </w:r>
    </w:p>
    <w:p w14:paraId="07BFB2EC" w14:textId="665E36A8"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99" w:history="1">
        <w:r w:rsidR="00AB5EB0" w:rsidRPr="00AB5EB0">
          <w:rPr>
            <w:rStyle w:val="Hyperlink"/>
            <w:rFonts w:ascii="Times New Roman" w:hAnsi="Times New Roman" w:cs="Times New Roman"/>
            <w:smallCaps w:val="0"/>
            <w:noProof/>
            <w:sz w:val="24"/>
            <w:szCs w:val="24"/>
          </w:rPr>
          <w:t>1.1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Components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_Toc62139999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82</w:t>
        </w:r>
        <w:r w:rsidR="00AB5EB0" w:rsidRPr="00AB5EB0">
          <w:rPr>
            <w:rFonts w:ascii="Times New Roman" w:hAnsi="Times New Roman" w:cs="Times New Roman"/>
            <w:smallCaps w:val="0"/>
            <w:noProof/>
            <w:webHidden/>
            <w:sz w:val="24"/>
            <w:szCs w:val="24"/>
          </w:rPr>
          <w:fldChar w:fldCharType="end"/>
        </w:r>
      </w:hyperlink>
    </w:p>
    <w:p w14:paraId="603FB5BD" w14:textId="3C70D7D6"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0" w:history="1">
        <w:r w:rsidR="00AB5EB0" w:rsidRPr="00AB5EB0">
          <w:rPr>
            <w:rStyle w:val="Hyperlink"/>
            <w:rFonts w:ascii="Times New Roman" w:hAnsi="Times New Roman" w:cs="Times New Roman"/>
            <w:smallCaps w:val="0"/>
            <w:noProof/>
            <w:sz w:val="24"/>
            <w:szCs w:val="24"/>
          </w:rPr>
          <w:t>1.2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Systems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_Toc62140000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86</w:t>
        </w:r>
        <w:r w:rsidR="00AB5EB0" w:rsidRPr="00AB5EB0">
          <w:rPr>
            <w:rFonts w:ascii="Times New Roman" w:hAnsi="Times New Roman" w:cs="Times New Roman"/>
            <w:smallCaps w:val="0"/>
            <w:noProof/>
            <w:webHidden/>
            <w:sz w:val="24"/>
            <w:szCs w:val="24"/>
          </w:rPr>
          <w:fldChar w:fldCharType="end"/>
        </w:r>
      </w:hyperlink>
    </w:p>
    <w:p w14:paraId="072C01BC" w14:textId="6A3ED5C4"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1" w:history="1">
        <w:r w:rsidR="00AB5EB0" w:rsidRPr="00AB5EB0">
          <w:rPr>
            <w:rStyle w:val="Hyperlink"/>
            <w:rFonts w:ascii="Times New Roman" w:hAnsi="Times New Roman" w:cs="Times New Roman"/>
            <w:smallCaps w:val="0"/>
            <w:noProof/>
            <w:sz w:val="24"/>
            <w:szCs w:val="24"/>
          </w:rPr>
          <w:t>1.3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Resources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_Toc62140001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100</w:t>
        </w:r>
        <w:r w:rsidR="00AB5EB0" w:rsidRPr="00AB5EB0">
          <w:rPr>
            <w:rFonts w:ascii="Times New Roman" w:hAnsi="Times New Roman" w:cs="Times New Roman"/>
            <w:smallCaps w:val="0"/>
            <w:noProof/>
            <w:webHidden/>
            <w:sz w:val="24"/>
            <w:szCs w:val="24"/>
          </w:rPr>
          <w:fldChar w:fldCharType="end"/>
        </w:r>
      </w:hyperlink>
    </w:p>
    <w:p w14:paraId="3E4B3641" w14:textId="7EF4A0CF"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2" w:history="1">
        <w:r w:rsidR="00AB5EB0" w:rsidRPr="00AB5EB0">
          <w:rPr>
            <w:rStyle w:val="Hyperlink"/>
            <w:rFonts w:ascii="Times New Roman" w:hAnsi="Times New Roman" w:cs="Times New Roman"/>
            <w:smallCaps w:val="0"/>
            <w:noProof/>
            <w:sz w:val="24"/>
            <w:szCs w:val="24"/>
          </w:rPr>
          <w:t>1.4</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Examples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_Toc62140002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101</w:t>
        </w:r>
        <w:r w:rsidR="00AB5EB0" w:rsidRPr="00AB5EB0">
          <w:rPr>
            <w:rFonts w:ascii="Times New Roman" w:hAnsi="Times New Roman" w:cs="Times New Roman"/>
            <w:smallCaps w:val="0"/>
            <w:noProof/>
            <w:webHidden/>
            <w:sz w:val="24"/>
            <w:szCs w:val="24"/>
          </w:rPr>
          <w:fldChar w:fldCharType="end"/>
        </w:r>
      </w:hyperlink>
    </w:p>
    <w:p w14:paraId="666D34DA" w14:textId="4FE985D9"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3" w:history="1">
        <w:r w:rsidR="00AB5EB0" w:rsidRPr="00AB5EB0">
          <w:rPr>
            <w:rStyle w:val="Hyperlink"/>
            <w:rFonts w:ascii="Times New Roman" w:hAnsi="Times New Roman" w:cs="Times New Roman"/>
            <w:smallCaps w:val="0"/>
            <w:noProof/>
            <w:sz w:val="24"/>
            <w:szCs w:val="24"/>
          </w:rPr>
          <w:t>1.5</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Integration Test</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_Toc62140003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105</w:t>
        </w:r>
        <w:r w:rsidR="00AB5EB0" w:rsidRPr="00AB5EB0">
          <w:rPr>
            <w:rFonts w:ascii="Times New Roman" w:hAnsi="Times New Roman" w:cs="Times New Roman"/>
            <w:smallCaps w:val="0"/>
            <w:noProof/>
            <w:webHidden/>
            <w:sz w:val="24"/>
            <w:szCs w:val="24"/>
          </w:rPr>
          <w:fldChar w:fldCharType="end"/>
        </w:r>
      </w:hyperlink>
      <w:r w:rsidR="00462E6C">
        <w:rPr>
          <w:rStyle w:val="Hyperlink"/>
          <w:rFonts w:ascii="Times New Roman" w:hAnsi="Times New Roman" w:cs="Times New Roman"/>
          <w:smallCaps w:val="0"/>
          <w:noProof/>
          <w:sz w:val="24"/>
          <w:szCs w:val="24"/>
        </w:rPr>
        <w:br/>
      </w:r>
    </w:p>
    <w:p w14:paraId="069175DA" w14:textId="186CD493" w:rsidR="00AB5EB0" w:rsidRPr="00AB5EB0" w:rsidRDefault="00BC145E"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40004" w:history="1">
        <w:r w:rsidR="00AB5EB0" w:rsidRPr="00AB5EB0">
          <w:rPr>
            <w:rStyle w:val="Hyperlink"/>
            <w:rFonts w:ascii="Times New Roman" w:hAnsi="Times New Roman" w:cs="Times New Roman"/>
            <w:b w:val="0"/>
            <w:caps w:val="0"/>
            <w:noProof/>
            <w:sz w:val="24"/>
            <w:szCs w:val="24"/>
          </w:rPr>
          <w:t>Appendix D: Bourg-based Flight Simulator Code</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_Toc62140004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109</w:t>
        </w:r>
        <w:r w:rsidR="00AB5EB0" w:rsidRPr="00AB5EB0">
          <w:rPr>
            <w:rFonts w:ascii="Times New Roman" w:hAnsi="Times New Roman" w:cs="Times New Roman"/>
            <w:b w:val="0"/>
            <w:caps w:val="0"/>
            <w:noProof/>
            <w:webHidden/>
            <w:sz w:val="24"/>
            <w:szCs w:val="24"/>
          </w:rPr>
          <w:fldChar w:fldCharType="end"/>
        </w:r>
      </w:hyperlink>
      <w:r w:rsidR="00462E6C">
        <w:rPr>
          <w:rStyle w:val="Hyperlink"/>
          <w:rFonts w:ascii="Times New Roman" w:hAnsi="Times New Roman" w:cs="Times New Roman"/>
          <w:b w:val="0"/>
          <w:caps w:val="0"/>
          <w:noProof/>
          <w:sz w:val="24"/>
          <w:szCs w:val="24"/>
        </w:rPr>
        <w:br/>
      </w:r>
    </w:p>
    <w:p w14:paraId="1562D9D4" w14:textId="4CE73C0A"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6" w:history="1">
        <w:r w:rsidR="00AB5EB0" w:rsidRPr="00AB5EB0">
          <w:rPr>
            <w:rStyle w:val="Hyperlink"/>
            <w:rFonts w:ascii="Times New Roman" w:hAnsi="Times New Roman" w:cs="Times New Roman"/>
            <w:smallCaps w:val="0"/>
            <w:noProof/>
            <w:sz w:val="24"/>
            <w:szCs w:val="24"/>
          </w:rPr>
          <w:t>2.1</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Common Modules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_Toc62140006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109</w:t>
        </w:r>
        <w:r w:rsidR="00AB5EB0" w:rsidRPr="00AB5EB0">
          <w:rPr>
            <w:rFonts w:ascii="Times New Roman" w:hAnsi="Times New Roman" w:cs="Times New Roman"/>
            <w:smallCaps w:val="0"/>
            <w:noProof/>
            <w:webHidden/>
            <w:sz w:val="24"/>
            <w:szCs w:val="24"/>
          </w:rPr>
          <w:fldChar w:fldCharType="end"/>
        </w:r>
      </w:hyperlink>
    </w:p>
    <w:p w14:paraId="0C4B653F" w14:textId="5F5C2C90"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7" w:history="1">
        <w:r w:rsidR="00AB5EB0" w:rsidRPr="00AB5EB0">
          <w:rPr>
            <w:rStyle w:val="Hyperlink"/>
            <w:rFonts w:ascii="Times New Roman" w:hAnsi="Times New Roman" w:cs="Times New Roman"/>
            <w:smallCaps w:val="0"/>
            <w:noProof/>
            <w:sz w:val="24"/>
            <w:szCs w:val="24"/>
          </w:rPr>
          <w:t>2.2</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Components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_Toc62140007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135</w:t>
        </w:r>
        <w:r w:rsidR="00AB5EB0" w:rsidRPr="00AB5EB0">
          <w:rPr>
            <w:rFonts w:ascii="Times New Roman" w:hAnsi="Times New Roman" w:cs="Times New Roman"/>
            <w:smallCaps w:val="0"/>
            <w:noProof/>
            <w:webHidden/>
            <w:sz w:val="24"/>
            <w:szCs w:val="24"/>
          </w:rPr>
          <w:fldChar w:fldCharType="end"/>
        </w:r>
      </w:hyperlink>
    </w:p>
    <w:p w14:paraId="4377E373" w14:textId="76279E37"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8" w:history="1">
        <w:r w:rsidR="00AB5EB0" w:rsidRPr="00AB5EB0">
          <w:rPr>
            <w:rStyle w:val="Hyperlink"/>
            <w:rFonts w:ascii="Times New Roman" w:hAnsi="Times New Roman" w:cs="Times New Roman"/>
            <w:smallCaps w:val="0"/>
            <w:noProof/>
            <w:sz w:val="24"/>
            <w:szCs w:val="24"/>
          </w:rPr>
          <w:t>2.3</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Systems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_Toc62140008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139</w:t>
        </w:r>
        <w:r w:rsidR="00AB5EB0" w:rsidRPr="00AB5EB0">
          <w:rPr>
            <w:rFonts w:ascii="Times New Roman" w:hAnsi="Times New Roman" w:cs="Times New Roman"/>
            <w:smallCaps w:val="0"/>
            <w:noProof/>
            <w:webHidden/>
            <w:sz w:val="24"/>
            <w:szCs w:val="24"/>
          </w:rPr>
          <w:fldChar w:fldCharType="end"/>
        </w:r>
      </w:hyperlink>
    </w:p>
    <w:p w14:paraId="695D8A24" w14:textId="39D54AEC"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9" w:history="1">
        <w:r w:rsidR="00AB5EB0" w:rsidRPr="00AB5EB0">
          <w:rPr>
            <w:rStyle w:val="Hyperlink"/>
            <w:rFonts w:ascii="Times New Roman" w:hAnsi="Times New Roman" w:cs="Times New Roman"/>
            <w:smallCaps w:val="0"/>
            <w:noProof/>
            <w:sz w:val="24"/>
            <w:szCs w:val="24"/>
          </w:rPr>
          <w:t>2.4</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Resources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_Toc62140009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158</w:t>
        </w:r>
        <w:r w:rsidR="00AB5EB0" w:rsidRPr="00AB5EB0">
          <w:rPr>
            <w:rFonts w:ascii="Times New Roman" w:hAnsi="Times New Roman" w:cs="Times New Roman"/>
            <w:smallCaps w:val="0"/>
            <w:noProof/>
            <w:webHidden/>
            <w:sz w:val="24"/>
            <w:szCs w:val="24"/>
          </w:rPr>
          <w:fldChar w:fldCharType="end"/>
        </w:r>
      </w:hyperlink>
    </w:p>
    <w:p w14:paraId="44897F57" w14:textId="22499A02"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10" w:history="1">
        <w:r w:rsidR="00AB5EB0" w:rsidRPr="00AB5EB0">
          <w:rPr>
            <w:rStyle w:val="Hyperlink"/>
            <w:rFonts w:ascii="Times New Roman" w:hAnsi="Times New Roman" w:cs="Times New Roman"/>
            <w:smallCaps w:val="0"/>
            <w:noProof/>
            <w:sz w:val="24"/>
            <w:szCs w:val="24"/>
          </w:rPr>
          <w:t>2.5</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Examples</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_Toc62140010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159</w:t>
        </w:r>
        <w:r w:rsidR="00AB5EB0" w:rsidRPr="00AB5EB0">
          <w:rPr>
            <w:rFonts w:ascii="Times New Roman" w:hAnsi="Times New Roman" w:cs="Times New Roman"/>
            <w:smallCaps w:val="0"/>
            <w:noProof/>
            <w:webHidden/>
            <w:sz w:val="24"/>
            <w:szCs w:val="24"/>
          </w:rPr>
          <w:fldChar w:fldCharType="end"/>
        </w:r>
      </w:hyperlink>
    </w:p>
    <w:p w14:paraId="69E6F489" w14:textId="29C77534" w:rsidR="00AB5EB0" w:rsidRPr="00AB5EB0" w:rsidRDefault="00BC145E"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11" w:history="1">
        <w:r w:rsidR="00AB5EB0" w:rsidRPr="00AB5EB0">
          <w:rPr>
            <w:rStyle w:val="Hyperlink"/>
            <w:rFonts w:ascii="Times New Roman" w:hAnsi="Times New Roman" w:cs="Times New Roman"/>
            <w:smallCaps w:val="0"/>
            <w:noProof/>
            <w:sz w:val="24"/>
            <w:szCs w:val="24"/>
          </w:rPr>
          <w:t>2.6</w:t>
        </w:r>
        <w:r w:rsidR="00AB5EB0" w:rsidRPr="00AB5EB0">
          <w:rPr>
            <w:rFonts w:ascii="Times New Roman" w:eastAsiaTheme="minorEastAsia" w:hAnsi="Times New Roman" w:cs="Times New Roman"/>
            <w:smallCaps w:val="0"/>
            <w:noProof/>
            <w:sz w:val="24"/>
            <w:szCs w:val="24"/>
          </w:rPr>
          <w:tab/>
        </w:r>
        <w:r w:rsidR="00AB5EB0" w:rsidRPr="00AB5EB0">
          <w:rPr>
            <w:rStyle w:val="Hyperlink"/>
            <w:rFonts w:ascii="Times New Roman" w:hAnsi="Times New Roman" w:cs="Times New Roman"/>
            <w:smallCaps w:val="0"/>
            <w:noProof/>
            <w:sz w:val="24"/>
            <w:szCs w:val="24"/>
          </w:rPr>
          <w:t>Integration Test</w:t>
        </w:r>
        <w:r w:rsidR="00AB5EB0" w:rsidRPr="00AB5EB0">
          <w:rPr>
            <w:rFonts w:ascii="Times New Roman" w:hAnsi="Times New Roman" w:cs="Times New Roman"/>
            <w:smallCaps w:val="0"/>
            <w:noProof/>
            <w:webHidden/>
            <w:sz w:val="24"/>
            <w:szCs w:val="24"/>
          </w:rPr>
          <w:tab/>
        </w:r>
        <w:r w:rsidR="00AB5EB0" w:rsidRPr="00AB5EB0">
          <w:rPr>
            <w:rFonts w:ascii="Times New Roman" w:hAnsi="Times New Roman" w:cs="Times New Roman"/>
            <w:smallCaps w:val="0"/>
            <w:noProof/>
            <w:webHidden/>
            <w:sz w:val="24"/>
            <w:szCs w:val="24"/>
          </w:rPr>
          <w:fldChar w:fldCharType="begin"/>
        </w:r>
        <w:r w:rsidR="00AB5EB0" w:rsidRPr="00AB5EB0">
          <w:rPr>
            <w:rFonts w:ascii="Times New Roman" w:hAnsi="Times New Roman" w:cs="Times New Roman"/>
            <w:smallCaps w:val="0"/>
            <w:noProof/>
            <w:webHidden/>
            <w:sz w:val="24"/>
            <w:szCs w:val="24"/>
          </w:rPr>
          <w:instrText xml:space="preserve"> PAGEREF _Toc62140011 \h </w:instrText>
        </w:r>
        <w:r w:rsidR="00AB5EB0" w:rsidRPr="00AB5EB0">
          <w:rPr>
            <w:rFonts w:ascii="Times New Roman" w:hAnsi="Times New Roman" w:cs="Times New Roman"/>
            <w:smallCaps w:val="0"/>
            <w:noProof/>
            <w:webHidden/>
            <w:sz w:val="24"/>
            <w:szCs w:val="24"/>
          </w:rPr>
        </w:r>
        <w:r w:rsidR="00AB5EB0" w:rsidRPr="00AB5EB0">
          <w:rPr>
            <w:rFonts w:ascii="Times New Roman" w:hAnsi="Times New Roman" w:cs="Times New Roman"/>
            <w:smallCaps w:val="0"/>
            <w:noProof/>
            <w:webHidden/>
            <w:sz w:val="24"/>
            <w:szCs w:val="24"/>
          </w:rPr>
          <w:fldChar w:fldCharType="separate"/>
        </w:r>
        <w:r w:rsidR="00AB5EB0" w:rsidRPr="00AB5EB0">
          <w:rPr>
            <w:rFonts w:ascii="Times New Roman" w:hAnsi="Times New Roman" w:cs="Times New Roman"/>
            <w:smallCaps w:val="0"/>
            <w:noProof/>
            <w:webHidden/>
            <w:sz w:val="24"/>
            <w:szCs w:val="24"/>
          </w:rPr>
          <w:t>164</w:t>
        </w:r>
        <w:r w:rsidR="00AB5EB0" w:rsidRPr="00AB5EB0">
          <w:rPr>
            <w:rFonts w:ascii="Times New Roman" w:hAnsi="Times New Roman" w:cs="Times New Roman"/>
            <w:smallCaps w:val="0"/>
            <w:noProof/>
            <w:webHidden/>
            <w:sz w:val="24"/>
            <w:szCs w:val="24"/>
          </w:rPr>
          <w:fldChar w:fldCharType="end"/>
        </w:r>
      </w:hyperlink>
      <w:r w:rsidR="00462E6C">
        <w:rPr>
          <w:rStyle w:val="Hyperlink"/>
          <w:rFonts w:ascii="Times New Roman" w:hAnsi="Times New Roman" w:cs="Times New Roman"/>
          <w:smallCaps w:val="0"/>
          <w:noProof/>
          <w:sz w:val="24"/>
          <w:szCs w:val="24"/>
        </w:rPr>
        <w:br/>
      </w:r>
    </w:p>
    <w:p w14:paraId="5C4013FE" w14:textId="47EAEDA6" w:rsidR="00AB5EB0" w:rsidRPr="00AB5EB0" w:rsidRDefault="00BC145E"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40012" w:history="1">
        <w:r w:rsidR="00AB5EB0" w:rsidRPr="00AB5EB0">
          <w:rPr>
            <w:rStyle w:val="Hyperlink"/>
            <w:rFonts w:ascii="Times New Roman" w:hAnsi="Times New Roman" w:cs="Times New Roman"/>
            <w:b w:val="0"/>
            <w:caps w:val="0"/>
            <w:noProof/>
            <w:sz w:val="24"/>
            <w:szCs w:val="24"/>
          </w:rPr>
          <w:t>Bibliography</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_Toc62140012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173</w:t>
        </w:r>
        <w:r w:rsidR="00AB5EB0" w:rsidRPr="00AB5EB0">
          <w:rPr>
            <w:rFonts w:ascii="Times New Roman" w:hAnsi="Times New Roman" w:cs="Times New Roman"/>
            <w:b w:val="0"/>
            <w:caps w:val="0"/>
            <w:noProof/>
            <w:webHidden/>
            <w:sz w:val="24"/>
            <w:szCs w:val="24"/>
          </w:rPr>
          <w:fldChar w:fldCharType="end"/>
        </w:r>
      </w:hyperlink>
    </w:p>
    <w:p w14:paraId="182256F0" w14:textId="7BE47D22" w:rsidR="006F3F05" w:rsidRPr="00994153" w:rsidRDefault="00C76F4E" w:rsidP="00AB5EB0">
      <w:pPr>
        <w:pStyle w:val="TOC1"/>
        <w:tabs>
          <w:tab w:val="right" w:leader="dot" w:pos="8630"/>
        </w:tabs>
        <w:spacing w:before="0" w:after="0" w:line="240" w:lineRule="auto"/>
        <w:rPr>
          <w:rStyle w:val="Hyperlink"/>
          <w:rFonts w:ascii="Times New Roman" w:hAnsi="Times New Roman" w:cs="Times New Roman"/>
          <w:b w:val="0"/>
        </w:rPr>
      </w:pPr>
      <w:r w:rsidRPr="00AB5EB0">
        <w:rPr>
          <w:rStyle w:val="Hyperlink"/>
          <w:rFonts w:ascii="Times New Roman" w:hAnsi="Times New Roman" w:cs="Times New Roman"/>
          <w:b w:val="0"/>
          <w:caps w:val="0"/>
          <w:sz w:val="24"/>
          <w:szCs w:val="24"/>
          <w:u w:val="none"/>
        </w:rPr>
        <w:fldChar w:fldCharType="end"/>
      </w:r>
    </w:p>
    <w:p w14:paraId="53F5A7EA" w14:textId="2E4F1FC1" w:rsidR="008D778C" w:rsidRDefault="008D778C" w:rsidP="008D778C"/>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6" w:name="_Toc62139910"/>
      <w:r w:rsidRPr="00E914BE">
        <w:rPr>
          <w:sz w:val="29"/>
          <w:szCs w:val="29"/>
        </w:rPr>
        <w:lastRenderedPageBreak/>
        <w:t>List of Figures</w:t>
      </w:r>
      <w:bookmarkEnd w:id="26"/>
    </w:p>
    <w:p w14:paraId="6876C142" w14:textId="38CE380E" w:rsidR="00C16924" w:rsidRPr="00C16924" w:rsidRDefault="00C16924" w:rsidP="00C16924">
      <w:r>
        <w:tab/>
      </w:r>
      <w:r>
        <w:tab/>
      </w:r>
      <w:r>
        <w:tab/>
      </w:r>
      <w:r>
        <w:tab/>
      </w:r>
      <w:r>
        <w:tab/>
      </w:r>
      <w:r>
        <w:tab/>
      </w:r>
      <w:r>
        <w:tab/>
      </w:r>
      <w:r>
        <w:tab/>
      </w:r>
      <w:r>
        <w:tab/>
      </w:r>
      <w:r>
        <w:tab/>
      </w:r>
      <w:r>
        <w:tab/>
        <w:t xml:space="preserve">    Page</w:t>
      </w:r>
    </w:p>
    <w:p w14:paraId="3E761782" w14:textId="0E0B2C11" w:rsidR="003E7A8B"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2473952" w:history="1">
        <w:r w:rsidR="003E7A8B" w:rsidRPr="00912B06">
          <w:rPr>
            <w:rStyle w:val="Hyperlink"/>
            <w:noProof/>
          </w:rPr>
          <w:t>Figure 1: Forces Visualized [3]</w:t>
        </w:r>
        <w:r w:rsidR="003E7A8B">
          <w:rPr>
            <w:noProof/>
            <w:webHidden/>
          </w:rPr>
          <w:tab/>
        </w:r>
        <w:r w:rsidR="003E7A8B">
          <w:rPr>
            <w:noProof/>
            <w:webHidden/>
          </w:rPr>
          <w:fldChar w:fldCharType="begin"/>
        </w:r>
        <w:r w:rsidR="003E7A8B">
          <w:rPr>
            <w:noProof/>
            <w:webHidden/>
          </w:rPr>
          <w:instrText xml:space="preserve"> PAGEREF _Toc62473952 \h </w:instrText>
        </w:r>
        <w:r w:rsidR="003E7A8B">
          <w:rPr>
            <w:noProof/>
            <w:webHidden/>
          </w:rPr>
        </w:r>
        <w:r w:rsidR="003E7A8B">
          <w:rPr>
            <w:noProof/>
            <w:webHidden/>
          </w:rPr>
          <w:fldChar w:fldCharType="separate"/>
        </w:r>
        <w:r w:rsidR="003E7A8B">
          <w:rPr>
            <w:noProof/>
            <w:webHidden/>
          </w:rPr>
          <w:t>12</w:t>
        </w:r>
        <w:r w:rsidR="003E7A8B">
          <w:rPr>
            <w:noProof/>
            <w:webHidden/>
          </w:rPr>
          <w:fldChar w:fldCharType="end"/>
        </w:r>
      </w:hyperlink>
    </w:p>
    <w:p w14:paraId="5370B0E4" w14:textId="2B76CA56"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3" w:history="1">
        <w:r w:rsidRPr="00912B06">
          <w:rPr>
            <w:rStyle w:val="Hyperlink"/>
            <w:noProof/>
          </w:rPr>
          <w:t>Figure 2: Airplane Components [3]</w:t>
        </w:r>
        <w:r>
          <w:rPr>
            <w:noProof/>
            <w:webHidden/>
          </w:rPr>
          <w:tab/>
        </w:r>
        <w:r>
          <w:rPr>
            <w:noProof/>
            <w:webHidden/>
          </w:rPr>
          <w:fldChar w:fldCharType="begin"/>
        </w:r>
        <w:r>
          <w:rPr>
            <w:noProof/>
            <w:webHidden/>
          </w:rPr>
          <w:instrText xml:space="preserve"> PAGEREF _Toc62473953 \h </w:instrText>
        </w:r>
        <w:r>
          <w:rPr>
            <w:noProof/>
            <w:webHidden/>
          </w:rPr>
        </w:r>
        <w:r>
          <w:rPr>
            <w:noProof/>
            <w:webHidden/>
          </w:rPr>
          <w:fldChar w:fldCharType="separate"/>
        </w:r>
        <w:r>
          <w:rPr>
            <w:noProof/>
            <w:webHidden/>
          </w:rPr>
          <w:t>13</w:t>
        </w:r>
        <w:r>
          <w:rPr>
            <w:noProof/>
            <w:webHidden/>
          </w:rPr>
          <w:fldChar w:fldCharType="end"/>
        </w:r>
      </w:hyperlink>
    </w:p>
    <w:p w14:paraId="253EEC6D" w14:textId="7DE8E844"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4" w:history="1">
        <w:r w:rsidRPr="00912B06">
          <w:rPr>
            <w:rStyle w:val="Hyperlink"/>
            <w:noProof/>
          </w:rPr>
          <w:t>Figure 3: Airfoil Cross-section [14]</w:t>
        </w:r>
        <w:r>
          <w:rPr>
            <w:noProof/>
            <w:webHidden/>
          </w:rPr>
          <w:tab/>
        </w:r>
        <w:r>
          <w:rPr>
            <w:noProof/>
            <w:webHidden/>
          </w:rPr>
          <w:fldChar w:fldCharType="begin"/>
        </w:r>
        <w:r>
          <w:rPr>
            <w:noProof/>
            <w:webHidden/>
          </w:rPr>
          <w:instrText xml:space="preserve"> PAGEREF _Toc62473954 \h </w:instrText>
        </w:r>
        <w:r>
          <w:rPr>
            <w:noProof/>
            <w:webHidden/>
          </w:rPr>
        </w:r>
        <w:r>
          <w:rPr>
            <w:noProof/>
            <w:webHidden/>
          </w:rPr>
          <w:fldChar w:fldCharType="separate"/>
        </w:r>
        <w:r>
          <w:rPr>
            <w:noProof/>
            <w:webHidden/>
          </w:rPr>
          <w:t>14</w:t>
        </w:r>
        <w:r>
          <w:rPr>
            <w:noProof/>
            <w:webHidden/>
          </w:rPr>
          <w:fldChar w:fldCharType="end"/>
        </w:r>
      </w:hyperlink>
    </w:p>
    <w:p w14:paraId="7A00E404" w14:textId="4263ECD4"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5" w:history="1">
        <w:r w:rsidRPr="00912B06">
          <w:rPr>
            <w:rStyle w:val="Hyperlink"/>
            <w:noProof/>
          </w:rPr>
          <w:t>Figure 4: Airplane Rotations [3]</w:t>
        </w:r>
        <w:r>
          <w:rPr>
            <w:noProof/>
            <w:webHidden/>
          </w:rPr>
          <w:tab/>
        </w:r>
        <w:r>
          <w:rPr>
            <w:noProof/>
            <w:webHidden/>
          </w:rPr>
          <w:fldChar w:fldCharType="begin"/>
        </w:r>
        <w:r>
          <w:rPr>
            <w:noProof/>
            <w:webHidden/>
          </w:rPr>
          <w:instrText xml:space="preserve"> PAGEREF _Toc62473955 \h </w:instrText>
        </w:r>
        <w:r>
          <w:rPr>
            <w:noProof/>
            <w:webHidden/>
          </w:rPr>
        </w:r>
        <w:r>
          <w:rPr>
            <w:noProof/>
            <w:webHidden/>
          </w:rPr>
          <w:fldChar w:fldCharType="separate"/>
        </w:r>
        <w:r>
          <w:rPr>
            <w:noProof/>
            <w:webHidden/>
          </w:rPr>
          <w:t>15</w:t>
        </w:r>
        <w:r>
          <w:rPr>
            <w:noProof/>
            <w:webHidden/>
          </w:rPr>
          <w:fldChar w:fldCharType="end"/>
        </w:r>
      </w:hyperlink>
    </w:p>
    <w:p w14:paraId="0F38662A" w14:textId="2434874E"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6" w:history="1">
        <w:r w:rsidRPr="00912B06">
          <w:rPr>
            <w:rStyle w:val="Hyperlink"/>
            <w:noProof/>
          </w:rPr>
          <w:t>Figure 5: East, North, Up Coordinate System [16]</w:t>
        </w:r>
        <w:r>
          <w:rPr>
            <w:noProof/>
            <w:webHidden/>
          </w:rPr>
          <w:tab/>
        </w:r>
        <w:r>
          <w:rPr>
            <w:noProof/>
            <w:webHidden/>
          </w:rPr>
          <w:fldChar w:fldCharType="begin"/>
        </w:r>
        <w:r>
          <w:rPr>
            <w:noProof/>
            <w:webHidden/>
          </w:rPr>
          <w:instrText xml:space="preserve"> PAGEREF _Toc62473956 \h </w:instrText>
        </w:r>
        <w:r>
          <w:rPr>
            <w:noProof/>
            <w:webHidden/>
          </w:rPr>
        </w:r>
        <w:r>
          <w:rPr>
            <w:noProof/>
            <w:webHidden/>
          </w:rPr>
          <w:fldChar w:fldCharType="separate"/>
        </w:r>
        <w:r>
          <w:rPr>
            <w:noProof/>
            <w:webHidden/>
          </w:rPr>
          <w:t>16</w:t>
        </w:r>
        <w:r>
          <w:rPr>
            <w:noProof/>
            <w:webHidden/>
          </w:rPr>
          <w:fldChar w:fldCharType="end"/>
        </w:r>
      </w:hyperlink>
    </w:p>
    <w:p w14:paraId="01B424B7" w14:textId="65B1B3DB"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7" w:history="1">
        <w:r w:rsidRPr="00912B06">
          <w:rPr>
            <w:rStyle w:val="Hyperlink"/>
            <w:noProof/>
          </w:rPr>
          <w:t>Figure 6: Rotational and Translation Coordinate Axes [2]</w:t>
        </w:r>
        <w:r>
          <w:rPr>
            <w:noProof/>
            <w:webHidden/>
          </w:rPr>
          <w:tab/>
        </w:r>
        <w:r>
          <w:rPr>
            <w:noProof/>
            <w:webHidden/>
          </w:rPr>
          <w:fldChar w:fldCharType="begin"/>
        </w:r>
        <w:r>
          <w:rPr>
            <w:noProof/>
            <w:webHidden/>
          </w:rPr>
          <w:instrText xml:space="preserve"> PAGEREF _Toc62473957 \h </w:instrText>
        </w:r>
        <w:r>
          <w:rPr>
            <w:noProof/>
            <w:webHidden/>
          </w:rPr>
        </w:r>
        <w:r>
          <w:rPr>
            <w:noProof/>
            <w:webHidden/>
          </w:rPr>
          <w:fldChar w:fldCharType="separate"/>
        </w:r>
        <w:r>
          <w:rPr>
            <w:noProof/>
            <w:webHidden/>
          </w:rPr>
          <w:t>17</w:t>
        </w:r>
        <w:r>
          <w:rPr>
            <w:noProof/>
            <w:webHidden/>
          </w:rPr>
          <w:fldChar w:fldCharType="end"/>
        </w:r>
      </w:hyperlink>
    </w:p>
    <w:p w14:paraId="76F13095" w14:textId="1EFBB614"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8" w:history="1">
        <w:r w:rsidRPr="00912B06">
          <w:rPr>
            <w:rStyle w:val="Hyperlink"/>
            <w:noProof/>
          </w:rPr>
          <w:t>Figure 7: Rotational Coordinate Axes [2]</w:t>
        </w:r>
        <w:r>
          <w:rPr>
            <w:noProof/>
            <w:webHidden/>
          </w:rPr>
          <w:tab/>
        </w:r>
        <w:r>
          <w:rPr>
            <w:noProof/>
            <w:webHidden/>
          </w:rPr>
          <w:fldChar w:fldCharType="begin"/>
        </w:r>
        <w:r>
          <w:rPr>
            <w:noProof/>
            <w:webHidden/>
          </w:rPr>
          <w:instrText xml:space="preserve"> PAGEREF _Toc62473958 \h </w:instrText>
        </w:r>
        <w:r>
          <w:rPr>
            <w:noProof/>
            <w:webHidden/>
          </w:rPr>
        </w:r>
        <w:r>
          <w:rPr>
            <w:noProof/>
            <w:webHidden/>
          </w:rPr>
          <w:fldChar w:fldCharType="separate"/>
        </w:r>
        <w:r>
          <w:rPr>
            <w:noProof/>
            <w:webHidden/>
          </w:rPr>
          <w:t>17</w:t>
        </w:r>
        <w:r>
          <w:rPr>
            <w:noProof/>
            <w:webHidden/>
          </w:rPr>
          <w:fldChar w:fldCharType="end"/>
        </w:r>
      </w:hyperlink>
    </w:p>
    <w:p w14:paraId="1DE1B580" w14:textId="6644E781"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59" w:history="1">
        <w:r w:rsidRPr="00912B06">
          <w:rPr>
            <w:rStyle w:val="Hyperlink"/>
            <w:noProof/>
          </w:rPr>
          <w:t>Figure 8: Lift Coefficient vs Angle of Attack [3]</w:t>
        </w:r>
        <w:r>
          <w:rPr>
            <w:noProof/>
            <w:webHidden/>
          </w:rPr>
          <w:tab/>
        </w:r>
        <w:r>
          <w:rPr>
            <w:noProof/>
            <w:webHidden/>
          </w:rPr>
          <w:fldChar w:fldCharType="begin"/>
        </w:r>
        <w:r>
          <w:rPr>
            <w:noProof/>
            <w:webHidden/>
          </w:rPr>
          <w:instrText xml:space="preserve"> PAGEREF _Toc62473959 \h </w:instrText>
        </w:r>
        <w:r>
          <w:rPr>
            <w:noProof/>
            <w:webHidden/>
          </w:rPr>
        </w:r>
        <w:r>
          <w:rPr>
            <w:noProof/>
            <w:webHidden/>
          </w:rPr>
          <w:fldChar w:fldCharType="separate"/>
        </w:r>
        <w:r>
          <w:rPr>
            <w:noProof/>
            <w:webHidden/>
          </w:rPr>
          <w:t>21</w:t>
        </w:r>
        <w:r>
          <w:rPr>
            <w:noProof/>
            <w:webHidden/>
          </w:rPr>
          <w:fldChar w:fldCharType="end"/>
        </w:r>
      </w:hyperlink>
    </w:p>
    <w:p w14:paraId="76FCB328" w14:textId="69443EE2"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60" w:history="1">
        <w:r w:rsidRPr="00912B06">
          <w:rPr>
            <w:rStyle w:val="Hyperlink"/>
            <w:noProof/>
          </w:rPr>
          <w:t>Figure 9: Entity-Component-System Visualized [26]</w:t>
        </w:r>
        <w:r>
          <w:rPr>
            <w:noProof/>
            <w:webHidden/>
          </w:rPr>
          <w:tab/>
        </w:r>
        <w:r>
          <w:rPr>
            <w:noProof/>
            <w:webHidden/>
          </w:rPr>
          <w:fldChar w:fldCharType="begin"/>
        </w:r>
        <w:r>
          <w:rPr>
            <w:noProof/>
            <w:webHidden/>
          </w:rPr>
          <w:instrText xml:space="preserve"> PAGEREF _Toc62473960 \h </w:instrText>
        </w:r>
        <w:r>
          <w:rPr>
            <w:noProof/>
            <w:webHidden/>
          </w:rPr>
        </w:r>
        <w:r>
          <w:rPr>
            <w:noProof/>
            <w:webHidden/>
          </w:rPr>
          <w:fldChar w:fldCharType="separate"/>
        </w:r>
        <w:r>
          <w:rPr>
            <w:noProof/>
            <w:webHidden/>
          </w:rPr>
          <w:t>27</w:t>
        </w:r>
        <w:r>
          <w:rPr>
            <w:noProof/>
            <w:webHidden/>
          </w:rPr>
          <w:fldChar w:fldCharType="end"/>
        </w:r>
      </w:hyperlink>
    </w:p>
    <w:p w14:paraId="5772068F" w14:textId="279E9C5C"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61" w:history="1">
        <w:r w:rsidRPr="00912B06">
          <w:rPr>
            <w:rStyle w:val="Hyperlink"/>
            <w:noProof/>
          </w:rPr>
          <w:t>Figure 10: Flight Dynamics Model Entity-Component-System Organization</w:t>
        </w:r>
        <w:r>
          <w:rPr>
            <w:noProof/>
            <w:webHidden/>
          </w:rPr>
          <w:tab/>
        </w:r>
        <w:r>
          <w:rPr>
            <w:noProof/>
            <w:webHidden/>
          </w:rPr>
          <w:fldChar w:fldCharType="begin"/>
        </w:r>
        <w:r>
          <w:rPr>
            <w:noProof/>
            <w:webHidden/>
          </w:rPr>
          <w:instrText xml:space="preserve"> PAGEREF _Toc62473961 \h </w:instrText>
        </w:r>
        <w:r>
          <w:rPr>
            <w:noProof/>
            <w:webHidden/>
          </w:rPr>
        </w:r>
        <w:r>
          <w:rPr>
            <w:noProof/>
            <w:webHidden/>
          </w:rPr>
          <w:fldChar w:fldCharType="separate"/>
        </w:r>
        <w:r>
          <w:rPr>
            <w:noProof/>
            <w:webHidden/>
          </w:rPr>
          <w:t>42</w:t>
        </w:r>
        <w:r>
          <w:rPr>
            <w:noProof/>
            <w:webHidden/>
          </w:rPr>
          <w:fldChar w:fldCharType="end"/>
        </w:r>
      </w:hyperlink>
    </w:p>
    <w:p w14:paraId="4C726DB2" w14:textId="5F160470"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62" w:history="1">
        <w:r w:rsidRPr="00912B06">
          <w:rPr>
            <w:rStyle w:val="Hyperlink"/>
            <w:noProof/>
          </w:rPr>
          <w:t>Figure 11: Flight Simulator Entity-Component-System Organization</w:t>
        </w:r>
        <w:r>
          <w:rPr>
            <w:noProof/>
            <w:webHidden/>
          </w:rPr>
          <w:tab/>
        </w:r>
        <w:r>
          <w:rPr>
            <w:noProof/>
            <w:webHidden/>
          </w:rPr>
          <w:fldChar w:fldCharType="begin"/>
        </w:r>
        <w:r>
          <w:rPr>
            <w:noProof/>
            <w:webHidden/>
          </w:rPr>
          <w:instrText xml:space="preserve"> PAGEREF _Toc62473962 \h </w:instrText>
        </w:r>
        <w:r>
          <w:rPr>
            <w:noProof/>
            <w:webHidden/>
          </w:rPr>
        </w:r>
        <w:r>
          <w:rPr>
            <w:noProof/>
            <w:webHidden/>
          </w:rPr>
          <w:fldChar w:fldCharType="separate"/>
        </w:r>
        <w:r>
          <w:rPr>
            <w:noProof/>
            <w:webHidden/>
          </w:rPr>
          <w:t>63</w:t>
        </w:r>
        <w:r>
          <w:rPr>
            <w:noProof/>
            <w:webHidden/>
          </w:rPr>
          <w:fldChar w:fldCharType="end"/>
        </w:r>
      </w:hyperlink>
    </w:p>
    <w:p w14:paraId="5CE72605" w14:textId="495A552D"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63" w:history="1">
        <w:r w:rsidRPr="00912B06">
          <w:rPr>
            <w:rStyle w:val="Hyperlink"/>
            <w:noProof/>
          </w:rPr>
          <w:t>Figure 12: Flight Simulator System Execution Flow</w:t>
        </w:r>
        <w:r>
          <w:rPr>
            <w:noProof/>
            <w:webHidden/>
          </w:rPr>
          <w:tab/>
        </w:r>
        <w:r>
          <w:rPr>
            <w:noProof/>
            <w:webHidden/>
          </w:rPr>
          <w:fldChar w:fldCharType="begin"/>
        </w:r>
        <w:r>
          <w:rPr>
            <w:noProof/>
            <w:webHidden/>
          </w:rPr>
          <w:instrText xml:space="preserve"> PAGEREF _Toc62473963 \h </w:instrText>
        </w:r>
        <w:r>
          <w:rPr>
            <w:noProof/>
            <w:webHidden/>
          </w:rPr>
        </w:r>
        <w:r>
          <w:rPr>
            <w:noProof/>
            <w:webHidden/>
          </w:rPr>
          <w:fldChar w:fldCharType="separate"/>
        </w:r>
        <w:r>
          <w:rPr>
            <w:noProof/>
            <w:webHidden/>
          </w:rPr>
          <w:t>64</w:t>
        </w:r>
        <w:r>
          <w:rPr>
            <w:noProof/>
            <w:webHidden/>
          </w:rPr>
          <w:fldChar w:fldCharType="end"/>
        </w:r>
      </w:hyperlink>
    </w:p>
    <w:p w14:paraId="2AAA7E49" w14:textId="723FE3A4" w:rsidR="003E7A8B" w:rsidRDefault="003E7A8B">
      <w:pPr>
        <w:pStyle w:val="TableofFigures"/>
        <w:tabs>
          <w:tab w:val="right" w:leader="dot" w:pos="8630"/>
        </w:tabs>
        <w:rPr>
          <w:rFonts w:asciiTheme="minorHAnsi" w:eastAsiaTheme="minorEastAsia" w:hAnsiTheme="minorHAnsi" w:cstheme="minorBidi"/>
          <w:noProof/>
          <w:sz w:val="22"/>
          <w:szCs w:val="22"/>
        </w:rPr>
      </w:pPr>
      <w:hyperlink w:anchor="_Toc62473964" w:history="1">
        <w:r w:rsidRPr="00912B06">
          <w:rPr>
            <w:rStyle w:val="Hyperlink"/>
            <w:noProof/>
          </w:rPr>
          <w:t>Figure 13: FlightGear Display During Simulation</w:t>
        </w:r>
        <w:r>
          <w:rPr>
            <w:noProof/>
            <w:webHidden/>
          </w:rPr>
          <w:tab/>
        </w:r>
        <w:r>
          <w:rPr>
            <w:noProof/>
            <w:webHidden/>
          </w:rPr>
          <w:fldChar w:fldCharType="begin"/>
        </w:r>
        <w:r>
          <w:rPr>
            <w:noProof/>
            <w:webHidden/>
          </w:rPr>
          <w:instrText xml:space="preserve"> PAGEREF _Toc62473964 \h </w:instrText>
        </w:r>
        <w:r>
          <w:rPr>
            <w:noProof/>
            <w:webHidden/>
          </w:rPr>
        </w:r>
        <w:r>
          <w:rPr>
            <w:noProof/>
            <w:webHidden/>
          </w:rPr>
          <w:fldChar w:fldCharType="separate"/>
        </w:r>
        <w:r>
          <w:rPr>
            <w:noProof/>
            <w:webHidden/>
          </w:rPr>
          <w:t>73</w:t>
        </w:r>
        <w:r>
          <w:rPr>
            <w:noProof/>
            <w:webHidden/>
          </w:rPr>
          <w:fldChar w:fldCharType="end"/>
        </w:r>
      </w:hyperlink>
    </w:p>
    <w:p w14:paraId="68206EAA" w14:textId="5DE893AC"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7" w:name="_Toc235956763"/>
      <w:bookmarkStart w:id="28" w:name="_Toc62139911"/>
      <w:r w:rsidRPr="00E914BE">
        <w:rPr>
          <w:sz w:val="29"/>
          <w:szCs w:val="29"/>
        </w:rPr>
        <w:lastRenderedPageBreak/>
        <w:t>List of Tables</w:t>
      </w:r>
      <w:bookmarkEnd w:id="27"/>
      <w:bookmarkEnd w:id="28"/>
    </w:p>
    <w:p w14:paraId="731FCB63" w14:textId="3E8CE1C2" w:rsidR="006E2C84" w:rsidRPr="006E2C84" w:rsidRDefault="006E2C84" w:rsidP="006E2C84">
      <w:r>
        <w:tab/>
      </w:r>
      <w:r>
        <w:tab/>
      </w:r>
      <w:r>
        <w:tab/>
      </w:r>
      <w:r>
        <w:tab/>
      </w:r>
      <w:r>
        <w:tab/>
      </w:r>
      <w:r>
        <w:tab/>
      </w:r>
      <w:r>
        <w:tab/>
      </w:r>
      <w:r>
        <w:tab/>
      </w:r>
      <w:r>
        <w:tab/>
      </w:r>
      <w:r>
        <w:tab/>
      </w:r>
      <w:r>
        <w:tab/>
        <w:t xml:space="preserve">    Page</w:t>
      </w:r>
    </w:p>
    <w:p w14:paraId="181F47D2" w14:textId="41229B66" w:rsidR="000E4380"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2426264" w:history="1">
        <w:r w:rsidR="000E4380" w:rsidRPr="00900091">
          <w:rPr>
            <w:rStyle w:val="Hyperlink"/>
            <w:noProof/>
          </w:rPr>
          <w:t>Table 1: Test One Palmer-based Flight Control Instructions</w:t>
        </w:r>
        <w:r w:rsidR="000E4380">
          <w:rPr>
            <w:noProof/>
            <w:webHidden/>
          </w:rPr>
          <w:tab/>
        </w:r>
        <w:r w:rsidR="000E4380">
          <w:rPr>
            <w:noProof/>
            <w:webHidden/>
          </w:rPr>
          <w:fldChar w:fldCharType="begin"/>
        </w:r>
        <w:r w:rsidR="000E4380">
          <w:rPr>
            <w:noProof/>
            <w:webHidden/>
          </w:rPr>
          <w:instrText xml:space="preserve"> PAGEREF _Toc62426264 \h </w:instrText>
        </w:r>
        <w:r w:rsidR="000E4380">
          <w:rPr>
            <w:noProof/>
            <w:webHidden/>
          </w:rPr>
        </w:r>
        <w:r w:rsidR="000E4380">
          <w:rPr>
            <w:noProof/>
            <w:webHidden/>
          </w:rPr>
          <w:fldChar w:fldCharType="separate"/>
        </w:r>
        <w:r w:rsidR="000E4380">
          <w:rPr>
            <w:noProof/>
            <w:webHidden/>
          </w:rPr>
          <w:t>50</w:t>
        </w:r>
        <w:r w:rsidR="000E4380">
          <w:rPr>
            <w:noProof/>
            <w:webHidden/>
          </w:rPr>
          <w:fldChar w:fldCharType="end"/>
        </w:r>
      </w:hyperlink>
    </w:p>
    <w:p w14:paraId="031301A2" w14:textId="04C7C725"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65" w:history="1">
        <w:r w:rsidR="000E4380" w:rsidRPr="00900091">
          <w:rPr>
            <w:rStyle w:val="Hyperlink"/>
            <w:noProof/>
          </w:rPr>
          <w:t>Table 2: Test Two Palmer-based Flight Control Instructions</w:t>
        </w:r>
        <w:r w:rsidR="000E4380">
          <w:rPr>
            <w:noProof/>
            <w:webHidden/>
          </w:rPr>
          <w:tab/>
        </w:r>
        <w:r w:rsidR="000E4380">
          <w:rPr>
            <w:noProof/>
            <w:webHidden/>
          </w:rPr>
          <w:fldChar w:fldCharType="begin"/>
        </w:r>
        <w:r w:rsidR="000E4380">
          <w:rPr>
            <w:noProof/>
            <w:webHidden/>
          </w:rPr>
          <w:instrText xml:space="preserve"> PAGEREF _Toc62426265 \h </w:instrText>
        </w:r>
        <w:r w:rsidR="000E4380">
          <w:rPr>
            <w:noProof/>
            <w:webHidden/>
          </w:rPr>
        </w:r>
        <w:r w:rsidR="000E4380">
          <w:rPr>
            <w:noProof/>
            <w:webHidden/>
          </w:rPr>
          <w:fldChar w:fldCharType="separate"/>
        </w:r>
        <w:r w:rsidR="000E4380">
          <w:rPr>
            <w:noProof/>
            <w:webHidden/>
          </w:rPr>
          <w:t>51</w:t>
        </w:r>
        <w:r w:rsidR="000E4380">
          <w:rPr>
            <w:noProof/>
            <w:webHidden/>
          </w:rPr>
          <w:fldChar w:fldCharType="end"/>
        </w:r>
      </w:hyperlink>
    </w:p>
    <w:p w14:paraId="0B325C20" w14:textId="193C486E"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66" w:history="1">
        <w:r w:rsidR="000E4380" w:rsidRPr="00900091">
          <w:rPr>
            <w:rStyle w:val="Hyperlink"/>
            <w:noProof/>
          </w:rPr>
          <w:t>Table 3: Test Three Palmer-based Flight Control Instructions</w:t>
        </w:r>
        <w:r w:rsidR="000E4380">
          <w:rPr>
            <w:noProof/>
            <w:webHidden/>
          </w:rPr>
          <w:tab/>
        </w:r>
        <w:r w:rsidR="000E4380">
          <w:rPr>
            <w:noProof/>
            <w:webHidden/>
          </w:rPr>
          <w:fldChar w:fldCharType="begin"/>
        </w:r>
        <w:r w:rsidR="000E4380">
          <w:rPr>
            <w:noProof/>
            <w:webHidden/>
          </w:rPr>
          <w:instrText xml:space="preserve"> PAGEREF _Toc62426266 \h </w:instrText>
        </w:r>
        <w:r w:rsidR="000E4380">
          <w:rPr>
            <w:noProof/>
            <w:webHidden/>
          </w:rPr>
        </w:r>
        <w:r w:rsidR="000E4380">
          <w:rPr>
            <w:noProof/>
            <w:webHidden/>
          </w:rPr>
          <w:fldChar w:fldCharType="separate"/>
        </w:r>
        <w:r w:rsidR="000E4380">
          <w:rPr>
            <w:noProof/>
            <w:webHidden/>
          </w:rPr>
          <w:t>51</w:t>
        </w:r>
        <w:r w:rsidR="000E4380">
          <w:rPr>
            <w:noProof/>
            <w:webHidden/>
          </w:rPr>
          <w:fldChar w:fldCharType="end"/>
        </w:r>
      </w:hyperlink>
    </w:p>
    <w:p w14:paraId="2604FAEA" w14:textId="25EBD1D5"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67" w:history="1">
        <w:r w:rsidR="000E4380" w:rsidRPr="00900091">
          <w:rPr>
            <w:rStyle w:val="Hyperlink"/>
            <w:noProof/>
          </w:rPr>
          <w:t>Table 4: Initial Flight Data for Each Bourg-based Test</w:t>
        </w:r>
        <w:r w:rsidR="000E4380">
          <w:rPr>
            <w:noProof/>
            <w:webHidden/>
          </w:rPr>
          <w:tab/>
        </w:r>
        <w:r w:rsidR="000E4380">
          <w:rPr>
            <w:noProof/>
            <w:webHidden/>
          </w:rPr>
          <w:fldChar w:fldCharType="begin"/>
        </w:r>
        <w:r w:rsidR="000E4380">
          <w:rPr>
            <w:noProof/>
            <w:webHidden/>
          </w:rPr>
          <w:instrText xml:space="preserve"> PAGEREF _Toc62426267 \h </w:instrText>
        </w:r>
        <w:r w:rsidR="000E4380">
          <w:rPr>
            <w:noProof/>
            <w:webHidden/>
          </w:rPr>
        </w:r>
        <w:r w:rsidR="000E4380">
          <w:rPr>
            <w:noProof/>
            <w:webHidden/>
          </w:rPr>
          <w:fldChar w:fldCharType="separate"/>
        </w:r>
        <w:r w:rsidR="000E4380">
          <w:rPr>
            <w:noProof/>
            <w:webHidden/>
          </w:rPr>
          <w:t>53</w:t>
        </w:r>
        <w:r w:rsidR="000E4380">
          <w:rPr>
            <w:noProof/>
            <w:webHidden/>
          </w:rPr>
          <w:fldChar w:fldCharType="end"/>
        </w:r>
      </w:hyperlink>
    </w:p>
    <w:p w14:paraId="281AB1D3" w14:textId="7372A7F4"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68" w:history="1">
        <w:r w:rsidR="000E4380" w:rsidRPr="00900091">
          <w:rPr>
            <w:rStyle w:val="Hyperlink"/>
            <w:noProof/>
          </w:rPr>
          <w:t>Table 5: Test One Bourg-based Flight Control Instructions</w:t>
        </w:r>
        <w:r w:rsidR="000E4380">
          <w:rPr>
            <w:noProof/>
            <w:webHidden/>
          </w:rPr>
          <w:tab/>
        </w:r>
        <w:r w:rsidR="000E4380">
          <w:rPr>
            <w:noProof/>
            <w:webHidden/>
          </w:rPr>
          <w:fldChar w:fldCharType="begin"/>
        </w:r>
        <w:r w:rsidR="000E4380">
          <w:rPr>
            <w:noProof/>
            <w:webHidden/>
          </w:rPr>
          <w:instrText xml:space="preserve"> PAGEREF _Toc62426268 \h </w:instrText>
        </w:r>
        <w:r w:rsidR="000E4380">
          <w:rPr>
            <w:noProof/>
            <w:webHidden/>
          </w:rPr>
        </w:r>
        <w:r w:rsidR="000E4380">
          <w:rPr>
            <w:noProof/>
            <w:webHidden/>
          </w:rPr>
          <w:fldChar w:fldCharType="separate"/>
        </w:r>
        <w:r w:rsidR="000E4380">
          <w:rPr>
            <w:noProof/>
            <w:webHidden/>
          </w:rPr>
          <w:t>54</w:t>
        </w:r>
        <w:r w:rsidR="000E4380">
          <w:rPr>
            <w:noProof/>
            <w:webHidden/>
          </w:rPr>
          <w:fldChar w:fldCharType="end"/>
        </w:r>
      </w:hyperlink>
    </w:p>
    <w:p w14:paraId="2324B98B" w14:textId="72EE4D10"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69" w:history="1">
        <w:r w:rsidR="000E4380" w:rsidRPr="00900091">
          <w:rPr>
            <w:rStyle w:val="Hyperlink"/>
            <w:noProof/>
          </w:rPr>
          <w:t>Table 6: Test Two Bourg-based Flight Control Instructions</w:t>
        </w:r>
        <w:r w:rsidR="000E4380">
          <w:rPr>
            <w:noProof/>
            <w:webHidden/>
          </w:rPr>
          <w:tab/>
        </w:r>
        <w:r w:rsidR="000E4380">
          <w:rPr>
            <w:noProof/>
            <w:webHidden/>
          </w:rPr>
          <w:fldChar w:fldCharType="begin"/>
        </w:r>
        <w:r w:rsidR="000E4380">
          <w:rPr>
            <w:noProof/>
            <w:webHidden/>
          </w:rPr>
          <w:instrText xml:space="preserve"> PAGEREF _Toc62426269 \h </w:instrText>
        </w:r>
        <w:r w:rsidR="000E4380">
          <w:rPr>
            <w:noProof/>
            <w:webHidden/>
          </w:rPr>
        </w:r>
        <w:r w:rsidR="000E4380">
          <w:rPr>
            <w:noProof/>
            <w:webHidden/>
          </w:rPr>
          <w:fldChar w:fldCharType="separate"/>
        </w:r>
        <w:r w:rsidR="000E4380">
          <w:rPr>
            <w:noProof/>
            <w:webHidden/>
          </w:rPr>
          <w:t>55</w:t>
        </w:r>
        <w:r w:rsidR="000E4380">
          <w:rPr>
            <w:noProof/>
            <w:webHidden/>
          </w:rPr>
          <w:fldChar w:fldCharType="end"/>
        </w:r>
      </w:hyperlink>
    </w:p>
    <w:p w14:paraId="52EEC912" w14:textId="77EB4A8D"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70" w:history="1">
        <w:r w:rsidR="000E4380" w:rsidRPr="00900091">
          <w:rPr>
            <w:rStyle w:val="Hyperlink"/>
            <w:noProof/>
          </w:rPr>
          <w:t>Table 7: Test Three Bourg-based Flight Control Instructions</w:t>
        </w:r>
        <w:r w:rsidR="000E4380">
          <w:rPr>
            <w:noProof/>
            <w:webHidden/>
          </w:rPr>
          <w:tab/>
        </w:r>
        <w:r w:rsidR="000E4380">
          <w:rPr>
            <w:noProof/>
            <w:webHidden/>
          </w:rPr>
          <w:fldChar w:fldCharType="begin"/>
        </w:r>
        <w:r w:rsidR="000E4380">
          <w:rPr>
            <w:noProof/>
            <w:webHidden/>
          </w:rPr>
          <w:instrText xml:space="preserve"> PAGEREF _Toc62426270 \h </w:instrText>
        </w:r>
        <w:r w:rsidR="000E4380">
          <w:rPr>
            <w:noProof/>
            <w:webHidden/>
          </w:rPr>
        </w:r>
        <w:r w:rsidR="000E4380">
          <w:rPr>
            <w:noProof/>
            <w:webHidden/>
          </w:rPr>
          <w:fldChar w:fldCharType="separate"/>
        </w:r>
        <w:r w:rsidR="000E4380">
          <w:rPr>
            <w:noProof/>
            <w:webHidden/>
          </w:rPr>
          <w:t>55</w:t>
        </w:r>
        <w:r w:rsidR="000E4380">
          <w:rPr>
            <w:noProof/>
            <w:webHidden/>
          </w:rPr>
          <w:fldChar w:fldCharType="end"/>
        </w:r>
      </w:hyperlink>
    </w:p>
    <w:p w14:paraId="2DA4A93F" w14:textId="41CD1945"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71" w:history="1">
        <w:r w:rsidR="000E4380" w:rsidRPr="00900091">
          <w:rPr>
            <w:rStyle w:val="Hyperlink"/>
            <w:noProof/>
          </w:rPr>
          <w:t>Table 8: Test Four Bourg-based Flight Control Instructions</w:t>
        </w:r>
        <w:r w:rsidR="000E4380">
          <w:rPr>
            <w:noProof/>
            <w:webHidden/>
          </w:rPr>
          <w:tab/>
        </w:r>
        <w:r w:rsidR="000E4380">
          <w:rPr>
            <w:noProof/>
            <w:webHidden/>
          </w:rPr>
          <w:fldChar w:fldCharType="begin"/>
        </w:r>
        <w:r w:rsidR="000E4380">
          <w:rPr>
            <w:noProof/>
            <w:webHidden/>
          </w:rPr>
          <w:instrText xml:space="preserve"> PAGEREF _Toc62426271 \h </w:instrText>
        </w:r>
        <w:r w:rsidR="000E4380">
          <w:rPr>
            <w:noProof/>
            <w:webHidden/>
          </w:rPr>
        </w:r>
        <w:r w:rsidR="000E4380">
          <w:rPr>
            <w:noProof/>
            <w:webHidden/>
          </w:rPr>
          <w:fldChar w:fldCharType="separate"/>
        </w:r>
        <w:r w:rsidR="000E4380">
          <w:rPr>
            <w:noProof/>
            <w:webHidden/>
          </w:rPr>
          <w:t>55</w:t>
        </w:r>
        <w:r w:rsidR="000E4380">
          <w:rPr>
            <w:noProof/>
            <w:webHidden/>
          </w:rPr>
          <w:fldChar w:fldCharType="end"/>
        </w:r>
      </w:hyperlink>
    </w:p>
    <w:p w14:paraId="20FD8EAF" w14:textId="30E56BFD"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72" w:history="1">
        <w:r w:rsidR="000E4380" w:rsidRPr="00900091">
          <w:rPr>
            <w:rStyle w:val="Hyperlink"/>
            <w:noProof/>
          </w:rPr>
          <w:t>Table 9: Test Five Bourg-based Flight Control Instructions</w:t>
        </w:r>
        <w:r w:rsidR="000E4380">
          <w:rPr>
            <w:noProof/>
            <w:webHidden/>
          </w:rPr>
          <w:tab/>
        </w:r>
        <w:r w:rsidR="000E4380">
          <w:rPr>
            <w:noProof/>
            <w:webHidden/>
          </w:rPr>
          <w:fldChar w:fldCharType="begin"/>
        </w:r>
        <w:r w:rsidR="000E4380">
          <w:rPr>
            <w:noProof/>
            <w:webHidden/>
          </w:rPr>
          <w:instrText xml:space="preserve"> PAGEREF _Toc62426272 \h </w:instrText>
        </w:r>
        <w:r w:rsidR="000E4380">
          <w:rPr>
            <w:noProof/>
            <w:webHidden/>
          </w:rPr>
        </w:r>
        <w:r w:rsidR="000E4380">
          <w:rPr>
            <w:noProof/>
            <w:webHidden/>
          </w:rPr>
          <w:fldChar w:fldCharType="separate"/>
        </w:r>
        <w:r w:rsidR="000E4380">
          <w:rPr>
            <w:noProof/>
            <w:webHidden/>
          </w:rPr>
          <w:t>56</w:t>
        </w:r>
        <w:r w:rsidR="000E4380">
          <w:rPr>
            <w:noProof/>
            <w:webHidden/>
          </w:rPr>
          <w:fldChar w:fldCharType="end"/>
        </w:r>
      </w:hyperlink>
    </w:p>
    <w:p w14:paraId="3A579D47" w14:textId="23D71B28"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73" w:history="1">
        <w:r w:rsidR="000E4380" w:rsidRPr="00900091">
          <w:rPr>
            <w:rStyle w:val="Hyperlink"/>
            <w:noProof/>
          </w:rPr>
          <w:t>Table 10: Test Six Bourg-based Flight Control Instructions</w:t>
        </w:r>
        <w:r w:rsidR="000E4380">
          <w:rPr>
            <w:noProof/>
            <w:webHidden/>
          </w:rPr>
          <w:tab/>
        </w:r>
        <w:r w:rsidR="000E4380">
          <w:rPr>
            <w:noProof/>
            <w:webHidden/>
          </w:rPr>
          <w:fldChar w:fldCharType="begin"/>
        </w:r>
        <w:r w:rsidR="000E4380">
          <w:rPr>
            <w:noProof/>
            <w:webHidden/>
          </w:rPr>
          <w:instrText xml:space="preserve"> PAGEREF _Toc62426273 \h </w:instrText>
        </w:r>
        <w:r w:rsidR="000E4380">
          <w:rPr>
            <w:noProof/>
            <w:webHidden/>
          </w:rPr>
        </w:r>
        <w:r w:rsidR="000E4380">
          <w:rPr>
            <w:noProof/>
            <w:webHidden/>
          </w:rPr>
          <w:fldChar w:fldCharType="separate"/>
        </w:r>
        <w:r w:rsidR="000E4380">
          <w:rPr>
            <w:noProof/>
            <w:webHidden/>
          </w:rPr>
          <w:t>56</w:t>
        </w:r>
        <w:r w:rsidR="000E4380">
          <w:rPr>
            <w:noProof/>
            <w:webHidden/>
          </w:rPr>
          <w:fldChar w:fldCharType="end"/>
        </w:r>
      </w:hyperlink>
    </w:p>
    <w:p w14:paraId="4E396E21" w14:textId="7AC87BDD"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74" w:history="1">
        <w:r w:rsidR="000E4380" w:rsidRPr="00900091">
          <w:rPr>
            <w:rStyle w:val="Hyperlink"/>
            <w:noProof/>
          </w:rPr>
          <w:t>Table 11: Palmer-based Flight Simulator Keyboard Controls</w:t>
        </w:r>
        <w:r w:rsidR="000E4380">
          <w:rPr>
            <w:noProof/>
            <w:webHidden/>
          </w:rPr>
          <w:tab/>
        </w:r>
        <w:r w:rsidR="000E4380">
          <w:rPr>
            <w:noProof/>
            <w:webHidden/>
          </w:rPr>
          <w:fldChar w:fldCharType="begin"/>
        </w:r>
        <w:r w:rsidR="000E4380">
          <w:rPr>
            <w:noProof/>
            <w:webHidden/>
          </w:rPr>
          <w:instrText xml:space="preserve"> PAGEREF _Toc62426274 \h </w:instrText>
        </w:r>
        <w:r w:rsidR="000E4380">
          <w:rPr>
            <w:noProof/>
            <w:webHidden/>
          </w:rPr>
        </w:r>
        <w:r w:rsidR="000E4380">
          <w:rPr>
            <w:noProof/>
            <w:webHidden/>
          </w:rPr>
          <w:fldChar w:fldCharType="separate"/>
        </w:r>
        <w:r w:rsidR="000E4380">
          <w:rPr>
            <w:noProof/>
            <w:webHidden/>
          </w:rPr>
          <w:t>82</w:t>
        </w:r>
        <w:r w:rsidR="000E4380">
          <w:rPr>
            <w:noProof/>
            <w:webHidden/>
          </w:rPr>
          <w:fldChar w:fldCharType="end"/>
        </w:r>
      </w:hyperlink>
    </w:p>
    <w:p w14:paraId="0C42D0D1" w14:textId="644C57B7" w:rsidR="000E4380" w:rsidRDefault="00BC145E">
      <w:pPr>
        <w:pStyle w:val="TableofFigures"/>
        <w:tabs>
          <w:tab w:val="right" w:leader="dot" w:pos="8630"/>
        </w:tabs>
        <w:rPr>
          <w:rFonts w:asciiTheme="minorHAnsi" w:eastAsiaTheme="minorEastAsia" w:hAnsiTheme="minorHAnsi" w:cstheme="minorBidi"/>
          <w:noProof/>
          <w:sz w:val="22"/>
          <w:szCs w:val="22"/>
        </w:rPr>
      </w:pPr>
      <w:hyperlink w:anchor="_Toc62426275" w:history="1">
        <w:r w:rsidR="000E4380" w:rsidRPr="00900091">
          <w:rPr>
            <w:rStyle w:val="Hyperlink"/>
            <w:noProof/>
          </w:rPr>
          <w:t>Table 12: Bourg-based Flight Simulator Keyboard Controls</w:t>
        </w:r>
        <w:r w:rsidR="000E4380">
          <w:rPr>
            <w:noProof/>
            <w:webHidden/>
          </w:rPr>
          <w:tab/>
        </w:r>
        <w:r w:rsidR="000E4380">
          <w:rPr>
            <w:noProof/>
            <w:webHidden/>
          </w:rPr>
          <w:fldChar w:fldCharType="begin"/>
        </w:r>
        <w:r w:rsidR="000E4380">
          <w:rPr>
            <w:noProof/>
            <w:webHidden/>
          </w:rPr>
          <w:instrText xml:space="preserve"> PAGEREF _Toc62426275 \h </w:instrText>
        </w:r>
        <w:r w:rsidR="000E4380">
          <w:rPr>
            <w:noProof/>
            <w:webHidden/>
          </w:rPr>
        </w:r>
        <w:r w:rsidR="000E4380">
          <w:rPr>
            <w:noProof/>
            <w:webHidden/>
          </w:rPr>
          <w:fldChar w:fldCharType="separate"/>
        </w:r>
        <w:r w:rsidR="000E4380">
          <w:rPr>
            <w:noProof/>
            <w:webHidden/>
          </w:rPr>
          <w:t>82</w:t>
        </w:r>
        <w:r w:rsidR="000E4380">
          <w:rPr>
            <w:noProof/>
            <w:webHidden/>
          </w:rPr>
          <w:fldChar w:fldCharType="end"/>
        </w:r>
      </w:hyperlink>
    </w:p>
    <w:p w14:paraId="3923B597" w14:textId="35EB1F5F"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15095464" w:rsidR="0020433A" w:rsidRPr="006751DB" w:rsidRDefault="00237CD1" w:rsidP="006751DB">
      <w:pPr>
        <w:pStyle w:val="Title"/>
        <w:spacing w:before="100" w:beforeAutospacing="1" w:after="100" w:afterAutospacing="1" w:line="480" w:lineRule="auto"/>
        <w:rPr>
          <w:b w:val="0"/>
          <w:caps/>
        </w:rPr>
      </w:pPr>
      <w:r>
        <w:rPr>
          <w:b w:val="0"/>
          <w:caps/>
        </w:rPr>
        <w:lastRenderedPageBreak/>
        <w:t>An ecs-based flight dynamics model written in rust</w:t>
      </w:r>
    </w:p>
    <w:p w14:paraId="3ECE0AD6" w14:textId="0EBC4A7D" w:rsidR="00237CD1" w:rsidRPr="00E914BE" w:rsidRDefault="00251273" w:rsidP="00842693">
      <w:pPr>
        <w:pStyle w:val="Heading1"/>
        <w:numPr>
          <w:ilvl w:val="0"/>
          <w:numId w:val="15"/>
        </w:numPr>
        <w:rPr>
          <w:sz w:val="29"/>
          <w:szCs w:val="29"/>
        </w:rPr>
      </w:pPr>
      <w:bookmarkStart w:id="29" w:name="_Toc62139912"/>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9"/>
    </w:p>
    <w:p w14:paraId="2FD99AA2" w14:textId="091F1766"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manpower to operate.</w:t>
      </w:r>
      <w:r w:rsidR="000F24BA">
        <w:t xml:space="preserve"> T</w:t>
      </w:r>
      <w:r w:rsidR="00191973">
        <w:t xml:space="preserve">hey are more accessible since </w:t>
      </w:r>
      <w:r w:rsidR="000F24BA">
        <w:t xml:space="preserve">all you need is a </w:t>
      </w:r>
      <w:r w:rsidR="008B727F">
        <w:t xml:space="preserve">capable </w:t>
      </w:r>
      <w:r w:rsidR="00D54414">
        <w:t>computer to use them</w:t>
      </w:r>
      <w:r w:rsidR="000F24BA">
        <w:t xml:space="preserve">. They are more versatile because you can simulate scenarios that might not be possible to put together in real-life. And finally, </w:t>
      </w:r>
      <w:r w:rsidR="00191973">
        <w:t>they ar</w:t>
      </w:r>
      <w:r w:rsidR="002C3AF2">
        <w:t>e completely safe since</w:t>
      </w:r>
      <w:r w:rsidR="000F24BA">
        <w:t xml:space="preserve"> users cannot hurt themselves.</w:t>
      </w:r>
      <w:r w:rsidR="00D5523E" w:rsidRPr="00D5523E">
        <w:t xml:space="preserve"> </w:t>
      </w:r>
      <w:r w:rsidR="00D5523E">
        <w:t xml:space="preserve">Today, military computer simulations exist to simulate everything that could take place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3751FE8D"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classes of data and subsequent object</w:t>
      </w:r>
      <w:r w:rsidR="008B39B7">
        <w:t xml:space="preserve"> instances of that data</w:t>
      </w:r>
      <w:r w:rsidR="00A4318D">
        <w:t>.</w:t>
      </w:r>
      <w:r w:rsidR="001118EA">
        <w:t xml:space="preserve"> But 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w:t>
      </w:r>
      <w:r w:rsidR="00C2459E">
        <w:t xml:space="preserve">as it relates to programming </w:t>
      </w:r>
      <w:r w:rsidR="00036872">
        <w:t>a flight simulator</w:t>
      </w:r>
      <w:r w:rsidR="00C2459E">
        <w:t xml:space="preserve">. </w:t>
      </w:r>
      <w:r w:rsidR="003D294E">
        <w:t xml:space="preserve">We </w:t>
      </w:r>
      <w:r w:rsidR="001118EA">
        <w:t>will</w:t>
      </w:r>
      <w:r w:rsidR="003D294E">
        <w:t xml:space="preserve"> specifically</w:t>
      </w:r>
      <w:r w:rsidR="00271532">
        <w:t xml:space="preserve"> discuss one</w:t>
      </w:r>
      <w:r w:rsidR="001118EA">
        <w:t xml:space="preserve"> implementation of DOD, called the Entity</w:t>
      </w:r>
      <w:r w:rsidR="005C0255">
        <w:t>-Component-</w:t>
      </w:r>
      <w:r w:rsidR="001118EA">
        <w:t xml:space="preserve">System (ECS) architecture. ECS is a programming design architecture that is </w:t>
      </w:r>
      <w:r w:rsidR="00083D99">
        <w:t>primarily</w:t>
      </w:r>
      <w:r w:rsidR="001118EA">
        <w:t xml:space="preserve"> used in the video </w:t>
      </w:r>
      <w:r w:rsidR="001118EA">
        <w:lastRenderedPageBreak/>
        <w:t>game industry to design game engines.</w:t>
      </w:r>
      <w:r w:rsidR="00BF6D1B">
        <w:t xml:space="preserve"> But simulations are similar enough to </w:t>
      </w:r>
      <w:r w:rsidR="00375DDF">
        <w:t xml:space="preserve">video </w:t>
      </w:r>
      <w:r w:rsidR="00BF6D1B">
        <w:t xml:space="preserve">games to be able to </w:t>
      </w:r>
      <w:r w:rsidR="003D294E">
        <w:t xml:space="preserve">also </w:t>
      </w:r>
      <w:r w:rsidR="00BF6D1B">
        <w:t>take advantage of this architecture</w:t>
      </w:r>
      <w:r w:rsidR="00FD0043">
        <w:t xml:space="preserve"> </w:t>
      </w:r>
      <w:r w:rsidR="00FD004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FD0043">
        <w:fldChar w:fldCharType="separate"/>
      </w:r>
      <w:r w:rsidR="0019437B" w:rsidRPr="0019437B">
        <w:rPr>
          <w:noProof/>
        </w:rPr>
        <w:t>[6]</w:t>
      </w:r>
      <w:r w:rsidR="00FD0043">
        <w:fldChar w:fldCharType="end"/>
      </w:r>
      <w:r w:rsidR="00BF6D1B">
        <w:t>.</w:t>
      </w:r>
      <w:r w:rsidR="001118EA">
        <w:t xml:space="preserve"> </w:t>
      </w:r>
    </w:p>
    <w:p w14:paraId="4D7C563F" w14:textId="6B8E06B7" w:rsidR="00083D99" w:rsidRDefault="00083D99" w:rsidP="001A72C2">
      <w:pPr>
        <w:spacing w:before="100" w:beforeAutospacing="1" w:after="100" w:afterAutospacing="1"/>
        <w:ind w:firstLine="360"/>
        <w:contextualSpacing/>
      </w:pPr>
      <w:r>
        <w:t xml:space="preserve">In this thesis, the leveraging </w:t>
      </w:r>
      <w:r w:rsidR="006732E9">
        <w:t>of the ECS design in a military-</w:t>
      </w:r>
      <w:r>
        <w:t xml:space="preserve">oriented simulation is of particular interest because it has never been done before. The ECS architecture is simply a new way of organizing data, alternatively to using OOP to organize data. Where OOP relies on hierarchies of data, ECS relies on </w:t>
      </w:r>
      <w:r w:rsidR="00C738FF">
        <w:t xml:space="preserve">the </w:t>
      </w:r>
      <w:r>
        <w:t>compartmentalization</w:t>
      </w:r>
      <w:r w:rsidR="00FD0043">
        <w:t xml:space="preserve"> of data in </w:t>
      </w:r>
      <w:r w:rsidR="00216426">
        <w:t>which data</w:t>
      </w:r>
      <w:r>
        <w:t xml:space="preserve"> content and its functi</w:t>
      </w:r>
      <w:r w:rsidR="00383098">
        <w:t>onality on the data is decoupled</w:t>
      </w:r>
      <w:r>
        <w:t>. Notably, Unity, a platform for creating an</w:t>
      </w:r>
      <w:r w:rsidR="00D167EA">
        <w:t xml:space="preserve">d operating real-time </w:t>
      </w:r>
      <w:r w:rsidR="007A01BC">
        <w:t>3-Dimensional (3D)</w:t>
      </w:r>
      <w:r w:rsidR="00D167EA">
        <w:t xml:space="preserve"> games,</w:t>
      </w:r>
      <w:r>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t xml:space="preserve">. The massively popular battle royale game </w:t>
      </w:r>
      <w:r w:rsidRPr="00F53C00">
        <w:rPr>
          <w:i/>
        </w:rPr>
        <w:t>Fall Guys: Ultimate Knockout</w:t>
      </w:r>
      <w:r>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t xml:space="preserve">. </w:t>
      </w:r>
      <w:r w:rsidR="008E4C2D">
        <w:t>The ECS architecture,</w:t>
      </w:r>
      <w:r>
        <w:t xml:space="preserve"> which is discussed in more</w:t>
      </w:r>
      <w:r w:rsidR="005122D4">
        <w:t xml:space="preserve"> detail in Chapter II</w:t>
      </w:r>
      <w:r>
        <w:t>, leads to code that is more reusable, readable, and performant. But we will also discus</w:t>
      </w:r>
      <w:r w:rsidR="00F95840">
        <w:t xml:space="preserve">s </w:t>
      </w:r>
      <w:r w:rsidR="003809E6">
        <w:t xml:space="preserve">possible pitfalls in </w:t>
      </w:r>
      <w:r>
        <w:t>software created</w:t>
      </w:r>
      <w:r w:rsidR="00F95840">
        <w:t xml:space="preserve"> using</w:t>
      </w:r>
      <w:r w:rsidR="003809E6">
        <w:t xml:space="preserve"> an ECS.</w:t>
      </w:r>
    </w:p>
    <w:p w14:paraId="4EA6D41B" w14:textId="29291CB8"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2D491C">
        <w:t>Flight Dynamics M</w:t>
      </w:r>
      <w:r w:rsidR="00AB1FB1">
        <w:t>odel</w:t>
      </w:r>
      <w:r w:rsidR="00755246">
        <w:t>s</w:t>
      </w:r>
      <w:r w:rsidR="00216426">
        <w:t xml:space="preserve"> (FDM)</w:t>
      </w:r>
      <w:r w:rsidR="008B727F">
        <w:t>.</w:t>
      </w:r>
      <w:r w:rsidR="009964DC">
        <w:t xml:space="preserve"> This is </w:t>
      </w:r>
      <w:r w:rsidR="00E62A05">
        <w:t>an</w:t>
      </w:r>
      <w:r w:rsidR="002202B7">
        <w:t xml:space="preserve"> important </w:t>
      </w:r>
      <w:r w:rsidR="008322E0">
        <w:t xml:space="preserve">piece </w:t>
      </w:r>
      <w:r w:rsidR="009964DC">
        <w:t>of</w:t>
      </w:r>
      <w:r w:rsidR="00533FF8">
        <w:t xml:space="preserve"> </w:t>
      </w:r>
      <w:r w:rsidR="008322E0">
        <w:t xml:space="preserve">flight simulation </w:t>
      </w:r>
      <w:r w:rsidR="006F29F2">
        <w:t xml:space="preserve">software </w:t>
      </w:r>
      <w:r w:rsidR="00300B53">
        <w:t>that</w:t>
      </w:r>
      <w:r w:rsidR="00AC7260">
        <w:t xml:space="preserve"> </w:t>
      </w:r>
      <w:r w:rsidR="008322E0">
        <w:t xml:space="preserve">calculates </w:t>
      </w:r>
      <w:r w:rsidR="00533FF8">
        <w:t xml:space="preserve">realistic flight </w:t>
      </w:r>
      <w:r w:rsidR="00D128DD">
        <w:t xml:space="preserve">behavior </w:t>
      </w:r>
      <w:r w:rsidR="00D128DD">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D128DD">
        <w:fldChar w:fldCharType="separate"/>
      </w:r>
      <w:r w:rsidR="0019437B" w:rsidRPr="0019437B">
        <w:rPr>
          <w:noProof/>
        </w:rPr>
        <w:t>[9]</w:t>
      </w:r>
      <w:r w:rsidR="00D128DD">
        <w:fldChar w:fldCharType="end"/>
      </w:r>
      <w:r w:rsidR="002202B7">
        <w:t>.</w:t>
      </w:r>
      <w:r w:rsidR="00BA3A68">
        <w:t xml:space="preserve"> </w:t>
      </w:r>
      <w:r w:rsidR="00162EF5">
        <w:t xml:space="preserve">In a </w:t>
      </w:r>
      <w:r w:rsidR="00216426">
        <w:t>FDM</w:t>
      </w:r>
      <w:r w:rsidR="002B2EAA">
        <w:t xml:space="preserve">, the </w:t>
      </w:r>
      <w:r w:rsidR="00162EF5">
        <w:t xml:space="preserve">sequence of </w:t>
      </w:r>
      <w:r w:rsidR="00C738FF">
        <w:t xml:space="preserve">physics calculations </w:t>
      </w:r>
      <w:r w:rsidR="00162EF5">
        <w:t>t</w:t>
      </w:r>
      <w:r w:rsidR="00C738FF">
        <w:t>hat</w:t>
      </w:r>
      <w:r w:rsidR="00162EF5">
        <w:t xml:space="preserve"> are</w:t>
      </w:r>
      <w:r w:rsidR="00C738FF">
        <w:t xml:space="preserve"> </w:t>
      </w:r>
      <w:r w:rsidR="00BA3A68">
        <w:t xml:space="preserve">designed to mimic real-life flight </w:t>
      </w:r>
      <w:r w:rsidR="002B2EAA">
        <w:t>is</w:t>
      </w:r>
      <w:r w:rsidR="00AA6498">
        <w:t xml:space="preserve"> </w:t>
      </w:r>
      <w:r w:rsidR="00BF29E5">
        <w:t>referred to as the</w:t>
      </w:r>
      <w:r w:rsidR="00BA3A68">
        <w:t xml:space="preserve"> equations of motion</w:t>
      </w:r>
      <w:r w:rsidR="00AA6498">
        <w:t>. The</w:t>
      </w:r>
      <w:r w:rsidR="002B2EAA">
        <w:t xml:space="preserve"> numerical</w:t>
      </w:r>
      <w:r w:rsidR="00AA6498">
        <w:t xml:space="preserve"> </w:t>
      </w:r>
      <w:r w:rsidR="00283809">
        <w:t xml:space="preserve">integration of the </w:t>
      </w:r>
      <w:r w:rsidR="00AA6498">
        <w:t>equations of motion calculate</w:t>
      </w:r>
      <w:r w:rsidR="00283809">
        <w:t>s</w:t>
      </w:r>
      <w:r w:rsidR="00AA6498">
        <w:t xml:space="preserve"> </w:t>
      </w:r>
      <w:r w:rsidR="00F26ACB">
        <w:t>how an</w:t>
      </w:r>
      <w:r w:rsidR="00DD6365">
        <w:t xml:space="preserve"> airplane </w:t>
      </w:r>
      <w:r w:rsidR="00F26ACB">
        <w:t>should be translated and rotated</w:t>
      </w:r>
      <w:r w:rsidR="00DD6365">
        <w:t xml:space="preserve"> while taking into account external forces, like gravity, as well as the physical properties of the airplane.</w:t>
      </w:r>
      <w:r w:rsidR="00ED7F10">
        <w:t xml:space="preserve"> </w:t>
      </w:r>
      <w:r w:rsidR="00553A42">
        <w:t>The Degrees of F</w:t>
      </w:r>
      <w:r w:rsidR="00B32F47">
        <w:t>reedom</w:t>
      </w:r>
      <w:r w:rsidR="00F26ACB">
        <w:t xml:space="preserve"> (DOF)</w:t>
      </w:r>
      <w:r w:rsidR="00BF4D11">
        <w:t xml:space="preserve"> classification</w:t>
      </w:r>
      <w:r w:rsidR="00B32F47">
        <w:t xml:space="preserve"> of an FDM</w:t>
      </w:r>
      <w:r w:rsidR="00F26ACB">
        <w:t xml:space="preserve"> represents the possible</w:t>
      </w:r>
      <w:r w:rsidR="00B32F47">
        <w:t xml:space="preserve"> translation and rotation </w:t>
      </w:r>
      <w:r w:rsidR="00A65FFC">
        <w:t xml:space="preserve">of </w:t>
      </w:r>
      <w:r w:rsidR="00F26ACB">
        <w:t xml:space="preserve">the airplane </w:t>
      </w:r>
      <w:r w:rsidR="00B32F47">
        <w:t>supported</w:t>
      </w:r>
      <w:r w:rsidR="00526B56">
        <w:t xml:space="preserve"> </w:t>
      </w:r>
      <w:r w:rsidR="00C738FF">
        <w:t>by a</w:t>
      </w:r>
      <w:r w:rsidR="00F26ACB">
        <w:t xml:space="preserve"> FDMs mechanics</w:t>
      </w:r>
      <w:r w:rsidR="00AA6498">
        <w:t>.</w:t>
      </w:r>
      <w:r w:rsidR="00526B56">
        <w:t xml:space="preserve"> </w:t>
      </w:r>
      <w:r w:rsidR="00553A42">
        <w:t>Three Degrees of F</w:t>
      </w:r>
      <w:r w:rsidR="00A65FFC">
        <w:t xml:space="preserve">reedom are associated with translation (e.g., x, y, z) and three are associated with rotation (e.g., pitch, roll, yaw) for a total of six possible degrees that could be </w:t>
      </w:r>
      <w:r w:rsidR="00A65FFC">
        <w:lastRenderedPageBreak/>
        <w:t>calculated</w:t>
      </w:r>
      <w:r w:rsidR="00D128DD">
        <w:t xml:space="preserve"> </w:t>
      </w:r>
      <w:r w:rsidR="00D128DD">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D128DD">
        <w:fldChar w:fldCharType="separate"/>
      </w:r>
      <w:r w:rsidR="0019437B" w:rsidRPr="0019437B">
        <w:rPr>
          <w:noProof/>
        </w:rPr>
        <w:t>[10]</w:t>
      </w:r>
      <w:r w:rsidR="00D128DD">
        <w:fldChar w:fldCharType="end"/>
      </w:r>
      <w:r w:rsidR="00A65FFC">
        <w:t xml:space="preserve">. </w:t>
      </w:r>
      <w:r w:rsidR="00526B56">
        <w:t xml:space="preserve">This thesis </w:t>
      </w:r>
      <w:r w:rsidR="00D86818">
        <w:t>describes creating</w:t>
      </w:r>
      <w:r w:rsidR="006B10B4">
        <w:t xml:space="preserve"> two</w:t>
      </w:r>
      <w:r w:rsidR="003809E6">
        <w:t xml:space="preserve"> FDM</w:t>
      </w:r>
      <w:r w:rsidR="006B10B4">
        <w:t>s</w:t>
      </w:r>
      <w:r w:rsidR="00787E17">
        <w:t xml:space="preserve">, </w:t>
      </w:r>
      <w:r w:rsidR="00383098">
        <w:t>both of which are 6-DOF</w:t>
      </w:r>
      <w:r w:rsidR="00A65FFC">
        <w:t>,</w:t>
      </w:r>
      <w:r w:rsidR="006B10B4">
        <w:t xml:space="preserve"> that are</w:t>
      </w:r>
      <w:r w:rsidR="00383098">
        <w:t xml:space="preserve"> built on</w:t>
      </w:r>
      <w:r w:rsidR="006271D8">
        <w:t xml:space="preserve"> </w:t>
      </w:r>
      <w:r w:rsidR="00383098">
        <w:t xml:space="preserve">the </w:t>
      </w:r>
      <w:r w:rsidR="00D86818">
        <w:t>DOD-based</w:t>
      </w:r>
      <w:r w:rsidR="008B1245">
        <w:t xml:space="preserve"> pattern</w:t>
      </w:r>
      <w:r w:rsidR="00B93D60">
        <w:t>:</w:t>
      </w:r>
      <w:r w:rsidR="008B1245">
        <w:t xml:space="preserve"> ECS</w:t>
      </w:r>
      <w:r w:rsidR="00526B56">
        <w:t>.</w:t>
      </w:r>
      <w:r w:rsidR="005D1D28">
        <w:t xml:space="preserve"> </w:t>
      </w:r>
      <w:r w:rsidR="0056156C">
        <w:t xml:space="preserve">We </w:t>
      </w:r>
      <w:r w:rsidR="00087931">
        <w:t xml:space="preserve">subsequently </w:t>
      </w:r>
      <w:r w:rsidR="00116907">
        <w:t xml:space="preserve">connect both FDMs to a </w:t>
      </w:r>
      <w:r w:rsidR="00087931">
        <w:t xml:space="preserve">keyboard </w:t>
      </w:r>
      <w:r w:rsidR="008839D1">
        <w:t xml:space="preserve">input </w:t>
      </w:r>
      <w:r w:rsidR="00116907">
        <w:t>flight</w:t>
      </w:r>
      <w:r w:rsidR="00E33196">
        <w:t xml:space="preserve"> control system</w:t>
      </w:r>
      <w:r w:rsidR="00116907">
        <w:t xml:space="preserve"> and a graphics visualization system – constructing </w:t>
      </w:r>
      <w:r w:rsidR="00C738FF">
        <w:t>two</w:t>
      </w:r>
      <w:r w:rsidR="00474EA2">
        <w:t xml:space="preserve"> interactive </w:t>
      </w:r>
      <w:r w:rsidR="00116907">
        <w:t>flight simulator</w:t>
      </w:r>
      <w:r w:rsidR="00C738FF">
        <w:t>s</w:t>
      </w:r>
      <w:r w:rsidR="00116907">
        <w:t xml:space="preserve">. </w:t>
      </w:r>
    </w:p>
    <w:p w14:paraId="18E14669" w14:textId="5FE74E4B" w:rsidR="00BE2B9F" w:rsidRDefault="000F69A6" w:rsidP="001A72C2">
      <w:pPr>
        <w:spacing w:before="100" w:beforeAutospacing="1" w:after="100" w:afterAutospacing="1"/>
        <w:ind w:firstLine="360"/>
        <w:contextualSpacing/>
      </w:pPr>
      <w:r>
        <w:t>To</w:t>
      </w:r>
      <w:r w:rsidR="009F2C00">
        <w:t xml:space="preserve"> implement the ECS architecture in a FDM, the </w:t>
      </w:r>
      <w:r w:rsidR="009A01C9">
        <w:t>Rust programming language</w:t>
      </w:r>
      <w:r w:rsidR="009F2C00">
        <w:t xml:space="preserve"> was chosen</w:t>
      </w:r>
      <w:r w:rsidR="00D07C89">
        <w:t>.</w:t>
      </w:r>
      <w:r w:rsidR="003E094E">
        <w:t xml:space="preserve"> Rust, </w:t>
      </w:r>
      <w:r w:rsidR="003E094E" w:rsidRPr="00EB06EB">
        <w:t>created in 2</w:t>
      </w:r>
      <w:r w:rsidR="00506EB9">
        <w:t xml:space="preserve">015, introduces an important </w:t>
      </w:r>
      <w:r w:rsidR="003E094E">
        <w:t>combination of features not available in any other language. These provided features stem from tw</w:t>
      </w:r>
      <w:r w:rsidR="00FC636C">
        <w:t>o concepts that Rust focuses on</w:t>
      </w:r>
      <w:r w:rsidR="003E094E">
        <w:t xml:space="preserve">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506EB9">
        <w:fldChar w:fldCharType="separate"/>
      </w:r>
      <w:r w:rsidR="0019437B" w:rsidRPr="0019437B">
        <w:rPr>
          <w:noProof/>
        </w:rPr>
        <w:t>[11]</w:t>
      </w:r>
      <w:r w:rsidR="00506EB9">
        <w:fldChar w:fldCharType="end"/>
      </w:r>
      <w:r w:rsidR="003E094E">
        <w:t>. It accomplishes this safety by checking that memory is squared away and cleaned up at compile time. Other languages cannot make this guarantee becau</w:t>
      </w:r>
      <w:r w:rsidR="00D0078E">
        <w:t>se they rely on a highly-experienced</w:t>
      </w:r>
      <w:r w:rsidR="003E094E">
        <w:t xml:space="preserve"> programmer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 </w:t>
      </w:r>
      <w:r w:rsidR="00F96598">
        <w:t xml:space="preserve">sacrifice </w:t>
      </w:r>
      <w:r w:rsidR="003E094E">
        <w:t xml:space="preserve">performance </w:t>
      </w:r>
      <w:r w:rsidR="00DF0336">
        <w:t xml:space="preserve">to accomplish their </w:t>
      </w:r>
      <w:r w:rsidR="003E094E">
        <w:t xml:space="preserve">safety. This is because </w:t>
      </w:r>
      <w:r w:rsidR="00BE584B">
        <w:t>they use a garbage collector that cleans up memory at runti</w:t>
      </w:r>
      <w:r w:rsidR="003E094E">
        <w:t xml:space="preserve">me to ensure memory safety – </w:t>
      </w:r>
      <w:r w:rsidR="00BB00FD">
        <w:t xml:space="preserve">but </w:t>
      </w:r>
      <w:r w:rsidR="003E094E">
        <w:t>this not ideal for performance</w:t>
      </w:r>
      <w:r w:rsidR="00E43B4D">
        <w:t xml:space="preserve"> </w:t>
      </w:r>
      <w:r w:rsidR="00DE5831">
        <w:t xml:space="preserve">due to </w:t>
      </w:r>
      <w:r w:rsidR="006348BB">
        <w:t>the</w:t>
      </w:r>
      <w:r w:rsidR="0074366A">
        <w:t xml:space="preserve"> </w:t>
      </w:r>
      <w:r w:rsidR="00DE5831">
        <w:t>significant</w:t>
      </w:r>
      <w:r w:rsidR="009771AD">
        <w:t xml:space="preserve"> processing time required </w:t>
      </w:r>
      <w:r w:rsidR="00D128DD">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D128DD">
        <w:fldChar w:fldCharType="separate"/>
      </w:r>
      <w:r w:rsidR="0019437B" w:rsidRPr="0019437B">
        <w:rPr>
          <w:noProof/>
        </w:rPr>
        <w:t>[11]</w:t>
      </w:r>
      <w:r w:rsidR="00D128DD">
        <w:fldChar w:fldCharType="end"/>
      </w:r>
      <w:r w:rsidR="003E094E">
        <w:t>. Rust’s performance, however, is a positive result of the way it tackles memory issues because it does not need a garbage collector and chec</w:t>
      </w:r>
      <w:r w:rsidR="00B23A51">
        <w:t xml:space="preserve">ks for issues at compile time. </w:t>
      </w:r>
      <w:r w:rsidR="003E094E">
        <w:t>These features are undoubtedly worthwhile to take advantage of in a flight simulator.</w:t>
      </w:r>
      <w:r w:rsidR="005309B2">
        <w:t xml:space="preserve"> But Rust is not without drawbacks compared to other languages, which we will discuss</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551684">
        <w:t>framework package is impo</w:t>
      </w:r>
      <w:r w:rsidR="006628F0">
        <w:t xml:space="preserve">rted in code for use </w:t>
      </w:r>
      <w:r w:rsidR="00D07C89">
        <w:t>to implement the ECS design within the R</w:t>
      </w:r>
      <w:r w:rsidR="00C30B4F">
        <w:t xml:space="preserve">ust </w:t>
      </w:r>
      <w:r w:rsidR="009E2E76">
        <w:t xml:space="preserve">programming </w:t>
      </w:r>
      <w:r w:rsidR="00C30B4F">
        <w:t>lang</w:t>
      </w:r>
      <w:r w:rsidR="00506EB9">
        <w:t>uage</w:t>
      </w:r>
      <w:r w:rsidR="00551684">
        <w:t>,</w:t>
      </w:r>
      <w:r w:rsidR="00C30B4F">
        <w:t xml:space="preserve"> </w:t>
      </w:r>
    </w:p>
    <w:p w14:paraId="66F06979" w14:textId="7D12183F" w:rsidR="009C54CE" w:rsidRDefault="009C54CE" w:rsidP="001A72C2">
      <w:pPr>
        <w:pStyle w:val="Heading2"/>
        <w:numPr>
          <w:ilvl w:val="1"/>
          <w:numId w:val="8"/>
        </w:numPr>
        <w:spacing w:before="100" w:beforeAutospacing="1" w:after="100" w:afterAutospacing="1"/>
        <w:contextualSpacing/>
      </w:pPr>
      <w:bookmarkStart w:id="30" w:name="_Toc493484472"/>
      <w:bookmarkStart w:id="31" w:name="_Toc493484713"/>
      <w:bookmarkStart w:id="32" w:name="_Toc494527307"/>
      <w:bookmarkStart w:id="33" w:name="_Toc495221473"/>
      <w:bookmarkStart w:id="34" w:name="_Toc495663184"/>
      <w:bookmarkStart w:id="35" w:name="_Toc495826206"/>
      <w:bookmarkStart w:id="36" w:name="_Toc495826314"/>
      <w:bookmarkStart w:id="37" w:name="_Toc495999054"/>
      <w:bookmarkStart w:id="38" w:name="_Toc496074852"/>
      <w:bookmarkStart w:id="39" w:name="_Toc496074947"/>
      <w:bookmarkStart w:id="40" w:name="_Toc496075121"/>
      <w:bookmarkStart w:id="41" w:name="_Toc496075279"/>
      <w:bookmarkStart w:id="42" w:name="_Toc496075343"/>
      <w:bookmarkStart w:id="43" w:name="_Toc496080585"/>
      <w:bookmarkStart w:id="44" w:name="_Toc503248582"/>
      <w:bookmarkStart w:id="45" w:name="_Toc504131158"/>
      <w:bookmarkStart w:id="46" w:name="_Toc504131360"/>
      <w:bookmarkStart w:id="47" w:name="_Toc504131515"/>
      <w:bookmarkStart w:id="48" w:name="_Toc62139913"/>
      <w:r>
        <w:lastRenderedPageBreak/>
        <w:t>Problem Statement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ACD1DB0" w14:textId="2100291C" w:rsidR="003705BF" w:rsidRDefault="00C344AE" w:rsidP="001A72C2">
      <w:pPr>
        <w:pStyle w:val="BodyText"/>
        <w:spacing w:before="100" w:beforeAutospacing="1" w:after="100" w:afterAutospacing="1"/>
        <w:ind w:firstLine="360"/>
        <w:contextualSpacing/>
      </w:pPr>
      <w:bookmarkStart w:id="49" w:name="_Toc493484473"/>
      <w:bookmarkStart w:id="50" w:name="_Toc493484714"/>
      <w:bookmarkStart w:id="51" w:name="_Toc494527308"/>
      <w:bookmarkStart w:id="52" w:name="_Toc495221474"/>
      <w:bookmarkStart w:id="53" w:name="_Toc495663185"/>
      <w:bookmarkStart w:id="54" w:name="_Toc495826207"/>
      <w:bookmarkStart w:id="55" w:name="_Toc495826315"/>
      <w:bookmarkStart w:id="56" w:name="_Toc495999055"/>
      <w:bookmarkStart w:id="57" w:name="_Toc496074853"/>
      <w:bookmarkStart w:id="58" w:name="_Toc496074948"/>
      <w:bookmarkStart w:id="59" w:name="_Toc496075122"/>
      <w:bookmarkStart w:id="60" w:name="_Toc496075280"/>
      <w:bookmarkStart w:id="61" w:name="_Toc496075344"/>
      <w:bookmarkStart w:id="62" w:name="_Toc496080586"/>
      <w:bookmarkStart w:id="63" w:name="_Toc503248583"/>
      <w:bookmarkStart w:id="64" w:name="_Toc504131159"/>
      <w:bookmarkStart w:id="65" w:name="_Toc504131361"/>
      <w:bookmarkStart w:id="66"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3E69E0">
        <w:t>, similar</w:t>
      </w:r>
      <w:r w:rsidR="00E5120C">
        <w:t xml:space="preserve"> to most software</w:t>
      </w:r>
      <w:r w:rsidR="00075330">
        <w:t xml:space="preserve">. </w:t>
      </w:r>
      <w:r w:rsidR="00324481">
        <w:t>A</w:t>
      </w:r>
      <w:r w:rsidR="00614B07">
        <w:t xml:space="preserve"> likely scenario is that</w:t>
      </w:r>
      <w:r w:rsidR="00593114">
        <w:t xml:space="preserve"> the </w:t>
      </w:r>
      <w:r w:rsidR="006967EE">
        <w:t>si</w:t>
      </w:r>
      <w:r w:rsidR="00947C29">
        <w:t>mulation</w:t>
      </w:r>
      <w:r w:rsidR="006967EE">
        <w:t xml:space="preserve"> employ</w:t>
      </w:r>
      <w:r w:rsidR="00947C29">
        <w:t>s</w:t>
      </w:r>
      <w:r w:rsidR="00391472">
        <w:t xml:space="preserve"> hundreds or even thousands of </w:t>
      </w:r>
      <w:r w:rsidR="00862643">
        <w:t xml:space="preserve">moving entities, or game objects, such as airplanes, or soldiers. These entities have many 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3571EF">
        <w:t xml:space="preserve">. </w:t>
      </w:r>
      <w:r w:rsidR="00A13F97">
        <w:t>Also, memory-management in OOP software is not ideal in terms of accessing data as efficiently as possible in cache memory</w:t>
      </w:r>
      <w:r w:rsidR="00D128DD">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462D3A">
        <w:t xml:space="preserve">a </w:t>
      </w:r>
      <w:r w:rsidR="00257CBF">
        <w:t>sy</w:t>
      </w:r>
      <w:r w:rsidR="00200585">
        <w:t>stems</w:t>
      </w:r>
      <w:r w:rsidR="009341F5">
        <w:t xml:space="preserve">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7" w:name="_Toc62139914"/>
      <w:r>
        <w:t xml:space="preserve">Research </w:t>
      </w:r>
      <w:r w:rsidR="00EC3664">
        <w:t>Objective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DCAB79C" w14:textId="3EF9A620" w:rsidR="00345FDB" w:rsidRDefault="005C373F" w:rsidP="001A72C2">
      <w:pPr>
        <w:pStyle w:val="BodyText"/>
        <w:spacing w:before="100" w:beforeAutospacing="1" w:after="100" w:afterAutospacing="1"/>
        <w:ind w:firstLine="360"/>
        <w:contextualSpacing/>
      </w:pPr>
      <w:bookmarkStart w:id="68" w:name="_Toc493484474"/>
      <w:bookmarkStart w:id="69" w:name="_Toc493484715"/>
      <w:bookmarkStart w:id="70" w:name="_Toc494527309"/>
      <w:bookmarkStart w:id="71" w:name="_Toc495221475"/>
      <w:bookmarkStart w:id="72" w:name="_Toc495663186"/>
      <w:bookmarkStart w:id="73" w:name="_Toc495826208"/>
      <w:bookmarkStart w:id="74" w:name="_Toc495826316"/>
      <w:bookmarkStart w:id="75" w:name="_Toc495999056"/>
      <w:bookmarkStart w:id="76" w:name="_Toc496074854"/>
      <w:bookmarkStart w:id="77" w:name="_Toc496074949"/>
      <w:bookmarkStart w:id="78" w:name="_Toc496075123"/>
      <w:bookmarkStart w:id="79" w:name="_Toc496075281"/>
      <w:bookmarkStart w:id="80" w:name="_Toc496075345"/>
      <w:bookmarkStart w:id="81" w:name="_Toc496080587"/>
      <w:bookmarkStart w:id="82" w:name="_Toc503248584"/>
      <w:bookmarkStart w:id="83" w:name="_Toc504131160"/>
      <w:bookmarkStart w:id="84" w:name="_Toc504131362"/>
      <w:bookmarkStart w:id="85" w:name="_Toc504131517"/>
      <w:r>
        <w:t xml:space="preserve">The </w:t>
      </w:r>
      <w:r w:rsidR="008B454F">
        <w:t xml:space="preserve">scenario </w:t>
      </w:r>
      <w:r>
        <w:t xml:space="preserve">stated above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 With that, the d</w:t>
      </w:r>
      <w:r w:rsidR="00066872">
        <w:t>ecoupling nature of ECS improves</w:t>
      </w:r>
      <w:r w:rsidR="008B454F">
        <w:t xml:space="preserve"> ease of code de</w:t>
      </w:r>
      <w:r w:rsidR="006C3B93">
        <w:t xml:space="preserve">velopment because pieces of </w:t>
      </w:r>
      <w:r w:rsidR="008B454F">
        <w:t>code are not dependent on</w:t>
      </w:r>
      <w:r w:rsidR="00C626FE">
        <w:t xml:space="preserve"> each other to</w:t>
      </w:r>
      <w:r w:rsidR="00D128DD">
        <w:t xml:space="preserve"> work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8B454F">
        <w:t>.</w:t>
      </w:r>
      <w:r>
        <w:t xml:space="preserve"> </w:t>
      </w:r>
      <w:r w:rsidR="0029754F">
        <w:t>To summarize, t</w:t>
      </w:r>
      <w:r w:rsidR="00C93BED">
        <w:t xml:space="preserve">he </w:t>
      </w:r>
      <w:r w:rsidR="003F7F55">
        <w:t>modern ECS architecture is a viable</w:t>
      </w:r>
      <w:r w:rsidR="008B454F">
        <w:t xml:space="preserve"> solution</w:t>
      </w:r>
      <w:r w:rsidR="00980C81">
        <w:t xml:space="preserve"> that</w:t>
      </w:r>
      <w:r w:rsidR="00190EE0">
        <w:t xml:space="preserve"> can provide some notable</w:t>
      </w:r>
      <w:r w:rsidR="003F7F55">
        <w:t xml:space="preserve"> </w:t>
      </w:r>
      <w:r w:rsidR="008B454F">
        <w:t xml:space="preserve">performance </w:t>
      </w:r>
      <w:r w:rsidR="003F7F55">
        <w:lastRenderedPageBreak/>
        <w:t>advantag</w:t>
      </w:r>
      <w:r w:rsidR="008B454F">
        <w:t>es and ease of development advantages over OOP in video games,</w:t>
      </w:r>
      <w:r w:rsidR="00AD0DEE">
        <w:t xml:space="preserve"> which carries over to</w:t>
      </w:r>
      <w:r w:rsidR="008B454F">
        <w:t xml:space="preserve"> simulations</w:t>
      </w:r>
      <w:r w:rsidR="00A65DC1">
        <w:t xml:space="preserve">. </w:t>
      </w:r>
      <w:r w:rsidR="003F7F55">
        <w:t>Furthermore,</w:t>
      </w:r>
      <w:r w:rsidR="00F53A32">
        <w:t xml:space="preserve"> Rust </w:t>
      </w:r>
      <w:r w:rsidR="003F7F55">
        <w:t>solves the memory saf</w:t>
      </w:r>
      <w:r w:rsidR="00200585">
        <w:t>ety burden that plagues systems-</w:t>
      </w:r>
      <w:r w:rsidR="003F7F55">
        <w:t>level languages</w:t>
      </w:r>
      <w:r>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interactive flight simulators visualized within FlightGear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755A2B">
        <w:t>the works by Grant Palmer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6" w:name="_Toc62139915"/>
      <w:r>
        <w:t>Hypothesis</w:t>
      </w:r>
      <w:bookmarkEnd w:id="86"/>
    </w:p>
    <w:p w14:paraId="2D4760B6" w14:textId="684CDAFE"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BE126F">
        <w:t xml:space="preserve">lternative </w:t>
      </w:r>
      <w:r w:rsidR="006C1CE1">
        <w:t xml:space="preserve">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ECS to organize </w:t>
      </w:r>
      <w:r w:rsidR="005B2C38">
        <w:t>data</w:t>
      </w:r>
      <w:r w:rsidR="0079603E">
        <w:t>, we can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6A1BA3">
        <w:fldChar w:fldCharType="separate"/>
      </w:r>
      <w:r w:rsidR="0019437B" w:rsidRPr="0019437B">
        <w:rPr>
          <w:noProof/>
        </w:rPr>
        <w:t>[6]</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n addition to performance</w:t>
      </w:r>
      <w:r w:rsidR="00D12C7B">
        <w:t xml:space="preserve"> benefits</w:t>
      </w:r>
      <w:r w:rsidR="00F82C5D">
        <w:t xml:space="preserve"> due to decoupling</w:t>
      </w:r>
      <w:r w:rsidR="00CA53F7">
        <w:t>,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275D7F">
        <w:t>.</w:t>
      </w:r>
    </w:p>
    <w:p w14:paraId="0B1BCEF3" w14:textId="06989CE9" w:rsidR="00637605" w:rsidRDefault="00275D7F" w:rsidP="001A72C2">
      <w:pPr>
        <w:pStyle w:val="BodyText"/>
        <w:spacing w:before="100" w:beforeAutospacing="1" w:after="100" w:afterAutospacing="1"/>
        <w:ind w:firstLine="360"/>
        <w:contextualSpacing/>
      </w:pPr>
      <w:r>
        <w:lastRenderedPageBreak/>
        <w:t xml:space="preserve">This thesis also hypothesizes that </w:t>
      </w:r>
      <w:r w:rsidR="008A57CD">
        <w:t xml:space="preserve">when both re-implemented Rust-based, ECS-based FDMs are compared </w:t>
      </w:r>
      <w:r>
        <w:t xml:space="preserve">against their </w:t>
      </w:r>
      <w:r w:rsidR="00983B29">
        <w:t xml:space="preserve">software </w:t>
      </w:r>
      <w:r>
        <w:t xml:space="preserve">benchmark counterparts </w:t>
      </w:r>
      <w:r w:rsidR="008A57CD">
        <w:t>in</w:t>
      </w:r>
      <w:r w:rsidR="009F1562">
        <w:t xml:space="preserve"> a series of integration </w:t>
      </w:r>
      <w:r w:rsidR="008A57CD">
        <w:t>tests, the flight data outputted will</w:t>
      </w:r>
      <w:r w:rsidR="00E13FBA">
        <w:t xml:space="preserve"> match within</w:t>
      </w:r>
      <w:r w:rsidR="003B4DBA">
        <w:t xml:space="preserve"> </w:t>
      </w:r>
      <w:r w:rsidR="00A11198">
        <w:t xml:space="preserve">a </w:t>
      </w:r>
      <w:r w:rsidR="00DF0449">
        <w:t xml:space="preserve">small </w:t>
      </w:r>
      <w:r w:rsidR="000259ED">
        <w:t>floating-</w:t>
      </w:r>
      <w:r w:rsidR="007D3C95">
        <w:t xml:space="preserve">point </w:t>
      </w:r>
      <w:r w:rsidR="003B4DBA">
        <w:t>tolerance</w:t>
      </w:r>
      <w:r w:rsidR="003B6F1F">
        <w:t>.</w:t>
      </w:r>
    </w:p>
    <w:p w14:paraId="06964C7B" w14:textId="5A75850B" w:rsidR="00862480" w:rsidRDefault="00832AAF" w:rsidP="001A72C2">
      <w:pPr>
        <w:pStyle w:val="Heading2"/>
        <w:numPr>
          <w:ilvl w:val="1"/>
          <w:numId w:val="8"/>
        </w:numPr>
        <w:spacing w:before="100" w:beforeAutospacing="1" w:after="100" w:afterAutospacing="1"/>
        <w:contextualSpacing/>
      </w:pPr>
      <w:bookmarkStart w:id="87" w:name="_Toc6213991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Approach</w:t>
      </w:r>
      <w:bookmarkEnd w:id="87"/>
    </w:p>
    <w:p w14:paraId="130E60AC" w14:textId="152104EB"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464C82">
        <w:t>, but an</w:t>
      </w:r>
    </w:p>
    <w:p w14:paraId="7DC561C8" w14:textId="4E693C74" w:rsidR="002C6B9C" w:rsidRDefault="002D7B07" w:rsidP="001A72C2">
      <w:pPr>
        <w:spacing w:before="100" w:beforeAutospacing="1" w:after="100" w:afterAutospacing="1"/>
        <w:contextualSpacing/>
      </w:pPr>
      <w:r w:rsidRPr="002D7B07">
        <w:t xml:space="preserve">overview of the approach will be </w:t>
      </w:r>
      <w:r>
        <w:t xml:space="preserve">given </w:t>
      </w:r>
      <w:r w:rsidRPr="002D7B07">
        <w:t xml:space="preserve">here. </w:t>
      </w:r>
    </w:p>
    <w:p w14:paraId="2E3099C4" w14:textId="7B05ACCE" w:rsidR="00573C12" w:rsidRDefault="00EA32C8" w:rsidP="001A72C2">
      <w:pPr>
        <w:spacing w:before="100" w:beforeAutospacing="1" w:after="100" w:afterAutospacing="1"/>
        <w:ind w:firstLine="360"/>
        <w:contextualSpacing/>
      </w:pPr>
      <w:r>
        <w:t>T</w:t>
      </w:r>
      <w:r w:rsidR="00586C72">
        <w:t>h</w:t>
      </w:r>
      <w:r w:rsidR="00C61CAB">
        <w:t xml:space="preserve">e focus of this research is </w:t>
      </w:r>
      <w:r w:rsidR="008012ED">
        <w:t>build</w:t>
      </w:r>
      <w:r w:rsidR="001076B8">
        <w:t>ing</w:t>
      </w:r>
      <w:r w:rsidR="00777181">
        <w:t xml:space="preserve"> two</w:t>
      </w:r>
      <w:r w:rsidR="00C204CB">
        <w:t xml:space="preserve"> Rust-</w:t>
      </w:r>
      <w:r w:rsidR="00777181">
        <w:t xml:space="preserve">based, </w:t>
      </w:r>
      <w:r w:rsidR="002F54EC">
        <w:t>ECS-based FDMs: the first is a 6</w:t>
      </w:r>
      <w:r w:rsidR="00777181">
        <w:t>-DOF</w:t>
      </w:r>
      <w:r w:rsidR="00193CAD">
        <w:t xml:space="preserve"> FDM</w:t>
      </w:r>
      <w:r w:rsidR="00777181">
        <w:t xml:space="preserve"> </w:t>
      </w:r>
      <w:r w:rsidR="00193CAD">
        <w:t>based on the works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193CAD">
        <w:t xml:space="preserve">, the second is a </w:t>
      </w:r>
      <w:r w:rsidR="00770FC1">
        <w:t>6-</w:t>
      </w:r>
      <w:r w:rsidR="003264D9">
        <w:t>DOF</w:t>
      </w:r>
      <w:r w:rsidR="008012ED">
        <w:t xml:space="preserve"> </w:t>
      </w:r>
      <w:r w:rsidR="00590EE6">
        <w:t>FDM</w:t>
      </w:r>
      <w:r w:rsidR="009D5392">
        <w:t xml:space="preserve"> based on the works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43DD66F6" w:rsidR="00154238" w:rsidRDefault="00154238" w:rsidP="001A72C2">
      <w:pPr>
        <w:spacing w:before="100" w:beforeAutospacing="1" w:after="100" w:afterAutospacing="1"/>
        <w:ind w:firstLine="360"/>
        <w:contextualSpacing/>
      </w:pPr>
      <w:r>
        <w:t xml:space="preserve">In terms of ECS compatible aspects, the </w:t>
      </w:r>
      <w:r w:rsidR="002F54EC">
        <w:t>Palmer-based 6</w:t>
      </w:r>
      <w:r w:rsidR="00770FC1">
        <w:t>-</w:t>
      </w:r>
      <w:r w:rsidR="00E12CC9">
        <w:t>DOF FDM is composed of one Component</w:t>
      </w:r>
      <w:r>
        <w:t xml:space="preserve"> and one </w:t>
      </w:r>
      <w:r w:rsidR="00E12CC9">
        <w:t xml:space="preserve">System, </w:t>
      </w:r>
      <w:r>
        <w:t>which play a part in the airpl</w:t>
      </w:r>
      <w:r w:rsidR="00094FE5">
        <w:t>ane Entity’</w:t>
      </w:r>
      <w:r>
        <w:t>s data storage and 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DataFDM</w:t>
      </w:r>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EquationsOfMotion. Once</w:t>
      </w:r>
      <w:r>
        <w:t xml:space="preserve"> </w:t>
      </w:r>
      <w:r w:rsidR="00917565">
        <w:t>this</w:t>
      </w:r>
      <w:r>
        <w:t xml:space="preserve"> FDM </w:t>
      </w:r>
      <w:r w:rsidR="00193CAD">
        <w:t xml:space="preserve">was </w:t>
      </w:r>
      <w:r>
        <w:t>built, to ensure its accu</w:t>
      </w:r>
      <w:r w:rsidR="00EA18B3">
        <w:t>racy in</w:t>
      </w:r>
      <w:r w:rsidR="00E9310B">
        <w:t xml:space="preserve"> modeling flight, we found</w:t>
      </w:r>
      <w:r>
        <w:t xml:space="preserve"> out if it replicates the </w:t>
      </w:r>
      <w:r w:rsidR="00355A83">
        <w:t xml:space="preserve">same </w:t>
      </w:r>
      <w:r>
        <w:t>realistic flight data</w:t>
      </w:r>
      <w:r w:rsidR="00205075">
        <w:t xml:space="preserve">, </w:t>
      </w:r>
      <w:r w:rsidR="00CF3FC7">
        <w:t>within a small floating</w:t>
      </w:r>
      <w:r w:rsidR="000259ED">
        <w:t>-</w:t>
      </w:r>
      <w:r w:rsidR="00CF3FC7">
        <w:t>point tolerance</w:t>
      </w:r>
      <w:r w:rsidR="00205075">
        <w:t>,</w:t>
      </w:r>
      <w:r w:rsidR="00CF3FC7">
        <w:t xml:space="preserve"> </w:t>
      </w:r>
      <w:r w:rsidR="00A560B4">
        <w:t xml:space="preserve">generated by its benchmark 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41480869"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2F54EC">
        <w:t>based 6-</w:t>
      </w:r>
      <w:r>
        <w:t>DOF FDM, t</w:t>
      </w:r>
      <w:r w:rsidR="001C7A60">
        <w:t xml:space="preserve">he </w:t>
      </w:r>
      <w:r w:rsidR="00C23555">
        <w:t xml:space="preserve">Bourg-based </w:t>
      </w:r>
      <w:r w:rsidR="00770FC1">
        <w:t>6-</w:t>
      </w:r>
      <w:r w:rsidR="00624249">
        <w:t xml:space="preserve">DOF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r w:rsidR="00FD58CB">
        <w:t>DataFDM</w:t>
      </w:r>
      <w:r w:rsidR="00F46C04">
        <w:t>. The System</w:t>
      </w:r>
      <w:r>
        <w:t xml:space="preserve"> </w:t>
      </w:r>
      <w:r w:rsidR="00214703">
        <w:t>is</w:t>
      </w:r>
      <w:r w:rsidR="006847BE">
        <w:t xml:space="preserve"> also</w:t>
      </w:r>
      <w:r w:rsidR="00CE36E2">
        <w:t xml:space="preserve"> called</w:t>
      </w:r>
      <w:r w:rsidR="00214703">
        <w:t xml:space="preserve"> </w:t>
      </w:r>
      <w:r w:rsidR="00EA32C8">
        <w:lastRenderedPageBreak/>
        <w:t>E</w:t>
      </w:r>
      <w:r w:rsidR="00F46C04">
        <w:t>quationsOfMotio</w:t>
      </w:r>
      <w:r w:rsidR="00214703">
        <w:t>n</w:t>
      </w:r>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we found</w:t>
      </w:r>
      <w:r w:rsidR="00590EE6">
        <w:t xml:space="preserve"> out if it </w:t>
      </w:r>
      <w:r w:rsidR="008012ED">
        <w:t xml:space="preserve">replicates the </w:t>
      </w:r>
      <w:r w:rsidR="00440FA8">
        <w:t xml:space="preserve">realistic </w:t>
      </w:r>
      <w:r w:rsidR="008012ED">
        <w:t>fl</w:t>
      </w:r>
      <w:r w:rsidR="00C61CAB">
        <w:t>ight da</w:t>
      </w:r>
      <w:r w:rsidR="00140F2A">
        <w:t>ta</w:t>
      </w:r>
      <w:r w:rsidR="00205075">
        <w:t>,</w:t>
      </w:r>
      <w:r w:rsidR="00140F2A">
        <w:t xml:space="preserve"> </w:t>
      </w:r>
      <w:r w:rsidR="002F0EC4">
        <w:t>within a small tolerance</w:t>
      </w:r>
      <w:r w:rsidR="00205075">
        <w:t>,</w:t>
      </w:r>
      <w:r w:rsidR="002F0EC4">
        <w:t xml:space="preserve"> </w:t>
      </w:r>
      <w:r w:rsidR="00140F2A">
        <w:t>generated by its C++ benchmark</w:t>
      </w:r>
      <w:r w:rsidR="00590EE6">
        <w:t xml:space="preserve"> FDM</w:t>
      </w:r>
      <w:r w:rsidR="008012ED">
        <w:t xml:space="preserve"> as described in Bourg’s textbook.</w:t>
      </w:r>
      <w:r w:rsidR="002D7B07">
        <w:t xml:space="preserve"> </w:t>
      </w:r>
    </w:p>
    <w:p w14:paraId="3F1CFAA1" w14:textId="0704091C"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provide graphics within the FlightGear visualization</w:t>
      </w:r>
      <w:r w:rsidR="00532EB2">
        <w:t xml:space="preserve"> system. The three Systems are </w:t>
      </w:r>
      <w:r w:rsidR="00FE6954">
        <w:t xml:space="preserve">FlightControl, MakePacket, and SendPacket. The Systems operate on the Components: </w:t>
      </w:r>
      <w:r w:rsidR="00510BBE">
        <w:t xml:space="preserve">KeyboardState, </w:t>
      </w:r>
      <w:r w:rsidR="00BE641A">
        <w:t>DataFDM</w:t>
      </w:r>
      <w:r w:rsidR="000458D7">
        <w:t>,</w:t>
      </w:r>
      <w:r w:rsidR="003116CD">
        <w:t xml:space="preserve"> and FGNetFDM</w:t>
      </w:r>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4341F1">
        <w:t xml:space="preserve">are </w:t>
      </w:r>
      <w:r w:rsidR="00CB5640">
        <w:t xml:space="preserve">collectively </w:t>
      </w:r>
      <w:r w:rsidR="004341F1">
        <w:t>added</w:t>
      </w:r>
      <w:r w:rsidR="00B17632">
        <w:t xml:space="preserve"> to the </w:t>
      </w:r>
      <w:r w:rsidR="00205075">
        <w:t xml:space="preserve">extensible </w:t>
      </w:r>
      <w:r w:rsidR="00B17632">
        <w:t>ECS design</w:t>
      </w:r>
      <w:r w:rsidR="004341F1">
        <w:t xml:space="preserve"> in conjunction with the EquationsOfMotion System</w:t>
      </w:r>
      <w:r w:rsidR="00CB5640">
        <w:t xml:space="preserve"> and the DataFDM Component </w:t>
      </w:r>
      <w:r w:rsidR="00205075">
        <w:t xml:space="preserve">for each FDM – </w:t>
      </w:r>
      <w:r w:rsidR="00CB5640">
        <w:t>flight simulator</w:t>
      </w:r>
      <w:r w:rsidR="00637D70">
        <w:t xml:space="preserve">s are </w:t>
      </w:r>
      <w:r w:rsidR="00CB5640">
        <w:t xml:space="preserve">created. </w:t>
      </w:r>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p>
    <w:p w14:paraId="158577C4" w14:textId="7BF36B4B" w:rsidR="00EB043D" w:rsidRDefault="00EC3664" w:rsidP="001A72C2">
      <w:pPr>
        <w:pStyle w:val="Heading2"/>
        <w:numPr>
          <w:ilvl w:val="1"/>
          <w:numId w:val="8"/>
        </w:numPr>
        <w:spacing w:before="100" w:beforeAutospacing="1" w:after="100" w:afterAutospacing="1"/>
        <w:contextualSpacing/>
      </w:pPr>
      <w:bookmarkStart w:id="106" w:name="_Toc62139917"/>
      <w:r>
        <w:t>Assumptions/</w:t>
      </w:r>
      <w:r w:rsidR="00251273">
        <w:t>Limitations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49073AAF" w14:textId="79F70AD9" w:rsidR="00852FEE" w:rsidRDefault="00532EB2" w:rsidP="001A72C2">
      <w:pPr>
        <w:pStyle w:val="BodyText"/>
        <w:numPr>
          <w:ilvl w:val="0"/>
          <w:numId w:val="16"/>
        </w:numPr>
        <w:spacing w:before="100" w:beforeAutospacing="1" w:after="100" w:afterAutospacing="1"/>
        <w:contextualSpacing/>
      </w:pPr>
      <w:r>
        <w:t xml:space="preserve">A FDM is simply what can </w:t>
      </w:r>
      <w:r w:rsidR="00852FEE">
        <w:t>calculate the equations of motion determining flight behavior of a rigid-body airplane</w:t>
      </w:r>
      <w:r w:rsidR="00F9633C">
        <w:t xml:space="preserve"> </w:t>
      </w:r>
      <w:r w:rsidR="00F9633C">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F9633C">
        <w:fldChar w:fldCharType="separate"/>
      </w:r>
      <w:r w:rsidR="0019437B" w:rsidRPr="0019437B">
        <w:rPr>
          <w:noProof/>
        </w:rPr>
        <w:t>[9]</w:t>
      </w:r>
      <w:r w:rsidR="00F9633C">
        <w:fldChar w:fldCharType="end"/>
      </w:r>
      <w:r w:rsidR="00852FEE">
        <w:t xml:space="preserve">. With that said, it is assumed that an FDM does not support any of the </w:t>
      </w:r>
      <w:r w:rsidR="00D0621D">
        <w:t xml:space="preserve">interactive </w:t>
      </w:r>
      <w:r w:rsidR="00852FEE">
        <w:t>functions that a flight simulator</w:t>
      </w:r>
      <w:r w:rsidR="00D0621D">
        <w:t xml:space="preserve"> handles</w:t>
      </w:r>
      <w:r w:rsidR="00852FEE">
        <w:t>, like keyboard input and graphics. Although this thesis does connect those aspects of a f</w:t>
      </w:r>
      <w:r w:rsidR="00F9633C">
        <w:t>light simulator to the</w:t>
      </w:r>
      <w:r w:rsidR="00762227">
        <w:t xml:space="preserve"> FDMs, the</w:t>
      </w:r>
      <w:r w:rsidR="00852FEE">
        <w:t xml:space="preserve"> FDMs are not</w:t>
      </w:r>
      <w:r w:rsidR="00762227">
        <w:t xml:space="preserve"> inherently</w:t>
      </w:r>
      <w:r w:rsidR="00852FEE">
        <w:t xml:space="preserve"> configured to be interactive. </w:t>
      </w:r>
    </w:p>
    <w:p w14:paraId="7B8CD278" w14:textId="508DF892" w:rsidR="00251273" w:rsidRDefault="00456050" w:rsidP="001A72C2">
      <w:pPr>
        <w:pStyle w:val="BodyText"/>
        <w:numPr>
          <w:ilvl w:val="0"/>
          <w:numId w:val="16"/>
        </w:numPr>
        <w:spacing w:before="100" w:beforeAutospacing="1" w:after="100" w:afterAutospacing="1"/>
        <w:contextualSpacing/>
      </w:pPr>
      <w:r>
        <w:lastRenderedPageBreak/>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r w:rsidR="00480784">
        <w:t xml:space="preserve">FlightGear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FlightGear.</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3B082722" w:rsidR="00652C87" w:rsidRDefault="00DE5E41" w:rsidP="001A72C2">
      <w:pPr>
        <w:pStyle w:val="BodyText"/>
        <w:numPr>
          <w:ilvl w:val="0"/>
          <w:numId w:val="16"/>
        </w:numPr>
        <w:spacing w:before="100" w:beforeAutospacing="1" w:after="100" w:afterAutospacing="1"/>
        <w:contextualSpacing/>
      </w:pPr>
      <w:r>
        <w:t>W</w:t>
      </w:r>
      <w:r w:rsidR="00DB1650">
        <w:t xml:space="preserve">e assume the </w:t>
      </w:r>
      <w:r w:rsidR="002253C9">
        <w:t xml:space="preserve">flight simulators </w:t>
      </w:r>
      <w:r w:rsidR="00BF4B33">
        <w:t>are</w:t>
      </w:r>
      <w:r w:rsidR="00CF65ED">
        <w:t xml:space="preserve"> running on</w:t>
      </w:r>
      <w:r w:rsidR="00DA49AF">
        <w:t xml:space="preserve"> a modern computer</w:t>
      </w:r>
      <w:r w:rsidR="002254E4">
        <w:t xml:space="preserve">. The </w:t>
      </w:r>
      <w:r>
        <w:t>simulation loop</w:t>
      </w:r>
      <w:r w:rsidR="00BF4B33">
        <w:t>s are</w:t>
      </w:r>
      <w:r>
        <w:t xml:space="preserve"> </w:t>
      </w:r>
      <w:r w:rsidR="002253C9">
        <w:t xml:space="preserve">defaulted to </w:t>
      </w:r>
      <w:r>
        <w:t>run at a fixed frame rate</w:t>
      </w:r>
      <w:r w:rsidR="002253C9">
        <w:t xml:space="preserve"> of 30 Frames Per Second (FPS)</w:t>
      </w:r>
      <w:r>
        <w:t>, and a very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12E93437" w:rsidR="00986FF2" w:rsidRDefault="00236A44" w:rsidP="001A72C2">
      <w:pPr>
        <w:pStyle w:val="BodyText"/>
        <w:numPr>
          <w:ilvl w:val="0"/>
          <w:numId w:val="16"/>
        </w:numPr>
        <w:spacing w:before="100" w:beforeAutospacing="1" w:after="100" w:afterAutospacing="1"/>
        <w:contextualSpacing/>
      </w:pPr>
      <w:r>
        <w:t>Both flight simulators</w:t>
      </w:r>
      <w:r w:rsidR="0085783A">
        <w:t xml:space="preserve"> are </w:t>
      </w:r>
      <w:r w:rsidR="00C531C4">
        <w:t xml:space="preserve">only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This </w:t>
      </w:r>
      <w:r w:rsidR="00BC40BA">
        <w:t xml:space="preserve">no-name </w:t>
      </w:r>
      <w:r w:rsidR="006B038D">
        <w:t xml:space="preserve">airplane is shown in all of </w:t>
      </w:r>
      <w:r w:rsidR="00C612E2">
        <w:t xml:space="preserve">Bourg’s </w:t>
      </w:r>
      <w:r w:rsidR="006B038D">
        <w:t xml:space="preserve">figures shown in the next chapter. 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6B9660D6" w14:textId="7D6ECA44" w:rsidR="007330DA" w:rsidRDefault="006C5BEE" w:rsidP="00906E52">
      <w:pPr>
        <w:pStyle w:val="BodyText"/>
        <w:numPr>
          <w:ilvl w:val="0"/>
          <w:numId w:val="16"/>
        </w:numPr>
        <w:spacing w:before="100" w:beforeAutospacing="1" w:after="100" w:afterAutospacing="1"/>
        <w:contextualSpacing/>
      </w:pPr>
      <w:r>
        <w:lastRenderedPageBreak/>
        <w:t xml:space="preserve">The software developed for this research </w:t>
      </w:r>
      <w:r w:rsidR="007330DA">
        <w:t>is not compatible with Windows Subsystem for Linux</w:t>
      </w:r>
      <w:r w:rsidR="0000310B">
        <w:t xml:space="preserve"> (WSL). T</w:t>
      </w:r>
      <w:r w:rsidR="00853D19">
        <w:t xml:space="preserve">his is because the </w:t>
      </w:r>
      <w:r w:rsidR="005E6326">
        <w:t xml:space="preserve">Rust </w:t>
      </w:r>
      <w:r w:rsidR="00853D19">
        <w:t xml:space="preserve">software package </w:t>
      </w:r>
      <w:r w:rsidR="003D744C">
        <w:t>used to get</w:t>
      </w:r>
      <w:r w:rsidR="0000310B">
        <w:t xml:space="preserve"> keyboard input</w:t>
      </w:r>
      <w:r w:rsidR="00853D19">
        <w:t xml:space="preserve">, </w:t>
      </w:r>
      <w:r w:rsidR="003D744C">
        <w:t xml:space="preserve">called </w:t>
      </w:r>
      <w:r w:rsidR="00853D19">
        <w:t>float-cmp,</w:t>
      </w:r>
      <w:r w:rsidR="0000310B">
        <w:t xml:space="preserve"> is not compatible with WSL.</w:t>
      </w:r>
    </w:p>
    <w:p w14:paraId="51159619" w14:textId="5AD3F249" w:rsidR="007E0124" w:rsidRDefault="008B570F" w:rsidP="001A72C2">
      <w:pPr>
        <w:pStyle w:val="Heading2"/>
        <w:numPr>
          <w:ilvl w:val="1"/>
          <w:numId w:val="8"/>
        </w:numPr>
        <w:spacing w:before="100" w:beforeAutospacing="1" w:after="100" w:afterAutospacing="1"/>
        <w:contextualSpacing/>
      </w:pPr>
      <w:bookmarkStart w:id="107" w:name="_Toc62139918"/>
      <w:r>
        <w:t>Thesis Overview</w:t>
      </w:r>
      <w:bookmarkEnd w:id="107"/>
    </w:p>
    <w:p w14:paraId="3C743E3F" w14:textId="4C1674F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w:t>
      </w:r>
      <w:r w:rsidR="003F6593">
        <w:t xml:space="preserve">the </w:t>
      </w:r>
      <w:r w:rsidRPr="00CD1B4D">
        <w:t xml:space="preserve">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4E38F2E8" w:rsidR="00DB4170" w:rsidRDefault="00DB4170" w:rsidP="00814B05">
      <w:pPr>
        <w:pStyle w:val="BodyText"/>
      </w:pPr>
    </w:p>
    <w:p w14:paraId="79CB996D" w14:textId="67B476D3" w:rsidR="00DB4170" w:rsidRDefault="00DB4170" w:rsidP="00814B05">
      <w:pPr>
        <w:pStyle w:val="BodyText"/>
      </w:pPr>
    </w:p>
    <w:p w14:paraId="680C611F" w14:textId="4441AA15" w:rsidR="00183EA2" w:rsidRDefault="00183EA2" w:rsidP="001A72C2">
      <w:pPr>
        <w:pStyle w:val="BodyText"/>
        <w:ind w:firstLine="0"/>
      </w:pPr>
    </w:p>
    <w:p w14:paraId="2626D0D5" w14:textId="092BED7F" w:rsidR="003616D4" w:rsidRDefault="003616D4" w:rsidP="001A72C2">
      <w:pPr>
        <w:pStyle w:val="BodyText"/>
        <w:ind w:firstLine="0"/>
      </w:pPr>
    </w:p>
    <w:p w14:paraId="7542CDF1" w14:textId="20C1EDC5" w:rsidR="003616D4" w:rsidRDefault="003616D4" w:rsidP="001A72C2">
      <w:pPr>
        <w:pStyle w:val="BodyText"/>
        <w:ind w:firstLine="0"/>
      </w:pPr>
    </w:p>
    <w:p w14:paraId="39A97BAD" w14:textId="3CE3829D" w:rsidR="003616D4" w:rsidRDefault="003616D4" w:rsidP="001A72C2">
      <w:pPr>
        <w:pStyle w:val="BodyText"/>
        <w:ind w:firstLine="0"/>
      </w:pPr>
    </w:p>
    <w:p w14:paraId="7F16A536" w14:textId="77777777" w:rsidR="002126D1" w:rsidRDefault="002126D1" w:rsidP="001A72C2">
      <w:pPr>
        <w:pStyle w:val="BodyText"/>
        <w:ind w:firstLine="0"/>
      </w:pPr>
    </w:p>
    <w:p w14:paraId="526CE201" w14:textId="77777777"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8" w:name="_Toc62139919"/>
      <w:r w:rsidRPr="00E914BE">
        <w:rPr>
          <w:sz w:val="29"/>
          <w:szCs w:val="29"/>
        </w:rPr>
        <w:lastRenderedPageBreak/>
        <w:t>Background</w:t>
      </w:r>
      <w:bookmarkEnd w:id="108"/>
    </w:p>
    <w:p w14:paraId="170B1C7C" w14:textId="03C0FF27"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flight simulators they are used in</w:t>
      </w:r>
      <w:r w:rsidR="005879C9">
        <w:rPr>
          <w:rFonts w:eastAsiaTheme="minorHAnsi"/>
          <w:szCs w:val="24"/>
        </w:rPr>
        <w:t xml:space="preserve">. The first section 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D43D9D">
        <w:rPr>
          <w:rFonts w:eastAsiaTheme="minorHAnsi"/>
          <w:szCs w:val="24"/>
        </w:rPr>
        <w:t>,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FF6427">
        <w:rPr>
          <w:rFonts w:eastAsiaTheme="minorHAnsi"/>
          <w:szCs w:val="24"/>
        </w:rPr>
        <w:t xml:space="preserve">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09" w:name="_Toc60590533"/>
      <w:bookmarkStart w:id="110" w:name="_Toc60590916"/>
      <w:bookmarkStart w:id="111" w:name="_Toc60591023"/>
      <w:bookmarkStart w:id="112" w:name="_Toc60591130"/>
      <w:bookmarkStart w:id="113" w:name="_Toc60594779"/>
      <w:bookmarkStart w:id="114" w:name="_Toc60594921"/>
      <w:bookmarkStart w:id="115" w:name="_Toc60595027"/>
      <w:bookmarkStart w:id="116" w:name="_Toc60595144"/>
      <w:bookmarkStart w:id="117" w:name="_Toc61301260"/>
      <w:bookmarkStart w:id="118" w:name="_Toc61609735"/>
      <w:bookmarkStart w:id="119" w:name="_Toc62139920"/>
      <w:bookmarkEnd w:id="109"/>
      <w:bookmarkEnd w:id="110"/>
      <w:bookmarkEnd w:id="111"/>
      <w:bookmarkEnd w:id="112"/>
      <w:bookmarkEnd w:id="113"/>
      <w:bookmarkEnd w:id="114"/>
      <w:bookmarkEnd w:id="115"/>
      <w:bookmarkEnd w:id="116"/>
      <w:bookmarkEnd w:id="117"/>
      <w:bookmarkEnd w:id="118"/>
      <w:bookmarkEnd w:id="119"/>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0" w:name="_Toc62139921"/>
      <w:r>
        <w:rPr>
          <w:rFonts w:eastAsiaTheme="minorHAnsi"/>
        </w:rPr>
        <w:t>Physics of Flight Modeling</w:t>
      </w:r>
      <w:bookmarkEnd w:id="120"/>
    </w:p>
    <w:p w14:paraId="4E758485" w14:textId="21FF40C5"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6A1BA3">
        <w:fldChar w:fldCharType="separate"/>
      </w:r>
      <w:r w:rsidR="0019437B" w:rsidRPr="0019437B">
        <w:rPr>
          <w:noProof/>
        </w:rPr>
        <w:t>[9]</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4D77DC">
        <w:t>In this thesis, we focus on</w:t>
      </w:r>
      <w:r w:rsidR="007F76F1">
        <w:t xml:space="preserve"> </w:t>
      </w:r>
      <w:r w:rsidR="00594CE0">
        <w:t>approximating</w:t>
      </w:r>
      <w:r w:rsidR="00982E66">
        <w:t xml:space="preserve"> the</w:t>
      </w:r>
      <w:r w:rsidR="007F76F1">
        <w:t xml:space="preserve"> p</w:t>
      </w:r>
      <w:r w:rsidR="00982E66">
        <w:t>hysics of a rigid-body airplane</w:t>
      </w:r>
      <w:r w:rsidR="00154F9D">
        <w:t xml:space="preserve"> through numerical integration of the equations of motion</w:t>
      </w:r>
      <w:r w:rsidR="00982E66">
        <w:t xml:space="preserve">. </w:t>
      </w:r>
    </w:p>
    <w:p w14:paraId="21F55358" w14:textId="561F99B4" w:rsidR="00165E0B" w:rsidRDefault="005428DA" w:rsidP="00906E52">
      <w:pPr>
        <w:spacing w:before="100" w:beforeAutospacing="1" w:after="100" w:afterAutospacing="1"/>
        <w:ind w:firstLine="360"/>
        <w:contextualSpacing/>
        <w:rPr>
          <w:iCs/>
        </w:rPr>
      </w:pPr>
      <w:r>
        <w:t>This thesis considers two different FDMs. W</w:t>
      </w:r>
      <w:r w:rsidR="005F2FC5">
        <w:t xml:space="preserve">e will point out the </w:t>
      </w:r>
      <w:r w:rsidR="00982E66">
        <w:t xml:space="preserve">differences between </w:t>
      </w:r>
      <w:r>
        <w:t xml:space="preserve">each of </w:t>
      </w:r>
      <w:r w:rsidR="0003687D">
        <w:t>FDMs</w:t>
      </w:r>
      <w:r w:rsidR="00FC612A">
        <w:t xml:space="preserve"> </w:t>
      </w:r>
      <w:r w:rsidR="005E2DAE">
        <w:t xml:space="preserve">because they </w:t>
      </w:r>
      <w:r>
        <w:t xml:space="preserve">do </w:t>
      </w:r>
      <w:r w:rsidR="005E2DAE">
        <w:t>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925352">
        <w:t xml:space="preserve">. This </w:t>
      </w:r>
      <w:r w:rsidR="00673FE1">
        <w:t>boil</w:t>
      </w:r>
      <w:r w:rsidR="00925352">
        <w:t>s</w:t>
      </w:r>
      <w:r w:rsidR="00673FE1">
        <w:t xml:space="preserve"> </w:t>
      </w:r>
      <w:r w:rsidR="00673FE1">
        <w:lastRenderedPageBreak/>
        <w:t>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6A1BA3">
        <w:fldChar w:fldCharType="separate"/>
      </w:r>
      <w:r w:rsidR="0019437B" w:rsidRPr="0019437B">
        <w:rPr>
          <w:noProof/>
        </w:rPr>
        <w:t>[12]</w:t>
      </w:r>
      <w:r w:rsidR="006A1BA3">
        <w:fldChar w:fldCharType="end"/>
      </w:r>
      <w:r w:rsidR="00673FE1">
        <w:t>.</w:t>
      </w:r>
      <w:r w:rsidR="004C4BDE">
        <w:t xml:space="preserve"> </w:t>
      </w:r>
      <w:r w:rsidR="006346AC">
        <w:t xml:space="preserve">But 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1" w:name="_Toc62139922"/>
      <w:r>
        <w:t>Degrees of Freedom</w:t>
      </w:r>
      <w:bookmarkEnd w:id="121"/>
    </w:p>
    <w:p w14:paraId="3915168E" w14:textId="2F098B8C"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19437B">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A1BA3">
        <w:fldChar w:fldCharType="separate"/>
      </w:r>
      <w:r w:rsidR="0019437B" w:rsidRPr="0019437B">
        <w:rPr>
          <w:noProof/>
        </w:rPr>
        <w:t>[13]</w:t>
      </w:r>
      <w:r w:rsidR="006A1BA3">
        <w:fldChar w:fldCharType="end"/>
      </w:r>
      <w:r w:rsidRPr="00295287">
        <w:t xml:space="preserve">. </w:t>
      </w:r>
      <w:r w:rsidR="00732031">
        <w:t xml:space="preserve">FMDs </w:t>
      </w:r>
      <w:r w:rsidRPr="00295287">
        <w:t>define equations of motions to account for the various forces (e.g., engine thrust, gravity, etc.)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(DOF)</w:t>
      </w:r>
      <w:r w:rsidRPr="00295287">
        <w:t xml:space="preserve"> are associated with translation (e.g., x, y, z) and three are associated with rotation (e.g., pitch, roll, yaw) for a total of six possible degrees that could be calculated starting with initial forces</w:t>
      </w:r>
      <w:r w:rsidR="006A1BA3">
        <w:t xml:space="preserve"> </w:t>
      </w:r>
      <w:r w:rsidR="006A1BA3">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6A1BA3">
        <w:fldChar w:fldCharType="separate"/>
      </w:r>
      <w:r w:rsidR="0019437B" w:rsidRPr="0019437B">
        <w:rPr>
          <w:noProof/>
        </w:rPr>
        <w:t>[10]</w:t>
      </w:r>
      <w:r w:rsidR="006A1BA3">
        <w:fldChar w:fldCharType="end"/>
      </w:r>
      <w:r w:rsidRPr="00295287">
        <w:t xml:space="preserve">. </w:t>
      </w:r>
    </w:p>
    <w:p w14:paraId="0775D1FE" w14:textId="20865E90"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compute translational dynamics - which would classify it as a </w:t>
      </w:r>
      <w:r w:rsidR="005D7E56">
        <w:t>3-</w:t>
      </w:r>
      <w:r w:rsidRPr="00295287">
        <w:t>DOF model. A more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Pr="00295287">
        <w:t>DOF model.</w:t>
      </w:r>
    </w:p>
    <w:p w14:paraId="0D9891E7" w14:textId="05CB0031" w:rsidR="00165E0B" w:rsidRPr="007F76F1" w:rsidRDefault="00295287" w:rsidP="00906E52">
      <w:pPr>
        <w:spacing w:before="100" w:beforeAutospacing="1" w:after="100" w:afterAutospacing="1"/>
        <w:ind w:firstLine="360"/>
        <w:contextualSpacing/>
      </w:pPr>
      <w:r w:rsidRPr="00295287">
        <w:t>For this research, two O</w:t>
      </w:r>
      <w:r w:rsidR="001468A5">
        <w:t>bject-Oriented Programming-</w:t>
      </w:r>
      <w:r w:rsidR="00A67958">
        <w:t>based Flight Dynamics M</w:t>
      </w:r>
      <w:r w:rsidRPr="00295287">
        <w:t xml:space="preserve">odels 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F24FB">
        <w:t>ne a 6-DOF model that can</w:t>
      </w:r>
      <w:r w:rsidR="004D725C">
        <w:t xml:space="preserve"> translate on all three axes and rotate on all three axes</w:t>
      </w:r>
      <w:r w:rsidR="0088253A">
        <w:t xml:space="preserve"> due to external forces.</w:t>
      </w:r>
      <w:r w:rsidR="00C70353">
        <w:t xml:space="preserve"> </w:t>
      </w:r>
      <w:r w:rsidR="00DA1ABC">
        <w:t>Therefore, our re-implemented versions are also 6-DOF.</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2" w:name="_Toc62139923"/>
      <w:r>
        <w:lastRenderedPageBreak/>
        <w:t>Forces</w:t>
      </w:r>
      <w:bookmarkEnd w:id="122"/>
    </w:p>
    <w:p w14:paraId="02CEA027" w14:textId="4BE70E56"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00E20B4B" w:rsidRPr="005D3F12">
        <w:rPr>
          <w:iCs/>
        </w:rPr>
        <w:t>Gravity</w:t>
      </w:r>
      <w:r w:rsidR="00E20B4B">
        <w:rPr>
          <w:iCs/>
        </w:rPr>
        <w:t xml:space="preserve"> </w:t>
      </w:r>
      <w:r w:rsidR="00E20B4B" w:rsidRPr="005D3F12">
        <w:rPr>
          <w:iCs/>
        </w:rPr>
        <w:t>pull</w:t>
      </w:r>
      <w:r w:rsidR="00E20B4B">
        <w:rPr>
          <w:iCs/>
        </w:rPr>
        <w:t>s the airplane to the ground and lift is generated by the airplane wings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to 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006628F0">
        <w:rPr>
          <w:iCs/>
        </w:rPr>
        <w:t>T</w:t>
      </w:r>
      <w:r w:rsidR="00E20B4B" w:rsidRPr="00FF6D50">
        <w:rPr>
          <w:iCs/>
        </w:rPr>
        <w:t>o fly, an airplane must have a lift force acting upon it greater than or equal to gravity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3" w:name="_Toc62473952"/>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3"/>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24" w:name="_Toc62139924"/>
      <w:r>
        <w:lastRenderedPageBreak/>
        <w:t>Airplane Components</w:t>
      </w:r>
      <w:bookmarkEnd w:id="124"/>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25" w:name="_Toc62473953"/>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5"/>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26" w:name="_Toc62139925"/>
      <w:r>
        <w:t>Airfoil</w:t>
      </w:r>
      <w:bookmarkEnd w:id="126"/>
    </w:p>
    <w:p w14:paraId="6FDEFEA1" w14:textId="7FAE6D6B"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w:t>
      </w:r>
      <w:r w:rsidR="009A39A9">
        <w:rPr>
          <w:iCs/>
        </w:rPr>
        <w:t xml:space="preserve">the </w:t>
      </w:r>
      <w:r w:rsidR="00337FE5">
        <w:rPr>
          <w:iCs/>
        </w:rPr>
        <w:t xml:space="preserve">camber </w:t>
      </w:r>
      <w:r w:rsidR="000240F5">
        <w:rPr>
          <w:iCs/>
        </w:rPr>
        <w:t>and the</w:t>
      </w:r>
      <w:r w:rsidR="006A1BA3">
        <w:t xml:space="preserve"> angle 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r w:rsidR="00705015">
        <w:rPr>
          <w:noProof/>
        </w:rPr>
        <w:drawing>
          <wp:anchor distT="0" distB="0" distL="114300" distR="114300" simplePos="0" relativeHeight="251658243" behindDoc="1" locked="0" layoutInCell="1" allowOverlap="1" wp14:anchorId="38F01B51" wp14:editId="518037E4">
            <wp:simplePos x="0" y="0"/>
            <wp:positionH relativeFrom="margin">
              <wp:align>center</wp:align>
            </wp:positionH>
            <wp:positionV relativeFrom="paragraph">
              <wp:posOffset>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42252F95" w14:textId="08AC76FC" w:rsidR="00BB79E9" w:rsidRPr="00906E52" w:rsidRDefault="00C502F5" w:rsidP="00906E52">
      <w:pPr>
        <w:pStyle w:val="Caption"/>
        <w:spacing w:before="100" w:beforeAutospacing="1" w:after="100" w:afterAutospacing="1"/>
        <w:ind w:firstLine="360"/>
        <w:contextualSpacing/>
        <w:jc w:val="center"/>
        <w:rPr>
          <w:b w:val="0"/>
        </w:rPr>
      </w:pPr>
      <w:bookmarkStart w:id="127" w:name="_Toc62473954"/>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19437B">
        <w:rPr>
          <w:b w:val="0"/>
        </w:rPr>
        <w:instrText>ADDIN CSL_CITATION {"citationItems":[{"id":"ITEM-1","itemData":{"URL":"https://en.wikipedia.org/wiki/Airfoil","container-title":"Wikipedia","id":"ITEM-1","issued":{"date-parts":[["2020"]]},"title":"Airfoil","type":"webpage"},"uris":["http://www.mendeley.com/documents/?uuid=f3ce2e33-73c8-4d51-a777-5e5156b7f062"]}],"mendeley":{"formattedCitation":"[14]","plainTextFormattedCitation":"[14]","previouslyFormattedCitation":"[14]"},"properties":{"noteIndex":0},"schema":"https://github.com/citation-style-language/schema/raw/master/csl-citation.json"}</w:instrText>
      </w:r>
      <w:r w:rsidR="006A1BA3">
        <w:rPr>
          <w:b w:val="0"/>
        </w:rPr>
        <w:fldChar w:fldCharType="separate"/>
      </w:r>
      <w:r w:rsidR="0019437B" w:rsidRPr="0019437B">
        <w:rPr>
          <w:b w:val="0"/>
          <w:noProof/>
        </w:rPr>
        <w:t>[14]</w:t>
      </w:r>
      <w:bookmarkEnd w:id="127"/>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28" w:name="_Toc62139926"/>
      <w:r>
        <w:t>Rotations</w:t>
      </w:r>
      <w:bookmarkEnd w:id="128"/>
    </w:p>
    <w:p w14:paraId="6A16033C" w14:textId="4537E4EF" w:rsidR="00C153D8" w:rsidRDefault="00E20B4B" w:rsidP="00906E52">
      <w:pPr>
        <w:spacing w:before="100" w:beforeAutospacing="1" w:after="100" w:afterAutospacing="1"/>
        <w:ind w:firstLine="360"/>
        <w:contextualSpacing/>
        <w:rPr>
          <w:iCs/>
        </w:rPr>
      </w:pPr>
      <w:r>
        <w:rPr>
          <w:iCs/>
        </w:rPr>
        <w:t>The orientation of the airplane when it is rotating can be described by three angles: pitch, roll, and yaw. These angles</w:t>
      </w:r>
      <w:r w:rsidR="008B024B">
        <w:rPr>
          <w:iCs/>
        </w:rPr>
        <w:t>, measured in degrees,</w:t>
      </w:r>
      <w:r>
        <w:rPr>
          <w:iCs/>
        </w:rPr>
        <w:t xml:space="preserve"> are called the Euler angles and </w:t>
      </w:r>
      <w:r w:rsidR="00BC2274">
        <w:rPr>
          <w:iCs/>
        </w:rPr>
        <w:t xml:space="preserve">represent the </w:t>
      </w:r>
      <w:r w:rsidR="00BC2274" w:rsidRPr="00BC2274">
        <w:rPr>
          <w:i/>
          <w:iCs/>
        </w:rPr>
        <w:t>xyz</w:t>
      </w:r>
      <w:r w:rsidR="00462CA5">
        <w:rPr>
          <w:iCs/>
        </w:rPr>
        <w:t xml:space="preserve">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19437B">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[15]","plainTextFormattedCitation":"[15]","previouslyFormattedCitation":"[15]"},"properties":{"noteIndex":0},"schema":"https://github.com/citation-style-language/schema/raw/master/csl-citation.json"}</w:instrText>
      </w:r>
      <w:r w:rsidR="006A1BA3">
        <w:rPr>
          <w:iCs/>
        </w:rPr>
        <w:fldChar w:fldCharType="separate"/>
      </w:r>
      <w:r w:rsidR="0019437B" w:rsidRPr="0019437B">
        <w:rPr>
          <w:iCs/>
          <w:noProof/>
        </w:rPr>
        <w:t>[15]</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29" w:name="_Toc62473955"/>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9"/>
      <w:r w:rsidR="006A1BA3">
        <w:rPr>
          <w:b w:val="0"/>
        </w:rPr>
        <w:fldChar w:fldCharType="end"/>
      </w:r>
    </w:p>
    <w:p w14:paraId="72707B83" w14:textId="7E2A18AF"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6919AD">
        <w:rPr>
          <w:iCs/>
        </w:rPr>
        <w:t xml:space="preserve">l. Bank is just another word for roll </w:t>
      </w:r>
      <w:r w:rsidR="006919AD">
        <w:rPr>
          <w:iCs/>
        </w:rPr>
        <w:fldChar w:fldCharType="begin" w:fldLock="1"/>
      </w:r>
      <w:r w:rsidR="0019437B">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919AD">
        <w:rPr>
          <w:iCs/>
        </w:rPr>
        <w:fldChar w:fldCharType="separate"/>
      </w:r>
      <w:r w:rsidR="0019437B" w:rsidRPr="0019437B">
        <w:rPr>
          <w:iCs/>
          <w:noProof/>
        </w:rPr>
        <w:t>[13]</w:t>
      </w:r>
      <w:r w:rsidR="006919AD">
        <w:rPr>
          <w:iCs/>
        </w:rPr>
        <w:fldChar w:fldCharType="end"/>
      </w:r>
      <w:r>
        <w:rPr>
          <w:iCs/>
        </w:rPr>
        <w:t>. The pitch is the motion about the axis controlling pitch, whereas the 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0" w:name="_Toc62139927"/>
      <w:r>
        <w:t>Coordinate Systems</w:t>
      </w:r>
      <w:bookmarkEnd w:id="130"/>
    </w:p>
    <w:p w14:paraId="0A25BCE9" w14:textId="75BEB856" w:rsidR="00A90E98" w:rsidRDefault="00700942" w:rsidP="00F52995">
      <w:pPr>
        <w:spacing w:before="100" w:beforeAutospacing="1" w:after="100" w:afterAutospacing="1"/>
        <w:ind w:firstLine="360"/>
        <w:contextualSpacing/>
        <w:rPr>
          <w:iCs/>
        </w:rPr>
      </w:pPr>
      <w:r>
        <w:rPr>
          <w:iCs/>
        </w:rPr>
        <w:t xml:space="preserve">Coordinates are used to describe the location of an airplane and also the orientation of the airplane. </w:t>
      </w:r>
      <w:r w:rsidR="00C128A6">
        <w:rPr>
          <w:iCs/>
        </w:rPr>
        <w:t>To describe an air</w:t>
      </w:r>
      <w:r w:rsidR="005D326B">
        <w:rPr>
          <w:iCs/>
        </w:rPr>
        <w:t>plane’s location on the Earth, a</w:t>
      </w:r>
      <w:r w:rsidR="00B56730">
        <w:rPr>
          <w:iCs/>
        </w:rPr>
        <w:t xml:space="preserve"> Cart</w:t>
      </w:r>
      <w:r w:rsidR="006E43AA">
        <w:rPr>
          <w:iCs/>
        </w:rPr>
        <w:t xml:space="preserve">esian coordinate </w:t>
      </w:r>
      <w:r w:rsidR="00AD7C75">
        <w:rPr>
          <w:iCs/>
        </w:rPr>
        <w:t xml:space="preserve">system </w:t>
      </w:r>
      <w:r w:rsidR="00C128A6">
        <w:rPr>
          <w:iCs/>
        </w:rPr>
        <w:t>will be used. Cartesian coordinates use the</w:t>
      </w:r>
      <w:r w:rsidR="00BC2274">
        <w:rPr>
          <w:iCs/>
        </w:rPr>
        <w:t xml:space="preserve"> </w:t>
      </w:r>
      <w:r w:rsidR="00BC2274" w:rsidRPr="00BC2274">
        <w:rPr>
          <w:i/>
          <w:iCs/>
        </w:rPr>
        <w:t>xyz</w:t>
      </w:r>
      <w:r w:rsidR="00CB2942">
        <w:rPr>
          <w:iCs/>
        </w:rPr>
        <w:t xml:space="preserve">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lastRenderedPageBreak/>
        <w:t>on a</w:t>
      </w:r>
      <w:r w:rsidR="003449A1">
        <w:rPr>
          <w:iCs/>
        </w:rPr>
        <w:t xml:space="preserve"> 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coordinates representing the location</w:t>
      </w:r>
      <w:r w:rsidR="003B3ACA">
        <w:rPr>
          <w:iCs/>
        </w:rPr>
        <w:t xml:space="preserve"> of an airplane</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19437B">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F52995">
        <w:rPr>
          <w:iCs/>
        </w:rPr>
        <w:fldChar w:fldCharType="separate"/>
      </w:r>
      <w:r w:rsidR="0019437B" w:rsidRPr="0019437B">
        <w:rPr>
          <w:iCs/>
          <w:noProof/>
        </w:rPr>
        <w:t>[16]</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64768E6E" w:rsidR="00F52995" w:rsidRPr="00C01363" w:rsidRDefault="00F52995" w:rsidP="00C01363">
      <w:pPr>
        <w:pStyle w:val="Caption"/>
        <w:jc w:val="center"/>
        <w:rPr>
          <w:b w:val="0"/>
        </w:rPr>
      </w:pPr>
      <w:bookmarkStart w:id="131" w:name="_Toc62473956"/>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19437B">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C01363">
        <w:rPr>
          <w:b w:val="0"/>
        </w:rPr>
        <w:fldChar w:fldCharType="separate"/>
      </w:r>
      <w:r w:rsidR="0019437B" w:rsidRPr="0019437B">
        <w:rPr>
          <w:b w:val="0"/>
          <w:noProof/>
        </w:rPr>
        <w:t>[16]</w:t>
      </w:r>
      <w:bookmarkEnd w:id="131"/>
      <w:r w:rsidR="00C01363">
        <w:rPr>
          <w:b w:val="0"/>
        </w:rPr>
        <w:fldChar w:fldCharType="end"/>
      </w:r>
    </w:p>
    <w:p w14:paraId="0801A2E2" w14:textId="48244E91"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BC2274">
        <w:rPr>
          <w:iCs/>
        </w:rPr>
        <w:t xml:space="preserve">the </w:t>
      </w:r>
      <w:r w:rsidR="00BC2274" w:rsidRPr="00BC2274">
        <w:rPr>
          <w:i/>
          <w:iCs/>
        </w:rPr>
        <w:t>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w:t>
      </w:r>
      <w:r>
        <w:rPr>
          <w:iCs/>
        </w:rPr>
        <w:lastRenderedPageBreak/>
        <w:t xml:space="preserve">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This is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4F8FACE6" w:rsidR="00FB6D59" w:rsidRPr="00F10157" w:rsidRDefault="00F10157" w:rsidP="00F10157">
      <w:pPr>
        <w:pStyle w:val="Caption"/>
        <w:jc w:val="center"/>
        <w:rPr>
          <w:b w:val="0"/>
        </w:rPr>
      </w:pPr>
      <w:bookmarkStart w:id="132" w:name="_Toc62473957"/>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2"/>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3" w:name="_Toc62473958"/>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3"/>
      <w:r w:rsidR="00490A34">
        <w:rPr>
          <w:b w:val="0"/>
        </w:rPr>
        <w:fldChar w:fldCharType="end"/>
      </w:r>
    </w:p>
    <w:p w14:paraId="4D22489C" w14:textId="6D32B5EE"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we ultimately convert the ENU Cartesian coordinates describing the Earth frame of reference to a geodetic coordinate representing latitude, longitude, and altitude. This is conversion is performed because the FDMs use a Car</w:t>
      </w:r>
      <w:r w:rsidR="00C843AC">
        <w:rPr>
          <w:iCs/>
        </w:rPr>
        <w:t>tesian coordinate to represent</w:t>
      </w:r>
      <w:r w:rsidR="00736390">
        <w:rPr>
          <w:iCs/>
        </w:rPr>
        <w:t xml:space="preserve"> p</w:t>
      </w:r>
      <w:r w:rsidR="00857715">
        <w:rPr>
          <w:iCs/>
        </w:rPr>
        <w:t>osition coordinates. However,</w:t>
      </w:r>
      <w:r w:rsidR="00736390">
        <w:rPr>
          <w:iCs/>
        </w:rPr>
        <w:t xml:space="preserve"> FlightGear, which is </w:t>
      </w:r>
      <w:r w:rsidR="00736390">
        <w:rPr>
          <w:iCs/>
        </w:rPr>
        <w:lastRenderedPageBreak/>
        <w:t>being used a</w:t>
      </w:r>
      <w:r w:rsidR="00141D5B">
        <w:rPr>
          <w:iCs/>
        </w:rPr>
        <w:t>s a</w:t>
      </w:r>
      <w:r w:rsidR="00736390">
        <w:rPr>
          <w:iCs/>
        </w:rPr>
        <w:t xml:space="preserve">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184B9BF3" w:rsidR="00E9224C" w:rsidRDefault="00CB451B" w:rsidP="00906E52">
      <w:pPr>
        <w:spacing w:before="100" w:beforeAutospacing="1" w:after="100" w:afterAutospacing="1"/>
        <w:ind w:firstLine="360"/>
        <w:contextualSpacing/>
        <w:rPr>
          <w:iCs/>
        </w:rPr>
      </w:pPr>
      <w:r>
        <w:rPr>
          <w:iCs/>
        </w:rPr>
        <w:t xml:space="preserve">It is important to note that </w:t>
      </w:r>
      <w:r w:rsidR="00BC2274" w:rsidRPr="00BC2274">
        <w:rPr>
          <w:i/>
          <w:iCs/>
        </w:rPr>
        <w:t>xyz</w:t>
      </w:r>
      <w:r w:rsidR="00E171C3">
        <w:rPr>
          <w:iCs/>
        </w:rPr>
        <w:t xml:space="preserve"> axes </w:t>
      </w:r>
      <w:r w:rsidR="00FC2C0D">
        <w:rPr>
          <w:iCs/>
        </w:rPr>
        <w:t>representing</w:t>
      </w:r>
      <w:r>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336DCE">
        <w:rPr>
          <w:iCs/>
        </w:rPr>
        <w:t xml:space="preserve"> left-</w:t>
      </w:r>
      <w:r w:rsidR="005F6AE2">
        <w:rPr>
          <w:iCs/>
        </w:rPr>
        <w:t>handed or right</w:t>
      </w:r>
      <w:r w:rsidR="00336DCE">
        <w:rPr>
          <w:iCs/>
        </w:rPr>
        <w:t>-</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36DCE">
        <w:rPr>
          <w:iCs/>
        </w:rPr>
        <w:t>a left-</w:t>
      </w:r>
      <w:r w:rsidR="0034366D" w:rsidRPr="0034366D">
        <w:rPr>
          <w:iCs/>
        </w:rPr>
        <w:t>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5F6AE2" w:rsidRPr="0034366D">
        <w:rPr>
          <w:iCs/>
        </w:rPr>
        <w:t>y-axis pointing up</w:t>
      </w:r>
      <w:r w:rsidR="005F6AE2">
        <w:rPr>
          <w:iCs/>
        </w:rPr>
        <w:t xml:space="preserve">, and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36DCE">
        <w:rPr>
          <w:iCs/>
        </w:rPr>
        <w:t xml:space="preserve"> uses a right-</w:t>
      </w:r>
      <w:r w:rsidR="005F6AE2">
        <w:rPr>
          <w:iCs/>
        </w:rPr>
        <w:t xml:space="preserve">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on a different coordinate system that represents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30344C">
        <w:rPr>
          <w:iCs/>
        </w:rPr>
        <w:t>when we are feeding the Euler angles to FlightGear to visualize the airplane on the screen, FlightGear may need the coordinates calculated expressed differently</w:t>
      </w:r>
      <w:r w:rsidR="006628F0">
        <w:rPr>
          <w:iCs/>
        </w:rPr>
        <w:t xml:space="preserve"> </w:t>
      </w:r>
      <w:r w:rsidR="00B83625">
        <w:rPr>
          <w:iCs/>
        </w:rPr>
        <w:t>to properly depict the airplane</w:t>
      </w:r>
      <w:r w:rsidR="00C7132E">
        <w:rPr>
          <w:iCs/>
        </w:rPr>
        <w:t xml:space="preserve"> flying</w:t>
      </w:r>
      <w:r w:rsidR="00B83625">
        <w:rPr>
          <w:iCs/>
        </w:rPr>
        <w:t xml:space="preserve"> how we expect it </w:t>
      </w:r>
      <w:r w:rsidR="00C7132E">
        <w:rPr>
          <w:iCs/>
        </w:rPr>
        <w:t xml:space="preserve">to </w:t>
      </w:r>
      <w:r w:rsidR="00B83625">
        <w:rPr>
          <w:iCs/>
        </w:rPr>
        <w:t>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34" w:name="_Toc62139928"/>
      <w:r>
        <w:t>FDM Calculation Steps</w:t>
      </w:r>
      <w:bookmarkEnd w:id="134"/>
    </w:p>
    <w:p w14:paraId="579F0875" w14:textId="473670BC"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346DAE">
        <w:rPr>
          <w:iCs/>
        </w:rPr>
        <w:t xml:space="preserve">we can begin to explain 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39539D3E" w:rsidR="00B3042A" w:rsidRPr="00EE0571" w:rsidRDefault="00A32777" w:rsidP="00906E52">
      <w:pPr>
        <w:pStyle w:val="ListParagraph"/>
        <w:numPr>
          <w:ilvl w:val="0"/>
          <w:numId w:val="5"/>
        </w:numPr>
        <w:spacing w:before="100" w:beforeAutospacing="1" w:after="100" w:afterAutospacing="1"/>
        <w:rPr>
          <w:iCs/>
        </w:rPr>
      </w:pPr>
      <w:r>
        <w:rPr>
          <w:iCs/>
        </w:rPr>
        <w:t>The load</w:t>
      </w:r>
      <w:r w:rsidR="00FF7766">
        <w:rPr>
          <w:iCs/>
        </w:rPr>
        <w:t>,</w:t>
      </w:r>
      <w:r w:rsidR="00346DAE" w:rsidRPr="00EE0571">
        <w:rPr>
          <w:iCs/>
        </w:rPr>
        <w:t xml:space="preserve"> or forces</w:t>
      </w:r>
      <w:r w:rsidR="007D441C" w:rsidRPr="00EE0571">
        <w:rPr>
          <w:iCs/>
        </w:rPr>
        <w:t xml:space="preserve"> and moments</w:t>
      </w:r>
      <w:r w:rsidR="00FF7766">
        <w:rPr>
          <w:iCs/>
        </w:rPr>
        <w:t>,</w:t>
      </w:r>
      <w:r w:rsidR="00346DAE"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lastRenderedPageBreak/>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35" w:name="_Toc62139929"/>
      <w:r>
        <w:t>Mass Properties</w:t>
      </w:r>
      <w:bookmarkEnd w:id="135"/>
    </w:p>
    <w:p w14:paraId="5A39AAAD" w14:textId="25A2B9BA" w:rsidR="001C7C66" w:rsidRDefault="00644ACE" w:rsidP="00906E52">
      <w:pPr>
        <w:spacing w:before="100" w:beforeAutospacing="1" w:after="100" w:afterAutospacing="1"/>
        <w:ind w:firstLine="360"/>
        <w:contextualSpacing/>
      </w:pPr>
      <w:r>
        <w:t>The mass properties of an airplane</w:t>
      </w:r>
      <w:r w:rsidR="00463D75">
        <w:t>’</w:t>
      </w:r>
      <w:r>
        <w:t>s components are important because they affect how the airplane interacts with</w:t>
      </w:r>
      <w:r w:rsidR="003D7514">
        <w:t xml:space="preserve"> external</w:t>
      </w:r>
      <w:r>
        <w:t xml:space="preserve"> forces. </w:t>
      </w:r>
      <w:r w:rsidR="00E271CF">
        <w:t>For example, t</w:t>
      </w:r>
      <w:r>
        <w:t xml:space="preserve">he airfoil properties of a fighter jet will have a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airplane represented does not actually exist</w:t>
      </w:r>
      <w:r w:rsidR="00592899">
        <w:t xml:space="preserve">, but the model representation is </w:t>
      </w:r>
      <w:r w:rsidR="003513E5">
        <w:t>shown in</w:t>
      </w:r>
      <w:r w:rsidR="0000444B">
        <w:t xml:space="preserve"> Figure 2</w:t>
      </w:r>
      <w:r w:rsidR="00E271CF">
        <w:t>,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46F765E2"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each componen</w:t>
      </w:r>
      <w:r w:rsidR="005C584B">
        <w:t>t, and mass of each component are</w:t>
      </w:r>
      <w:r w:rsidR="006248A2">
        <w:t xml:space="preserve">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3812F6">
        <w:rPr>
          <w:rFonts w:eastAsiaTheme="minorHAnsi"/>
        </w:rPr>
        <w:t xml:space="preserve">the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19437B">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[17]</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19437B">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B">
        <w:fldChar w:fldCharType="separate"/>
      </w:r>
      <w:r w:rsidR="0019437B" w:rsidRPr="0019437B">
        <w:rPr>
          <w:noProof/>
        </w:rPr>
        <w:t>[17]</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36" w:name="_Toc62139930"/>
      <w:r>
        <w:lastRenderedPageBreak/>
        <w:t>Forces</w:t>
      </w:r>
      <w:bookmarkEnd w:id="136"/>
    </w:p>
    <w:p w14:paraId="3536D289" w14:textId="790F8F84"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w:t>
      </w:r>
      <w:r w:rsidR="004E1427">
        <w:rPr>
          <w:iCs/>
          <w:szCs w:val="24"/>
        </w:rPr>
        <w:t xml:space="preserve">the </w:t>
      </w:r>
      <w:r w:rsidR="00785BB4" w:rsidRPr="00785BB4">
        <w:rPr>
          <w:iCs/>
          <w:szCs w:val="24"/>
        </w:rPr>
        <w:t>alt</w:t>
      </w:r>
      <w:r w:rsidR="007348CC">
        <w:rPr>
          <w:iCs/>
          <w:szCs w:val="24"/>
        </w:rPr>
        <w:t>er camber</w:t>
      </w:r>
      <w:r w:rsidR="00703699">
        <w:rPr>
          <w:iCs/>
          <w:szCs w:val="24"/>
        </w:rPr>
        <w:t xml:space="preserve"> to create lift</w:t>
      </w:r>
      <w:r w:rsidR="007348CC">
        <w:rPr>
          <w:iCs/>
          <w:szCs w:val="24"/>
        </w:rPr>
        <w:t>. Usually</w:t>
      </w:r>
      <w:r w:rsidR="00892889">
        <w:rPr>
          <w:iCs/>
          <w:szCs w:val="24"/>
        </w:rPr>
        <w:t>,</w:t>
      </w:r>
      <w:r w:rsidR="007348CC">
        <w:rPr>
          <w:iCs/>
          <w:szCs w:val="24"/>
        </w:rPr>
        <w:t xml:space="preserve"> the flaps are used at</w:t>
      </w:r>
      <w:r w:rsidR="00785BB4" w:rsidRPr="00785BB4">
        <w:rPr>
          <w:iCs/>
          <w:szCs w:val="24"/>
        </w:rPr>
        <w:t xml:space="preserve"> low speeds to increase lift. Drag increases with </w:t>
      </w:r>
      <w:r w:rsidR="005F6EC9">
        <w:rPr>
          <w:iCs/>
          <w:szCs w:val="24"/>
        </w:rPr>
        <w:t xml:space="preserve">an </w:t>
      </w:r>
      <w:r w:rsidR="00785BB4" w:rsidRPr="00785BB4">
        <w:rPr>
          <w:iCs/>
          <w:szCs w:val="24"/>
        </w:rPr>
        <w:t>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 xml:space="preserve">lift </w:t>
      </w:r>
      <w:r w:rsidR="00556EAD">
        <w:rPr>
          <w:iCs/>
          <w:szCs w:val="24"/>
        </w:rPr>
        <w:t>coefficient versus attack angle</w:t>
      </w:r>
      <w:r w:rsidR="008C5ED6">
        <w:rPr>
          <w:iCs/>
          <w:szCs w:val="24"/>
        </w:rPr>
        <w:t xml:space="preserve"> and that when attack angle is increased, lift increases. H</w:t>
      </w:r>
      <w:r w:rsidR="000630D9">
        <w:rPr>
          <w:iCs/>
          <w:szCs w:val="24"/>
        </w:rPr>
        <w:t>owever, at some point</w:t>
      </w:r>
      <w:r w:rsidR="002C0A02">
        <w:rPr>
          <w:iCs/>
          <w:szCs w:val="24"/>
        </w:rPr>
        <w:t>,</w:t>
      </w:r>
      <w:r w:rsidR="000630D9">
        <w:rPr>
          <w:iCs/>
          <w:szCs w:val="24"/>
        </w:rPr>
        <w:t xml:space="preserve">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 xml:space="preserve">wered, </w:t>
      </w:r>
      <w:r w:rsidR="00444466">
        <w:rPr>
          <w:iCs/>
          <w:szCs w:val="24"/>
        </w:rPr>
        <w:t xml:space="preserve">the </w:t>
      </w:r>
      <w:r w:rsidR="009F5A48">
        <w:rPr>
          <w:iCs/>
          <w:szCs w:val="24"/>
        </w:rPr>
        <w:t>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37" w:name="_Toc62473959"/>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37"/>
      <w:r w:rsidR="00D60DE1">
        <w:rPr>
          <w:b w:val="0"/>
        </w:rPr>
        <w:fldChar w:fldCharType="end"/>
      </w:r>
    </w:p>
    <w:p w14:paraId="1AFC20F0" w14:textId="4E7D8FF3" w:rsidR="00DF6E0C" w:rsidRDefault="00E10DDD" w:rsidP="00906E52">
      <w:pPr>
        <w:spacing w:before="100" w:beforeAutospacing="1" w:after="100" w:afterAutospacing="1"/>
        <w:ind w:firstLine="360"/>
        <w:contextualSpacing/>
        <w:rPr>
          <w:rFonts w:eastAsiaTheme="minorHAnsi"/>
        </w:rPr>
      </w:pPr>
      <w:r>
        <w:rPr>
          <w:rFonts w:eastAsiaTheme="minorHAnsi"/>
          <w:iCs/>
          <w:szCs w:val="24"/>
        </w:rPr>
        <w:t>O</w:t>
      </w:r>
      <w:r w:rsidR="00785BB4" w:rsidRPr="00785BB4">
        <w:rPr>
          <w:rFonts w:eastAsiaTheme="minorHAnsi"/>
          <w:iCs/>
          <w:szCs w:val="24"/>
        </w:rPr>
        <w:t xml:space="preserve">ther variables </w:t>
      </w:r>
      <w:r w:rsidR="00FF40BB">
        <w:rPr>
          <w:rFonts w:eastAsiaTheme="minorHAnsi"/>
          <w:iCs/>
          <w:szCs w:val="24"/>
        </w:rPr>
        <w:t xml:space="preserve">affect lift </w:t>
      </w:r>
      <w:r w:rsidR="0008526D">
        <w:rPr>
          <w:rFonts w:eastAsiaTheme="minorHAnsi"/>
          <w:iCs/>
          <w:szCs w:val="24"/>
        </w:rPr>
        <w:t>that are considered in the FDM</w:t>
      </w:r>
      <w:r w:rsidR="002A0B53">
        <w:rPr>
          <w:rFonts w:eastAsiaTheme="minorHAnsi"/>
          <w:iCs/>
          <w:szCs w:val="24"/>
        </w:rPr>
        <w:t>s</w:t>
      </w:r>
      <w:r w:rsidR="0008526D">
        <w:rPr>
          <w:rFonts w:eastAsiaTheme="minorHAnsi"/>
          <w:iCs/>
          <w:szCs w:val="24"/>
        </w:rPr>
        <w:t xml:space="preserve">, </w:t>
      </w:r>
      <w:r w:rsidR="00785BB4">
        <w:rPr>
          <w:rFonts w:eastAsiaTheme="minorHAnsi"/>
          <w:iCs/>
          <w:szCs w:val="24"/>
        </w:rPr>
        <w:t>such as</w:t>
      </w:r>
      <w:r w:rsidR="0008526D">
        <w:rPr>
          <w:iCs/>
          <w:szCs w:val="24"/>
        </w:rPr>
        <w:t xml:space="preserve"> air density,</w:t>
      </w:r>
      <w:r w:rsidR="00785BB4" w:rsidRPr="00785BB4">
        <w:rPr>
          <w:iCs/>
          <w:szCs w:val="24"/>
        </w:rPr>
        <w:t xml:space="preserve"> </w:t>
      </w:r>
      <w:r w:rsidR="005A0183">
        <w:rPr>
          <w:iCs/>
          <w:szCs w:val="24"/>
        </w:rPr>
        <w:t xml:space="preserve">component </w:t>
      </w:r>
      <w:r w:rsidR="00785BB4" w:rsidRPr="00785BB4">
        <w:rPr>
          <w:iCs/>
          <w:szCs w:val="24"/>
        </w:rPr>
        <w:t xml:space="preserve">surface area, </w:t>
      </w:r>
      <w:r w:rsidR="00785BB4">
        <w:rPr>
          <w:iCs/>
          <w:szCs w:val="24"/>
        </w:rPr>
        <w:t>and</w:t>
      </w:r>
      <w:r w:rsidR="00913368">
        <w:rPr>
          <w:iCs/>
          <w:szCs w:val="24"/>
        </w:rPr>
        <w:t xml:space="preserve"> wing</w:t>
      </w:r>
      <w:r w:rsidR="00785BB4">
        <w:rPr>
          <w:iCs/>
          <w:szCs w:val="24"/>
        </w:rPr>
        <w:t xml:space="preserve"> </w:t>
      </w:r>
      <w:r w:rsidR="00785BB4" w:rsidRPr="00785BB4">
        <w:rPr>
          <w:iCs/>
          <w:szCs w:val="24"/>
        </w:rPr>
        <w:t>aspect ratio</w:t>
      </w:r>
      <w:r w:rsidR="00785BB4">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4BD92F6D" w:rsidR="00FF7D27" w:rsidRDefault="001C2366" w:rsidP="006E6EF8">
      <w:pPr>
        <w:spacing w:before="100" w:beforeAutospacing="1" w:after="100" w:afterAutospacing="1"/>
        <w:ind w:firstLine="360"/>
        <w:contextualSpacing/>
        <w:rPr>
          <w:rFonts w:eastAsiaTheme="minorHAnsi"/>
        </w:rPr>
      </w:pPr>
      <w:r>
        <w:rPr>
          <w:rFonts w:eastAsiaTheme="minorHAnsi"/>
        </w:rPr>
        <w:t xml:space="preserve">Gravity is simply based on </w:t>
      </w:r>
      <w:r w:rsidR="00DA2FCA">
        <w:rPr>
          <w:rFonts w:eastAsiaTheme="minorHAnsi"/>
        </w:rPr>
        <w:t xml:space="preserve">the </w:t>
      </w:r>
      <w:r>
        <w:rPr>
          <w:rFonts w:eastAsiaTheme="minorHAnsi"/>
        </w:rPr>
        <w:t xml:space="preserve">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which is added to the force acting on the z</w:t>
      </w:r>
      <w:r w:rsidR="00184DED">
        <w:rPr>
          <w:rFonts w:eastAsiaTheme="minorHAnsi"/>
        </w:rPr>
        <w:t>-</w:t>
      </w:r>
      <w:r>
        <w:rPr>
          <w:rFonts w:eastAsiaTheme="minorHAnsi"/>
        </w:rPr>
        <w:t>axis (down). Similarly, thrust, expressed in pounds, is force</w:t>
      </w:r>
      <w:r w:rsidR="00184DED">
        <w:rPr>
          <w:rFonts w:eastAsiaTheme="minorHAnsi"/>
        </w:rPr>
        <w:t xml:space="preserve"> added to the x-</w:t>
      </w:r>
      <w:r>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38" w:name="_Toc62139931"/>
      <w:r>
        <w:t>Equations of Motion</w:t>
      </w:r>
      <w:bookmarkEnd w:id="138"/>
    </w:p>
    <w:p w14:paraId="2001EC10" w14:textId="1C2EACAC"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B75007">
        <w:t>updated</w:t>
      </w:r>
      <w:r w:rsidR="001114F4">
        <w:t xml:space="preserve"> position of the airplane.</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w:t>
      </w:r>
      <w:r w:rsidR="0050585B">
        <w:lastRenderedPageBreak/>
        <w:t xml:space="preserve">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D60DE1">
        <w:fldChar w:fldCharType="separate"/>
      </w:r>
      <w:r w:rsidR="0019437B" w:rsidRPr="0019437B">
        <w:rPr>
          <w:noProof/>
        </w:rPr>
        <w:t>[12]</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9546C9">
        <w:t>Simply put,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19437B">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[18]","plainTextFormattedCitation":"[18]","previouslyFormattedCitation":"[18]"},"properties":{"noteIndex":0},"schema":"https://github.com/citation-style-language/schema/raw/master/csl-citation.json"}</w:instrText>
      </w:r>
      <w:r w:rsidR="00B613EC">
        <w:fldChar w:fldCharType="separate"/>
      </w:r>
      <w:r w:rsidR="0019437B" w:rsidRPr="0019437B">
        <w:rPr>
          <w:noProof/>
        </w:rPr>
        <w:t>[18]</w:t>
      </w:r>
      <w:r w:rsidR="00B613EC">
        <w:fldChar w:fldCharType="end"/>
      </w:r>
      <w:r w:rsidR="009546C9">
        <w:t xml:space="preserve">.  </w:t>
      </w:r>
    </w:p>
    <w:p w14:paraId="717A532A" w14:textId="1027D7BC"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rsidR="00B613EC">
        <w:t>.</w:t>
      </w:r>
      <w:r w:rsidR="00E9723F">
        <w:t xml:space="preserve"> </w:t>
      </w:r>
      <w:r>
        <w:t xml:space="preserve">With that said, there is a practical balance as </w:t>
      </w:r>
      <w:r w:rsidR="0084041B">
        <w:t>to what</w:t>
      </w:r>
      <w:r>
        <w:t xml:space="preserve"> the time step should b</w:t>
      </w:r>
      <w:r w:rsidR="003F780C">
        <w:t xml:space="preserve">e to achieve a stable solution </w:t>
      </w:r>
      <w:r>
        <w:t xml:space="preserve">and also </w:t>
      </w:r>
      <w:r w:rsidR="00DF0FB2">
        <w:t xml:space="preserve">to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5CB830EF" w:rsidR="00BE71F8" w:rsidRDefault="009546C9" w:rsidP="00906E52">
      <w:pPr>
        <w:spacing w:before="100" w:beforeAutospacing="1" w:after="100" w:afterAutospacing="1"/>
        <w:ind w:firstLine="360"/>
        <w:contextualSpacing/>
      </w:pPr>
      <w:r>
        <w:tab/>
        <w:t xml:space="preserve">There are multiple methods to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B613EC">
        <w:fldChar w:fldCharType="separate"/>
      </w:r>
      <w:r w:rsidR="0019437B" w:rsidRPr="0019437B">
        <w:rPr>
          <w:noProof/>
        </w:rPr>
        <w:t>[12]</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an improved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Ru</w:t>
      </w:r>
      <w:r w:rsidR="0050585B">
        <w:t>nge-Kutta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1BC85C69"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 xml:space="preserve">Quaternions get updated with new Euler angles in each time </w:t>
      </w:r>
      <w:r w:rsidR="002B5BA1">
        <w:rPr>
          <w:iCs/>
        </w:rPr>
        <w:lastRenderedPageBreak/>
        <w:t>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41FB1">
        <w:t xml:space="preserve">Palmer’s FDM, however,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w:t>
      </w:r>
      <w:r w:rsidR="00BC2274" w:rsidRPr="00BC2274">
        <w:rPr>
          <w:i/>
        </w:rPr>
        <w:t>xyz</w:t>
      </w:r>
      <w:r w:rsidR="00BC2274">
        <w:t xml:space="preserve"> </w:t>
      </w:r>
      <w:r w:rsidR="00391C47">
        <w:t xml:space="preserve">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39" w:name="_Toc62139932"/>
      <w:r w:rsidRPr="00977ADB">
        <w:rPr>
          <w:b/>
        </w:rPr>
        <w:t>Simulation Loop</w:t>
      </w:r>
      <w:r w:rsidR="00B31936">
        <w:rPr>
          <w:b/>
        </w:rPr>
        <w:t xml:space="preserve"> Methods</w:t>
      </w:r>
      <w:bookmarkEnd w:id="139"/>
    </w:p>
    <w:p w14:paraId="55D5B9D6" w14:textId="258BC1BC" w:rsidR="00FD2F03" w:rsidRPr="00977ADB" w:rsidRDefault="00977ADB" w:rsidP="00906E52">
      <w:pPr>
        <w:spacing w:before="100" w:beforeAutospacing="1" w:after="100" w:afterAutospacing="1"/>
        <w:ind w:firstLine="360"/>
        <w:contextualSpacing/>
      </w:pPr>
      <w:r>
        <w:t>Another thing to think about when choosing a time step</w:t>
      </w:r>
      <w:r w:rsidR="00F6143E">
        <w:t xml:space="preserve"> when integrating the equations of motion</w:t>
      </w:r>
      <w:r>
        <w:t xml:space="preserve"> is that there are different design strategies to employing the simulation loop. The easiest way to manage the simulation loop is to just loop as fast as possible with no time step. The problem with that is that there is no control. If you are on a fast computer it the simulation will go too fast, and if you are on a slow </w:t>
      </w:r>
      <w:r w:rsidR="00B613EC">
        <w:t xml:space="preserve">computer it will be too slow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But, as stated before, this is not how we want to run the simulation loop because we want a f</w:t>
      </w:r>
      <w:r w:rsidR="00C15052">
        <w:t>ixed time step. The next simplest</w:t>
      </w:r>
      <w:r>
        <w:t xml:space="preserve"> way to manage the</w:t>
      </w:r>
      <w:r w:rsidR="00C15052">
        <w:t xml:space="preserve"> loop, and the strategy we use in this thesis</w:t>
      </w:r>
      <w:r>
        <w:t xml:space="preserve">, is to have a fixed time step. This is ideal when it is known that the </w:t>
      </w:r>
      <w:r w:rsidRPr="00D230AB">
        <w:t>update loop takes le</w:t>
      </w:r>
      <w:r w:rsidR="00DA6FCB">
        <w:t>ss than one frame worth of real-</w:t>
      </w:r>
      <w:r w:rsidRPr="00D230AB">
        <w:t>time</w:t>
      </w:r>
      <w:r w:rsidR="00B613EC">
        <w:t xml:space="preserve">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t xml:space="preserve">. For example, if the </w:t>
      </w:r>
      <w:r w:rsidR="006B0DCB">
        <w:t>desired FPS of the simulation is chosen to be 30 and that equates to a time step of</w:t>
      </w:r>
      <w:r>
        <w:t xml:space="preserve"> 33 milliseconds</w:t>
      </w:r>
      <w:r w:rsidR="0036123E">
        <w:t xml:space="preserve"> (1 / FPS = </w:t>
      </w:r>
      <w:r w:rsidR="00622251">
        <w:t>delta time</w:t>
      </w:r>
      <w:r w:rsidR="0036123E">
        <w:t>)</w:t>
      </w:r>
      <w:r>
        <w:t xml:space="preserve">, then we need to reliably know that the real processing time will take less </w:t>
      </w:r>
      <w:r w:rsidR="00E440D3">
        <w:t xml:space="preserve">time </w:t>
      </w:r>
      <w:r>
        <w:t>than that. And for the remaining time</w:t>
      </w:r>
      <w:r w:rsidR="00D93283">
        <w:t>,</w:t>
      </w:r>
      <w:r>
        <w:t xml:space="preserve"> the program will go to sleep until it</w:t>
      </w:r>
      <w:r w:rsidR="00177843">
        <w:t xml:space="preserve"> is time for</w:t>
      </w:r>
      <w:r w:rsidR="00B613EC">
        <w:t xml:space="preserve"> the next update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t xml:space="preserve"> real processing time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xml:space="preserve">. This strategy, however, introduces some issues, which we will not get into.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0" w:name="_Toc62139933"/>
      <w:r>
        <w:lastRenderedPageBreak/>
        <w:t>Fidelity</w:t>
      </w:r>
      <w:bookmarkEnd w:id="140"/>
    </w:p>
    <w:p w14:paraId="20A4FD79" w14:textId="02462DCE"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the characteristics of a flight simulation </w:t>
      </w:r>
      <w:r w:rsidR="00B613EC">
        <w:t xml:space="preserve">matches that of the real world </w:t>
      </w:r>
      <w:r w:rsidR="00B613EC">
        <w:fldChar w:fldCharType="begin" w:fldLock="1"/>
      </w:r>
      <w:r w:rsidR="0019437B">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[21]","plainTextFormattedCitation":"[21]","previouslyFormattedCitation":"[21]"},"properties":{"noteIndex":0},"schema":"https://github.com/citation-style-language/schema/raw/master/csl-citation.json"}</w:instrText>
      </w:r>
      <w:r w:rsidR="00B613EC">
        <w:fldChar w:fldCharType="separate"/>
      </w:r>
      <w:r w:rsidR="0019437B" w:rsidRPr="0019437B">
        <w:rPr>
          <w:noProof/>
        </w:rPr>
        <w:t>[21]</w:t>
      </w:r>
      <w:r w:rsidR="00B613EC">
        <w:fldChar w:fldCharType="end"/>
      </w:r>
      <w:r w:rsidR="00BD48B2">
        <w:t>. In this research</w:t>
      </w:r>
      <w:r w:rsidR="00F76A93">
        <w:t xml:space="preserve">, </w:t>
      </w:r>
      <w:r w:rsidR="00B237D6">
        <w:t>we c</w:t>
      </w:r>
      <w:r w:rsidR="00A21B96">
        <w:t>haracterize</w:t>
      </w:r>
      <w:r w:rsidR="00BD48B2">
        <w:t xml:space="preserve"> the</w:t>
      </w:r>
      <w:r w:rsidR="00B237D6">
        <w:t xml:space="preserve"> </w:t>
      </w:r>
      <w:r w:rsidR="00F76A93">
        <w:t>FDM</w:t>
      </w:r>
      <w:r w:rsidR="00BD48B2">
        <w:t>s</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19437B">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[22]","plainTextFormattedCitation":"[22]","previouslyFormattedCitation":"[22]"},"properties":{"noteIndex":0},"schema":"https://github.com/citation-style-language/schema/raw/master/csl-citation.json"}</w:instrText>
      </w:r>
      <w:r w:rsidR="00B613EC">
        <w:fldChar w:fldCharType="separate"/>
      </w:r>
      <w:r w:rsidR="0019437B" w:rsidRPr="0019437B">
        <w:rPr>
          <w:noProof/>
        </w:rPr>
        <w:t>[22]</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19437B">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[23]","plainTextFormattedCitation":"[23]","previouslyFormattedCitation":"[23]"},"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[23]</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1" w:name="_Toc62139934"/>
      <w:r>
        <w:rPr>
          <w:rFonts w:eastAsiaTheme="minorHAnsi"/>
        </w:rPr>
        <w:t>Entity-Component-</w:t>
      </w:r>
      <w:r w:rsidR="00E20B4B">
        <w:rPr>
          <w:rFonts w:eastAsiaTheme="minorHAnsi"/>
        </w:rPr>
        <w:t>System</w:t>
      </w:r>
      <w:bookmarkEnd w:id="141"/>
    </w:p>
    <w:p w14:paraId="23BEA3A0" w14:textId="39E3615B"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Pr>
          <w:rFonts w:eastAsiaTheme="minorHAnsi"/>
        </w:rPr>
        <w:t xml:space="preserve">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19437B">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[24]</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upon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2" w:name="_Toc62139935"/>
      <w:r>
        <w:lastRenderedPageBreak/>
        <w:t>Object-Oriented Problem</w:t>
      </w:r>
      <w:bookmarkEnd w:id="142"/>
    </w:p>
    <w:p w14:paraId="6F1B9146" w14:textId="1FD9FF1E" w:rsidR="00725F1F" w:rsidRDefault="00E276A0" w:rsidP="00906E52">
      <w:pPr>
        <w:spacing w:before="100" w:beforeAutospacing="1" w:after="100" w:afterAutospacing="1"/>
        <w:ind w:firstLine="360"/>
        <w:contextualSpacing/>
        <w:rPr>
          <w:rFonts w:eastAsiaTheme="minorHAnsi"/>
        </w:rPr>
      </w:pPr>
      <w:r>
        <w:rPr>
          <w:rFonts w:eastAsiaTheme="minorHAnsi"/>
        </w:rPr>
        <w:t>S</w:t>
      </w:r>
      <w:r w:rsidR="00A6708D">
        <w:rPr>
          <w:rFonts w:eastAsiaTheme="minorHAnsi"/>
        </w:rPr>
        <w:t xml:space="preserve">uppose we have a </w:t>
      </w:r>
      <w:r w:rsidR="00E20B4B">
        <w:rPr>
          <w:rFonts w:eastAsiaTheme="minorHAnsi"/>
        </w:rPr>
        <w:t xml:space="preserve">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t xml:space="preserve">have a base class </w:t>
      </w:r>
      <w:r w:rsidR="007667AE">
        <w:rPr>
          <w:rFonts w:eastAsiaTheme="minorHAnsi"/>
        </w:rPr>
        <w:t>in which everything is derived, called Thing</w:t>
      </w:r>
      <w:r w:rsidR="00E20B4B">
        <w:rPr>
          <w:rFonts w:eastAsiaTheme="minorHAnsi"/>
        </w:rPr>
        <w:t xml:space="preserve">. The limitation is that one child class can only inherit directly from one parent. For example, a Mammal </w:t>
      </w:r>
      <w:r w:rsidR="005C215E">
        <w:rPr>
          <w:rFonts w:eastAsiaTheme="minorHAnsi"/>
        </w:rPr>
        <w:t xml:space="preserve">type may have a child Dog that </w:t>
      </w:r>
      <w:r w:rsidR="00E20B4B">
        <w:rPr>
          <w:rFonts w:eastAsiaTheme="minorHAnsi"/>
        </w:rPr>
        <w:t>inherits a fur attribute, and a Bird may have a child Duck</w:t>
      </w:r>
      <w:r w:rsidR="005C215E">
        <w:rPr>
          <w:rFonts w:eastAsiaTheme="minorHAnsi"/>
        </w:rPr>
        <w:t xml:space="preserve"> that </w:t>
      </w:r>
      <w:r w:rsidR="00E20B4B">
        <w:rPr>
          <w:rFonts w:eastAsiaTheme="minorHAnsi"/>
        </w:rPr>
        <w:t>inherits the lays eggs attribute. But in this case, a platypus, which has fur and lays eggs needs to inherit both attribute</w:t>
      </w:r>
      <w:r w:rsidR="00B613EC">
        <w:rPr>
          <w:rFonts w:eastAsiaTheme="minorHAnsi"/>
        </w:rPr>
        <w:t xml:space="preserve">s </w:t>
      </w:r>
      <w:r w:rsidR="00B613EC">
        <w:rPr>
          <w:rFonts w:eastAsiaTheme="minorHAnsi"/>
        </w:rPr>
        <w:fldChar w:fldCharType="begin" w:fldLock="1"/>
      </w:r>
      <w:r w:rsidR="0019437B">
        <w:rPr>
          <w:rFonts w:eastAsiaTheme="minorHAnsi"/>
        </w:rPr>
        <w:instrText>ADDIN CSL_CITATION {"citationItems":[{"id":"ITEM-1","itemData":{"URL":"https://www.youtube.com/watch?v=2rW7ALyHaas&amp;t=4s&amp;ab_channel=BoardToBitsGames","author":[{"dropping-particle":"","family":"Ben","given":"","non-dropping-particle":"","parse-names":false,"suffix":""}],"container-title":"YouTube","id":"ITEM-1","issued":{"date-parts":[["2019"]]},"title":"Entity Component System Overview in 7 Minutes","type":"webpage"},"uris":["http://www.mendeley.com/documents/?uuid=9826f4ef-9726-4337-b9b7-3d2bbff336a9"]}],"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[25]</w:t>
      </w:r>
      <w:r w:rsidR="00B613EC">
        <w:rPr>
          <w:rFonts w:eastAsiaTheme="minorHAnsi"/>
        </w:rPr>
        <w:fldChar w:fldCharType="end"/>
      </w:r>
      <w:r w:rsidR="00EC5D3B">
        <w:rPr>
          <w:rFonts w:eastAsiaTheme="minorHAnsi"/>
        </w:rPr>
        <w:t>. This c</w:t>
      </w:r>
      <w:r w:rsidR="008431EC">
        <w:rPr>
          <w:rFonts w:eastAsiaTheme="minorHAnsi"/>
        </w:rPr>
        <w:t>omplicates things</w:t>
      </w:r>
      <w:r w:rsidR="00EC5D3B">
        <w:rPr>
          <w:rFonts w:eastAsiaTheme="minorHAnsi"/>
        </w:rPr>
        <w:t xml:space="preserve"> and becomes a larger problem with a larger hierarchy. </w:t>
      </w:r>
      <w:r w:rsidR="00E20B4B">
        <w:rPr>
          <w:rFonts w:eastAsiaTheme="minorHAnsi"/>
        </w:rPr>
        <w:t>The hierarchy chains that are created in game design can become too large</w:t>
      </w:r>
      <w:r w:rsidR="00B10561">
        <w:rPr>
          <w:rFonts w:eastAsiaTheme="minorHAnsi"/>
        </w:rPr>
        <w:t xml:space="preserve"> and complex </w:t>
      </w:r>
      <w:r w:rsidR="003420F6">
        <w:rPr>
          <w:rFonts w:eastAsiaTheme="minorHAnsi"/>
        </w:rPr>
        <w:t>with code</w:t>
      </w:r>
      <w:r w:rsidR="00B10561">
        <w:rPr>
          <w:rFonts w:eastAsiaTheme="minorHAnsi"/>
        </w:rPr>
        <w:t xml:space="preserve"> </w:t>
      </w:r>
      <w:r w:rsidR="00E20B4B">
        <w:rPr>
          <w:rFonts w:eastAsiaTheme="minorHAnsi"/>
        </w:rPr>
        <w:t>too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568D4">
        <w:rPr>
          <w:rFonts w:eastAsiaTheme="minorHAnsi"/>
        </w:rPr>
        <w:t xml:space="preserve">. </w:t>
      </w:r>
      <w:r w:rsidR="00E20B4B">
        <w:rPr>
          <w:rFonts w:eastAsiaTheme="minorHAnsi"/>
        </w:rPr>
        <w:t xml:space="preserve"> This makes</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661039CA"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when talking about </w:t>
      </w:r>
      <w:r w:rsidR="004B4390">
        <w:rPr>
          <w:rFonts w:eastAsiaTheme="minorHAnsi"/>
        </w:rPr>
        <w:t>memory-m</w:t>
      </w:r>
      <w:r w:rsidR="00502E3C">
        <w:rPr>
          <w:rFonts w:eastAsiaTheme="minorHAnsi"/>
        </w:rPr>
        <w:t>anagement in terms of cache memory.</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7B7CBD">
        <w:rPr>
          <w:rFonts w:eastAsiaTheme="minorHAnsi"/>
        </w:rPr>
        <w:t>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 xml:space="preserve">And when unneeded data is in </w:t>
      </w:r>
      <w:r w:rsidR="00A362B5">
        <w:rPr>
          <w:rFonts w:eastAsiaTheme="minorHAnsi"/>
        </w:rPr>
        <w:t xml:space="preserve">the </w:t>
      </w:r>
      <w:r>
        <w:rPr>
          <w:rFonts w:eastAsiaTheme="minorHAnsi"/>
        </w:rPr>
        <w:t>cache, the chance of cache misses happening increases</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Pr>
          <w:rFonts w:eastAsiaTheme="minorHAnsi"/>
        </w:rPr>
        <w:t>.</w:t>
      </w:r>
      <w:r w:rsidR="00275D26">
        <w:rPr>
          <w:rFonts w:eastAsiaTheme="minorHAnsi"/>
        </w:rPr>
        <w:t xml:space="preserve"> This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3" w:name="_Toc62139936"/>
      <w:r>
        <w:lastRenderedPageBreak/>
        <w:t xml:space="preserve">ECS </w:t>
      </w:r>
      <w:r w:rsidR="00AA7087">
        <w:t>Explained</w:t>
      </w:r>
      <w:bookmarkEnd w:id="143"/>
    </w:p>
    <w:p w14:paraId="57BB9ADE" w14:textId="4BF88544" w:rsidR="00E20B4B" w:rsidRDefault="007667AE" w:rsidP="00906E52">
      <w:pPr>
        <w:spacing w:before="100" w:beforeAutospacing="1" w:after="100" w:afterAutospacing="1"/>
        <w:ind w:firstLine="360"/>
        <w:contextualSpacing/>
        <w:rPr>
          <w:rFonts w:eastAsiaTheme="minorHAnsi"/>
        </w:rPr>
      </w:pPr>
      <w:r>
        <w:rPr>
          <w:rFonts w:eastAsiaTheme="minorHAnsi"/>
        </w:rPr>
        <w:tab/>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2E6BDE">
        <w:rPr>
          <w:rFonts w:eastAsiaTheme="minorHAnsi"/>
        </w:rPr>
        <w:t>just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r w:rsidR="00973CD7">
        <w:rPr>
          <w:rFonts w:eastAsiaTheme="minorHAnsi"/>
        </w:rPr>
        <w:t>Update</w:t>
      </w:r>
      <w:r w:rsidR="00E20B4B">
        <w:rPr>
          <w:rFonts w:eastAsiaTheme="minorHAnsi"/>
        </w:rPr>
        <w:t xml:space="preserve">Render, which handles all of the rendering functionality of the world. Or a System called </w:t>
      </w:r>
      <w:r w:rsidR="00973CD7">
        <w:rPr>
          <w:rFonts w:eastAsiaTheme="minorHAnsi"/>
        </w:rPr>
        <w:t>Update</w:t>
      </w:r>
      <w:r w:rsidR="00E20B4B">
        <w:rPr>
          <w:rFonts w:eastAsiaTheme="minorHAnsi"/>
        </w:rPr>
        <w:t>Health could handle all of the health functions. Systems have somethi</w:t>
      </w:r>
      <w:r w:rsidR="00457070">
        <w:rPr>
          <w:rFonts w:eastAsiaTheme="minorHAnsi"/>
        </w:rPr>
        <w:t>ng called a filter. Filters check</w:t>
      </w:r>
      <w:r w:rsidR="00E20B4B">
        <w:rPr>
          <w:rFonts w:eastAsiaTheme="minorHAnsi"/>
        </w:rPr>
        <w:t xml:space="preserve"> for every Entity which has some combination of specified Components. For example, the </w:t>
      </w:r>
      <w:r w:rsidR="00E0012F">
        <w:rPr>
          <w:rFonts w:eastAsiaTheme="minorHAnsi"/>
        </w:rPr>
        <w:t>Update</w:t>
      </w:r>
      <w:r w:rsidR="00E20B4B">
        <w:rPr>
          <w:rFonts w:eastAsiaTheme="minorHAnsi"/>
        </w:rPr>
        <w:t>Render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r w:rsidR="00E0012F">
        <w:rPr>
          <w:rFonts w:eastAsiaTheme="minorHAnsi"/>
        </w:rPr>
        <w:t>Update</w:t>
      </w:r>
      <w:r w:rsidR="00E20B4B">
        <w:rPr>
          <w:rFonts w:eastAsiaTheme="minorHAnsi"/>
        </w:rPr>
        <w:t>Render System</w:t>
      </w:r>
      <w:r w:rsidR="00B613EC">
        <w:rPr>
          <w:rFonts w:eastAsiaTheme="minorHAnsi"/>
        </w:rPr>
        <w:t xml:space="preserve"> to perform some job on it </w:t>
      </w:r>
      <w:r w:rsidR="00B613EC">
        <w:rPr>
          <w:rFonts w:eastAsiaTheme="minorHAnsi"/>
        </w:rPr>
        <w:fldChar w:fldCharType="begin" w:fldLock="1"/>
      </w:r>
      <w:r w:rsidR="0019437B">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07D1B15" w:rsidR="00E20B4B" w:rsidRPr="00D0790D" w:rsidRDefault="00E20B4B" w:rsidP="00906E52">
      <w:pPr>
        <w:pStyle w:val="Caption"/>
        <w:spacing w:before="100" w:beforeAutospacing="1" w:after="100" w:afterAutospacing="1"/>
        <w:ind w:firstLine="360"/>
        <w:contextualSpacing/>
        <w:jc w:val="center"/>
        <w:rPr>
          <w:b w:val="0"/>
        </w:rPr>
      </w:pPr>
      <w:bookmarkStart w:id="144" w:name="_Toc62473960"/>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437B">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r w:rsidR="0019437B" w:rsidRPr="0019437B">
        <w:rPr>
          <w:b w:val="0"/>
          <w:noProof/>
        </w:rPr>
        <w:t>[26]</w:t>
      </w:r>
      <w:bookmarkEnd w:id="144"/>
      <w:r w:rsidR="00B613EC">
        <w:rPr>
          <w:b w:val="0"/>
        </w:rPr>
        <w:fldChar w:fldCharType="end"/>
      </w:r>
    </w:p>
    <w:p w14:paraId="67546788" w14:textId="2D473895"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E20B4B">
        <w:rPr>
          <w:rFonts w:eastAsiaTheme="minorHAnsi"/>
        </w:rPr>
        <w:t>.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[27]</w:t>
      </w:r>
      <w:r w:rsidR="00B613EC">
        <w:rPr>
          <w:rFonts w:eastAsiaTheme="minorHAnsi"/>
        </w:rPr>
        <w:fldChar w:fldCharType="end"/>
      </w:r>
      <w:r w:rsidR="00B613EC">
        <w:rPr>
          <w:rFonts w:eastAsiaTheme="minorHAnsi"/>
        </w:rPr>
        <w:t>.</w:t>
      </w:r>
    </w:p>
    <w:p w14:paraId="1C4449AE" w14:textId="0E00EFB9"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w:t>
      </w:r>
      <w:r w:rsidR="003B1684">
        <w:rPr>
          <w:rFonts w:eastAsiaTheme="minorHAnsi"/>
        </w:rPr>
        <w:t xml:space="preserve">the </w:t>
      </w:r>
      <w:r w:rsidR="00775A93">
        <w:rPr>
          <w:rFonts w:eastAsiaTheme="minorHAnsi"/>
        </w:rPr>
        <w:t xml:space="preserve">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w:t>
      </w:r>
      <w:r>
        <w:rPr>
          <w:rFonts w:eastAsiaTheme="minorHAnsi"/>
        </w:rPr>
        <w:lastRenderedPageBreak/>
        <w:t xml:space="preserve">because it happens in the background. </w:t>
      </w:r>
      <w:r w:rsidR="00775A93">
        <w:rPr>
          <w:rFonts w:eastAsiaTheme="minorHAnsi"/>
        </w:rPr>
        <w:t xml:space="preserve">But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[6]</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45" w:name="_Toc62139937"/>
      <w:r>
        <w:t>SPECS Framework</w:t>
      </w:r>
      <w:bookmarkEnd w:id="145"/>
    </w:p>
    <w:p w14:paraId="310DF7DF" w14:textId="04DDD168"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framework in code to create Entities, Components, and </w:t>
      </w:r>
      <w:r w:rsidR="00A84FFE">
        <w:t xml:space="preserve">Systems and set up the ECS architecture. </w:t>
      </w:r>
    </w:p>
    <w:p w14:paraId="6EB6DABD" w14:textId="20DD0F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0308E">
        <w:t xml:space="preserve">. </w:t>
      </w:r>
    </w:p>
    <w:p w14:paraId="41DC3151" w14:textId="1545ACB8" w:rsidR="00923DF6" w:rsidRDefault="00C0308E" w:rsidP="00906E52">
      <w:pPr>
        <w:spacing w:before="100" w:beforeAutospacing="1" w:after="100" w:afterAutospacing="1"/>
        <w:ind w:firstLine="360"/>
        <w:contextualSpacing/>
      </w:pPr>
      <w:r>
        <w:lastRenderedPageBreak/>
        <w:t>The Components specified for a System</w:t>
      </w:r>
      <w:r w:rsidR="007462F9">
        <w:t xml:space="preserve"> are</w:t>
      </w:r>
      <w:r>
        <w:t xml:space="preserve"> given either WriteStorage access or </w:t>
      </w:r>
      <w:r w:rsidR="00CC76E8">
        <w:t>ReadStorage access, designated if that data</w:t>
      </w:r>
      <w:r>
        <w:t xml:space="preserve"> can be mu</w:t>
      </w:r>
      <w:r w:rsidR="007462F9">
        <w:t>tated or n</w:t>
      </w:r>
      <w:r w:rsidR="00C47175">
        <w:t xml:space="preserve">ot, respectively. The </w:t>
      </w:r>
      <w:r>
        <w:t>ReadStorage or WriteStorage acce</w:t>
      </w:r>
      <w:r w:rsidR="00D84EA6">
        <w:t>ss type</w:t>
      </w:r>
      <w:r w:rsidR="00C47175">
        <w:t xml:space="preserve"> designation</w:t>
      </w:r>
      <w:r w:rsidR="00D84EA6">
        <w:t xml:space="preserve"> is important because it </w:t>
      </w:r>
      <w:r>
        <w:t xml:space="preserve">determines what Systems may be run in parallel with each other. Only one </w:t>
      </w:r>
      <w:r w:rsidR="00BA7926">
        <w:t>System may be accessing and writing to data at a time</w:t>
      </w:r>
      <w:r>
        <w:t xml:space="preserve"> to avoid data races during parallel execution. So, if two Systems require the same WriteStorage access to a Component, they </w:t>
      </w:r>
      <w:r w:rsidR="00BA7926">
        <w:t xml:space="preserve">cannot be run in parallel </w:t>
      </w:r>
      <w:r w:rsidR="00325F32">
        <w:t>to</w:t>
      </w:r>
      <w:r>
        <w:t xml:space="preserve"> no</w:t>
      </w:r>
      <w:r w:rsidR="0069505A">
        <w:t>t write over the same m</w:t>
      </w:r>
      <w:r w:rsidR="001B05FF">
        <w:t xml:space="preserve">emory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SPECS, however,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55F98">
        <w:t xml:space="preserve">. </w:t>
      </w:r>
    </w:p>
    <w:p w14:paraId="0E973C4A" w14:textId="1533A5F6"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2A7FBAEF"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ensible and maintainable. With that, SPECS</w:t>
      </w:r>
      <w:r>
        <w:t xml:space="preserve"> makes for highly performant code by </w:t>
      </w:r>
      <w:r>
        <w:lastRenderedPageBreak/>
        <w:t>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46" w:name="_Toc62139938"/>
      <w:r>
        <w:t>ECS Overall</w:t>
      </w:r>
      <w:bookmarkEnd w:id="146"/>
    </w:p>
    <w:p w14:paraId="07094318" w14:textId="253BD65E"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lanning ahead when coding in ECS is a</w:t>
      </w:r>
      <w:r w:rsidR="005B1E35">
        <w:t xml:space="preserve"> necessity; one must know what Systems will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623B09">
        <w:t>. Planning ahead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47" w:name="_Toc62139939"/>
      <w:r>
        <w:t>Rust</w:t>
      </w:r>
      <w:bookmarkEnd w:id="147"/>
    </w:p>
    <w:p w14:paraId="7E9837BC" w14:textId="77C0EE3C"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C93219" w:rsidRPr="00C93219">
        <w:rPr>
          <w:noProof/>
        </w:rPr>
        <w:t>[28]</w:t>
      </w:r>
      <w:r w:rsidR="00C93219">
        <w:fldChar w:fldCharType="end"/>
      </w:r>
      <w:r w:rsidR="00CE52F6">
        <w:t xml:space="preserve">. </w:t>
      </w:r>
      <w:r w:rsidR="00293A03">
        <w:t>Rust will</w:t>
      </w:r>
      <w:r w:rsidR="00E01B93">
        <w:t xml:space="preserve"> guarante</w:t>
      </w:r>
      <w:r w:rsidR="007E7D61">
        <w:t>e that a program will be memory-</w:t>
      </w:r>
      <w:r w:rsidR="00E01B93">
        <w:t>safe, with no invalid data accesses</w:t>
      </w:r>
      <w:r w:rsidR="00534F17">
        <w:t>, all while remaining</w:t>
      </w:r>
      <w:r w:rsidR="00E01B93">
        <w:t xml:space="preserve"> just as fast as other </w:t>
      </w:r>
      <w:r w:rsidR="00534F17">
        <w:t xml:space="preserve">popular </w:t>
      </w:r>
      <w:r w:rsidR="00E01B93">
        <w:t xml:space="preserve">programming </w:t>
      </w:r>
      <w:r w:rsidR="00E01B93">
        <w:lastRenderedPageBreak/>
        <w:t>languages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 xml:space="preserve">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2EABA4AD"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w:t>
      </w:r>
      <w:r w:rsidR="001B05FF">
        <w:t xml:space="preserve"> to data is legal and valid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48" w:name="_Toc62139940"/>
      <w:r>
        <w:t xml:space="preserve">Safe Rust </w:t>
      </w:r>
      <w:r w:rsidR="008D4827">
        <w:t>and</w:t>
      </w:r>
      <w:r w:rsidR="0094234E">
        <w:t xml:space="preserve"> Unsafe Rust</w:t>
      </w:r>
      <w:bookmarkEnd w:id="148"/>
    </w:p>
    <w:p w14:paraId="34B986C3" w14:textId="56D323A8" w:rsidR="00207A69" w:rsidRDefault="00660B04" w:rsidP="00906E52">
      <w:pPr>
        <w:spacing w:before="100" w:beforeAutospacing="1" w:after="100" w:afterAutospacing="1"/>
        <w:ind w:firstLine="360"/>
        <w:contextualSpacing/>
      </w:pPr>
      <w:r>
        <w:t>Before we begin to discuss what</w:t>
      </w:r>
      <w:r w:rsidR="00600332">
        <w:t xml:space="preserve"> specific features make</w:t>
      </w:r>
      <w:r>
        <w:t xml:space="preserve"> Rust a “safe” programming language, it is important to know that there is an “unsafe” side of Rust</w:t>
      </w:r>
      <w:r w:rsidR="00C9019F">
        <w:t>, like C++</w:t>
      </w:r>
      <w:r>
        <w:t xml:space="preserve">. By safe, </w:t>
      </w:r>
      <w:r>
        <w:lastRenderedPageBreak/>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w:t>
      </w:r>
      <w:r w:rsidR="002E164D">
        <w:t xml:space="preserve">the </w:t>
      </w:r>
      <w:r w:rsidR="009E7CF0">
        <w:t xml:space="preserve">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6A3586">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C93219" w:rsidRPr="00C93219">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49" w:name="_Toc62139941"/>
      <w:r>
        <w:t>Ownership</w:t>
      </w:r>
      <w:bookmarkEnd w:id="149"/>
    </w:p>
    <w:p w14:paraId="2C6AB250" w14:textId="7E7279B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0" w:name="_Toc62139942"/>
      <w:r>
        <w:lastRenderedPageBreak/>
        <w:t>Borrowing</w:t>
      </w:r>
      <w:bookmarkEnd w:id="150"/>
    </w:p>
    <w:p w14:paraId="03FC6881" w14:textId="18B4FAE6"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320A843B" w:rsidR="002702E2" w:rsidRDefault="00300182" w:rsidP="00B47D45">
      <w:pPr>
        <w:pStyle w:val="ListParagraph"/>
        <w:numPr>
          <w:ilvl w:val="0"/>
          <w:numId w:val="4"/>
        </w:numPr>
        <w:spacing w:before="100" w:beforeAutospacing="1" w:after="100" w:afterAutospacing="1"/>
        <w:ind w:left="1440"/>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1" w:name="_Ref49697517"/>
      <w:r>
        <w:t>E</w:t>
      </w:r>
      <w:r w:rsidR="00DB0B18" w:rsidRPr="00DB0B18">
        <w:t>xactly</w:t>
      </w:r>
      <w:r w:rsidR="00325F3B">
        <w:t xml:space="preserve"> one mutable reference</w:t>
      </w:r>
      <w:bookmarkEnd w:id="151"/>
    </w:p>
    <w:p w14:paraId="0B00617D" w14:textId="0396631E"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19437B">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rPr>
          <w:rFonts w:eastAsiaTheme="minorHAnsi"/>
          <w:szCs w:val="24"/>
        </w:rPr>
        <w:fldChar w:fldCharType="separate"/>
      </w:r>
      <w:r w:rsidR="0019437B" w:rsidRPr="0019437B">
        <w:rPr>
          <w:rFonts w:eastAsiaTheme="minorHAnsi"/>
          <w:noProof/>
          <w:szCs w:val="24"/>
        </w:rPr>
        <w:t>[11]</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2" w:name="_Toc62139943"/>
      <w:r>
        <w:t>Lifetimes</w:t>
      </w:r>
      <w:bookmarkEnd w:id="152"/>
    </w:p>
    <w:p w14:paraId="1C1EEF78" w14:textId="2C75E238"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values L</w:t>
      </w:r>
      <w:r w:rsidR="00925A08">
        <w:t>ifetime in many common circumstances</w:t>
      </w:r>
      <w:r w:rsidR="001B05FF">
        <w:t xml:space="preserve"> </w:t>
      </w:r>
      <w:r w:rsidR="001B05FF">
        <w:fldChar w:fldCharType="begin" w:fldLock="1"/>
      </w:r>
      <w:r w:rsidR="0019437B">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19437B" w:rsidRPr="0019437B">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r>
        <w:t>Testing</w:t>
      </w:r>
    </w:p>
    <w:p w14:paraId="66767066" w14:textId="1BC1146D"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6A2EB8">
        <w:t>Rust tests will set up a segment of code to be executed where expected results and compared to the actual results. D</w:t>
      </w:r>
      <w:r w:rsidR="00BC1FAB">
        <w:t xml:space="preserve">epending on </w:t>
      </w:r>
      <w:r w:rsidR="008826E3">
        <w:t xml:space="preserve">the </w:t>
      </w:r>
      <w:r w:rsidR="00BC1FAB">
        <w:t>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A42267">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927079">
        <w:t>.</w:t>
      </w:r>
    </w:p>
    <w:p w14:paraId="6CBB66D8" w14:textId="525A51A3" w:rsidR="00B97793" w:rsidRDefault="00EF1338" w:rsidP="00FB0DAA">
      <w:pPr>
        <w:ind w:firstLine="360"/>
      </w:pPr>
      <w:r>
        <w:t xml:space="preserve">Unit tests are </w:t>
      </w:r>
      <w:r w:rsidR="00C1688E">
        <w:t>written in the same code file as</w:t>
      </w:r>
      <w:r>
        <w:t xml:space="preserve">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A54D33">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B97793">
        <w:fldChar w:fldCharType="separate"/>
      </w:r>
      <w:r w:rsidR="00B97793" w:rsidRPr="00B97793">
        <w:rPr>
          <w:noProof/>
        </w:rPr>
        <w:t>[28]</w:t>
      </w:r>
      <w:r w:rsidR="00B97793">
        <w:fldChar w:fldCharType="end"/>
      </w:r>
      <w:r w:rsidR="00B97793">
        <w:t xml:space="preserve">. </w:t>
      </w:r>
    </w:p>
    <w:p w14:paraId="39819598" w14:textId="31E6FB21"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will use code the same way other code would 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w:t>
      </w:r>
      <w:r w:rsidR="00A5418F">
        <w:t xml:space="preserve">a </w:t>
      </w:r>
      <w:r w:rsidR="00897F2F">
        <w:t>single function</w:t>
      </w:r>
      <w:r w:rsidR="006F17B3">
        <w:t>.</w:t>
      </w:r>
      <w:r w:rsidR="00A54D33">
        <w:t xml:space="preserve"> </w:t>
      </w:r>
      <w:r w:rsidR="00897F2F">
        <w:t>Integration tests are n</w:t>
      </w:r>
      <w:r w:rsidR="00A54D33">
        <w:t xml:space="preserve">ecessary </w:t>
      </w:r>
      <w:r w:rsidR="00A54D33">
        <w:lastRenderedPageBreak/>
        <w:t>because, although</w:t>
      </w:r>
      <w:r w:rsidR="00897F2F">
        <w:t xml:space="preserve"> all</w:t>
      </w:r>
      <w:r w:rsidR="00A54D33">
        <w:t xml:space="preserve"> unit tests may pass, the integration </w:t>
      </w:r>
      <w:r w:rsidR="00897F2F">
        <w:t xml:space="preserve">of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17182E">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53" w:name="_Toc62139944"/>
      <w:r>
        <w:t>Crates</w:t>
      </w:r>
      <w:bookmarkEnd w:id="153"/>
    </w:p>
    <w:p w14:paraId="1D9437C2" w14:textId="4165AD3D" w:rsidR="00FE18C2" w:rsidRDefault="002E09A2" w:rsidP="00906E52">
      <w:pPr>
        <w:spacing w:before="100" w:beforeAutospacing="1" w:after="100" w:afterAutospacing="1"/>
        <w:ind w:firstLine="360"/>
        <w:contextualSpacing/>
      </w:pPr>
      <w:r>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t xml:space="preserve">.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267545A3" w14:textId="45CF7D5F"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now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437B">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19437B" w:rsidRPr="0019437B">
        <w:rPr>
          <w:noProof/>
          <w:color w:val="333333"/>
          <w:szCs w:val="24"/>
        </w:rPr>
        <w:t>[31]</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r w:rsidRPr="0029225C">
        <w:rPr>
          <w:rFonts w:ascii="Courier New" w:hAnsi="Courier New" w:cs="Courier New"/>
          <w:color w:val="333333"/>
          <w:szCs w:val="24"/>
        </w:rPr>
        <w:t>cargo.toml</w:t>
      </w:r>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77E783E3" w14:textId="7BDFA3F5" w:rsidR="00FB0DAA" w:rsidRPr="00FE18C2" w:rsidRDefault="00FB0DAA" w:rsidP="00906E52">
      <w:pPr>
        <w:spacing w:before="100" w:beforeAutospacing="1" w:after="100" w:afterAutospacing="1"/>
        <w:ind w:firstLine="360"/>
        <w:contextualSpacing/>
      </w:pPr>
      <w:r>
        <w:t>In ergjethjetrhk dependiecies</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54" w:name="_Toc62139945"/>
      <w:r>
        <w:t>Rust Overall</w:t>
      </w:r>
      <w:bookmarkEnd w:id="154"/>
    </w:p>
    <w:p w14:paraId="70454518" w14:textId="408C8ED0"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xml:space="preserve">. At the same time, there is no cost in </w:t>
      </w:r>
      <w:r w:rsidR="00F41C2A">
        <w:lastRenderedPageBreak/>
        <w:t>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477230">
        <w:fldChar w:fldCharType="separate"/>
      </w:r>
      <w:r w:rsidR="0019437B" w:rsidRPr="0019437B">
        <w:rPr>
          <w:noProof/>
        </w:rPr>
        <w:t>[11]</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55" w:name="_Toc62139946"/>
      <w:r>
        <w:t>FlightGear</w:t>
      </w:r>
      <w:bookmarkEnd w:id="155"/>
    </w:p>
    <w:p w14:paraId="441CB08A" w14:textId="489C790E" w:rsidR="008475BC" w:rsidRDefault="00F907B0" w:rsidP="00906E52">
      <w:pPr>
        <w:spacing w:before="100" w:beforeAutospacing="1" w:after="100" w:afterAutospacing="1"/>
        <w:ind w:firstLine="360"/>
        <w:contextualSpacing/>
      </w:pPr>
      <w:r>
        <w:t xml:space="preserve">FlightGear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An advantage to using FlightGear’s visualization system is that no extra processing time is required from the flight simulator application to render graphics – this task is delegated to FlightGear</w:t>
      </w:r>
      <w:r w:rsidR="00477230">
        <w:t xml:space="preserve"> </w:t>
      </w:r>
      <w:r w:rsidR="00477230">
        <w:fldChar w:fldCharType="begin" w:fldLock="1"/>
      </w:r>
      <w:r w:rsidR="0019437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[32]","plainTextFormattedCitation":"[32]","previouslyFormattedCitation":"[32]"},"properties":{"noteIndex":0},"schema":"https://github.com/citation-style-language/schema/raw/master/csl-citation.json"}</w:instrText>
      </w:r>
      <w:r w:rsidR="00477230">
        <w:fldChar w:fldCharType="separate"/>
      </w:r>
      <w:r w:rsidR="0019437B" w:rsidRPr="0019437B">
        <w:rPr>
          <w:noProof/>
        </w:rPr>
        <w:t>[32]</w:t>
      </w:r>
      <w:r w:rsidR="00477230">
        <w:fldChar w:fldCharType="end"/>
      </w:r>
      <w:r w:rsidR="008475BC">
        <w:t>.</w:t>
      </w:r>
    </w:p>
    <w:p w14:paraId="110A6DCD" w14:textId="0C997E9D" w:rsidR="00F907B0" w:rsidRDefault="008475BC" w:rsidP="00906E52">
      <w:pPr>
        <w:spacing w:before="100" w:beforeAutospacing="1" w:after="100" w:afterAutospacing="1"/>
        <w:ind w:firstLine="360"/>
        <w:contextualSpacing/>
      </w:pPr>
      <w:r>
        <w:t>To do this, the flight simulator</w:t>
      </w:r>
      <w:r w:rsidR="00F75D84">
        <w:t xml:space="preserve"> </w:t>
      </w:r>
      <w:r w:rsidR="00680133">
        <w:t xml:space="preserve">establishes a network protocol that transmits </w:t>
      </w:r>
      <w:r w:rsidR="00DB0C21">
        <w:t xml:space="preserve">the </w:t>
      </w:r>
      <w:r w:rsidR="00680133">
        <w:t>airplane</w:t>
      </w:r>
      <w:r w:rsidR="00DB0C21">
        <w:t>’s</w:t>
      </w:r>
      <w:r w:rsidR="00F75D84">
        <w:t xml:space="preserve"> posi</w:t>
      </w:r>
      <w:r w:rsidR="003F7FFE">
        <w:t>tion as</w:t>
      </w:r>
      <w:r w:rsidR="00F75D84">
        <w:t xml:space="preserve"> geodetic coordinates and</w:t>
      </w:r>
      <w:r w:rsidR="00DB0C21">
        <w:t xml:space="preserve"> the</w:t>
      </w:r>
      <w:r w:rsidR="00F75D84">
        <w:t xml:space="preserve"> airplane</w:t>
      </w:r>
      <w:r w:rsidR="00DB0C21">
        <w:t>’s</w:t>
      </w:r>
      <w:r w:rsidR="00F75D84">
        <w:t xml:space="preserve"> orientation </w:t>
      </w:r>
      <w:r w:rsidR="00B6260C">
        <w:t>as E</w:t>
      </w:r>
      <w:r w:rsidR="00F75D84">
        <w:t xml:space="preserve">uler angles within a simulated world.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204039">
        <w:t xml:space="preserve">Rust </w:t>
      </w:r>
      <w:r w:rsidR="004E3D49">
        <w:t xml:space="preserve">flight simulator </w:t>
      </w:r>
      <w:r w:rsidR="00204039">
        <w:t xml:space="preserve">application </w:t>
      </w:r>
      <w:r w:rsidR="003748A3">
        <w:t>to FlightGear</w:t>
      </w:r>
      <w:r w:rsidR="00C61B75">
        <w:t xml:space="preserve">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w:t>
      </w:r>
    </w:p>
    <w:p w14:paraId="46784E58" w14:textId="750924E6" w:rsidR="00810684" w:rsidRDefault="003748A3" w:rsidP="00906E52">
      <w:pPr>
        <w:spacing w:before="100" w:beforeAutospacing="1" w:after="100" w:afterAutospacing="1"/>
        <w:ind w:firstLine="360"/>
        <w:contextualSpacing/>
      </w:pPr>
      <w:r>
        <w:lastRenderedPageBreak/>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477230">
        <w:t xml:space="preserve"> </w:t>
      </w:r>
      <w:r w:rsidR="00477230">
        <w:fldChar w:fldCharType="begin" w:fldLock="1"/>
      </w:r>
      <w:r w:rsidR="0019437B">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[33]","plainTextFormattedCitation":"[33]","previouslyFormattedCitation":"[33]"},"properties":{"noteIndex":0},"schema":"https://github.com/citation-style-language/schema/raw/master/csl-citation.json"}</w:instrText>
      </w:r>
      <w:r w:rsidR="00477230">
        <w:fldChar w:fldCharType="separate"/>
      </w:r>
      <w:r w:rsidR="0019437B" w:rsidRPr="0019437B">
        <w:rPr>
          <w:noProof/>
        </w:rPr>
        <w:t>[33]</w:t>
      </w:r>
      <w:r w:rsidR="00477230">
        <w:fldChar w:fldCharType="end"/>
      </w:r>
      <w:r w:rsidR="00810684">
        <w:t xml:space="preserve">. This is done from the command prompt upon running the executable. </w:t>
      </w:r>
      <w:r w:rsidR="00E26B5F">
        <w:t>The command-</w:t>
      </w:r>
      <w:r w:rsidR="003C0BD3">
        <w:t>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369A287C" w14:textId="1BB43915" w:rsidR="00BB5329" w:rsidRDefault="00A53F50" w:rsidP="00906E52">
      <w:pPr>
        <w:spacing w:before="100" w:beforeAutospacing="1" w:after="100" w:afterAutospacing="1"/>
        <w:ind w:firstLine="360"/>
        <w:contextualSpacing/>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E26B5F">
        <w:t xml:space="preserve"> </w:t>
      </w:r>
      <w:r w:rsidR="0030717C">
        <w:t>to understand them</w:t>
      </w:r>
      <w:r w:rsidR="00E6244F">
        <w:t>. The format of the packet</w:t>
      </w:r>
      <w:r w:rsidR="0000127B">
        <w:t>, before being converted to bytes,</w:t>
      </w:r>
      <w:r w:rsidR="00E6244F">
        <w:t xml:space="preserve"> must be a struct</w:t>
      </w:r>
      <w:r w:rsidR="0077296A">
        <w:t>ure</w:t>
      </w:r>
      <w:r w:rsidR="00E6244F">
        <w:t>, which</w:t>
      </w:r>
      <w:r w:rsidR="00F35667">
        <w:t xml:space="preserve"> is outlined in </w:t>
      </w:r>
      <w:r w:rsidR="005E7266">
        <w:t>FlightGear</w:t>
      </w:r>
      <w:r w:rsidR="00F35667">
        <w:t>’s</w:t>
      </w:r>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77296A">
        <w:t>ure</w:t>
      </w:r>
      <w:r w:rsidR="00833845">
        <w:t>, called FGNetFDM,</w:t>
      </w:r>
      <w:r w:rsidR="00216100">
        <w:t xml:space="preserve"> in Rus</w:t>
      </w:r>
      <w:r w:rsidR="000577E9">
        <w:t>t code</w:t>
      </w:r>
      <w:r w:rsidR="00DA6A93">
        <w:t>,</w:t>
      </w:r>
      <w:r w:rsidR="000577E9">
        <w:t xml:space="preserve"> is located in Appendix A</w:t>
      </w:r>
      <w:r w:rsidR="00216100">
        <w:t xml:space="preserve">. </w:t>
      </w:r>
    </w:p>
    <w:p w14:paraId="433FD17B" w14:textId="5A0AD9FF" w:rsidR="003147DA" w:rsidRPr="00216100" w:rsidRDefault="00DB6471" w:rsidP="003147DA">
      <w:pPr>
        <w:pStyle w:val="Heading2"/>
        <w:numPr>
          <w:ilvl w:val="1"/>
          <w:numId w:val="8"/>
        </w:numPr>
      </w:pPr>
      <w:bookmarkStart w:id="156" w:name="_Toc62139947"/>
      <w:r>
        <w:t xml:space="preserve">Networking </w:t>
      </w:r>
      <w:r w:rsidR="00D042C0">
        <w:t>And</w:t>
      </w:r>
      <w:r>
        <w:t xml:space="preserve"> Rust</w:t>
      </w:r>
      <w:bookmarkEnd w:id="156"/>
    </w:p>
    <w:p w14:paraId="14C12B5D" w14:textId="4EFF6C35"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477230">
        <w:rPr>
          <w:rFonts w:eastAsiaTheme="minorHAnsi"/>
          <w:szCs w:val="24"/>
        </w:rPr>
        <w:fldChar w:fldCharType="separate"/>
      </w:r>
      <w:r w:rsidR="0019437B" w:rsidRPr="0019437B">
        <w:rPr>
          <w:rFonts w:eastAsiaTheme="minorHAnsi"/>
          <w:noProof/>
          <w:szCs w:val="24"/>
        </w:rPr>
        <w:t>[34]</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FlightGear, when </w:t>
      </w:r>
      <w:r w:rsidR="00A26E33">
        <w:rPr>
          <w:rFonts w:eastAsiaTheme="minorHAnsi"/>
          <w:szCs w:val="24"/>
        </w:rPr>
        <w:t>commanded on startup, can</w:t>
      </w:r>
      <w:r w:rsidR="007D7D7A">
        <w:rPr>
          <w:rFonts w:eastAsiaTheme="minorHAnsi"/>
          <w:szCs w:val="24"/>
        </w:rPr>
        <w:t xml:space="preserve"> open a socket to receive UDP packets on. </w:t>
      </w:r>
    </w:p>
    <w:p w14:paraId="48149E6F" w14:textId="628809E2" w:rsidR="00D35E72" w:rsidRDefault="009C4202" w:rsidP="00906E52">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w:t>
      </w:r>
      <w:r w:rsidR="00C14E48">
        <w:rPr>
          <w:rFonts w:eastAsiaTheme="minorHAnsi"/>
          <w:szCs w:val="24"/>
        </w:rPr>
        <w:lastRenderedPageBreak/>
        <w:t>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6A3586">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C93219" w:rsidRPr="00C93219">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8309A1">
        <w:rPr>
          <w:rFonts w:eastAsiaTheme="minorHAnsi"/>
          <w:szCs w:val="24"/>
        </w:rPr>
        <w:fldChar w:fldCharType="separate"/>
      </w:r>
      <w:r w:rsidR="0019437B" w:rsidRPr="0019437B">
        <w:rPr>
          <w:rFonts w:eastAsiaTheme="minorHAnsi"/>
          <w:noProof/>
          <w:szCs w:val="24"/>
        </w:rPr>
        <w:t>[34]</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1BEB652E" w14:textId="4AD3B6E3" w:rsidR="00D35E72" w:rsidRDefault="00D35E72" w:rsidP="009F115C">
      <w:pPr>
        <w:rPr>
          <w:rFonts w:eastAsiaTheme="minorHAnsi"/>
          <w:szCs w:val="24"/>
        </w:rPr>
      </w:pPr>
    </w:p>
    <w:p w14:paraId="371C0C31" w14:textId="50132580" w:rsidR="00906E52" w:rsidRDefault="00906E52" w:rsidP="009F115C">
      <w:pPr>
        <w:rPr>
          <w:rFonts w:eastAsiaTheme="minorHAnsi"/>
          <w:szCs w:val="24"/>
        </w:rPr>
      </w:pPr>
    </w:p>
    <w:p w14:paraId="09928E9F" w14:textId="4C9E2FC4" w:rsidR="00906E52" w:rsidRDefault="00906E52" w:rsidP="009F115C">
      <w:pPr>
        <w:rPr>
          <w:rFonts w:eastAsiaTheme="minorHAnsi"/>
          <w:szCs w:val="24"/>
        </w:rPr>
      </w:pPr>
    </w:p>
    <w:p w14:paraId="6B9B4944" w14:textId="08A2622F" w:rsidR="00906E52" w:rsidRDefault="00906E52" w:rsidP="009F115C">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77777777" w:rsidR="00F87E63" w:rsidRDefault="00F87E63"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57" w:name="_Toc496074964"/>
      <w:bookmarkStart w:id="158" w:name="_Toc496075138"/>
      <w:bookmarkStart w:id="159" w:name="_Toc496075296"/>
      <w:bookmarkStart w:id="160" w:name="_Toc496075361"/>
      <w:bookmarkStart w:id="161" w:name="_Toc496080605"/>
      <w:bookmarkStart w:id="162" w:name="_Toc497120308"/>
      <w:bookmarkStart w:id="163" w:name="_Toc503248605"/>
      <w:bookmarkStart w:id="164" w:name="_Toc504131180"/>
      <w:bookmarkStart w:id="165" w:name="_Toc504131382"/>
      <w:bookmarkStart w:id="166" w:name="_Toc504131537"/>
      <w:bookmarkStart w:id="167" w:name="_Toc62139948"/>
      <w:r w:rsidRPr="00E914BE">
        <w:rPr>
          <w:sz w:val="29"/>
          <w:szCs w:val="29"/>
        </w:rPr>
        <w:lastRenderedPageBreak/>
        <w:t>Methodology</w:t>
      </w:r>
      <w:bookmarkEnd w:id="157"/>
      <w:bookmarkEnd w:id="158"/>
      <w:bookmarkEnd w:id="159"/>
      <w:bookmarkEnd w:id="160"/>
      <w:bookmarkEnd w:id="161"/>
      <w:bookmarkEnd w:id="162"/>
      <w:bookmarkEnd w:id="163"/>
      <w:bookmarkEnd w:id="164"/>
      <w:bookmarkEnd w:id="165"/>
      <w:bookmarkEnd w:id="166"/>
      <w:bookmarkEnd w:id="167"/>
      <w:r w:rsidR="0083399B" w:rsidRPr="00E914BE">
        <w:rPr>
          <w:sz w:val="29"/>
          <w:szCs w:val="29"/>
        </w:rPr>
        <w:t xml:space="preserve"> </w:t>
      </w:r>
    </w:p>
    <w:p w14:paraId="0A2E3257" w14:textId="573B649D" w:rsidR="009F115C" w:rsidRPr="004F2A34" w:rsidRDefault="004F2A34" w:rsidP="00080CCD">
      <w:pPr>
        <w:spacing w:before="100" w:beforeAutospacing="1" w:after="100" w:afterAutospacing="1"/>
        <w:ind w:firstLine="360"/>
        <w:contextualSpacing/>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and Bourg’s Flight Dynamics 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03591">
        <w:t xml:space="preserve">with </w:t>
      </w:r>
      <w:r w:rsidR="00A70865">
        <w:t xml:space="preserve">the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4659BB">
        <w:t>, and how we verified</w:t>
      </w:r>
      <w:r w:rsidR="00044097">
        <w:t xml:space="preserve"> tha</w:t>
      </w:r>
      <w:r w:rsidR="0098552B">
        <w:t xml:space="preserve">t </w:t>
      </w:r>
      <w:r w:rsidR="001A5730">
        <w:t xml:space="preserve">the re-implementations </w:t>
      </w:r>
      <w:r w:rsidR="0098552B">
        <w:t xml:space="preserve">do </w:t>
      </w:r>
      <w:r>
        <w:t>w</w:t>
      </w:r>
      <w:r w:rsidR="00FB6D1A">
        <w:t>ork as expecte</w:t>
      </w:r>
      <w:r w:rsidR="00FD4614">
        <w:t>d.</w:t>
      </w:r>
      <w:r w:rsidR="00FE7F53">
        <w:t xml:space="preserve"> We wi</w:t>
      </w:r>
      <w:r w:rsidR="0070465E">
        <w:t xml:space="preserve">ll then explain </w:t>
      </w:r>
      <w:r w:rsidR="00485AE0">
        <w:t>how the Flight Dynamics Models</w:t>
      </w:r>
      <w:r w:rsidR="00C20604">
        <w:t xml:space="preserve"> (FDM)</w:t>
      </w:r>
      <w:r w:rsidR="00FE7F53">
        <w:t xml:space="preserve"> were set up as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68" w:name="_Toc62139949"/>
      <w:r>
        <w:t xml:space="preserve">Building the </w:t>
      </w:r>
      <w:r w:rsidR="00BE4013">
        <w:t>Flight Dynamics Models</w:t>
      </w:r>
      <w:bookmarkEnd w:id="168"/>
    </w:p>
    <w:p w14:paraId="6BA99766" w14:textId="3A09DE96"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651677">
        <w:t>A later</w:t>
      </w:r>
      <w:r w:rsidR="00280367">
        <w:t xml:space="preserve"> section </w:t>
      </w:r>
      <w:r w:rsidR="00651677">
        <w:t xml:space="preserve">in this chapter </w:t>
      </w:r>
      <w:r w:rsidR="00280367">
        <w:t>will describe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355CC38F" w:rsidR="009073CB" w:rsidRDefault="00407762" w:rsidP="00080CCD">
      <w:pPr>
        <w:spacing w:before="100" w:beforeAutospacing="1" w:after="100" w:afterAutospacing="1"/>
        <w:ind w:firstLine="360"/>
        <w:contextualSpacing/>
      </w:pPr>
      <w:r>
        <w:t>The approach to building</w:t>
      </w:r>
      <w:r w:rsidR="00434FAB">
        <w:t xml:space="preserve"> the</w:t>
      </w:r>
      <w:r w:rsidR="002A5A07">
        <w:t xml:space="preserve"> FDMs written using the</w:t>
      </w:r>
      <w:r w:rsidR="008120EE">
        <w:t xml:space="preserve"> Rust</w:t>
      </w:r>
      <w:r w:rsidR="002A5A07">
        <w:t xml:space="preserve"> programming language and designed with the Entity-Component-System</w:t>
      </w:r>
      <w:r w:rsidR="00080687">
        <w:t xml:space="preserve"> (ECS)</w:t>
      </w:r>
      <w:r w:rsidR="004C414D">
        <w:t xml:space="preserve"> </w:t>
      </w:r>
      <w:r w:rsidR="00472E2C">
        <w:t xml:space="preserve">first </w:t>
      </w:r>
      <w:r w:rsidR="004C414D">
        <w:t>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FE184B">
        <w:t>G</w:t>
      </w:r>
      <w:r w:rsidR="009073CB">
        <w:t xml:space="preserve">eneral </w:t>
      </w:r>
      <w:r w:rsidR="00FE184B">
        <w:t xml:space="preserve">flight physics </w:t>
      </w:r>
      <w:r w:rsidR="009073CB">
        <w:t>knowledge was needed to be able</w:t>
      </w:r>
      <w:r w:rsidR="003E78BE">
        <w:t xml:space="preserve"> to</w:t>
      </w:r>
      <w:r w:rsidR="009073CB">
        <w:t xml:space="preserv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3A0736AA"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6A3586">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C93219" w:rsidRPr="00C93219">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437B">
        <w:instrText>ADDIN CSL_CITATION {"citationItems":[{"id":"ITEM-1","itemData":{"URL":"https://doc.rust-lang.org/rust-by-example/","id":"ITEM-1","issued":{"date-parts":[["0"]]},"title":"Rust By Example","type":"webpage"},"uris":["http://www.mendeley.com/documents/?uuid=c991579a-555f-4e59-b417-0b96a446fbcf"]}],"mendeley":{"formattedCitation":"[35]","plainTextFormattedCitation":"[35]","previouslyFormattedCitation":"[35]"},"properties":{"noteIndex":0},"schema":"https://github.com/citation-style-language/schema/raw/master/csl-citation.json"}</w:instrText>
      </w:r>
      <w:r w:rsidR="008309A1">
        <w:fldChar w:fldCharType="separate"/>
      </w:r>
      <w:r w:rsidR="0019437B" w:rsidRPr="0019437B">
        <w:rPr>
          <w:noProof/>
        </w:rPr>
        <w:t>[35]</w:t>
      </w:r>
      <w:r w:rsidR="008309A1">
        <w:fldChar w:fldCharType="end"/>
      </w:r>
      <w:r w:rsidR="00073DB9" w:rsidRPr="00B17A80">
        <w:t>,</w:t>
      </w:r>
      <w:r w:rsidR="00073DB9" w:rsidRPr="00113A5E">
        <w:rPr>
          <w:i/>
        </w:rPr>
        <w:t xml:space="preserve"> </w:t>
      </w:r>
      <w:r w:rsidR="00073DB9">
        <w:t xml:space="preserve">which showcases executable code </w:t>
      </w:r>
      <w:r w:rsidR="00073DB9">
        <w:lastRenderedPageBreak/>
        <w:t>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w:t>
      </w:r>
      <w:r w:rsidR="004D6122">
        <w:t>User Datagram Protocol (</w:t>
      </w:r>
      <w:r w:rsidR="002D4775">
        <w:t>UDP</w:t>
      </w:r>
      <w:r w:rsidR="004D6122">
        <w:t>)</w:t>
      </w:r>
      <w:r w:rsidR="002D4775">
        <w:t xml:space="preserve"> packet i</w:t>
      </w:r>
      <w:r w:rsidR="004F0584">
        <w:t>n Rust to FlightGear to interface it</w:t>
      </w:r>
      <w:r w:rsidR="002D4775">
        <w:t>. To help accomplish this, FlightGe</w:t>
      </w:r>
      <w:r w:rsidR="00C7123C">
        <w:t xml:space="preserve">ar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Although this task did not directly progress the development of the FDMs, it did teach</w:t>
      </w:r>
      <w:r w:rsidR="007C58F3">
        <w:t xml:space="preserve"> Rust basics as well as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D213D2">
        <w:t>The next task was to</w:t>
      </w:r>
      <w:r w:rsidR="001A5BFD">
        <w:t xml:space="preserve"> </w:t>
      </w:r>
      <w:r w:rsidR="00BB1D39">
        <w:t xml:space="preserve">translate both FDMs from their native languages into Rust. </w:t>
      </w:r>
    </w:p>
    <w:p w14:paraId="1BDFA99D" w14:textId="550FFA61" w:rsidR="00D7077C" w:rsidRDefault="0005422E" w:rsidP="00080CCD">
      <w:pPr>
        <w:spacing w:before="100" w:beforeAutospacing="1" w:after="100" w:afterAutospacing="1"/>
        <w:ind w:firstLine="360"/>
        <w:contextualSpacing/>
      </w:pPr>
      <w:r>
        <w:t>The first six Degrees of Freedom (D</w:t>
      </w:r>
      <w:r w:rsidR="00ED7459">
        <w:t>OF</w:t>
      </w:r>
      <w:r>
        <w: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437B">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A55FA5">
        <w:fldChar w:fldCharType="separate"/>
      </w:r>
      <w:r w:rsidR="0019437B" w:rsidRPr="0019437B">
        <w:rPr>
          <w:noProof/>
        </w:rPr>
        <w:t>[36]</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32616D">
        <w:t>wh</w:t>
      </w:r>
      <w:r w:rsidR="003B02B2">
        <w:t>ich outlines a 6-DO</w:t>
      </w:r>
      <w:r w:rsidR="0032616D">
        <w:t xml:space="preserve">F FDM </w:t>
      </w:r>
      <w:r w:rsidR="00CA53DD">
        <w:t xml:space="preserve">written </w:t>
      </w:r>
      <w:r w:rsidR="0032616D">
        <w:t>in 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2BF31AA1" w:rsidR="00D70C1D" w:rsidRDefault="00D70C1D" w:rsidP="00080CCD">
      <w:pPr>
        <w:spacing w:before="100" w:beforeAutospacing="1" w:after="100" w:afterAutospacing="1"/>
        <w:ind w:firstLine="360"/>
        <w:contextualSpacing/>
      </w:pPr>
      <w:r>
        <w:t>The FDMs are similar in</w:t>
      </w:r>
      <w:r w:rsidR="00603B57">
        <w:t xml:space="preserve"> </w:t>
      </w:r>
      <w:r>
        <w:t>that they are both classified as 6-DOF. From a translational standpoint</w:t>
      </w:r>
      <w:r w:rsidR="00A93B28">
        <w:t>,</w:t>
      </w:r>
      <w:r>
        <w:t xml:space="preserve"> the model</w:t>
      </w:r>
      <w:r w:rsidR="00A61674">
        <w:t>s can cause</w:t>
      </w:r>
      <w:r>
        <w:t xml:space="preserve"> a displacement in the position coordinates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6855C7AB"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w:t>
      </w:r>
      <w:r w:rsidR="007721E9">
        <w:lastRenderedPageBreak/>
        <w:t>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Bourg’s FDM does not use rotation matrices, it uses a quaternion, which is an alternative to representing rotations</w:t>
      </w:r>
      <w:r w:rsidR="001F2302">
        <w:t xml:space="preserve"> with matrices</w:t>
      </w:r>
      <w:r w:rsidR="00981B9A">
        <w:t xml:space="preserve">. </w:t>
      </w:r>
      <w:r w:rsidR="00CA29C2">
        <w:t xml:space="preserve">Where a rotation matrix requires 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143DE7E9"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that programming was not begun</w:t>
      </w:r>
      <w:r w:rsidR="00A94E25">
        <w:t xml:space="preserve"> until after the FDMs w</w:t>
      </w:r>
      <w:r w:rsidR="00EF4B55">
        <w:t>ere working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w:t>
      </w:r>
      <w:r w:rsidR="005C4122">
        <w:t>down to YouTube videos published</w:t>
      </w:r>
      <w:r w:rsidR="00073DB9">
        <w:t xml:space="preserve"> by Unity</w:t>
      </w:r>
      <w:r w:rsidR="008309A1">
        <w:t xml:space="preserve"> </w:t>
      </w:r>
      <w:r w:rsidR="008309A1">
        <w:fldChar w:fldCharType="begin" w:fldLock="1"/>
      </w:r>
      <w:r w:rsidR="0019437B">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2/5","type":"webpage"},"uris":["http://www.mendeley.com/documents/?uuid=50139cd2-8ab5-4564-ad06-d819ecb57aa6"]}],"mendeley":{"formattedCitation":"[24], [26]","plainTextFormattedCitation":"[24], [26]","previouslyFormattedCitation":"[24], [26]"},"properties":{"noteIndex":0},"schema":"https://github.com/citation-style-language/schema/raw/master/csl-citation.json"}</w:instrText>
      </w:r>
      <w:r w:rsidR="008309A1">
        <w:fldChar w:fldCharType="separate"/>
      </w:r>
      <w:r w:rsidR="0019437B" w:rsidRPr="0019437B">
        <w:rPr>
          <w:noProof/>
        </w:rPr>
        <w:t>[24],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437B">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19437B" w:rsidRPr="0019437B">
        <w:rPr>
          <w:noProof/>
        </w:rPr>
        <w:t>[27]</w:t>
      </w:r>
      <w:r w:rsidR="008309A1">
        <w:rPr>
          <w:i/>
        </w:rPr>
        <w:fldChar w:fldCharType="end"/>
      </w:r>
      <w:r w:rsidR="00073DB9">
        <w:t xml:space="preserve">, which is the official documentation on the SPECS framework for Rust. </w:t>
      </w:r>
    </w:p>
    <w:p w14:paraId="1A347485" w14:textId="63EEDAAD"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3E3AE8">
        <w:t>However, later in this chapter, we will describe the Systems and Components added t</w:t>
      </w:r>
      <w:r w:rsidR="00472CED">
        <w:t>o the</w:t>
      </w:r>
      <w:r w:rsidR="00630F18">
        <w:t xml:space="preserve"> ECS architecture to</w:t>
      </w:r>
      <w:r w:rsidR="00472CED">
        <w:t xml:space="preserve"> create the</w:t>
      </w:r>
      <w:r w:rsidR="003E3AE8">
        <w:t xml:space="preserve"> flight simulator</w:t>
      </w:r>
      <w:r w:rsidR="00190BE5">
        <w:t>.</w:t>
      </w:r>
      <w:r w:rsidR="00D42474">
        <w:t xml:space="preserve"> </w:t>
      </w:r>
      <w:r w:rsidR="00FF6AF3">
        <w:t xml:space="preserve">The graphic below describes </w:t>
      </w:r>
      <w:r w:rsidR="007303D6">
        <w:t>the ECS organization for both FDMs between the</w:t>
      </w:r>
      <w:r w:rsidR="00FF6AF3">
        <w:t xml:space="preserve"> airplane Entity, DataFDM Component, and EquationsOfMotion System.</w:t>
      </w:r>
      <w:r w:rsidR="00F6558B">
        <w:t xml:space="preserve"> An airplane entity has a DataFDM component. The EquationsOfMotion System’s filter specifies the DataFDM </w:t>
      </w:r>
      <w:r w:rsidR="00F6558B">
        <w:lastRenderedPageBreak/>
        <w:t xml:space="preserve">Component. So, the job of the EquationsOfMotion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69" w:name="_Toc62473961"/>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69"/>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0" w:name="_Toc62139950"/>
      <w:r>
        <w:t>Palmer</w:t>
      </w:r>
      <w:r w:rsidR="00247FB8">
        <w:t>-based</w:t>
      </w:r>
      <w:r w:rsidR="00295986">
        <w:t xml:space="preserve"> Flight Dynamics Model</w:t>
      </w:r>
      <w:bookmarkEnd w:id="170"/>
    </w:p>
    <w:p w14:paraId="5B1DA342" w14:textId="6B886CD5"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405DE6">
        <w:t xml:space="preserve"> and simply outputs the flight data to the console </w:t>
      </w:r>
      <w:r w:rsidR="00405DE6">
        <w:lastRenderedPageBreak/>
        <w:t>window</w:t>
      </w:r>
      <w:r>
        <w:t xml:space="preserve">. However, we added the </w:t>
      </w:r>
      <w:r w:rsidR="00565DBE">
        <w:t xml:space="preserve">calculations of the </w:t>
      </w:r>
      <w:r>
        <w:t xml:space="preserve">climb angle, climb rate, and heading angle measurements originally omitted in the C version to the Rust </w:t>
      </w:r>
      <w:r w:rsidR="00460769">
        <w:t>re-implementation.</w:t>
      </w:r>
      <w:r>
        <w:t xml:space="preserve"> </w:t>
      </w:r>
    </w:p>
    <w:p w14:paraId="773EB6C7" w14:textId="254AB34E" w:rsidR="00232115" w:rsidRDefault="009A2FEE" w:rsidP="00080CCD">
      <w:pPr>
        <w:spacing w:before="100" w:beforeAutospacing="1" w:after="100" w:afterAutospacing="1"/>
        <w:ind w:firstLine="360"/>
        <w:contextualSpacing/>
      </w:pPr>
      <w:r>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0B12AD">
        <w:t xml:space="preserve"> to achieve 6-DOF</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34082B">
        <w:t>Later in this chapter, we wi</w:t>
      </w:r>
      <w:r w:rsidR="00D02557">
        <w:t xml:space="preserve">ll talk about how the </w:t>
      </w:r>
      <w:r w:rsidR="00C15C20">
        <w:t>FDM</w:t>
      </w:r>
      <w:r w:rsidR="00D02557">
        <w:t xml:space="preserve"> is</w:t>
      </w:r>
      <w:r w:rsidR="00D446D0">
        <w:t xml:space="preserve"> extended to be </w:t>
      </w:r>
      <w:r w:rsidR="00C15C20">
        <w:t xml:space="preserve">an </w:t>
      </w:r>
      <w:r w:rsidR="0034082B">
        <w:t>interactive flight simulator</w:t>
      </w:r>
      <w:r w:rsidR="00965B37">
        <w:t xml:space="preserve"> –</w:t>
      </w:r>
      <w:r w:rsidR="003477BE">
        <w:t xml:space="preserve"> this section only describes this</w:t>
      </w:r>
      <w:r w:rsidR="00965B37">
        <w:t xml:space="preserve"> raw FDM.</w:t>
      </w:r>
    </w:p>
    <w:p w14:paraId="6D4D9EBF" w14:textId="62E8D290"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rsidR="009E7820">
        <w:t xml:space="preserve">is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 xml:space="preserve">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w:t>
      </w:r>
      <w:r w:rsidR="00361E2D">
        <w:t>plane Entity are</w:t>
      </w:r>
      <w:r w:rsidR="00DB58B6">
        <w:t xml:space="preserve">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1" w:name="_Toc62139951"/>
      <w:r>
        <w:lastRenderedPageBreak/>
        <w:t>R</w:t>
      </w:r>
      <w:r w:rsidR="00452671">
        <w:t>esource</w:t>
      </w:r>
      <w:bookmarkEnd w:id="171"/>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DeltaTime. T</w:t>
      </w:r>
      <w:r w:rsidR="002515AC">
        <w:t>his R</w:t>
      </w:r>
      <w:r w:rsidR="00FD6ED4">
        <w:t xml:space="preserve">esource represents </w:t>
      </w:r>
      <w:r w:rsidR="00424D0C">
        <w:t>the time step used in the simulation loop, which is based on the FPS rate chosen.</w:t>
      </w:r>
      <w:r w:rsidR="00750A42">
        <w:t xml:space="preserve"> DeltaTime</w:t>
      </w:r>
      <w:r w:rsidR="00424D0C">
        <w:t xml:space="preserve"> </w:t>
      </w:r>
      <w:r w:rsidR="00EC4333">
        <w:t xml:space="preserve">is </w:t>
      </w:r>
      <w:r w:rsidR="00424D0C">
        <w:t>used by the EquationsOfMo</w:t>
      </w:r>
      <w:r w:rsidR="006A6E74">
        <w:t>tion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2" w:name="_Toc62139952"/>
      <w:r>
        <w:t>Component</w:t>
      </w:r>
      <w:bookmarkEnd w:id="172"/>
    </w:p>
    <w:p w14:paraId="39EC9A24" w14:textId="389CAD67" w:rsidR="0024770C" w:rsidRDefault="0024770C" w:rsidP="00080CCD">
      <w:pPr>
        <w:spacing w:before="100" w:beforeAutospacing="1" w:after="100" w:afterAutospacing="1"/>
        <w:ind w:firstLine="360"/>
        <w:contextualSpacing/>
      </w:pPr>
      <w:r>
        <w:t>The FDM is set up with one Componen</w:t>
      </w:r>
      <w:r w:rsidR="001C4CB8">
        <w:t>t:</w:t>
      </w:r>
      <w:r>
        <w:t xml:space="preserve"> DataFDM. The DataFDM Component holds all of the data describing the airplane, which is a rigid body by definition. This sole Component is used by the EquationsOfMotion System. </w:t>
      </w:r>
    </w:p>
    <w:p w14:paraId="4CA50A89" w14:textId="5BFD06D2" w:rsidR="00AE4525" w:rsidRDefault="0024770C" w:rsidP="00080CCD">
      <w:pPr>
        <w:spacing w:before="100" w:beforeAutospacing="1" w:after="100" w:afterAutospacing="1"/>
        <w:ind w:firstLine="360"/>
        <w:contextualSpacing/>
      </w:pPr>
      <w:r>
        <w:t>The DataFDM Component specifically holds the values computed by the EquationsOfMotion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DataFDM also holds all of the mass properties and performance data, such as airfoil performance data. This data is stored in a structure called PerformanceData, which is stored inside of the DataFDM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73" w:name="_Toc62139953"/>
      <w:r>
        <w:t>System</w:t>
      </w:r>
      <w:bookmarkEnd w:id="173"/>
    </w:p>
    <w:p w14:paraId="136826F0" w14:textId="3EC4562C" w:rsidR="00C71DC2" w:rsidRDefault="00C71DC2" w:rsidP="00080CCD">
      <w:pPr>
        <w:spacing w:before="100" w:beforeAutospacing="1" w:after="100" w:afterAutospacing="1"/>
        <w:ind w:firstLine="360"/>
        <w:contextualSpacing/>
      </w:pPr>
      <w:r>
        <w:t xml:space="preserve">The FDM contains one System that computes the equations of motion: EquationsOfMotion. This System requires WriteStorage access to the DataFDM Component. </w:t>
      </w:r>
    </w:p>
    <w:p w14:paraId="2F5CC982" w14:textId="25A22F13"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Runge-Kutta </w:t>
      </w:r>
      <w:r w:rsidR="00D8448C">
        <w:t>method to integrate</w:t>
      </w:r>
      <w:r>
        <w:t xml:space="preserve"> the equations of motion. </w:t>
      </w:r>
      <w:r w:rsidR="00B952B7">
        <w:t>This involves running a function four t</w:t>
      </w:r>
      <w:r w:rsidR="00342A4E">
        <w:t>imes that load</w:t>
      </w:r>
      <w:r w:rsidR="00B952B7">
        <w:t xml:space="preserve"> the ODEs. The ODEs </w:t>
      </w:r>
      <w:r w:rsidR="00B952B7">
        <w:lastRenderedPageBreak/>
        <w:t xml:space="preserve">computed at the end of the Runge-Kutta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4D37F7BF" w:rsidR="00AE4525" w:rsidRPr="00295986" w:rsidRDefault="00BD78CD" w:rsidP="00080CCD">
      <w:pPr>
        <w:spacing w:before="100" w:beforeAutospacing="1" w:after="100" w:afterAutospacing="1"/>
        <w:ind w:firstLine="360"/>
        <w:contextualSpacing/>
      </w:pPr>
      <w:r>
        <w:t>The function</w:t>
      </w:r>
      <w:r w:rsidR="00194BBA">
        <w:t>, called plane_right_hand_side, which is executed four times in the Runge-Kutta method</w:t>
      </w:r>
      <w:r w:rsidR="006A35AE">
        <w:t>,</w:t>
      </w:r>
      <w:r w:rsidR="00194BBA">
        <w:t xml:space="preserve"> begins by computing air density. Next</w:t>
      </w:r>
      <w:r w:rsidR="00EE6228">
        <w:t xml:space="preserve">, the </w:t>
      </w:r>
      <w:r w:rsidR="00194BBA">
        <w:t>power drop-off factor</w:t>
      </w:r>
      <w:r>
        <w:t xml:space="preserve"> </w:t>
      </w:r>
      <w:r w:rsidR="00194BBA">
        <w:t>is computed, which takes into account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DeltaT</w:t>
      </w:r>
      <w:r w:rsidR="002515AC">
        <w:t>ime R</w:t>
      </w:r>
      <w:r w:rsidR="00467FDB">
        <w:t>esource</w:t>
      </w:r>
      <w:r w:rsidR="000E5B99">
        <w:t xml:space="preserve"> to get the velocities of the airplane</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74" w:name="_Toc62139954"/>
      <w:r>
        <w:lastRenderedPageBreak/>
        <w:t>Bourg-based</w:t>
      </w:r>
      <w:r w:rsidR="00295986">
        <w:t xml:space="preserve"> Flight Dynamics Model</w:t>
      </w:r>
      <w:bookmarkEnd w:id="174"/>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4707B96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aspect of</w:t>
      </w:r>
      <w:r w:rsidR="00EE0557">
        <w:t xml:space="preserve"> roll, pitch, yaw, thrust force, and flap deflection. </w:t>
      </w:r>
      <w:r w:rsidR="009E7B1F">
        <w:t xml:space="preserve">Unlike </w:t>
      </w:r>
      <w:r w:rsidR="00B013FC">
        <w:t xml:space="preserve">the Palmer-based </w:t>
      </w:r>
      <w:r w:rsidR="009E7B1F">
        <w:t>model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5039C9">
        <w:t>So, this model does not assign a value</w:t>
      </w:r>
      <w:r w:rsidR="00CA52C9">
        <w:t xml:space="preserve"> directly</w:t>
      </w:r>
      <w:r w:rsidR="00D2143B">
        <w:t xml:space="preserve"> to roll, pitch, yaw, and flaps,</w:t>
      </w:r>
      <w:r w:rsidR="005039C9">
        <w:t xml:space="preserve"> it </w:t>
      </w:r>
      <w:r w:rsidR="00D2143B">
        <w:t xml:space="preserve">instead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airplane.</w:t>
      </w:r>
      <w:r w:rsidR="002D1309">
        <w:t xml:space="preserve"> </w:t>
      </w:r>
      <w:r w:rsidR="00DC5397">
        <w:t xml:space="preserve">Later in this </w:t>
      </w:r>
      <w:r w:rsidR="003974F1">
        <w:t xml:space="preserve">chapter, we will talk about how the </w:t>
      </w:r>
      <w:r w:rsidR="00DC5397">
        <w:t>FDM</w:t>
      </w:r>
      <w:r w:rsidR="003974F1">
        <w:t xml:space="preserve"> is</w:t>
      </w:r>
      <w:r w:rsidR="00121637">
        <w:t xml:space="preserve"> extended into</w:t>
      </w:r>
      <w:r w:rsidR="00DC5397">
        <w:t xml:space="preserve">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w:t>
      </w:r>
      <w:r w:rsidR="00441D14">
        <w:lastRenderedPageBreak/>
        <w:t xml:space="preserve">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75" w:name="_Toc62139955"/>
      <w:r>
        <w:t>Resource</w:t>
      </w:r>
      <w:r w:rsidR="00465BB4">
        <w:t>s</w:t>
      </w:r>
      <w:bookmarkEnd w:id="175"/>
    </w:p>
    <w:p w14:paraId="5385BA60" w14:textId="5DA2BB5D" w:rsidR="008D240A" w:rsidRPr="005003C2" w:rsidRDefault="00ED0AD4" w:rsidP="00080CCD">
      <w:pPr>
        <w:spacing w:before="100" w:beforeAutospacing="1" w:after="100" w:afterAutospacing="1"/>
        <w:ind w:firstLine="360"/>
        <w:contextualSpacing/>
      </w:pPr>
      <w:r>
        <w:t>This</w:t>
      </w:r>
      <w:r w:rsidR="00EC4333">
        <w:t xml:space="preserve"> FDM uses three Resources: DeltaTime, MaxThrust, and DeltaThrust. The DeltaTime Resource represents the time step used in the simulation loop, which is based on the FPS rate chosen. </w:t>
      </w:r>
      <w:r w:rsidR="00CC31A3">
        <w:t xml:space="preserve">MaxThrust defines the maximum thrust force capacity that can be </w:t>
      </w:r>
      <w:r w:rsidR="00775DA9">
        <w:t>produced</w:t>
      </w:r>
      <w:r w:rsidR="00CC31A3">
        <w:t xml:space="preserve"> by the airplane. </w:t>
      </w:r>
      <w:r w:rsidR="002F685F">
        <w:t>DeltaThrust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a frame of the simulation. </w:t>
      </w:r>
      <w:r w:rsidR="00C270E8">
        <w:t>The dt is added to the world as Resource. MaxThrust is set at 3000.0 pounds of force but</w:t>
      </w:r>
      <w:r w:rsidR="00FA4041">
        <w:t xml:space="preserve"> </w:t>
      </w:r>
      <w:r w:rsidR="00C270E8">
        <w:t>could be altered if one desires</w:t>
      </w:r>
      <w:r w:rsidR="00063240">
        <w:t xml:space="preserve">. The DeltaThrust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76" w:name="_Toc62139956"/>
      <w:r>
        <w:t>Component</w:t>
      </w:r>
      <w:bookmarkEnd w:id="176"/>
    </w:p>
    <w:p w14:paraId="4DD6ABBC" w14:textId="6A16CE7B" w:rsidR="00327AA0" w:rsidRDefault="00327AA0" w:rsidP="00080CCD">
      <w:pPr>
        <w:spacing w:before="100" w:beforeAutospacing="1" w:after="100" w:afterAutospacing="1"/>
        <w:ind w:firstLine="360"/>
        <w:contextualSpacing/>
      </w:pPr>
      <w:r>
        <w:t xml:space="preserve">The FDM is set up with one Component: DataFDM. This Component holds all of the data describing the airplane. This Component is used by the EquationsOfMotion System. </w:t>
      </w:r>
    </w:p>
    <w:p w14:paraId="55AD9E28" w14:textId="23202CBF" w:rsidR="00AE4525" w:rsidRDefault="00327AA0" w:rsidP="00080CCD">
      <w:pPr>
        <w:spacing w:before="100" w:beforeAutospacing="1" w:after="100" w:afterAutospacing="1"/>
        <w:ind w:firstLine="360"/>
        <w:contextualSpacing/>
      </w:pPr>
      <w:r>
        <w:t xml:space="preserve">The DataFDM Component holds the values computed </w:t>
      </w:r>
      <w:r w:rsidR="008D0E47">
        <w:t>by the EquationsOfMotion System (e.g.</w:t>
      </w:r>
      <w:r w:rsidR="00A84097">
        <w:t>,</w:t>
      </w:r>
      <w:r>
        <w:t xml:space="preserve"> </w:t>
      </w:r>
      <w:r w:rsidR="009906C2">
        <w:t>position coordinates and</w:t>
      </w:r>
      <w:r>
        <w:t xml:space="preserve"> quaternion</w:t>
      </w:r>
      <w:r w:rsidR="008D0E47">
        <w:t>).</w:t>
      </w:r>
      <w:r>
        <w:t xml:space="preserve"> DataFDM also holds all of the mass properties and performance data of each of the airplane’s components. This data is stored in a structure called PointMass, which is stored </w:t>
      </w:r>
      <w:r w:rsidR="00D17660">
        <w:t xml:space="preserve">as a vector of </w:t>
      </w:r>
      <w:r w:rsidR="00EB144A">
        <w:t xml:space="preserve">PointMass </w:t>
      </w:r>
      <w:r w:rsidR="00D17660">
        <w:t xml:space="preserve">elements </w:t>
      </w:r>
      <w:r>
        <w:t xml:space="preserve">inside of the DataFDM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77" w:name="_Toc62139957"/>
      <w:r>
        <w:lastRenderedPageBreak/>
        <w:t>System</w:t>
      </w:r>
      <w:bookmarkEnd w:id="177"/>
    </w:p>
    <w:p w14:paraId="0B9BE87C" w14:textId="3DAE0824" w:rsidR="00202CF5" w:rsidRDefault="00202CF5" w:rsidP="00080CCD">
      <w:pPr>
        <w:spacing w:before="100" w:beforeAutospacing="1" w:after="100" w:afterAutospacing="1"/>
        <w:ind w:firstLine="360"/>
        <w:contextualSpacing/>
      </w:pPr>
      <w:r>
        <w:t>The FDM contains one System that computes the equations of motion: EquationsOfMotion. This System requires WriteStorage access to the DataFDM Component</w:t>
      </w:r>
      <w:r w:rsidR="00DB04B4">
        <w:t>.</w:t>
      </w:r>
    </w:p>
    <w:p w14:paraId="7C82BB33" w14:textId="252EEFC3"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 of the components because we do not know if a roll, for example, is still occurring.</w:t>
      </w:r>
      <w:r w:rsidR="0059191E">
        <w:t xml:space="preserve"> Now, </w:t>
      </w:r>
      <w:r w:rsidR="00EB25B5">
        <w:t>this is where the handling of flight control input would happen, but we will discuss that in the flight simulation section later.</w:t>
      </w:r>
      <w:r w:rsidR="004D6434">
        <w:t xml:space="preserve"> The next step is</w:t>
      </w:r>
      <w:r w:rsidR="002B7CA7">
        <w:t xml:space="preserve"> calculating</w:t>
      </w:r>
      <w:r w:rsidR="00DC0A47">
        <w:t xml:space="preserve"> the forces and moments</w:t>
      </w:r>
      <w:r w:rsidR="003B1968">
        <w:t xml:space="preserve"> acting on the airplane in what is the function called calc_airplane_loads.</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480FD0CB"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rsidR="002B7CA7">
        <w:t xml:space="preserve">6-DOF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78" w:name="_Toc62139958"/>
      <w:r>
        <w:lastRenderedPageBreak/>
        <w:t>Palmer-based</w:t>
      </w:r>
      <w:r w:rsidR="006D11AA">
        <w:t xml:space="preserve"> FDM Equivalency Verification</w:t>
      </w:r>
      <w:bookmarkEnd w:id="178"/>
    </w:p>
    <w:p w14:paraId="1A43C445" w14:textId="7DD07CC5"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8309A1">
        <w:t xml:space="preserve">the works by Grant Palmer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t xml:space="preserve">, we needed to find out if it indeed worked as expected. When flying the airplane in FlightGear, from the naked eye, the flight mechanics look to be correct. </w:t>
      </w:r>
      <w:r w:rsidR="00811A01">
        <w:t xml:space="preserve">But to ensure this </w:t>
      </w:r>
      <w:r w:rsidR="00136246">
        <w:t xml:space="preserve">re-implemented </w:t>
      </w:r>
      <w:r w:rsidR="00811A01">
        <w:t xml:space="preserve">FDM </w:t>
      </w:r>
      <w:r>
        <w:t>works properly, we investigated if it replicates the same realistic flight data generated by its C</w:t>
      </w:r>
      <w:r w:rsidR="0072707E">
        <w:t xml:space="preserve">-based FDM </w:t>
      </w:r>
      <w:r w:rsidR="00CD50EA">
        <w:t>benchmark</w:t>
      </w:r>
      <w:r w:rsidR="002D2498">
        <w:t xml:space="preserve"> source code </w:t>
      </w:r>
      <w:r w:rsidR="002D2498">
        <w:fldChar w:fldCharType="begin" w:fldLock="1"/>
      </w:r>
      <w:r w:rsidR="00315913">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2D2498">
        <w:fldChar w:fldCharType="separate"/>
      </w:r>
      <w:r w:rsidR="002D2498" w:rsidRPr="002D2498">
        <w:rPr>
          <w:noProof/>
        </w:rPr>
        <w:t>[36]</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607AB7">
        <w:t xml:space="preserve"> and checking if the </w:t>
      </w:r>
      <w:r w:rsidR="00E035BC">
        <w:t xml:space="preserve">flight </w:t>
      </w:r>
      <w:r w:rsidR="00607AB7">
        <w:t xml:space="preserve">data from the last frame generated by our FDM matched the benchmark.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428862F0" w:rsidR="00721C4C" w:rsidRDefault="00484DF7" w:rsidP="00B80968">
      <w:pPr>
        <w:spacing w:before="100" w:beforeAutospacing="1" w:after="100" w:afterAutospacing="1"/>
        <w:ind w:firstLine="360"/>
        <w:contextualSpacing/>
      </w:pPr>
      <w:r>
        <w:t>To</w:t>
      </w:r>
      <w:r w:rsidR="00B80968">
        <w:t xml:space="preserve"> implement the tests, Rust supports integration testing. </w:t>
      </w:r>
      <w:r w:rsidR="002B4940">
        <w:t>For eac</w:t>
      </w:r>
      <w:r w:rsidR="007B0ECB">
        <w:t>h test</w:t>
      </w:r>
      <w:r w:rsidR="00B80968">
        <w:t>,</w:t>
      </w:r>
      <w:r w:rsidR="002B4940">
        <w:t xml:space="preserve"> t</w:t>
      </w:r>
      <w:r w:rsidR="00E13C4A">
        <w:t>he original Palmer</w:t>
      </w:r>
      <w:r w:rsidR="002B4940">
        <w:t xml:space="preserve"> FDM </w:t>
      </w:r>
      <w:r w:rsidR="00B80968">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benchmark</w:t>
      </w:r>
      <w:r w:rsidR="002B4940">
        <w:t xml:space="preserve"> output. </w:t>
      </w:r>
      <w:r w:rsidR="00B80968">
        <w:t xml:space="preserve">This output was then copied over to the Rust test, where the same test </w:t>
      </w:r>
      <w:r w:rsidR="001748DF">
        <w:t>conditions for the benchmark were performed on our FDM</w:t>
      </w:r>
      <w:r w:rsidR="00961688">
        <w:t>, and that output is compared to the original</w:t>
      </w:r>
      <w:r w:rsidR="00B80968">
        <w:t xml:space="preserve">. </w:t>
      </w:r>
    </w:p>
    <w:p w14:paraId="37A6A5B5" w14:textId="64E40062" w:rsidR="00C94145" w:rsidRDefault="002B4940" w:rsidP="00B80968">
      <w:pPr>
        <w:spacing w:before="100" w:beforeAutospacing="1" w:after="100" w:afterAutospacing="1"/>
        <w:ind w:firstLine="360"/>
        <w:contextualSpacing/>
      </w:pPr>
      <w:r>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1748DF">
        <w:t>We tested bank, attack angle</w:t>
      </w:r>
      <w:r w:rsidR="00301EC6">
        <w:t>,</w:t>
      </w:r>
      <w:r w:rsidR="001748DF">
        <w:t xml:space="preserve"> and flaps. We only</w:t>
      </w:r>
      <w:r w:rsidR="00D42518">
        <w:t xml:space="preserve"> test one side of ea</w:t>
      </w:r>
      <w:r w:rsidR="002B5F99">
        <w:t>ch of the flight controls</w:t>
      </w:r>
      <w:r w:rsidR="001748DF">
        <w:t xml:space="preserve"> when applicable</w:t>
      </w:r>
      <w:r w:rsidR="002B5F99">
        <w:t xml:space="preserve"> (i.e., </w:t>
      </w:r>
      <w:r w:rsidR="00D42518">
        <w:t>bank right vs bank left) to reduce redundancy.</w:t>
      </w:r>
      <w:r w:rsidR="008E4E8E">
        <w:t xml:space="preserve"> </w:t>
      </w:r>
      <w:r w:rsidR="00E102B3">
        <w:t xml:space="preserve">There is overlap in what is being tested, however. For example, when testing bank, a positive angle of attack and </w:t>
      </w:r>
      <w:r w:rsidR="00C31D81">
        <w:t xml:space="preserve">a </w:t>
      </w:r>
      <w:r w:rsidR="00E102B3">
        <w:t>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lastRenderedPageBreak/>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5847FB54"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w:t>
      </w:r>
      <w:r w:rsidR="0042220A">
        <w:t>,</w:t>
      </w:r>
      <w:r w:rsidR="00C94145">
        <w:t xml:space="preserve">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To implement the epsilon consideration</w:t>
      </w:r>
      <w:r w:rsidR="006D0062">
        <w:t xml:space="preserve"> in the results</w:t>
      </w:r>
      <w:r w:rsidR="005B4041">
        <w:t>, the R</w:t>
      </w:r>
      <w:r w:rsidR="00315913">
        <w:t xml:space="preserve">ust crate called float-cmp </w:t>
      </w:r>
      <w:r w:rsidR="005B4041">
        <w:t>is used</w:t>
      </w:r>
      <w:r w:rsidR="00315913">
        <w:t xml:space="preserve"> </w:t>
      </w:r>
      <w:r w:rsidR="00315913">
        <w:fldChar w:fldCharType="begin" w:fldLock="1"/>
      </w:r>
      <w:r w:rsidR="00B966F4">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rsidR="00315913">
        <w:fldChar w:fldCharType="separate"/>
      </w:r>
      <w:r w:rsidR="00315913" w:rsidRPr="00315913">
        <w:rPr>
          <w:noProof/>
        </w:rPr>
        <w:t>[37]</w:t>
      </w:r>
      <w:r w:rsidR="00315913">
        <w:fldChar w:fldCharType="end"/>
      </w:r>
      <w:r w:rsidR="005B4041">
        <w:t xml:space="preserve">. </w:t>
      </w:r>
      <w:r w:rsidR="007960E2">
        <w:t>We tested the results to the smallest tolerance possible without failing the integration test.</w:t>
      </w:r>
    </w:p>
    <w:p w14:paraId="161F8F6B" w14:textId="67F08538" w:rsidR="001225C8" w:rsidRDefault="00566AC3" w:rsidP="00080CCD">
      <w:pPr>
        <w:spacing w:before="100" w:beforeAutospacing="1" w:after="100" w:afterAutospacing="1"/>
        <w:ind w:firstLine="360"/>
        <w:contextualSpacing/>
      </w:pPr>
      <w:r>
        <w:t xml:space="preserve">The benchmark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rustc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79" w:name="_Toc62139959"/>
      <w:r>
        <w:t>Test One</w:t>
      </w:r>
      <w:r w:rsidR="002B755A">
        <w:t xml:space="preserve"> (</w:t>
      </w:r>
      <w:r w:rsidR="00EC15EA">
        <w:t>Angle of Attack</w:t>
      </w:r>
      <w:r w:rsidR="002B755A">
        <w:t>)</w:t>
      </w:r>
      <w:bookmarkEnd w:id="179"/>
    </w:p>
    <w:p w14:paraId="4521673D" w14:textId="57EED952"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6B6534">
        <w:t xml:space="preserve"> </w:t>
      </w:r>
      <w:r w:rsidR="00EC15EA">
        <w:t xml:space="preserve">will work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(deg):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(deg):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(deg):</w:t>
            </w:r>
            <w:r w:rsidRPr="001B1575">
              <w:t xml:space="preserve"> 0</w:t>
            </w:r>
            <w:r>
              <w:t>.0</w:t>
            </w:r>
          </w:p>
        </w:tc>
      </w:tr>
    </w:tbl>
    <w:p w14:paraId="4E044F14" w14:textId="42355A30" w:rsidR="00DE1A77" w:rsidRPr="00DE1A77" w:rsidRDefault="00DE1A77" w:rsidP="00DE1A77">
      <w:pPr>
        <w:pStyle w:val="Caption"/>
        <w:jc w:val="center"/>
        <w:rPr>
          <w:b w:val="0"/>
        </w:rPr>
      </w:pPr>
      <w:bookmarkStart w:id="180" w:name="_Toc62426264"/>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w:t>
      </w:r>
      <w:r w:rsidR="003A285C">
        <w:rPr>
          <w:b w:val="0"/>
        </w:rPr>
        <w:fldChar w:fldCharType="end"/>
      </w:r>
      <w:r w:rsidRPr="00DE1A77">
        <w:rPr>
          <w:b w:val="0"/>
        </w:rPr>
        <w:t>: Test One Palmer-based Flight Control Instructions</w:t>
      </w:r>
      <w:bookmarkEnd w:id="180"/>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1" w:name="_Toc62139960"/>
      <w:r>
        <w:lastRenderedPageBreak/>
        <w:t>Test Two</w:t>
      </w:r>
      <w:r w:rsidR="002B755A">
        <w:t xml:space="preserve"> (</w:t>
      </w:r>
      <w:r w:rsidR="00EC15EA">
        <w:t>Bank</w:t>
      </w:r>
      <w:r w:rsidR="002B755A">
        <w:t>)</w:t>
      </w:r>
      <w:bookmarkEnd w:id="181"/>
    </w:p>
    <w:p w14:paraId="10C08849" w14:textId="083EAC8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(deg):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(deg):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(deg):</w:t>
            </w:r>
            <w:r w:rsidRPr="001B1575">
              <w:t xml:space="preserve"> 0</w:t>
            </w:r>
            <w:r>
              <w:t>.0</w:t>
            </w:r>
          </w:p>
        </w:tc>
      </w:tr>
    </w:tbl>
    <w:p w14:paraId="2444C843" w14:textId="4AD6E527" w:rsidR="0072278A" w:rsidRPr="0072278A" w:rsidRDefault="0072278A" w:rsidP="0072278A">
      <w:pPr>
        <w:pStyle w:val="Caption"/>
        <w:jc w:val="center"/>
        <w:rPr>
          <w:b w:val="0"/>
        </w:rPr>
      </w:pPr>
      <w:bookmarkStart w:id="182" w:name="_Toc62426265"/>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2</w:t>
      </w:r>
      <w:r w:rsidR="003A285C">
        <w:rPr>
          <w:b w:val="0"/>
        </w:rPr>
        <w:fldChar w:fldCharType="end"/>
      </w:r>
      <w:r w:rsidRPr="0072278A">
        <w:rPr>
          <w:b w:val="0"/>
        </w:rPr>
        <w:t>: Test Two Palmer-based Flight Control Instructions</w:t>
      </w:r>
      <w:bookmarkEnd w:id="182"/>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83" w:name="_Toc62139961"/>
      <w:r>
        <w:t xml:space="preserve">Test Three </w:t>
      </w:r>
      <w:r w:rsidR="002B755A">
        <w:t>(Flaps)</w:t>
      </w:r>
      <w:bookmarkEnd w:id="183"/>
    </w:p>
    <w:p w14:paraId="04DC7DCC" w14:textId="605B859C" w:rsidR="008F7B0C" w:rsidRPr="004C6E22" w:rsidRDefault="00670FC2" w:rsidP="00FB7947">
      <w:pPr>
        <w:spacing w:before="100" w:beforeAutospacing="1" w:after="100" w:afterAutospacing="1"/>
        <w:ind w:firstLine="360"/>
        <w:contextualSpacing/>
      </w:pPr>
      <w:r>
        <w:t>The final test for this F</w:t>
      </w:r>
      <w:r w:rsidR="00460F26">
        <w:t>DM examines the deflection</w:t>
      </w:r>
      <w:r>
        <w:t xml:space="preserve"> or lowering of the flaps on the airplane. The flaps can either be completely down, or at</w:t>
      </w:r>
      <w:r w:rsidR="00241050">
        <w:t xml:space="preserve"> two other angles: 20 degrees, and 40 degrees.</w:t>
      </w:r>
      <w:r>
        <w:t xml:space="preserve"> In this test, we find out if the flaps wor</w:t>
      </w:r>
      <w:r w:rsidR="00241050">
        <w:t xml:space="preserve">k properly when they are </w:t>
      </w:r>
      <w:r w:rsidR="00037AD5">
        <w:t>deflected at</w:t>
      </w:r>
      <w:r w:rsidR="00241050">
        <w:t xml:space="preserve"> 20 degrees</w:t>
      </w:r>
      <w:r>
        <w:t>.</w:t>
      </w:r>
      <w:r w:rsidR="005A63F8">
        <w:t xml:space="preserve"> The airplane will be </w:t>
      </w:r>
      <w:r w:rsidR="008D4BD8">
        <w:t>accelerating</w:t>
      </w:r>
      <w:r w:rsidR="005A63F8">
        <w:t xml:space="preserve"> 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(deg):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(deg):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(deg):</w:t>
            </w:r>
            <w:r w:rsidRPr="001B1575">
              <w:t xml:space="preserve"> </w:t>
            </w:r>
            <w:r>
              <w:t>2</w:t>
            </w:r>
            <w:r w:rsidRPr="001B1575">
              <w:t>0</w:t>
            </w:r>
            <w:r>
              <w:t>.0</w:t>
            </w:r>
          </w:p>
        </w:tc>
      </w:tr>
    </w:tbl>
    <w:p w14:paraId="1087D4F2" w14:textId="67EC7958" w:rsidR="00B80D64" w:rsidRPr="00B80D64" w:rsidRDefault="00925A4A" w:rsidP="00B80D64">
      <w:pPr>
        <w:pStyle w:val="Caption"/>
        <w:jc w:val="center"/>
        <w:rPr>
          <w:b w:val="0"/>
        </w:rPr>
      </w:pPr>
      <w:bookmarkStart w:id="184" w:name="_Toc62426266"/>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3</w:t>
      </w:r>
      <w:r w:rsidR="003A285C">
        <w:rPr>
          <w:b w:val="0"/>
        </w:rPr>
        <w:fldChar w:fldCharType="end"/>
      </w:r>
      <w:r w:rsidRPr="00925A4A">
        <w:rPr>
          <w:b w:val="0"/>
        </w:rPr>
        <w:t>: Test Three Palmer-based Flight Control Instructions</w:t>
      </w:r>
      <w:bookmarkEnd w:id="184"/>
    </w:p>
    <w:p w14:paraId="077ACC38" w14:textId="7DA0ABA7" w:rsidR="005C174B" w:rsidRDefault="00B81F4D" w:rsidP="00140A18">
      <w:pPr>
        <w:pStyle w:val="Heading2"/>
        <w:numPr>
          <w:ilvl w:val="1"/>
          <w:numId w:val="5"/>
        </w:numPr>
        <w:spacing w:before="100" w:beforeAutospacing="1" w:after="100" w:afterAutospacing="1"/>
        <w:ind w:left="540"/>
        <w:contextualSpacing/>
      </w:pPr>
      <w:bookmarkStart w:id="185" w:name="_Toc62139962"/>
      <w:r>
        <w:t xml:space="preserve">Bourg-based </w:t>
      </w:r>
      <w:r w:rsidR="00E6501C">
        <w:t xml:space="preserve">FDM </w:t>
      </w:r>
      <w:r w:rsidR="00C32981">
        <w:t xml:space="preserve">Equivalency </w:t>
      </w:r>
      <w:r w:rsidR="00E6501C">
        <w:t>Verification</w:t>
      </w:r>
      <w:bookmarkEnd w:id="185"/>
    </w:p>
    <w:p w14:paraId="6C42CDF9" w14:textId="23CCBF7E"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FDM based on the works by</w:t>
      </w:r>
      <w:r w:rsidR="00F02FCE" w:rsidRPr="009D5392">
        <w:t xml:space="preserve"> </w:t>
      </w:r>
      <w:r w:rsidR="008309A1">
        <w:t xml:space="preserve">David Bourg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EB1114">
        <w:t>, we needed</w:t>
      </w:r>
      <w:r w:rsidR="00710A2A">
        <w:t xml:space="preserve"> to find out if it indeed worked</w:t>
      </w:r>
      <w:r w:rsidR="008D5F60">
        <w:t xml:space="preserve"> as expected</w:t>
      </w:r>
      <w:r w:rsidR="000463BE">
        <w:t>.</w:t>
      </w:r>
      <w:r w:rsidR="00F02FCE">
        <w:t xml:space="preserve"> </w:t>
      </w:r>
      <w:r w:rsidR="00EB1114">
        <w:t>When flying the airplane in FlightGear, f</w:t>
      </w:r>
      <w:r w:rsidR="00D2621C">
        <w:t>rom the na</w:t>
      </w:r>
      <w:r w:rsidR="00EB1114">
        <w:t xml:space="preserve">ked eye, the flight </w:t>
      </w:r>
      <w:r w:rsidR="00EB1114">
        <w:lastRenderedPageBreak/>
        <w:t>mechanics look to be correct.</w:t>
      </w:r>
      <w:r w:rsidR="00D2621C">
        <w:t xml:space="preserve"> </w:t>
      </w:r>
      <w:r w:rsidR="00605ADE">
        <w:t>But, similar to</w:t>
      </w:r>
      <w:r w:rsidR="00207E1D">
        <w:t xml:space="preserve"> the previous section, </w:t>
      </w:r>
      <w:r w:rsidR="00811A01">
        <w:t>to ensure this FDM</w:t>
      </w:r>
      <w:r w:rsidR="000639AC">
        <w:t xml:space="preserve">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507FDB">
        <w:t xml:space="preserve"> intending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02CBB552" w14:textId="28CFAA15" w:rsidR="00BF6651" w:rsidRDefault="00370D3A" w:rsidP="005C71EB">
      <w:pPr>
        <w:spacing w:before="100" w:beforeAutospacing="1" w:after="100" w:afterAutospacing="1"/>
        <w:ind w:firstLine="360"/>
        <w:contextualSpacing/>
      </w:pPr>
      <w:r>
        <w:t>Similar to the integration testing performed on the Palmer-based FDM, we gathered the benchmark data for Bourg’s original FD</w:t>
      </w:r>
      <w:r w:rsidR="00C27E36">
        <w:t xml:space="preserve">M under some flight parameters </w:t>
      </w:r>
      <w:r>
        <w:t xml:space="preserve">and copied that data to a series of Rust tests to replicate that exact </w:t>
      </w:r>
      <w:r w:rsidR="00DA0DE8">
        <w:t xml:space="preserve">same </w:t>
      </w:r>
      <w:r>
        <w:t>scenario and compare</w:t>
      </w:r>
      <w:r w:rsidR="00140A18">
        <w:t>d</w:t>
      </w:r>
      <w:r>
        <w:t xml:space="preserve"> the results.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p w14:paraId="41BCAFB6" w14:textId="469972E1" w:rsidR="008316B4" w:rsidRDefault="008316B4" w:rsidP="005C71EB">
      <w:pPr>
        <w:spacing w:before="100" w:beforeAutospacing="1" w:after="100" w:afterAutospacing="1"/>
        <w:ind w:firstLine="360"/>
        <w:contextualSpacing/>
      </w:pPr>
    </w:p>
    <w:p w14:paraId="07D90BC4" w14:textId="1C67A0B7" w:rsidR="008316B4" w:rsidRDefault="008316B4" w:rsidP="005C71EB">
      <w:pPr>
        <w:spacing w:before="100" w:beforeAutospacing="1" w:after="100" w:afterAutospacing="1"/>
        <w:ind w:firstLine="360"/>
        <w:contextualSpacing/>
      </w:pPr>
    </w:p>
    <w:p w14:paraId="4E8D4833" w14:textId="77777777" w:rsidR="008316B4" w:rsidRDefault="008316B4" w:rsidP="005C71EB">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lastRenderedPageBreak/>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4D8867D9" w:rsidR="00D7617E" w:rsidRPr="00142D0F" w:rsidRDefault="00633EFE" w:rsidP="00C34289">
            <w:pPr>
              <w:spacing w:line="240" w:lineRule="auto"/>
            </w:pPr>
            <w:r>
              <w:t>Air</w:t>
            </w:r>
            <w:r w:rsidR="00C50307">
              <w:t>s</w:t>
            </w:r>
            <w:r w:rsidR="00D7617E" w:rsidRPr="00142D0F">
              <w:t>peed (knots)</w:t>
            </w:r>
          </w:p>
        </w:tc>
        <w:tc>
          <w:tcPr>
            <w:tcW w:w="0" w:type="auto"/>
          </w:tcPr>
          <w:p w14:paraId="04BDD028" w14:textId="77777777" w:rsidR="00D7617E" w:rsidRPr="00142D0F" w:rsidRDefault="00D7617E" w:rsidP="00C34289">
            <w:pPr>
              <w:spacing w:line="240" w:lineRule="auto"/>
            </w:pPr>
            <w:r w:rsidRPr="00142D0F">
              <w:t>60.0</w:t>
            </w:r>
          </w:p>
        </w:tc>
      </w:tr>
    </w:tbl>
    <w:p w14:paraId="3141E2F1" w14:textId="41BFC50D" w:rsidR="005C71EB" w:rsidRPr="005C71EB" w:rsidRDefault="0081567C" w:rsidP="005C71EB">
      <w:pPr>
        <w:pStyle w:val="Caption"/>
        <w:spacing w:before="100" w:beforeAutospacing="1" w:after="100" w:afterAutospacing="1"/>
        <w:contextualSpacing/>
        <w:jc w:val="center"/>
        <w:rPr>
          <w:b w:val="0"/>
        </w:rPr>
      </w:pPr>
      <w:bookmarkStart w:id="186" w:name="_Toc62426267"/>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4</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86"/>
    </w:p>
    <w:p w14:paraId="42D1D213" w14:textId="49325457"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6 total tests. The first </w:t>
      </w:r>
      <w:r w:rsidR="00FE424F">
        <w:t xml:space="preserve">test </w:t>
      </w:r>
      <w:r w:rsidR="00742D30">
        <w:t xml:space="preserve">simply </w:t>
      </w:r>
      <w:r w:rsidR="00D96B34">
        <w:t>does nothing once the simulation is started.</w:t>
      </w:r>
      <w:r w:rsidR="00FE424F">
        <w:t xml:space="preserve"> </w:t>
      </w:r>
      <w:r w:rsidR="00D96B34">
        <w:t>The following tests focus on a specific fl</w:t>
      </w:r>
      <w:r w:rsidR="009A69E7">
        <w:t xml:space="preserve">ight control, excluding thrust because </w:t>
      </w:r>
      <w:r w:rsidR="00D96B34">
        <w:t>which is applied in each test</w:t>
      </w:r>
      <w:r w:rsidR="009A69E7">
        <w:t xml:space="preserve">. The final test will test every flight control. </w:t>
      </w:r>
    </w:p>
    <w:p w14:paraId="42BFCB30" w14:textId="36277FBA"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D1277C">
        <w:t xml:space="preserve"> </w:t>
      </w:r>
      <w:r w:rsidR="00C53237">
        <w:t xml:space="preserve">to reduce </w:t>
      </w:r>
      <w:r w:rsidR="00D1277C">
        <w:t>redundancy</w:t>
      </w:r>
      <w:r w:rsidR="00D15A35">
        <w:t>.</w:t>
      </w:r>
      <w:r w:rsidR="005C71EB">
        <w:t xml:space="preserve"> The execution time of the tests is 30 seconds of simulation time. The FPS is set at 30, which equates to 900 total frames for every test scenario</w:t>
      </w:r>
      <w:r w:rsidR="00393A50">
        <w:t>.</w:t>
      </w:r>
    </w:p>
    <w:p w14:paraId="2B3FFAF1" w14:textId="20494343" w:rsidR="005C71EB" w:rsidRDefault="00B966F4" w:rsidP="00086653">
      <w:pPr>
        <w:spacing w:before="100" w:beforeAutospacing="1" w:after="100" w:afterAutospacing="1"/>
        <w:ind w:firstLine="360"/>
        <w:contextualSpacing/>
      </w:pPr>
      <w:r>
        <w:t>Following the Palmer-based equivalency tests, we use</w:t>
      </w:r>
      <w:r w:rsidR="00904A1E">
        <w:t>d</w:t>
      </w:r>
      <w:r>
        <w:t xml:space="preserve"> a small epsilon to account for </w:t>
      </w:r>
      <w:r w:rsidR="00B814F0">
        <w:t xml:space="preserve">the </w:t>
      </w:r>
      <w:r>
        <w:t>numerical</w:t>
      </w:r>
      <w:r w:rsidR="000259ED">
        <w:t xml:space="preserve"> floating-</w:t>
      </w:r>
      <w:r w:rsidR="005C71EB">
        <w:t>poi</w:t>
      </w:r>
      <w:r>
        <w:t>nt in the results.</w:t>
      </w:r>
      <w:r w:rsidR="00244DDE">
        <w:t xml:space="preserve"> </w:t>
      </w:r>
      <w:r>
        <w:t xml:space="preserve">This 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 xml:space="preserve">The Rust crate, </w:t>
      </w:r>
      <w:r>
        <w:lastRenderedPageBreak/>
        <w:t>float-cmp, was used to compare the results</w:t>
      </w:r>
      <w:r w:rsidR="004B3CE6">
        <w:t xml:space="preserve"> within a tolerance</w:t>
      </w:r>
      <w:r>
        <w:t xml:space="preserve"> </w:t>
      </w:r>
      <w:r>
        <w:fldChar w:fldCharType="begin" w:fldLock="1"/>
      </w:r>
      <w:r w:rsidR="00A352C5">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fldChar w:fldCharType="separate"/>
      </w:r>
      <w:r w:rsidRPr="00B966F4">
        <w:rPr>
          <w:noProof/>
        </w:rPr>
        <w:t>[37]</w:t>
      </w:r>
      <w:r>
        <w:fldChar w:fldCharType="end"/>
      </w:r>
      <w:r>
        <w:t>.</w:t>
      </w:r>
      <w:r w:rsidR="00244DDE">
        <w:t xml:space="preserve"> We tested the results to the smallest tolerance possible without failing the integration test. </w:t>
      </w:r>
    </w:p>
    <w:p w14:paraId="1C783749" w14:textId="324D8B6F" w:rsidR="00AE4525" w:rsidRDefault="00045A0D" w:rsidP="00FB7947">
      <w:pPr>
        <w:spacing w:before="100" w:beforeAutospacing="1" w:after="100" w:afterAutospacing="1"/>
        <w:ind w:firstLine="360"/>
        <w:contextualSpacing/>
      </w:pPr>
      <w:r>
        <w:t>The benchmark C++/OOP FDM was compiled with Visual Studio 2019 Community Edition, and the Rust/ECS FDM was compiled with rustc version 1.47.0. The tests were performed on a Lenovo ThinkPad T440p machine, running W</w:t>
      </w:r>
      <w:r w:rsidR="009165E6">
        <w:t>indows 10, with an I</w:t>
      </w:r>
      <w:r>
        <w:t xml:space="preserve">ntel i74800mq processor. </w:t>
      </w:r>
    </w:p>
    <w:p w14:paraId="79C1D5E5" w14:textId="5DB6DEDC" w:rsidR="0042340E" w:rsidRDefault="00E37749" w:rsidP="00FB7947">
      <w:pPr>
        <w:pStyle w:val="Heading3"/>
        <w:numPr>
          <w:ilvl w:val="2"/>
          <w:numId w:val="5"/>
        </w:numPr>
        <w:spacing w:before="100" w:beforeAutospacing="1" w:after="100" w:afterAutospacing="1"/>
        <w:ind w:left="1080"/>
        <w:contextualSpacing/>
        <w:jc w:val="left"/>
      </w:pPr>
      <w:bookmarkStart w:id="187" w:name="_Toc62139963"/>
      <w:r>
        <w:t>Test One (No Flight Control)</w:t>
      </w:r>
      <w:bookmarkEnd w:id="187"/>
    </w:p>
    <w:p w14:paraId="7968FB72" w14:textId="6E169978" w:rsidR="00780A48" w:rsidRPr="00831F3B" w:rsidRDefault="00831F3B" w:rsidP="00780A48">
      <w:pPr>
        <w:spacing w:before="100" w:beforeAutospacing="1" w:after="100" w:afterAutospacing="1"/>
        <w:ind w:firstLine="360"/>
        <w:contextualSpacing/>
      </w:pPr>
      <w:r>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1D8A9AB6" w:rsidR="00043685" w:rsidRPr="00043685" w:rsidRDefault="00043685" w:rsidP="00043685">
      <w:pPr>
        <w:pStyle w:val="Caption"/>
        <w:jc w:val="center"/>
        <w:rPr>
          <w:b w:val="0"/>
        </w:rPr>
      </w:pPr>
      <w:bookmarkStart w:id="188" w:name="_Toc62426268"/>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5</w:t>
      </w:r>
      <w:r w:rsidR="003A285C">
        <w:rPr>
          <w:b w:val="0"/>
        </w:rPr>
        <w:fldChar w:fldCharType="end"/>
      </w:r>
      <w:r w:rsidRPr="00043685">
        <w:rPr>
          <w:b w:val="0"/>
        </w:rPr>
        <w:t>: Test One Bourg-based Flight Control Instructions</w:t>
      </w:r>
      <w:bookmarkEnd w:id="188"/>
    </w:p>
    <w:p w14:paraId="18DEBA7A" w14:textId="6D048FEF" w:rsidR="00047BB7" w:rsidRDefault="00E37749" w:rsidP="00FB7947">
      <w:pPr>
        <w:pStyle w:val="Heading3"/>
        <w:numPr>
          <w:ilvl w:val="2"/>
          <w:numId w:val="5"/>
        </w:numPr>
        <w:spacing w:before="100" w:beforeAutospacing="1" w:after="100" w:afterAutospacing="1"/>
        <w:ind w:left="1080"/>
        <w:contextualSpacing/>
        <w:jc w:val="left"/>
      </w:pPr>
      <w:bookmarkStart w:id="189" w:name="_Toc62139964"/>
      <w:r>
        <w:t xml:space="preserve">Test </w:t>
      </w:r>
      <w:r w:rsidR="00393A50">
        <w:t>Two</w:t>
      </w:r>
      <w:r>
        <w:t xml:space="preserve"> (Roll)</w:t>
      </w:r>
      <w:bookmarkEnd w:id="189"/>
    </w:p>
    <w:p w14:paraId="298BD77E" w14:textId="656837D8" w:rsidR="00935F7B" w:rsidRDefault="00935F7B" w:rsidP="00FB7947">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airplane then 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p w14:paraId="6716FC02" w14:textId="77777777" w:rsidR="00AB5EB0" w:rsidRPr="00935F7B" w:rsidRDefault="00AB5EB0" w:rsidP="00FB7947">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lastRenderedPageBreak/>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1F83B2C5" w:rsidR="00C967A2" w:rsidRPr="00C967A2" w:rsidRDefault="00C967A2" w:rsidP="00C967A2">
      <w:pPr>
        <w:pStyle w:val="Caption"/>
        <w:jc w:val="center"/>
        <w:rPr>
          <w:b w:val="0"/>
        </w:rPr>
      </w:pPr>
      <w:bookmarkStart w:id="190" w:name="_Toc62426269"/>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6</w:t>
      </w:r>
      <w:r w:rsidR="003A285C">
        <w:rPr>
          <w:b w:val="0"/>
        </w:rPr>
        <w:fldChar w:fldCharType="end"/>
      </w:r>
      <w:r w:rsidRPr="00C967A2">
        <w:rPr>
          <w:b w:val="0"/>
        </w:rPr>
        <w:t>: Test Two Bourg-based Flight Control Instructions</w:t>
      </w:r>
      <w:bookmarkEnd w:id="190"/>
    </w:p>
    <w:p w14:paraId="4B15FF30" w14:textId="54F5186E" w:rsidR="0030262D" w:rsidRPr="0030262D" w:rsidRDefault="00E37749" w:rsidP="00FB7947">
      <w:pPr>
        <w:pStyle w:val="Heading3"/>
        <w:numPr>
          <w:ilvl w:val="2"/>
          <w:numId w:val="5"/>
        </w:numPr>
        <w:spacing w:before="100" w:beforeAutospacing="1" w:after="100" w:afterAutospacing="1"/>
        <w:ind w:left="1080"/>
        <w:contextualSpacing/>
        <w:jc w:val="left"/>
      </w:pPr>
      <w:bookmarkStart w:id="191" w:name="_Toc62139965"/>
      <w:r>
        <w:t xml:space="preserve">Test </w:t>
      </w:r>
      <w:r w:rsidR="00393A50">
        <w:t>Three</w:t>
      </w:r>
      <w:r>
        <w:t xml:space="preserve"> (Pitch)</w:t>
      </w:r>
      <w:bookmarkEnd w:id="191"/>
    </w:p>
    <w:p w14:paraId="50D8C93A" w14:textId="67DCEB40" w:rsidR="004C6E22" w:rsidRPr="004C6E22" w:rsidRDefault="004C6E22" w:rsidP="00FB7947">
      <w:pPr>
        <w:spacing w:before="100" w:beforeAutospacing="1" w:after="100" w:afterAutospacing="1"/>
        <w:ind w:firstLine="360"/>
        <w:contextualSpacing/>
      </w:pPr>
      <w:r>
        <w:t xml:space="preserve">This test was designed to be sure that pitch on its own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5C227A">
        <w:t xml:space="preserve">ascends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1DAB00DA" w:rsidR="009832E9" w:rsidRPr="009832E9" w:rsidRDefault="009832E9" w:rsidP="009832E9">
      <w:pPr>
        <w:pStyle w:val="Caption"/>
        <w:jc w:val="center"/>
        <w:rPr>
          <w:b w:val="0"/>
        </w:rPr>
      </w:pPr>
      <w:bookmarkStart w:id="192" w:name="_Toc62426270"/>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7</w:t>
      </w:r>
      <w:r w:rsidR="003A285C">
        <w:rPr>
          <w:b w:val="0"/>
        </w:rPr>
        <w:fldChar w:fldCharType="end"/>
      </w:r>
      <w:r w:rsidRPr="009832E9">
        <w:rPr>
          <w:b w:val="0"/>
        </w:rPr>
        <w:t>: Test Three Bourg-based Flight Control Instructions</w:t>
      </w:r>
      <w:bookmarkEnd w:id="192"/>
    </w:p>
    <w:p w14:paraId="73A7FF16" w14:textId="25F69039" w:rsidR="00047BB7" w:rsidRDefault="00393A50" w:rsidP="00FB7947">
      <w:pPr>
        <w:pStyle w:val="Heading3"/>
        <w:numPr>
          <w:ilvl w:val="2"/>
          <w:numId w:val="5"/>
        </w:numPr>
        <w:spacing w:before="100" w:beforeAutospacing="1" w:after="100" w:afterAutospacing="1"/>
        <w:ind w:left="1080"/>
        <w:contextualSpacing/>
        <w:jc w:val="left"/>
      </w:pPr>
      <w:bookmarkStart w:id="193" w:name="_Toc62139966"/>
      <w:r>
        <w:t>Test Four</w:t>
      </w:r>
      <w:r w:rsidR="00E37749">
        <w:t xml:space="preserve"> (Yaw)</w:t>
      </w:r>
      <w:bookmarkEnd w:id="193"/>
    </w:p>
    <w:p w14:paraId="2CE79FF4" w14:textId="521E5583" w:rsidR="009D369C" w:rsidRPr="009D369C" w:rsidRDefault="009D369C" w:rsidP="00FB7947">
      <w:pPr>
        <w:spacing w:before="100" w:beforeAutospacing="1" w:after="100" w:afterAutospacing="1"/>
        <w:ind w:firstLine="360"/>
        <w:contextualSpacing/>
      </w:pPr>
      <w:r>
        <w:t xml:space="preserve">This test examines the yaw flight control. </w:t>
      </w:r>
      <w:r w:rsidR="00621421">
        <w:t>First, the thrust is increased for 5 frames to 1000 pounds of thrust total. Next, the airplane is stabilized by pitching up for 8 seconds (</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4E7164B3" w:rsidR="00A1140B" w:rsidRPr="00A1140B" w:rsidRDefault="00A1140B" w:rsidP="00A1140B">
      <w:pPr>
        <w:pStyle w:val="Caption"/>
        <w:jc w:val="center"/>
        <w:rPr>
          <w:b w:val="0"/>
        </w:rPr>
      </w:pPr>
      <w:bookmarkStart w:id="194" w:name="_Toc62426271"/>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8</w:t>
      </w:r>
      <w:r w:rsidR="003A285C">
        <w:rPr>
          <w:b w:val="0"/>
        </w:rPr>
        <w:fldChar w:fldCharType="end"/>
      </w:r>
      <w:r w:rsidRPr="00A1140B">
        <w:rPr>
          <w:b w:val="0"/>
        </w:rPr>
        <w:t>: Test Four Bourg-based Flight Control Instructions</w:t>
      </w:r>
      <w:bookmarkEnd w:id="194"/>
    </w:p>
    <w:p w14:paraId="7EEC298C" w14:textId="51B55197" w:rsidR="00047BB7" w:rsidRDefault="00393A50" w:rsidP="00FB7947">
      <w:pPr>
        <w:pStyle w:val="Heading3"/>
        <w:numPr>
          <w:ilvl w:val="2"/>
          <w:numId w:val="5"/>
        </w:numPr>
        <w:spacing w:before="100" w:beforeAutospacing="1" w:after="100" w:afterAutospacing="1"/>
        <w:ind w:left="1080"/>
        <w:contextualSpacing/>
        <w:jc w:val="left"/>
      </w:pPr>
      <w:bookmarkStart w:id="195" w:name="_Toc62139967"/>
      <w:r>
        <w:lastRenderedPageBreak/>
        <w:t>Test Five</w:t>
      </w:r>
      <w:r w:rsidR="00994809">
        <w:t xml:space="preserve"> (Flaps)</w:t>
      </w:r>
      <w:bookmarkEnd w:id="195"/>
    </w:p>
    <w:p w14:paraId="4E07171B" w14:textId="0531D764" w:rsidR="006434B0" w:rsidRPr="006434B0" w:rsidRDefault="00507FC5" w:rsidP="00FB7947">
      <w:pPr>
        <w:spacing w:before="100" w:beforeAutospacing="1" w:after="100" w:afterAutospacing="1"/>
        <w:ind w:firstLine="360"/>
        <w:contextualSpacing/>
      </w:pPr>
      <w:r>
        <w:t>This</w:t>
      </w:r>
      <w:r w:rsidR="006434B0">
        <w:t xml:space="preserve">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2068844F" w14:textId="6E7AD34B" w:rsidR="006E22D9" w:rsidRPr="006E22D9" w:rsidRDefault="006E22D9" w:rsidP="006E22D9">
      <w:pPr>
        <w:pStyle w:val="Caption"/>
        <w:jc w:val="center"/>
        <w:rPr>
          <w:b w:val="0"/>
        </w:rPr>
      </w:pPr>
      <w:bookmarkStart w:id="196" w:name="_Toc62426272"/>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9</w:t>
      </w:r>
      <w:r w:rsidR="003A285C">
        <w:rPr>
          <w:b w:val="0"/>
        </w:rPr>
        <w:fldChar w:fldCharType="end"/>
      </w:r>
      <w:r w:rsidRPr="006E22D9">
        <w:rPr>
          <w:b w:val="0"/>
        </w:rPr>
        <w:t>: Test Five Bourg-based Flight Control Instructions</w:t>
      </w:r>
      <w:bookmarkEnd w:id="196"/>
    </w:p>
    <w:p w14:paraId="5D9C8C9B" w14:textId="3FA36FE1" w:rsidR="00780A48" w:rsidRDefault="00780A48" w:rsidP="00780A48">
      <w:pPr>
        <w:pStyle w:val="Heading3"/>
        <w:numPr>
          <w:ilvl w:val="2"/>
          <w:numId w:val="5"/>
        </w:numPr>
        <w:spacing w:before="100" w:beforeAutospacing="1" w:after="100" w:afterAutospacing="1"/>
        <w:ind w:left="1080"/>
        <w:contextualSpacing/>
        <w:jc w:val="left"/>
      </w:pPr>
      <w:bookmarkStart w:id="197" w:name="_Toc62139968"/>
      <w:r>
        <w:t>Test Six (Everything)</w:t>
      </w:r>
      <w:bookmarkEnd w:id="197"/>
    </w:p>
    <w:p w14:paraId="59CAFC0F" w14:textId="6345710C" w:rsidR="00780A48" w:rsidRPr="006434B0" w:rsidRDefault="00780A48" w:rsidP="00780A48">
      <w:pPr>
        <w:spacing w:before="100" w:beforeAutospacing="1" w:after="100" w:afterAutospacing="1"/>
        <w:ind w:firstLine="360"/>
        <w:contextualSpacing/>
      </w:pPr>
      <w:r>
        <w:t xml:space="preserve">The final test examines </w:t>
      </w:r>
      <w:r w:rsidR="001634E2">
        <w:t>the flight behavior from every flight maneuver</w:t>
      </w:r>
      <w:r w:rsidR="0088200F">
        <w:t xml:space="preserve"> throughout the test. </w:t>
      </w: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3064A2D9" w:rsidR="006E22D9" w:rsidRPr="003A285C" w:rsidRDefault="003A285C" w:rsidP="003A285C">
      <w:pPr>
        <w:pStyle w:val="Caption"/>
        <w:jc w:val="center"/>
        <w:rPr>
          <w:b w:val="0"/>
        </w:rPr>
      </w:pPr>
      <w:bookmarkStart w:id="198" w:name="_Toc62426273"/>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Pr="003A285C">
        <w:rPr>
          <w:b w:val="0"/>
          <w:noProof/>
        </w:rPr>
        <w:t>10</w:t>
      </w:r>
      <w:r w:rsidRPr="003A285C">
        <w:rPr>
          <w:b w:val="0"/>
        </w:rPr>
        <w:fldChar w:fldCharType="end"/>
      </w:r>
      <w:r w:rsidRPr="003A285C">
        <w:rPr>
          <w:b w:val="0"/>
        </w:rPr>
        <w:t>: Test Six Bourg-based Flight Control Instructions</w:t>
      </w:r>
      <w:bookmarkEnd w:id="198"/>
    </w:p>
    <w:p w14:paraId="13AA968C" w14:textId="1C9D85A5" w:rsidR="00D6560B" w:rsidRDefault="00D6560B" w:rsidP="00780A48">
      <w:pPr>
        <w:pStyle w:val="Heading2"/>
        <w:numPr>
          <w:ilvl w:val="1"/>
          <w:numId w:val="5"/>
        </w:numPr>
        <w:tabs>
          <w:tab w:val="left" w:pos="90"/>
        </w:tabs>
        <w:spacing w:before="100" w:beforeAutospacing="1" w:after="100" w:afterAutospacing="1"/>
        <w:ind w:left="630"/>
        <w:contextualSpacing/>
      </w:pPr>
      <w:bookmarkStart w:id="199" w:name="_Toc62139969"/>
      <w:r>
        <w:t xml:space="preserve">Custom </w:t>
      </w:r>
      <w:r w:rsidR="007209DC">
        <w:t xml:space="preserve">Module </w:t>
      </w:r>
      <w:r w:rsidR="00274A23">
        <w:t>Types</w:t>
      </w:r>
      <w:r w:rsidR="004C6AEA">
        <w:t xml:space="preserve"> Verification</w:t>
      </w:r>
      <w:bookmarkEnd w:id="199"/>
    </w:p>
    <w:p w14:paraId="785C6ECF" w14:textId="7CB3B3DD" w:rsidR="009E5776" w:rsidRDefault="009E5776" w:rsidP="00FB7947">
      <w:pPr>
        <w:spacing w:before="100" w:beforeAutospacing="1" w:after="100" w:afterAutospacing="1"/>
        <w:ind w:firstLine="360"/>
        <w:contextualSpacing/>
      </w:pPr>
      <w:r>
        <w:t>Bourg’s FDM uses three custom C++ classes that support the creation and operation</w:t>
      </w:r>
      <w:r w:rsidR="00555B24">
        <w:t>s of</w:t>
      </w:r>
      <w:r w:rsidR="005E7C63">
        <w:t xml:space="preserve"> </w:t>
      </w:r>
      <w:r>
        <w:t>vectors, matrices, and quaternions. These classes, just like Bourg’s FDM,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6-DOF </w:t>
      </w:r>
      <w:r>
        <w:lastRenderedPageBreak/>
        <w:t xml:space="preserve">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047481C2"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of</w:t>
      </w:r>
      <w:r w:rsidR="00421CFE">
        <w:t xml:space="preserve"> in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testing of some operations that we do use in the FDM – those operations were added in C++ </w:t>
      </w:r>
      <w:r w:rsidR="009959B4">
        <w:t>in order to benchmark</w:t>
      </w:r>
      <w:r w:rsidR="00421CFE">
        <w:t xml:space="preserve"> the tests. </w:t>
      </w:r>
    </w:p>
    <w:p w14:paraId="3F903EF6" w14:textId="2EA952B8"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C93219" w:rsidRPr="00C93219">
        <w:rPr>
          <w:noProof/>
        </w:rPr>
        <w:t>[28]</w:t>
      </w:r>
      <w:r w:rsidR="00472C76">
        <w:fldChar w:fldCharType="end"/>
      </w:r>
      <w:r>
        <w:t>.</w:t>
      </w:r>
    </w:p>
    <w:p w14:paraId="033EF057" w14:textId="012635B7" w:rsidR="00421CFE" w:rsidRDefault="000D1EEF" w:rsidP="00FB7947">
      <w:pPr>
        <w:spacing w:before="100" w:beforeAutospacing="1" w:after="100" w:afterAutospacing="1"/>
        <w:ind w:firstLine="360"/>
        <w:contextualSpacing/>
      </w:pPr>
      <w:r>
        <w:t xml:space="preserve">With that said, the classes were re-implemented in Rust to match the exact functionality that Bourg intended. </w:t>
      </w:r>
      <w:r w:rsidR="00DD7EED">
        <w:t>But to be sure that the</w:t>
      </w:r>
      <w:r w:rsidR="00317810">
        <w:t xml:space="preserve"> operations on the vector, matrix, and quaternions were correct</w:t>
      </w:r>
      <w:r w:rsidR="001E63BF">
        <w:t>,</w:t>
      </w:r>
      <w:r w:rsidR="00317810">
        <w:t xml:space="preserve"> we devised a series of</w:t>
      </w:r>
      <w:r w:rsidR="00003BEF">
        <w:t xml:space="preserve"> Rust unit</w:t>
      </w:r>
      <w:r w:rsidR="00317810">
        <w:t xml:space="preserve"> tests. </w:t>
      </w:r>
      <w:r w:rsidR="00003BEF">
        <w:t>Each unit test checks each oper</w:t>
      </w:r>
      <w:r w:rsidR="007C7B5B">
        <w:t xml:space="preserve">ation used by this FDM. We </w:t>
      </w:r>
      <w:r w:rsidR="00003BEF">
        <w:t>compiled and ran each of these operations with the original C++ code by Bourg</w:t>
      </w:r>
      <w:r w:rsidR="00165D4C">
        <w:t>,</w:t>
      </w:r>
      <w:r w:rsidR="00003BEF">
        <w:t xml:space="preserve"> gathered that benchmark data, and copied that data into the Rust tests to be compared to the output by the Rust tests. </w:t>
      </w:r>
      <w:r w:rsidR="00CB67CF">
        <w:t>The</w:t>
      </w:r>
      <w:r w:rsidR="0005144F">
        <w:t xml:space="preserve"> operations</w:t>
      </w:r>
      <w:r w:rsidR="00CB67CF">
        <w:t xml:space="preserve"> in the Rust tests </w:t>
      </w:r>
      <w:r w:rsidR="004D5BF6">
        <w:t>were given the same input as</w:t>
      </w:r>
      <w:r w:rsidR="00CB67CF">
        <w:t xml:space="preserve"> what was used to gather the benchmark output.</w:t>
      </w:r>
    </w:p>
    <w:p w14:paraId="7D9F3577" w14:textId="0961D36D" w:rsidR="005732C8" w:rsidRDefault="00C518DE" w:rsidP="00780A48">
      <w:pPr>
        <w:pStyle w:val="Heading3"/>
        <w:numPr>
          <w:ilvl w:val="2"/>
          <w:numId w:val="5"/>
        </w:numPr>
        <w:spacing w:before="100" w:beforeAutospacing="1" w:after="100" w:afterAutospacing="1"/>
        <w:ind w:left="1080"/>
        <w:contextualSpacing/>
        <w:jc w:val="left"/>
      </w:pPr>
      <w:bookmarkStart w:id="200" w:name="_Toc62139970"/>
      <w:r>
        <w:t>Vector Tests</w:t>
      </w:r>
      <w:bookmarkEnd w:id="200"/>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lastRenderedPageBreak/>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F29AE4B" w14:textId="090557EB" w:rsidR="007F4383" w:rsidRDefault="007F4383" w:rsidP="00780A48">
      <w:pPr>
        <w:pStyle w:val="Heading3"/>
        <w:numPr>
          <w:ilvl w:val="2"/>
          <w:numId w:val="5"/>
        </w:numPr>
        <w:spacing w:before="100" w:beforeAutospacing="1" w:after="100" w:afterAutospacing="1"/>
        <w:ind w:left="1080"/>
        <w:contextualSpacing/>
        <w:jc w:val="left"/>
      </w:pPr>
      <w:bookmarkStart w:id="201" w:name="_Toc62139971"/>
      <w:r>
        <w:t>Matrix Tests</w:t>
      </w:r>
      <w:bookmarkEnd w:id="201"/>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7208E828" w14:textId="0841273C" w:rsidR="00F83163" w:rsidRDefault="00F83163" w:rsidP="00780A48">
      <w:pPr>
        <w:pStyle w:val="Heading3"/>
        <w:numPr>
          <w:ilvl w:val="2"/>
          <w:numId w:val="5"/>
        </w:numPr>
        <w:spacing w:before="100" w:beforeAutospacing="1" w:after="100" w:afterAutospacing="1"/>
        <w:ind w:left="1080"/>
        <w:contextualSpacing/>
        <w:jc w:val="left"/>
      </w:pPr>
      <w:bookmarkStart w:id="202" w:name="_Toc62139972"/>
      <w:r>
        <w:t>Quaternion Tests</w:t>
      </w:r>
      <w:bookmarkEnd w:id="202"/>
    </w:p>
    <w:p w14:paraId="63E958B5" w14:textId="0FCFC45B"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lastRenderedPageBreak/>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780A48">
      <w:pPr>
        <w:pStyle w:val="Heading2"/>
        <w:numPr>
          <w:ilvl w:val="1"/>
          <w:numId w:val="5"/>
        </w:numPr>
        <w:spacing w:before="100" w:beforeAutospacing="1" w:after="100" w:afterAutospacing="1"/>
        <w:ind w:left="540"/>
        <w:contextualSpacing/>
      </w:pPr>
      <w:bookmarkStart w:id="203" w:name="_Toc62139973"/>
      <w:r>
        <w:t>Building the Flight Simulator</w:t>
      </w:r>
      <w:r w:rsidR="00C22A6B">
        <w:t>s</w:t>
      </w:r>
      <w:bookmarkEnd w:id="203"/>
    </w:p>
    <w:p w14:paraId="1374D51B" w14:textId="6A5398BE"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we will be sure to point out the handful of differences</w:t>
      </w:r>
      <w:r>
        <w:t xml:space="preserve">. </w:t>
      </w:r>
      <w:r w:rsidR="00BB742F">
        <w:t xml:space="preserve">Also, we will point out </w:t>
      </w:r>
      <w:r w:rsidR="00F214AC">
        <w:t>additional</w:t>
      </w:r>
      <w:r w:rsidR="00BB742F">
        <w:t xml:space="preserve"> considerations </w:t>
      </w:r>
      <w:r w:rsidR="0032015F">
        <w:t xml:space="preserve">required for simulation </w:t>
      </w:r>
      <w:r w:rsidR="00BB742F">
        <w:t xml:space="preserve">not </w:t>
      </w:r>
      <w:r w:rsidR="0032015F">
        <w:t xml:space="preserve">previously </w:t>
      </w:r>
      <w:r w:rsidR="00BB742F">
        <w:t xml:space="preserve">mentioned in the sections describing the creation of the raw FDMs. </w:t>
      </w:r>
    </w:p>
    <w:p w14:paraId="6CD53B3B" w14:textId="0551A762"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t xml:space="preserve"> System, </w:t>
      </w:r>
      <w:r w:rsidR="00610359">
        <w:t>we added S</w:t>
      </w:r>
      <w:r>
        <w:t xml:space="preserve">ystems and Components </w:t>
      </w:r>
      <w:r w:rsidR="00521475">
        <w:t xml:space="preserve">to each FDM </w:t>
      </w:r>
      <w:r>
        <w:t>that support</w:t>
      </w:r>
      <w:r w:rsidR="005B73D0">
        <w:t xml:space="preserve"> </w:t>
      </w:r>
      <w:r>
        <w:t>keyboard input</w:t>
      </w:r>
      <w:r w:rsidR="00CE2225">
        <w:t xml:space="preserve"> </w:t>
      </w:r>
      <w:r w:rsidR="006B7C7D">
        <w:t xml:space="preserve">and graphic visualization </w:t>
      </w:r>
      <w:r w:rsidR="002373EC">
        <w:t xml:space="preserve">– elevating </w:t>
      </w:r>
      <w:r>
        <w:t>the FDM</w:t>
      </w:r>
      <w:r w:rsidR="00B30EDA">
        <w:t>s</w:t>
      </w:r>
      <w:r w:rsidR="00BB722D">
        <w:t xml:space="preserve"> to</w:t>
      </w:r>
      <w:r w:rsidR="00D250E6">
        <w:t xml:space="preserve"> full-scale</w:t>
      </w:r>
      <w:r>
        <w:t xml:space="preserve"> </w:t>
      </w:r>
      <w:r w:rsidR="002373EC">
        <w:t xml:space="preserve">interactive </w:t>
      </w:r>
      <w:r>
        <w:t>flight simulator</w:t>
      </w:r>
      <w:r w:rsidR="00BB722D">
        <w:t>s</w:t>
      </w:r>
      <w:r>
        <w:t xml:space="preserve">. </w:t>
      </w:r>
      <w:r w:rsidR="006B7C7D">
        <w:t xml:space="preserve">With the 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6B1D8DE2" w:rsidR="004B014C" w:rsidRDefault="006B7C7D" w:rsidP="00FB7947">
      <w:pPr>
        <w:spacing w:before="100" w:beforeAutospacing="1" w:after="100" w:afterAutospacing="1"/>
        <w:ind w:firstLine="360"/>
        <w:contextualSpacing/>
      </w:pPr>
      <w:r>
        <w:t xml:space="preserve">To add the new Systems and Components, only a few simple lines of codes need to be written.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4CB7FC3A"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system FlightGear uses represents is different than the ones used in each FDM. For example, FlightGear depicts </w:t>
      </w:r>
      <w:r w:rsidR="004A431A">
        <w:t xml:space="preserve">a </w:t>
      </w:r>
      <w:r w:rsidR="009A5943">
        <w:lastRenderedPageBreak/>
        <w:t>positive yaw degree as</w:t>
      </w:r>
      <w:r w:rsidR="004A431A">
        <w:t xml:space="preserve"> yaw</w:t>
      </w:r>
      <w:r w:rsidR="00835088">
        <w:t xml:space="preserve"> to the left. This difference was causing the airplanes</w:t>
      </w:r>
      <w:r w:rsidR="00AD2C61">
        <w:t xml:space="preserve"> in FlightGear</w:t>
      </w:r>
      <w:r w:rsidR="00835088">
        <w:t xml:space="preserve"> to not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MakePacket System, where the flight data is packaged for FlightGear</w:t>
      </w:r>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Due to the difference in coordinate systems between the models and Fli</w:t>
      </w:r>
      <w:r w:rsidR="00F26BCC">
        <w:t xml:space="preserve">ghtGear, these negations </w:t>
      </w:r>
      <w:r w:rsidR="00835088">
        <w:t xml:space="preserve">fixed the </w:t>
      </w:r>
      <w:r w:rsidR="00F26BCC">
        <w:t>discrepancies during simulation so that the FDMs</w:t>
      </w:r>
      <w:r w:rsidR="00835088">
        <w:t xml:space="preserve"> were adapted to properl</w:t>
      </w:r>
      <w:r w:rsidR="004A431A">
        <w:t>y depict the airplane within</w:t>
      </w:r>
      <w:r w:rsidR="00835088">
        <w:t xml:space="preserve"> FlightGear.</w:t>
      </w:r>
      <w:r w:rsidR="00DF7A26">
        <w:t xml:space="preserve"> </w:t>
      </w:r>
      <w:r w:rsidR="00C01879">
        <w:t>La</w:t>
      </w:r>
      <w:r w:rsidR="00DF7A26">
        <w:t xml:space="preserve">stly, when beginning the simulation, FlightGear automatically loads with the airplane facing East with an initial heading of 90 degrees. So, to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780A48">
      <w:pPr>
        <w:pStyle w:val="Heading3"/>
        <w:numPr>
          <w:ilvl w:val="2"/>
          <w:numId w:val="5"/>
        </w:numPr>
        <w:spacing w:before="100" w:beforeAutospacing="1" w:after="100" w:afterAutospacing="1"/>
        <w:ind w:left="1080"/>
        <w:contextualSpacing/>
        <w:jc w:val="left"/>
      </w:pPr>
      <w:bookmarkStart w:id="204" w:name="_Toc62139974"/>
      <w:r>
        <w:t>Simulation Loop</w:t>
      </w:r>
      <w:bookmarkEnd w:id="204"/>
    </w:p>
    <w:p w14:paraId="40851F76" w14:textId="0E6C3290"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B612F6">
        <w:t xml:space="preserve">30. This 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w:t>
      </w:r>
      <w:r w:rsidR="00E00875">
        <w:t>’s</w:t>
      </w:r>
      <w:r w:rsidR="00F96A84">
        <w:t xml:space="preserve"> sake. This strategy works because we know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2E3A76">
        <w:t xml:space="preserve">will be able to </w:t>
      </w:r>
      <w:r w:rsidR="00F96A84">
        <w:t>maintai</w:t>
      </w:r>
      <w:r w:rsidR="00472C76">
        <w:t xml:space="preserve">n a smooth frame rate </w:t>
      </w:r>
      <w:r w:rsidR="00472C76">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472C76">
        <w:fldChar w:fldCharType="separate"/>
      </w:r>
      <w:r w:rsidR="0019437B" w:rsidRPr="0019437B">
        <w:rPr>
          <w:noProof/>
        </w:rPr>
        <w:t>[19]</w:t>
      </w:r>
      <w:r w:rsidR="00472C76">
        <w:fldChar w:fldCharType="end"/>
      </w:r>
      <w:r w:rsidR="00F96A84">
        <w:t xml:space="preserve">. This strategy might </w:t>
      </w:r>
      <w:r w:rsidR="00F96A84">
        <w:lastRenderedPageBreak/>
        <w:t>normally be an issue for slow computers, but the FDM</w:t>
      </w:r>
      <w:r w:rsidR="005E2232">
        <w:t>s are</w:t>
      </w:r>
      <w:r w:rsidR="00F96A84">
        <w:t xml:space="preserve"> not very demanding on hardware. The downside is that for fast computers, we leave some frames per second on the table beca</w:t>
      </w:r>
      <w:r w:rsidR="00472C76">
        <w:t xml:space="preserve">use we have a fixed time step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rsidR="00F96A84">
        <w:t>. In the main</w:t>
      </w:r>
      <w:r w:rsidR="0031616E">
        <w:t xml:space="preserve"> function</w:t>
      </w:r>
      <w:r w:rsidR="00F96A84">
        <w:t xml:space="preserve">, </w:t>
      </w:r>
      <w:r w:rsidR="0031616E">
        <w:t>there is a</w:t>
      </w:r>
      <w:r w:rsidR="002C2AE5">
        <w:t xml:space="preserve"> frame rate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780A48">
      <w:pPr>
        <w:pStyle w:val="Heading3"/>
        <w:numPr>
          <w:ilvl w:val="2"/>
          <w:numId w:val="5"/>
        </w:numPr>
        <w:spacing w:before="100" w:beforeAutospacing="1" w:after="100" w:afterAutospacing="1"/>
        <w:ind w:left="1080"/>
        <w:contextualSpacing/>
        <w:jc w:val="left"/>
      </w:pPr>
      <w:bookmarkStart w:id="205" w:name="_Toc62139975"/>
      <w:r>
        <w:t>Resources</w:t>
      </w:r>
      <w:bookmarkEnd w:id="205"/>
    </w:p>
    <w:p w14:paraId="7EDB2A92" w14:textId="54764ECD" w:rsidR="00AD416F" w:rsidRDefault="00F24324" w:rsidP="00FB7947">
      <w:pPr>
        <w:spacing w:before="100" w:beforeAutospacing="1" w:after="100" w:afterAutospacing="1"/>
        <w:ind w:firstLine="360"/>
        <w:contextualSpacing/>
      </w:pPr>
      <w:r>
        <w:t xml:space="preserve">The Resources at work </w:t>
      </w:r>
      <w:r w:rsidR="00B46F18">
        <w:t>are</w:t>
      </w:r>
      <w:r w:rsidR="00E00875">
        <w:t xml:space="preserve"> the same as what is used by bo</w:t>
      </w:r>
      <w:r w:rsidR="00B46F18">
        <w:t>th</w:t>
      </w:r>
      <w:r>
        <w:t xml:space="preserve"> FDMs.</w:t>
      </w:r>
      <w:r w:rsidR="00114A32">
        <w:t xml:space="preserve"> The Palmer-based simu</w:t>
      </w:r>
      <w:r w:rsidR="008B3530">
        <w:t xml:space="preserve">lator uses only the DeltaTime Resource. The </w:t>
      </w:r>
      <w:r w:rsidR="00DB4234">
        <w:t xml:space="preserve">Bourg-based </w:t>
      </w:r>
      <w:r w:rsidR="008B3530">
        <w:t>simulator uses DeltaTime, MaxThrust, and DeltaThrust.</w:t>
      </w:r>
    </w:p>
    <w:p w14:paraId="0CB98D2C" w14:textId="52A8BF09" w:rsidR="00421F09" w:rsidRDefault="00421F09" w:rsidP="00780A48">
      <w:pPr>
        <w:pStyle w:val="Heading3"/>
        <w:numPr>
          <w:ilvl w:val="2"/>
          <w:numId w:val="5"/>
        </w:numPr>
        <w:spacing w:before="100" w:beforeAutospacing="1" w:after="100" w:afterAutospacing="1"/>
        <w:ind w:left="1080"/>
        <w:contextualSpacing/>
        <w:jc w:val="left"/>
      </w:pPr>
      <w:bookmarkStart w:id="206" w:name="_Toc62139976"/>
      <w:r>
        <w:t>Components</w:t>
      </w:r>
      <w:bookmarkEnd w:id="206"/>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KeyboardState, </w:t>
      </w:r>
      <w:r w:rsidR="003116CD">
        <w:t>FGNetFDM</w:t>
      </w:r>
      <w:r w:rsidR="0023655A">
        <w:t xml:space="preserve">, and DataFDM. </w:t>
      </w:r>
    </w:p>
    <w:p w14:paraId="396CCB55" w14:textId="79B94E5D" w:rsidR="00001D9B" w:rsidRDefault="00001D9B" w:rsidP="00780A48">
      <w:pPr>
        <w:pStyle w:val="Heading4"/>
        <w:numPr>
          <w:ilvl w:val="3"/>
          <w:numId w:val="5"/>
        </w:numPr>
        <w:spacing w:before="100" w:beforeAutospacing="1" w:after="100" w:afterAutospacing="1"/>
        <w:contextualSpacing/>
        <w:jc w:val="left"/>
      </w:pPr>
      <w:bookmarkStart w:id="207" w:name="_Toc62139977"/>
      <w:r>
        <w:t>KeyboardState</w:t>
      </w:r>
      <w:bookmarkEnd w:id="207"/>
    </w:p>
    <w:p w14:paraId="2894718B" w14:textId="77777777" w:rsidR="00757371" w:rsidRDefault="00625265" w:rsidP="00FB7947">
      <w:pPr>
        <w:spacing w:before="100" w:beforeAutospacing="1" w:after="100" w:afterAutospacing="1"/>
        <w:ind w:firstLine="360"/>
        <w:contextualSpacing/>
      </w:pPr>
      <w:r>
        <w:t xml:space="preserve">The KeyoardState Component holds the boolean variables that correspond to the action that will take place in the simulation when a specified </w:t>
      </w:r>
      <w:r w:rsidR="00863B7B">
        <w:t xml:space="preserve">flight control </w:t>
      </w:r>
      <w:r>
        <w:t xml:space="preserve">key is pressed on the keyboard. This Component is used by the EquationsOfMotion System and the FlightControl System. </w:t>
      </w:r>
    </w:p>
    <w:p w14:paraId="29A91D28" w14:textId="4F9DF1D8" w:rsidR="00AD416F" w:rsidRDefault="00757371" w:rsidP="00FB7947">
      <w:pPr>
        <w:spacing w:before="100" w:beforeAutospacing="1" w:after="100" w:afterAutospacing="1"/>
        <w:ind w:firstLine="360"/>
        <w:contextualSpacing/>
      </w:pPr>
      <w:r>
        <w:t>Because the P</w:t>
      </w:r>
      <w:r w:rsidR="000D757A">
        <w:t>almer-based FDM is unable to modify yaw angle directly, the KeyboardState Component specific to that simulator does not contain and variables designating a keypress to yaw left or yaw right</w:t>
      </w:r>
      <w:r w:rsidR="005317F9">
        <w:t>, whereas the Bourg-based simulator does.</w:t>
      </w:r>
    </w:p>
    <w:p w14:paraId="576125ED" w14:textId="54FC3A4C" w:rsidR="0023655A" w:rsidRDefault="00B13F0F" w:rsidP="00780A48">
      <w:pPr>
        <w:pStyle w:val="Heading4"/>
        <w:numPr>
          <w:ilvl w:val="3"/>
          <w:numId w:val="5"/>
        </w:numPr>
        <w:spacing w:before="100" w:beforeAutospacing="1" w:after="100" w:afterAutospacing="1"/>
        <w:contextualSpacing/>
        <w:jc w:val="left"/>
      </w:pPr>
      <w:bookmarkStart w:id="208" w:name="_Toc62139978"/>
      <w:bookmarkEnd w:id="208"/>
      <w:r>
        <w:lastRenderedPageBreak/>
        <w:t>FGNetFDM</w:t>
      </w:r>
    </w:p>
    <w:p w14:paraId="167F75CD" w14:textId="57ACA0A6" w:rsidR="00AD416F" w:rsidRDefault="00B13F0F" w:rsidP="00FB7947">
      <w:pPr>
        <w:spacing w:before="100" w:beforeAutospacing="1" w:after="100" w:afterAutospacing="1"/>
        <w:ind w:firstLine="360"/>
        <w:contextualSpacing/>
      </w:pPr>
      <w:r>
        <w:t>The FGNetFDM</w:t>
      </w:r>
      <w:r w:rsidR="00EA6B14">
        <w:t xml:space="preserve"> Component uses the</w:t>
      </w:r>
      <w:r w:rsidR="006D351F">
        <w:t xml:space="preserve"> </w:t>
      </w:r>
      <w:r w:rsidR="00EA6B14">
        <w:t xml:space="preserve">FlightGear defined </w:t>
      </w:r>
      <w:r w:rsidR="006D351F">
        <w:t>FGNetFDM</w:t>
      </w:r>
      <w:r w:rsidR="00EA6B14">
        <w:t xml:space="preserve"> structure</w:t>
      </w:r>
      <w:r w:rsidR="006D351F">
        <w:t>, which contains all of the data necessary to be sent to FlightGear in the form of a packet</w:t>
      </w:r>
      <w:r w:rsidR="00572F63">
        <w:t xml:space="preserve">. </w:t>
      </w:r>
      <w:r w:rsidR="007B350B">
        <w:t>This</w:t>
      </w:r>
      <w:r w:rsidR="0023655A">
        <w:t xml:space="preserve"> FGNetFDM structure that FlightGear accepts is</w:t>
      </w:r>
      <w:r w:rsidR="002561DC">
        <w:t xml:space="preserve"> written in C++ and posted</w:t>
      </w:r>
      <w:r w:rsidR="0023655A">
        <w:t xml:space="preserve"> in FlightGear’s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2561DC">
        <w:t xml:space="preserve">The re-implementation of this </w:t>
      </w:r>
      <w:r w:rsidR="00293F3C">
        <w:t xml:space="preserve">C++ </w:t>
      </w:r>
      <w:r w:rsidR="002561DC">
        <w:t xml:space="preserve">structure </w:t>
      </w:r>
      <w:r w:rsidR="00293F3C">
        <w:t xml:space="preserve">into Rust is located in Appendix A: Configuring FlightGear as a Visual System. </w:t>
      </w:r>
      <w:r w:rsidR="0023655A">
        <w:t>This Component is used by the MakePacket System and the SendPacket System.</w:t>
      </w:r>
    </w:p>
    <w:p w14:paraId="31E15C7D" w14:textId="0F1888DA" w:rsidR="008C36F6" w:rsidRDefault="008C36F6" w:rsidP="00780A48">
      <w:pPr>
        <w:pStyle w:val="Heading4"/>
        <w:numPr>
          <w:ilvl w:val="3"/>
          <w:numId w:val="5"/>
        </w:numPr>
        <w:spacing w:before="100" w:beforeAutospacing="1" w:after="100" w:afterAutospacing="1"/>
        <w:contextualSpacing/>
        <w:jc w:val="left"/>
      </w:pPr>
      <w:bookmarkStart w:id="209" w:name="_Toc62139979"/>
      <w:r>
        <w:t>DataFDM</w:t>
      </w:r>
      <w:bookmarkEnd w:id="209"/>
    </w:p>
    <w:p w14:paraId="674510BD" w14:textId="37EEF421" w:rsidR="00AD416F" w:rsidRDefault="00625265" w:rsidP="004E6F0F">
      <w:pPr>
        <w:spacing w:before="100" w:beforeAutospacing="1" w:after="100" w:afterAutospacing="1"/>
        <w:ind w:firstLine="360"/>
        <w:contextualSpacing/>
      </w:pPr>
      <w:r>
        <w:t>The DataFDM Component holds all of the data</w:t>
      </w:r>
      <w:r w:rsidR="00244EE0">
        <w:t xml:space="preserve"> describing an airplane. This is the same Component defined in the previous section</w:t>
      </w:r>
      <w:r w:rsidR="00CB679B">
        <w:t xml:space="preserve">s for each respective FDM </w:t>
      </w:r>
      <w:r w:rsidR="00244EE0">
        <w:t xml:space="preserve">being used by the EquationsOfMotion System. However, we note that this </w:t>
      </w:r>
      <w:r>
        <w:t>Component is</w:t>
      </w:r>
      <w:r w:rsidR="00244EE0">
        <w:t xml:space="preserve"> also</w:t>
      </w:r>
      <w:r>
        <w:t xml:space="preserve"> </w:t>
      </w:r>
      <w:r w:rsidR="00244EE0">
        <w:t>now accessed</w:t>
      </w:r>
      <w:r>
        <w:t xml:space="preserve"> by </w:t>
      </w:r>
      <w:r w:rsidR="00244EE0">
        <w:t xml:space="preserve">the </w:t>
      </w:r>
      <w:r w:rsidR="004419D0">
        <w:t xml:space="preserve">MakePacket System, which </w:t>
      </w:r>
      <w:r w:rsidR="00EA1479">
        <w:t xml:space="preserve">we will describe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780A48">
      <w:pPr>
        <w:pStyle w:val="Heading3"/>
        <w:numPr>
          <w:ilvl w:val="2"/>
          <w:numId w:val="5"/>
        </w:numPr>
        <w:spacing w:before="100" w:beforeAutospacing="1" w:after="100" w:afterAutospacing="1"/>
        <w:ind w:left="1080"/>
        <w:contextualSpacing/>
        <w:jc w:val="left"/>
      </w:pPr>
      <w:bookmarkStart w:id="210" w:name="_Toc62139980"/>
      <w:r>
        <w:t>Systems</w:t>
      </w:r>
      <w:bookmarkEnd w:id="210"/>
    </w:p>
    <w:p w14:paraId="65BD3A35" w14:textId="41F4174A"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FlightControl, EquationsOfMotion, MakePacket, and SendPacket. Systems access certain Components that are </w:t>
      </w:r>
      <w:r w:rsidR="00E01667">
        <w:t>needed for reading or writing</w:t>
      </w:r>
      <w:r>
        <w:t xml:space="preserve">, and the type of access must be specified. ReadStorage is just read access to the </w:t>
      </w:r>
      <w:r w:rsidR="00726A94">
        <w:t>Component</w:t>
      </w:r>
      <w:r>
        <w:t xml:space="preserve"> data, and WriteStorage is reading and also writing over the Component data.</w:t>
      </w:r>
      <w:r w:rsidR="00DE0D29">
        <w:t xml:space="preserve"> </w:t>
      </w:r>
    </w:p>
    <w:p w14:paraId="01839DCF" w14:textId="60300677" w:rsidR="00613A59" w:rsidRDefault="00EB39AE" w:rsidP="00FB7947">
      <w:pPr>
        <w:spacing w:before="100" w:beforeAutospacing="1" w:after="100" w:afterAutospacing="1"/>
        <w:ind w:firstLine="360"/>
        <w:contextualSpacing/>
      </w:pPr>
      <w:r>
        <w:lastRenderedPageBreak/>
        <w:t xml:space="preserve">The figure below displays the organizational breakdown of the </w:t>
      </w:r>
      <w:r w:rsidR="00B214DA">
        <w:t>Components</w:t>
      </w:r>
      <w:r>
        <w:t xml:space="preserve"> and Systems used in the flight simulators. The storage type, WriteStorage and ReadAccess,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11" w:name="_Toc62473962"/>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11"/>
    </w:p>
    <w:p w14:paraId="1D1CD4BC" w14:textId="75831B26" w:rsidR="009450C7" w:rsidRDefault="009450C7" w:rsidP="00FB7947">
      <w:pPr>
        <w:spacing w:before="100" w:beforeAutospacing="1" w:after="100" w:afterAutospacing="1"/>
        <w:ind w:firstLine="360"/>
        <w:contextualSpacing/>
      </w:pPr>
      <w:r>
        <w:t>For a single frame, FlightControl determines if any and what keys are being pressed</w:t>
      </w:r>
      <w:r w:rsidR="00007C3B">
        <w:t>. With that,</w:t>
      </w:r>
      <w:r>
        <w:t xml:space="preserve"> EquationsOfMotion takes that keypress into account</w:t>
      </w:r>
      <w:r w:rsidR="00007C3B">
        <w:t xml:space="preserve"> for the calculation of the resulting flight behavior</w:t>
      </w:r>
      <w:r>
        <w:t>. Next, with the equations of motion calcula</w:t>
      </w:r>
      <w:r w:rsidR="00885ED1">
        <w:t>ted, MakePacket updates</w:t>
      </w:r>
      <w:bookmarkStart w:id="212" w:name="_GoBack"/>
      <w:bookmarkEnd w:id="212"/>
      <w:r w:rsidR="00572F63">
        <w:t xml:space="preserve"> the FGNetFDM</w:t>
      </w:r>
      <w:r>
        <w:t xml:space="preserve"> Component with that successive data. Finally, SendPacket sends </w:t>
      </w:r>
      <w:r>
        <w:lastRenderedPageBreak/>
        <w:t>the constructed packet to FlightGear. Each System is dependent on the previous System executed to update data.</w:t>
      </w:r>
    </w:p>
    <w:p w14:paraId="2E432F24" w14:textId="2616AC0F" w:rsidR="006F126F" w:rsidRDefault="00726A94" w:rsidP="00FB7947">
      <w:pPr>
        <w:spacing w:before="100" w:beforeAutospacing="1" w:after="100" w:afterAutospacing="1"/>
        <w:ind w:firstLine="360"/>
        <w:contextualSpacing/>
      </w:pPr>
      <w:r>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FlightControl and EquationsOfMotion, EquationsOfMotion and MakePacket, </w:t>
      </w:r>
      <w:r w:rsidR="00BC1D66">
        <w:t>a</w:t>
      </w:r>
      <w:r>
        <w:t xml:space="preserve">nd SendPacket. </w:t>
      </w:r>
      <w:r w:rsidR="009450C7">
        <w:t>Although the dispatcher knows these conflicting Systems cannot be run in parallel, the dispatcher does not assign a logical execution flow for the flight simulator</w:t>
      </w:r>
      <w:r w:rsidR="00015070">
        <w:t xml:space="preserve">. This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F122B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1C6E89" w:rsidRPr="001C6E89">
        <w:rPr>
          <w:noProof/>
        </w:rPr>
        <w:t>[27]</w:t>
      </w:r>
      <w:r w:rsidR="001C6E89">
        <w:fldChar w:fldCharType="end"/>
      </w:r>
      <w:r w:rsidR="009450C7">
        <w:t>. So, we need to specify the deterministic sequential execution order to the dispatcher in code.</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13" w:name="_Toc62473963"/>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13"/>
    </w:p>
    <w:p w14:paraId="64D2B8CF" w14:textId="10248697"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 is added to the dispatcher, you can tell the dispatcher </w:t>
      </w:r>
      <w:r w:rsidR="002968D2">
        <w:lastRenderedPageBreak/>
        <w:t>to 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specification is not considered, and the dispatcher does its job automatically managing parallelization</w:t>
      </w:r>
      <w:r w:rsidR="00B92FC7">
        <w:t>.</w:t>
      </w:r>
    </w:p>
    <w:p w14:paraId="2830ECC7" w14:textId="5AF50203" w:rsidR="000007C2" w:rsidRDefault="000007C2" w:rsidP="00780A48">
      <w:pPr>
        <w:pStyle w:val="Heading4"/>
        <w:numPr>
          <w:ilvl w:val="3"/>
          <w:numId w:val="5"/>
        </w:numPr>
        <w:spacing w:before="100" w:beforeAutospacing="1" w:after="100" w:afterAutospacing="1"/>
        <w:contextualSpacing/>
        <w:jc w:val="left"/>
      </w:pPr>
      <w:bookmarkStart w:id="214" w:name="_Toc62139981"/>
      <w:r>
        <w:t>FlightControl</w:t>
      </w:r>
      <w:bookmarkEnd w:id="214"/>
    </w:p>
    <w:p w14:paraId="3C02B6A6" w14:textId="75070683"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 xml:space="preserve">the KeyboardState Component data. So, it will be given WriteStorage access to KeyboardState. </w:t>
      </w:r>
    </w:p>
    <w:p w14:paraId="4F25DB37" w14:textId="4DEFDDE2" w:rsidR="00625265" w:rsidRDefault="00484DF7" w:rsidP="00FB7947">
      <w:pPr>
        <w:spacing w:before="100" w:beforeAutospacing="1" w:after="100" w:afterAutospacing="1"/>
        <w:ind w:firstLine="360"/>
        <w:contextualSpacing/>
      </w:pPr>
      <w:r>
        <w:t xml:space="preserve">To </w:t>
      </w:r>
      <w:r w:rsidR="00625265">
        <w:t xml:space="preserve">detect the keyboard keypresses, we implemented </w:t>
      </w:r>
      <w:r w:rsidR="00F122BA">
        <w:t xml:space="preserve">a Rust crate called device_query </w:t>
      </w:r>
      <w:r w:rsidR="00F122BA">
        <w:fldChar w:fldCharType="begin" w:fldLock="1"/>
      </w:r>
      <w:r w:rsidR="002233F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[39]"},"properties":{"noteIndex":0},"schema":"https://github.com/citation-style-language/schema/raw/master/csl-citation.json"}</w:instrText>
      </w:r>
      <w:r w:rsidR="00F122BA">
        <w:fldChar w:fldCharType="separate"/>
      </w:r>
      <w:r w:rsidR="00F122BA" w:rsidRPr="00F122BA">
        <w:rPr>
          <w:noProof/>
        </w:rPr>
        <w:t>[39]</w:t>
      </w:r>
      <w:r w:rsidR="00F122BA">
        <w:fldChar w:fldCharType="end"/>
      </w:r>
      <w:r w:rsidR="00A26E33">
        <w:t>, which can</w:t>
      </w:r>
      <w:r w:rsidR="00625265">
        <w:t xml:space="preserve"> read the current state of the keys on the keyboard (i.e.</w:t>
      </w:r>
      <w:r w:rsidR="002B5F99">
        <w:t>,</w:t>
      </w:r>
      <w:r w:rsidR="00625265">
        <w:t xml:space="preserve"> </w:t>
      </w:r>
      <w:r w:rsidR="00F9441E">
        <w:t xml:space="preserve">the </w:t>
      </w:r>
      <w:r w:rsidR="00625265">
        <w:t xml:space="preserve">key is being pressed or not). In code, </w:t>
      </w:r>
      <w:r w:rsidR="00F122BA">
        <w:t xml:space="preserve">device_query </w:t>
      </w:r>
      <w:r w:rsidR="00625265">
        <w:t>gets</w:t>
      </w:r>
      <w:r w:rsidR="005A537E">
        <w:t xml:space="preserve"> a</w:t>
      </w:r>
      <w:r w:rsidR="00625265">
        <w:t xml:space="preserve"> list of all the keys being pressed at the current instance, and we check if any of the keys in that list match the keys t</w:t>
      </w:r>
      <w:r w:rsidR="001819A8">
        <w:t>hat we have tied with a flight control that will affect</w:t>
      </w:r>
      <w:r w:rsidR="00BA3B2F">
        <w:t xml:space="preserve"> the equations of motion</w:t>
      </w:r>
      <w:r w:rsidR="00625265">
        <w:t xml:space="preserve"> in our FDM. Since more than one key can be pressed at once, we check al</w:t>
      </w:r>
      <w:r w:rsidR="008F2C01">
        <w:t>l of the designated keys</w:t>
      </w:r>
      <w:r w:rsidR="00625265">
        <w:t xml:space="preserve">, and </w:t>
      </w:r>
      <w:r w:rsidR="00903595">
        <w:t xml:space="preserve">when a key is being pressed, </w:t>
      </w:r>
      <w:r w:rsidR="00625265">
        <w:t>we toggle true the KeyboardState data that corresponds to that keypr</w:t>
      </w:r>
      <w:r w:rsidR="008F67BB">
        <w:t>ess. Before we toggle</w:t>
      </w:r>
      <w:r w:rsidR="00625265">
        <w:t xml:space="preserve"> true any of the KeyboardState data</w:t>
      </w:r>
      <w:r w:rsidR="003E5674">
        <w:t>, we default the data to false to start fresh for that frame.</w:t>
      </w:r>
      <w:r w:rsidR="000D5377">
        <w:t xml:space="preserve"> Once the FlightControl System has done its job</w:t>
      </w:r>
      <w:r w:rsidR="00625265">
        <w:t>, the EquationsOfMotion Sys</w:t>
      </w:r>
      <w:r w:rsidR="000D5377">
        <w:t>tem will take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36282049" w:rsidR="00AD416F" w:rsidRDefault="00511CB2" w:rsidP="004E6F0F">
      <w:pPr>
        <w:spacing w:before="100" w:beforeAutospacing="1" w:after="100" w:afterAutospacing="1"/>
        <w:ind w:firstLine="360"/>
        <w:contextualSpacing/>
      </w:pPr>
      <w:r>
        <w:t xml:space="preserve">The Palmer-based FDM does not designate a keypress to modify yaw so for that respective flight simulator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77777777" w:rsidR="00717239" w:rsidRDefault="00717239" w:rsidP="00717239">
      <w:pPr>
        <w:spacing w:before="100" w:beforeAutospacing="1" w:after="100" w:afterAutospacing="1"/>
        <w:ind w:firstLine="360"/>
        <w:contextualSpacing/>
      </w:pPr>
      <w:r>
        <w:lastRenderedPageBreak/>
        <w:t xml:space="preserve">Each flight simulator’s keyboard input flight controls are laid out in Appendix B: Flight Simulator Keyboard Controls. The two simulators are set up similarly in regard to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0CF3E5FD" w14:textId="21F87A8C" w:rsidR="00717239" w:rsidRDefault="00717239" w:rsidP="00717239">
      <w:pPr>
        <w:spacing w:before="100" w:beforeAutospacing="1" w:after="100" w:afterAutospacing="1"/>
        <w:ind w:firstLine="360"/>
        <w:contextualSpacing/>
      </w:pPr>
      <w:r>
        <w:t xml:space="preserve">To explain difference #1, it is important to note again that the flight control keypresses directly affect the values they represent in the Palmer-based simulator. For example, rolling to the right in this simulator will directly change the bank angle value, then the equations of motion </w:t>
      </w:r>
      <w:r w:rsidR="00836DBB">
        <w:t>consider</w:t>
      </w:r>
      <w:r>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t xml:space="preserve"> that orientation is displayed in FlightGear. This is worth explaining because a component can be activated with no limit. Thrust is an exception; similar to all the input in the Palmer-based simulator, in the Bourg-based simulator,</w:t>
      </w:r>
      <w:r w:rsidR="009E68C0">
        <w:t xml:space="preserve"> the</w:t>
      </w:r>
      <w:r>
        <w:t xml:space="preserve"> thrust force is directly altered by </w:t>
      </w:r>
      <w:r w:rsidR="00955788">
        <w:t xml:space="preserve">a </w:t>
      </w:r>
      <w:r>
        <w:t>keypress. The thrust is incremented or decremented by a constant number, defaulted to 100, out of the total maximum thrust force capacity. But because a component can be activated by en</w:t>
      </w:r>
      <w:r w:rsidR="0027324B">
        <w:t xml:space="preserve">dless keypresses, a barrel roll </w:t>
      </w:r>
      <w:r>
        <w:t xml:space="preserve">can be performed in the Bourg-based simulator. But, the Palmer-based simulator does not employ this freedom. In the Palmer-based simulator, the bank angle, attack angle, and flaps have a value range. Attack angle </w:t>
      </w:r>
      <w:r>
        <w:lastRenderedPageBreak/>
        <w:t>ranges from -16 degrees to 20 degrees. Bank angle ranges from -20 degrees to 20 degrees. Flaps are deployed at either 0 degrees, 20 degrees, o</w:t>
      </w:r>
      <w:r w:rsidR="00444C30">
        <w:t xml:space="preserve">r 40 degrees. The values on </w:t>
      </w:r>
      <w:r>
        <w:t>each of the ranges are incremented or decremented by 1, but the throttle application is incremented or decremented by 5% each keypress.</w:t>
      </w:r>
    </w:p>
    <w:p w14:paraId="3C6B626B" w14:textId="77777777" w:rsidR="00717239" w:rsidRPr="00E631A9" w:rsidRDefault="00717239" w:rsidP="004E6F0F">
      <w:pPr>
        <w:spacing w:before="100" w:beforeAutospacing="1" w:after="100" w:afterAutospacing="1"/>
        <w:ind w:firstLine="360"/>
        <w:contextualSpacing/>
      </w:pPr>
    </w:p>
    <w:p w14:paraId="5BB59510" w14:textId="2CAAAC11" w:rsidR="00891F3E" w:rsidRDefault="00891F3E" w:rsidP="00780A48">
      <w:pPr>
        <w:pStyle w:val="Heading4"/>
        <w:numPr>
          <w:ilvl w:val="3"/>
          <w:numId w:val="5"/>
        </w:numPr>
        <w:spacing w:before="100" w:beforeAutospacing="1" w:after="100" w:afterAutospacing="1"/>
        <w:contextualSpacing/>
        <w:jc w:val="left"/>
      </w:pPr>
      <w:bookmarkStart w:id="215" w:name="_Toc62139982"/>
      <w:r>
        <w:t>MakePacket</w:t>
      </w:r>
      <w:bookmarkEnd w:id="215"/>
    </w:p>
    <w:p w14:paraId="3133C635" w14:textId="377328C2" w:rsidR="00625265" w:rsidRDefault="00640D00" w:rsidP="00FB7947">
      <w:pPr>
        <w:spacing w:before="100" w:beforeAutospacing="1" w:after="100" w:afterAutospacing="1"/>
        <w:ind w:firstLine="360"/>
        <w:contextualSpacing/>
      </w:pPr>
      <w:r>
        <w:t>This System aids in graphics generation of the airplane within FlightGear</w:t>
      </w:r>
      <w:r w:rsidR="00F80D75">
        <w:t xml:space="preserve"> by loading the FGNetFDM structure, defined by FlightGear</w:t>
      </w:r>
      <w:r w:rsidR="00EB651A">
        <w:t xml:space="preserve"> </w:t>
      </w:r>
      <w:r w:rsidR="00EB651A">
        <w:fldChar w:fldCharType="begin" w:fldLock="1"/>
      </w:r>
      <w:r w:rsidR="00EB651A">
        <w:instrText>ADDIN CSL_CITATION {"citationItems":[{"id":"ITEM-1","itemData":{"URL":"https://www.flightgear.org/","id":"ITEM-1","issued":{"date-parts":[["0"]]},"title":"FlightGear Flight Simulator","type":"webpage"},"uris":["http://www.mendeley.com/documents/?uuid=7dedbccb-1063-4131-b68e-e85cd3fb94f5"]}],"mendeley":{"formattedCitation":"[4]","plainText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F80D75">
        <w:t>, with data that will be sent by the SendPacket System</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D</w:t>
      </w:r>
      <w:r w:rsidR="00572F63">
        <w:t xml:space="preserve">ataFDM Component and the FGNetFDM </w:t>
      </w:r>
      <w:r w:rsidR="00625265">
        <w:t xml:space="preserve">Component as ReadStorage. </w:t>
      </w:r>
    </w:p>
    <w:p w14:paraId="2A479A99" w14:textId="409FD81F"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FGNetFDM Component </w:t>
      </w:r>
      <w:r w:rsidR="00971C11">
        <w:t xml:space="preserve">is </w:t>
      </w:r>
      <w:r w:rsidR="00625265">
        <w:t xml:space="preserve">updated with the current calculations from the EquationsOfMotion System, which are </w:t>
      </w:r>
      <w:r w:rsidR="00971C11">
        <w:t>stored in the DataFDM Component</w:t>
      </w:r>
      <w:r w:rsidR="00625265">
        <w:t>. But when the new data variables are passed into the FGNetFDM structure, the data has to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FlightGear can interpret.</w:t>
      </w:r>
    </w:p>
    <w:p w14:paraId="644A999D" w14:textId="57308F7F"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FGNetFDM position data updated is latitude, longitude, and altitude. The orientation variables updated are phy, </w:t>
      </w:r>
      <w:r w:rsidR="003B3872">
        <w:t>theta, and psi, which represent</w:t>
      </w:r>
      <w:r>
        <w:t xml:space="preserve"> the </w:t>
      </w:r>
      <w:r w:rsidR="00E95945">
        <w:t xml:space="preserve">Euler angles </w:t>
      </w:r>
      <w:r>
        <w:t>roll, pitch, and yaw, respectively. The FlightGear version is also required to be passed on to the FGNetFDM struct</w:t>
      </w:r>
      <w:r w:rsidR="0077296A">
        <w:t>ure</w:t>
      </w:r>
      <w:r>
        <w:t xml:space="preserve">. </w:t>
      </w:r>
    </w:p>
    <w:p w14:paraId="275B9C74" w14:textId="2C4021E5" w:rsidR="00891F3E" w:rsidRDefault="00891F3E" w:rsidP="00780A48">
      <w:pPr>
        <w:pStyle w:val="Heading4"/>
        <w:numPr>
          <w:ilvl w:val="3"/>
          <w:numId w:val="5"/>
        </w:numPr>
        <w:spacing w:before="100" w:beforeAutospacing="1" w:after="100" w:afterAutospacing="1"/>
        <w:contextualSpacing/>
        <w:jc w:val="left"/>
      </w:pPr>
      <w:bookmarkStart w:id="216" w:name="_Toc62139983"/>
      <w:r>
        <w:lastRenderedPageBreak/>
        <w:t>SendPacket</w:t>
      </w:r>
      <w:bookmarkEnd w:id="216"/>
    </w:p>
    <w:p w14:paraId="38CF9BA3" w14:textId="1F4F9E9A" w:rsidR="00B329C9" w:rsidRDefault="003A147C" w:rsidP="00B329C9">
      <w:pPr>
        <w:spacing w:before="100" w:beforeAutospacing="1" w:after="100" w:afterAutospacing="1"/>
        <w:ind w:firstLine="360"/>
        <w:contextualSpacing/>
      </w:pPr>
      <w:r>
        <w:t>Now that the</w:t>
      </w:r>
      <w:r w:rsidR="00B329C9">
        <w:t xml:space="preserve"> FGNetFDM Component </w:t>
      </w:r>
      <w:r>
        <w:t xml:space="preserve">is updated </w:t>
      </w:r>
      <w:r w:rsidR="00B329C9">
        <w:t xml:space="preserve">and converted to big-endian byte order, this System begins by </w:t>
      </w:r>
      <w:r w:rsidR="00EB5DC5">
        <w:t xml:space="preserve">serializing </w:t>
      </w:r>
      <w:r w:rsidR="00B329C9">
        <w:t>the FGNetFDM structure into a packet of u8 bytes in the form of a vector</w:t>
      </w:r>
      <w:r w:rsidR="00A42D81">
        <w:t xml:space="preserve">. </w:t>
      </w:r>
      <w:r w:rsidR="00B329C9">
        <w:t xml:space="preserve">The Rust crates called bincode </w:t>
      </w:r>
      <w:r w:rsidR="00B329C9">
        <w:fldChar w:fldCharType="begin" w:fldLock="1"/>
      </w:r>
      <w:r w:rsidR="00B329C9">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[40]"},"properties":{"noteIndex":0},"schema":"https://github.com/citation-style-language/schema/raw/master/csl-citation.json"}</w:instrText>
      </w:r>
      <w:r w:rsidR="00B329C9">
        <w:fldChar w:fldCharType="separate"/>
      </w:r>
      <w:r w:rsidR="00B329C9" w:rsidRPr="002233FC">
        <w:rPr>
          <w:noProof/>
        </w:rPr>
        <w:t>[40]</w:t>
      </w:r>
      <w:r w:rsidR="00B329C9">
        <w:fldChar w:fldCharType="end"/>
      </w:r>
      <w:r w:rsidR="00B329C9">
        <w:t xml:space="preserve"> and serde </w:t>
      </w:r>
      <w:r w:rsidR="00B329C9">
        <w:fldChar w:fldCharType="begin" w:fldLock="1"/>
      </w:r>
      <w:r w:rsidR="00B329C9">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[41]"},"properties":{"noteIndex":0},"schema":"https://github.com/citation-style-language/schema/raw/master/csl-citation.json"}</w:instrText>
      </w:r>
      <w:r w:rsidR="00B329C9">
        <w:fldChar w:fldCharType="separate"/>
      </w:r>
      <w:r w:rsidR="00B329C9" w:rsidRPr="002233FC">
        <w:rPr>
          <w:noProof/>
        </w:rPr>
        <w:t>[41]</w:t>
      </w:r>
      <w:r w:rsidR="00B329C9">
        <w:fldChar w:fldCharType="end"/>
      </w:r>
      <w:r w:rsidR="00B329C9">
        <w:t xml:space="preserve"> are used to </w:t>
      </w:r>
      <w:r w:rsidR="00EB5DC5">
        <w:t>do this.</w:t>
      </w:r>
    </w:p>
    <w:p w14:paraId="544E7EB2" w14:textId="6295B7A8"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To do this, a socket i</w:t>
      </w:r>
      <w:r w:rsidR="004171F7">
        <w:t>s opened to send the packet</w:t>
      </w:r>
      <w:r w:rsidR="00005A7C">
        <w:t xml:space="preserve">. Next, the FlightGear socket is connected by </w:t>
      </w:r>
      <w:r w:rsidR="00AC45C0">
        <w:t xml:space="preserve">a </w:t>
      </w:r>
      <w:r w:rsidR="00005A7C">
        <w:t>port to the socket opened. Lastly, the packet is sent</w:t>
      </w:r>
      <w:r w:rsidR="00625265">
        <w:t xml:space="preserve"> off to FlightGear</w:t>
      </w:r>
      <w:r w:rsidR="007B0EF3">
        <w:t xml:space="preserve">’s socket. </w:t>
      </w:r>
      <w:r w:rsidR="00625265">
        <w:t xml:space="preserve">This system only needs </w:t>
      </w:r>
      <w:r w:rsidR="008D0462">
        <w:t>R</w:t>
      </w:r>
      <w:r w:rsidR="00955B2D">
        <w:t>ead</w:t>
      </w:r>
      <w:r w:rsidR="008D0462">
        <w:t xml:space="preserve">Storage </w:t>
      </w:r>
      <w:r w:rsidR="00625265">
        <w:t>a</w:t>
      </w:r>
      <w:r w:rsidR="00AD3746">
        <w:t>ccess to the FGNetFDM</w:t>
      </w:r>
      <w:r w:rsidR="00625265">
        <w:t xml:space="preserve"> Component. </w:t>
      </w:r>
    </w:p>
    <w:p w14:paraId="642297C9" w14:textId="4022FF9A" w:rsidR="00640D00" w:rsidRDefault="00640D00" w:rsidP="00780A48">
      <w:pPr>
        <w:pStyle w:val="Heading4"/>
        <w:numPr>
          <w:ilvl w:val="3"/>
          <w:numId w:val="5"/>
        </w:numPr>
        <w:spacing w:before="100" w:beforeAutospacing="1" w:after="100" w:afterAutospacing="1"/>
        <w:contextualSpacing/>
        <w:jc w:val="left"/>
      </w:pPr>
      <w:bookmarkStart w:id="217" w:name="_Toc62139984"/>
      <w:r>
        <w:t>EquationsOfMotion</w:t>
      </w:r>
      <w:bookmarkEnd w:id="217"/>
    </w:p>
    <w:p w14:paraId="34BEF3FB" w14:textId="6EA78C6C"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is almost the same as the System defined in the previous sections outlining the respective FDMs. </w:t>
      </w:r>
      <w:r w:rsidR="00835088">
        <w:t>But the</w:t>
      </w:r>
      <w:r w:rsidR="00EE4996">
        <w:t>re are two</w:t>
      </w:r>
      <w:r>
        <w:t xml:space="preserve"> </w:t>
      </w:r>
      <w:r w:rsidR="00835088">
        <w:t xml:space="preserve">important </w:t>
      </w:r>
      <w:r>
        <w:t>difference</w:t>
      </w:r>
      <w:r w:rsidR="00EE4996">
        <w:t>s between the raw</w:t>
      </w:r>
      <w:r w:rsidR="00835088">
        <w:t xml:space="preserve"> FDM </w:t>
      </w:r>
      <w:r w:rsidR="00C10EAF">
        <w:t>versus</w:t>
      </w:r>
      <w:r w:rsidR="00EE4996">
        <w:t xml:space="preserve"> this System that is configured to function as part of an interactive flight simulator interfacing FlightGear</w:t>
      </w:r>
      <w:r w:rsidR="00677898">
        <w:t xml:space="preserve">: </w:t>
      </w:r>
    </w:p>
    <w:p w14:paraId="2FBC2038" w14:textId="7CBD9590" w:rsidR="00835088" w:rsidRDefault="00835088" w:rsidP="00FB7947">
      <w:pPr>
        <w:pStyle w:val="ListParagraph"/>
        <w:numPr>
          <w:ilvl w:val="0"/>
          <w:numId w:val="17"/>
        </w:numPr>
        <w:spacing w:before="100" w:beforeAutospacing="1" w:after="100" w:afterAutospacing="1"/>
      </w:pPr>
      <w:r>
        <w:t>The KeyboardState Component data is considered as to whether or not a key has been pressed before the equations of m</w:t>
      </w:r>
      <w:r w:rsidR="00C51F24">
        <w:t>otions are computed to</w:t>
      </w:r>
      <w:r>
        <w:t xml:space="preserve">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lastRenderedPageBreak/>
        <w:t>With that, t</w:t>
      </w:r>
      <w:r w:rsidR="00DB6B84">
        <w:t xml:space="preserve">his System now requires ReadStorage access to KeyboardState </w:t>
      </w:r>
      <w:r w:rsidR="00DB6B84" w:rsidRPr="00212918">
        <w:t>and</w:t>
      </w:r>
      <w:r w:rsidR="00DB6B84">
        <w:t xml:space="preserve"> requires WriteStorage access to DataFDM.</w:t>
      </w:r>
    </w:p>
    <w:p w14:paraId="03FC6A67" w14:textId="29664FE1"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For both simulators, w</w:t>
      </w:r>
      <w:r w:rsidR="002B32E2">
        <w:t xml:space="preserve">e then check </w:t>
      </w:r>
      <w:r>
        <w:t xml:space="preserve">the KeyboardStates and </w:t>
      </w:r>
      <w:r w:rsidR="002B32E2">
        <w:t>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The thrust states, however, are not associated with a component, the thrust force is just changed 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t xml:space="preserve">he FDM will take that into account for the calculation of that frame. That is the part that makes the FDM interactive. </w:t>
      </w:r>
    </w:p>
    <w:p w14:paraId="112D1936" w14:textId="6D326BDC" w:rsidR="000B352B" w:rsidRDefault="00640D00" w:rsidP="00FB7947">
      <w:pPr>
        <w:spacing w:before="100" w:beforeAutospacing="1" w:after="100" w:afterAutospacing="1"/>
        <w:ind w:firstLine="360"/>
        <w:contextualSpacing/>
      </w:pPr>
      <w:r>
        <w:t>Following</w:t>
      </w:r>
      <w:r w:rsidR="00CD58EB">
        <w:t xml:space="preserve"> the handling of keyboard input, the System continues as normal to calculate the equations of motion – just as described in the previous section</w:t>
      </w:r>
      <w:r w:rsidR="00976CE0">
        <w:t>s describing</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ENU Cartesian coordinates, but FlightGear requires geodetic coordinates</w:t>
      </w:r>
      <w:r w:rsidR="000D4029">
        <w:t xml:space="preserve"> to represent the airplane’s position </w:t>
      </w:r>
      <w:r w:rsidR="000F3296">
        <w:t xml:space="preserve">on the Earth </w:t>
      </w:r>
      <w:r w:rsidR="000D4029">
        <w:t xml:space="preserve">within FlightGear. </w:t>
      </w:r>
      <w:r w:rsidR="00ED60BF">
        <w:t xml:space="preserve">So, a crate called </w:t>
      </w:r>
      <w:r w:rsidR="00ED60BF" w:rsidRPr="003F4BE8">
        <w:t>coord_transform</w:t>
      </w:r>
      <w:r w:rsidR="00ED60BF">
        <w:t xml:space="preserve"> </w:t>
      </w:r>
      <w:r w:rsidR="003F4BE8">
        <w:fldChar w:fldCharType="begin" w:fldLock="1"/>
      </w:r>
      <w:r w:rsidR="00A16AA6">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[42]"},"properties":{"noteIndex":0},"schema":"https://github.com/citation-style-language/schema/raw/master/csl-citation.json"}</w:instrText>
      </w:r>
      <w:r w:rsidR="003F4BE8">
        <w:fldChar w:fldCharType="separate"/>
      </w:r>
      <w:r w:rsidR="003F4BE8" w:rsidRPr="003F4BE8">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34979A14" w14:textId="7A00FE0A" w:rsidR="00D000C0" w:rsidRDefault="00D000C0" w:rsidP="000B352B">
      <w:pPr>
        <w:spacing w:before="100" w:beforeAutospacing="1" w:after="100" w:afterAutospacing="1"/>
        <w:contextualSpacing/>
      </w:pPr>
    </w:p>
    <w:p w14:paraId="21A7A9CA" w14:textId="3B5062A8" w:rsidR="00D000C0" w:rsidRDefault="00D000C0" w:rsidP="00625265"/>
    <w:p w14:paraId="15E5A239" w14:textId="7D547D3B" w:rsidR="004E6F0F" w:rsidRDefault="004E6F0F" w:rsidP="00625265"/>
    <w:p w14:paraId="2D5537F2" w14:textId="718944A8" w:rsidR="004E6F0F" w:rsidRDefault="004E6F0F" w:rsidP="00625265"/>
    <w:p w14:paraId="3A1BCB6E" w14:textId="1AABBBF4" w:rsidR="004E6F0F" w:rsidRDefault="004E6F0F" w:rsidP="00625265"/>
    <w:p w14:paraId="4956507D" w14:textId="7CB7F5B7" w:rsidR="004E6F0F" w:rsidRDefault="004E6F0F" w:rsidP="00625265"/>
    <w:p w14:paraId="385A758D" w14:textId="147B794B" w:rsidR="002E08A3" w:rsidRDefault="002E08A3" w:rsidP="00625265"/>
    <w:p w14:paraId="5FE8F023" w14:textId="4ED6841F" w:rsidR="002E08A3" w:rsidRDefault="002E08A3" w:rsidP="00625265"/>
    <w:p w14:paraId="16977D85" w14:textId="3AECFD65" w:rsidR="002E08A3" w:rsidRDefault="002E08A3" w:rsidP="00625265"/>
    <w:p w14:paraId="30C1DF8A" w14:textId="734F12A4" w:rsidR="002E08A3" w:rsidRDefault="002E08A3" w:rsidP="00625265"/>
    <w:p w14:paraId="3B8B0C3F" w14:textId="55A6A203" w:rsidR="002E08A3" w:rsidRDefault="002E08A3" w:rsidP="00625265"/>
    <w:p w14:paraId="74A23457" w14:textId="59623D4F" w:rsidR="002E08A3" w:rsidRDefault="002E08A3" w:rsidP="00625265"/>
    <w:p w14:paraId="28D6E4EE" w14:textId="6ED5B45C" w:rsidR="002E08A3" w:rsidRDefault="002E08A3" w:rsidP="00625265"/>
    <w:p w14:paraId="17752742" w14:textId="6EFC9299" w:rsidR="002E08A3" w:rsidRDefault="002E08A3" w:rsidP="00625265"/>
    <w:p w14:paraId="5CFE0855" w14:textId="5502A595"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18" w:name="_Toc62139985"/>
      <w:r w:rsidRPr="00E914BE">
        <w:rPr>
          <w:sz w:val="29"/>
          <w:szCs w:val="29"/>
        </w:rPr>
        <w:t>Analysis and Results</w:t>
      </w:r>
      <w:bookmarkEnd w:id="218"/>
    </w:p>
    <w:p w14:paraId="0179A928" w14:textId="0A2100F5" w:rsidR="00A2634D" w:rsidRDefault="00B5238D" w:rsidP="004159AA">
      <w:pPr>
        <w:spacing w:before="100" w:beforeAutospacing="1" w:after="100" w:afterAutospacing="1"/>
        <w:ind w:firstLine="360"/>
        <w:contextualSpacing/>
      </w:pPr>
      <w:r>
        <w:t xml:space="preserve">This section explains the results obtained by the tests performed in Chapter III. </w:t>
      </w:r>
      <w:r w:rsidR="00B63DCA">
        <w:t xml:space="preserve">We first discuss </w:t>
      </w:r>
      <w:r w:rsidR="0077320F">
        <w:t xml:space="preserve">the </w:t>
      </w:r>
      <w:r w:rsidR="0062170F">
        <w:t xml:space="preserve">integration </w:t>
      </w:r>
      <w:r w:rsidR="0077320F">
        <w:t>tests performed t</w:t>
      </w:r>
      <w:r w:rsidR="00AD4D76">
        <w:t xml:space="preserve">o determine equivalency of our Palmer-based </w:t>
      </w:r>
      <w:r w:rsidR="009F10F8">
        <w:t>six Degrees of Freedom Rust/Entity-Component-System Flight Dynamics Model</w:t>
      </w:r>
      <w:r w:rsidR="0077320F">
        <w:t xml:space="preserve"> compared to the benchmark </w:t>
      </w:r>
      <w:r w:rsidR="007D0B9F">
        <w:t xml:space="preserve">imperative </w:t>
      </w:r>
      <w:r w:rsidR="0077320F">
        <w:t>C-based F</w:t>
      </w:r>
      <w:r w:rsidR="009F10F8">
        <w:t>light Dynamics Model</w:t>
      </w:r>
      <w:r w:rsidR="0062170F">
        <w:t>. Then, we discuss the integration</w:t>
      </w:r>
      <w:r w:rsidR="0077320F">
        <w:t xml:space="preserve"> tests of our</w:t>
      </w:r>
      <w:r w:rsidR="00AD4D76">
        <w:t xml:space="preserve"> Bourg-based</w:t>
      </w:r>
      <w:r w:rsidR="0077320F">
        <w:t xml:space="preserve"> </w:t>
      </w:r>
      <w:r w:rsidR="009F10F8">
        <w:t>six Degrees of Freedom Rust/Entity-Component-System</w:t>
      </w:r>
      <w:r w:rsidR="0077320F">
        <w:t xml:space="preserve"> compa</w:t>
      </w:r>
      <w:r w:rsidR="008D1E16">
        <w:t>red to the benchmark C++/Object-Oriented Programming</w:t>
      </w:r>
      <w:r w:rsidR="009F10F8">
        <w:t xml:space="preserve"> Flight Dynamics Model</w:t>
      </w:r>
      <w:r w:rsidR="0077320F">
        <w:t>.</w:t>
      </w:r>
      <w:r w:rsidR="00FB5667">
        <w:t xml:space="preserve"> Next, we verify the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Flight Dynamics Model</w:t>
      </w:r>
      <w:r w:rsidR="006D06F4">
        <w:t xml:space="preserve"> </w:t>
      </w:r>
      <w:r w:rsidR="006D06F4">
        <w:lastRenderedPageBreak/>
        <w:t>(FDM)</w:t>
      </w:r>
      <w:r w:rsidR="00574F9C">
        <w:t xml:space="preserve"> compared to its C++ benchmark</w:t>
      </w:r>
      <w:r w:rsidR="00FB5667">
        <w:t>.</w:t>
      </w:r>
      <w:r w:rsidR="0077320F">
        <w:t xml:space="preserve"> Lastly, we discuss </w:t>
      </w:r>
      <w:r w:rsidR="00B63DCA">
        <w:t>the</w:t>
      </w:r>
      <w:r w:rsidR="00494483">
        <w:t xml:space="preserve"> completed</w:t>
      </w:r>
      <w:r w:rsidR="00112836">
        <w:t xml:space="preserve"> </w:t>
      </w:r>
      <w:r w:rsidR="0077320F">
        <w:t>flight simulators lever</w:t>
      </w:r>
      <w:r w:rsidR="00494483">
        <w:t>aging the</w:t>
      </w:r>
      <w:r w:rsidR="009A293F">
        <w:t xml:space="preserve"> </w:t>
      </w:r>
      <w:r w:rsidR="00CD4F3C">
        <w:t>FDMs.</w:t>
      </w:r>
    </w:p>
    <w:p w14:paraId="4885089C" w14:textId="77777777" w:rsidR="00A2634D" w:rsidRPr="00A2634D" w:rsidRDefault="00A2634D" w:rsidP="004159AA">
      <w:pPr>
        <w:pStyle w:val="ListParagraph"/>
        <w:keepNext/>
        <w:numPr>
          <w:ilvl w:val="0"/>
          <w:numId w:val="17"/>
        </w:numPr>
        <w:spacing w:before="100" w:beforeAutospacing="1" w:after="100" w:afterAutospacing="1"/>
        <w:outlineLvl w:val="1"/>
        <w:rPr>
          <w:b/>
          <w:bCs/>
          <w:vanish/>
        </w:rPr>
      </w:pPr>
      <w:bookmarkStart w:id="219" w:name="_Toc60590600"/>
      <w:bookmarkStart w:id="220" w:name="_Toc60590983"/>
      <w:bookmarkStart w:id="221" w:name="_Toc60591090"/>
      <w:bookmarkStart w:id="222" w:name="_Toc60591197"/>
      <w:bookmarkStart w:id="223" w:name="_Toc60594846"/>
      <w:bookmarkStart w:id="224" w:name="_Toc60594988"/>
      <w:bookmarkStart w:id="225" w:name="_Toc60595094"/>
      <w:bookmarkStart w:id="226" w:name="_Toc60595211"/>
      <w:bookmarkStart w:id="227" w:name="_Toc61301327"/>
      <w:bookmarkStart w:id="228" w:name="_Toc61609802"/>
      <w:bookmarkStart w:id="229" w:name="_Toc62139986"/>
      <w:bookmarkEnd w:id="219"/>
      <w:bookmarkEnd w:id="220"/>
      <w:bookmarkEnd w:id="221"/>
      <w:bookmarkEnd w:id="222"/>
      <w:bookmarkEnd w:id="223"/>
      <w:bookmarkEnd w:id="224"/>
      <w:bookmarkEnd w:id="225"/>
      <w:bookmarkEnd w:id="226"/>
      <w:bookmarkEnd w:id="227"/>
      <w:bookmarkEnd w:id="228"/>
      <w:bookmarkEnd w:id="229"/>
    </w:p>
    <w:p w14:paraId="7FF3E8D3" w14:textId="208425A4" w:rsidR="007168FC" w:rsidRDefault="00B64134" w:rsidP="004159AA">
      <w:pPr>
        <w:pStyle w:val="Heading2"/>
        <w:numPr>
          <w:ilvl w:val="1"/>
          <w:numId w:val="17"/>
        </w:numPr>
        <w:spacing w:before="100" w:beforeAutospacing="1" w:after="100" w:afterAutospacing="1"/>
        <w:ind w:left="540"/>
        <w:contextualSpacing/>
      </w:pPr>
      <w:bookmarkStart w:id="230" w:name="_Toc62139987"/>
      <w:r>
        <w:t>Palmer-based</w:t>
      </w:r>
      <w:r w:rsidR="007168FC">
        <w:t xml:space="preserve"> FDM Equivalency Verification</w:t>
      </w:r>
      <w:bookmarkEnd w:id="230"/>
    </w:p>
    <w:p w14:paraId="57497AE2" w14:textId="0F6BB99E"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Rust/Entity-Component-System (ECS) </w:t>
      </w:r>
      <w:r w:rsidR="000A5E32">
        <w:t xml:space="preserve">FDM </w:t>
      </w:r>
      <w:r w:rsidR="00C07007">
        <w:t>versus the C-</w:t>
      </w:r>
      <w:r>
        <w:t>base</w:t>
      </w:r>
      <w:r w:rsidR="001A572F">
        <w:t xml:space="preserve">d </w:t>
      </w:r>
      <w:r w:rsidR="000A5E32">
        <w:t xml:space="preserve">FDM </w:t>
      </w:r>
      <w:r>
        <w:t xml:space="preserve">benchmark under some specific scenarios </w:t>
      </w:r>
      <w:r w:rsidR="00E42693">
        <w:t xml:space="preserve">laid out in Chapter three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0259ED">
        <w:t xml:space="preserve"> a tiny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31" w:name="_Toc62139988"/>
      <w:r>
        <w:t>Bourg-based</w:t>
      </w:r>
      <w:r w:rsidR="00112836" w:rsidRPr="005442A9">
        <w:t xml:space="preserve"> </w:t>
      </w:r>
      <w:r w:rsidR="00076CD5" w:rsidRPr="005442A9">
        <w:t>FDM Equivalency Verification</w:t>
      </w:r>
      <w:bookmarkEnd w:id="231"/>
    </w:p>
    <w:p w14:paraId="11561D25" w14:textId="5487553A"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C++/OOP FDM benchmark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C2113A">
        <w:t xml:space="preserve">this is possibly caused due to </w:t>
      </w:r>
      <w:r w:rsidR="000259ED">
        <w:t>the FDM</w:t>
      </w:r>
      <w:r w:rsidR="005A3D89">
        <w:t>’</w:t>
      </w:r>
      <w:r w:rsidR="000259ED">
        <w:t>s use of 32-bit floating-</w:t>
      </w:r>
      <w:r w:rsidR="00C2113A">
        <w:t>point numbers, whereas the Palmer-based model uses</w:t>
      </w:r>
      <w:r w:rsidR="005203D0">
        <w:t xml:space="preserve"> more precise</w:t>
      </w:r>
      <w:r w:rsidR="00C2113A">
        <w:t xml:space="preserve"> 64-bit floats throughout the software.</w:t>
      </w:r>
      <w:r w:rsidR="00234BC5">
        <w:t xml:space="preserve"> Regardless, with </w:t>
      </w:r>
      <w:r w:rsidR="003F4813">
        <w:t xml:space="preserve">small </w:t>
      </w:r>
      <w:r w:rsidR="00234BC5">
        <w:t xml:space="preserve">tolerance of 0.01, all the Rust integration tests pass. </w:t>
      </w:r>
    </w:p>
    <w:p w14:paraId="4AEE2C71" w14:textId="63203528" w:rsidR="001E5716" w:rsidRDefault="001858ED" w:rsidP="001E5716">
      <w:pPr>
        <w:pStyle w:val="Heading2"/>
        <w:numPr>
          <w:ilvl w:val="1"/>
          <w:numId w:val="17"/>
        </w:numPr>
        <w:spacing w:before="100" w:beforeAutospacing="1" w:after="100" w:afterAutospacing="1"/>
        <w:ind w:left="540"/>
        <w:contextualSpacing/>
      </w:pPr>
      <w:bookmarkStart w:id="232" w:name="_Toc62139989"/>
      <w:r>
        <w:t xml:space="preserve">Custom </w:t>
      </w:r>
      <w:r w:rsidR="00873308">
        <w:t>Module Types</w:t>
      </w:r>
      <w:bookmarkEnd w:id="232"/>
    </w:p>
    <w:p w14:paraId="4DB83209" w14:textId="394D31E3"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t xml:space="preserve"> re-implemented FDM, we </w:t>
      </w:r>
      <w:r w:rsidR="00105D8C">
        <w:t>added Rust unit tests to check the</w:t>
      </w:r>
      <w:r>
        <w:t xml:space="preserve"> </w:t>
      </w:r>
      <w:r w:rsidR="001E32B8">
        <w:t xml:space="preserve">operations defined by the </w:t>
      </w:r>
      <w:r>
        <w:t>custom vector</w:t>
      </w:r>
      <w:r w:rsidR="00105D8C">
        <w:t xml:space="preserve">, </w:t>
      </w:r>
      <w:r w:rsidR="00105D8C">
        <w:lastRenderedPageBreak/>
        <w:t xml:space="preserve">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33" w:name="_Toc62139990"/>
      <w:r w:rsidRPr="005442A9">
        <w:t>Flight Simulators</w:t>
      </w:r>
      <w:bookmarkEnd w:id="233"/>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functions that the raw FDM</w:t>
      </w:r>
      <w:r w:rsidR="005E76C1">
        <w:t xml:space="preserve">s do </w:t>
      </w:r>
      <w:r>
        <w:t xml:space="preserve">not handle in terms of tracking keyboard input and stimulating the graphics of FlightGear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0A4313BF"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FlightGear </w:t>
      </w:r>
      <w:r w:rsidR="00605C98">
        <w:t>as a Visual System describes how to execute the</w:t>
      </w:r>
      <w:r w:rsidR="004C4EB0">
        <w:t xml:space="preserve"> FlightGear application with specific command</w:t>
      </w:r>
      <w:r w:rsidR="00E26B5F">
        <w:t>-</w:t>
      </w:r>
      <w:r w:rsidR="004C4EB0">
        <w:t>line arguments. Thes</w:t>
      </w:r>
      <w:r w:rsidR="00E26B5F">
        <w:t>e command-</w:t>
      </w:r>
      <w:r w:rsidR="004C4EB0">
        <w:t xml:space="preserve">line arguments set up FlightGear to accept external software to interface it and </w:t>
      </w:r>
      <w:r w:rsidR="009616F3">
        <w:t>receive</w:t>
      </w:r>
      <w:r w:rsidR="004C4EB0">
        <w:t xml:space="preserve"> flight data via UDP packet. </w:t>
      </w:r>
      <w:r w:rsidR="00A93DE6">
        <w:t>Once FlightGear</w:t>
      </w:r>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25606A66" w:rsidR="00BC0130" w:rsidRDefault="00AA3E85" w:rsidP="00866BCF">
      <w:pPr>
        <w:spacing w:before="100" w:beforeAutospacing="1" w:after="100" w:afterAutospacing="1"/>
        <w:ind w:firstLine="360"/>
        <w:contextualSpacing/>
      </w:pPr>
      <w:r>
        <w:t>Overall</w:t>
      </w:r>
      <w:r w:rsidR="00785BE6">
        <w:t>, t</w:t>
      </w:r>
      <w:r w:rsidR="00DB3555">
        <w:t xml:space="preserve">he flight experience </w:t>
      </w:r>
      <w:r w:rsidR="002C2963">
        <w:t>for both simulators</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A13C54">
        <w:t xml:space="preserve"> to a small</w:t>
      </w:r>
      <w:r w:rsidR="00B133D1">
        <w:t xml:space="preserve"> floa</w:t>
      </w:r>
      <w:r w:rsidR="000259ED">
        <w:t>ting-</w:t>
      </w:r>
      <w:r w:rsidR="00B133D1">
        <w:t xml:space="preserve">point </w:t>
      </w:r>
      <w:r w:rsidR="00A13C54">
        <w:t xml:space="preserve">margin of </w:t>
      </w:r>
      <w:r w:rsidR="00B133D1">
        <w:t xml:space="preserve">error. </w:t>
      </w:r>
    </w:p>
    <w:p w14:paraId="35BFC218" w14:textId="71D1391E" w:rsidR="00474962" w:rsidRDefault="00474962" w:rsidP="00BC0130">
      <w:pPr>
        <w:spacing w:before="100" w:beforeAutospacing="1" w:after="100" w:afterAutospacing="1"/>
        <w:ind w:firstLine="360"/>
        <w:contextualSpacing/>
        <w:jc w:val="center"/>
      </w:pPr>
      <w:r>
        <w:rPr>
          <w:noProof/>
        </w:rPr>
        <w:lastRenderedPageBreak/>
        <w:drawing>
          <wp:inline distT="0" distB="0" distL="0" distR="0" wp14:anchorId="79AC5E61" wp14:editId="04F30D60">
            <wp:extent cx="5034276" cy="398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5055483" cy="4004598"/>
                    </a:xfrm>
                    <a:prstGeom prst="rect">
                      <a:avLst/>
                    </a:prstGeom>
                  </pic:spPr>
                </pic:pic>
              </a:graphicData>
            </a:graphic>
          </wp:inline>
        </w:drawing>
      </w:r>
    </w:p>
    <w:p w14:paraId="1126CD90" w14:textId="447992F0" w:rsidR="007A5FDD" w:rsidRPr="00F22799" w:rsidRDefault="00474962" w:rsidP="00F22799">
      <w:pPr>
        <w:pStyle w:val="Caption"/>
        <w:jc w:val="center"/>
        <w:rPr>
          <w:b w:val="0"/>
        </w:rPr>
      </w:pPr>
      <w:bookmarkStart w:id="234" w:name="_Toc62473964"/>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FlightGear Display During Simulation</w:t>
      </w:r>
      <w:bookmarkEnd w:id="234"/>
    </w:p>
    <w:p w14:paraId="7FB32286" w14:textId="54779966" w:rsidR="00D61866" w:rsidRPr="00E914BE" w:rsidRDefault="00251273" w:rsidP="00842693">
      <w:pPr>
        <w:pStyle w:val="Heading1"/>
        <w:numPr>
          <w:ilvl w:val="0"/>
          <w:numId w:val="15"/>
        </w:numPr>
        <w:rPr>
          <w:sz w:val="29"/>
          <w:szCs w:val="29"/>
        </w:rPr>
      </w:pPr>
      <w:bookmarkStart w:id="235" w:name="_Toc62139991"/>
      <w:r w:rsidRPr="00E914BE">
        <w:rPr>
          <w:sz w:val="29"/>
          <w:szCs w:val="29"/>
        </w:rPr>
        <w:t>Conclusion</w:t>
      </w:r>
      <w:bookmarkEnd w:id="235"/>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1F595340" w:rsidR="004E158B" w:rsidRDefault="002E2DE9" w:rsidP="00FC26A2">
      <w:pPr>
        <w:spacing w:before="100" w:beforeAutospacing="1" w:after="100" w:afterAutospacing="1"/>
        <w:contextualSpacing/>
      </w:pPr>
      <w:r>
        <w:t>We reiterate the</w:t>
      </w:r>
      <w:r w:rsidRPr="002E2DE9">
        <w:t xml:space="preserve"> results found during </w:t>
      </w:r>
      <w:r>
        <w:t xml:space="preserve">testing and </w:t>
      </w:r>
      <w:r w:rsidRPr="002E2DE9">
        <w:t>analysis</w:t>
      </w:r>
      <w:r w:rsidR="005C0255">
        <w:t xml:space="preserve"> of the </w:t>
      </w:r>
      <w:r w:rsidR="00B20F19">
        <w:t>two Flight Dynamics Models</w:t>
      </w:r>
      <w:r w:rsidR="005C0255">
        <w:t xml:space="preserve"> and their subsequent flight simulators.</w:t>
      </w:r>
      <w:r>
        <w:t xml:space="preserve"> Next, we describe the contribution</w:t>
      </w:r>
      <w:r w:rsidRPr="002E2DE9">
        <w:t xml:space="preserve"> impact</w:t>
      </w:r>
      <w:r>
        <w:t xml:space="preserve"> that this research has on the field of simulation and modeling, and we explain possible future research extending this thesis</w:t>
      </w:r>
      <w:r w:rsidR="00137C3B">
        <w:t xml:space="preserve"> concerning</w:t>
      </w:r>
      <w:r w:rsidR="005C0255">
        <w:t xml:space="preserve"> the Entity-Component-System</w:t>
      </w:r>
      <w:r w:rsidR="00486CF0">
        <w:t xml:space="preserve"> architecture.</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36" w:name="_Toc60590619"/>
      <w:bookmarkStart w:id="237" w:name="_Toc60591002"/>
      <w:bookmarkStart w:id="238" w:name="_Toc60591109"/>
      <w:bookmarkStart w:id="239" w:name="_Toc60591216"/>
      <w:bookmarkStart w:id="240" w:name="_Toc60594865"/>
      <w:bookmarkStart w:id="241" w:name="_Toc60595007"/>
      <w:bookmarkStart w:id="242" w:name="_Toc60595113"/>
      <w:bookmarkStart w:id="243" w:name="_Toc60595230"/>
      <w:bookmarkStart w:id="244" w:name="_Toc61301346"/>
      <w:bookmarkStart w:id="245" w:name="_Toc61609808"/>
      <w:bookmarkStart w:id="246" w:name="_Toc62139992"/>
      <w:bookmarkEnd w:id="236"/>
      <w:bookmarkEnd w:id="237"/>
      <w:bookmarkEnd w:id="238"/>
      <w:bookmarkEnd w:id="239"/>
      <w:bookmarkEnd w:id="240"/>
      <w:bookmarkEnd w:id="241"/>
      <w:bookmarkEnd w:id="242"/>
      <w:bookmarkEnd w:id="243"/>
      <w:bookmarkEnd w:id="244"/>
      <w:bookmarkEnd w:id="245"/>
      <w:bookmarkEnd w:id="246"/>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47" w:name="_Toc62139993"/>
      <w:r>
        <w:t>Research Conclusions</w:t>
      </w:r>
      <w:bookmarkEnd w:id="247"/>
    </w:p>
    <w:p w14:paraId="78FEC9EA" w14:textId="5845C965"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9F6F6F">
        <w:t xml:space="preserve">Entity-Component-System (ECS) architecture in flight simulation is not only </w:t>
      </w:r>
      <w:r w:rsidR="00366E7E">
        <w:t>feasible, but a good</w:t>
      </w:r>
      <w:r w:rsidR="009F6F6F">
        <w:t xml:space="preserve"> decision when considering its performance, and improvements in ease of coding. </w:t>
      </w:r>
      <w:r w:rsidR="00616E43">
        <w:t>Furthermore, the memory-safety guarantee made by the Rust programming la</w:t>
      </w:r>
      <w:r w:rsidR="00200585">
        <w:t>nguage, while retaining systems-</w:t>
      </w:r>
      <w:r w:rsidR="00616E43">
        <w:t xml:space="preserve">level language performance, was useful in coding flight simulators. </w:t>
      </w:r>
      <w:r w:rsidR="00FA14A5">
        <w:t>Everything considered, t</w:t>
      </w:r>
      <w:r w:rsidR="00673D1A">
        <w:t>hrough the re-implementation of two Flight Dynamics Models (FDM)</w:t>
      </w:r>
      <w:r w:rsidR="00616E43">
        <w:t>, and thus two flight simulators,</w:t>
      </w:r>
      <w:r w:rsidR="00014139">
        <w:t xml:space="preserve"> into Systems and Components</w:t>
      </w:r>
      <w:r w:rsidR="00FA14A5">
        <w:t xml:space="preserve"> using Rust’s</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 xml:space="preserve"> framework</w:t>
      </w:r>
      <w:r w:rsidR="00014139">
        <w:t>,</w:t>
      </w:r>
      <w:r w:rsidR="00673D1A">
        <w:t xml:space="preserve"> we confirmed the viability of the ECS architecture. </w:t>
      </w:r>
    </w:p>
    <w:p w14:paraId="0A60E4EA" w14:textId="31516A69"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implemented FDM was based on the works of</w:t>
      </w:r>
      <w:r>
        <w:t xml:space="preserve"> Grant Palmer</w:t>
      </w:r>
      <w:r w:rsidR="00FE4F24">
        <w:t xml:space="preserve"> </w:t>
      </w:r>
      <w:r>
        <w:t>in his 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B20F19">
        <w:t xml:space="preserve"> This six </w:t>
      </w:r>
      <w:r w:rsidR="00673D1A">
        <w:t xml:space="preserve">Degrees of Freedom (DOF) FDM described in his book, was transformed into a Rust-based, ECS-based version. This re-implementation was deemed successful through a series of </w:t>
      </w:r>
      <w:r w:rsidR="00FE2FBC">
        <w:t xml:space="preserve">Rust integration </w:t>
      </w:r>
      <w:r w:rsidR="00673D1A">
        <w:t>tests comparing the flight data</w:t>
      </w:r>
      <w:r w:rsidR="00D07C68">
        <w:t xml:space="preserve"> calculated</w:t>
      </w:r>
      <w:r w:rsidR="005C2651">
        <w:t xml:space="preserve"> between our</w:t>
      </w:r>
      <w:r w:rsidR="00673D1A">
        <w:t xml:space="preserve"> re-implementation versus </w:t>
      </w:r>
      <w:r w:rsidR="00D07C68">
        <w:t>Palmer’s</w:t>
      </w:r>
      <w:r w:rsidR="006E484F">
        <w:t xml:space="preserve"> imperative</w:t>
      </w:r>
      <w:r w:rsidR="00D07C68">
        <w:t xml:space="preserve"> C</w:t>
      </w:r>
      <w:r w:rsidR="00673D1A">
        <w:t xml:space="preserve">-based </w:t>
      </w:r>
      <w:r w:rsidR="00A326F9">
        <w:t xml:space="preserve">benchmark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 xml:space="preserve">and took the last frames flight data and compared it to the flight data generated under the same parameters by the original benchmark. </w:t>
      </w:r>
      <w:r w:rsidR="00385519">
        <w:t>The Rust integration tests all p</w:t>
      </w:r>
      <w:r w:rsidR="00BD1EFC">
        <w:t>assed with a tiny floating-</w:t>
      </w:r>
      <w:r w:rsidR="005F7737">
        <w:t xml:space="preserve">point tolerance of </w:t>
      </w:r>
      <w:r w:rsidR="005F7737" w:rsidRPr="005F7737">
        <w:t>0.000001</w:t>
      </w:r>
      <w:r w:rsidR="00CE2535">
        <w:t>, verifying that the FDM works as expected.</w:t>
      </w:r>
    </w:p>
    <w:p w14:paraId="2D0AA192" w14:textId="01852205" w:rsidR="00D13D51" w:rsidRDefault="00FE4F24" w:rsidP="00FC26A2">
      <w:pPr>
        <w:spacing w:before="100" w:beforeAutospacing="1" w:after="100" w:afterAutospacing="1"/>
        <w:ind w:firstLine="360"/>
        <w:contextualSpacing/>
      </w:pPr>
      <w:r>
        <w:t>T</w:t>
      </w:r>
      <w:r w:rsidR="00ED609B">
        <w:t>he second re</w:t>
      </w:r>
      <w:r>
        <w:t>-implemented FDM is based on the works by David Bourg</w:t>
      </w:r>
      <w:r w:rsidR="00ED609B">
        <w:t xml:space="preserve"> in his 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w:t>
      </w:r>
      <w:r w:rsidR="00ED609B">
        <w:lastRenderedPageBreak/>
        <w:t xml:space="preserve">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7209A4">
        <w:t>Just like the previous tests, we ran the FDMs through a fligh</w:t>
      </w:r>
      <w:r w:rsidR="00CD1327">
        <w:t>t path performing some maneuver</w:t>
      </w:r>
      <w:r w:rsidR="00770755">
        <w:t xml:space="preserve">s, </w:t>
      </w:r>
      <w:r w:rsidR="007209A4">
        <w:t xml:space="preserve">and </w:t>
      </w:r>
      <w:r w:rsidR="009304C3">
        <w:t xml:space="preserve">compared the </w:t>
      </w:r>
      <w:r w:rsidR="007209A4">
        <w:t xml:space="preserve">flight data from the last frame </w:t>
      </w:r>
      <w:r w:rsidR="009304C3">
        <w:t>of the original benchmark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2FAA6C04" w:rsidR="00FE4F24" w:rsidRDefault="00582B24" w:rsidP="00FC26A2">
      <w:pPr>
        <w:spacing w:before="100" w:beforeAutospacing="1" w:after="100" w:afterAutospacing="1"/>
        <w:ind w:firstLine="360"/>
        <w:contextualSpacing/>
      </w:pPr>
      <w:r>
        <w:t xml:space="preserve">Furthermore, </w:t>
      </w:r>
      <w:r w:rsidR="00D8487D">
        <w:t>in relation to</w:t>
      </w:r>
      <w:r w:rsidR="00D13D51">
        <w:t xml:space="preserve"> Bourg’s flight model, </w:t>
      </w:r>
      <w:r>
        <w:t xml:space="preserve">we tested the </w:t>
      </w:r>
      <w:r w:rsidR="00FE3570">
        <w:t xml:space="preserve">custom vector, </w:t>
      </w:r>
      <w:r w:rsidR="00D13D51">
        <w:t>matrix, and quaternion module</w:t>
      </w:r>
      <w:r w:rsidR="00410B34">
        <w:t>s</w:t>
      </w:r>
      <w:r w:rsidR="00FE3570">
        <w:t xml:space="preserve"> that were re-implemented in Rust based on Bourg’s custom C++ classes. </w:t>
      </w:r>
      <w:r w:rsidR="002B0C3A">
        <w:t>We</w:t>
      </w:r>
      <w:r w:rsidR="00E73F52">
        <w:t xml:space="preserve"> set up Rust unit tests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 with some input to gather the benchmark data to be c</w:t>
      </w:r>
      <w:r w:rsidR="001E5099">
        <w:t>ompared</w:t>
      </w:r>
      <w:r w:rsidR="0035566E">
        <w:t xml:space="preserve"> in the unit tests. The benchmark data was copied to each respective unit test to be compar</w:t>
      </w:r>
      <w:r w:rsidR="00410B34">
        <w:t>ed to the output of our Rust implementation</w:t>
      </w:r>
      <w:r w:rsidR="0035566E">
        <w:t>. All the tests passed</w:t>
      </w:r>
      <w:r w:rsidR="00261B18">
        <w:t xml:space="preserve"> with no need for a tolerance</w:t>
      </w:r>
      <w:r w:rsidR="0035566E">
        <w:t xml:space="preserve">, </w:t>
      </w:r>
      <w:r w:rsidR="00261B18">
        <w:t>verifying that these Rust modules function as expected.</w:t>
      </w:r>
    </w:p>
    <w:p w14:paraId="6A1712DD" w14:textId="20EDCFD6" w:rsidR="00DA780A" w:rsidRDefault="000C6821" w:rsidP="00FC26A2">
      <w:pPr>
        <w:spacing w:before="100" w:beforeAutospacing="1" w:after="100" w:afterAutospacing="1"/>
        <w:ind w:firstLine="360"/>
        <w:contextualSpacing/>
      </w:pPr>
      <w:r>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decoupling nature of the ECS design, </w:t>
      </w:r>
      <w:r w:rsidR="00CF0A25">
        <w:t>this</w:t>
      </w:r>
      <w:r w:rsidR="00014139">
        <w:t xml:space="preserve"> extension of </w:t>
      </w:r>
      <w:r w:rsidR="00CF0A25">
        <w:t xml:space="preserve">each FDM into </w:t>
      </w:r>
      <w:r w:rsidR="00014139">
        <w:t xml:space="preserve">flight simulators is effortless. </w:t>
      </w:r>
      <w:r w:rsidR="001E6A8C">
        <w:t>The performance benefits of ECS, although not measured i</w:t>
      </w:r>
      <w:r w:rsidR="00472C76">
        <w:t xml:space="preserve">n this thesis but evident in </w:t>
      </w:r>
      <w:r w:rsidR="00472C76">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472C76">
        <w:fldChar w:fldCharType="separate"/>
      </w:r>
      <w:r w:rsidR="0019437B" w:rsidRPr="0019437B">
        <w:rPr>
          <w:noProof/>
        </w:rPr>
        <w:t>[6]</w:t>
      </w:r>
      <w:r w:rsidR="00472C76">
        <w:fldChar w:fldCharType="end"/>
      </w:r>
      <w:r w:rsidR="001E6A8C">
        <w:t xml:space="preserve">, are certainly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0ACD08E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FlightGear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w:t>
      </w:r>
      <w:r w:rsidR="00030A84">
        <w:lastRenderedPageBreak/>
        <w:t xml:space="preserve">simulators, based on the results acquired through </w:t>
      </w:r>
      <w:r w:rsidR="007C718E">
        <w:t xml:space="preserve">the Rust integration </w:t>
      </w:r>
      <w:r w:rsidR="00030A84">
        <w:t xml:space="preserve">testing, </w:t>
      </w:r>
      <w:r w:rsidR="00B5305C">
        <w:t xml:space="preserve">replicate the realistic flight dynamics that the </w:t>
      </w:r>
      <w:r w:rsidR="007C718E">
        <w:t>original</w:t>
      </w:r>
      <w:r w:rsidR="00B5305C">
        <w:t xml:space="preserve"> FDMs employ.</w:t>
      </w:r>
      <w:r w:rsidR="00FA6AD7">
        <w:t xml:space="preserve"> Next, </w:t>
      </w:r>
      <w:r w:rsidR="00B3035A">
        <w:t xml:space="preserve">we know the ECS architecture, by using SPECS, </w:t>
      </w:r>
      <w:r w:rsidR="00FA6AD7">
        <w:t>is managing memory efficiently and parallelizing the Systems when possible. Lastly, b</w:t>
      </w:r>
      <w:r>
        <w:t xml:space="preserve">y </w:t>
      </w:r>
      <w:r w:rsidR="00295BFF">
        <w:t xml:space="preserve">programming with the </w:t>
      </w:r>
      <w:r w:rsidR="005F6E43">
        <w:t xml:space="preserve">Rust </w:t>
      </w:r>
      <w:r w:rsidR="00295BFF">
        <w:t>language</w:t>
      </w:r>
      <w:r>
        <w:t xml:space="preserve">, we can be sure that 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48" w:name="_Toc62139994"/>
      <w:r>
        <w:t>Significance of Research</w:t>
      </w:r>
      <w:bookmarkEnd w:id="248"/>
    </w:p>
    <w:p w14:paraId="129FBB5A" w14:textId="1B2CD8AE" w:rsidR="00604FE3" w:rsidRDefault="00E34A9B" w:rsidP="00FC26A2">
      <w:pPr>
        <w:spacing w:before="100" w:beforeAutospacing="1" w:after="100" w:afterAutospacing="1"/>
        <w:ind w:firstLine="360"/>
        <w:contextualSpacing/>
      </w:pPr>
      <w:r>
        <w:t>The contribution of this thesis lies in the field of flight modeling and simulations. The succes</w:t>
      </w:r>
      <w:r w:rsidR="0065691C">
        <w:t>sful build of a Rust-based, ECS-</w:t>
      </w:r>
      <w:r>
        <w:t>designed, real-time FDM demonstrates an alternate, modern, and powerful design strategy over current FDMs. Not only is this strategy available for use, but it is useful to increase performance through efficient memory-management and parallelization. This strategy also increases code maintainability due to the decoupling nature of the ECS architecture;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49" w:name="_Toc62139995"/>
      <w:r>
        <w:t>Future Research</w:t>
      </w:r>
      <w:bookmarkEnd w:id="249"/>
    </w:p>
    <w:p w14:paraId="1F070201" w14:textId="2D87C9A9"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DataFDM, is quite large. It is larger than ideal for what an ECS-based software would want to use. This is because an important aspect of ECS is that the Components are split into chunks that are as small as possible. This is done in order to improve efficiency by bringing only what is necessary into </w:t>
      </w:r>
      <w:r w:rsidR="00D5798A">
        <w:t xml:space="preserve">the </w:t>
      </w:r>
      <w:r w:rsidR="00B35499">
        <w:t xml:space="preserve">cache. With that said, the </w:t>
      </w:r>
      <w:r w:rsidR="00B35499">
        <w:lastRenderedPageBreak/>
        <w:t>way the EquationsOfMotion Sys</w:t>
      </w:r>
      <w:r w:rsidR="00484DF7">
        <w:t>tem is as it stands, it</w:t>
      </w:r>
      <w:r w:rsidR="00B35499">
        <w:t xml:space="preserve"> does need the entire DataFDM Component. However, an improvement in the ECS design would be that of determining the data dependencies within the EquationsOfMotion System. If someone was to determine what parts of th</w:t>
      </w:r>
      <w:r w:rsidR="00777545">
        <w:t xml:space="preserve">e System depended on what data </w:t>
      </w:r>
      <w:r w:rsidR="00B35499">
        <w:t>and was able to split the EquationsOfMotion System and DataFDM Component in</w:t>
      </w:r>
      <w:r w:rsidR="00C428FA">
        <w:t>to</w:t>
      </w:r>
      <w:r w:rsidR="007317C1">
        <w:t xml:space="preserve"> smaller pieces</w:t>
      </w:r>
      <w:r w:rsidR="00B35499">
        <w:t xml:space="preserve">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719C574B" w14:textId="2064A674" w:rsidR="00D87BBF" w:rsidRDefault="00A42267" w:rsidP="005D6D70">
      <w:pPr>
        <w:spacing w:before="100" w:beforeAutospacing="1" w:after="100" w:afterAutospacing="1"/>
        <w:ind w:firstLine="360"/>
        <w:contextualSpacing/>
      </w:pPr>
      <w:r>
        <w:t>Another design improvement would be to implement</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01920001" w14:textId="374D1292" w:rsidR="003B589A" w:rsidRPr="00B16165" w:rsidRDefault="005D6D70" w:rsidP="005D6D70">
      <w:pPr>
        <w:pStyle w:val="Heading1"/>
        <w:jc w:val="left"/>
        <w:rPr>
          <w:sz w:val="29"/>
          <w:szCs w:val="29"/>
        </w:rPr>
      </w:pPr>
      <w:r>
        <w:rPr>
          <w:sz w:val="29"/>
          <w:szCs w:val="29"/>
        </w:rPr>
        <w:t xml:space="preserve"> </w:t>
      </w:r>
      <w:bookmarkStart w:id="250" w:name="_Toc62139996"/>
      <w:r w:rsidRPr="00B16165">
        <w:rPr>
          <w:sz w:val="29"/>
          <w:szCs w:val="29"/>
        </w:rPr>
        <w:t>Appendix A: Configuring FlightGear as a Visual System</w:t>
      </w:r>
      <w:bookmarkEnd w:id="250"/>
    </w:p>
    <w:p w14:paraId="7E660C58" w14:textId="7DD70CA1" w:rsidR="003B589A" w:rsidRDefault="00D17EED" w:rsidP="00842693">
      <w:pPr>
        <w:spacing w:before="100" w:beforeAutospacing="1" w:after="100" w:afterAutospacing="1"/>
        <w:contextualSpacing/>
      </w:pPr>
      <w:r>
        <w:t>To execute the FlightGear application</w:t>
      </w:r>
      <w:r w:rsidR="00BF4DBD">
        <w:t xml:space="preserve"> for flight simulation use</w:t>
      </w:r>
      <w:r w:rsidR="00340522">
        <w:t>,</w:t>
      </w:r>
      <w:r>
        <w:t xml:space="preserve"> </w:t>
      </w:r>
      <w:r w:rsidR="00D27DC4">
        <w:t>the command line is:</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--aircraft=ufo --disable-panel --disable-sound --enable-hud --disable-random-objects --fdm=null --timeofday=noon --native-fdm=socket,in,30,,5500,udp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--aircraft=ufo</w:t>
      </w:r>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47BB425F" w:rsidR="00D27DC4" w:rsidRDefault="00D27DC4" w:rsidP="00842693">
      <w:pPr>
        <w:spacing w:before="100" w:beforeAutospacing="1" w:after="100" w:afterAutospacing="1"/>
        <w:contextualSpacing/>
      </w:pPr>
      <w:r>
        <w:t>The breakdown of the command line:</w:t>
      </w:r>
    </w:p>
    <w:p w14:paraId="226F541F" w14:textId="2FA034E2" w:rsidR="00727E09" w:rsidRDefault="003C0BD3" w:rsidP="00842693">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t=ufo</w:t>
      </w:r>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--enable-hud</w:t>
      </w:r>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--fdm=n</w:t>
      </w:r>
      <w:r w:rsidR="005924EC" w:rsidRPr="003B17EA">
        <w:rPr>
          <w:rFonts w:ascii="Courier New" w:hAnsi="Courier New" w:cs="Courier New"/>
        </w:rPr>
        <w:t>ull</w:t>
      </w:r>
      <w:r w:rsidR="005924EC">
        <w:t xml:space="preserve"> – turn off the built-in FDM</w:t>
      </w:r>
      <w:r>
        <w:br/>
      </w:r>
      <w:r w:rsidRPr="003B17EA">
        <w:rPr>
          <w:rFonts w:ascii="Courier New" w:hAnsi="Courier New" w:cs="Courier New"/>
        </w:rPr>
        <w:t>--timeofday=noon</w:t>
      </w:r>
      <w:r>
        <w:t xml:space="preserve"> – time of day </w:t>
      </w:r>
      <w:r>
        <w:br/>
      </w:r>
      <w:r w:rsidRPr="003B17EA">
        <w:rPr>
          <w:rFonts w:ascii="Courier New" w:hAnsi="Courier New" w:cs="Courier New"/>
        </w:rPr>
        <w:t>--native-fdm=socket,in,30,,5500,udp</w:t>
      </w:r>
      <w:r>
        <w:t xml:space="preserve"> – sets up FlightGear to receiv</w:t>
      </w:r>
      <w:r w:rsidR="00B50324">
        <w:t>e data from an external source by o</w:t>
      </w:r>
      <w:r>
        <w:t>pen</w:t>
      </w:r>
      <w:r w:rsidR="00B50324">
        <w:t>ing</w:t>
      </w:r>
      <w:r w:rsidR="00766FDE">
        <w:t xml:space="preserve"> a socket, which accepts in packets at a rate</w:t>
      </w:r>
      <w:r w:rsidR="00472C76">
        <w:t xml:space="preserve"> of 30 hz on port 5500 </w:t>
      </w:r>
      <w:r w:rsidR="00472C76">
        <w:fldChar w:fldCharType="begin" w:fldLock="1"/>
      </w:r>
      <w:r w:rsidR="00A16AA6">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[43]"},"properties":{"noteIndex":0},"schema":"https://github.com/citation-style-language/schema/raw/master/csl-citation.json"}</w:instrText>
      </w:r>
      <w:r w:rsidR="00472C76">
        <w:fldChar w:fldCharType="separate"/>
      </w:r>
      <w:r w:rsidR="003F4BE8" w:rsidRPr="003F4BE8">
        <w:rPr>
          <w:noProof/>
        </w:rPr>
        <w:t>[43]</w:t>
      </w:r>
      <w:r w:rsidR="00472C76">
        <w:fldChar w:fldCharType="end"/>
      </w:r>
      <w:r>
        <w:t>.</w:t>
      </w:r>
    </w:p>
    <w:p w14:paraId="68AE2DBC" w14:textId="77777777" w:rsidR="000A05EE" w:rsidRDefault="000A05EE" w:rsidP="00842693">
      <w:pPr>
        <w:spacing w:before="100" w:beforeAutospacing="1" w:after="100" w:afterAutospacing="1"/>
        <w:contextualSpacing/>
      </w:pPr>
    </w:p>
    <w:p w14:paraId="74B6A74B" w14:textId="6D595F2D" w:rsidR="00216100" w:rsidRDefault="00216100" w:rsidP="000A7840"/>
    <w:p w14:paraId="18A5205C" w14:textId="6901D8A7" w:rsidR="003448D0" w:rsidRDefault="003448D0" w:rsidP="00BC145E">
      <w:pPr>
        <w:pStyle w:val="ListParagraph"/>
        <w:numPr>
          <w:ilvl w:val="0"/>
          <w:numId w:val="37"/>
        </w:numPr>
      </w:pPr>
      <w:r>
        <w:rPr>
          <w:rFonts w:ascii="Courier New" w:hAnsi="Courier New" w:cs="Courier New"/>
        </w:rPr>
        <w:t>Src/flightgear.rs</w:t>
      </w:r>
    </w:p>
    <w:p w14:paraId="3A442FDE"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//FGNetFDM packet structure required by FlightGear</w:t>
      </w:r>
      <w:r w:rsidRPr="003448D0">
        <w:rPr>
          <w:rFonts w:ascii="Consolas" w:hAnsi="Consolas"/>
          <w:color w:val="000000"/>
          <w:sz w:val="18"/>
          <w:szCs w:val="18"/>
          <w:bdr w:val="none" w:sz="0" w:space="0" w:color="auto" w:frame="1"/>
        </w:rPr>
        <w:t>  </w:t>
      </w:r>
    </w:p>
    <w:p w14:paraId="64ED358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B2B931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//Converting FGNetFDM struct to bytes to be sent as a packet</w:t>
      </w:r>
      <w:r w:rsidRPr="003448D0">
        <w:rPr>
          <w:rFonts w:ascii="Consolas" w:hAnsi="Consolas"/>
          <w:color w:val="000000"/>
          <w:sz w:val="18"/>
          <w:szCs w:val="18"/>
          <w:bdr w:val="none" w:sz="0" w:space="0" w:color="auto" w:frame="1"/>
        </w:rPr>
        <w:t>  </w:t>
      </w:r>
    </w:p>
    <w:p w14:paraId="51B7071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use serde::{Deserialize, Serialize};  </w:t>
      </w:r>
    </w:p>
    <w:p w14:paraId="7598C610"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00F34E8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//Structure for making a network packet to be sent to FlightGear</w:t>
      </w:r>
      <w:r w:rsidRPr="003448D0">
        <w:rPr>
          <w:rFonts w:ascii="Consolas" w:hAnsi="Consolas"/>
          <w:color w:val="000000"/>
          <w:sz w:val="18"/>
          <w:szCs w:val="18"/>
          <w:bdr w:val="none" w:sz="0" w:space="0" w:color="auto" w:frame="1"/>
        </w:rPr>
        <w:t>  </w:t>
      </w:r>
    </w:p>
    <w:p w14:paraId="111918B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808080"/>
          <w:sz w:val="18"/>
          <w:szCs w:val="18"/>
          <w:bdr w:val="none" w:sz="0" w:space="0" w:color="auto" w:frame="1"/>
        </w:rPr>
        <w:t>#[derive(Debug, Default, Serialize, Deserialize)]</w:t>
      </w:r>
      <w:r w:rsidRPr="003448D0">
        <w:rPr>
          <w:rFonts w:ascii="Consolas" w:hAnsi="Consolas"/>
          <w:color w:val="000000"/>
          <w:sz w:val="18"/>
          <w:szCs w:val="18"/>
          <w:bdr w:val="none" w:sz="0" w:space="0" w:color="auto" w:frame="1"/>
        </w:rPr>
        <w:t>  </w:t>
      </w:r>
    </w:p>
    <w:p w14:paraId="0AD605B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808080"/>
          <w:sz w:val="18"/>
          <w:szCs w:val="18"/>
          <w:bdr w:val="none" w:sz="0" w:space="0" w:color="auto" w:frame="1"/>
        </w:rPr>
        <w:t>#[repr(C)] </w:t>
      </w:r>
      <w:r w:rsidRPr="003448D0">
        <w:rPr>
          <w:rFonts w:ascii="Consolas" w:hAnsi="Consolas"/>
          <w:color w:val="000000"/>
          <w:sz w:val="18"/>
          <w:szCs w:val="18"/>
          <w:bdr w:val="none" w:sz="0" w:space="0" w:color="auto" w:frame="1"/>
        </w:rPr>
        <w:t>  </w:t>
      </w:r>
    </w:p>
    <w:p w14:paraId="4FA7002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pub </w:t>
      </w:r>
      <w:r w:rsidRPr="003448D0">
        <w:rPr>
          <w:rFonts w:ascii="Consolas" w:hAnsi="Consolas"/>
          <w:b/>
          <w:bCs/>
          <w:color w:val="006699"/>
          <w:sz w:val="18"/>
          <w:szCs w:val="18"/>
          <w:bdr w:val="none" w:sz="0" w:space="0" w:color="auto" w:frame="1"/>
        </w:rPr>
        <w:t>struct</w:t>
      </w:r>
      <w:r w:rsidRPr="003448D0">
        <w:rPr>
          <w:rFonts w:ascii="Consolas" w:hAnsi="Consolas"/>
          <w:color w:val="000000"/>
          <w:sz w:val="18"/>
          <w:szCs w:val="18"/>
          <w:bdr w:val="none" w:sz="0" w:space="0" w:color="auto" w:frame="1"/>
        </w:rPr>
        <w:t> FGNetFDM  </w:t>
      </w:r>
    </w:p>
    <w:p w14:paraId="54BDF49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165CC57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version: u32, </w:t>
      </w:r>
      <w:r w:rsidRPr="003448D0">
        <w:rPr>
          <w:rFonts w:ascii="Consolas" w:hAnsi="Consolas"/>
          <w:color w:val="008200"/>
          <w:sz w:val="18"/>
          <w:szCs w:val="18"/>
          <w:bdr w:val="none" w:sz="0" w:space="0" w:color="auto" w:frame="1"/>
        </w:rPr>
        <w:t>// increment when data values change</w:t>
      </w:r>
      <w:r w:rsidRPr="003448D0">
        <w:rPr>
          <w:rFonts w:ascii="Consolas" w:hAnsi="Consolas"/>
          <w:color w:val="000000"/>
          <w:sz w:val="18"/>
          <w:szCs w:val="18"/>
          <w:bdr w:val="none" w:sz="0" w:space="0" w:color="auto" w:frame="1"/>
        </w:rPr>
        <w:t>  </w:t>
      </w:r>
    </w:p>
    <w:p w14:paraId="000FDE5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padding: f32, </w:t>
      </w:r>
      <w:r w:rsidRPr="003448D0">
        <w:rPr>
          <w:rFonts w:ascii="Consolas" w:hAnsi="Consolas"/>
          <w:color w:val="008200"/>
          <w:sz w:val="18"/>
          <w:szCs w:val="18"/>
          <w:bdr w:val="none" w:sz="0" w:space="0" w:color="auto" w:frame="1"/>
        </w:rPr>
        <w:t>// padding</w:t>
      </w:r>
      <w:r w:rsidRPr="003448D0">
        <w:rPr>
          <w:rFonts w:ascii="Consolas" w:hAnsi="Consolas"/>
          <w:color w:val="000000"/>
          <w:sz w:val="18"/>
          <w:szCs w:val="18"/>
          <w:bdr w:val="none" w:sz="0" w:space="0" w:color="auto" w:frame="1"/>
        </w:rPr>
        <w:t>  </w:t>
      </w:r>
    </w:p>
    <w:p w14:paraId="7BD26CD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2A6C39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Positions</w:t>
      </w:r>
      <w:r w:rsidRPr="003448D0">
        <w:rPr>
          <w:rFonts w:ascii="Consolas" w:hAnsi="Consolas"/>
          <w:color w:val="000000"/>
          <w:sz w:val="18"/>
          <w:szCs w:val="18"/>
          <w:bdr w:val="none" w:sz="0" w:space="0" w:color="auto" w:frame="1"/>
        </w:rPr>
        <w:t>  </w:t>
      </w:r>
    </w:p>
    <w:p w14:paraId="62AA114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longitude: f64, </w:t>
      </w:r>
      <w:r w:rsidRPr="003448D0">
        <w:rPr>
          <w:rFonts w:ascii="Consolas" w:hAnsi="Consolas"/>
          <w:color w:val="008200"/>
          <w:sz w:val="18"/>
          <w:szCs w:val="18"/>
          <w:bdr w:val="none" w:sz="0" w:space="0" w:color="auto" w:frame="1"/>
        </w:rPr>
        <w:t>// geodetic (radians)</w:t>
      </w:r>
      <w:r w:rsidRPr="003448D0">
        <w:rPr>
          <w:rFonts w:ascii="Consolas" w:hAnsi="Consolas"/>
          <w:color w:val="000000"/>
          <w:sz w:val="18"/>
          <w:szCs w:val="18"/>
          <w:bdr w:val="none" w:sz="0" w:space="0" w:color="auto" w:frame="1"/>
        </w:rPr>
        <w:t>  </w:t>
      </w:r>
    </w:p>
    <w:p w14:paraId="3164DA8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lastRenderedPageBreak/>
        <w:t>    pub latitude: f64, </w:t>
      </w:r>
      <w:r w:rsidRPr="003448D0">
        <w:rPr>
          <w:rFonts w:ascii="Consolas" w:hAnsi="Consolas"/>
          <w:color w:val="008200"/>
          <w:sz w:val="18"/>
          <w:szCs w:val="18"/>
          <w:bdr w:val="none" w:sz="0" w:space="0" w:color="auto" w:frame="1"/>
        </w:rPr>
        <w:t>// geodetic (radians)</w:t>
      </w:r>
      <w:r w:rsidRPr="003448D0">
        <w:rPr>
          <w:rFonts w:ascii="Consolas" w:hAnsi="Consolas"/>
          <w:color w:val="000000"/>
          <w:sz w:val="18"/>
          <w:szCs w:val="18"/>
          <w:bdr w:val="none" w:sz="0" w:space="0" w:color="auto" w:frame="1"/>
        </w:rPr>
        <w:t>  </w:t>
      </w:r>
    </w:p>
    <w:p w14:paraId="052161AA"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altitude: f64, </w:t>
      </w:r>
      <w:r w:rsidRPr="003448D0">
        <w:rPr>
          <w:rFonts w:ascii="Consolas" w:hAnsi="Consolas"/>
          <w:color w:val="008200"/>
          <w:sz w:val="18"/>
          <w:szCs w:val="18"/>
          <w:bdr w:val="none" w:sz="0" w:space="0" w:color="auto" w:frame="1"/>
        </w:rPr>
        <w:t>// above sea level (meters)</w:t>
      </w:r>
      <w:r w:rsidRPr="003448D0">
        <w:rPr>
          <w:rFonts w:ascii="Consolas" w:hAnsi="Consolas"/>
          <w:color w:val="000000"/>
          <w:sz w:val="18"/>
          <w:szCs w:val="18"/>
          <w:bdr w:val="none" w:sz="0" w:space="0" w:color="auto" w:frame="1"/>
        </w:rPr>
        <w:t>  </w:t>
      </w:r>
    </w:p>
    <w:p w14:paraId="6CAC75B2"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agl: f32, </w:t>
      </w:r>
      <w:r w:rsidRPr="003448D0">
        <w:rPr>
          <w:rFonts w:ascii="Consolas" w:hAnsi="Consolas"/>
          <w:color w:val="008200"/>
          <w:sz w:val="18"/>
          <w:szCs w:val="18"/>
          <w:bdr w:val="none" w:sz="0" w:space="0" w:color="auto" w:frame="1"/>
        </w:rPr>
        <w:t>// above ground level (meters)</w:t>
      </w:r>
      <w:r w:rsidRPr="003448D0">
        <w:rPr>
          <w:rFonts w:ascii="Consolas" w:hAnsi="Consolas"/>
          <w:color w:val="000000"/>
          <w:sz w:val="18"/>
          <w:szCs w:val="18"/>
          <w:bdr w:val="none" w:sz="0" w:space="0" w:color="auto" w:frame="1"/>
        </w:rPr>
        <w:t>  </w:t>
      </w:r>
    </w:p>
    <w:p w14:paraId="2F2C1DA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phi: f32, </w:t>
      </w:r>
      <w:r w:rsidRPr="003448D0">
        <w:rPr>
          <w:rFonts w:ascii="Consolas" w:hAnsi="Consolas"/>
          <w:color w:val="008200"/>
          <w:sz w:val="18"/>
          <w:szCs w:val="18"/>
          <w:bdr w:val="none" w:sz="0" w:space="0" w:color="auto" w:frame="1"/>
        </w:rPr>
        <w:t>// roll (radians)</w:t>
      </w:r>
      <w:r w:rsidRPr="003448D0">
        <w:rPr>
          <w:rFonts w:ascii="Consolas" w:hAnsi="Consolas"/>
          <w:color w:val="000000"/>
          <w:sz w:val="18"/>
          <w:szCs w:val="18"/>
          <w:bdr w:val="none" w:sz="0" w:space="0" w:color="auto" w:frame="1"/>
        </w:rPr>
        <w:t>  </w:t>
      </w:r>
    </w:p>
    <w:p w14:paraId="4A7B8B5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theta: f32, </w:t>
      </w:r>
      <w:r w:rsidRPr="003448D0">
        <w:rPr>
          <w:rFonts w:ascii="Consolas" w:hAnsi="Consolas"/>
          <w:color w:val="008200"/>
          <w:sz w:val="18"/>
          <w:szCs w:val="18"/>
          <w:bdr w:val="none" w:sz="0" w:space="0" w:color="auto" w:frame="1"/>
        </w:rPr>
        <w:t>// pitch (radians)</w:t>
      </w:r>
      <w:r w:rsidRPr="003448D0">
        <w:rPr>
          <w:rFonts w:ascii="Consolas" w:hAnsi="Consolas"/>
          <w:color w:val="000000"/>
          <w:sz w:val="18"/>
          <w:szCs w:val="18"/>
          <w:bdr w:val="none" w:sz="0" w:space="0" w:color="auto" w:frame="1"/>
        </w:rPr>
        <w:t>  </w:t>
      </w:r>
    </w:p>
    <w:p w14:paraId="009CFDA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psi: f32, </w:t>
      </w:r>
      <w:r w:rsidRPr="003448D0">
        <w:rPr>
          <w:rFonts w:ascii="Consolas" w:hAnsi="Consolas"/>
          <w:color w:val="008200"/>
          <w:sz w:val="18"/>
          <w:szCs w:val="18"/>
          <w:bdr w:val="none" w:sz="0" w:space="0" w:color="auto" w:frame="1"/>
        </w:rPr>
        <w:t>// yaw or true heading (radians)</w:t>
      </w:r>
      <w:r w:rsidRPr="003448D0">
        <w:rPr>
          <w:rFonts w:ascii="Consolas" w:hAnsi="Consolas"/>
          <w:color w:val="000000"/>
          <w:sz w:val="18"/>
          <w:szCs w:val="18"/>
          <w:bdr w:val="none" w:sz="0" w:space="0" w:color="auto" w:frame="1"/>
        </w:rPr>
        <w:t>  </w:t>
      </w:r>
    </w:p>
    <w:p w14:paraId="21BC4F0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alpha: f32, </w:t>
      </w:r>
      <w:r w:rsidRPr="003448D0">
        <w:rPr>
          <w:rFonts w:ascii="Consolas" w:hAnsi="Consolas"/>
          <w:color w:val="008200"/>
          <w:sz w:val="18"/>
          <w:szCs w:val="18"/>
          <w:bdr w:val="none" w:sz="0" w:space="0" w:color="auto" w:frame="1"/>
        </w:rPr>
        <w:t>// angle of attack (radians)</w:t>
      </w:r>
      <w:r w:rsidRPr="003448D0">
        <w:rPr>
          <w:rFonts w:ascii="Consolas" w:hAnsi="Consolas"/>
          <w:color w:val="000000"/>
          <w:sz w:val="18"/>
          <w:szCs w:val="18"/>
          <w:bdr w:val="none" w:sz="0" w:space="0" w:color="auto" w:frame="1"/>
        </w:rPr>
        <w:t>  </w:t>
      </w:r>
    </w:p>
    <w:p w14:paraId="5030AB7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beta: f32, </w:t>
      </w:r>
      <w:r w:rsidRPr="003448D0">
        <w:rPr>
          <w:rFonts w:ascii="Consolas" w:hAnsi="Consolas"/>
          <w:color w:val="008200"/>
          <w:sz w:val="18"/>
          <w:szCs w:val="18"/>
          <w:bdr w:val="none" w:sz="0" w:space="0" w:color="auto" w:frame="1"/>
        </w:rPr>
        <w:t>// side slip angle (radians)</w:t>
      </w:r>
      <w:r w:rsidRPr="003448D0">
        <w:rPr>
          <w:rFonts w:ascii="Consolas" w:hAnsi="Consolas"/>
          <w:color w:val="000000"/>
          <w:sz w:val="18"/>
          <w:szCs w:val="18"/>
          <w:bdr w:val="none" w:sz="0" w:space="0" w:color="auto" w:frame="1"/>
        </w:rPr>
        <w:t>  </w:t>
      </w:r>
    </w:p>
    <w:p w14:paraId="762DE29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95B40A7"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Velocities</w:t>
      </w:r>
      <w:r w:rsidRPr="003448D0">
        <w:rPr>
          <w:rFonts w:ascii="Consolas" w:hAnsi="Consolas"/>
          <w:color w:val="000000"/>
          <w:sz w:val="18"/>
          <w:szCs w:val="18"/>
          <w:bdr w:val="none" w:sz="0" w:space="0" w:color="auto" w:frame="1"/>
        </w:rPr>
        <w:t>  </w:t>
      </w:r>
    </w:p>
    <w:p w14:paraId="1CCC39A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phidot: f32, </w:t>
      </w:r>
      <w:r w:rsidRPr="003448D0">
        <w:rPr>
          <w:rFonts w:ascii="Consolas" w:hAnsi="Consolas"/>
          <w:color w:val="008200"/>
          <w:sz w:val="18"/>
          <w:szCs w:val="18"/>
          <w:bdr w:val="none" w:sz="0" w:space="0" w:color="auto" w:frame="1"/>
        </w:rPr>
        <w:t>// roll rate (radians/sec)</w:t>
      </w:r>
      <w:r w:rsidRPr="003448D0">
        <w:rPr>
          <w:rFonts w:ascii="Consolas" w:hAnsi="Consolas"/>
          <w:color w:val="000000"/>
          <w:sz w:val="18"/>
          <w:szCs w:val="18"/>
          <w:bdr w:val="none" w:sz="0" w:space="0" w:color="auto" w:frame="1"/>
        </w:rPr>
        <w:t>  </w:t>
      </w:r>
    </w:p>
    <w:p w14:paraId="61CDC17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thetadot: f32, </w:t>
      </w:r>
      <w:r w:rsidRPr="003448D0">
        <w:rPr>
          <w:rFonts w:ascii="Consolas" w:hAnsi="Consolas"/>
          <w:color w:val="008200"/>
          <w:sz w:val="18"/>
          <w:szCs w:val="18"/>
          <w:bdr w:val="none" w:sz="0" w:space="0" w:color="auto" w:frame="1"/>
        </w:rPr>
        <w:t>// pitch rate (radians/sec)</w:t>
      </w:r>
      <w:r w:rsidRPr="003448D0">
        <w:rPr>
          <w:rFonts w:ascii="Consolas" w:hAnsi="Consolas"/>
          <w:color w:val="000000"/>
          <w:sz w:val="18"/>
          <w:szCs w:val="18"/>
          <w:bdr w:val="none" w:sz="0" w:space="0" w:color="auto" w:frame="1"/>
        </w:rPr>
        <w:t>  </w:t>
      </w:r>
    </w:p>
    <w:p w14:paraId="2D83083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psidot: f32, </w:t>
      </w:r>
      <w:r w:rsidRPr="003448D0">
        <w:rPr>
          <w:rFonts w:ascii="Consolas" w:hAnsi="Consolas"/>
          <w:color w:val="008200"/>
          <w:sz w:val="18"/>
          <w:szCs w:val="18"/>
          <w:bdr w:val="none" w:sz="0" w:space="0" w:color="auto" w:frame="1"/>
        </w:rPr>
        <w:t>// yaw rate (radians/sec)</w:t>
      </w:r>
      <w:r w:rsidRPr="003448D0">
        <w:rPr>
          <w:rFonts w:ascii="Consolas" w:hAnsi="Consolas"/>
          <w:color w:val="000000"/>
          <w:sz w:val="18"/>
          <w:szCs w:val="18"/>
          <w:bdr w:val="none" w:sz="0" w:space="0" w:color="auto" w:frame="1"/>
        </w:rPr>
        <w:t>  </w:t>
      </w:r>
    </w:p>
    <w:p w14:paraId="16DEB24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vcas: f32, </w:t>
      </w:r>
      <w:r w:rsidRPr="003448D0">
        <w:rPr>
          <w:rFonts w:ascii="Consolas" w:hAnsi="Consolas"/>
          <w:color w:val="008200"/>
          <w:sz w:val="18"/>
          <w:szCs w:val="18"/>
          <w:bdr w:val="none" w:sz="0" w:space="0" w:color="auto" w:frame="1"/>
        </w:rPr>
        <w:t>// calibrated airspeed</w:t>
      </w:r>
      <w:r w:rsidRPr="003448D0">
        <w:rPr>
          <w:rFonts w:ascii="Consolas" w:hAnsi="Consolas"/>
          <w:color w:val="000000"/>
          <w:sz w:val="18"/>
          <w:szCs w:val="18"/>
          <w:bdr w:val="none" w:sz="0" w:space="0" w:color="auto" w:frame="1"/>
        </w:rPr>
        <w:t>  </w:t>
      </w:r>
    </w:p>
    <w:p w14:paraId="7869D2C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climb_rate: f32, </w:t>
      </w:r>
      <w:r w:rsidRPr="003448D0">
        <w:rPr>
          <w:rFonts w:ascii="Consolas" w:hAnsi="Consolas"/>
          <w:color w:val="008200"/>
          <w:sz w:val="18"/>
          <w:szCs w:val="18"/>
          <w:bdr w:val="none" w:sz="0" w:space="0" w:color="auto" w:frame="1"/>
        </w:rPr>
        <w:t>// feet per second</w:t>
      </w:r>
      <w:r w:rsidRPr="003448D0">
        <w:rPr>
          <w:rFonts w:ascii="Consolas" w:hAnsi="Consolas"/>
          <w:color w:val="000000"/>
          <w:sz w:val="18"/>
          <w:szCs w:val="18"/>
          <w:bdr w:val="none" w:sz="0" w:space="0" w:color="auto" w:frame="1"/>
        </w:rPr>
        <w:t>  </w:t>
      </w:r>
    </w:p>
    <w:p w14:paraId="0EC955E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v_north: f32, </w:t>
      </w:r>
      <w:r w:rsidRPr="003448D0">
        <w:rPr>
          <w:rFonts w:ascii="Consolas" w:hAnsi="Consolas"/>
          <w:color w:val="008200"/>
          <w:sz w:val="18"/>
          <w:szCs w:val="18"/>
          <w:bdr w:val="none" w:sz="0" w:space="0" w:color="auto" w:frame="1"/>
        </w:rPr>
        <w:t>// north velocity in local/body frame, fps</w:t>
      </w:r>
      <w:r w:rsidRPr="003448D0">
        <w:rPr>
          <w:rFonts w:ascii="Consolas" w:hAnsi="Consolas"/>
          <w:color w:val="000000"/>
          <w:sz w:val="18"/>
          <w:szCs w:val="18"/>
          <w:bdr w:val="none" w:sz="0" w:space="0" w:color="auto" w:frame="1"/>
        </w:rPr>
        <w:t>  </w:t>
      </w:r>
    </w:p>
    <w:p w14:paraId="5CF208F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v_east: f32, </w:t>
      </w:r>
      <w:r w:rsidRPr="003448D0">
        <w:rPr>
          <w:rFonts w:ascii="Consolas" w:hAnsi="Consolas"/>
          <w:color w:val="008200"/>
          <w:sz w:val="18"/>
          <w:szCs w:val="18"/>
          <w:bdr w:val="none" w:sz="0" w:space="0" w:color="auto" w:frame="1"/>
        </w:rPr>
        <w:t>// east velocity in local/body frame, fps</w:t>
      </w:r>
      <w:r w:rsidRPr="003448D0">
        <w:rPr>
          <w:rFonts w:ascii="Consolas" w:hAnsi="Consolas"/>
          <w:color w:val="000000"/>
          <w:sz w:val="18"/>
          <w:szCs w:val="18"/>
          <w:bdr w:val="none" w:sz="0" w:space="0" w:color="auto" w:frame="1"/>
        </w:rPr>
        <w:t>  </w:t>
      </w:r>
    </w:p>
    <w:p w14:paraId="4C4FABF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v_down: f32, </w:t>
      </w:r>
      <w:r w:rsidRPr="003448D0">
        <w:rPr>
          <w:rFonts w:ascii="Consolas" w:hAnsi="Consolas"/>
          <w:color w:val="008200"/>
          <w:sz w:val="18"/>
          <w:szCs w:val="18"/>
          <w:bdr w:val="none" w:sz="0" w:space="0" w:color="auto" w:frame="1"/>
        </w:rPr>
        <w:t>// down/vertical velocity in local/body frame, fps</w:t>
      </w:r>
      <w:r w:rsidRPr="003448D0">
        <w:rPr>
          <w:rFonts w:ascii="Consolas" w:hAnsi="Consolas"/>
          <w:color w:val="000000"/>
          <w:sz w:val="18"/>
          <w:szCs w:val="18"/>
          <w:bdr w:val="none" w:sz="0" w:space="0" w:color="auto" w:frame="1"/>
        </w:rPr>
        <w:t>  </w:t>
      </w:r>
    </w:p>
    <w:p w14:paraId="2785560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v_body_u: f32, </w:t>
      </w:r>
      <w:r w:rsidRPr="003448D0">
        <w:rPr>
          <w:rFonts w:ascii="Consolas" w:hAnsi="Consolas"/>
          <w:color w:val="008200"/>
          <w:sz w:val="18"/>
          <w:szCs w:val="18"/>
          <w:bdr w:val="none" w:sz="0" w:space="0" w:color="auto" w:frame="1"/>
        </w:rPr>
        <w:t>// ECEF velocity in body frame</w:t>
      </w:r>
      <w:r w:rsidRPr="003448D0">
        <w:rPr>
          <w:rFonts w:ascii="Consolas" w:hAnsi="Consolas"/>
          <w:color w:val="000000"/>
          <w:sz w:val="18"/>
          <w:szCs w:val="18"/>
          <w:bdr w:val="none" w:sz="0" w:space="0" w:color="auto" w:frame="1"/>
        </w:rPr>
        <w:t>  </w:t>
      </w:r>
    </w:p>
    <w:p w14:paraId="4142644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v_body_v: f32, </w:t>
      </w:r>
      <w:r w:rsidRPr="003448D0">
        <w:rPr>
          <w:rFonts w:ascii="Consolas" w:hAnsi="Consolas"/>
          <w:color w:val="008200"/>
          <w:sz w:val="18"/>
          <w:szCs w:val="18"/>
          <w:bdr w:val="none" w:sz="0" w:space="0" w:color="auto" w:frame="1"/>
        </w:rPr>
        <w:t>// ECEF velocity in body frame </w:t>
      </w:r>
      <w:r w:rsidRPr="003448D0">
        <w:rPr>
          <w:rFonts w:ascii="Consolas" w:hAnsi="Consolas"/>
          <w:color w:val="000000"/>
          <w:sz w:val="18"/>
          <w:szCs w:val="18"/>
          <w:bdr w:val="none" w:sz="0" w:space="0" w:color="auto" w:frame="1"/>
        </w:rPr>
        <w:t>  </w:t>
      </w:r>
    </w:p>
    <w:p w14:paraId="2B0E86F6"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v_body_w: f32, </w:t>
      </w:r>
      <w:r w:rsidRPr="003448D0">
        <w:rPr>
          <w:rFonts w:ascii="Consolas" w:hAnsi="Consolas"/>
          <w:color w:val="008200"/>
          <w:sz w:val="18"/>
          <w:szCs w:val="18"/>
          <w:bdr w:val="none" w:sz="0" w:space="0" w:color="auto" w:frame="1"/>
        </w:rPr>
        <w:t>// ECEF velocity in body frame</w:t>
      </w:r>
      <w:r w:rsidRPr="003448D0">
        <w:rPr>
          <w:rFonts w:ascii="Consolas" w:hAnsi="Consolas"/>
          <w:color w:val="000000"/>
          <w:sz w:val="18"/>
          <w:szCs w:val="18"/>
          <w:bdr w:val="none" w:sz="0" w:space="0" w:color="auto" w:frame="1"/>
        </w:rPr>
        <w:t>  </w:t>
      </w:r>
    </w:p>
    <w:p w14:paraId="675C4C8D"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AF1BE7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Accelerations</w:t>
      </w:r>
      <w:r w:rsidRPr="003448D0">
        <w:rPr>
          <w:rFonts w:ascii="Consolas" w:hAnsi="Consolas"/>
          <w:color w:val="000000"/>
          <w:sz w:val="18"/>
          <w:szCs w:val="18"/>
          <w:bdr w:val="none" w:sz="0" w:space="0" w:color="auto" w:frame="1"/>
        </w:rPr>
        <w:t>  </w:t>
      </w:r>
    </w:p>
    <w:p w14:paraId="07250E7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a_x_pilot: f32, </w:t>
      </w:r>
      <w:r w:rsidRPr="003448D0">
        <w:rPr>
          <w:rFonts w:ascii="Consolas" w:hAnsi="Consolas"/>
          <w:color w:val="008200"/>
          <w:sz w:val="18"/>
          <w:szCs w:val="18"/>
          <w:bdr w:val="none" w:sz="0" w:space="0" w:color="auto" w:frame="1"/>
        </w:rPr>
        <w:t>// X accel in body frame ft/sec^2</w:t>
      </w:r>
      <w:r w:rsidRPr="003448D0">
        <w:rPr>
          <w:rFonts w:ascii="Consolas" w:hAnsi="Consolas"/>
          <w:color w:val="000000"/>
          <w:sz w:val="18"/>
          <w:szCs w:val="18"/>
          <w:bdr w:val="none" w:sz="0" w:space="0" w:color="auto" w:frame="1"/>
        </w:rPr>
        <w:t>  </w:t>
      </w:r>
    </w:p>
    <w:p w14:paraId="33A88AE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a_y_pilot: f32, </w:t>
      </w:r>
      <w:r w:rsidRPr="003448D0">
        <w:rPr>
          <w:rFonts w:ascii="Consolas" w:hAnsi="Consolas"/>
          <w:color w:val="008200"/>
          <w:sz w:val="18"/>
          <w:szCs w:val="18"/>
          <w:bdr w:val="none" w:sz="0" w:space="0" w:color="auto" w:frame="1"/>
        </w:rPr>
        <w:t>// Y accel in body frame ft/sec^2</w:t>
      </w:r>
      <w:r w:rsidRPr="003448D0">
        <w:rPr>
          <w:rFonts w:ascii="Consolas" w:hAnsi="Consolas"/>
          <w:color w:val="000000"/>
          <w:sz w:val="18"/>
          <w:szCs w:val="18"/>
          <w:bdr w:val="none" w:sz="0" w:space="0" w:color="auto" w:frame="1"/>
        </w:rPr>
        <w:t>  </w:t>
      </w:r>
    </w:p>
    <w:p w14:paraId="63E6799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a_z_pilot: f32, </w:t>
      </w:r>
      <w:r w:rsidRPr="003448D0">
        <w:rPr>
          <w:rFonts w:ascii="Consolas" w:hAnsi="Consolas"/>
          <w:color w:val="008200"/>
          <w:sz w:val="18"/>
          <w:szCs w:val="18"/>
          <w:bdr w:val="none" w:sz="0" w:space="0" w:color="auto" w:frame="1"/>
        </w:rPr>
        <w:t>// Z accel in body frame ft/sec^2</w:t>
      </w:r>
      <w:r w:rsidRPr="003448D0">
        <w:rPr>
          <w:rFonts w:ascii="Consolas" w:hAnsi="Consolas"/>
          <w:color w:val="000000"/>
          <w:sz w:val="18"/>
          <w:szCs w:val="18"/>
          <w:bdr w:val="none" w:sz="0" w:space="0" w:color="auto" w:frame="1"/>
        </w:rPr>
        <w:t>  </w:t>
      </w:r>
    </w:p>
    <w:p w14:paraId="1BD296D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8F2079A"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Stall</w:t>
      </w:r>
      <w:r w:rsidRPr="003448D0">
        <w:rPr>
          <w:rFonts w:ascii="Consolas" w:hAnsi="Consolas"/>
          <w:color w:val="000000"/>
          <w:sz w:val="18"/>
          <w:szCs w:val="18"/>
          <w:bdr w:val="none" w:sz="0" w:space="0" w:color="auto" w:frame="1"/>
        </w:rPr>
        <w:t>  </w:t>
      </w:r>
    </w:p>
    <w:p w14:paraId="781A9A0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stall_warning: f32, </w:t>
      </w:r>
      <w:r w:rsidRPr="003448D0">
        <w:rPr>
          <w:rFonts w:ascii="Consolas" w:hAnsi="Consolas"/>
          <w:color w:val="008200"/>
          <w:sz w:val="18"/>
          <w:szCs w:val="18"/>
          <w:bdr w:val="none" w:sz="0" w:space="0" w:color="auto" w:frame="1"/>
        </w:rPr>
        <w:t>// 0.0 - 1.0 indicating the amount of stall</w:t>
      </w:r>
      <w:r w:rsidRPr="003448D0">
        <w:rPr>
          <w:rFonts w:ascii="Consolas" w:hAnsi="Consolas"/>
          <w:color w:val="000000"/>
          <w:sz w:val="18"/>
          <w:szCs w:val="18"/>
          <w:bdr w:val="none" w:sz="0" w:space="0" w:color="auto" w:frame="1"/>
        </w:rPr>
        <w:t>  </w:t>
      </w:r>
    </w:p>
    <w:p w14:paraId="2F94CF5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slip_deg: f32, </w:t>
      </w:r>
      <w:r w:rsidRPr="003448D0">
        <w:rPr>
          <w:rFonts w:ascii="Consolas" w:hAnsi="Consolas"/>
          <w:color w:val="008200"/>
          <w:sz w:val="18"/>
          <w:szCs w:val="18"/>
          <w:bdr w:val="none" w:sz="0" w:space="0" w:color="auto" w:frame="1"/>
        </w:rPr>
        <w:t>// slip ball deflection</w:t>
      </w:r>
      <w:r w:rsidRPr="003448D0">
        <w:rPr>
          <w:rFonts w:ascii="Consolas" w:hAnsi="Consolas"/>
          <w:color w:val="000000"/>
          <w:sz w:val="18"/>
          <w:szCs w:val="18"/>
          <w:bdr w:val="none" w:sz="0" w:space="0" w:color="auto" w:frame="1"/>
        </w:rPr>
        <w:t>  </w:t>
      </w:r>
    </w:p>
    <w:p w14:paraId="7AE34F16"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D5E0350"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Engine status</w:t>
      </w:r>
      <w:r w:rsidRPr="003448D0">
        <w:rPr>
          <w:rFonts w:ascii="Consolas" w:hAnsi="Consolas"/>
          <w:color w:val="000000"/>
          <w:sz w:val="18"/>
          <w:szCs w:val="18"/>
          <w:bdr w:val="none" w:sz="0" w:space="0" w:color="auto" w:frame="1"/>
        </w:rPr>
        <w:t>  </w:t>
      </w:r>
    </w:p>
    <w:p w14:paraId="1AB20BE0"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num_engines: u32, </w:t>
      </w:r>
      <w:r w:rsidRPr="003448D0">
        <w:rPr>
          <w:rFonts w:ascii="Consolas" w:hAnsi="Consolas"/>
          <w:color w:val="008200"/>
          <w:sz w:val="18"/>
          <w:szCs w:val="18"/>
          <w:bdr w:val="none" w:sz="0" w:space="0" w:color="auto" w:frame="1"/>
        </w:rPr>
        <w:t>// Number of valid engines</w:t>
      </w:r>
      <w:r w:rsidRPr="003448D0">
        <w:rPr>
          <w:rFonts w:ascii="Consolas" w:hAnsi="Consolas"/>
          <w:color w:val="000000"/>
          <w:sz w:val="18"/>
          <w:szCs w:val="18"/>
          <w:bdr w:val="none" w:sz="0" w:space="0" w:color="auto" w:frame="1"/>
        </w:rPr>
        <w:t>  </w:t>
      </w:r>
    </w:p>
    <w:p w14:paraId="3B7E54E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eng_state: [f32; 4], </w:t>
      </w:r>
      <w:r w:rsidRPr="003448D0">
        <w:rPr>
          <w:rFonts w:ascii="Consolas" w:hAnsi="Consolas"/>
          <w:color w:val="008200"/>
          <w:sz w:val="18"/>
          <w:szCs w:val="18"/>
          <w:bdr w:val="none" w:sz="0" w:space="0" w:color="auto" w:frame="1"/>
        </w:rPr>
        <w:t>// Engine state (off, cranking, running)</w:t>
      </w:r>
      <w:r w:rsidRPr="003448D0">
        <w:rPr>
          <w:rFonts w:ascii="Consolas" w:hAnsi="Consolas"/>
          <w:color w:val="000000"/>
          <w:sz w:val="18"/>
          <w:szCs w:val="18"/>
          <w:bdr w:val="none" w:sz="0" w:space="0" w:color="auto" w:frame="1"/>
        </w:rPr>
        <w:t>  </w:t>
      </w:r>
    </w:p>
    <w:p w14:paraId="788D366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rpm: [f32; 4], </w:t>
      </w:r>
      <w:r w:rsidRPr="003448D0">
        <w:rPr>
          <w:rFonts w:ascii="Consolas" w:hAnsi="Consolas"/>
          <w:color w:val="008200"/>
          <w:sz w:val="18"/>
          <w:szCs w:val="18"/>
          <w:bdr w:val="none" w:sz="0" w:space="0" w:color="auto" w:frame="1"/>
        </w:rPr>
        <w:t>// // Engine RPM rev/min</w:t>
      </w:r>
      <w:r w:rsidRPr="003448D0">
        <w:rPr>
          <w:rFonts w:ascii="Consolas" w:hAnsi="Consolas"/>
          <w:color w:val="000000"/>
          <w:sz w:val="18"/>
          <w:szCs w:val="18"/>
          <w:bdr w:val="none" w:sz="0" w:space="0" w:color="auto" w:frame="1"/>
        </w:rPr>
        <w:t>  </w:t>
      </w:r>
    </w:p>
    <w:p w14:paraId="5C6C141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fuel_flow: [f32; 4], </w:t>
      </w:r>
      <w:r w:rsidRPr="003448D0">
        <w:rPr>
          <w:rFonts w:ascii="Consolas" w:hAnsi="Consolas"/>
          <w:color w:val="008200"/>
          <w:sz w:val="18"/>
          <w:szCs w:val="18"/>
          <w:bdr w:val="none" w:sz="0" w:space="0" w:color="auto" w:frame="1"/>
        </w:rPr>
        <w:t>// Fuel flow gallons/hr</w:t>
      </w:r>
      <w:r w:rsidRPr="003448D0">
        <w:rPr>
          <w:rFonts w:ascii="Consolas" w:hAnsi="Consolas"/>
          <w:color w:val="000000"/>
          <w:sz w:val="18"/>
          <w:szCs w:val="18"/>
          <w:bdr w:val="none" w:sz="0" w:space="0" w:color="auto" w:frame="1"/>
        </w:rPr>
        <w:t>  </w:t>
      </w:r>
    </w:p>
    <w:p w14:paraId="394C4D2A"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fuel_px: [f32; 4], </w:t>
      </w:r>
      <w:r w:rsidRPr="003448D0">
        <w:rPr>
          <w:rFonts w:ascii="Consolas" w:hAnsi="Consolas"/>
          <w:color w:val="008200"/>
          <w:sz w:val="18"/>
          <w:szCs w:val="18"/>
          <w:bdr w:val="none" w:sz="0" w:space="0" w:color="auto" w:frame="1"/>
        </w:rPr>
        <w:t>// Fuel pressure psi</w:t>
      </w:r>
      <w:r w:rsidRPr="003448D0">
        <w:rPr>
          <w:rFonts w:ascii="Consolas" w:hAnsi="Consolas"/>
          <w:color w:val="000000"/>
          <w:sz w:val="18"/>
          <w:szCs w:val="18"/>
          <w:bdr w:val="none" w:sz="0" w:space="0" w:color="auto" w:frame="1"/>
        </w:rPr>
        <w:t>  </w:t>
      </w:r>
    </w:p>
    <w:p w14:paraId="3F3919AD"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egt: [f32; 4], </w:t>
      </w:r>
      <w:r w:rsidRPr="003448D0">
        <w:rPr>
          <w:rFonts w:ascii="Consolas" w:hAnsi="Consolas"/>
          <w:color w:val="008200"/>
          <w:sz w:val="18"/>
          <w:szCs w:val="18"/>
          <w:bdr w:val="none" w:sz="0" w:space="0" w:color="auto" w:frame="1"/>
        </w:rPr>
        <w:t>// Exhuast gas temp deg F</w:t>
      </w:r>
      <w:r w:rsidRPr="003448D0">
        <w:rPr>
          <w:rFonts w:ascii="Consolas" w:hAnsi="Consolas"/>
          <w:color w:val="000000"/>
          <w:sz w:val="18"/>
          <w:szCs w:val="18"/>
          <w:bdr w:val="none" w:sz="0" w:space="0" w:color="auto" w:frame="1"/>
        </w:rPr>
        <w:t>  </w:t>
      </w:r>
    </w:p>
    <w:p w14:paraId="0C9ADE63"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cht: [f32; 4], </w:t>
      </w:r>
      <w:r w:rsidRPr="003448D0">
        <w:rPr>
          <w:rFonts w:ascii="Consolas" w:hAnsi="Consolas"/>
          <w:color w:val="008200"/>
          <w:sz w:val="18"/>
          <w:szCs w:val="18"/>
          <w:bdr w:val="none" w:sz="0" w:space="0" w:color="auto" w:frame="1"/>
        </w:rPr>
        <w:t>// Cylinder head temp deg F</w:t>
      </w:r>
      <w:r w:rsidRPr="003448D0">
        <w:rPr>
          <w:rFonts w:ascii="Consolas" w:hAnsi="Consolas"/>
          <w:color w:val="000000"/>
          <w:sz w:val="18"/>
          <w:szCs w:val="18"/>
          <w:bdr w:val="none" w:sz="0" w:space="0" w:color="auto" w:frame="1"/>
        </w:rPr>
        <w:t>  </w:t>
      </w:r>
    </w:p>
    <w:p w14:paraId="2C523BF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mp_osi: [f32; 4], </w:t>
      </w:r>
      <w:r w:rsidRPr="003448D0">
        <w:rPr>
          <w:rFonts w:ascii="Consolas" w:hAnsi="Consolas"/>
          <w:color w:val="008200"/>
          <w:sz w:val="18"/>
          <w:szCs w:val="18"/>
          <w:bdr w:val="none" w:sz="0" w:space="0" w:color="auto" w:frame="1"/>
        </w:rPr>
        <w:t>// Manifold pressure</w:t>
      </w:r>
      <w:r w:rsidRPr="003448D0">
        <w:rPr>
          <w:rFonts w:ascii="Consolas" w:hAnsi="Consolas"/>
          <w:color w:val="000000"/>
          <w:sz w:val="18"/>
          <w:szCs w:val="18"/>
          <w:bdr w:val="none" w:sz="0" w:space="0" w:color="auto" w:frame="1"/>
        </w:rPr>
        <w:t>  </w:t>
      </w:r>
    </w:p>
    <w:p w14:paraId="69D2DE1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tit: [f32; 4], </w:t>
      </w:r>
      <w:r w:rsidRPr="003448D0">
        <w:rPr>
          <w:rFonts w:ascii="Consolas" w:hAnsi="Consolas"/>
          <w:color w:val="008200"/>
          <w:sz w:val="18"/>
          <w:szCs w:val="18"/>
          <w:bdr w:val="none" w:sz="0" w:space="0" w:color="auto" w:frame="1"/>
        </w:rPr>
        <w:t>// Turbine Inlet Temperature</w:t>
      </w:r>
      <w:r w:rsidRPr="003448D0">
        <w:rPr>
          <w:rFonts w:ascii="Consolas" w:hAnsi="Consolas"/>
          <w:color w:val="000000"/>
          <w:sz w:val="18"/>
          <w:szCs w:val="18"/>
          <w:bdr w:val="none" w:sz="0" w:space="0" w:color="auto" w:frame="1"/>
        </w:rPr>
        <w:t>  </w:t>
      </w:r>
    </w:p>
    <w:p w14:paraId="59A04D5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oil_temp: [f32; 4], </w:t>
      </w:r>
      <w:r w:rsidRPr="003448D0">
        <w:rPr>
          <w:rFonts w:ascii="Consolas" w:hAnsi="Consolas"/>
          <w:color w:val="008200"/>
          <w:sz w:val="18"/>
          <w:szCs w:val="18"/>
          <w:bdr w:val="none" w:sz="0" w:space="0" w:color="auto" w:frame="1"/>
        </w:rPr>
        <w:t>// Oil temp deg F</w:t>
      </w:r>
      <w:r w:rsidRPr="003448D0">
        <w:rPr>
          <w:rFonts w:ascii="Consolas" w:hAnsi="Consolas"/>
          <w:color w:val="000000"/>
          <w:sz w:val="18"/>
          <w:szCs w:val="18"/>
          <w:bdr w:val="none" w:sz="0" w:space="0" w:color="auto" w:frame="1"/>
        </w:rPr>
        <w:t>  </w:t>
      </w:r>
    </w:p>
    <w:p w14:paraId="75C3C2A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oil_px: [f32; 4], </w:t>
      </w:r>
      <w:r w:rsidRPr="003448D0">
        <w:rPr>
          <w:rFonts w:ascii="Consolas" w:hAnsi="Consolas"/>
          <w:color w:val="008200"/>
          <w:sz w:val="18"/>
          <w:szCs w:val="18"/>
          <w:bdr w:val="none" w:sz="0" w:space="0" w:color="auto" w:frame="1"/>
        </w:rPr>
        <w:t>// Oil pressure psi</w:t>
      </w:r>
      <w:r w:rsidRPr="003448D0">
        <w:rPr>
          <w:rFonts w:ascii="Consolas" w:hAnsi="Consolas"/>
          <w:color w:val="000000"/>
          <w:sz w:val="18"/>
          <w:szCs w:val="18"/>
          <w:bdr w:val="none" w:sz="0" w:space="0" w:color="auto" w:frame="1"/>
        </w:rPr>
        <w:t>  </w:t>
      </w:r>
    </w:p>
    <w:p w14:paraId="720FFF92"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6ACC822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Consumables</w:t>
      </w:r>
      <w:r w:rsidRPr="003448D0">
        <w:rPr>
          <w:rFonts w:ascii="Consolas" w:hAnsi="Consolas"/>
          <w:color w:val="000000"/>
          <w:sz w:val="18"/>
          <w:szCs w:val="18"/>
          <w:bdr w:val="none" w:sz="0" w:space="0" w:color="auto" w:frame="1"/>
        </w:rPr>
        <w:t>  </w:t>
      </w:r>
    </w:p>
    <w:p w14:paraId="42A993E4"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num_tanks: u32, </w:t>
      </w:r>
      <w:r w:rsidRPr="003448D0">
        <w:rPr>
          <w:rFonts w:ascii="Consolas" w:hAnsi="Consolas"/>
          <w:color w:val="008200"/>
          <w:sz w:val="18"/>
          <w:szCs w:val="18"/>
          <w:bdr w:val="none" w:sz="0" w:space="0" w:color="auto" w:frame="1"/>
        </w:rPr>
        <w:t>// Max number of fuel tanks</w:t>
      </w:r>
      <w:r w:rsidRPr="003448D0">
        <w:rPr>
          <w:rFonts w:ascii="Consolas" w:hAnsi="Consolas"/>
          <w:color w:val="000000"/>
          <w:sz w:val="18"/>
          <w:szCs w:val="18"/>
          <w:bdr w:val="none" w:sz="0" w:space="0" w:color="auto" w:frame="1"/>
        </w:rPr>
        <w:t>  </w:t>
      </w:r>
    </w:p>
    <w:p w14:paraId="7E9B728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fuel_quantity: [f32; 4],   </w:t>
      </w:r>
    </w:p>
    <w:p w14:paraId="2C86C4E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493C633A"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Gear status</w:t>
      </w:r>
      <w:r w:rsidRPr="003448D0">
        <w:rPr>
          <w:rFonts w:ascii="Consolas" w:hAnsi="Consolas"/>
          <w:color w:val="000000"/>
          <w:sz w:val="18"/>
          <w:szCs w:val="18"/>
          <w:bdr w:val="none" w:sz="0" w:space="0" w:color="auto" w:frame="1"/>
        </w:rPr>
        <w:t>  </w:t>
      </w:r>
    </w:p>
    <w:p w14:paraId="2CB7805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num_wheels: u32,   </w:t>
      </w:r>
    </w:p>
    <w:p w14:paraId="16C33C0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wow: [f32; 3],   </w:t>
      </w:r>
    </w:p>
    <w:p w14:paraId="5AE2E21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gear_pos: [f32; 3],  </w:t>
      </w:r>
    </w:p>
    <w:p w14:paraId="4D0938E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gear_steer: [f32; 3],  </w:t>
      </w:r>
    </w:p>
    <w:p w14:paraId="75D8722B"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gear_compression: [f32; 3],  </w:t>
      </w:r>
    </w:p>
    <w:p w14:paraId="0BA0D8A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34A544D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Environment</w:t>
      </w:r>
      <w:r w:rsidRPr="003448D0">
        <w:rPr>
          <w:rFonts w:ascii="Consolas" w:hAnsi="Consolas"/>
          <w:color w:val="000000"/>
          <w:sz w:val="18"/>
          <w:szCs w:val="18"/>
          <w:bdr w:val="none" w:sz="0" w:space="0" w:color="auto" w:frame="1"/>
        </w:rPr>
        <w:t>  </w:t>
      </w:r>
    </w:p>
    <w:p w14:paraId="434E6D0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cur_time: f32, </w:t>
      </w:r>
      <w:r w:rsidRPr="003448D0">
        <w:rPr>
          <w:rFonts w:ascii="Consolas" w:hAnsi="Consolas"/>
          <w:color w:val="008200"/>
          <w:sz w:val="18"/>
          <w:szCs w:val="18"/>
          <w:bdr w:val="none" w:sz="0" w:space="0" w:color="auto" w:frame="1"/>
        </w:rPr>
        <w:t>// current unix time</w:t>
      </w:r>
      <w:r w:rsidRPr="003448D0">
        <w:rPr>
          <w:rFonts w:ascii="Consolas" w:hAnsi="Consolas"/>
          <w:color w:val="000000"/>
          <w:sz w:val="18"/>
          <w:szCs w:val="18"/>
          <w:bdr w:val="none" w:sz="0" w:space="0" w:color="auto" w:frame="1"/>
        </w:rPr>
        <w:t>  </w:t>
      </w:r>
    </w:p>
    <w:p w14:paraId="32B8A01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warp: f32, </w:t>
      </w:r>
      <w:r w:rsidRPr="003448D0">
        <w:rPr>
          <w:rFonts w:ascii="Consolas" w:hAnsi="Consolas"/>
          <w:color w:val="008200"/>
          <w:sz w:val="18"/>
          <w:szCs w:val="18"/>
          <w:bdr w:val="none" w:sz="0" w:space="0" w:color="auto" w:frame="1"/>
        </w:rPr>
        <w:t>// offset in seconds to unix time</w:t>
      </w:r>
      <w:r w:rsidRPr="003448D0">
        <w:rPr>
          <w:rFonts w:ascii="Consolas" w:hAnsi="Consolas"/>
          <w:color w:val="000000"/>
          <w:sz w:val="18"/>
          <w:szCs w:val="18"/>
          <w:bdr w:val="none" w:sz="0" w:space="0" w:color="auto" w:frame="1"/>
        </w:rPr>
        <w:t>  </w:t>
      </w:r>
    </w:p>
    <w:p w14:paraId="6FE2A5A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visibility: f32, </w:t>
      </w:r>
      <w:r w:rsidRPr="003448D0">
        <w:rPr>
          <w:rFonts w:ascii="Consolas" w:hAnsi="Consolas"/>
          <w:color w:val="008200"/>
          <w:sz w:val="18"/>
          <w:szCs w:val="18"/>
          <w:bdr w:val="none" w:sz="0" w:space="0" w:color="auto" w:frame="1"/>
        </w:rPr>
        <w:t>// visibility in meters (for env. effects)</w:t>
      </w:r>
      <w:r w:rsidRPr="003448D0">
        <w:rPr>
          <w:rFonts w:ascii="Consolas" w:hAnsi="Consolas"/>
          <w:color w:val="000000"/>
          <w:sz w:val="18"/>
          <w:szCs w:val="18"/>
          <w:bdr w:val="none" w:sz="0" w:space="0" w:color="auto" w:frame="1"/>
        </w:rPr>
        <w:t>  </w:t>
      </w:r>
    </w:p>
    <w:p w14:paraId="64FA48A4"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lastRenderedPageBreak/>
        <w:t>  </w:t>
      </w:r>
    </w:p>
    <w:p w14:paraId="70C1AC5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Control surface positions (normalized values)</w:t>
      </w:r>
      <w:r w:rsidRPr="003448D0">
        <w:rPr>
          <w:rFonts w:ascii="Consolas" w:hAnsi="Consolas"/>
          <w:color w:val="000000"/>
          <w:sz w:val="18"/>
          <w:szCs w:val="18"/>
          <w:bdr w:val="none" w:sz="0" w:space="0" w:color="auto" w:frame="1"/>
        </w:rPr>
        <w:t>  </w:t>
      </w:r>
    </w:p>
    <w:p w14:paraId="50FD93F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elevator: f32,  </w:t>
      </w:r>
    </w:p>
    <w:p w14:paraId="2B226F6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elevator_trim_tab: f32,   </w:t>
      </w:r>
    </w:p>
    <w:p w14:paraId="63199CB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left_flap: f32,  </w:t>
      </w:r>
    </w:p>
    <w:p w14:paraId="689EC6F7"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right_flap: f32,  </w:t>
      </w:r>
    </w:p>
    <w:p w14:paraId="2E43D66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left_aileron: f32,   </w:t>
      </w:r>
    </w:p>
    <w:p w14:paraId="7B863EF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right_aileron: f32,   </w:t>
      </w:r>
    </w:p>
    <w:p w14:paraId="682A26A7"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rudder: f32,   </w:t>
      </w:r>
    </w:p>
    <w:p w14:paraId="3419B30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nose_wheel: f32,  </w:t>
      </w:r>
    </w:p>
    <w:p w14:paraId="58F4FB23"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speedbrake: f32,  </w:t>
      </w:r>
    </w:p>
    <w:p w14:paraId="49535C62"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spoilers: f32,  </w:t>
      </w:r>
    </w:p>
    <w:p w14:paraId="1E0C004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3BD33F3" w14:textId="3CC0E67E" w:rsidR="003448D0" w:rsidRDefault="003448D0" w:rsidP="000A7840"/>
    <w:p w14:paraId="4F5743FE" w14:textId="594E0B70" w:rsidR="003448D0" w:rsidRDefault="003448D0" w:rsidP="000A7840"/>
    <w:p w14:paraId="2219B54F" w14:textId="03FAB760" w:rsidR="003448D0" w:rsidRDefault="003448D0" w:rsidP="000A7840"/>
    <w:p w14:paraId="44598344" w14:textId="77777777" w:rsidR="003448D0" w:rsidRDefault="003448D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52848C02" w:rsidR="00251273" w:rsidRDefault="00251273" w:rsidP="003F5979">
      <w:pPr>
        <w:pStyle w:val="BodyText"/>
        <w:ind w:firstLine="0"/>
      </w:pPr>
    </w:p>
    <w:p w14:paraId="41FC111A" w14:textId="741F148A" w:rsidR="00EA668D" w:rsidRDefault="00EA668D" w:rsidP="003F5979">
      <w:pPr>
        <w:pStyle w:val="BodyText"/>
        <w:ind w:firstLine="0"/>
      </w:pPr>
    </w:p>
    <w:p w14:paraId="194B8C18" w14:textId="0189EB9D" w:rsidR="00EA668D" w:rsidRDefault="00EA668D" w:rsidP="003F5979">
      <w:pPr>
        <w:pStyle w:val="BodyText"/>
        <w:ind w:firstLine="0"/>
      </w:pPr>
    </w:p>
    <w:p w14:paraId="4917CEFD" w14:textId="3E5B6DF3" w:rsidR="00125E43" w:rsidRPr="00B16165" w:rsidRDefault="00BF5959" w:rsidP="00842693">
      <w:pPr>
        <w:pStyle w:val="Heading1"/>
        <w:rPr>
          <w:sz w:val="29"/>
          <w:szCs w:val="29"/>
        </w:rPr>
      </w:pPr>
      <w:bookmarkStart w:id="251" w:name="_Toc62139997"/>
      <w:r w:rsidRPr="00B16165">
        <w:rPr>
          <w:sz w:val="29"/>
          <w:szCs w:val="29"/>
        </w:rPr>
        <w:t>Appendix B: Flight Simulator Keyboard Controls</w:t>
      </w:r>
      <w:bookmarkEnd w:id="251"/>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5616833F" w:rsidR="003B589A" w:rsidRDefault="003B589A" w:rsidP="00A87864">
            <w:pPr>
              <w:spacing w:line="240" w:lineRule="auto"/>
            </w:pPr>
            <w:r>
              <w:t>A</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2B3BE98B" w:rsidR="003B589A" w:rsidRDefault="003B589A" w:rsidP="00A87864">
            <w:pPr>
              <w:spacing w:line="240" w:lineRule="auto"/>
            </w:pPr>
            <w:r>
              <w:t>Z</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035C2324" w:rsidR="003B589A" w:rsidRDefault="005B3A25" w:rsidP="00A87864">
            <w:pPr>
              <w:spacing w:line="240" w:lineRule="auto"/>
            </w:pPr>
            <w:r>
              <w:t>G</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12AA17CA" w:rsidR="003B589A" w:rsidRDefault="005B3A25" w:rsidP="00A87864">
            <w:pPr>
              <w:spacing w:line="240" w:lineRule="auto"/>
            </w:pPr>
            <w:r>
              <w:lastRenderedPageBreak/>
              <w:t>H</w:t>
            </w:r>
          </w:p>
        </w:tc>
        <w:tc>
          <w:tcPr>
            <w:tcW w:w="0" w:type="auto"/>
          </w:tcPr>
          <w:p w14:paraId="31D9C162" w14:textId="19998D10" w:rsidR="003B589A" w:rsidRDefault="005B3A25" w:rsidP="00C57AC9">
            <w:pPr>
              <w:keepNext/>
              <w:spacing w:line="240" w:lineRule="auto"/>
            </w:pPr>
            <w:r>
              <w:t>Reset Flaps</w:t>
            </w:r>
          </w:p>
        </w:tc>
      </w:tr>
    </w:tbl>
    <w:p w14:paraId="3F33D5B0" w14:textId="31008F19" w:rsidR="001A66CC" w:rsidRDefault="00C57AC9" w:rsidP="00842693">
      <w:pPr>
        <w:pStyle w:val="Caption"/>
        <w:spacing w:before="100" w:beforeAutospacing="1" w:after="100" w:afterAutospacing="1"/>
        <w:contextualSpacing/>
        <w:jc w:val="center"/>
        <w:rPr>
          <w:b w:val="0"/>
        </w:rPr>
      </w:pPr>
      <w:bookmarkStart w:id="252" w:name="_Toc62426274"/>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11</w:t>
      </w:r>
      <w:r w:rsidR="003A285C">
        <w:rPr>
          <w:b w:val="0"/>
        </w:rPr>
        <w:fldChar w:fldCharType="end"/>
      </w:r>
      <w:r w:rsidR="009751F6">
        <w:rPr>
          <w:b w:val="0"/>
        </w:rPr>
        <w:t xml:space="preserve">: Palmer-based </w:t>
      </w:r>
      <w:r w:rsidRPr="00C57AC9">
        <w:rPr>
          <w:b w:val="0"/>
        </w:rPr>
        <w:t>Flight Simulator Keyboard Controls</w:t>
      </w:r>
      <w:bookmarkEnd w:id="252"/>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77777777" w:rsidR="005B3A25" w:rsidRDefault="005B3A25" w:rsidP="001A66CC">
            <w:pPr>
              <w:spacing w:line="240" w:lineRule="auto"/>
            </w:pPr>
            <w:r>
              <w:t>A</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77777777" w:rsidR="005B3A25" w:rsidRDefault="005B3A25" w:rsidP="001A66CC">
            <w:pPr>
              <w:spacing w:line="240" w:lineRule="auto"/>
            </w:pPr>
            <w:r>
              <w:t>Z</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77777777" w:rsidR="005B3A25" w:rsidRDefault="005B3A25" w:rsidP="001A66CC">
            <w:pPr>
              <w:spacing w:line="240" w:lineRule="auto"/>
            </w:pPr>
            <w:r>
              <w:t>G</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7777777" w:rsidR="005B3A25" w:rsidRDefault="005B3A25" w:rsidP="001A66CC">
            <w:pPr>
              <w:spacing w:line="240" w:lineRule="auto"/>
            </w:pPr>
            <w:r>
              <w:t>H</w:t>
            </w:r>
          </w:p>
        </w:tc>
        <w:tc>
          <w:tcPr>
            <w:tcW w:w="0" w:type="auto"/>
          </w:tcPr>
          <w:p w14:paraId="45A7ED76" w14:textId="77777777" w:rsidR="005B3A25" w:rsidRDefault="005B3A25" w:rsidP="00C57AC9">
            <w:pPr>
              <w:keepNext/>
              <w:spacing w:line="240" w:lineRule="auto"/>
            </w:pPr>
            <w:r>
              <w:t>Reset Flaps</w:t>
            </w:r>
          </w:p>
        </w:tc>
      </w:tr>
    </w:tbl>
    <w:p w14:paraId="6980D162" w14:textId="60780EB9" w:rsidR="00BF5959" w:rsidRPr="00B216EE" w:rsidRDefault="00C57AC9" w:rsidP="00842693">
      <w:pPr>
        <w:pStyle w:val="Caption"/>
        <w:spacing w:before="100" w:beforeAutospacing="1" w:after="100" w:afterAutospacing="1"/>
        <w:contextualSpacing/>
        <w:jc w:val="center"/>
        <w:rPr>
          <w:b w:val="0"/>
        </w:rPr>
      </w:pPr>
      <w:bookmarkStart w:id="253" w:name="_Toc62426275"/>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12</w:t>
      </w:r>
      <w:r w:rsidR="003A285C">
        <w:rPr>
          <w:b w:val="0"/>
        </w:rPr>
        <w:fldChar w:fldCharType="end"/>
      </w:r>
      <w:r w:rsidR="00A95C9E">
        <w:rPr>
          <w:b w:val="0"/>
        </w:rPr>
        <w:t>: Bourg-based</w:t>
      </w:r>
      <w:r w:rsidRPr="00C57AC9">
        <w:rPr>
          <w:b w:val="0"/>
        </w:rPr>
        <w:t xml:space="preserve"> Flight Simulator Keyboard Controls</w:t>
      </w:r>
      <w:bookmarkEnd w:id="253"/>
    </w:p>
    <w:p w14:paraId="6C374D42" w14:textId="6E44DE82" w:rsidR="00BF5959" w:rsidRDefault="00BF5959" w:rsidP="00BF5959"/>
    <w:p w14:paraId="6ECA845D" w14:textId="24D00A30" w:rsidR="00944D2A" w:rsidRDefault="00944D2A" w:rsidP="00BF5959"/>
    <w:p w14:paraId="65E905EC" w14:textId="2D4E9BCE" w:rsidR="0010661A" w:rsidRDefault="00944D2A" w:rsidP="0010661A">
      <w:pPr>
        <w:pStyle w:val="Heading1"/>
        <w:rPr>
          <w:sz w:val="29"/>
          <w:szCs w:val="29"/>
        </w:rPr>
      </w:pPr>
      <w:bookmarkStart w:id="254" w:name="_Toc62139998"/>
      <w:r>
        <w:rPr>
          <w:sz w:val="29"/>
          <w:szCs w:val="29"/>
        </w:rPr>
        <w:t xml:space="preserve">Appendix C: </w:t>
      </w:r>
      <w:r w:rsidR="000357C7">
        <w:rPr>
          <w:sz w:val="29"/>
          <w:szCs w:val="29"/>
        </w:rPr>
        <w:t>Palmer</w:t>
      </w:r>
      <w:r w:rsidR="00EA49F9">
        <w:rPr>
          <w:sz w:val="29"/>
          <w:szCs w:val="29"/>
        </w:rPr>
        <w:t xml:space="preserve">-based </w:t>
      </w:r>
      <w:r>
        <w:rPr>
          <w:sz w:val="29"/>
          <w:szCs w:val="29"/>
        </w:rPr>
        <w:t>Flight Simulator Code</w:t>
      </w:r>
      <w:bookmarkEnd w:id="254"/>
    </w:p>
    <w:p w14:paraId="1282DD39" w14:textId="0EF27DA3" w:rsidR="0010661A" w:rsidRDefault="0010661A" w:rsidP="0010661A">
      <w:pPr>
        <w:pStyle w:val="Heading2"/>
        <w:numPr>
          <w:ilvl w:val="1"/>
          <w:numId w:val="35"/>
        </w:numPr>
        <w:spacing w:before="100" w:beforeAutospacing="1" w:after="100" w:afterAutospacing="1"/>
      </w:pPr>
      <w:bookmarkStart w:id="255" w:name="_Toc62139999"/>
      <w:r>
        <w:t>Components</w:t>
      </w:r>
      <w:bookmarkEnd w:id="255"/>
    </w:p>
    <w:p w14:paraId="55802D5A" w14:textId="7F7CCCC5" w:rsidR="0010661A" w:rsidRPr="00371158" w:rsidRDefault="00371158" w:rsidP="00371158">
      <w:pPr>
        <w:pStyle w:val="ListParagraph"/>
        <w:numPr>
          <w:ilvl w:val="0"/>
          <w:numId w:val="37"/>
        </w:numPr>
        <w:rPr>
          <w:rFonts w:ascii="Courier New" w:hAnsi="Courier New" w:cs="Courier New"/>
        </w:rPr>
      </w:pPr>
      <w:r w:rsidRPr="00371158">
        <w:rPr>
          <w:rFonts w:ascii="Courier New" w:hAnsi="Courier New" w:cs="Courier New"/>
        </w:rPr>
        <w:t>Src/palmer_fdm/components/component_datafdm.rs</w:t>
      </w:r>
    </w:p>
    <w:p w14:paraId="5F04D498" w14:textId="77777777" w:rsidR="0010661A" w:rsidRDefault="0010661A" w:rsidP="007C4901">
      <w:pPr>
        <w:shd w:val="clear" w:color="auto" w:fill="FFFFFF"/>
        <w:spacing w:line="285" w:lineRule="atLeast"/>
        <w:rPr>
          <w:rFonts w:ascii="Consolas" w:hAnsi="Consolas"/>
          <w:color w:val="008000"/>
          <w:sz w:val="21"/>
          <w:szCs w:val="21"/>
        </w:rPr>
      </w:pPr>
    </w:p>
    <w:p w14:paraId="1CFF4BA3" w14:textId="5CB59833" w:rsidR="009C5A5B" w:rsidRDefault="009C5A5B" w:rsidP="007C4901">
      <w:pPr>
        <w:shd w:val="clear" w:color="auto" w:fill="FFFFFF"/>
        <w:spacing w:line="285" w:lineRule="atLeast"/>
        <w:rPr>
          <w:rFonts w:ascii="Consolas" w:hAnsi="Consolas"/>
          <w:color w:val="000000"/>
          <w:sz w:val="21"/>
          <w:szCs w:val="21"/>
        </w:rPr>
      </w:pPr>
    </w:p>
    <w:p w14:paraId="3D9CCE0B" w14:textId="4C59CA25" w:rsidR="00E46C16" w:rsidRDefault="00E46C16" w:rsidP="007C4901">
      <w:pPr>
        <w:shd w:val="clear" w:color="auto" w:fill="FFFFFF"/>
        <w:spacing w:line="285" w:lineRule="atLeast"/>
        <w:rPr>
          <w:rFonts w:ascii="Consolas" w:hAnsi="Consolas"/>
          <w:color w:val="000000"/>
          <w:sz w:val="21"/>
          <w:szCs w:val="21"/>
        </w:rPr>
      </w:pPr>
    </w:p>
    <w:p w14:paraId="2BACBBAB" w14:textId="598EBF1E" w:rsidR="00E46C16" w:rsidRDefault="00E46C16" w:rsidP="007C4901">
      <w:pPr>
        <w:shd w:val="clear" w:color="auto" w:fill="FFFFFF"/>
        <w:spacing w:line="285" w:lineRule="atLeast"/>
        <w:rPr>
          <w:rFonts w:ascii="Consolas" w:hAnsi="Consolas"/>
          <w:color w:val="000000"/>
          <w:sz w:val="21"/>
          <w:szCs w:val="21"/>
        </w:rPr>
      </w:pPr>
    </w:p>
    <w:p w14:paraId="5446C148" w14:textId="653B20D2" w:rsidR="00E46C16" w:rsidRDefault="00E46C16" w:rsidP="007C4901">
      <w:pPr>
        <w:shd w:val="clear" w:color="auto" w:fill="FFFFFF"/>
        <w:spacing w:line="285" w:lineRule="atLeast"/>
        <w:rPr>
          <w:rFonts w:ascii="Consolas" w:hAnsi="Consolas"/>
          <w:color w:val="000000"/>
          <w:sz w:val="21"/>
          <w:szCs w:val="21"/>
        </w:rPr>
      </w:pPr>
    </w:p>
    <w:p w14:paraId="286706F6" w14:textId="77777777" w:rsidR="00E46C16" w:rsidRDefault="00E46C16" w:rsidP="007C4901">
      <w:pPr>
        <w:shd w:val="clear" w:color="auto" w:fill="FFFFFF"/>
        <w:spacing w:line="285" w:lineRule="atLeast"/>
        <w:rPr>
          <w:rFonts w:ascii="Consolas" w:hAnsi="Consolas"/>
          <w:color w:val="000000"/>
          <w:sz w:val="21"/>
          <w:szCs w:val="21"/>
        </w:rPr>
      </w:pPr>
    </w:p>
    <w:p w14:paraId="03006EF4" w14:textId="33113E20" w:rsidR="009C5A5B" w:rsidRDefault="009C5A5B" w:rsidP="007C4901">
      <w:pPr>
        <w:shd w:val="clear" w:color="auto" w:fill="FFFFFF"/>
        <w:spacing w:line="285" w:lineRule="atLeast"/>
        <w:rPr>
          <w:rFonts w:ascii="Consolas" w:hAnsi="Consolas"/>
          <w:color w:val="000000"/>
          <w:sz w:val="21"/>
          <w:szCs w:val="21"/>
        </w:rPr>
      </w:pPr>
    </w:p>
    <w:p w14:paraId="378922D9" w14:textId="1B52513E" w:rsidR="009C5A5B" w:rsidRDefault="009C5A5B" w:rsidP="007C4901">
      <w:pPr>
        <w:shd w:val="clear" w:color="auto" w:fill="FFFFFF"/>
        <w:spacing w:line="285" w:lineRule="atLeast"/>
        <w:rPr>
          <w:rFonts w:ascii="Consolas" w:hAnsi="Consolas"/>
          <w:color w:val="000000"/>
          <w:sz w:val="21"/>
          <w:szCs w:val="21"/>
        </w:rPr>
      </w:pPr>
    </w:p>
    <w:p w14:paraId="40038753" w14:textId="7FF4BA70" w:rsidR="009C5A5B" w:rsidRDefault="009C5A5B" w:rsidP="007C4901">
      <w:pPr>
        <w:shd w:val="clear" w:color="auto" w:fill="FFFFFF"/>
        <w:spacing w:line="285" w:lineRule="atLeast"/>
        <w:rPr>
          <w:rFonts w:ascii="Consolas" w:hAnsi="Consolas"/>
          <w:color w:val="000000"/>
          <w:sz w:val="21"/>
          <w:szCs w:val="21"/>
        </w:rPr>
      </w:pPr>
    </w:p>
    <w:p w14:paraId="6AA14934" w14:textId="7A9F766C" w:rsidR="009C5A5B" w:rsidRDefault="009C5A5B" w:rsidP="007C4901">
      <w:pPr>
        <w:shd w:val="clear" w:color="auto" w:fill="FFFFFF"/>
        <w:spacing w:line="285" w:lineRule="atLeast"/>
        <w:rPr>
          <w:rFonts w:ascii="Consolas" w:hAnsi="Consolas"/>
          <w:color w:val="000000"/>
          <w:sz w:val="21"/>
          <w:szCs w:val="21"/>
        </w:rPr>
      </w:pPr>
    </w:p>
    <w:p w14:paraId="528F0A83" w14:textId="20899B7C" w:rsidR="009C5A5B" w:rsidRDefault="009C5A5B" w:rsidP="007C4901">
      <w:pPr>
        <w:shd w:val="clear" w:color="auto" w:fill="FFFFFF"/>
        <w:spacing w:line="285" w:lineRule="atLeast"/>
        <w:rPr>
          <w:rFonts w:ascii="Consolas" w:hAnsi="Consolas"/>
          <w:color w:val="000000"/>
          <w:sz w:val="21"/>
          <w:szCs w:val="21"/>
        </w:rPr>
      </w:pPr>
    </w:p>
    <w:p w14:paraId="5A1EABE7" w14:textId="58FA78AC" w:rsidR="009C5A5B" w:rsidRDefault="009C5A5B" w:rsidP="007C4901">
      <w:pPr>
        <w:shd w:val="clear" w:color="auto" w:fill="FFFFFF"/>
        <w:spacing w:line="285" w:lineRule="atLeast"/>
        <w:rPr>
          <w:rFonts w:ascii="Consolas" w:hAnsi="Consolas"/>
          <w:color w:val="000000"/>
          <w:sz w:val="21"/>
          <w:szCs w:val="21"/>
        </w:rPr>
      </w:pPr>
    </w:p>
    <w:p w14:paraId="1BF43BC6" w14:textId="379A5FCE" w:rsidR="00684BA6" w:rsidRDefault="00684BA6" w:rsidP="007C4901">
      <w:pPr>
        <w:shd w:val="clear" w:color="auto" w:fill="FFFFFF"/>
        <w:spacing w:line="285" w:lineRule="atLeast"/>
        <w:rPr>
          <w:rFonts w:ascii="Consolas" w:hAnsi="Consolas"/>
          <w:color w:val="000000"/>
          <w:sz w:val="21"/>
          <w:szCs w:val="21"/>
        </w:rPr>
      </w:pPr>
    </w:p>
    <w:p w14:paraId="385A225A" w14:textId="77777777" w:rsidR="00684BA6" w:rsidRDefault="00684BA6" w:rsidP="007C4901">
      <w:pPr>
        <w:shd w:val="clear" w:color="auto" w:fill="FFFFFF"/>
        <w:spacing w:line="285" w:lineRule="atLeast"/>
        <w:rPr>
          <w:rFonts w:ascii="Consolas" w:hAnsi="Consolas"/>
          <w:color w:val="000000"/>
          <w:sz w:val="21"/>
          <w:szCs w:val="21"/>
        </w:rPr>
      </w:pPr>
    </w:p>
    <w:p w14:paraId="03A4DEE7" w14:textId="77777777" w:rsidR="009C5A5B" w:rsidRPr="007C4901" w:rsidRDefault="009C5A5B" w:rsidP="007C4901">
      <w:pPr>
        <w:shd w:val="clear" w:color="auto" w:fill="FFFFFF"/>
        <w:spacing w:line="285" w:lineRule="atLeast"/>
        <w:rPr>
          <w:rFonts w:ascii="Consolas" w:hAnsi="Consolas"/>
          <w:color w:val="000000"/>
          <w:sz w:val="21"/>
          <w:szCs w:val="21"/>
        </w:rPr>
      </w:pPr>
    </w:p>
    <w:p w14:paraId="493782A4" w14:textId="77777777" w:rsidR="0010661A" w:rsidRDefault="0010661A" w:rsidP="009C5A5B">
      <w:pPr>
        <w:shd w:val="clear" w:color="auto" w:fill="FFFFFF"/>
        <w:spacing w:line="285" w:lineRule="atLeast"/>
        <w:rPr>
          <w:rFonts w:ascii="Consolas" w:hAnsi="Consolas"/>
          <w:color w:val="008000"/>
          <w:sz w:val="21"/>
          <w:szCs w:val="21"/>
        </w:rPr>
      </w:pPr>
    </w:p>
    <w:p w14:paraId="07E1E327" w14:textId="70C69BCA"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t>Src/palmer_fdm/components/component</w:t>
      </w:r>
      <w:r>
        <w:rPr>
          <w:rFonts w:ascii="Courier New" w:hAnsi="Courier New" w:cs="Courier New"/>
        </w:rPr>
        <w:t>_keyboardstate</w:t>
      </w:r>
      <w:r w:rsidRPr="00371158">
        <w:rPr>
          <w:rFonts w:ascii="Courier New" w:hAnsi="Courier New" w:cs="Courier New"/>
        </w:rPr>
        <w:t>.rs</w:t>
      </w:r>
    </w:p>
    <w:p w14:paraId="518B0843" w14:textId="77777777" w:rsidR="0010661A" w:rsidRDefault="0010661A" w:rsidP="009C5A5B">
      <w:pPr>
        <w:shd w:val="clear" w:color="auto" w:fill="FFFFFF"/>
        <w:spacing w:line="285" w:lineRule="atLeast"/>
        <w:rPr>
          <w:rFonts w:ascii="Consolas" w:hAnsi="Consolas"/>
          <w:color w:val="008000"/>
          <w:sz w:val="21"/>
          <w:szCs w:val="21"/>
        </w:rPr>
      </w:pPr>
    </w:p>
    <w:p w14:paraId="3F8FA158" w14:textId="31F3BE92" w:rsidR="00644F22" w:rsidRDefault="00644F22" w:rsidP="00644F22"/>
    <w:p w14:paraId="6EE2A527" w14:textId="557C764C" w:rsidR="00193B96" w:rsidRDefault="00193B96" w:rsidP="00644F22"/>
    <w:p w14:paraId="22D32BC9" w14:textId="32369437" w:rsidR="00193B96" w:rsidRDefault="00193B96" w:rsidP="00644F22"/>
    <w:p w14:paraId="72E0CB42" w14:textId="3D23CD4D" w:rsidR="00193B96" w:rsidRDefault="00193B96" w:rsidP="00644F22"/>
    <w:p w14:paraId="2187E881" w14:textId="21CDA6AE" w:rsidR="00193B96" w:rsidRDefault="00193B96" w:rsidP="00644F22"/>
    <w:p w14:paraId="698028EA" w14:textId="67A73487" w:rsidR="00193B96" w:rsidRDefault="00193B96" w:rsidP="00644F22"/>
    <w:p w14:paraId="1496FEBB" w14:textId="77777777" w:rsidR="0010661A" w:rsidRDefault="0010661A" w:rsidP="00644F22"/>
    <w:p w14:paraId="1CFBA653" w14:textId="3B75BA36" w:rsidR="00193B96" w:rsidRDefault="00193B96" w:rsidP="00644F22"/>
    <w:p w14:paraId="2E757944" w14:textId="2CB2577C" w:rsidR="00193B96" w:rsidRDefault="00193B96" w:rsidP="00644F22"/>
    <w:p w14:paraId="47B92D7F" w14:textId="05EA45D3"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t>Src/palmer_fdm/</w:t>
      </w:r>
      <w:r>
        <w:rPr>
          <w:rFonts w:ascii="Courier New" w:hAnsi="Courier New" w:cs="Courier New"/>
        </w:rPr>
        <w:t>components/component_packet</w:t>
      </w:r>
      <w:r w:rsidRPr="00371158">
        <w:rPr>
          <w:rFonts w:ascii="Courier New" w:hAnsi="Courier New" w:cs="Courier New"/>
        </w:rPr>
        <w:t>.rs</w:t>
      </w:r>
    </w:p>
    <w:p w14:paraId="2476021C" w14:textId="3F47A8F7" w:rsidR="00944D2A" w:rsidRDefault="009F7334" w:rsidP="00E46C16">
      <w:pPr>
        <w:shd w:val="clear" w:color="auto" w:fill="FFFFFF"/>
        <w:spacing w:line="285" w:lineRule="atLeast"/>
      </w:pPr>
      <w:r>
        <w:rPr>
          <w:rFonts w:ascii="Consolas" w:hAnsi="Consolas"/>
          <w:color w:val="008000"/>
          <w:sz w:val="21"/>
          <w:szCs w:val="21"/>
        </w:rPr>
        <w:br/>
      </w:r>
    </w:p>
    <w:p w14:paraId="2FD7FF7C" w14:textId="252DE992" w:rsidR="00944D2A" w:rsidRDefault="00944D2A" w:rsidP="00BF5959"/>
    <w:p w14:paraId="6D664700" w14:textId="1716BBA6" w:rsidR="00944D2A" w:rsidRDefault="00944D2A" w:rsidP="00BF5959"/>
    <w:p w14:paraId="5E299E5B" w14:textId="7603D3C4" w:rsidR="00564A9C" w:rsidRDefault="00564A9C" w:rsidP="00BF5959"/>
    <w:p w14:paraId="0BE0092E" w14:textId="624BB9FF" w:rsidR="00564A9C" w:rsidRDefault="00564A9C" w:rsidP="00BF5959"/>
    <w:p w14:paraId="0E2B48ED" w14:textId="0CE60AD3" w:rsidR="00564A9C" w:rsidRDefault="00564A9C" w:rsidP="00BF5959"/>
    <w:p w14:paraId="7039FFF7" w14:textId="6ED0ADA2" w:rsidR="00564A9C" w:rsidRDefault="00564A9C" w:rsidP="00BF5959"/>
    <w:p w14:paraId="56A2229A" w14:textId="28E12A02" w:rsidR="00564A9C" w:rsidRDefault="00564A9C" w:rsidP="00BF5959"/>
    <w:p w14:paraId="61155C33" w14:textId="2CDB99FA" w:rsidR="00564A9C" w:rsidRDefault="00564A9C" w:rsidP="00BF5959"/>
    <w:p w14:paraId="7FAEDC11" w14:textId="26825497" w:rsidR="00564A9C" w:rsidRDefault="00564A9C" w:rsidP="00EB55B4">
      <w:pPr>
        <w:pStyle w:val="Heading2"/>
        <w:numPr>
          <w:ilvl w:val="1"/>
          <w:numId w:val="35"/>
        </w:numPr>
        <w:spacing w:before="100" w:beforeAutospacing="1" w:after="100" w:afterAutospacing="1"/>
      </w:pPr>
      <w:bookmarkStart w:id="256" w:name="_Toc62140000"/>
      <w:r>
        <w:t>Systems</w:t>
      </w:r>
      <w:bookmarkEnd w:id="256"/>
    </w:p>
    <w:p w14:paraId="6A7C3503" w14:textId="77A8E42D" w:rsidR="00564A9C" w:rsidRPr="00371158" w:rsidRDefault="00564A9C" w:rsidP="00EB55B4">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systems/system_equations_of_motion.rs</w:t>
      </w:r>
    </w:p>
    <w:p w14:paraId="3CF17F20" w14:textId="77777777" w:rsidR="00EB55B4" w:rsidRPr="00EB55B4" w:rsidRDefault="00EB55B4" w:rsidP="00EB55B4">
      <w:pPr>
        <w:shd w:val="clear" w:color="auto" w:fill="FFFFFF"/>
        <w:spacing w:after="240" w:line="285" w:lineRule="atLeast"/>
        <w:rPr>
          <w:rFonts w:ascii="Consolas" w:hAnsi="Consolas"/>
          <w:color w:val="000000"/>
          <w:sz w:val="16"/>
          <w:szCs w:val="16"/>
        </w:rPr>
      </w:pPr>
    </w:p>
    <w:p w14:paraId="0685FD80" w14:textId="30257711" w:rsidR="00564A9C" w:rsidRDefault="00564A9C" w:rsidP="00BF5959"/>
    <w:p w14:paraId="63272F36" w14:textId="06166059" w:rsidR="00F320BC" w:rsidRDefault="00F320BC" w:rsidP="00BF5959"/>
    <w:p w14:paraId="237AE5B0" w14:textId="6DF8E785" w:rsidR="001444E3" w:rsidRDefault="001444E3" w:rsidP="00BF5959"/>
    <w:p w14:paraId="00D6CBF6" w14:textId="6EA86E3C" w:rsidR="001444E3" w:rsidRDefault="001444E3" w:rsidP="00BF5959"/>
    <w:p w14:paraId="4E99F80B" w14:textId="77777777" w:rsidR="001444E3" w:rsidRDefault="001444E3" w:rsidP="00BF5959"/>
    <w:p w14:paraId="39153774" w14:textId="38EF6641" w:rsidR="00F320BC" w:rsidRPr="00371158" w:rsidRDefault="00F320BC" w:rsidP="00F320BC">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systems/system_flight_control</w:t>
      </w:r>
    </w:p>
    <w:p w14:paraId="13C0410C" w14:textId="459709F1" w:rsidR="001444E3" w:rsidRDefault="001444E3" w:rsidP="00EC6A27">
      <w:pPr>
        <w:shd w:val="clear" w:color="auto" w:fill="FFFFFF"/>
        <w:spacing w:line="285" w:lineRule="atLeast"/>
        <w:rPr>
          <w:rFonts w:ascii="Consolas" w:hAnsi="Consolas"/>
          <w:color w:val="000000"/>
          <w:sz w:val="18"/>
          <w:szCs w:val="18"/>
        </w:rPr>
      </w:pPr>
    </w:p>
    <w:p w14:paraId="4E653C3D" w14:textId="221D1312" w:rsidR="001444E3" w:rsidRDefault="001444E3" w:rsidP="00EC6A27">
      <w:pPr>
        <w:shd w:val="clear" w:color="auto" w:fill="FFFFFF"/>
        <w:spacing w:line="285" w:lineRule="atLeast"/>
        <w:rPr>
          <w:rFonts w:ascii="Consolas" w:hAnsi="Consolas"/>
          <w:color w:val="000000"/>
          <w:sz w:val="18"/>
          <w:szCs w:val="18"/>
        </w:rPr>
      </w:pPr>
    </w:p>
    <w:p w14:paraId="50716272" w14:textId="77777777" w:rsidR="001444E3" w:rsidRPr="00684BA6" w:rsidRDefault="001444E3" w:rsidP="00EC6A27">
      <w:pPr>
        <w:shd w:val="clear" w:color="auto" w:fill="FFFFFF"/>
        <w:spacing w:line="285" w:lineRule="atLeast"/>
        <w:rPr>
          <w:rFonts w:ascii="Consolas" w:hAnsi="Consolas"/>
          <w:color w:val="000000"/>
          <w:sz w:val="18"/>
          <w:szCs w:val="18"/>
        </w:rPr>
      </w:pPr>
    </w:p>
    <w:p w14:paraId="6A06F2F2" w14:textId="3682CEFF" w:rsidR="00E13246" w:rsidRDefault="00EF0307" w:rsidP="00E13246">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systems/system_make_packet</w:t>
      </w:r>
    </w:p>
    <w:p w14:paraId="752ACFCC" w14:textId="77777777" w:rsidR="00E13246" w:rsidRPr="00684BA6" w:rsidRDefault="00E13246" w:rsidP="00E13246">
      <w:pPr>
        <w:shd w:val="clear" w:color="auto" w:fill="FFFFFF"/>
        <w:spacing w:after="240" w:line="285" w:lineRule="atLeast"/>
        <w:rPr>
          <w:rFonts w:ascii="Consolas" w:hAnsi="Consolas"/>
          <w:color w:val="000000"/>
          <w:sz w:val="18"/>
          <w:szCs w:val="18"/>
        </w:rPr>
      </w:pPr>
    </w:p>
    <w:p w14:paraId="534BCC66" w14:textId="77777777" w:rsidR="00E13246" w:rsidRPr="00E13246" w:rsidRDefault="00E13246" w:rsidP="00E13246">
      <w:pPr>
        <w:spacing w:before="100" w:beforeAutospacing="1" w:after="100" w:afterAutospacing="1"/>
        <w:rPr>
          <w:rFonts w:ascii="Courier New" w:hAnsi="Courier New" w:cs="Courier New"/>
        </w:rPr>
      </w:pPr>
    </w:p>
    <w:p w14:paraId="50D5360E" w14:textId="4C90DC63" w:rsidR="00EF0307" w:rsidRDefault="00EF0307" w:rsidP="00BF5959"/>
    <w:p w14:paraId="6C63A8C4" w14:textId="5AA3EFD7" w:rsidR="00EF0307" w:rsidRDefault="00EF0307" w:rsidP="00BF5959"/>
    <w:p w14:paraId="5E34FC3F" w14:textId="7330A1ED" w:rsidR="00EF0307" w:rsidRDefault="00EF0307" w:rsidP="00BF5959"/>
    <w:p w14:paraId="2BC0E80D" w14:textId="1EA7CB78" w:rsidR="00EF0307" w:rsidRDefault="00EF0307" w:rsidP="00BF5959"/>
    <w:p w14:paraId="26358E37" w14:textId="0B2A1512" w:rsidR="00EF0307" w:rsidRDefault="00EF0307" w:rsidP="00BF5959"/>
    <w:p w14:paraId="6876FEC5" w14:textId="77777777" w:rsidR="00EF0307" w:rsidRDefault="00EF0307" w:rsidP="00BF5959"/>
    <w:p w14:paraId="157C0C0D" w14:textId="4CE77D40" w:rsidR="00F320BC" w:rsidRDefault="00F320BC" w:rsidP="00BF5959"/>
    <w:p w14:paraId="67BCF091" w14:textId="70569F09" w:rsidR="00F320BC" w:rsidRDefault="00F320BC" w:rsidP="00BF5959"/>
    <w:p w14:paraId="46201641" w14:textId="4CF17D8F" w:rsidR="00F320BC" w:rsidRDefault="00F320BC" w:rsidP="00BF5959"/>
    <w:p w14:paraId="676AB8A7" w14:textId="3F3C52E0" w:rsidR="00F320BC" w:rsidRDefault="00F320BC" w:rsidP="00BF5959"/>
    <w:p w14:paraId="6C0B9606" w14:textId="6824F412" w:rsidR="009D51CC" w:rsidRDefault="009D51CC" w:rsidP="009D51CC">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systems/system_send_packet</w:t>
      </w:r>
    </w:p>
    <w:p w14:paraId="3436FC7C" w14:textId="77777777" w:rsidR="00AA3AA0" w:rsidRPr="00AA3AA0" w:rsidRDefault="00AA3AA0" w:rsidP="00AA3AA0">
      <w:pPr>
        <w:shd w:val="clear" w:color="auto" w:fill="FFFFFF"/>
        <w:spacing w:line="285" w:lineRule="atLeast"/>
        <w:rPr>
          <w:rFonts w:ascii="Consolas" w:hAnsi="Consolas"/>
          <w:color w:val="000000"/>
          <w:sz w:val="21"/>
          <w:szCs w:val="21"/>
        </w:rPr>
      </w:pPr>
    </w:p>
    <w:p w14:paraId="08442CD3" w14:textId="6E4C0FEF" w:rsidR="00F320BC" w:rsidRDefault="00F320BC" w:rsidP="00BF5959"/>
    <w:p w14:paraId="770C43A6" w14:textId="51D75AC7" w:rsidR="00F320BC" w:rsidRDefault="00F320BC" w:rsidP="00BF5959"/>
    <w:p w14:paraId="4DC27762" w14:textId="35FB357A" w:rsidR="00F320BC" w:rsidRDefault="00F320BC" w:rsidP="00BF5959"/>
    <w:p w14:paraId="013F639D" w14:textId="4F15DD39" w:rsidR="00F320BC" w:rsidRDefault="00F320BC" w:rsidP="00BF5959"/>
    <w:p w14:paraId="14D4C035" w14:textId="500CEF0E" w:rsidR="00F320BC" w:rsidRDefault="007453A9" w:rsidP="007453A9">
      <w:pPr>
        <w:pStyle w:val="Heading2"/>
        <w:numPr>
          <w:ilvl w:val="1"/>
          <w:numId w:val="35"/>
        </w:numPr>
      </w:pPr>
      <w:bookmarkStart w:id="257" w:name="_Toc62140001"/>
      <w:r>
        <w:t>Resources</w:t>
      </w:r>
      <w:bookmarkEnd w:id="257"/>
    </w:p>
    <w:p w14:paraId="1B3BC028" w14:textId="6F33CCA7" w:rsidR="007453A9" w:rsidRPr="00E46C16" w:rsidRDefault="007453A9" w:rsidP="007453A9">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resources/delta_time</w:t>
      </w:r>
      <w:r w:rsidR="00EC4969">
        <w:rPr>
          <w:rFonts w:ascii="Courier New" w:hAnsi="Courier New" w:cs="Courier New"/>
        </w:rPr>
        <w:t>.rs</w:t>
      </w:r>
    </w:p>
    <w:p w14:paraId="584A5560" w14:textId="75690BC8" w:rsidR="00F320BC" w:rsidRDefault="00F320BC" w:rsidP="00BF5959"/>
    <w:p w14:paraId="59F5F59C" w14:textId="656847C9" w:rsidR="007453A9" w:rsidRDefault="007453A9" w:rsidP="00BF5959"/>
    <w:p w14:paraId="6C96DC5C" w14:textId="35A81104" w:rsidR="007453A9" w:rsidRDefault="007453A9" w:rsidP="00BF5959"/>
    <w:p w14:paraId="0BA188EB" w14:textId="5DE198F3" w:rsidR="007453A9" w:rsidRDefault="007453A9" w:rsidP="00BF5959"/>
    <w:p w14:paraId="32B594EB" w14:textId="5AB3967F" w:rsidR="007453A9" w:rsidRDefault="007453A9" w:rsidP="00BF5959"/>
    <w:p w14:paraId="36A15D0E" w14:textId="62EA15B0" w:rsidR="007453A9" w:rsidRDefault="007453A9" w:rsidP="00BF5959"/>
    <w:p w14:paraId="494EEF15" w14:textId="3E1C86F9" w:rsidR="007453A9" w:rsidRDefault="007453A9" w:rsidP="00BF5959"/>
    <w:p w14:paraId="6772C2CA" w14:textId="30FF9E2D" w:rsidR="007453A9" w:rsidRDefault="007453A9" w:rsidP="00BF5959"/>
    <w:p w14:paraId="596401A2" w14:textId="3D69D8BA" w:rsidR="007453A9" w:rsidRDefault="007453A9" w:rsidP="00BF5959"/>
    <w:p w14:paraId="20AC2F2A" w14:textId="21503174" w:rsidR="007453A9" w:rsidRDefault="007453A9" w:rsidP="00BF5959"/>
    <w:p w14:paraId="1C85E35E" w14:textId="70DE5B80" w:rsidR="007453A9" w:rsidRDefault="007453A9" w:rsidP="00BF5959"/>
    <w:p w14:paraId="1D693DB4" w14:textId="689F5E6C" w:rsidR="007453A9" w:rsidRDefault="007453A9" w:rsidP="00BF5959"/>
    <w:p w14:paraId="44F6367E" w14:textId="0054E128" w:rsidR="007453A9" w:rsidRDefault="007453A9" w:rsidP="00BF5959"/>
    <w:p w14:paraId="534E656A" w14:textId="5F54D8CA" w:rsidR="007453A9" w:rsidRDefault="007453A9" w:rsidP="00BF5959"/>
    <w:p w14:paraId="48064A71" w14:textId="1CBA84F1" w:rsidR="007453A9" w:rsidRDefault="007453A9" w:rsidP="00BF5959"/>
    <w:p w14:paraId="29F64674" w14:textId="42DF70E9" w:rsidR="007453A9" w:rsidRDefault="00EC4969" w:rsidP="00EC4969">
      <w:pPr>
        <w:pStyle w:val="Heading2"/>
        <w:numPr>
          <w:ilvl w:val="1"/>
          <w:numId w:val="35"/>
        </w:numPr>
      </w:pPr>
      <w:bookmarkStart w:id="258" w:name="_Toc62140002"/>
      <w:r>
        <w:t>Examples</w:t>
      </w:r>
      <w:bookmarkEnd w:id="258"/>
    </w:p>
    <w:p w14:paraId="10FB5FE2" w14:textId="54E4C930" w:rsidR="00EC4969" w:rsidRPr="00AC0F4E" w:rsidRDefault="00EC4969" w:rsidP="00EC4969">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examples/palmer.rs</w:t>
      </w:r>
    </w:p>
    <w:p w14:paraId="0EC80FF5" w14:textId="4C35591F" w:rsidR="00EC4969" w:rsidRDefault="00EC4969" w:rsidP="00EC4969"/>
    <w:p w14:paraId="35A8D4ED" w14:textId="73064A17" w:rsidR="00E46C16" w:rsidRDefault="00E46C16" w:rsidP="00EC4969"/>
    <w:p w14:paraId="53554E30" w14:textId="004C06A7" w:rsidR="00E46C16" w:rsidRDefault="00E46C16" w:rsidP="00EC4969"/>
    <w:p w14:paraId="7FA7F793" w14:textId="77777777" w:rsidR="00E46C16" w:rsidRPr="00EC4969" w:rsidRDefault="00E46C16" w:rsidP="00EC4969"/>
    <w:p w14:paraId="22D1B73A" w14:textId="5817A0D0" w:rsidR="00F320BC" w:rsidRDefault="00F320BC" w:rsidP="00BF5959"/>
    <w:p w14:paraId="1D813E48" w14:textId="76162BDF" w:rsidR="00F320BC" w:rsidRDefault="00CA2806" w:rsidP="00CA2806">
      <w:pPr>
        <w:pStyle w:val="Heading2"/>
        <w:numPr>
          <w:ilvl w:val="1"/>
          <w:numId w:val="35"/>
        </w:numPr>
      </w:pPr>
      <w:bookmarkStart w:id="259" w:name="_Toc62140003"/>
      <w:r>
        <w:t>Integration Test</w:t>
      </w:r>
      <w:bookmarkEnd w:id="259"/>
    </w:p>
    <w:p w14:paraId="4B9DF276" w14:textId="5F5F4F10" w:rsidR="00CA2806" w:rsidRPr="00962D58" w:rsidRDefault="005130CB" w:rsidP="00CA2806">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tests/palmer_integration.rs</w:t>
      </w:r>
    </w:p>
    <w:p w14:paraId="7565FCBA" w14:textId="77777777" w:rsidR="00CA2806" w:rsidRPr="00CA2806" w:rsidRDefault="00CA2806" w:rsidP="00CA2806">
      <w:pPr>
        <w:shd w:val="clear" w:color="auto" w:fill="FFFFFF"/>
        <w:spacing w:line="285" w:lineRule="atLeast"/>
        <w:rPr>
          <w:rFonts w:ascii="Consolas" w:hAnsi="Consolas"/>
          <w:color w:val="000000"/>
          <w:sz w:val="21"/>
          <w:szCs w:val="21"/>
        </w:rPr>
      </w:pPr>
    </w:p>
    <w:p w14:paraId="649D5E35" w14:textId="5AD9E4E7" w:rsidR="00CA2806" w:rsidRDefault="00CA2806" w:rsidP="00CA2806">
      <w:pPr>
        <w:shd w:val="clear" w:color="auto" w:fill="FFFFFF"/>
        <w:spacing w:line="285" w:lineRule="atLeast"/>
        <w:rPr>
          <w:rFonts w:ascii="Consolas" w:hAnsi="Consolas"/>
          <w:color w:val="000000"/>
          <w:sz w:val="21"/>
          <w:szCs w:val="21"/>
        </w:rPr>
      </w:pPr>
      <w:r w:rsidRPr="00CA2806">
        <w:rPr>
          <w:rFonts w:ascii="Consolas" w:hAnsi="Consolas"/>
          <w:color w:val="000000"/>
          <w:sz w:val="21"/>
          <w:szCs w:val="21"/>
        </w:rPr>
        <w:t>   </w:t>
      </w:r>
    </w:p>
    <w:p w14:paraId="742F599E" w14:textId="77777777" w:rsidR="005130CB" w:rsidRPr="00CA2806" w:rsidRDefault="005130CB" w:rsidP="00CA2806">
      <w:pPr>
        <w:shd w:val="clear" w:color="auto" w:fill="FFFFFF"/>
        <w:spacing w:line="285" w:lineRule="atLeast"/>
        <w:rPr>
          <w:rFonts w:ascii="Consolas" w:hAnsi="Consolas"/>
          <w:color w:val="000000"/>
          <w:sz w:val="21"/>
          <w:szCs w:val="21"/>
        </w:rPr>
      </w:pPr>
    </w:p>
    <w:p w14:paraId="0434142A" w14:textId="77777777" w:rsidR="00CA2806" w:rsidRPr="00CA2806" w:rsidRDefault="00CA2806" w:rsidP="00CA2806">
      <w:pPr>
        <w:shd w:val="clear" w:color="auto" w:fill="FFFFFF"/>
        <w:spacing w:after="240" w:line="285" w:lineRule="atLeast"/>
        <w:rPr>
          <w:rFonts w:ascii="Consolas" w:hAnsi="Consolas"/>
          <w:color w:val="000000"/>
          <w:sz w:val="21"/>
          <w:szCs w:val="21"/>
        </w:rPr>
      </w:pPr>
    </w:p>
    <w:p w14:paraId="24E34784" w14:textId="77777777" w:rsidR="00CA2806" w:rsidRPr="00CA2806" w:rsidRDefault="00CA2806" w:rsidP="00CA2806"/>
    <w:p w14:paraId="3BD38DF6" w14:textId="77777777" w:rsidR="00F320BC" w:rsidRDefault="00F320BC" w:rsidP="00BF5959"/>
    <w:p w14:paraId="562B606B" w14:textId="03B90601" w:rsidR="000357C7" w:rsidRDefault="000357C7" w:rsidP="00BF5959"/>
    <w:p w14:paraId="7969E4D5" w14:textId="3EB289A2" w:rsidR="000357C7" w:rsidRDefault="000357C7" w:rsidP="00BF5959"/>
    <w:p w14:paraId="6256D49B" w14:textId="33D1E572" w:rsidR="000357C7" w:rsidRDefault="000357C7" w:rsidP="00BF5959"/>
    <w:p w14:paraId="030258B2" w14:textId="772707BE" w:rsidR="000357C7" w:rsidRDefault="000357C7" w:rsidP="00BF5959"/>
    <w:p w14:paraId="2F60ED4D" w14:textId="5F88F746" w:rsidR="006F7190" w:rsidRDefault="006F7190" w:rsidP="00BF5959"/>
    <w:p w14:paraId="2483333D" w14:textId="0C98B27C" w:rsidR="006F7190" w:rsidRDefault="006F7190" w:rsidP="00BF5959"/>
    <w:p w14:paraId="5903EE40" w14:textId="45F688D9" w:rsidR="006F7190" w:rsidRDefault="006F7190" w:rsidP="00BF5959"/>
    <w:p w14:paraId="1DECCCAB" w14:textId="6785A25D" w:rsidR="006F7190" w:rsidRDefault="006F7190" w:rsidP="00BF5959"/>
    <w:p w14:paraId="0CB2B59C" w14:textId="6A0DC054" w:rsidR="006F7190" w:rsidRDefault="006F7190" w:rsidP="00BF5959"/>
    <w:p w14:paraId="2C98341A" w14:textId="77777777" w:rsidR="006F7190" w:rsidRDefault="006F7190" w:rsidP="00BF5959"/>
    <w:p w14:paraId="07C54902" w14:textId="012EF430" w:rsidR="000357C7" w:rsidRPr="00B16165" w:rsidRDefault="00AF29EF" w:rsidP="000357C7">
      <w:pPr>
        <w:pStyle w:val="Heading1"/>
        <w:rPr>
          <w:sz w:val="29"/>
          <w:szCs w:val="29"/>
        </w:rPr>
      </w:pPr>
      <w:bookmarkStart w:id="260" w:name="_Toc62140004"/>
      <w:r>
        <w:rPr>
          <w:sz w:val="29"/>
          <w:szCs w:val="29"/>
        </w:rPr>
        <w:t>Appendix D: Bourg-ba</w:t>
      </w:r>
      <w:r w:rsidR="005F3DD6">
        <w:rPr>
          <w:sz w:val="29"/>
          <w:szCs w:val="29"/>
        </w:rPr>
        <w:t>sed</w:t>
      </w:r>
      <w:r w:rsidR="000357C7">
        <w:rPr>
          <w:sz w:val="29"/>
          <w:szCs w:val="29"/>
        </w:rPr>
        <w:t xml:space="preserve"> Flight Simulator Code</w:t>
      </w:r>
      <w:bookmarkEnd w:id="260"/>
    </w:p>
    <w:p w14:paraId="571B1A2D" w14:textId="77777777" w:rsidR="0076469C" w:rsidRPr="0076469C" w:rsidRDefault="0076469C" w:rsidP="0076469C">
      <w:pPr>
        <w:pStyle w:val="ListParagraph"/>
        <w:keepNext/>
        <w:numPr>
          <w:ilvl w:val="0"/>
          <w:numId w:val="35"/>
        </w:numPr>
        <w:spacing w:before="240"/>
        <w:contextualSpacing w:val="0"/>
        <w:outlineLvl w:val="1"/>
        <w:rPr>
          <w:b/>
          <w:bCs/>
          <w:vanish/>
        </w:rPr>
      </w:pPr>
      <w:bookmarkStart w:id="261" w:name="_Toc62140005"/>
      <w:bookmarkEnd w:id="261"/>
    </w:p>
    <w:p w14:paraId="31015C87" w14:textId="190343BE" w:rsidR="000357C7" w:rsidRDefault="0076469C" w:rsidP="0076469C">
      <w:pPr>
        <w:pStyle w:val="Heading2"/>
        <w:numPr>
          <w:ilvl w:val="1"/>
          <w:numId w:val="35"/>
        </w:numPr>
      </w:pPr>
      <w:bookmarkStart w:id="262" w:name="_Toc62140006"/>
      <w:r>
        <w:t>Common Modules</w:t>
      </w:r>
      <w:bookmarkEnd w:id="262"/>
    </w:p>
    <w:p w14:paraId="7E5C6046" w14:textId="6C23D390" w:rsidR="0076469C" w:rsidRDefault="0076469C" w:rsidP="0076469C">
      <w:pPr>
        <w:pStyle w:val="ListParagraph"/>
        <w:numPr>
          <w:ilvl w:val="0"/>
          <w:numId w:val="37"/>
        </w:numPr>
        <w:spacing w:before="100" w:beforeAutospacing="1" w:after="100" w:afterAutospacing="1"/>
      </w:pPr>
      <w:r w:rsidRPr="0076469C">
        <w:rPr>
          <w:rFonts w:ascii="Courier New" w:hAnsi="Courier New" w:cs="Courier New"/>
        </w:rPr>
        <w:t>Src/bourg_fdm/common/</w:t>
      </w:r>
      <w:r>
        <w:rPr>
          <w:rFonts w:ascii="Courier New" w:hAnsi="Courier New" w:cs="Courier New"/>
        </w:rPr>
        <w:t>vector.rs</w:t>
      </w:r>
    </w:p>
    <w:p w14:paraId="78C89EBD" w14:textId="0DC6F7CC" w:rsidR="000357C7" w:rsidRDefault="000357C7" w:rsidP="00BF5959"/>
    <w:p w14:paraId="251CF5F3" w14:textId="4B9F03CA" w:rsidR="000357C7" w:rsidRDefault="000357C7" w:rsidP="00BF5959"/>
    <w:p w14:paraId="2E6129EF" w14:textId="79BEA920" w:rsidR="000357C7" w:rsidRDefault="000357C7" w:rsidP="00BF5959"/>
    <w:p w14:paraId="226B3C12" w14:textId="5E44B89D" w:rsidR="000357C7" w:rsidRDefault="000357C7" w:rsidP="00BF5959"/>
    <w:p w14:paraId="0D6B4D2F" w14:textId="7DF1BF91" w:rsidR="000357C7" w:rsidRDefault="000357C7" w:rsidP="00BF5959"/>
    <w:p w14:paraId="3E4F22F9" w14:textId="66FBFBB0" w:rsidR="000357C7" w:rsidRDefault="000357C7" w:rsidP="00BF5959"/>
    <w:p w14:paraId="6BF374C3" w14:textId="0E075574" w:rsidR="000357C7" w:rsidRDefault="000357C7" w:rsidP="00BF5959"/>
    <w:p w14:paraId="4A6604A1" w14:textId="0B497A4E" w:rsidR="000357C7" w:rsidRDefault="000357C7" w:rsidP="00BF5959"/>
    <w:p w14:paraId="1CE5B5BD" w14:textId="72512DC4" w:rsidR="000357C7" w:rsidRDefault="000357C7" w:rsidP="00BF5959"/>
    <w:p w14:paraId="7D17FD05" w14:textId="77677EAD" w:rsidR="009D42E6" w:rsidRPr="0076469C" w:rsidRDefault="009D42E6" w:rsidP="009D42E6">
      <w:pPr>
        <w:pStyle w:val="ListParagraph"/>
        <w:numPr>
          <w:ilvl w:val="0"/>
          <w:numId w:val="37"/>
        </w:numPr>
        <w:spacing w:before="100" w:beforeAutospacing="1" w:after="100" w:afterAutospacing="1"/>
      </w:pPr>
      <w:r>
        <w:rPr>
          <w:rFonts w:ascii="Courier New" w:hAnsi="Courier New" w:cs="Courier New"/>
        </w:rPr>
        <w:t>Src/bourg_fdm/common/quaternion.rs</w:t>
      </w:r>
    </w:p>
    <w:p w14:paraId="130CD1AB" w14:textId="66608CF3" w:rsidR="009D42E6" w:rsidRDefault="009D42E6" w:rsidP="00BF5959"/>
    <w:p w14:paraId="210C3818" w14:textId="3E829F44" w:rsidR="009D42E6" w:rsidRDefault="009D42E6" w:rsidP="00BF5959"/>
    <w:p w14:paraId="3424C813" w14:textId="0ED283A4" w:rsidR="00A41297" w:rsidRDefault="00A41297" w:rsidP="00BF5959"/>
    <w:p w14:paraId="3D10D630" w14:textId="4D4798DF" w:rsidR="00A41297" w:rsidRDefault="00A41297" w:rsidP="00BF5959"/>
    <w:p w14:paraId="4EC075BB" w14:textId="629FEB5B" w:rsidR="00A41297" w:rsidRDefault="00A41297" w:rsidP="00BF5959"/>
    <w:p w14:paraId="2C14F6F3" w14:textId="14C4A8E2" w:rsidR="00A41297" w:rsidRDefault="00A41297" w:rsidP="00BF5959"/>
    <w:p w14:paraId="578FA544" w14:textId="4E2EF376" w:rsidR="00A41297" w:rsidRDefault="00A41297" w:rsidP="00BF5959"/>
    <w:p w14:paraId="7A3ED94B" w14:textId="4E611B33" w:rsidR="00A41297" w:rsidRDefault="00A41297" w:rsidP="00BF5959"/>
    <w:p w14:paraId="7E5D52C2" w14:textId="078A9A7F" w:rsidR="00A41297" w:rsidRDefault="00A41297" w:rsidP="00BF5959"/>
    <w:p w14:paraId="6B55A405" w14:textId="504D13AA" w:rsidR="00A41297" w:rsidRDefault="00A41297" w:rsidP="00BF5959"/>
    <w:p w14:paraId="37F84EC1" w14:textId="48DD32DD" w:rsidR="00A41297" w:rsidRDefault="00A41297" w:rsidP="00BF5959"/>
    <w:p w14:paraId="68F527BE" w14:textId="7EDE1473" w:rsidR="00A41297" w:rsidRDefault="00A41297" w:rsidP="00BF5959"/>
    <w:p w14:paraId="28C36E4C" w14:textId="6C310831" w:rsidR="00A41297" w:rsidRDefault="00A41297" w:rsidP="00BF5959"/>
    <w:p w14:paraId="301428B4" w14:textId="53458E85" w:rsidR="00A41297" w:rsidRDefault="00A41297" w:rsidP="00BF5959"/>
    <w:p w14:paraId="2E797456" w14:textId="0633DE87" w:rsidR="00A41297" w:rsidRDefault="00A41297" w:rsidP="00BF5959"/>
    <w:p w14:paraId="0EECA72E" w14:textId="4F04A40B" w:rsidR="00A41297" w:rsidRDefault="00A41297" w:rsidP="00BF5959"/>
    <w:p w14:paraId="4B40D132" w14:textId="57E65BAF" w:rsidR="00A41297" w:rsidRDefault="00A41297" w:rsidP="00BF5959"/>
    <w:p w14:paraId="61A11DC3" w14:textId="34C1A85E" w:rsidR="00A41297" w:rsidRPr="00A41297" w:rsidRDefault="00A41297" w:rsidP="00A41297">
      <w:pPr>
        <w:pStyle w:val="ListParagraph"/>
        <w:numPr>
          <w:ilvl w:val="0"/>
          <w:numId w:val="37"/>
        </w:numPr>
        <w:spacing w:before="100" w:beforeAutospacing="1" w:after="100" w:afterAutospacing="1"/>
      </w:pPr>
      <w:r>
        <w:rPr>
          <w:rFonts w:ascii="Courier New" w:hAnsi="Courier New" w:cs="Courier New"/>
        </w:rPr>
        <w:lastRenderedPageBreak/>
        <w:t>Src/bourg_fdm/common/matrix.rs</w:t>
      </w:r>
    </w:p>
    <w:p w14:paraId="0464E376" w14:textId="77777777" w:rsidR="00A41297" w:rsidRPr="0076469C" w:rsidRDefault="00A41297" w:rsidP="00A41297">
      <w:pPr>
        <w:spacing w:before="100" w:beforeAutospacing="1" w:after="100" w:afterAutospacing="1"/>
      </w:pPr>
    </w:p>
    <w:p w14:paraId="3B5830BA" w14:textId="77777777" w:rsidR="00A41297" w:rsidRDefault="00A41297" w:rsidP="00BF5959"/>
    <w:p w14:paraId="5658A153" w14:textId="5E0DD8FE" w:rsidR="009D42E6" w:rsidRDefault="009D42E6" w:rsidP="00BF5959"/>
    <w:p w14:paraId="544A6136" w14:textId="55F2DE61" w:rsidR="009D42E6" w:rsidRDefault="009D42E6" w:rsidP="00BF5959"/>
    <w:p w14:paraId="614A1A4F" w14:textId="4802A713" w:rsidR="009D42E6" w:rsidRDefault="009D42E6" w:rsidP="00BF5959"/>
    <w:p w14:paraId="28D04D09" w14:textId="051D1D91" w:rsidR="009D42E6" w:rsidRDefault="009D42E6" w:rsidP="00BF5959"/>
    <w:p w14:paraId="4903E458" w14:textId="4229E8C9" w:rsidR="009D42E6" w:rsidRDefault="009D42E6" w:rsidP="00BF5959"/>
    <w:p w14:paraId="5CD451CA" w14:textId="1F034CEC" w:rsidR="009D42E6" w:rsidRDefault="009D42E6" w:rsidP="00BF5959"/>
    <w:p w14:paraId="5CAAC9D5" w14:textId="58680DB5" w:rsidR="009D42E6" w:rsidRDefault="009D42E6" w:rsidP="00BF5959"/>
    <w:p w14:paraId="2AE2B657" w14:textId="02D31F21" w:rsidR="009D42E6" w:rsidRDefault="009D42E6" w:rsidP="00BF5959"/>
    <w:p w14:paraId="785DF9B2" w14:textId="5D874D0B" w:rsidR="009D42E6" w:rsidRDefault="009D42E6" w:rsidP="00BF5959"/>
    <w:p w14:paraId="2AA38008" w14:textId="18C5475F" w:rsidR="009D42E6" w:rsidRDefault="009D42E6" w:rsidP="00BF5959"/>
    <w:p w14:paraId="634FD98E" w14:textId="3EB6893F" w:rsidR="00123937" w:rsidRDefault="00123937" w:rsidP="00BF5959"/>
    <w:p w14:paraId="54241366" w14:textId="7771063C" w:rsidR="00123937" w:rsidRPr="00DF5C9E" w:rsidRDefault="00123937" w:rsidP="00DF5C9E">
      <w:pPr>
        <w:pStyle w:val="ListParagraph"/>
        <w:numPr>
          <w:ilvl w:val="0"/>
          <w:numId w:val="37"/>
        </w:numPr>
        <w:spacing w:before="100" w:beforeAutospacing="1" w:after="100" w:afterAutospacing="1"/>
      </w:pPr>
      <w:r>
        <w:rPr>
          <w:rFonts w:ascii="Courier New" w:hAnsi="Courier New" w:cs="Courier New"/>
        </w:rPr>
        <w:t>Src/bourg_fdm/common/mathutils.rs</w:t>
      </w:r>
    </w:p>
    <w:p w14:paraId="7BBBFEB7" w14:textId="51079094" w:rsidR="00123937" w:rsidRDefault="00123937" w:rsidP="00BF5959"/>
    <w:p w14:paraId="2A424D91" w14:textId="686F6365" w:rsidR="00123937" w:rsidRDefault="00123937" w:rsidP="00BF5959"/>
    <w:p w14:paraId="1444FE06" w14:textId="31991529" w:rsidR="00123937" w:rsidRDefault="00123937" w:rsidP="00BF5959"/>
    <w:p w14:paraId="58CD86DB" w14:textId="615B7099" w:rsidR="00123937" w:rsidRDefault="00123937" w:rsidP="00BF5959"/>
    <w:p w14:paraId="0BFB87E9" w14:textId="301AAE87" w:rsidR="00123937" w:rsidRDefault="00123937" w:rsidP="00BF5959"/>
    <w:p w14:paraId="0AA63708" w14:textId="66D854F1" w:rsidR="00123937" w:rsidRDefault="00123937" w:rsidP="00BF5959"/>
    <w:p w14:paraId="143F8030" w14:textId="77777777" w:rsidR="00123937" w:rsidRDefault="00123937" w:rsidP="00BF5959"/>
    <w:p w14:paraId="7F346870" w14:textId="573E2DBB" w:rsidR="009D42E6" w:rsidRDefault="009D42E6" w:rsidP="00BF5959"/>
    <w:p w14:paraId="076D4AFC" w14:textId="5BE3BD2B" w:rsidR="009D42E6" w:rsidRDefault="009D42E6" w:rsidP="00BF5959"/>
    <w:p w14:paraId="4ADD0864" w14:textId="4C519B37" w:rsidR="009D42E6" w:rsidRDefault="009D42E6" w:rsidP="00BF5959"/>
    <w:p w14:paraId="71BC6039" w14:textId="08841CA9" w:rsidR="009D42E6" w:rsidRDefault="009D42E6" w:rsidP="00BF5959"/>
    <w:p w14:paraId="4F4C471A" w14:textId="035F8FD2" w:rsidR="009D42E6" w:rsidRDefault="009D42E6" w:rsidP="00BF5959"/>
    <w:p w14:paraId="041D10AF" w14:textId="53A65F68" w:rsidR="009D42E6" w:rsidRDefault="009D42E6" w:rsidP="00BF5959"/>
    <w:p w14:paraId="30A70A99" w14:textId="103034C0" w:rsidR="00A24E43" w:rsidRDefault="00A24E43" w:rsidP="00BF5959"/>
    <w:p w14:paraId="24647521" w14:textId="0A87AC50" w:rsidR="00A24E43" w:rsidRDefault="00A24E43" w:rsidP="00A24E43">
      <w:pPr>
        <w:pStyle w:val="Heading2"/>
        <w:numPr>
          <w:ilvl w:val="1"/>
          <w:numId w:val="35"/>
        </w:numPr>
      </w:pPr>
      <w:bookmarkStart w:id="263" w:name="_Toc62140007"/>
      <w:r>
        <w:t>Components</w:t>
      </w:r>
      <w:bookmarkEnd w:id="263"/>
    </w:p>
    <w:p w14:paraId="0D45880D" w14:textId="31239F17" w:rsidR="00A24E43" w:rsidRPr="00DF5C9E" w:rsidRDefault="00A24E43" w:rsidP="00A24E43">
      <w:pPr>
        <w:pStyle w:val="ListParagraph"/>
        <w:numPr>
          <w:ilvl w:val="0"/>
          <w:numId w:val="37"/>
        </w:numPr>
        <w:spacing w:before="100" w:beforeAutospacing="1" w:after="100" w:afterAutospacing="1"/>
      </w:pPr>
      <w:r>
        <w:rPr>
          <w:rFonts w:ascii="Courier New" w:hAnsi="Courier New" w:cs="Courier New"/>
        </w:rPr>
        <w:t xml:space="preserve">Src/bourg_fdm/components/component_datafdm.rs </w:t>
      </w:r>
    </w:p>
    <w:p w14:paraId="723AC827" w14:textId="77777777" w:rsidR="00351D14" w:rsidRPr="00351D14" w:rsidRDefault="00351D14" w:rsidP="00351D14">
      <w:pPr>
        <w:shd w:val="clear" w:color="auto" w:fill="FFFFFF"/>
        <w:spacing w:line="285" w:lineRule="atLeast"/>
        <w:rPr>
          <w:rFonts w:ascii="Consolas" w:hAnsi="Consolas"/>
          <w:color w:val="000000"/>
          <w:sz w:val="18"/>
          <w:szCs w:val="18"/>
        </w:rPr>
      </w:pPr>
    </w:p>
    <w:p w14:paraId="217FAE17" w14:textId="77777777" w:rsidR="009D42E6" w:rsidRPr="00351D14" w:rsidRDefault="009D42E6" w:rsidP="00BF5959">
      <w:pPr>
        <w:rPr>
          <w:sz w:val="18"/>
          <w:szCs w:val="18"/>
        </w:rPr>
      </w:pPr>
    </w:p>
    <w:p w14:paraId="3B53A682" w14:textId="1B8C50EE" w:rsidR="000357C7" w:rsidRDefault="000357C7" w:rsidP="00BF5959"/>
    <w:p w14:paraId="71096CBC" w14:textId="47B17E72" w:rsidR="000357C7" w:rsidRDefault="000357C7" w:rsidP="00BF5959"/>
    <w:p w14:paraId="7F4CA61E" w14:textId="37B9E6FE" w:rsidR="004B03F6" w:rsidRDefault="004B03F6" w:rsidP="00BF5959"/>
    <w:p w14:paraId="71DF7364" w14:textId="39D84C69" w:rsidR="004B03F6" w:rsidRDefault="004B03F6" w:rsidP="00BF5959"/>
    <w:p w14:paraId="39F83954" w14:textId="43A454EB" w:rsidR="004B03F6" w:rsidRDefault="004B03F6" w:rsidP="00BF5959"/>
    <w:p w14:paraId="125AA09A" w14:textId="56B1D6D5" w:rsidR="004B03F6" w:rsidRDefault="004B03F6" w:rsidP="00BF5959"/>
    <w:p w14:paraId="7F8B9DF7" w14:textId="1D283968" w:rsidR="004B03F6" w:rsidRDefault="004B03F6" w:rsidP="00BF5959"/>
    <w:p w14:paraId="2B2F1D94" w14:textId="3D5822FD" w:rsidR="004B03F6" w:rsidRDefault="004B03F6" w:rsidP="00BF5959"/>
    <w:p w14:paraId="79431F8B" w14:textId="388D6F44" w:rsidR="004B03F6" w:rsidRDefault="004B03F6" w:rsidP="00BF5959"/>
    <w:p w14:paraId="24F250CE" w14:textId="6A198BDC" w:rsidR="004B03F6" w:rsidRDefault="004B03F6" w:rsidP="00BF5959"/>
    <w:p w14:paraId="711753AE" w14:textId="67AC6B1D" w:rsidR="004B03F6" w:rsidRDefault="004B03F6" w:rsidP="00BF5959"/>
    <w:p w14:paraId="5C961D96" w14:textId="4A523FAC" w:rsidR="004B03F6" w:rsidRDefault="004B03F6" w:rsidP="00BF5959"/>
    <w:p w14:paraId="506189EB" w14:textId="578106D2" w:rsidR="004B03F6" w:rsidRDefault="004B03F6" w:rsidP="00BF5959"/>
    <w:p w14:paraId="0BEF9124" w14:textId="3A154455" w:rsidR="004B03F6" w:rsidRDefault="004B03F6" w:rsidP="00BF5959"/>
    <w:p w14:paraId="239D1657" w14:textId="1F0A83E2" w:rsidR="004B03F6" w:rsidRPr="00DF5C9E" w:rsidRDefault="004B03F6" w:rsidP="004B03F6">
      <w:pPr>
        <w:pStyle w:val="ListParagraph"/>
        <w:numPr>
          <w:ilvl w:val="0"/>
          <w:numId w:val="37"/>
        </w:numPr>
        <w:spacing w:before="100" w:beforeAutospacing="1" w:after="100" w:afterAutospacing="1"/>
      </w:pPr>
      <w:r>
        <w:rPr>
          <w:rFonts w:ascii="Courier New" w:hAnsi="Courier New" w:cs="Courier New"/>
        </w:rPr>
        <w:t xml:space="preserve">Src/bourg_fdm/components/component_keyboardstate.rs </w:t>
      </w:r>
    </w:p>
    <w:p w14:paraId="6F79E37B" w14:textId="0302C212" w:rsidR="004B03F6" w:rsidRDefault="004B03F6" w:rsidP="00BF5959"/>
    <w:p w14:paraId="1BDBD993" w14:textId="3366894B" w:rsidR="004B03F6" w:rsidRDefault="004B03F6" w:rsidP="00BF5959"/>
    <w:p w14:paraId="7FADC587" w14:textId="75FA0F63" w:rsidR="004B03F6" w:rsidRDefault="004B03F6" w:rsidP="00BF5959"/>
    <w:p w14:paraId="152D42A7" w14:textId="5BEA0F8A" w:rsidR="004B03F6" w:rsidRDefault="004B03F6" w:rsidP="00BF5959"/>
    <w:p w14:paraId="3D63046A" w14:textId="75FFA7E0" w:rsidR="004B03F6" w:rsidRDefault="004B03F6" w:rsidP="00BF5959"/>
    <w:p w14:paraId="6BD83F92" w14:textId="089538FD" w:rsidR="004B03F6" w:rsidRDefault="004B03F6" w:rsidP="00BF5959"/>
    <w:p w14:paraId="5FB809EA" w14:textId="4E92CC42" w:rsidR="004B03F6" w:rsidRDefault="004B03F6" w:rsidP="00BF5959"/>
    <w:p w14:paraId="62D8B6E5" w14:textId="091EB808" w:rsidR="00630566" w:rsidRPr="00DF5C9E" w:rsidRDefault="00630566" w:rsidP="00630566">
      <w:pPr>
        <w:pStyle w:val="ListParagraph"/>
        <w:numPr>
          <w:ilvl w:val="0"/>
          <w:numId w:val="37"/>
        </w:numPr>
        <w:spacing w:before="100" w:beforeAutospacing="1" w:after="100" w:afterAutospacing="1"/>
      </w:pPr>
      <w:r>
        <w:rPr>
          <w:rFonts w:ascii="Courier New" w:hAnsi="Courier New" w:cs="Courier New"/>
        </w:rPr>
        <w:t xml:space="preserve">Src/bourg_fdm/components/component_packet.rs </w:t>
      </w:r>
    </w:p>
    <w:p w14:paraId="70B2DB89" w14:textId="4B2D2119" w:rsidR="004B03F6" w:rsidRDefault="004B03F6" w:rsidP="00BF5959"/>
    <w:p w14:paraId="1D5BA01D" w14:textId="383E92BF" w:rsidR="004B03F6" w:rsidRDefault="004B03F6" w:rsidP="00BF5959"/>
    <w:p w14:paraId="53908480" w14:textId="22B6C5A6" w:rsidR="00F4402E" w:rsidRDefault="00F4402E" w:rsidP="00BF5959"/>
    <w:p w14:paraId="58C94406" w14:textId="6547932E" w:rsidR="00F4402E" w:rsidRDefault="00F4402E" w:rsidP="00BF5959"/>
    <w:p w14:paraId="05E6482C" w14:textId="28100224" w:rsidR="00F4402E" w:rsidRDefault="00F4402E" w:rsidP="00BF5959"/>
    <w:p w14:paraId="092EF733" w14:textId="76CB679E" w:rsidR="00F4402E" w:rsidRDefault="00F4402E" w:rsidP="00BF5959"/>
    <w:p w14:paraId="7453069D" w14:textId="0FBA1D9C" w:rsidR="00F4402E" w:rsidRDefault="00F4402E" w:rsidP="00BF5959"/>
    <w:p w14:paraId="720E92F4" w14:textId="53088F35" w:rsidR="00F4402E" w:rsidRDefault="00F4402E" w:rsidP="00BF5959"/>
    <w:p w14:paraId="0A6ACB82" w14:textId="320D42EB" w:rsidR="00F4402E" w:rsidRDefault="00F4402E" w:rsidP="00BF5959"/>
    <w:p w14:paraId="41CD0AE9" w14:textId="4A7DA683" w:rsidR="00F4402E" w:rsidRDefault="00F4402E" w:rsidP="00BF5959"/>
    <w:p w14:paraId="5169BF2A" w14:textId="46CC4C25" w:rsidR="00F4402E" w:rsidRDefault="00F4402E" w:rsidP="00F4402E">
      <w:pPr>
        <w:pStyle w:val="Heading2"/>
        <w:numPr>
          <w:ilvl w:val="1"/>
          <w:numId w:val="35"/>
        </w:numPr>
      </w:pPr>
      <w:bookmarkStart w:id="264" w:name="_Toc62140008"/>
      <w:r>
        <w:t>Systems</w:t>
      </w:r>
      <w:bookmarkEnd w:id="264"/>
    </w:p>
    <w:p w14:paraId="304EAB1D" w14:textId="51A49697" w:rsidR="00B7744E" w:rsidRPr="00DF5C9E" w:rsidRDefault="00B7744E" w:rsidP="00B7744E">
      <w:pPr>
        <w:pStyle w:val="ListParagraph"/>
        <w:numPr>
          <w:ilvl w:val="0"/>
          <w:numId w:val="37"/>
        </w:numPr>
        <w:spacing w:before="100" w:beforeAutospacing="1" w:after="100" w:afterAutospacing="1"/>
      </w:pPr>
      <w:r>
        <w:rPr>
          <w:rFonts w:ascii="Courier New" w:hAnsi="Courier New" w:cs="Courier New"/>
        </w:rPr>
        <w:t>Src/bourg_fdm/systems/system_equations_of_motion.rs</w:t>
      </w:r>
    </w:p>
    <w:p w14:paraId="42860CFB" w14:textId="6B2B37B4" w:rsidR="00F4402E" w:rsidRDefault="00F4402E" w:rsidP="00BF5959"/>
    <w:p w14:paraId="7404E275" w14:textId="77777777" w:rsidR="00F4402E" w:rsidRDefault="00F4402E" w:rsidP="00BF5959"/>
    <w:p w14:paraId="32C15E76" w14:textId="31343DC7" w:rsidR="004B03F6" w:rsidRDefault="004B03F6" w:rsidP="00BF5959"/>
    <w:p w14:paraId="3C32D7D4" w14:textId="22C816E5" w:rsidR="004B03F6" w:rsidRDefault="004B03F6" w:rsidP="00BF5959"/>
    <w:p w14:paraId="71231506" w14:textId="6D0D2711" w:rsidR="004B03F6" w:rsidRDefault="004B03F6" w:rsidP="00BF5959"/>
    <w:p w14:paraId="2CA0A10D" w14:textId="4DAB749F" w:rsidR="004B03F6" w:rsidRDefault="004B03F6" w:rsidP="00BF5959"/>
    <w:p w14:paraId="45A5D5F2" w14:textId="77777777" w:rsidR="004B03F6" w:rsidRDefault="004B03F6" w:rsidP="00BF5959"/>
    <w:p w14:paraId="2FE8B52B" w14:textId="19F030D1" w:rsidR="000357C7" w:rsidRDefault="000357C7" w:rsidP="00BF5959"/>
    <w:p w14:paraId="2E8D8643" w14:textId="15D15357" w:rsidR="000357C7" w:rsidRDefault="000357C7" w:rsidP="00BF5959"/>
    <w:p w14:paraId="1A76DC11" w14:textId="77777777" w:rsidR="000357C7" w:rsidRDefault="000357C7" w:rsidP="00BF5959"/>
    <w:p w14:paraId="3E21BDB2" w14:textId="45A69E38" w:rsidR="00944D2A" w:rsidRDefault="00944D2A" w:rsidP="00BF5959"/>
    <w:p w14:paraId="29E3DA2D" w14:textId="1D9F7811" w:rsidR="006B6F97" w:rsidRPr="00DF5C9E" w:rsidRDefault="006B6F97" w:rsidP="006B6F97">
      <w:pPr>
        <w:pStyle w:val="ListParagraph"/>
        <w:numPr>
          <w:ilvl w:val="0"/>
          <w:numId w:val="37"/>
        </w:numPr>
        <w:spacing w:before="100" w:beforeAutospacing="1" w:after="100" w:afterAutospacing="1"/>
      </w:pPr>
      <w:r>
        <w:rPr>
          <w:rFonts w:ascii="Courier New" w:hAnsi="Courier New" w:cs="Courier New"/>
        </w:rPr>
        <w:t xml:space="preserve">Src/bourg_fdm/systems/system_make_packet.rs </w:t>
      </w:r>
    </w:p>
    <w:p w14:paraId="24109EB8" w14:textId="24056D99" w:rsidR="000D15BB" w:rsidRPr="00A01A8D" w:rsidRDefault="000D15BB" w:rsidP="00BF5959">
      <w:pPr>
        <w:rPr>
          <w:sz w:val="18"/>
          <w:szCs w:val="18"/>
        </w:rPr>
      </w:pPr>
    </w:p>
    <w:p w14:paraId="7F4A52C8" w14:textId="42F60649" w:rsidR="006B6F97" w:rsidRDefault="006B6F97" w:rsidP="00BF5959"/>
    <w:p w14:paraId="735BE58D" w14:textId="1BF09FFF" w:rsidR="006B6F97" w:rsidRDefault="006B6F97" w:rsidP="00BF5959"/>
    <w:p w14:paraId="7936BFFE" w14:textId="6EC23060" w:rsidR="006B6F97" w:rsidRDefault="006B6F97" w:rsidP="00BF5959"/>
    <w:p w14:paraId="2AC6D567" w14:textId="6E62637C" w:rsidR="006B6F97" w:rsidRDefault="006B6F97" w:rsidP="00BF5959"/>
    <w:p w14:paraId="4F8F861B" w14:textId="2F23BF46" w:rsidR="006B6F97" w:rsidRDefault="006B6F97" w:rsidP="00BF5959"/>
    <w:p w14:paraId="096D9F00" w14:textId="4561AF57" w:rsidR="006B6F97" w:rsidRDefault="006B6F97" w:rsidP="00BF5959"/>
    <w:p w14:paraId="4F907DF0" w14:textId="05ACC01F" w:rsidR="006B6F97" w:rsidRDefault="006B6F97" w:rsidP="00BF5959"/>
    <w:p w14:paraId="4F53143E" w14:textId="472621DC" w:rsidR="006B6F97" w:rsidRDefault="006B6F97" w:rsidP="00BF5959"/>
    <w:p w14:paraId="1CEDC3AD" w14:textId="1E854086" w:rsidR="006B6F97" w:rsidRDefault="006B6F97" w:rsidP="00BF5959"/>
    <w:p w14:paraId="790915A4" w14:textId="4B1D5FCE" w:rsidR="006B6F97" w:rsidRDefault="006B6F97" w:rsidP="00BF5959"/>
    <w:p w14:paraId="40F1378E" w14:textId="51843A83" w:rsidR="006B6F97" w:rsidRDefault="006B6F97" w:rsidP="00BF5959"/>
    <w:p w14:paraId="58C58EB4" w14:textId="08A24649" w:rsidR="006B6F97" w:rsidRDefault="006B6F97" w:rsidP="00BF5959"/>
    <w:p w14:paraId="546F264D" w14:textId="3E0C48E4" w:rsidR="006B6F97" w:rsidRDefault="006B6F97" w:rsidP="00BF5959"/>
    <w:p w14:paraId="785535E1" w14:textId="77777777" w:rsidR="006B6F97" w:rsidRDefault="006B6F97" w:rsidP="00BF5959"/>
    <w:p w14:paraId="23803588" w14:textId="4A57E038" w:rsidR="00AC2568" w:rsidRPr="00E46C16" w:rsidRDefault="00AC2568" w:rsidP="00AC2568">
      <w:pPr>
        <w:pStyle w:val="ListParagraph"/>
        <w:numPr>
          <w:ilvl w:val="0"/>
          <w:numId w:val="37"/>
        </w:numPr>
        <w:spacing w:before="100" w:beforeAutospacing="1" w:after="100" w:afterAutospacing="1"/>
      </w:pPr>
      <w:r>
        <w:rPr>
          <w:rFonts w:ascii="Courier New" w:hAnsi="Courier New" w:cs="Courier New"/>
        </w:rPr>
        <w:t xml:space="preserve">Src/bourg_fdm/systems/system_send_packet.rs </w:t>
      </w:r>
    </w:p>
    <w:p w14:paraId="28419F62" w14:textId="6E4C8619" w:rsidR="00E46C16" w:rsidRDefault="00E46C16" w:rsidP="00E46C16">
      <w:pPr>
        <w:spacing w:before="100" w:beforeAutospacing="1" w:after="100" w:afterAutospacing="1"/>
      </w:pPr>
    </w:p>
    <w:p w14:paraId="08C15A68" w14:textId="5C7FED6A" w:rsidR="00E46C16" w:rsidRDefault="00E46C16" w:rsidP="00E46C16">
      <w:pPr>
        <w:spacing w:before="100" w:beforeAutospacing="1" w:after="100" w:afterAutospacing="1"/>
      </w:pPr>
    </w:p>
    <w:p w14:paraId="32C3F3C5" w14:textId="01155941" w:rsidR="00E46C16" w:rsidRDefault="00E46C16" w:rsidP="00E46C16">
      <w:pPr>
        <w:spacing w:before="100" w:beforeAutospacing="1" w:after="100" w:afterAutospacing="1"/>
      </w:pPr>
    </w:p>
    <w:p w14:paraId="2B0DCC3C" w14:textId="332C6B5B" w:rsidR="00E46C16" w:rsidRDefault="00E46C16" w:rsidP="00E46C16">
      <w:pPr>
        <w:spacing w:before="100" w:beforeAutospacing="1" w:after="100" w:afterAutospacing="1"/>
      </w:pPr>
    </w:p>
    <w:p w14:paraId="4A1F4665" w14:textId="4FDE495E" w:rsidR="00E46C16" w:rsidRDefault="00E46C16" w:rsidP="00E46C16">
      <w:pPr>
        <w:spacing w:before="100" w:beforeAutospacing="1" w:after="100" w:afterAutospacing="1"/>
      </w:pPr>
    </w:p>
    <w:p w14:paraId="1DB16D59" w14:textId="77857BA0" w:rsidR="00E46C16" w:rsidRDefault="00E46C16" w:rsidP="00E46C16">
      <w:pPr>
        <w:spacing w:before="100" w:beforeAutospacing="1" w:after="100" w:afterAutospacing="1"/>
      </w:pPr>
    </w:p>
    <w:p w14:paraId="56E492FF" w14:textId="5BF77702" w:rsidR="00E46C16" w:rsidRDefault="00E46C16" w:rsidP="00E46C16">
      <w:pPr>
        <w:spacing w:before="100" w:beforeAutospacing="1" w:after="100" w:afterAutospacing="1"/>
      </w:pPr>
    </w:p>
    <w:p w14:paraId="3F9D641D" w14:textId="232FA158" w:rsidR="00E46C16" w:rsidRDefault="00E46C16" w:rsidP="00E46C16">
      <w:pPr>
        <w:spacing w:before="100" w:beforeAutospacing="1" w:after="100" w:afterAutospacing="1"/>
      </w:pPr>
    </w:p>
    <w:p w14:paraId="754D7679" w14:textId="77777777" w:rsidR="00E46C16" w:rsidRPr="00DF5C9E" w:rsidRDefault="00E46C16" w:rsidP="00E46C16">
      <w:pPr>
        <w:spacing w:before="100" w:beforeAutospacing="1" w:after="100" w:afterAutospacing="1"/>
      </w:pPr>
    </w:p>
    <w:p w14:paraId="21F65B9A" w14:textId="2BC29626" w:rsidR="00944D2A" w:rsidRDefault="00E556A0" w:rsidP="00E556A0">
      <w:pPr>
        <w:pStyle w:val="Heading2"/>
        <w:numPr>
          <w:ilvl w:val="1"/>
          <w:numId w:val="35"/>
        </w:numPr>
      </w:pPr>
      <w:bookmarkStart w:id="265" w:name="_Toc62140009"/>
      <w:r>
        <w:t>Resources</w:t>
      </w:r>
      <w:bookmarkEnd w:id="265"/>
    </w:p>
    <w:p w14:paraId="1D87EB85" w14:textId="7F6609B9"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2794196B" w14:textId="74D58D9B" w:rsidR="00BB5089" w:rsidRDefault="00BB5089" w:rsidP="00BF5959"/>
    <w:p w14:paraId="0986BE62" w14:textId="77777777"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5CBC26CC"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6566A716" w14:textId="0946B1E0" w:rsidR="00CF2A3D" w:rsidRPr="00CF2A3D"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18C366CE"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3FA65DDB" w14:textId="7AF4342B" w:rsidR="00BB5089" w:rsidRDefault="00BB5089" w:rsidP="00BF5959"/>
    <w:p w14:paraId="058247BE" w14:textId="6AED8073" w:rsidR="00CF2A3D" w:rsidRDefault="00CF2A3D" w:rsidP="00BF5959"/>
    <w:p w14:paraId="3465B7C9" w14:textId="26BE456B" w:rsidR="00CF2A3D" w:rsidRDefault="00CF2A3D" w:rsidP="00BF5959"/>
    <w:p w14:paraId="6C79EB51" w14:textId="4F4571E8" w:rsidR="00CF2A3D" w:rsidRDefault="00CF2A3D" w:rsidP="00BF5959"/>
    <w:p w14:paraId="362FB8E8" w14:textId="6F4088BA" w:rsidR="00CF2A3D" w:rsidRDefault="00CF2A3D" w:rsidP="00BF5959"/>
    <w:p w14:paraId="19CA2B01" w14:textId="74BB651F" w:rsidR="009D2C7B" w:rsidRDefault="009D2C7B" w:rsidP="00BF5959"/>
    <w:p w14:paraId="54234874" w14:textId="4F007089" w:rsidR="009D2C7B" w:rsidRDefault="009D2C7B" w:rsidP="00BF5959"/>
    <w:p w14:paraId="5EEA23D1" w14:textId="1DD3AA87" w:rsidR="009D2C7B" w:rsidRDefault="009D2C7B" w:rsidP="00BF5959"/>
    <w:p w14:paraId="5C41C892" w14:textId="03B11FB3" w:rsidR="009D2C7B" w:rsidRDefault="009D2C7B" w:rsidP="009D2C7B">
      <w:pPr>
        <w:pStyle w:val="Heading2"/>
        <w:numPr>
          <w:ilvl w:val="1"/>
          <w:numId w:val="35"/>
        </w:numPr>
      </w:pPr>
      <w:bookmarkStart w:id="266" w:name="_Toc62140010"/>
      <w:r>
        <w:lastRenderedPageBreak/>
        <w:t>Examples</w:t>
      </w:r>
      <w:bookmarkEnd w:id="266"/>
    </w:p>
    <w:p w14:paraId="5B2850DC" w14:textId="32088DC8" w:rsidR="009D2C7B" w:rsidRPr="00DF5C9E" w:rsidRDefault="009D2C7B" w:rsidP="009D2C7B">
      <w:pPr>
        <w:pStyle w:val="ListParagraph"/>
        <w:numPr>
          <w:ilvl w:val="0"/>
          <w:numId w:val="37"/>
        </w:numPr>
        <w:spacing w:before="100" w:beforeAutospacing="1" w:after="100" w:afterAutospacing="1"/>
      </w:pPr>
      <w:r>
        <w:rPr>
          <w:rFonts w:ascii="Courier New" w:hAnsi="Courier New" w:cs="Courier New"/>
        </w:rPr>
        <w:t xml:space="preserve">Examples/bourg.rs </w:t>
      </w:r>
    </w:p>
    <w:p w14:paraId="40F930B4" w14:textId="77777777" w:rsidR="00E46C16" w:rsidRDefault="00E46C16" w:rsidP="007E4CFC">
      <w:pPr>
        <w:shd w:val="clear" w:color="auto" w:fill="FFFFFF"/>
        <w:spacing w:after="240" w:line="285" w:lineRule="atLeast"/>
        <w:rPr>
          <w:rFonts w:ascii="Consolas" w:hAnsi="Consolas"/>
          <w:color w:val="000000"/>
          <w:sz w:val="21"/>
          <w:szCs w:val="21"/>
        </w:rPr>
      </w:pPr>
    </w:p>
    <w:p w14:paraId="1C2125F6" w14:textId="77777777" w:rsidR="00E46C16" w:rsidRDefault="00E46C16" w:rsidP="007E4CFC">
      <w:pPr>
        <w:shd w:val="clear" w:color="auto" w:fill="FFFFFF"/>
        <w:spacing w:after="240" w:line="285" w:lineRule="atLeast"/>
        <w:rPr>
          <w:rFonts w:ascii="Consolas" w:hAnsi="Consolas"/>
          <w:color w:val="000000"/>
          <w:sz w:val="21"/>
          <w:szCs w:val="21"/>
        </w:rPr>
      </w:pPr>
    </w:p>
    <w:p w14:paraId="590360EE" w14:textId="77777777" w:rsidR="00E46C16" w:rsidRDefault="00E46C16" w:rsidP="007E4CFC">
      <w:pPr>
        <w:shd w:val="clear" w:color="auto" w:fill="FFFFFF"/>
        <w:spacing w:after="240" w:line="285" w:lineRule="atLeast"/>
        <w:rPr>
          <w:rFonts w:ascii="Consolas" w:hAnsi="Consolas"/>
          <w:color w:val="000000"/>
          <w:sz w:val="21"/>
          <w:szCs w:val="21"/>
        </w:rPr>
      </w:pPr>
    </w:p>
    <w:p w14:paraId="512398AA" w14:textId="77777777" w:rsidR="00E46C16" w:rsidRDefault="00E46C16" w:rsidP="007E4CFC">
      <w:pPr>
        <w:shd w:val="clear" w:color="auto" w:fill="FFFFFF"/>
        <w:spacing w:after="240" w:line="285" w:lineRule="atLeast"/>
        <w:rPr>
          <w:rFonts w:ascii="Consolas" w:hAnsi="Consolas"/>
          <w:color w:val="000000"/>
          <w:sz w:val="21"/>
          <w:szCs w:val="21"/>
        </w:rPr>
      </w:pPr>
    </w:p>
    <w:p w14:paraId="22250C7E" w14:textId="0AED6AB7" w:rsidR="007E4CFC" w:rsidRPr="007E4CFC" w:rsidRDefault="007E4CFC" w:rsidP="007E4CFC">
      <w:pPr>
        <w:shd w:val="clear" w:color="auto" w:fill="FFFFFF"/>
        <w:spacing w:after="240" w:line="285" w:lineRule="atLeast"/>
        <w:rPr>
          <w:rFonts w:ascii="Consolas" w:hAnsi="Consolas"/>
          <w:color w:val="000000"/>
          <w:sz w:val="21"/>
          <w:szCs w:val="21"/>
        </w:rPr>
      </w:pPr>
      <w:r w:rsidRPr="007E4CFC">
        <w:rPr>
          <w:rFonts w:ascii="Consolas" w:hAnsi="Consolas"/>
          <w:color w:val="000000"/>
          <w:sz w:val="21"/>
          <w:szCs w:val="21"/>
        </w:rPr>
        <w:br/>
      </w:r>
      <w:r w:rsidRPr="007E4CFC">
        <w:rPr>
          <w:rFonts w:ascii="Consolas" w:hAnsi="Consolas"/>
          <w:color w:val="000000"/>
          <w:sz w:val="21"/>
          <w:szCs w:val="21"/>
        </w:rPr>
        <w:br/>
      </w:r>
      <w:r w:rsidRPr="007E4CFC">
        <w:rPr>
          <w:rFonts w:ascii="Consolas" w:hAnsi="Consolas"/>
          <w:color w:val="000000"/>
          <w:sz w:val="21"/>
          <w:szCs w:val="21"/>
        </w:rPr>
        <w:br/>
      </w:r>
    </w:p>
    <w:p w14:paraId="76D07B3D" w14:textId="475E84F1" w:rsidR="009D2C7B" w:rsidRDefault="009D2C7B" w:rsidP="00BF5959"/>
    <w:p w14:paraId="101EF80E" w14:textId="4370A5BF" w:rsidR="009D2C7B" w:rsidRDefault="009D2C7B" w:rsidP="00BF5959"/>
    <w:p w14:paraId="53935BFD" w14:textId="501801C8" w:rsidR="009D2C7B" w:rsidRDefault="000F2E73" w:rsidP="000F2E73">
      <w:pPr>
        <w:pStyle w:val="Heading2"/>
        <w:numPr>
          <w:ilvl w:val="1"/>
          <w:numId w:val="35"/>
        </w:numPr>
      </w:pPr>
      <w:bookmarkStart w:id="267" w:name="_Toc62140011"/>
      <w:r>
        <w:t>Integration Test</w:t>
      </w:r>
      <w:bookmarkEnd w:id="267"/>
    </w:p>
    <w:p w14:paraId="542ED138" w14:textId="25C49211" w:rsidR="000F2E73" w:rsidRPr="00DF5C9E" w:rsidRDefault="000F2E73" w:rsidP="000F2E73">
      <w:pPr>
        <w:pStyle w:val="ListParagraph"/>
        <w:numPr>
          <w:ilvl w:val="0"/>
          <w:numId w:val="37"/>
        </w:numPr>
        <w:spacing w:before="100" w:beforeAutospacing="1" w:after="100" w:afterAutospacing="1"/>
      </w:pPr>
      <w:r>
        <w:rPr>
          <w:rFonts w:ascii="Courier New" w:hAnsi="Courier New" w:cs="Courier New"/>
        </w:rPr>
        <w:t xml:space="preserve">Tests/bourg_integration.rs </w:t>
      </w:r>
    </w:p>
    <w:p w14:paraId="11A612C2" w14:textId="294B1B42" w:rsidR="00CF2A3D" w:rsidRDefault="00CF2A3D" w:rsidP="00BF5959"/>
    <w:p w14:paraId="416170DE" w14:textId="65A4F679" w:rsidR="00CF2A3D" w:rsidRDefault="00CF2A3D" w:rsidP="00BF5959"/>
    <w:p w14:paraId="04907214" w14:textId="18F90E31" w:rsidR="00CF2A3D" w:rsidRDefault="00CF2A3D" w:rsidP="00BF5959"/>
    <w:p w14:paraId="25A228FF" w14:textId="61210CFB" w:rsidR="00CF2A3D" w:rsidRDefault="00CF2A3D" w:rsidP="00BF5959"/>
    <w:p w14:paraId="4BFBEE25" w14:textId="1BE4C9AA" w:rsidR="00CF2A3D" w:rsidRDefault="00CF2A3D" w:rsidP="00BF5959"/>
    <w:p w14:paraId="331946D7" w14:textId="1AF09D10" w:rsidR="00CF2A3D" w:rsidRDefault="00CF2A3D" w:rsidP="00BF5959"/>
    <w:p w14:paraId="1BC62404" w14:textId="4EFFB3AC" w:rsidR="00CF2A3D" w:rsidRDefault="00CF2A3D" w:rsidP="00BF5959"/>
    <w:p w14:paraId="429CB45C" w14:textId="77777777" w:rsidR="00CF2A3D" w:rsidRDefault="00CF2A3D" w:rsidP="00BF5959"/>
    <w:p w14:paraId="66330F42" w14:textId="2BDCD67D" w:rsidR="00BB5089" w:rsidRDefault="00BB5089" w:rsidP="00BF5959"/>
    <w:p w14:paraId="521D3979" w14:textId="0DEC1AFA" w:rsidR="00BB5089" w:rsidRDefault="00BB5089" w:rsidP="00BF5959"/>
    <w:p w14:paraId="35D392A2" w14:textId="5B383194" w:rsidR="00BB5089" w:rsidRDefault="00BB5089" w:rsidP="00BF5959"/>
    <w:p w14:paraId="15D2E11F" w14:textId="707B8BED" w:rsidR="00BB5089" w:rsidRDefault="00BB5089" w:rsidP="00BF5959"/>
    <w:p w14:paraId="4EB3EBB3" w14:textId="1151C252" w:rsidR="00BB5089" w:rsidRDefault="00BB5089" w:rsidP="00BF5959"/>
    <w:p w14:paraId="0898837B" w14:textId="0F8E44DF" w:rsidR="00BB5089" w:rsidRDefault="00BB5089" w:rsidP="00BF5959"/>
    <w:p w14:paraId="5FF4D093" w14:textId="5D371373" w:rsidR="00BB5089" w:rsidRDefault="00BB5089" w:rsidP="00BF5959"/>
    <w:p w14:paraId="24F1FE57" w14:textId="77C121C8" w:rsidR="00BB5089" w:rsidRDefault="00BB5089" w:rsidP="00BF5959"/>
    <w:p w14:paraId="4739F808" w14:textId="169B3D9F" w:rsidR="00BB5089" w:rsidRDefault="00BB5089" w:rsidP="00BF5959"/>
    <w:p w14:paraId="5C97BD33" w14:textId="0F5351BF" w:rsidR="00BB5089" w:rsidRDefault="00BB5089" w:rsidP="00BF5959"/>
    <w:p w14:paraId="0425D32A" w14:textId="7739D869" w:rsidR="00944D2A" w:rsidRDefault="00944D2A" w:rsidP="00BF5959"/>
    <w:p w14:paraId="19F3695D" w14:textId="77777777" w:rsidR="00944D2A" w:rsidRDefault="00944D2A" w:rsidP="00BF5959"/>
    <w:p w14:paraId="1520DB8B" w14:textId="5509571C" w:rsidR="00521312" w:rsidRPr="00521312" w:rsidRDefault="00521312" w:rsidP="00521312">
      <w:pPr>
        <w:pStyle w:val="Heading1"/>
        <w:rPr>
          <w:sz w:val="29"/>
          <w:szCs w:val="29"/>
        </w:rPr>
      </w:pPr>
      <w:bookmarkStart w:id="268" w:name="_Toc62140012"/>
      <w:r>
        <w:rPr>
          <w:sz w:val="29"/>
          <w:szCs w:val="29"/>
        </w:rPr>
        <w:t>Bibliography</w:t>
      </w:r>
      <w:bookmarkEnd w:id="268"/>
    </w:p>
    <w:p w14:paraId="4FC7EB25" w14:textId="24D99CDD" w:rsidR="00EB651A" w:rsidRPr="00EB651A" w:rsidRDefault="00472C76" w:rsidP="00EB651A">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EB651A" w:rsidRPr="00EB651A">
        <w:rPr>
          <w:noProof/>
          <w:szCs w:val="24"/>
        </w:rPr>
        <w:t>[1]</w:t>
      </w:r>
      <w:r w:rsidR="00EB651A" w:rsidRPr="00EB651A">
        <w:rPr>
          <w:noProof/>
          <w:szCs w:val="24"/>
        </w:rPr>
        <w:tab/>
        <w:t>slide-rs hackers, “Specs.” https://crates.io/crates/specs.</w:t>
      </w:r>
    </w:p>
    <w:p w14:paraId="4394B78B"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w:t>
      </w:r>
      <w:r w:rsidRPr="00EB651A">
        <w:rPr>
          <w:noProof/>
          <w:szCs w:val="24"/>
        </w:rPr>
        <w:tab/>
        <w:t xml:space="preserve">G. Palmer, </w:t>
      </w:r>
      <w:r w:rsidRPr="00EB651A">
        <w:rPr>
          <w:i/>
          <w:iCs/>
          <w:noProof/>
          <w:szCs w:val="24"/>
        </w:rPr>
        <w:t>Physics for game programmers</w:t>
      </w:r>
      <w:r w:rsidRPr="00EB651A">
        <w:rPr>
          <w:noProof/>
          <w:szCs w:val="24"/>
        </w:rPr>
        <w:t>. Apress, 2005.</w:t>
      </w:r>
    </w:p>
    <w:p w14:paraId="3B5225D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w:t>
      </w:r>
      <w:r w:rsidRPr="00EB651A">
        <w:rPr>
          <w:noProof/>
          <w:szCs w:val="24"/>
        </w:rPr>
        <w:tab/>
        <w:t xml:space="preserve">D. M. Bourg and B. Bywalec, </w:t>
      </w:r>
      <w:r w:rsidRPr="00EB651A">
        <w:rPr>
          <w:i/>
          <w:iCs/>
          <w:noProof/>
          <w:szCs w:val="24"/>
        </w:rPr>
        <w:t>Physics for Game Developers, Second Edition</w:t>
      </w:r>
      <w:r w:rsidRPr="00EB651A">
        <w:rPr>
          <w:noProof/>
          <w:szCs w:val="24"/>
        </w:rPr>
        <w:t>. O’Reilly Media, 2013.</w:t>
      </w:r>
    </w:p>
    <w:p w14:paraId="59817FF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w:t>
      </w:r>
      <w:r w:rsidRPr="00EB651A">
        <w:rPr>
          <w:noProof/>
          <w:szCs w:val="24"/>
        </w:rPr>
        <w:tab/>
        <w:t>“FlightGear Flight Simulator.” https://www.flightgear.org/.</w:t>
      </w:r>
    </w:p>
    <w:p w14:paraId="58180E8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[5]</w:t>
      </w:r>
      <w:r w:rsidRPr="00EB651A">
        <w:rPr>
          <w:noProof/>
          <w:szCs w:val="24"/>
        </w:rPr>
        <w:tab/>
        <w:t xml:space="preserve">R. R. Hill and J. O. Miller, “A History Of United States Military Simulation,” </w:t>
      </w:r>
      <w:r w:rsidRPr="00EB651A">
        <w:rPr>
          <w:i/>
          <w:iCs/>
          <w:noProof/>
          <w:szCs w:val="24"/>
        </w:rPr>
        <w:t>2017 Winter Simul. Conf.</w:t>
      </w:r>
      <w:r w:rsidRPr="00EB651A">
        <w:rPr>
          <w:noProof/>
          <w:szCs w:val="24"/>
        </w:rPr>
        <w:t>, 2017.</w:t>
      </w:r>
    </w:p>
    <w:p w14:paraId="2DF280C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[6]</w:t>
      </w:r>
      <w:r w:rsidRPr="00EB651A">
        <w:rPr>
          <w:noProof/>
          <w:szCs w:val="24"/>
        </w:rPr>
        <w:tab/>
        <w:t>J. A. Vagedes, “A Study of Execution Performance for Rust-Based Object vs Data Oriented Architectures,” Air Force Institute of Technology, 2020.</w:t>
      </w:r>
    </w:p>
    <w:p w14:paraId="4B421D9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[7]</w:t>
      </w:r>
      <w:r w:rsidRPr="00EB651A">
        <w:rPr>
          <w:noProof/>
          <w:szCs w:val="24"/>
        </w:rPr>
        <w:tab/>
        <w:t>“Create a world with more play,” 2020. https://unity.com/solutions/game.</w:t>
      </w:r>
    </w:p>
    <w:p w14:paraId="4275190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[8]</w:t>
      </w:r>
      <w:r w:rsidRPr="00EB651A">
        <w:rPr>
          <w:noProof/>
          <w:szCs w:val="24"/>
        </w:rPr>
        <w:tab/>
        <w:t>“Unity helps bring the masses together in Mediatonic’s absurd multiplayer,” 2020. https://unity.com/case-study/mediatonic-fall-guys.</w:t>
      </w:r>
    </w:p>
    <w:p w14:paraId="214DAA6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[9]</w:t>
      </w:r>
      <w:r w:rsidRPr="00EB651A">
        <w:rPr>
          <w:noProof/>
          <w:szCs w:val="24"/>
        </w:rPr>
        <w:tab/>
        <w:t xml:space="preserve">“Flight Dynamics Model,” </w:t>
      </w:r>
      <w:r w:rsidRPr="00EB651A">
        <w:rPr>
          <w:i/>
          <w:iCs/>
          <w:noProof/>
          <w:szCs w:val="24"/>
        </w:rPr>
        <w:t>FlightGear Wiki</w:t>
      </w:r>
      <w:r w:rsidRPr="00EB651A">
        <w:rPr>
          <w:noProof/>
          <w:szCs w:val="24"/>
        </w:rPr>
        <w:t>. http://wiki.flightgear.org/Flight_Dynamics_Model.</w:t>
      </w:r>
    </w:p>
    <w:p w14:paraId="3B8E5C1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[10]</w:t>
      </w:r>
      <w:r w:rsidRPr="00EB651A">
        <w:rPr>
          <w:noProof/>
          <w:szCs w:val="24"/>
        </w:rPr>
        <w:tab/>
        <w:t xml:space="preserve">“Degrees of freedom (mechanics),” </w:t>
      </w:r>
      <w:r w:rsidRPr="00EB651A">
        <w:rPr>
          <w:i/>
          <w:iCs/>
          <w:noProof/>
          <w:szCs w:val="24"/>
        </w:rPr>
        <w:t>Wikipedia</w:t>
      </w:r>
      <w:r w:rsidRPr="00EB651A">
        <w:rPr>
          <w:noProof/>
          <w:szCs w:val="24"/>
        </w:rPr>
        <w:t>, 2020. https://en.wikipedia.org/wiki/Degrees_of_freedom_(mechanics).</w:t>
      </w:r>
    </w:p>
    <w:p w14:paraId="5F6F230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[11]</w:t>
      </w:r>
      <w:r w:rsidRPr="00EB651A">
        <w:rPr>
          <w:noProof/>
          <w:szCs w:val="24"/>
        </w:rPr>
        <w:tab/>
        <w:t xml:space="preserve">M. T.S., </w:t>
      </w:r>
      <w:r w:rsidRPr="00EB651A">
        <w:rPr>
          <w:i/>
          <w:iCs/>
          <w:noProof/>
          <w:szCs w:val="24"/>
        </w:rPr>
        <w:t>Rust In Action</w:t>
      </w:r>
      <w:r w:rsidRPr="00EB651A">
        <w:rPr>
          <w:noProof/>
          <w:szCs w:val="24"/>
        </w:rPr>
        <w:t>, Manning Ea. Manning Publications, 2019.</w:t>
      </w:r>
    </w:p>
    <w:p w14:paraId="459F095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[12]</w:t>
      </w:r>
      <w:r w:rsidRPr="00EB651A">
        <w:rPr>
          <w:noProof/>
          <w:szCs w:val="24"/>
        </w:rPr>
        <w:tab/>
        <w:t xml:space="preserve">W. Durham, </w:t>
      </w:r>
      <w:r w:rsidRPr="00EB651A">
        <w:rPr>
          <w:i/>
          <w:iCs/>
          <w:noProof/>
          <w:szCs w:val="24"/>
        </w:rPr>
        <w:t>Aircraft Flight Dynamics and Control</w:t>
      </w:r>
      <w:r w:rsidRPr="00EB651A">
        <w:rPr>
          <w:noProof/>
          <w:szCs w:val="24"/>
        </w:rPr>
        <w:t>. Wiley, 2013.</w:t>
      </w:r>
    </w:p>
    <w:p w14:paraId="013589D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[13]</w:t>
      </w:r>
      <w:r w:rsidRPr="00EB651A">
        <w:rPr>
          <w:noProof/>
          <w:szCs w:val="24"/>
        </w:rPr>
        <w:tab/>
        <w:t xml:space="preserve">“Flight dynamics (fixed-wing aircraft),” </w:t>
      </w:r>
      <w:r w:rsidRPr="00EB651A">
        <w:rPr>
          <w:i/>
          <w:iCs/>
          <w:noProof/>
          <w:szCs w:val="24"/>
        </w:rPr>
        <w:t>Wikipedia</w:t>
      </w:r>
      <w:r w:rsidRPr="00EB651A">
        <w:rPr>
          <w:noProof/>
          <w:szCs w:val="24"/>
        </w:rPr>
        <w:t>, 2020. https://en.wikipedia.org/wiki/Flight_dynamics_(fixed-wing_aircraft).</w:t>
      </w:r>
    </w:p>
    <w:p w14:paraId="7DF520D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[14]</w:t>
      </w:r>
      <w:r w:rsidRPr="00EB651A">
        <w:rPr>
          <w:noProof/>
          <w:szCs w:val="24"/>
        </w:rPr>
        <w:tab/>
        <w:t xml:space="preserve">“Airfoil,” </w:t>
      </w:r>
      <w:r w:rsidRPr="00EB651A">
        <w:rPr>
          <w:i/>
          <w:iCs/>
          <w:noProof/>
          <w:szCs w:val="24"/>
        </w:rPr>
        <w:t>Wikipedia</w:t>
      </w:r>
      <w:r w:rsidRPr="00EB651A">
        <w:rPr>
          <w:noProof/>
          <w:szCs w:val="24"/>
        </w:rPr>
        <w:t>, 2020. https://en.wikipedia.org/wiki/Airfoil.</w:t>
      </w:r>
    </w:p>
    <w:p w14:paraId="3FFACDD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[15]</w:t>
      </w:r>
      <w:r w:rsidRPr="00EB651A">
        <w:rPr>
          <w:noProof/>
          <w:szCs w:val="24"/>
        </w:rPr>
        <w:tab/>
        <w:t xml:space="preserve">“Flight control surfaces,” </w:t>
      </w:r>
      <w:r w:rsidRPr="00EB651A">
        <w:rPr>
          <w:i/>
          <w:iCs/>
          <w:noProof/>
          <w:szCs w:val="24"/>
        </w:rPr>
        <w:t>Wikipedia</w:t>
      </w:r>
      <w:r w:rsidRPr="00EB651A">
        <w:rPr>
          <w:noProof/>
          <w:szCs w:val="24"/>
        </w:rPr>
        <w:t>, 2020. https://en.wikipedia.org/wiki/Flight_control_surfaces.</w:t>
      </w:r>
    </w:p>
    <w:p w14:paraId="13B7E41D"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[16]</w:t>
      </w:r>
      <w:r w:rsidRPr="00EB651A">
        <w:rPr>
          <w:noProof/>
          <w:szCs w:val="24"/>
        </w:rPr>
        <w:tab/>
        <w:t xml:space="preserve">“Local tangent plane coordinates,” </w:t>
      </w:r>
      <w:r w:rsidRPr="00EB651A">
        <w:rPr>
          <w:i/>
          <w:iCs/>
          <w:noProof/>
          <w:szCs w:val="24"/>
        </w:rPr>
        <w:t>Wikipedia</w:t>
      </w:r>
      <w:r w:rsidRPr="00EB651A">
        <w:rPr>
          <w:noProof/>
          <w:szCs w:val="24"/>
        </w:rPr>
        <w:t>. https://en.wikipedia.org/wiki/Local_tangent_plane_coordinates.</w:t>
      </w:r>
    </w:p>
    <w:p w14:paraId="10B6DDB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[17]</w:t>
      </w:r>
      <w:r w:rsidRPr="00EB651A">
        <w:rPr>
          <w:noProof/>
          <w:szCs w:val="24"/>
        </w:rPr>
        <w:tab/>
        <w:t xml:space="preserve">“Moment of inertia,” </w:t>
      </w:r>
      <w:r w:rsidRPr="00EB651A">
        <w:rPr>
          <w:i/>
          <w:iCs/>
          <w:noProof/>
          <w:szCs w:val="24"/>
        </w:rPr>
        <w:t>Wikipedia</w:t>
      </w:r>
      <w:r w:rsidRPr="00EB651A">
        <w:rPr>
          <w:noProof/>
          <w:szCs w:val="24"/>
        </w:rPr>
        <w:t>, 2020. https://en.wikipedia.org/wiki/Moment_of_inertia.</w:t>
      </w:r>
    </w:p>
    <w:p w14:paraId="526388C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[18]</w:t>
      </w:r>
      <w:r w:rsidRPr="00EB651A">
        <w:rPr>
          <w:noProof/>
          <w:szCs w:val="24"/>
        </w:rPr>
        <w:tab/>
        <w:t>G. Fiedler, “Integration Basics,” 2014. https://gafferongames.com/post/integration_basics/.</w:t>
      </w:r>
    </w:p>
    <w:p w14:paraId="4F82D39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[19]</w:t>
      </w:r>
      <w:r w:rsidRPr="00EB651A">
        <w:rPr>
          <w:noProof/>
          <w:szCs w:val="24"/>
        </w:rPr>
        <w:tab/>
        <w:t>G. Fiedler, “Fix Your Timestep!,” 2014. https://gafferongames.com/post/fix_your_timestep/.</w:t>
      </w:r>
    </w:p>
    <w:p w14:paraId="68FD3D5F"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[20]</w:t>
      </w:r>
      <w:r w:rsidRPr="00EB651A">
        <w:rPr>
          <w:noProof/>
          <w:szCs w:val="24"/>
        </w:rPr>
        <w:tab/>
        <w:t xml:space="preserve">R. Nystrom, “Game Programming Patterns,” 2014. </w:t>
      </w:r>
      <w:r w:rsidRPr="00EB651A">
        <w:rPr>
          <w:noProof/>
          <w:szCs w:val="24"/>
        </w:rPr>
        <w:lastRenderedPageBreak/>
        <w:t>https://gameprogrammingpatterns.com/game-loop.html.</w:t>
      </w:r>
    </w:p>
    <w:p w14:paraId="562851B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[21]</w:t>
      </w:r>
      <w:r w:rsidRPr="00EB651A">
        <w:rPr>
          <w:noProof/>
          <w:szCs w:val="24"/>
        </w:rPr>
        <w:tab/>
        <w:t xml:space="preserve">A. Rhemann, “A Handbook of Flight Simulation Fidelity Requirements for Human Factors Research,” </w:t>
      </w:r>
      <w:r w:rsidRPr="00EB651A">
        <w:rPr>
          <w:i/>
          <w:iCs/>
          <w:noProof/>
          <w:szCs w:val="24"/>
        </w:rPr>
        <w:t>Natl. Tech. Inf. Serv.</w:t>
      </w:r>
      <w:r w:rsidRPr="00EB651A">
        <w:rPr>
          <w:noProof/>
          <w:szCs w:val="24"/>
        </w:rPr>
        <w:t>, 1995.</w:t>
      </w:r>
    </w:p>
    <w:p w14:paraId="63D371A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[22]</w:t>
      </w:r>
      <w:r w:rsidRPr="00EB651A">
        <w:rPr>
          <w:noProof/>
          <w:szCs w:val="24"/>
        </w:rPr>
        <w:tab/>
        <w:t xml:space="preserve">G. Dussart, V. Portapas, A. Pontillo, and M. Lone, “Flight Dynamic Modelling and Simulation of Large Flexible Aircraft,” </w:t>
      </w:r>
      <w:r w:rsidRPr="00EB651A">
        <w:rPr>
          <w:i/>
          <w:iCs/>
          <w:noProof/>
          <w:szCs w:val="24"/>
        </w:rPr>
        <w:t>Flight Phys. - Model. Tech. Technol.</w:t>
      </w:r>
      <w:r w:rsidRPr="00EB651A">
        <w:rPr>
          <w:noProof/>
          <w:szCs w:val="24"/>
        </w:rPr>
        <w:t>, 2018, doi: 10.5772/intechopen.71050.</w:t>
      </w:r>
    </w:p>
    <w:p w14:paraId="41BD13C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[23]</w:t>
      </w:r>
      <w:r w:rsidRPr="00EB651A">
        <w:rPr>
          <w:noProof/>
          <w:szCs w:val="24"/>
        </w:rPr>
        <w:tab/>
        <w:t xml:space="preserve">M. M. Duquette, “The development and application of SimpleFlight, a variable-fidelity flight dynamics model,” </w:t>
      </w:r>
      <w:r w:rsidRPr="00EB651A">
        <w:rPr>
          <w:i/>
          <w:iCs/>
          <w:noProof/>
          <w:szCs w:val="24"/>
        </w:rPr>
        <w:t>Collect. Tech. Pap. - 2007 AIAA Model. Simul. Technol. Conf.</w:t>
      </w:r>
      <w:r w:rsidRPr="00EB651A">
        <w:rPr>
          <w:noProof/>
          <w:szCs w:val="24"/>
        </w:rPr>
        <w:t>, vol. 1, no. August, pp. 133–149, 2007, doi: 10.2514/6.2007-6372.</w:t>
      </w:r>
    </w:p>
    <w:p w14:paraId="0DAB8A0A"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[24]</w:t>
      </w:r>
      <w:r w:rsidRPr="00EB651A">
        <w:rPr>
          <w:noProof/>
          <w:szCs w:val="24"/>
        </w:rPr>
        <w:tab/>
        <w:t xml:space="preserve">Unity, “Overview - Intro To The Entity Component System And C# Job System 1/5,” </w:t>
      </w:r>
      <w:r w:rsidRPr="00EB651A">
        <w:rPr>
          <w:i/>
          <w:iCs/>
          <w:noProof/>
          <w:szCs w:val="24"/>
        </w:rPr>
        <w:t>YouTube</w:t>
      </w:r>
      <w:r w:rsidRPr="00EB651A">
        <w:rPr>
          <w:noProof/>
          <w:szCs w:val="24"/>
        </w:rPr>
        <w:t>, 2018. https://www.youtube.com/watch?v=WLfhUKp2gag&amp;t=186s&amp;ab_channel=Unity.</w:t>
      </w:r>
    </w:p>
    <w:p w14:paraId="08DB5A9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[25]</w:t>
      </w:r>
      <w:r w:rsidRPr="00EB651A">
        <w:rPr>
          <w:noProof/>
          <w:szCs w:val="24"/>
        </w:rPr>
        <w:tab/>
        <w:t xml:space="preserve">Ben, “Entity Component System Overview in 7 Minutes,” </w:t>
      </w:r>
      <w:r w:rsidRPr="00EB651A">
        <w:rPr>
          <w:i/>
          <w:iCs/>
          <w:noProof/>
          <w:szCs w:val="24"/>
        </w:rPr>
        <w:t>YouTube</w:t>
      </w:r>
      <w:r w:rsidRPr="00EB651A">
        <w:rPr>
          <w:noProof/>
          <w:szCs w:val="24"/>
        </w:rPr>
        <w:t>, 2019. https://www.youtube.com/watch?v=2rW7ALyHaas&amp;t=4s&amp;ab_channel=BoardToBitsGames.</w:t>
      </w:r>
    </w:p>
    <w:p w14:paraId="622EBB67"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[26]</w:t>
      </w:r>
      <w:r w:rsidRPr="00EB651A">
        <w:rPr>
          <w:noProof/>
          <w:szCs w:val="24"/>
        </w:rPr>
        <w:tab/>
        <w:t xml:space="preserve">Unity, “Overview - Intro To The Entity Component System And C# Job System 2/5,” </w:t>
      </w:r>
      <w:r w:rsidRPr="00EB651A">
        <w:rPr>
          <w:i/>
          <w:iCs/>
          <w:noProof/>
          <w:szCs w:val="24"/>
        </w:rPr>
        <w:t>YouTube</w:t>
      </w:r>
      <w:r w:rsidRPr="00EB651A">
        <w:rPr>
          <w:noProof/>
          <w:szCs w:val="24"/>
        </w:rPr>
        <w:t>, 2018. https://www.youtube.com/watch?v=z9WE3fwre-k&amp;t=1s&amp;ab_channel=Unity.</w:t>
      </w:r>
    </w:p>
    <w:p w14:paraId="35D83DE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[27]</w:t>
      </w:r>
      <w:r w:rsidRPr="00EB651A">
        <w:rPr>
          <w:noProof/>
          <w:szCs w:val="24"/>
        </w:rPr>
        <w:tab/>
        <w:t xml:space="preserve">T. Schaller, </w:t>
      </w:r>
      <w:r w:rsidRPr="00EB651A">
        <w:rPr>
          <w:i/>
          <w:iCs/>
          <w:noProof/>
          <w:szCs w:val="24"/>
        </w:rPr>
        <w:t>The Specs Book</w:t>
      </w:r>
      <w:r w:rsidRPr="00EB651A">
        <w:rPr>
          <w:noProof/>
          <w:szCs w:val="24"/>
        </w:rPr>
        <w:t>, 1st Editio. Crates.io, 2019.</w:t>
      </w:r>
    </w:p>
    <w:p w14:paraId="43CAA3F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[28]</w:t>
      </w:r>
      <w:r w:rsidRPr="00EB651A">
        <w:rPr>
          <w:noProof/>
          <w:szCs w:val="24"/>
        </w:rPr>
        <w:tab/>
        <w:t xml:space="preserve">Steve Klabnik and C. Nichols, </w:t>
      </w:r>
      <w:r w:rsidRPr="00EB651A">
        <w:rPr>
          <w:i/>
          <w:iCs/>
          <w:noProof/>
          <w:szCs w:val="24"/>
        </w:rPr>
        <w:t>The Rust Programming Language</w:t>
      </w:r>
      <w:r w:rsidRPr="00EB651A">
        <w:rPr>
          <w:noProof/>
          <w:szCs w:val="24"/>
        </w:rPr>
        <w:t>. 2015.</w:t>
      </w:r>
    </w:p>
    <w:p w14:paraId="5000787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[29]</w:t>
      </w:r>
      <w:r w:rsidRPr="00EB651A">
        <w:rPr>
          <w:noProof/>
          <w:szCs w:val="24"/>
        </w:rPr>
        <w:tab/>
        <w:t xml:space="preserve">S. Klabnik and C. Nichols, </w:t>
      </w:r>
      <w:r w:rsidRPr="00EB651A">
        <w:rPr>
          <w:i/>
          <w:iCs/>
          <w:noProof/>
          <w:szCs w:val="24"/>
        </w:rPr>
        <w:t>The Rustonomicon</w:t>
      </w:r>
      <w:r w:rsidRPr="00EB651A">
        <w:rPr>
          <w:noProof/>
          <w:szCs w:val="24"/>
        </w:rPr>
        <w:t>. 2019.</w:t>
      </w:r>
    </w:p>
    <w:p w14:paraId="3D1B641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[30]</w:t>
      </w:r>
      <w:r w:rsidRPr="00EB651A">
        <w:rPr>
          <w:noProof/>
          <w:szCs w:val="24"/>
        </w:rPr>
        <w:tab/>
        <w:t>R. Apodaca, “Rust Ownership By Example,” 2020. https://depth-first.com/articles/2020/01/27/rust-ownership-by-example/.</w:t>
      </w:r>
    </w:p>
    <w:p w14:paraId="5EDBE34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[31]</w:t>
      </w:r>
      <w:r w:rsidRPr="00EB651A">
        <w:rPr>
          <w:noProof/>
          <w:szCs w:val="24"/>
        </w:rPr>
        <w:tab/>
        <w:t>“The Rust’s Community Crate Registry.” https://crates.io/.</w:t>
      </w:r>
    </w:p>
    <w:p w14:paraId="34AA1C17"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[32]</w:t>
      </w:r>
      <w:r w:rsidRPr="00EB651A">
        <w:rPr>
          <w:noProof/>
          <w:szCs w:val="24"/>
        </w:rPr>
        <w:tab/>
        <w:t>J. A. Vagedes, D. D. Hodson, S. L. Nykl, and J. R. Millar, “ECS Architecture for Modern Military Simulators,” 2019.</w:t>
      </w:r>
    </w:p>
    <w:p w14:paraId="7D047246"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[33]</w:t>
      </w:r>
      <w:r w:rsidRPr="00EB651A">
        <w:rPr>
          <w:noProof/>
          <w:szCs w:val="24"/>
        </w:rPr>
        <w:tab/>
        <w:t xml:space="preserve">“Command line options,” </w:t>
      </w:r>
      <w:r w:rsidRPr="00EB651A">
        <w:rPr>
          <w:i/>
          <w:iCs/>
          <w:noProof/>
          <w:szCs w:val="24"/>
        </w:rPr>
        <w:t>FlightGear Wiki</w:t>
      </w:r>
      <w:r w:rsidRPr="00EB651A">
        <w:rPr>
          <w:noProof/>
          <w:szCs w:val="24"/>
        </w:rPr>
        <w:t>. http://wiki.flightgear.org/Command_line_options.</w:t>
      </w:r>
    </w:p>
    <w:p w14:paraId="2EA0D20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[34]</w:t>
      </w:r>
      <w:r w:rsidRPr="00EB651A">
        <w:rPr>
          <w:noProof/>
          <w:szCs w:val="24"/>
        </w:rPr>
        <w:tab/>
        <w:t>B. Beej and J. Hall, “Using Internet Sockets,” 2019.</w:t>
      </w:r>
    </w:p>
    <w:p w14:paraId="6AA728D8"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[35]</w:t>
      </w:r>
      <w:r w:rsidRPr="00EB651A">
        <w:rPr>
          <w:noProof/>
          <w:szCs w:val="24"/>
        </w:rPr>
        <w:tab/>
        <w:t>“Rust By Example.” https://doc.rust-lang.org/rust-by-example/.</w:t>
      </w:r>
    </w:p>
    <w:p w14:paraId="29D6C46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[36]</w:t>
      </w:r>
      <w:r w:rsidRPr="00EB651A">
        <w:rPr>
          <w:noProof/>
          <w:szCs w:val="24"/>
        </w:rPr>
        <w:tab/>
        <w:t xml:space="preserve">G. Palmer, “Source code for ‘Physics for Game Programmers,’” </w:t>
      </w:r>
      <w:r w:rsidRPr="00EB651A">
        <w:rPr>
          <w:i/>
          <w:iCs/>
          <w:noProof/>
          <w:szCs w:val="24"/>
        </w:rPr>
        <w:t>Apress</w:t>
      </w:r>
      <w:r w:rsidRPr="00EB651A">
        <w:rPr>
          <w:noProof/>
          <w:szCs w:val="24"/>
        </w:rPr>
        <w:t>. https://github.com/Apress/physics-for-game-programmers.</w:t>
      </w:r>
    </w:p>
    <w:p w14:paraId="2F3A8142"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[37]</w:t>
      </w:r>
      <w:r w:rsidRPr="00EB651A">
        <w:rPr>
          <w:noProof/>
          <w:szCs w:val="24"/>
        </w:rPr>
        <w:tab/>
        <w:t>M. Dilger, “float-cmp.” https://crates.io/crates/float-cmp.</w:t>
      </w:r>
    </w:p>
    <w:p w14:paraId="727D9DE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[38]</w:t>
      </w:r>
      <w:r w:rsidRPr="00EB651A">
        <w:rPr>
          <w:noProof/>
          <w:szCs w:val="24"/>
        </w:rPr>
        <w:tab/>
        <w:t>K. Witters, “deWiTTERS Game Loop,” 2009. https://dewitters.com/dewitters-gameloop/.</w:t>
      </w:r>
    </w:p>
    <w:p w14:paraId="581EF04B"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[39]</w:t>
      </w:r>
      <w:r w:rsidRPr="00EB651A">
        <w:rPr>
          <w:noProof/>
          <w:szCs w:val="24"/>
        </w:rPr>
        <w:tab/>
        <w:t>Ostrosco, “device_query.” https://crates.io/crates/device_query.</w:t>
      </w:r>
    </w:p>
    <w:p w14:paraId="35F55D9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[40]</w:t>
      </w:r>
      <w:r w:rsidRPr="00EB651A">
        <w:rPr>
          <w:noProof/>
          <w:szCs w:val="24"/>
        </w:rPr>
        <w:tab/>
        <w:t>D. Tolnay, “bincode.” https://crates.io/crates/bincode.</w:t>
      </w:r>
    </w:p>
    <w:p w14:paraId="211341D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[41]</w:t>
      </w:r>
      <w:r w:rsidRPr="00EB651A">
        <w:rPr>
          <w:noProof/>
          <w:szCs w:val="24"/>
        </w:rPr>
        <w:tab/>
        <w:t>D. Tolnay, “serde.” https://crates.io/crates/serde.</w:t>
      </w:r>
    </w:p>
    <w:p w14:paraId="7AD2B258"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[42]</w:t>
      </w:r>
      <w:r w:rsidRPr="00EB651A">
        <w:rPr>
          <w:noProof/>
          <w:szCs w:val="24"/>
        </w:rPr>
        <w:tab/>
        <w:t>D. Kramer, “coord_transforms.” https://crates.io/crates/coord_transforms.</w:t>
      </w:r>
    </w:p>
    <w:p w14:paraId="0010CBDD" w14:textId="77777777" w:rsidR="00EB651A" w:rsidRPr="00EB651A" w:rsidRDefault="00EB651A" w:rsidP="00EB651A">
      <w:pPr>
        <w:widowControl w:val="0"/>
        <w:autoSpaceDE w:val="0"/>
        <w:autoSpaceDN w:val="0"/>
        <w:adjustRightInd w:val="0"/>
        <w:ind w:left="640" w:hanging="640"/>
        <w:rPr>
          <w:noProof/>
        </w:rPr>
      </w:pPr>
      <w:r w:rsidRPr="00EB651A">
        <w:rPr>
          <w:noProof/>
          <w:szCs w:val="24"/>
        </w:rPr>
        <w:t>[43]</w:t>
      </w:r>
      <w:r w:rsidRPr="00EB651A">
        <w:rPr>
          <w:noProof/>
          <w:szCs w:val="24"/>
        </w:rPr>
        <w:tab/>
        <w:t xml:space="preserve">“Property Tree/Sockets,” </w:t>
      </w:r>
      <w:r w:rsidRPr="00EB651A">
        <w:rPr>
          <w:i/>
          <w:iCs/>
          <w:noProof/>
          <w:szCs w:val="24"/>
        </w:rPr>
        <w:t>FlightGear Wiki</w:t>
      </w:r>
      <w:r w:rsidRPr="00EB651A">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BC145E" w:rsidRDefault="00BC145E">
      <w:pPr>
        <w:spacing w:line="240" w:lineRule="auto"/>
      </w:pPr>
      <w:r>
        <w:separator/>
      </w:r>
    </w:p>
  </w:endnote>
  <w:endnote w:type="continuationSeparator" w:id="0">
    <w:p w14:paraId="50510EA8" w14:textId="77777777" w:rsidR="00BC145E" w:rsidRDefault="00BC145E">
      <w:pPr>
        <w:spacing w:line="240" w:lineRule="auto"/>
      </w:pPr>
      <w:r>
        <w:continuationSeparator/>
      </w:r>
    </w:p>
  </w:endnote>
  <w:endnote w:type="continuationNotice" w:id="1">
    <w:p w14:paraId="74837833" w14:textId="77777777" w:rsidR="00BC145E" w:rsidRDefault="00BC145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BC145E" w:rsidRDefault="00BC145E"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77CB764B" w:rsidR="00BC145E" w:rsidRDefault="00BC145E">
    <w:pPr>
      <w:pStyle w:val="Footer"/>
      <w:jc w:val="center"/>
    </w:pPr>
    <w:r>
      <w:fldChar w:fldCharType="begin"/>
    </w:r>
    <w:r>
      <w:instrText xml:space="preserve"> PAGE   \* MERGEFORMAT </w:instrText>
    </w:r>
    <w:r>
      <w:fldChar w:fldCharType="separate"/>
    </w:r>
    <w:r w:rsidR="00885ED1">
      <w:rPr>
        <w:noProof/>
      </w:rPr>
      <w:t>64</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BC145E" w:rsidRDefault="00BC145E">
      <w:pPr>
        <w:spacing w:line="240" w:lineRule="auto"/>
      </w:pPr>
      <w:r>
        <w:separator/>
      </w:r>
    </w:p>
  </w:footnote>
  <w:footnote w:type="continuationSeparator" w:id="0">
    <w:p w14:paraId="4CD35367" w14:textId="77777777" w:rsidR="00BC145E" w:rsidRDefault="00BC145E">
      <w:pPr>
        <w:spacing w:line="240" w:lineRule="auto"/>
      </w:pPr>
      <w:r>
        <w:continuationSeparator/>
      </w:r>
    </w:p>
  </w:footnote>
  <w:footnote w:type="continuationNotice" w:id="1">
    <w:p w14:paraId="699D2EB3" w14:textId="77777777" w:rsidR="00BC145E" w:rsidRDefault="00BC145E">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7"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9"/>
  </w:num>
  <w:num w:numId="3">
    <w:abstractNumId w:val="22"/>
  </w:num>
  <w:num w:numId="4">
    <w:abstractNumId w:val="29"/>
  </w:num>
  <w:num w:numId="5">
    <w:abstractNumId w:val="15"/>
  </w:num>
  <w:num w:numId="6">
    <w:abstractNumId w:val="6"/>
  </w:num>
  <w:num w:numId="7">
    <w:abstractNumId w:val="33"/>
  </w:num>
  <w:num w:numId="8">
    <w:abstractNumId w:val="32"/>
  </w:num>
  <w:num w:numId="9">
    <w:abstractNumId w:val="21"/>
  </w:num>
  <w:num w:numId="10">
    <w:abstractNumId w:val="7"/>
  </w:num>
  <w:num w:numId="11">
    <w:abstractNumId w:val="30"/>
  </w:num>
  <w:num w:numId="12">
    <w:abstractNumId w:val="28"/>
  </w:num>
  <w:num w:numId="13">
    <w:abstractNumId w:val="25"/>
  </w:num>
  <w:num w:numId="14">
    <w:abstractNumId w:val="17"/>
  </w:num>
  <w:num w:numId="15">
    <w:abstractNumId w:val="34"/>
  </w:num>
  <w:num w:numId="16">
    <w:abstractNumId w:val="12"/>
  </w:num>
  <w:num w:numId="17">
    <w:abstractNumId w:val="3"/>
  </w:num>
  <w:num w:numId="18">
    <w:abstractNumId w:val="37"/>
  </w:num>
  <w:num w:numId="19">
    <w:abstractNumId w:val="11"/>
  </w:num>
  <w:num w:numId="20">
    <w:abstractNumId w:val="35"/>
  </w:num>
  <w:num w:numId="21">
    <w:abstractNumId w:val="10"/>
  </w:num>
  <w:num w:numId="22">
    <w:abstractNumId w:val="23"/>
  </w:num>
  <w:num w:numId="23">
    <w:abstractNumId w:val="13"/>
  </w:num>
  <w:num w:numId="24">
    <w:abstractNumId w:val="27"/>
  </w:num>
  <w:num w:numId="25">
    <w:abstractNumId w:val="31"/>
  </w:num>
  <w:num w:numId="26">
    <w:abstractNumId w:val="26"/>
  </w:num>
  <w:num w:numId="27">
    <w:abstractNumId w:val="16"/>
  </w:num>
  <w:num w:numId="28">
    <w:abstractNumId w:val="14"/>
  </w:num>
  <w:num w:numId="29">
    <w:abstractNumId w:val="2"/>
  </w:num>
  <w:num w:numId="30">
    <w:abstractNumId w:val="20"/>
  </w:num>
  <w:num w:numId="31">
    <w:abstractNumId w:val="4"/>
  </w:num>
  <w:num w:numId="32">
    <w:abstractNumId w:val="9"/>
  </w:num>
  <w:num w:numId="33">
    <w:abstractNumId w:val="0"/>
  </w:num>
  <w:num w:numId="34">
    <w:abstractNumId w:val="1"/>
  </w:num>
  <w:num w:numId="35">
    <w:abstractNumId w:val="8"/>
  </w:num>
  <w:num w:numId="36">
    <w:abstractNumId w:val="24"/>
  </w:num>
  <w:num w:numId="37">
    <w:abstractNumId w:val="18"/>
  </w:num>
  <w:num w:numId="3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4915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999"/>
    <w:rsid w:val="00003A79"/>
    <w:rsid w:val="00003BEF"/>
    <w:rsid w:val="00004174"/>
    <w:rsid w:val="00004220"/>
    <w:rsid w:val="0000444B"/>
    <w:rsid w:val="000048C9"/>
    <w:rsid w:val="00004D5A"/>
    <w:rsid w:val="00005034"/>
    <w:rsid w:val="000052F8"/>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C21"/>
    <w:rsid w:val="0002403D"/>
    <w:rsid w:val="000240F5"/>
    <w:rsid w:val="000248C5"/>
    <w:rsid w:val="000254B7"/>
    <w:rsid w:val="00025656"/>
    <w:rsid w:val="00025965"/>
    <w:rsid w:val="000259ED"/>
    <w:rsid w:val="00025CB5"/>
    <w:rsid w:val="0002661E"/>
    <w:rsid w:val="00027159"/>
    <w:rsid w:val="0002762C"/>
    <w:rsid w:val="000276B1"/>
    <w:rsid w:val="00027EEC"/>
    <w:rsid w:val="00030073"/>
    <w:rsid w:val="00030668"/>
    <w:rsid w:val="00030A84"/>
    <w:rsid w:val="00032293"/>
    <w:rsid w:val="000323BD"/>
    <w:rsid w:val="00033464"/>
    <w:rsid w:val="000337A4"/>
    <w:rsid w:val="00033B9E"/>
    <w:rsid w:val="0003485F"/>
    <w:rsid w:val="00034AF2"/>
    <w:rsid w:val="000357C7"/>
    <w:rsid w:val="00035B36"/>
    <w:rsid w:val="00036872"/>
    <w:rsid w:val="0003687D"/>
    <w:rsid w:val="00036B37"/>
    <w:rsid w:val="0003723E"/>
    <w:rsid w:val="0003769B"/>
    <w:rsid w:val="00037AD5"/>
    <w:rsid w:val="000401B1"/>
    <w:rsid w:val="0004035C"/>
    <w:rsid w:val="000417E2"/>
    <w:rsid w:val="000426C0"/>
    <w:rsid w:val="00042A5E"/>
    <w:rsid w:val="00042B01"/>
    <w:rsid w:val="00043685"/>
    <w:rsid w:val="0004390A"/>
    <w:rsid w:val="00043AD2"/>
    <w:rsid w:val="00043D64"/>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230B"/>
    <w:rsid w:val="00052356"/>
    <w:rsid w:val="00052B27"/>
    <w:rsid w:val="00052D14"/>
    <w:rsid w:val="000533BE"/>
    <w:rsid w:val="0005366B"/>
    <w:rsid w:val="00053A52"/>
    <w:rsid w:val="00053E7B"/>
    <w:rsid w:val="0005422E"/>
    <w:rsid w:val="00054722"/>
    <w:rsid w:val="00054D32"/>
    <w:rsid w:val="00055083"/>
    <w:rsid w:val="00055429"/>
    <w:rsid w:val="000560D0"/>
    <w:rsid w:val="00056220"/>
    <w:rsid w:val="00056511"/>
    <w:rsid w:val="00056CF7"/>
    <w:rsid w:val="00056FA0"/>
    <w:rsid w:val="000573BC"/>
    <w:rsid w:val="000573C7"/>
    <w:rsid w:val="000577E9"/>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447"/>
    <w:rsid w:val="000721E2"/>
    <w:rsid w:val="0007234A"/>
    <w:rsid w:val="00072C81"/>
    <w:rsid w:val="00072E7B"/>
    <w:rsid w:val="00072F71"/>
    <w:rsid w:val="000733E6"/>
    <w:rsid w:val="00073813"/>
    <w:rsid w:val="00073DB9"/>
    <w:rsid w:val="00074174"/>
    <w:rsid w:val="00074A67"/>
    <w:rsid w:val="0007504B"/>
    <w:rsid w:val="00075330"/>
    <w:rsid w:val="00075F1A"/>
    <w:rsid w:val="00075FB3"/>
    <w:rsid w:val="00076819"/>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BB6"/>
    <w:rsid w:val="00090C34"/>
    <w:rsid w:val="00090CF6"/>
    <w:rsid w:val="00090DD8"/>
    <w:rsid w:val="00090E7C"/>
    <w:rsid w:val="00090FA1"/>
    <w:rsid w:val="000910FA"/>
    <w:rsid w:val="00091243"/>
    <w:rsid w:val="00092034"/>
    <w:rsid w:val="00092110"/>
    <w:rsid w:val="00092699"/>
    <w:rsid w:val="000926FC"/>
    <w:rsid w:val="00093E1B"/>
    <w:rsid w:val="00094178"/>
    <w:rsid w:val="0009486C"/>
    <w:rsid w:val="00094F31"/>
    <w:rsid w:val="00094FE5"/>
    <w:rsid w:val="000952F3"/>
    <w:rsid w:val="000953BF"/>
    <w:rsid w:val="00096B78"/>
    <w:rsid w:val="00097041"/>
    <w:rsid w:val="000978E3"/>
    <w:rsid w:val="00097D62"/>
    <w:rsid w:val="000A032A"/>
    <w:rsid w:val="000A05EE"/>
    <w:rsid w:val="000A1975"/>
    <w:rsid w:val="000A1B59"/>
    <w:rsid w:val="000A1D24"/>
    <w:rsid w:val="000A1E12"/>
    <w:rsid w:val="000A1E49"/>
    <w:rsid w:val="000A2A82"/>
    <w:rsid w:val="000A36C9"/>
    <w:rsid w:val="000A3AFA"/>
    <w:rsid w:val="000A4459"/>
    <w:rsid w:val="000A5E32"/>
    <w:rsid w:val="000A5FC5"/>
    <w:rsid w:val="000A62BF"/>
    <w:rsid w:val="000A6478"/>
    <w:rsid w:val="000A7647"/>
    <w:rsid w:val="000A7840"/>
    <w:rsid w:val="000A789A"/>
    <w:rsid w:val="000A7EFB"/>
    <w:rsid w:val="000B038D"/>
    <w:rsid w:val="000B0852"/>
    <w:rsid w:val="000B12AC"/>
    <w:rsid w:val="000B12AD"/>
    <w:rsid w:val="000B29AF"/>
    <w:rsid w:val="000B3494"/>
    <w:rsid w:val="000B352B"/>
    <w:rsid w:val="000B3A59"/>
    <w:rsid w:val="000B47F3"/>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600F"/>
    <w:rsid w:val="000C603C"/>
    <w:rsid w:val="000C6821"/>
    <w:rsid w:val="000C6C00"/>
    <w:rsid w:val="000C6C4A"/>
    <w:rsid w:val="000C7855"/>
    <w:rsid w:val="000C7B53"/>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B99"/>
    <w:rsid w:val="000E5CAB"/>
    <w:rsid w:val="000E6A28"/>
    <w:rsid w:val="000E72FD"/>
    <w:rsid w:val="000E7814"/>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C"/>
    <w:rsid w:val="001065CF"/>
    <w:rsid w:val="0010661A"/>
    <w:rsid w:val="00106666"/>
    <w:rsid w:val="00106CE0"/>
    <w:rsid w:val="0010754A"/>
    <w:rsid w:val="001076B8"/>
    <w:rsid w:val="00110570"/>
    <w:rsid w:val="00110AF2"/>
    <w:rsid w:val="00110F45"/>
    <w:rsid w:val="00111219"/>
    <w:rsid w:val="001114F4"/>
    <w:rsid w:val="00111897"/>
    <w:rsid w:val="001118EA"/>
    <w:rsid w:val="001119B8"/>
    <w:rsid w:val="00111D74"/>
    <w:rsid w:val="00112836"/>
    <w:rsid w:val="00112C3D"/>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D16"/>
    <w:rsid w:val="001212C6"/>
    <w:rsid w:val="00121637"/>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F35"/>
    <w:rsid w:val="0013412E"/>
    <w:rsid w:val="0013418A"/>
    <w:rsid w:val="0013493B"/>
    <w:rsid w:val="001350A1"/>
    <w:rsid w:val="00135194"/>
    <w:rsid w:val="001352DB"/>
    <w:rsid w:val="00135E7F"/>
    <w:rsid w:val="00136246"/>
    <w:rsid w:val="001367A5"/>
    <w:rsid w:val="00136C52"/>
    <w:rsid w:val="00136D4E"/>
    <w:rsid w:val="001377BC"/>
    <w:rsid w:val="00137AEB"/>
    <w:rsid w:val="00137C3B"/>
    <w:rsid w:val="00137C6E"/>
    <w:rsid w:val="00140019"/>
    <w:rsid w:val="00140367"/>
    <w:rsid w:val="00140A18"/>
    <w:rsid w:val="00140BE3"/>
    <w:rsid w:val="00140E21"/>
    <w:rsid w:val="00140E73"/>
    <w:rsid w:val="00140F2A"/>
    <w:rsid w:val="00140F7F"/>
    <w:rsid w:val="00141D5B"/>
    <w:rsid w:val="001420A6"/>
    <w:rsid w:val="001420C1"/>
    <w:rsid w:val="00142730"/>
    <w:rsid w:val="0014287F"/>
    <w:rsid w:val="00142A88"/>
    <w:rsid w:val="00142D0F"/>
    <w:rsid w:val="00143E31"/>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CA"/>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7351"/>
    <w:rsid w:val="00157840"/>
    <w:rsid w:val="00157BBD"/>
    <w:rsid w:val="00157E52"/>
    <w:rsid w:val="0016016C"/>
    <w:rsid w:val="00160284"/>
    <w:rsid w:val="00160468"/>
    <w:rsid w:val="00160838"/>
    <w:rsid w:val="001608C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F64"/>
    <w:rsid w:val="00170620"/>
    <w:rsid w:val="00170D55"/>
    <w:rsid w:val="00171382"/>
    <w:rsid w:val="00171440"/>
    <w:rsid w:val="0017182E"/>
    <w:rsid w:val="00172282"/>
    <w:rsid w:val="00172322"/>
    <w:rsid w:val="00172421"/>
    <w:rsid w:val="001725AC"/>
    <w:rsid w:val="00172B11"/>
    <w:rsid w:val="001733F0"/>
    <w:rsid w:val="00174502"/>
    <w:rsid w:val="001747B2"/>
    <w:rsid w:val="001748B0"/>
    <w:rsid w:val="001748DF"/>
    <w:rsid w:val="0017491B"/>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12B6"/>
    <w:rsid w:val="001815CD"/>
    <w:rsid w:val="001819A8"/>
    <w:rsid w:val="00181C36"/>
    <w:rsid w:val="001823B5"/>
    <w:rsid w:val="001824D5"/>
    <w:rsid w:val="0018300B"/>
    <w:rsid w:val="001830BE"/>
    <w:rsid w:val="001831BF"/>
    <w:rsid w:val="00183233"/>
    <w:rsid w:val="001833D5"/>
    <w:rsid w:val="00183D9E"/>
    <w:rsid w:val="00183EA2"/>
    <w:rsid w:val="00184597"/>
    <w:rsid w:val="00184DED"/>
    <w:rsid w:val="001850BB"/>
    <w:rsid w:val="001854E9"/>
    <w:rsid w:val="001858ED"/>
    <w:rsid w:val="001859B8"/>
    <w:rsid w:val="00185EAD"/>
    <w:rsid w:val="001865D0"/>
    <w:rsid w:val="001865DA"/>
    <w:rsid w:val="00186A6B"/>
    <w:rsid w:val="001875DB"/>
    <w:rsid w:val="0018799A"/>
    <w:rsid w:val="00187E88"/>
    <w:rsid w:val="00187EB3"/>
    <w:rsid w:val="00187F12"/>
    <w:rsid w:val="001900C1"/>
    <w:rsid w:val="00190178"/>
    <w:rsid w:val="001908D0"/>
    <w:rsid w:val="0019092B"/>
    <w:rsid w:val="00190BBA"/>
    <w:rsid w:val="00190BE5"/>
    <w:rsid w:val="00190EE0"/>
    <w:rsid w:val="00191973"/>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A4F"/>
    <w:rsid w:val="001A572F"/>
    <w:rsid w:val="001A5730"/>
    <w:rsid w:val="001A5848"/>
    <w:rsid w:val="001A5BFD"/>
    <w:rsid w:val="001A5EFD"/>
    <w:rsid w:val="001A6024"/>
    <w:rsid w:val="001A6271"/>
    <w:rsid w:val="001A6584"/>
    <w:rsid w:val="001A66CC"/>
    <w:rsid w:val="001A6863"/>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8CD"/>
    <w:rsid w:val="001B50A4"/>
    <w:rsid w:val="001B5245"/>
    <w:rsid w:val="001B5383"/>
    <w:rsid w:val="001B5CFB"/>
    <w:rsid w:val="001B5E5C"/>
    <w:rsid w:val="001B6496"/>
    <w:rsid w:val="001B7241"/>
    <w:rsid w:val="001B77E0"/>
    <w:rsid w:val="001B7881"/>
    <w:rsid w:val="001B7906"/>
    <w:rsid w:val="001B7E4A"/>
    <w:rsid w:val="001C00D2"/>
    <w:rsid w:val="001C0962"/>
    <w:rsid w:val="001C0A6C"/>
    <w:rsid w:val="001C1093"/>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C03"/>
    <w:rsid w:val="001C4CB8"/>
    <w:rsid w:val="001C4DF0"/>
    <w:rsid w:val="001C5288"/>
    <w:rsid w:val="001C53BB"/>
    <w:rsid w:val="001C5411"/>
    <w:rsid w:val="001C5635"/>
    <w:rsid w:val="001C5BAE"/>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6A4C"/>
    <w:rsid w:val="001D73CC"/>
    <w:rsid w:val="001D7660"/>
    <w:rsid w:val="001D7663"/>
    <w:rsid w:val="001E0310"/>
    <w:rsid w:val="001E076E"/>
    <w:rsid w:val="001E1D12"/>
    <w:rsid w:val="001E1F8C"/>
    <w:rsid w:val="001E25DB"/>
    <w:rsid w:val="001E2A1C"/>
    <w:rsid w:val="001E2B49"/>
    <w:rsid w:val="001E32B8"/>
    <w:rsid w:val="001E3313"/>
    <w:rsid w:val="001E3721"/>
    <w:rsid w:val="001E37BF"/>
    <w:rsid w:val="001E4613"/>
    <w:rsid w:val="001E471E"/>
    <w:rsid w:val="001E5099"/>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1ADE"/>
    <w:rsid w:val="001F226A"/>
    <w:rsid w:val="001F230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7669"/>
    <w:rsid w:val="001F77CF"/>
    <w:rsid w:val="001F7FEF"/>
    <w:rsid w:val="00200585"/>
    <w:rsid w:val="0020132A"/>
    <w:rsid w:val="00202CF5"/>
    <w:rsid w:val="00202F11"/>
    <w:rsid w:val="002037C7"/>
    <w:rsid w:val="00204039"/>
    <w:rsid w:val="0020433A"/>
    <w:rsid w:val="00205075"/>
    <w:rsid w:val="00205114"/>
    <w:rsid w:val="002051C7"/>
    <w:rsid w:val="00206106"/>
    <w:rsid w:val="002067FC"/>
    <w:rsid w:val="002068EF"/>
    <w:rsid w:val="00206F4C"/>
    <w:rsid w:val="00207A69"/>
    <w:rsid w:val="00207E1D"/>
    <w:rsid w:val="002102AA"/>
    <w:rsid w:val="002104DC"/>
    <w:rsid w:val="0021070E"/>
    <w:rsid w:val="00210F16"/>
    <w:rsid w:val="002126D1"/>
    <w:rsid w:val="00212918"/>
    <w:rsid w:val="00212E82"/>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EFF"/>
    <w:rsid w:val="00216F79"/>
    <w:rsid w:val="0021727C"/>
    <w:rsid w:val="00217CC0"/>
    <w:rsid w:val="002202B7"/>
    <w:rsid w:val="002205A6"/>
    <w:rsid w:val="002207EE"/>
    <w:rsid w:val="002212FD"/>
    <w:rsid w:val="002213C4"/>
    <w:rsid w:val="00221696"/>
    <w:rsid w:val="00221A49"/>
    <w:rsid w:val="00221E0E"/>
    <w:rsid w:val="002233FC"/>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342"/>
    <w:rsid w:val="0024088D"/>
    <w:rsid w:val="002409B4"/>
    <w:rsid w:val="00240DA0"/>
    <w:rsid w:val="00241050"/>
    <w:rsid w:val="00241259"/>
    <w:rsid w:val="0024157F"/>
    <w:rsid w:val="0024221C"/>
    <w:rsid w:val="002422D7"/>
    <w:rsid w:val="0024273E"/>
    <w:rsid w:val="00242B32"/>
    <w:rsid w:val="00242CA5"/>
    <w:rsid w:val="00242E80"/>
    <w:rsid w:val="002435CD"/>
    <w:rsid w:val="0024373F"/>
    <w:rsid w:val="00243D02"/>
    <w:rsid w:val="00244ADD"/>
    <w:rsid w:val="00244B00"/>
    <w:rsid w:val="00244B93"/>
    <w:rsid w:val="00244DDE"/>
    <w:rsid w:val="00244EE0"/>
    <w:rsid w:val="00245221"/>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2EC"/>
    <w:rsid w:val="002536CB"/>
    <w:rsid w:val="00253BE4"/>
    <w:rsid w:val="002544B5"/>
    <w:rsid w:val="00254C05"/>
    <w:rsid w:val="00254C84"/>
    <w:rsid w:val="00254E09"/>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770"/>
    <w:rsid w:val="00263B8D"/>
    <w:rsid w:val="00263CE2"/>
    <w:rsid w:val="0026436D"/>
    <w:rsid w:val="00264586"/>
    <w:rsid w:val="00264865"/>
    <w:rsid w:val="002649E3"/>
    <w:rsid w:val="0026568A"/>
    <w:rsid w:val="00265EDD"/>
    <w:rsid w:val="00266537"/>
    <w:rsid w:val="00266A52"/>
    <w:rsid w:val="002701B2"/>
    <w:rsid w:val="002702E2"/>
    <w:rsid w:val="00270B13"/>
    <w:rsid w:val="00270C08"/>
    <w:rsid w:val="00271532"/>
    <w:rsid w:val="00271630"/>
    <w:rsid w:val="002717C1"/>
    <w:rsid w:val="00271D94"/>
    <w:rsid w:val="00271E43"/>
    <w:rsid w:val="00271FE8"/>
    <w:rsid w:val="00272688"/>
    <w:rsid w:val="00272AF4"/>
    <w:rsid w:val="0027324B"/>
    <w:rsid w:val="0027337C"/>
    <w:rsid w:val="00273475"/>
    <w:rsid w:val="0027411B"/>
    <w:rsid w:val="002743E3"/>
    <w:rsid w:val="00274A23"/>
    <w:rsid w:val="002753E2"/>
    <w:rsid w:val="00275901"/>
    <w:rsid w:val="00275D26"/>
    <w:rsid w:val="00275D7F"/>
    <w:rsid w:val="00276108"/>
    <w:rsid w:val="002764D3"/>
    <w:rsid w:val="00276647"/>
    <w:rsid w:val="002776D8"/>
    <w:rsid w:val="00277BFF"/>
    <w:rsid w:val="00277D1C"/>
    <w:rsid w:val="00277FAC"/>
    <w:rsid w:val="00280076"/>
    <w:rsid w:val="00280324"/>
    <w:rsid w:val="00280367"/>
    <w:rsid w:val="00280470"/>
    <w:rsid w:val="00280D66"/>
    <w:rsid w:val="00280E48"/>
    <w:rsid w:val="00281014"/>
    <w:rsid w:val="00281055"/>
    <w:rsid w:val="00281127"/>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6A4"/>
    <w:rsid w:val="00292865"/>
    <w:rsid w:val="00292A47"/>
    <w:rsid w:val="00293A03"/>
    <w:rsid w:val="00293CD1"/>
    <w:rsid w:val="00293F3C"/>
    <w:rsid w:val="00294156"/>
    <w:rsid w:val="00294195"/>
    <w:rsid w:val="00294396"/>
    <w:rsid w:val="00294A6F"/>
    <w:rsid w:val="00295217"/>
    <w:rsid w:val="00295287"/>
    <w:rsid w:val="002954F5"/>
    <w:rsid w:val="00295556"/>
    <w:rsid w:val="00295986"/>
    <w:rsid w:val="00295BFF"/>
    <w:rsid w:val="00295C57"/>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F99"/>
    <w:rsid w:val="002B655F"/>
    <w:rsid w:val="002B6966"/>
    <w:rsid w:val="002B6A02"/>
    <w:rsid w:val="002B755A"/>
    <w:rsid w:val="002B761E"/>
    <w:rsid w:val="002B796F"/>
    <w:rsid w:val="002B7B82"/>
    <w:rsid w:val="002B7CA7"/>
    <w:rsid w:val="002C010F"/>
    <w:rsid w:val="002C031E"/>
    <w:rsid w:val="002C0A02"/>
    <w:rsid w:val="002C0B59"/>
    <w:rsid w:val="002C13EF"/>
    <w:rsid w:val="002C1467"/>
    <w:rsid w:val="002C1AA7"/>
    <w:rsid w:val="002C1E28"/>
    <w:rsid w:val="002C2049"/>
    <w:rsid w:val="002C274E"/>
    <w:rsid w:val="002C2963"/>
    <w:rsid w:val="002C2AE5"/>
    <w:rsid w:val="002C2F75"/>
    <w:rsid w:val="002C31A3"/>
    <w:rsid w:val="002C33E7"/>
    <w:rsid w:val="002C36A2"/>
    <w:rsid w:val="002C3931"/>
    <w:rsid w:val="002C3AF2"/>
    <w:rsid w:val="002C3D37"/>
    <w:rsid w:val="002C3F33"/>
    <w:rsid w:val="002C4041"/>
    <w:rsid w:val="002C494F"/>
    <w:rsid w:val="002C4FF3"/>
    <w:rsid w:val="002C52DC"/>
    <w:rsid w:val="002C54D0"/>
    <w:rsid w:val="002C56DA"/>
    <w:rsid w:val="002C5B8B"/>
    <w:rsid w:val="002C6201"/>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6B9"/>
    <w:rsid w:val="002E07D2"/>
    <w:rsid w:val="002E08A3"/>
    <w:rsid w:val="002E09A2"/>
    <w:rsid w:val="002E0DE4"/>
    <w:rsid w:val="002E164D"/>
    <w:rsid w:val="002E1AA6"/>
    <w:rsid w:val="002E266C"/>
    <w:rsid w:val="002E2D33"/>
    <w:rsid w:val="002E2DE9"/>
    <w:rsid w:val="002E316F"/>
    <w:rsid w:val="002E390C"/>
    <w:rsid w:val="002E3A76"/>
    <w:rsid w:val="002E3E6B"/>
    <w:rsid w:val="002E4075"/>
    <w:rsid w:val="002E4C1A"/>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3F73"/>
    <w:rsid w:val="0030413D"/>
    <w:rsid w:val="003044EE"/>
    <w:rsid w:val="003048D0"/>
    <w:rsid w:val="00304B17"/>
    <w:rsid w:val="003050E3"/>
    <w:rsid w:val="0030510E"/>
    <w:rsid w:val="0030572A"/>
    <w:rsid w:val="00305CA6"/>
    <w:rsid w:val="00305F82"/>
    <w:rsid w:val="00306265"/>
    <w:rsid w:val="0030717C"/>
    <w:rsid w:val="00307220"/>
    <w:rsid w:val="003074CC"/>
    <w:rsid w:val="0031035E"/>
    <w:rsid w:val="00310635"/>
    <w:rsid w:val="00310671"/>
    <w:rsid w:val="0031088A"/>
    <w:rsid w:val="00310F16"/>
    <w:rsid w:val="0031107A"/>
    <w:rsid w:val="003116CD"/>
    <w:rsid w:val="00311D28"/>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29CC"/>
    <w:rsid w:val="00322D4B"/>
    <w:rsid w:val="00324392"/>
    <w:rsid w:val="00324481"/>
    <w:rsid w:val="0032486A"/>
    <w:rsid w:val="00324B2B"/>
    <w:rsid w:val="00324B94"/>
    <w:rsid w:val="00324B9C"/>
    <w:rsid w:val="003255E5"/>
    <w:rsid w:val="00325F32"/>
    <w:rsid w:val="00325F3B"/>
    <w:rsid w:val="0032616D"/>
    <w:rsid w:val="003264D9"/>
    <w:rsid w:val="0032675A"/>
    <w:rsid w:val="00326830"/>
    <w:rsid w:val="003268D7"/>
    <w:rsid w:val="00326D5B"/>
    <w:rsid w:val="003270AE"/>
    <w:rsid w:val="00327625"/>
    <w:rsid w:val="00327AA0"/>
    <w:rsid w:val="003302F5"/>
    <w:rsid w:val="003305EA"/>
    <w:rsid w:val="003310D5"/>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6DCE"/>
    <w:rsid w:val="00337067"/>
    <w:rsid w:val="003373F9"/>
    <w:rsid w:val="00337FE5"/>
    <w:rsid w:val="00340123"/>
    <w:rsid w:val="00340522"/>
    <w:rsid w:val="003406DE"/>
    <w:rsid w:val="0034082B"/>
    <w:rsid w:val="00340B09"/>
    <w:rsid w:val="00341407"/>
    <w:rsid w:val="0034181D"/>
    <w:rsid w:val="00341BB5"/>
    <w:rsid w:val="00341C83"/>
    <w:rsid w:val="003420ED"/>
    <w:rsid w:val="003420F6"/>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AF4"/>
    <w:rsid w:val="00351B0A"/>
    <w:rsid w:val="00351D14"/>
    <w:rsid w:val="00351D50"/>
    <w:rsid w:val="003520D1"/>
    <w:rsid w:val="00352147"/>
    <w:rsid w:val="00352624"/>
    <w:rsid w:val="003529E2"/>
    <w:rsid w:val="00352D0F"/>
    <w:rsid w:val="00353695"/>
    <w:rsid w:val="003536D3"/>
    <w:rsid w:val="003536FE"/>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2D"/>
    <w:rsid w:val="00361EA2"/>
    <w:rsid w:val="00362724"/>
    <w:rsid w:val="0036275E"/>
    <w:rsid w:val="00362AE7"/>
    <w:rsid w:val="00362C39"/>
    <w:rsid w:val="00362CDC"/>
    <w:rsid w:val="003631AF"/>
    <w:rsid w:val="00364629"/>
    <w:rsid w:val="00364916"/>
    <w:rsid w:val="00365027"/>
    <w:rsid w:val="003659C7"/>
    <w:rsid w:val="00365E10"/>
    <w:rsid w:val="00365E29"/>
    <w:rsid w:val="00365F2D"/>
    <w:rsid w:val="003662DA"/>
    <w:rsid w:val="0036643C"/>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12F6"/>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53B7"/>
    <w:rsid w:val="00395B9E"/>
    <w:rsid w:val="00395E2B"/>
    <w:rsid w:val="00396C03"/>
    <w:rsid w:val="00396EB0"/>
    <w:rsid w:val="003974F1"/>
    <w:rsid w:val="003976C6"/>
    <w:rsid w:val="00397AC8"/>
    <w:rsid w:val="00397DF1"/>
    <w:rsid w:val="003A0417"/>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B02B2"/>
    <w:rsid w:val="003B045D"/>
    <w:rsid w:val="003B04A2"/>
    <w:rsid w:val="003B10F9"/>
    <w:rsid w:val="003B138B"/>
    <w:rsid w:val="003B1684"/>
    <w:rsid w:val="003B17EA"/>
    <w:rsid w:val="003B1968"/>
    <w:rsid w:val="003B1B21"/>
    <w:rsid w:val="003B21EB"/>
    <w:rsid w:val="003B2849"/>
    <w:rsid w:val="003B2C99"/>
    <w:rsid w:val="003B345E"/>
    <w:rsid w:val="003B3872"/>
    <w:rsid w:val="003B3ACA"/>
    <w:rsid w:val="003B3DA2"/>
    <w:rsid w:val="003B4089"/>
    <w:rsid w:val="003B48EA"/>
    <w:rsid w:val="003B4DBA"/>
    <w:rsid w:val="003B5290"/>
    <w:rsid w:val="003B563E"/>
    <w:rsid w:val="003B577E"/>
    <w:rsid w:val="003B589A"/>
    <w:rsid w:val="003B5AFA"/>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44C"/>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8BE"/>
    <w:rsid w:val="003E7A8B"/>
    <w:rsid w:val="003E7AEB"/>
    <w:rsid w:val="003F0C5E"/>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593"/>
    <w:rsid w:val="003F6E5F"/>
    <w:rsid w:val="003F780C"/>
    <w:rsid w:val="003F78AF"/>
    <w:rsid w:val="003F7A77"/>
    <w:rsid w:val="003F7C74"/>
    <w:rsid w:val="003F7F55"/>
    <w:rsid w:val="003F7FFE"/>
    <w:rsid w:val="004008D3"/>
    <w:rsid w:val="00401841"/>
    <w:rsid w:val="0040234A"/>
    <w:rsid w:val="004023C5"/>
    <w:rsid w:val="00402DF3"/>
    <w:rsid w:val="00403544"/>
    <w:rsid w:val="00404CD6"/>
    <w:rsid w:val="00405091"/>
    <w:rsid w:val="004058B9"/>
    <w:rsid w:val="00405DE6"/>
    <w:rsid w:val="00405FA3"/>
    <w:rsid w:val="004060B3"/>
    <w:rsid w:val="00407762"/>
    <w:rsid w:val="00407981"/>
    <w:rsid w:val="00410B04"/>
    <w:rsid w:val="00410B34"/>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171F7"/>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DFC"/>
    <w:rsid w:val="004341F1"/>
    <w:rsid w:val="00434CA3"/>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466"/>
    <w:rsid w:val="00444A55"/>
    <w:rsid w:val="00444C30"/>
    <w:rsid w:val="0044520A"/>
    <w:rsid w:val="00445A74"/>
    <w:rsid w:val="00446AE1"/>
    <w:rsid w:val="004476DE"/>
    <w:rsid w:val="004479C5"/>
    <w:rsid w:val="004500E7"/>
    <w:rsid w:val="00450309"/>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97C"/>
    <w:rsid w:val="00455F0E"/>
    <w:rsid w:val="00456050"/>
    <w:rsid w:val="00456339"/>
    <w:rsid w:val="00456422"/>
    <w:rsid w:val="00456649"/>
    <w:rsid w:val="004568CD"/>
    <w:rsid w:val="00457070"/>
    <w:rsid w:val="00457A78"/>
    <w:rsid w:val="00460597"/>
    <w:rsid w:val="00460769"/>
    <w:rsid w:val="00460940"/>
    <w:rsid w:val="00460BAF"/>
    <w:rsid w:val="00460F26"/>
    <w:rsid w:val="004611A1"/>
    <w:rsid w:val="004612DC"/>
    <w:rsid w:val="00461958"/>
    <w:rsid w:val="00461D10"/>
    <w:rsid w:val="00462817"/>
    <w:rsid w:val="004629F8"/>
    <w:rsid w:val="00462CA5"/>
    <w:rsid w:val="00462D3A"/>
    <w:rsid w:val="00462E6C"/>
    <w:rsid w:val="00463A0F"/>
    <w:rsid w:val="00463C47"/>
    <w:rsid w:val="00463CB6"/>
    <w:rsid w:val="00463D75"/>
    <w:rsid w:val="00464A61"/>
    <w:rsid w:val="00464C82"/>
    <w:rsid w:val="00464FC8"/>
    <w:rsid w:val="00465170"/>
    <w:rsid w:val="00465492"/>
    <w:rsid w:val="004659BB"/>
    <w:rsid w:val="00465BB4"/>
    <w:rsid w:val="00465C2C"/>
    <w:rsid w:val="0046629D"/>
    <w:rsid w:val="004662B7"/>
    <w:rsid w:val="00466623"/>
    <w:rsid w:val="0046696A"/>
    <w:rsid w:val="00466AA2"/>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4DF7"/>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523"/>
    <w:rsid w:val="004967B5"/>
    <w:rsid w:val="00496C6C"/>
    <w:rsid w:val="00497280"/>
    <w:rsid w:val="0049730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7BF"/>
    <w:rsid w:val="004A4C45"/>
    <w:rsid w:val="004A62AA"/>
    <w:rsid w:val="004A64FD"/>
    <w:rsid w:val="004A6708"/>
    <w:rsid w:val="004A6DBE"/>
    <w:rsid w:val="004A6ED8"/>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53EB"/>
    <w:rsid w:val="004B56CE"/>
    <w:rsid w:val="004B582F"/>
    <w:rsid w:val="004B5E9A"/>
    <w:rsid w:val="004B6775"/>
    <w:rsid w:val="004B6CE9"/>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B8"/>
    <w:rsid w:val="004C7D94"/>
    <w:rsid w:val="004D02AB"/>
    <w:rsid w:val="004D04AE"/>
    <w:rsid w:val="004D05D7"/>
    <w:rsid w:val="004D087C"/>
    <w:rsid w:val="004D0C13"/>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427"/>
    <w:rsid w:val="004E158B"/>
    <w:rsid w:val="004E1816"/>
    <w:rsid w:val="004E292B"/>
    <w:rsid w:val="004E356E"/>
    <w:rsid w:val="004E3D49"/>
    <w:rsid w:val="004E3DB1"/>
    <w:rsid w:val="004E3E67"/>
    <w:rsid w:val="004E4652"/>
    <w:rsid w:val="004E4980"/>
    <w:rsid w:val="004E523D"/>
    <w:rsid w:val="004E555F"/>
    <w:rsid w:val="004E5822"/>
    <w:rsid w:val="004E68FE"/>
    <w:rsid w:val="004E6B6D"/>
    <w:rsid w:val="004E6F0F"/>
    <w:rsid w:val="004E75B5"/>
    <w:rsid w:val="004E777B"/>
    <w:rsid w:val="004E7EF0"/>
    <w:rsid w:val="004F0584"/>
    <w:rsid w:val="004F0971"/>
    <w:rsid w:val="004F0D76"/>
    <w:rsid w:val="004F197E"/>
    <w:rsid w:val="004F1F8B"/>
    <w:rsid w:val="004F212C"/>
    <w:rsid w:val="004F2398"/>
    <w:rsid w:val="004F2791"/>
    <w:rsid w:val="004F2A34"/>
    <w:rsid w:val="004F2F51"/>
    <w:rsid w:val="004F341A"/>
    <w:rsid w:val="004F3515"/>
    <w:rsid w:val="004F369E"/>
    <w:rsid w:val="004F3B25"/>
    <w:rsid w:val="004F4007"/>
    <w:rsid w:val="004F4171"/>
    <w:rsid w:val="004F4306"/>
    <w:rsid w:val="004F4594"/>
    <w:rsid w:val="004F4861"/>
    <w:rsid w:val="004F4A51"/>
    <w:rsid w:val="004F50A7"/>
    <w:rsid w:val="004F510D"/>
    <w:rsid w:val="004F51C2"/>
    <w:rsid w:val="004F5492"/>
    <w:rsid w:val="004F5932"/>
    <w:rsid w:val="004F5DEF"/>
    <w:rsid w:val="004F68DF"/>
    <w:rsid w:val="004F7534"/>
    <w:rsid w:val="004F76C1"/>
    <w:rsid w:val="005003C2"/>
    <w:rsid w:val="0050041B"/>
    <w:rsid w:val="00500D0C"/>
    <w:rsid w:val="00500F49"/>
    <w:rsid w:val="00501297"/>
    <w:rsid w:val="00501D01"/>
    <w:rsid w:val="0050217A"/>
    <w:rsid w:val="0050270D"/>
    <w:rsid w:val="00502735"/>
    <w:rsid w:val="00502B87"/>
    <w:rsid w:val="00502E3C"/>
    <w:rsid w:val="00503556"/>
    <w:rsid w:val="00503680"/>
    <w:rsid w:val="005039C9"/>
    <w:rsid w:val="0050400F"/>
    <w:rsid w:val="00504726"/>
    <w:rsid w:val="00504C2E"/>
    <w:rsid w:val="00504CFD"/>
    <w:rsid w:val="00504D0B"/>
    <w:rsid w:val="005053E8"/>
    <w:rsid w:val="0050585B"/>
    <w:rsid w:val="00505B33"/>
    <w:rsid w:val="00505ECA"/>
    <w:rsid w:val="00506073"/>
    <w:rsid w:val="0050611A"/>
    <w:rsid w:val="005066DA"/>
    <w:rsid w:val="00506976"/>
    <w:rsid w:val="00506EB9"/>
    <w:rsid w:val="00507E15"/>
    <w:rsid w:val="00507E6A"/>
    <w:rsid w:val="00507FC5"/>
    <w:rsid w:val="00507FDB"/>
    <w:rsid w:val="0051060D"/>
    <w:rsid w:val="00510BBE"/>
    <w:rsid w:val="00510C8E"/>
    <w:rsid w:val="00510DBA"/>
    <w:rsid w:val="005112F4"/>
    <w:rsid w:val="00511AD4"/>
    <w:rsid w:val="00511CB2"/>
    <w:rsid w:val="005120EE"/>
    <w:rsid w:val="005122D4"/>
    <w:rsid w:val="005127E0"/>
    <w:rsid w:val="005130CB"/>
    <w:rsid w:val="00513193"/>
    <w:rsid w:val="0051335F"/>
    <w:rsid w:val="00513A74"/>
    <w:rsid w:val="00513AEE"/>
    <w:rsid w:val="00514745"/>
    <w:rsid w:val="00514935"/>
    <w:rsid w:val="00514CE0"/>
    <w:rsid w:val="00514E85"/>
    <w:rsid w:val="00514EE6"/>
    <w:rsid w:val="00515493"/>
    <w:rsid w:val="00515BBE"/>
    <w:rsid w:val="00515DD1"/>
    <w:rsid w:val="00516266"/>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8E"/>
    <w:rsid w:val="0052189A"/>
    <w:rsid w:val="00521E29"/>
    <w:rsid w:val="0052292A"/>
    <w:rsid w:val="00523284"/>
    <w:rsid w:val="005237D2"/>
    <w:rsid w:val="0052422D"/>
    <w:rsid w:val="005246FA"/>
    <w:rsid w:val="00524A7B"/>
    <w:rsid w:val="00524C1C"/>
    <w:rsid w:val="00524C39"/>
    <w:rsid w:val="005250F2"/>
    <w:rsid w:val="00525B55"/>
    <w:rsid w:val="00525E1C"/>
    <w:rsid w:val="00526248"/>
    <w:rsid w:val="00526422"/>
    <w:rsid w:val="005267F7"/>
    <w:rsid w:val="00526B56"/>
    <w:rsid w:val="00526FD6"/>
    <w:rsid w:val="0052728D"/>
    <w:rsid w:val="0052738C"/>
    <w:rsid w:val="00527860"/>
    <w:rsid w:val="00527BF5"/>
    <w:rsid w:val="00527F72"/>
    <w:rsid w:val="005308B0"/>
    <w:rsid w:val="005309B2"/>
    <w:rsid w:val="005317F9"/>
    <w:rsid w:val="00532209"/>
    <w:rsid w:val="005322BA"/>
    <w:rsid w:val="00532EB2"/>
    <w:rsid w:val="0053332F"/>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8D7"/>
    <w:rsid w:val="00551CE1"/>
    <w:rsid w:val="00552414"/>
    <w:rsid w:val="005529F2"/>
    <w:rsid w:val="00552D5E"/>
    <w:rsid w:val="00553811"/>
    <w:rsid w:val="00553A42"/>
    <w:rsid w:val="00553EE9"/>
    <w:rsid w:val="0055417B"/>
    <w:rsid w:val="00554400"/>
    <w:rsid w:val="00554719"/>
    <w:rsid w:val="00554F1C"/>
    <w:rsid w:val="00555B24"/>
    <w:rsid w:val="00555F2E"/>
    <w:rsid w:val="0055647D"/>
    <w:rsid w:val="00556579"/>
    <w:rsid w:val="005566FA"/>
    <w:rsid w:val="00556B3F"/>
    <w:rsid w:val="00556EAD"/>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7056D"/>
    <w:rsid w:val="0057080C"/>
    <w:rsid w:val="00570C5F"/>
    <w:rsid w:val="00570EDD"/>
    <w:rsid w:val="00570FD0"/>
    <w:rsid w:val="005719FB"/>
    <w:rsid w:val="00571AEF"/>
    <w:rsid w:val="00571D3B"/>
    <w:rsid w:val="00572625"/>
    <w:rsid w:val="005729D0"/>
    <w:rsid w:val="00572C48"/>
    <w:rsid w:val="00572F63"/>
    <w:rsid w:val="005732C8"/>
    <w:rsid w:val="005737A4"/>
    <w:rsid w:val="00573C12"/>
    <w:rsid w:val="005740A3"/>
    <w:rsid w:val="005743EA"/>
    <w:rsid w:val="00574AE5"/>
    <w:rsid w:val="00574CDF"/>
    <w:rsid w:val="00574EAB"/>
    <w:rsid w:val="00574F9C"/>
    <w:rsid w:val="005752A7"/>
    <w:rsid w:val="00575AC8"/>
    <w:rsid w:val="005769AD"/>
    <w:rsid w:val="00576A2F"/>
    <w:rsid w:val="00576D57"/>
    <w:rsid w:val="00576F18"/>
    <w:rsid w:val="005774C0"/>
    <w:rsid w:val="00577EBB"/>
    <w:rsid w:val="00577F3D"/>
    <w:rsid w:val="0058113C"/>
    <w:rsid w:val="00582364"/>
    <w:rsid w:val="00582ADD"/>
    <w:rsid w:val="00582B24"/>
    <w:rsid w:val="00583260"/>
    <w:rsid w:val="005835E6"/>
    <w:rsid w:val="00583B94"/>
    <w:rsid w:val="00583BEE"/>
    <w:rsid w:val="005840E7"/>
    <w:rsid w:val="00584291"/>
    <w:rsid w:val="00584829"/>
    <w:rsid w:val="00584D7A"/>
    <w:rsid w:val="00584EDF"/>
    <w:rsid w:val="00585F0B"/>
    <w:rsid w:val="005860AB"/>
    <w:rsid w:val="0058630D"/>
    <w:rsid w:val="0058698A"/>
    <w:rsid w:val="00586C72"/>
    <w:rsid w:val="00586DD0"/>
    <w:rsid w:val="005873CB"/>
    <w:rsid w:val="005879C9"/>
    <w:rsid w:val="0059008C"/>
    <w:rsid w:val="00590164"/>
    <w:rsid w:val="005903EA"/>
    <w:rsid w:val="0059097C"/>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D89"/>
    <w:rsid w:val="005A3ED1"/>
    <w:rsid w:val="005A43AE"/>
    <w:rsid w:val="005A44FD"/>
    <w:rsid w:val="005A4764"/>
    <w:rsid w:val="005A4F7A"/>
    <w:rsid w:val="005A537E"/>
    <w:rsid w:val="005A5988"/>
    <w:rsid w:val="005A63F8"/>
    <w:rsid w:val="005A69D3"/>
    <w:rsid w:val="005A6A25"/>
    <w:rsid w:val="005A6D62"/>
    <w:rsid w:val="005A6F64"/>
    <w:rsid w:val="005A7093"/>
    <w:rsid w:val="005A71EA"/>
    <w:rsid w:val="005A7BB5"/>
    <w:rsid w:val="005B0314"/>
    <w:rsid w:val="005B081A"/>
    <w:rsid w:val="005B08E6"/>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C0255"/>
    <w:rsid w:val="005C0362"/>
    <w:rsid w:val="005C0F8A"/>
    <w:rsid w:val="005C11B5"/>
    <w:rsid w:val="005C174B"/>
    <w:rsid w:val="005C184A"/>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FF"/>
    <w:rsid w:val="005C584B"/>
    <w:rsid w:val="005C5FD0"/>
    <w:rsid w:val="005C66DC"/>
    <w:rsid w:val="005C678F"/>
    <w:rsid w:val="005C71EB"/>
    <w:rsid w:val="005D0142"/>
    <w:rsid w:val="005D1917"/>
    <w:rsid w:val="005D1BC3"/>
    <w:rsid w:val="005D1D28"/>
    <w:rsid w:val="005D270D"/>
    <w:rsid w:val="005D31D7"/>
    <w:rsid w:val="005D326B"/>
    <w:rsid w:val="005D35EB"/>
    <w:rsid w:val="005D3768"/>
    <w:rsid w:val="005D384A"/>
    <w:rsid w:val="005D38A9"/>
    <w:rsid w:val="005D3F12"/>
    <w:rsid w:val="005D47DC"/>
    <w:rsid w:val="005D4959"/>
    <w:rsid w:val="005D4D36"/>
    <w:rsid w:val="005D4D5C"/>
    <w:rsid w:val="005D5297"/>
    <w:rsid w:val="005D5902"/>
    <w:rsid w:val="005D6162"/>
    <w:rsid w:val="005D6D70"/>
    <w:rsid w:val="005D724C"/>
    <w:rsid w:val="005D784D"/>
    <w:rsid w:val="005D7E56"/>
    <w:rsid w:val="005D7E6C"/>
    <w:rsid w:val="005E039C"/>
    <w:rsid w:val="005E08E7"/>
    <w:rsid w:val="005E1414"/>
    <w:rsid w:val="005E1CB2"/>
    <w:rsid w:val="005E2232"/>
    <w:rsid w:val="005E2DAE"/>
    <w:rsid w:val="005E3815"/>
    <w:rsid w:val="005E4664"/>
    <w:rsid w:val="005E4C27"/>
    <w:rsid w:val="005E56B5"/>
    <w:rsid w:val="005E5796"/>
    <w:rsid w:val="005E6326"/>
    <w:rsid w:val="005E649B"/>
    <w:rsid w:val="005E655E"/>
    <w:rsid w:val="005E7253"/>
    <w:rsid w:val="005E7266"/>
    <w:rsid w:val="005E76C1"/>
    <w:rsid w:val="005E7C63"/>
    <w:rsid w:val="005F011E"/>
    <w:rsid w:val="005F052F"/>
    <w:rsid w:val="005F101A"/>
    <w:rsid w:val="005F10FF"/>
    <w:rsid w:val="005F200A"/>
    <w:rsid w:val="005F294F"/>
    <w:rsid w:val="005F2CA7"/>
    <w:rsid w:val="005F2FC5"/>
    <w:rsid w:val="005F3144"/>
    <w:rsid w:val="005F36D4"/>
    <w:rsid w:val="005F3DD6"/>
    <w:rsid w:val="005F40DF"/>
    <w:rsid w:val="005F4E1F"/>
    <w:rsid w:val="005F594B"/>
    <w:rsid w:val="005F5E18"/>
    <w:rsid w:val="005F64D0"/>
    <w:rsid w:val="005F6A10"/>
    <w:rsid w:val="005F6AE2"/>
    <w:rsid w:val="005F6CAD"/>
    <w:rsid w:val="005F6E43"/>
    <w:rsid w:val="005F6EC9"/>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ADE"/>
    <w:rsid w:val="00605C98"/>
    <w:rsid w:val="00605D31"/>
    <w:rsid w:val="00605DC0"/>
    <w:rsid w:val="00605DFF"/>
    <w:rsid w:val="006064FB"/>
    <w:rsid w:val="006065BC"/>
    <w:rsid w:val="00606B7C"/>
    <w:rsid w:val="00606CA8"/>
    <w:rsid w:val="006070A6"/>
    <w:rsid w:val="006072D3"/>
    <w:rsid w:val="006075A1"/>
    <w:rsid w:val="006075F3"/>
    <w:rsid w:val="0060779A"/>
    <w:rsid w:val="00607889"/>
    <w:rsid w:val="006079D4"/>
    <w:rsid w:val="00607AB7"/>
    <w:rsid w:val="00607C12"/>
    <w:rsid w:val="00607EE2"/>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3E1"/>
    <w:rsid w:val="0061740E"/>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8A2"/>
    <w:rsid w:val="00624E0D"/>
    <w:rsid w:val="00624E66"/>
    <w:rsid w:val="00624F84"/>
    <w:rsid w:val="00624FFF"/>
    <w:rsid w:val="00625265"/>
    <w:rsid w:val="00625551"/>
    <w:rsid w:val="006255A2"/>
    <w:rsid w:val="0062566C"/>
    <w:rsid w:val="0062588D"/>
    <w:rsid w:val="00625DED"/>
    <w:rsid w:val="006267CE"/>
    <w:rsid w:val="00626DED"/>
    <w:rsid w:val="006270F1"/>
    <w:rsid w:val="006271D8"/>
    <w:rsid w:val="00627213"/>
    <w:rsid w:val="00627341"/>
    <w:rsid w:val="00627CFD"/>
    <w:rsid w:val="00627DEF"/>
    <w:rsid w:val="00630566"/>
    <w:rsid w:val="00630614"/>
    <w:rsid w:val="0063071D"/>
    <w:rsid w:val="00630F18"/>
    <w:rsid w:val="0063125F"/>
    <w:rsid w:val="006319D5"/>
    <w:rsid w:val="00631ACD"/>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91C"/>
    <w:rsid w:val="00656C99"/>
    <w:rsid w:val="00656C9C"/>
    <w:rsid w:val="00657006"/>
    <w:rsid w:val="00657545"/>
    <w:rsid w:val="0065766C"/>
    <w:rsid w:val="00657686"/>
    <w:rsid w:val="00657AC6"/>
    <w:rsid w:val="006607C4"/>
    <w:rsid w:val="00660B04"/>
    <w:rsid w:val="00660BFA"/>
    <w:rsid w:val="00660DED"/>
    <w:rsid w:val="00660F0C"/>
    <w:rsid w:val="00661D18"/>
    <w:rsid w:val="00661FB0"/>
    <w:rsid w:val="00661FC1"/>
    <w:rsid w:val="0066243D"/>
    <w:rsid w:val="006628F0"/>
    <w:rsid w:val="00662907"/>
    <w:rsid w:val="00662B2A"/>
    <w:rsid w:val="00662CAE"/>
    <w:rsid w:val="00662CE0"/>
    <w:rsid w:val="006630C0"/>
    <w:rsid w:val="006637C5"/>
    <w:rsid w:val="00663CEF"/>
    <w:rsid w:val="006642E5"/>
    <w:rsid w:val="00664673"/>
    <w:rsid w:val="006648C0"/>
    <w:rsid w:val="00664E4D"/>
    <w:rsid w:val="00664F97"/>
    <w:rsid w:val="006652FB"/>
    <w:rsid w:val="006674E8"/>
    <w:rsid w:val="00667783"/>
    <w:rsid w:val="00667BD1"/>
    <w:rsid w:val="00667BDD"/>
    <w:rsid w:val="00667EE9"/>
    <w:rsid w:val="00670205"/>
    <w:rsid w:val="00670279"/>
    <w:rsid w:val="0067031D"/>
    <w:rsid w:val="00670A21"/>
    <w:rsid w:val="00670B94"/>
    <w:rsid w:val="00670BDA"/>
    <w:rsid w:val="00670F60"/>
    <w:rsid w:val="00670FC2"/>
    <w:rsid w:val="00671979"/>
    <w:rsid w:val="00671B43"/>
    <w:rsid w:val="00672010"/>
    <w:rsid w:val="006732E9"/>
    <w:rsid w:val="006737E3"/>
    <w:rsid w:val="00673D1A"/>
    <w:rsid w:val="00673EBE"/>
    <w:rsid w:val="00673F1F"/>
    <w:rsid w:val="00673FE1"/>
    <w:rsid w:val="006744F2"/>
    <w:rsid w:val="00674502"/>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BF"/>
    <w:rsid w:val="006A03D5"/>
    <w:rsid w:val="006A03E8"/>
    <w:rsid w:val="006A0417"/>
    <w:rsid w:val="006A0807"/>
    <w:rsid w:val="006A14A9"/>
    <w:rsid w:val="006A1BA3"/>
    <w:rsid w:val="006A1BAB"/>
    <w:rsid w:val="006A1C08"/>
    <w:rsid w:val="006A2946"/>
    <w:rsid w:val="006A2B49"/>
    <w:rsid w:val="006A2EB8"/>
    <w:rsid w:val="006A3565"/>
    <w:rsid w:val="006A3586"/>
    <w:rsid w:val="006A358D"/>
    <w:rsid w:val="006A35AE"/>
    <w:rsid w:val="006A3886"/>
    <w:rsid w:val="006A390F"/>
    <w:rsid w:val="006A3A29"/>
    <w:rsid w:val="006A3CD7"/>
    <w:rsid w:val="006A3E39"/>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DCB"/>
    <w:rsid w:val="006B10B4"/>
    <w:rsid w:val="006B18F5"/>
    <w:rsid w:val="006B196D"/>
    <w:rsid w:val="006B1E89"/>
    <w:rsid w:val="006B1F5C"/>
    <w:rsid w:val="006B2250"/>
    <w:rsid w:val="006B26D8"/>
    <w:rsid w:val="006B2801"/>
    <w:rsid w:val="006B2E7C"/>
    <w:rsid w:val="006B36C1"/>
    <w:rsid w:val="006B43DE"/>
    <w:rsid w:val="006B4D68"/>
    <w:rsid w:val="006B519D"/>
    <w:rsid w:val="006B60AA"/>
    <w:rsid w:val="006B6534"/>
    <w:rsid w:val="006B689D"/>
    <w:rsid w:val="006B6F97"/>
    <w:rsid w:val="006B7342"/>
    <w:rsid w:val="006B7417"/>
    <w:rsid w:val="006B76CE"/>
    <w:rsid w:val="006B7C7D"/>
    <w:rsid w:val="006C0087"/>
    <w:rsid w:val="006C0356"/>
    <w:rsid w:val="006C05DC"/>
    <w:rsid w:val="006C065F"/>
    <w:rsid w:val="006C0AC3"/>
    <w:rsid w:val="006C123D"/>
    <w:rsid w:val="006C1260"/>
    <w:rsid w:val="006C128F"/>
    <w:rsid w:val="006C14D7"/>
    <w:rsid w:val="006C1CE1"/>
    <w:rsid w:val="006C1F46"/>
    <w:rsid w:val="006C231E"/>
    <w:rsid w:val="006C2A87"/>
    <w:rsid w:val="006C2DD7"/>
    <w:rsid w:val="006C324D"/>
    <w:rsid w:val="006C3B93"/>
    <w:rsid w:val="006C3F2C"/>
    <w:rsid w:val="006C4029"/>
    <w:rsid w:val="006C4074"/>
    <w:rsid w:val="006C4A27"/>
    <w:rsid w:val="006C4EED"/>
    <w:rsid w:val="006C528D"/>
    <w:rsid w:val="006C5333"/>
    <w:rsid w:val="006C5629"/>
    <w:rsid w:val="006C5B39"/>
    <w:rsid w:val="006C5BEE"/>
    <w:rsid w:val="006C70FE"/>
    <w:rsid w:val="006C71AE"/>
    <w:rsid w:val="006C7E44"/>
    <w:rsid w:val="006D0062"/>
    <w:rsid w:val="006D0123"/>
    <w:rsid w:val="006D06F4"/>
    <w:rsid w:val="006D0EF2"/>
    <w:rsid w:val="006D104D"/>
    <w:rsid w:val="006D11AA"/>
    <w:rsid w:val="006D162E"/>
    <w:rsid w:val="006D1D8A"/>
    <w:rsid w:val="006D27D1"/>
    <w:rsid w:val="006D2A7D"/>
    <w:rsid w:val="006D2AE8"/>
    <w:rsid w:val="006D2F95"/>
    <w:rsid w:val="006D31DB"/>
    <w:rsid w:val="006D351F"/>
    <w:rsid w:val="006D3961"/>
    <w:rsid w:val="006D3BBB"/>
    <w:rsid w:val="006D471B"/>
    <w:rsid w:val="006D4B7B"/>
    <w:rsid w:val="006D5092"/>
    <w:rsid w:val="006D5A7D"/>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EF8"/>
    <w:rsid w:val="006E7950"/>
    <w:rsid w:val="006F0623"/>
    <w:rsid w:val="006F067A"/>
    <w:rsid w:val="006F126F"/>
    <w:rsid w:val="006F17B3"/>
    <w:rsid w:val="006F1858"/>
    <w:rsid w:val="006F264E"/>
    <w:rsid w:val="006F26F6"/>
    <w:rsid w:val="006F29F2"/>
    <w:rsid w:val="006F2AB6"/>
    <w:rsid w:val="006F2C51"/>
    <w:rsid w:val="006F2C9D"/>
    <w:rsid w:val="006F325F"/>
    <w:rsid w:val="006F3401"/>
    <w:rsid w:val="006F3D7F"/>
    <w:rsid w:val="006F3F05"/>
    <w:rsid w:val="006F423E"/>
    <w:rsid w:val="006F44D7"/>
    <w:rsid w:val="006F57FF"/>
    <w:rsid w:val="006F5D57"/>
    <w:rsid w:val="006F704F"/>
    <w:rsid w:val="006F7190"/>
    <w:rsid w:val="006F71C9"/>
    <w:rsid w:val="006F74E6"/>
    <w:rsid w:val="006F7532"/>
    <w:rsid w:val="006F773C"/>
    <w:rsid w:val="006F7968"/>
    <w:rsid w:val="006F7B3F"/>
    <w:rsid w:val="0070046E"/>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8A1"/>
    <w:rsid w:val="00712975"/>
    <w:rsid w:val="0071343D"/>
    <w:rsid w:val="00713AFB"/>
    <w:rsid w:val="00713B57"/>
    <w:rsid w:val="00713D2B"/>
    <w:rsid w:val="00713DE0"/>
    <w:rsid w:val="007147C3"/>
    <w:rsid w:val="00714933"/>
    <w:rsid w:val="00714F1A"/>
    <w:rsid w:val="00715562"/>
    <w:rsid w:val="00715A54"/>
    <w:rsid w:val="0071661E"/>
    <w:rsid w:val="007167EB"/>
    <w:rsid w:val="007168B3"/>
    <w:rsid w:val="007168FC"/>
    <w:rsid w:val="00717239"/>
    <w:rsid w:val="0071773D"/>
    <w:rsid w:val="00717964"/>
    <w:rsid w:val="00717E5B"/>
    <w:rsid w:val="007209A4"/>
    <w:rsid w:val="007209DC"/>
    <w:rsid w:val="007210D0"/>
    <w:rsid w:val="00721549"/>
    <w:rsid w:val="00721ABF"/>
    <w:rsid w:val="00721C4C"/>
    <w:rsid w:val="00721EA1"/>
    <w:rsid w:val="00722577"/>
    <w:rsid w:val="0072278A"/>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17C1"/>
    <w:rsid w:val="00732031"/>
    <w:rsid w:val="007323EF"/>
    <w:rsid w:val="007326CA"/>
    <w:rsid w:val="00732E54"/>
    <w:rsid w:val="00732E99"/>
    <w:rsid w:val="007330DA"/>
    <w:rsid w:val="0073328A"/>
    <w:rsid w:val="00733720"/>
    <w:rsid w:val="0073395F"/>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9B"/>
    <w:rsid w:val="007502DB"/>
    <w:rsid w:val="00750A42"/>
    <w:rsid w:val="00750A63"/>
    <w:rsid w:val="00750C8D"/>
    <w:rsid w:val="00750CEB"/>
    <w:rsid w:val="00751A08"/>
    <w:rsid w:val="00751C03"/>
    <w:rsid w:val="00751D5B"/>
    <w:rsid w:val="00752EC8"/>
    <w:rsid w:val="0075379F"/>
    <w:rsid w:val="0075380C"/>
    <w:rsid w:val="00753B07"/>
    <w:rsid w:val="00753B89"/>
    <w:rsid w:val="00753D99"/>
    <w:rsid w:val="007541EE"/>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E55"/>
    <w:rsid w:val="00767F55"/>
    <w:rsid w:val="00770755"/>
    <w:rsid w:val="00770BE7"/>
    <w:rsid w:val="00770FC1"/>
    <w:rsid w:val="00771036"/>
    <w:rsid w:val="007710FC"/>
    <w:rsid w:val="007721E9"/>
    <w:rsid w:val="0077296A"/>
    <w:rsid w:val="00772BB7"/>
    <w:rsid w:val="00772F6F"/>
    <w:rsid w:val="0077320F"/>
    <w:rsid w:val="00773293"/>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545"/>
    <w:rsid w:val="0077770E"/>
    <w:rsid w:val="007802AA"/>
    <w:rsid w:val="007805E1"/>
    <w:rsid w:val="00780913"/>
    <w:rsid w:val="00780A48"/>
    <w:rsid w:val="00780D9A"/>
    <w:rsid w:val="00780EA9"/>
    <w:rsid w:val="007811CE"/>
    <w:rsid w:val="0078144B"/>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7E17"/>
    <w:rsid w:val="007904FB"/>
    <w:rsid w:val="007905BA"/>
    <w:rsid w:val="00790C84"/>
    <w:rsid w:val="007914D8"/>
    <w:rsid w:val="00791575"/>
    <w:rsid w:val="00791E68"/>
    <w:rsid w:val="00792153"/>
    <w:rsid w:val="007928E5"/>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CB1"/>
    <w:rsid w:val="007B350B"/>
    <w:rsid w:val="007B3D09"/>
    <w:rsid w:val="007B43AC"/>
    <w:rsid w:val="007B5008"/>
    <w:rsid w:val="007B5553"/>
    <w:rsid w:val="007B5AAF"/>
    <w:rsid w:val="007B6251"/>
    <w:rsid w:val="007B6434"/>
    <w:rsid w:val="007B6A44"/>
    <w:rsid w:val="007B6DDE"/>
    <w:rsid w:val="007B715C"/>
    <w:rsid w:val="007B780C"/>
    <w:rsid w:val="007B7827"/>
    <w:rsid w:val="007B7CBD"/>
    <w:rsid w:val="007B7CE3"/>
    <w:rsid w:val="007B7DB9"/>
    <w:rsid w:val="007C0B9D"/>
    <w:rsid w:val="007C0DF3"/>
    <w:rsid w:val="007C1058"/>
    <w:rsid w:val="007C16A6"/>
    <w:rsid w:val="007C18D5"/>
    <w:rsid w:val="007C1ED2"/>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B78"/>
    <w:rsid w:val="007D0B9F"/>
    <w:rsid w:val="007D1785"/>
    <w:rsid w:val="007D1B18"/>
    <w:rsid w:val="007D1CF1"/>
    <w:rsid w:val="007D2645"/>
    <w:rsid w:val="007D299E"/>
    <w:rsid w:val="007D31D8"/>
    <w:rsid w:val="007D3BAB"/>
    <w:rsid w:val="007D3C95"/>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B0C"/>
    <w:rsid w:val="007E2A5F"/>
    <w:rsid w:val="007E3508"/>
    <w:rsid w:val="007E3876"/>
    <w:rsid w:val="007E3BD7"/>
    <w:rsid w:val="007E4015"/>
    <w:rsid w:val="007E4109"/>
    <w:rsid w:val="007E4CFC"/>
    <w:rsid w:val="007E4FB9"/>
    <w:rsid w:val="007E56F2"/>
    <w:rsid w:val="007E6816"/>
    <w:rsid w:val="007E68BF"/>
    <w:rsid w:val="007E695D"/>
    <w:rsid w:val="007E697B"/>
    <w:rsid w:val="007E6E71"/>
    <w:rsid w:val="007E7718"/>
    <w:rsid w:val="007E7D61"/>
    <w:rsid w:val="007F02FB"/>
    <w:rsid w:val="007F035D"/>
    <w:rsid w:val="007F0961"/>
    <w:rsid w:val="007F1DAD"/>
    <w:rsid w:val="007F1DBE"/>
    <w:rsid w:val="007F2B2E"/>
    <w:rsid w:val="007F35EB"/>
    <w:rsid w:val="007F365C"/>
    <w:rsid w:val="007F4257"/>
    <w:rsid w:val="007F4383"/>
    <w:rsid w:val="007F4905"/>
    <w:rsid w:val="007F5087"/>
    <w:rsid w:val="007F5125"/>
    <w:rsid w:val="007F5BA1"/>
    <w:rsid w:val="007F72E3"/>
    <w:rsid w:val="007F73D2"/>
    <w:rsid w:val="007F76F1"/>
    <w:rsid w:val="00800C50"/>
    <w:rsid w:val="00800DB1"/>
    <w:rsid w:val="00800EC0"/>
    <w:rsid w:val="008012ED"/>
    <w:rsid w:val="00801543"/>
    <w:rsid w:val="008016E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15F0"/>
    <w:rsid w:val="008218D9"/>
    <w:rsid w:val="00821D21"/>
    <w:rsid w:val="00821DCE"/>
    <w:rsid w:val="00821F03"/>
    <w:rsid w:val="00821FBE"/>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300E8"/>
    <w:rsid w:val="008309A1"/>
    <w:rsid w:val="00830A6F"/>
    <w:rsid w:val="0083142E"/>
    <w:rsid w:val="008316B4"/>
    <w:rsid w:val="008318C7"/>
    <w:rsid w:val="00831B4C"/>
    <w:rsid w:val="00831F3B"/>
    <w:rsid w:val="008322E0"/>
    <w:rsid w:val="0083232F"/>
    <w:rsid w:val="00832730"/>
    <w:rsid w:val="00832920"/>
    <w:rsid w:val="00832AAF"/>
    <w:rsid w:val="00832F04"/>
    <w:rsid w:val="0083322E"/>
    <w:rsid w:val="00833391"/>
    <w:rsid w:val="00833396"/>
    <w:rsid w:val="00833845"/>
    <w:rsid w:val="0083399B"/>
    <w:rsid w:val="00834169"/>
    <w:rsid w:val="00834621"/>
    <w:rsid w:val="008346FF"/>
    <w:rsid w:val="00834D91"/>
    <w:rsid w:val="00835088"/>
    <w:rsid w:val="00835093"/>
    <w:rsid w:val="008353E0"/>
    <w:rsid w:val="008353F0"/>
    <w:rsid w:val="00835CCE"/>
    <w:rsid w:val="00836DBB"/>
    <w:rsid w:val="00836FC3"/>
    <w:rsid w:val="0083778E"/>
    <w:rsid w:val="00837966"/>
    <w:rsid w:val="0084041B"/>
    <w:rsid w:val="0084047A"/>
    <w:rsid w:val="0084121B"/>
    <w:rsid w:val="0084131E"/>
    <w:rsid w:val="00841513"/>
    <w:rsid w:val="00842693"/>
    <w:rsid w:val="008431EC"/>
    <w:rsid w:val="0084327B"/>
    <w:rsid w:val="00843517"/>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EE"/>
    <w:rsid w:val="0085318B"/>
    <w:rsid w:val="008533CC"/>
    <w:rsid w:val="00853B9C"/>
    <w:rsid w:val="00853D19"/>
    <w:rsid w:val="00854140"/>
    <w:rsid w:val="008550C7"/>
    <w:rsid w:val="00855450"/>
    <w:rsid w:val="00855D3F"/>
    <w:rsid w:val="00855EF8"/>
    <w:rsid w:val="008560E9"/>
    <w:rsid w:val="0085620D"/>
    <w:rsid w:val="00856323"/>
    <w:rsid w:val="008565A1"/>
    <w:rsid w:val="008565D5"/>
    <w:rsid w:val="008568EE"/>
    <w:rsid w:val="00856934"/>
    <w:rsid w:val="0085727E"/>
    <w:rsid w:val="00857393"/>
    <w:rsid w:val="00857715"/>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B7B"/>
    <w:rsid w:val="00863F08"/>
    <w:rsid w:val="0086474A"/>
    <w:rsid w:val="00865551"/>
    <w:rsid w:val="008655C5"/>
    <w:rsid w:val="008658ED"/>
    <w:rsid w:val="0086685A"/>
    <w:rsid w:val="00866BCF"/>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CAA"/>
    <w:rsid w:val="00877D9D"/>
    <w:rsid w:val="00877E35"/>
    <w:rsid w:val="008805FE"/>
    <w:rsid w:val="00880783"/>
    <w:rsid w:val="00880E2E"/>
    <w:rsid w:val="00880E5B"/>
    <w:rsid w:val="0088120F"/>
    <w:rsid w:val="00881711"/>
    <w:rsid w:val="0088200F"/>
    <w:rsid w:val="00882399"/>
    <w:rsid w:val="0088253A"/>
    <w:rsid w:val="008826E3"/>
    <w:rsid w:val="00882780"/>
    <w:rsid w:val="008829D0"/>
    <w:rsid w:val="00882DCD"/>
    <w:rsid w:val="008839A2"/>
    <w:rsid w:val="008839D1"/>
    <w:rsid w:val="00884068"/>
    <w:rsid w:val="00884A1F"/>
    <w:rsid w:val="00884E6E"/>
    <w:rsid w:val="00885275"/>
    <w:rsid w:val="008857BE"/>
    <w:rsid w:val="00885977"/>
    <w:rsid w:val="00885ED1"/>
    <w:rsid w:val="00885EE0"/>
    <w:rsid w:val="00885F61"/>
    <w:rsid w:val="0088606D"/>
    <w:rsid w:val="00886177"/>
    <w:rsid w:val="00886961"/>
    <w:rsid w:val="0088698C"/>
    <w:rsid w:val="00886C47"/>
    <w:rsid w:val="00890508"/>
    <w:rsid w:val="008908B0"/>
    <w:rsid w:val="00890985"/>
    <w:rsid w:val="00890C11"/>
    <w:rsid w:val="00890C7B"/>
    <w:rsid w:val="0089100B"/>
    <w:rsid w:val="00891087"/>
    <w:rsid w:val="00891541"/>
    <w:rsid w:val="00891553"/>
    <w:rsid w:val="008919B8"/>
    <w:rsid w:val="00891F3E"/>
    <w:rsid w:val="00892338"/>
    <w:rsid w:val="00892883"/>
    <w:rsid w:val="00892889"/>
    <w:rsid w:val="00894467"/>
    <w:rsid w:val="00894C40"/>
    <w:rsid w:val="0089589E"/>
    <w:rsid w:val="00896456"/>
    <w:rsid w:val="008965F6"/>
    <w:rsid w:val="00896B97"/>
    <w:rsid w:val="0089724D"/>
    <w:rsid w:val="00897F2F"/>
    <w:rsid w:val="008A016D"/>
    <w:rsid w:val="008A046B"/>
    <w:rsid w:val="008A0CCC"/>
    <w:rsid w:val="008A0D89"/>
    <w:rsid w:val="008A2043"/>
    <w:rsid w:val="008A2948"/>
    <w:rsid w:val="008A2E75"/>
    <w:rsid w:val="008A30B6"/>
    <w:rsid w:val="008A3977"/>
    <w:rsid w:val="008A39F7"/>
    <w:rsid w:val="008A4494"/>
    <w:rsid w:val="008A4604"/>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25A0"/>
    <w:rsid w:val="008B29E0"/>
    <w:rsid w:val="008B2CBB"/>
    <w:rsid w:val="008B2E7C"/>
    <w:rsid w:val="008B337D"/>
    <w:rsid w:val="008B3502"/>
    <w:rsid w:val="008B3530"/>
    <w:rsid w:val="008B36A1"/>
    <w:rsid w:val="008B39B7"/>
    <w:rsid w:val="008B3AA2"/>
    <w:rsid w:val="008B3D6F"/>
    <w:rsid w:val="008B4331"/>
    <w:rsid w:val="008B454F"/>
    <w:rsid w:val="008B545F"/>
    <w:rsid w:val="008B570F"/>
    <w:rsid w:val="008B590A"/>
    <w:rsid w:val="008B5923"/>
    <w:rsid w:val="008B5958"/>
    <w:rsid w:val="008B6137"/>
    <w:rsid w:val="008B727F"/>
    <w:rsid w:val="008B7B23"/>
    <w:rsid w:val="008B7D38"/>
    <w:rsid w:val="008C0461"/>
    <w:rsid w:val="008C08C9"/>
    <w:rsid w:val="008C1239"/>
    <w:rsid w:val="008C1DF2"/>
    <w:rsid w:val="008C22A9"/>
    <w:rsid w:val="008C2AEA"/>
    <w:rsid w:val="008C30D0"/>
    <w:rsid w:val="008C36F6"/>
    <w:rsid w:val="008C3DC8"/>
    <w:rsid w:val="008C3F20"/>
    <w:rsid w:val="008C48BF"/>
    <w:rsid w:val="008C5ED6"/>
    <w:rsid w:val="008C66CD"/>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E3E"/>
    <w:rsid w:val="008E2E59"/>
    <w:rsid w:val="008E3202"/>
    <w:rsid w:val="008E34B4"/>
    <w:rsid w:val="008E4800"/>
    <w:rsid w:val="008E49CB"/>
    <w:rsid w:val="008E4C2D"/>
    <w:rsid w:val="008E4E8E"/>
    <w:rsid w:val="008E6718"/>
    <w:rsid w:val="008E7631"/>
    <w:rsid w:val="008E77A2"/>
    <w:rsid w:val="008E7BF2"/>
    <w:rsid w:val="008E7E65"/>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97A"/>
    <w:rsid w:val="008F6355"/>
    <w:rsid w:val="008F67BB"/>
    <w:rsid w:val="008F67FF"/>
    <w:rsid w:val="008F683E"/>
    <w:rsid w:val="008F70F8"/>
    <w:rsid w:val="008F738D"/>
    <w:rsid w:val="008F7704"/>
    <w:rsid w:val="008F7B0C"/>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E52"/>
    <w:rsid w:val="009070E1"/>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AB8"/>
    <w:rsid w:val="0093789F"/>
    <w:rsid w:val="00937EC0"/>
    <w:rsid w:val="00940583"/>
    <w:rsid w:val="00941F87"/>
    <w:rsid w:val="0094234E"/>
    <w:rsid w:val="00943472"/>
    <w:rsid w:val="00943F85"/>
    <w:rsid w:val="00944058"/>
    <w:rsid w:val="0094479C"/>
    <w:rsid w:val="0094482A"/>
    <w:rsid w:val="00944D2A"/>
    <w:rsid w:val="009450C7"/>
    <w:rsid w:val="00945892"/>
    <w:rsid w:val="00945976"/>
    <w:rsid w:val="00945D24"/>
    <w:rsid w:val="0094619D"/>
    <w:rsid w:val="00946B9C"/>
    <w:rsid w:val="009476E5"/>
    <w:rsid w:val="009476F0"/>
    <w:rsid w:val="00947C29"/>
    <w:rsid w:val="0095007C"/>
    <w:rsid w:val="009500ED"/>
    <w:rsid w:val="009501CE"/>
    <w:rsid w:val="009501F8"/>
    <w:rsid w:val="0095070D"/>
    <w:rsid w:val="009508A4"/>
    <w:rsid w:val="009527D1"/>
    <w:rsid w:val="00952CF8"/>
    <w:rsid w:val="00952E3C"/>
    <w:rsid w:val="00952EE6"/>
    <w:rsid w:val="00953375"/>
    <w:rsid w:val="00953622"/>
    <w:rsid w:val="00953637"/>
    <w:rsid w:val="00953AB6"/>
    <w:rsid w:val="00953E4E"/>
    <w:rsid w:val="009546C9"/>
    <w:rsid w:val="0095490B"/>
    <w:rsid w:val="00955788"/>
    <w:rsid w:val="00955969"/>
    <w:rsid w:val="00955B2D"/>
    <w:rsid w:val="00956372"/>
    <w:rsid w:val="00956E06"/>
    <w:rsid w:val="00957023"/>
    <w:rsid w:val="00957393"/>
    <w:rsid w:val="009577F0"/>
    <w:rsid w:val="009610E0"/>
    <w:rsid w:val="00961688"/>
    <w:rsid w:val="009616F3"/>
    <w:rsid w:val="009620F1"/>
    <w:rsid w:val="00962600"/>
    <w:rsid w:val="00962D58"/>
    <w:rsid w:val="00962E61"/>
    <w:rsid w:val="00963495"/>
    <w:rsid w:val="00963920"/>
    <w:rsid w:val="00963991"/>
    <w:rsid w:val="009639A2"/>
    <w:rsid w:val="009639F2"/>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C11"/>
    <w:rsid w:val="00971EF8"/>
    <w:rsid w:val="009720AC"/>
    <w:rsid w:val="00972143"/>
    <w:rsid w:val="00972772"/>
    <w:rsid w:val="0097287B"/>
    <w:rsid w:val="00972CA0"/>
    <w:rsid w:val="0097313A"/>
    <w:rsid w:val="009736DD"/>
    <w:rsid w:val="00973CD7"/>
    <w:rsid w:val="00973DC9"/>
    <w:rsid w:val="00974094"/>
    <w:rsid w:val="00974CF4"/>
    <w:rsid w:val="00974D1E"/>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8F8"/>
    <w:rsid w:val="0098552B"/>
    <w:rsid w:val="009855A1"/>
    <w:rsid w:val="0098677B"/>
    <w:rsid w:val="00986967"/>
    <w:rsid w:val="00986C52"/>
    <w:rsid w:val="00986FF2"/>
    <w:rsid w:val="009877CB"/>
    <w:rsid w:val="00987C51"/>
    <w:rsid w:val="009906C2"/>
    <w:rsid w:val="00990CBE"/>
    <w:rsid w:val="0099112B"/>
    <w:rsid w:val="009916FC"/>
    <w:rsid w:val="00991D20"/>
    <w:rsid w:val="00992420"/>
    <w:rsid w:val="0099242C"/>
    <w:rsid w:val="00992959"/>
    <w:rsid w:val="00993194"/>
    <w:rsid w:val="009937DF"/>
    <w:rsid w:val="00993F91"/>
    <w:rsid w:val="00994153"/>
    <w:rsid w:val="00994175"/>
    <w:rsid w:val="00994809"/>
    <w:rsid w:val="00994EA5"/>
    <w:rsid w:val="00994F8E"/>
    <w:rsid w:val="009959B4"/>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293F"/>
    <w:rsid w:val="009A2FEE"/>
    <w:rsid w:val="009A39A9"/>
    <w:rsid w:val="009A3F43"/>
    <w:rsid w:val="009A42A8"/>
    <w:rsid w:val="009A4570"/>
    <w:rsid w:val="009A4CA5"/>
    <w:rsid w:val="009A55EF"/>
    <w:rsid w:val="009A5943"/>
    <w:rsid w:val="009A5D1D"/>
    <w:rsid w:val="009A5FF6"/>
    <w:rsid w:val="009A6115"/>
    <w:rsid w:val="009A674B"/>
    <w:rsid w:val="009A69E7"/>
    <w:rsid w:val="009A6DC6"/>
    <w:rsid w:val="009A7198"/>
    <w:rsid w:val="009A7321"/>
    <w:rsid w:val="009A79B3"/>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1BDE"/>
    <w:rsid w:val="009D1D41"/>
    <w:rsid w:val="009D1DC4"/>
    <w:rsid w:val="009D22B6"/>
    <w:rsid w:val="009D252A"/>
    <w:rsid w:val="009D2C7B"/>
    <w:rsid w:val="009D2D0F"/>
    <w:rsid w:val="009D30EA"/>
    <w:rsid w:val="009D369C"/>
    <w:rsid w:val="009D42E6"/>
    <w:rsid w:val="009D4874"/>
    <w:rsid w:val="009D4A3C"/>
    <w:rsid w:val="009D4EDE"/>
    <w:rsid w:val="009D51B8"/>
    <w:rsid w:val="009D51CC"/>
    <w:rsid w:val="009D51F0"/>
    <w:rsid w:val="009D5392"/>
    <w:rsid w:val="009D5403"/>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20"/>
    <w:rsid w:val="009E78AD"/>
    <w:rsid w:val="009E7B1F"/>
    <w:rsid w:val="009E7CF0"/>
    <w:rsid w:val="009F0250"/>
    <w:rsid w:val="009F0AB6"/>
    <w:rsid w:val="009F0C9D"/>
    <w:rsid w:val="009F0CDE"/>
    <w:rsid w:val="009F0D86"/>
    <w:rsid w:val="009F0F8B"/>
    <w:rsid w:val="009F10A5"/>
    <w:rsid w:val="009F10F8"/>
    <w:rsid w:val="009F115C"/>
    <w:rsid w:val="009F117B"/>
    <w:rsid w:val="009F1562"/>
    <w:rsid w:val="009F1CC0"/>
    <w:rsid w:val="009F21A4"/>
    <w:rsid w:val="009F263C"/>
    <w:rsid w:val="009F2B56"/>
    <w:rsid w:val="009F2C00"/>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58"/>
    <w:rsid w:val="009F695C"/>
    <w:rsid w:val="009F6C38"/>
    <w:rsid w:val="009F6DDA"/>
    <w:rsid w:val="009F6F6F"/>
    <w:rsid w:val="009F7334"/>
    <w:rsid w:val="009F7BAB"/>
    <w:rsid w:val="00A00BD1"/>
    <w:rsid w:val="00A00D59"/>
    <w:rsid w:val="00A00F60"/>
    <w:rsid w:val="00A01A8D"/>
    <w:rsid w:val="00A01AB3"/>
    <w:rsid w:val="00A0225B"/>
    <w:rsid w:val="00A02C1E"/>
    <w:rsid w:val="00A03314"/>
    <w:rsid w:val="00A03AEC"/>
    <w:rsid w:val="00A04691"/>
    <w:rsid w:val="00A04E30"/>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50C"/>
    <w:rsid w:val="00A1274D"/>
    <w:rsid w:val="00A12E07"/>
    <w:rsid w:val="00A12EC0"/>
    <w:rsid w:val="00A12F94"/>
    <w:rsid w:val="00A1313B"/>
    <w:rsid w:val="00A13B4E"/>
    <w:rsid w:val="00A13B8C"/>
    <w:rsid w:val="00A13C54"/>
    <w:rsid w:val="00A13F97"/>
    <w:rsid w:val="00A15151"/>
    <w:rsid w:val="00A15553"/>
    <w:rsid w:val="00A15E5F"/>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52C"/>
    <w:rsid w:val="00A31FEE"/>
    <w:rsid w:val="00A326F9"/>
    <w:rsid w:val="00A32777"/>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61B"/>
    <w:rsid w:val="00A51F69"/>
    <w:rsid w:val="00A52411"/>
    <w:rsid w:val="00A537CF"/>
    <w:rsid w:val="00A538E9"/>
    <w:rsid w:val="00A53BB9"/>
    <w:rsid w:val="00A53F50"/>
    <w:rsid w:val="00A5418F"/>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7013C"/>
    <w:rsid w:val="00A70149"/>
    <w:rsid w:val="00A70172"/>
    <w:rsid w:val="00A702A5"/>
    <w:rsid w:val="00A70403"/>
    <w:rsid w:val="00A70865"/>
    <w:rsid w:val="00A70B7A"/>
    <w:rsid w:val="00A70EE8"/>
    <w:rsid w:val="00A70F92"/>
    <w:rsid w:val="00A7128A"/>
    <w:rsid w:val="00A71454"/>
    <w:rsid w:val="00A72013"/>
    <w:rsid w:val="00A720F1"/>
    <w:rsid w:val="00A72A7B"/>
    <w:rsid w:val="00A72E72"/>
    <w:rsid w:val="00A73657"/>
    <w:rsid w:val="00A73F91"/>
    <w:rsid w:val="00A74628"/>
    <w:rsid w:val="00A746CA"/>
    <w:rsid w:val="00A7526D"/>
    <w:rsid w:val="00A75359"/>
    <w:rsid w:val="00A75C68"/>
    <w:rsid w:val="00A7642C"/>
    <w:rsid w:val="00A77A9E"/>
    <w:rsid w:val="00A77C3B"/>
    <w:rsid w:val="00A77CF5"/>
    <w:rsid w:val="00A80520"/>
    <w:rsid w:val="00A815EC"/>
    <w:rsid w:val="00A824BD"/>
    <w:rsid w:val="00A83022"/>
    <w:rsid w:val="00A8303A"/>
    <w:rsid w:val="00A8318F"/>
    <w:rsid w:val="00A83DF8"/>
    <w:rsid w:val="00A83F49"/>
    <w:rsid w:val="00A8407D"/>
    <w:rsid w:val="00A84097"/>
    <w:rsid w:val="00A84454"/>
    <w:rsid w:val="00A844CE"/>
    <w:rsid w:val="00A84B96"/>
    <w:rsid w:val="00A84FFE"/>
    <w:rsid w:val="00A85589"/>
    <w:rsid w:val="00A855A5"/>
    <w:rsid w:val="00A85C3C"/>
    <w:rsid w:val="00A8670F"/>
    <w:rsid w:val="00A86905"/>
    <w:rsid w:val="00A86AB8"/>
    <w:rsid w:val="00A86BBF"/>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8FF"/>
    <w:rsid w:val="00A94AA6"/>
    <w:rsid w:val="00A94E25"/>
    <w:rsid w:val="00A94EFB"/>
    <w:rsid w:val="00A9522E"/>
    <w:rsid w:val="00A95333"/>
    <w:rsid w:val="00A95C9E"/>
    <w:rsid w:val="00A95E0A"/>
    <w:rsid w:val="00A95F94"/>
    <w:rsid w:val="00A9636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16A"/>
    <w:rsid w:val="00AA6498"/>
    <w:rsid w:val="00AA6BD1"/>
    <w:rsid w:val="00AA6FF9"/>
    <w:rsid w:val="00AA7087"/>
    <w:rsid w:val="00AA7D44"/>
    <w:rsid w:val="00AB03DC"/>
    <w:rsid w:val="00AB08A7"/>
    <w:rsid w:val="00AB131C"/>
    <w:rsid w:val="00AB17F9"/>
    <w:rsid w:val="00AB1C69"/>
    <w:rsid w:val="00AB1EC6"/>
    <w:rsid w:val="00AB1FB1"/>
    <w:rsid w:val="00AB2484"/>
    <w:rsid w:val="00AB2FCF"/>
    <w:rsid w:val="00AB3277"/>
    <w:rsid w:val="00AB370E"/>
    <w:rsid w:val="00AB3EC7"/>
    <w:rsid w:val="00AB3FA1"/>
    <w:rsid w:val="00AB437E"/>
    <w:rsid w:val="00AB5242"/>
    <w:rsid w:val="00AB5D69"/>
    <w:rsid w:val="00AB5EB0"/>
    <w:rsid w:val="00AB637E"/>
    <w:rsid w:val="00AB6554"/>
    <w:rsid w:val="00AB68DA"/>
    <w:rsid w:val="00AB69DD"/>
    <w:rsid w:val="00AB6EA5"/>
    <w:rsid w:val="00AB76FA"/>
    <w:rsid w:val="00AC02A0"/>
    <w:rsid w:val="00AC05D4"/>
    <w:rsid w:val="00AC0863"/>
    <w:rsid w:val="00AC0EC4"/>
    <w:rsid w:val="00AC0F4E"/>
    <w:rsid w:val="00AC167D"/>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9BC"/>
    <w:rsid w:val="00AC7AD1"/>
    <w:rsid w:val="00AC7AED"/>
    <w:rsid w:val="00AC7EF1"/>
    <w:rsid w:val="00AD0B3E"/>
    <w:rsid w:val="00AD0DEE"/>
    <w:rsid w:val="00AD0E12"/>
    <w:rsid w:val="00AD154E"/>
    <w:rsid w:val="00AD1DE6"/>
    <w:rsid w:val="00AD21A3"/>
    <w:rsid w:val="00AD2886"/>
    <w:rsid w:val="00AD2AAB"/>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99"/>
    <w:rsid w:val="00AE271F"/>
    <w:rsid w:val="00AE2753"/>
    <w:rsid w:val="00AE30B6"/>
    <w:rsid w:val="00AE3E9C"/>
    <w:rsid w:val="00AE412F"/>
    <w:rsid w:val="00AE4525"/>
    <w:rsid w:val="00AE4F2B"/>
    <w:rsid w:val="00AE52A2"/>
    <w:rsid w:val="00AE52AF"/>
    <w:rsid w:val="00AE563B"/>
    <w:rsid w:val="00AE5DF7"/>
    <w:rsid w:val="00AE5F62"/>
    <w:rsid w:val="00AE749E"/>
    <w:rsid w:val="00AF0429"/>
    <w:rsid w:val="00AF2500"/>
    <w:rsid w:val="00AF297A"/>
    <w:rsid w:val="00AF29EF"/>
    <w:rsid w:val="00AF33C1"/>
    <w:rsid w:val="00AF33F8"/>
    <w:rsid w:val="00AF5CA3"/>
    <w:rsid w:val="00AF6111"/>
    <w:rsid w:val="00AF64D6"/>
    <w:rsid w:val="00AF6A08"/>
    <w:rsid w:val="00AF71F3"/>
    <w:rsid w:val="00AF78D7"/>
    <w:rsid w:val="00AF7AE9"/>
    <w:rsid w:val="00AF7E42"/>
    <w:rsid w:val="00AF7F52"/>
    <w:rsid w:val="00AF7F5E"/>
    <w:rsid w:val="00B000C4"/>
    <w:rsid w:val="00B00A4D"/>
    <w:rsid w:val="00B013FC"/>
    <w:rsid w:val="00B01D76"/>
    <w:rsid w:val="00B01F9D"/>
    <w:rsid w:val="00B0251A"/>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255F"/>
    <w:rsid w:val="00B125D6"/>
    <w:rsid w:val="00B126D3"/>
    <w:rsid w:val="00B12975"/>
    <w:rsid w:val="00B130FB"/>
    <w:rsid w:val="00B13269"/>
    <w:rsid w:val="00B133D1"/>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81"/>
    <w:rsid w:val="00B2423B"/>
    <w:rsid w:val="00B243E9"/>
    <w:rsid w:val="00B245A8"/>
    <w:rsid w:val="00B245EB"/>
    <w:rsid w:val="00B2473C"/>
    <w:rsid w:val="00B247D8"/>
    <w:rsid w:val="00B248F5"/>
    <w:rsid w:val="00B24D98"/>
    <w:rsid w:val="00B24FD0"/>
    <w:rsid w:val="00B25C94"/>
    <w:rsid w:val="00B262AA"/>
    <w:rsid w:val="00B26323"/>
    <w:rsid w:val="00B26F13"/>
    <w:rsid w:val="00B27179"/>
    <w:rsid w:val="00B2788E"/>
    <w:rsid w:val="00B27911"/>
    <w:rsid w:val="00B27A45"/>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10FB"/>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802"/>
    <w:rsid w:val="00B46F18"/>
    <w:rsid w:val="00B4701A"/>
    <w:rsid w:val="00B47769"/>
    <w:rsid w:val="00B47D45"/>
    <w:rsid w:val="00B47FA9"/>
    <w:rsid w:val="00B50324"/>
    <w:rsid w:val="00B505D5"/>
    <w:rsid w:val="00B507CA"/>
    <w:rsid w:val="00B50B05"/>
    <w:rsid w:val="00B51099"/>
    <w:rsid w:val="00B5195F"/>
    <w:rsid w:val="00B52039"/>
    <w:rsid w:val="00B5238D"/>
    <w:rsid w:val="00B5255C"/>
    <w:rsid w:val="00B52F29"/>
    <w:rsid w:val="00B5305C"/>
    <w:rsid w:val="00B5314B"/>
    <w:rsid w:val="00B53B1F"/>
    <w:rsid w:val="00B53EB8"/>
    <w:rsid w:val="00B5477B"/>
    <w:rsid w:val="00B54F62"/>
    <w:rsid w:val="00B54FDB"/>
    <w:rsid w:val="00B5527F"/>
    <w:rsid w:val="00B5550F"/>
    <w:rsid w:val="00B558D5"/>
    <w:rsid w:val="00B558F3"/>
    <w:rsid w:val="00B55BD9"/>
    <w:rsid w:val="00B56076"/>
    <w:rsid w:val="00B56324"/>
    <w:rsid w:val="00B5667E"/>
    <w:rsid w:val="00B56730"/>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70C9"/>
    <w:rsid w:val="00B67391"/>
    <w:rsid w:val="00B67867"/>
    <w:rsid w:val="00B67E4A"/>
    <w:rsid w:val="00B67E4B"/>
    <w:rsid w:val="00B703C8"/>
    <w:rsid w:val="00B7071B"/>
    <w:rsid w:val="00B7113D"/>
    <w:rsid w:val="00B71823"/>
    <w:rsid w:val="00B72770"/>
    <w:rsid w:val="00B72D31"/>
    <w:rsid w:val="00B72EDE"/>
    <w:rsid w:val="00B73258"/>
    <w:rsid w:val="00B7334A"/>
    <w:rsid w:val="00B7344D"/>
    <w:rsid w:val="00B734CF"/>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27A"/>
    <w:rsid w:val="00B806F3"/>
    <w:rsid w:val="00B80968"/>
    <w:rsid w:val="00B809CC"/>
    <w:rsid w:val="00B80D64"/>
    <w:rsid w:val="00B8140B"/>
    <w:rsid w:val="00B814F0"/>
    <w:rsid w:val="00B81A66"/>
    <w:rsid w:val="00B81ACD"/>
    <w:rsid w:val="00B81F4D"/>
    <w:rsid w:val="00B82679"/>
    <w:rsid w:val="00B83625"/>
    <w:rsid w:val="00B83B51"/>
    <w:rsid w:val="00B83C6E"/>
    <w:rsid w:val="00B84810"/>
    <w:rsid w:val="00B84B23"/>
    <w:rsid w:val="00B84DB0"/>
    <w:rsid w:val="00B85C07"/>
    <w:rsid w:val="00B85D67"/>
    <w:rsid w:val="00B85DD6"/>
    <w:rsid w:val="00B862D8"/>
    <w:rsid w:val="00B87369"/>
    <w:rsid w:val="00B87928"/>
    <w:rsid w:val="00B879C2"/>
    <w:rsid w:val="00B87ACB"/>
    <w:rsid w:val="00B901E1"/>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FD"/>
    <w:rsid w:val="00BB01DE"/>
    <w:rsid w:val="00BB050C"/>
    <w:rsid w:val="00BB1D39"/>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8AE"/>
    <w:rsid w:val="00BB79E9"/>
    <w:rsid w:val="00BC0130"/>
    <w:rsid w:val="00BC02E2"/>
    <w:rsid w:val="00BC044A"/>
    <w:rsid w:val="00BC04A4"/>
    <w:rsid w:val="00BC0B75"/>
    <w:rsid w:val="00BC0C97"/>
    <w:rsid w:val="00BC0D20"/>
    <w:rsid w:val="00BC0E6D"/>
    <w:rsid w:val="00BC0E89"/>
    <w:rsid w:val="00BC145E"/>
    <w:rsid w:val="00BC1599"/>
    <w:rsid w:val="00BC1D66"/>
    <w:rsid w:val="00BC1FAB"/>
    <w:rsid w:val="00BC2274"/>
    <w:rsid w:val="00BC29F9"/>
    <w:rsid w:val="00BC2EA7"/>
    <w:rsid w:val="00BC30C0"/>
    <w:rsid w:val="00BC364F"/>
    <w:rsid w:val="00BC3C04"/>
    <w:rsid w:val="00BC3D31"/>
    <w:rsid w:val="00BC40BA"/>
    <w:rsid w:val="00BC467C"/>
    <w:rsid w:val="00BC488B"/>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A1E"/>
    <w:rsid w:val="00BD4F41"/>
    <w:rsid w:val="00BD54E1"/>
    <w:rsid w:val="00BD5D39"/>
    <w:rsid w:val="00BD63FC"/>
    <w:rsid w:val="00BD65D9"/>
    <w:rsid w:val="00BD6B34"/>
    <w:rsid w:val="00BD6E89"/>
    <w:rsid w:val="00BD6EBE"/>
    <w:rsid w:val="00BD74C0"/>
    <w:rsid w:val="00BD78CD"/>
    <w:rsid w:val="00BE0045"/>
    <w:rsid w:val="00BE0131"/>
    <w:rsid w:val="00BE02A8"/>
    <w:rsid w:val="00BE0B19"/>
    <w:rsid w:val="00BE126F"/>
    <w:rsid w:val="00BE1378"/>
    <w:rsid w:val="00BE260B"/>
    <w:rsid w:val="00BE2B9F"/>
    <w:rsid w:val="00BE311D"/>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12E7"/>
    <w:rsid w:val="00BF13F5"/>
    <w:rsid w:val="00BF1598"/>
    <w:rsid w:val="00BF1A25"/>
    <w:rsid w:val="00BF1FF7"/>
    <w:rsid w:val="00BF20CD"/>
    <w:rsid w:val="00BF2185"/>
    <w:rsid w:val="00BF29E5"/>
    <w:rsid w:val="00BF3701"/>
    <w:rsid w:val="00BF3BB9"/>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879"/>
    <w:rsid w:val="00C01956"/>
    <w:rsid w:val="00C01E87"/>
    <w:rsid w:val="00C01F65"/>
    <w:rsid w:val="00C0213C"/>
    <w:rsid w:val="00C02655"/>
    <w:rsid w:val="00C0308E"/>
    <w:rsid w:val="00C03437"/>
    <w:rsid w:val="00C034D6"/>
    <w:rsid w:val="00C03A11"/>
    <w:rsid w:val="00C03CB2"/>
    <w:rsid w:val="00C046C4"/>
    <w:rsid w:val="00C04829"/>
    <w:rsid w:val="00C048B5"/>
    <w:rsid w:val="00C04EF4"/>
    <w:rsid w:val="00C050D3"/>
    <w:rsid w:val="00C05209"/>
    <w:rsid w:val="00C05699"/>
    <w:rsid w:val="00C06091"/>
    <w:rsid w:val="00C06BFA"/>
    <w:rsid w:val="00C06E21"/>
    <w:rsid w:val="00C06ECB"/>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DC7"/>
    <w:rsid w:val="00C13E92"/>
    <w:rsid w:val="00C14157"/>
    <w:rsid w:val="00C14E48"/>
    <w:rsid w:val="00C15052"/>
    <w:rsid w:val="00C153D8"/>
    <w:rsid w:val="00C15630"/>
    <w:rsid w:val="00C15632"/>
    <w:rsid w:val="00C15C20"/>
    <w:rsid w:val="00C167F4"/>
    <w:rsid w:val="00C1688E"/>
    <w:rsid w:val="00C168AC"/>
    <w:rsid w:val="00C16924"/>
    <w:rsid w:val="00C16D38"/>
    <w:rsid w:val="00C1786A"/>
    <w:rsid w:val="00C17C84"/>
    <w:rsid w:val="00C17DCA"/>
    <w:rsid w:val="00C204CB"/>
    <w:rsid w:val="00C20604"/>
    <w:rsid w:val="00C209C3"/>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9FC"/>
    <w:rsid w:val="00C26D70"/>
    <w:rsid w:val="00C270E8"/>
    <w:rsid w:val="00C27219"/>
    <w:rsid w:val="00C2791C"/>
    <w:rsid w:val="00C27D46"/>
    <w:rsid w:val="00C27E36"/>
    <w:rsid w:val="00C3023A"/>
    <w:rsid w:val="00C30B4F"/>
    <w:rsid w:val="00C31D81"/>
    <w:rsid w:val="00C32191"/>
    <w:rsid w:val="00C323FC"/>
    <w:rsid w:val="00C327A1"/>
    <w:rsid w:val="00C32981"/>
    <w:rsid w:val="00C32BB0"/>
    <w:rsid w:val="00C33084"/>
    <w:rsid w:val="00C3354A"/>
    <w:rsid w:val="00C3363E"/>
    <w:rsid w:val="00C33EA4"/>
    <w:rsid w:val="00C34289"/>
    <w:rsid w:val="00C3449F"/>
    <w:rsid w:val="00C344AE"/>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8FA"/>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1F24"/>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852"/>
    <w:rsid w:val="00C57AC9"/>
    <w:rsid w:val="00C57D49"/>
    <w:rsid w:val="00C60494"/>
    <w:rsid w:val="00C60D57"/>
    <w:rsid w:val="00C60F0E"/>
    <w:rsid w:val="00C612E2"/>
    <w:rsid w:val="00C6146D"/>
    <w:rsid w:val="00C61B75"/>
    <w:rsid w:val="00C61CAB"/>
    <w:rsid w:val="00C61D3D"/>
    <w:rsid w:val="00C61ECD"/>
    <w:rsid w:val="00C61FE5"/>
    <w:rsid w:val="00C62356"/>
    <w:rsid w:val="00C62631"/>
    <w:rsid w:val="00C626FE"/>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E76"/>
    <w:rsid w:val="00C70353"/>
    <w:rsid w:val="00C70586"/>
    <w:rsid w:val="00C709F7"/>
    <w:rsid w:val="00C70BE9"/>
    <w:rsid w:val="00C7123C"/>
    <w:rsid w:val="00C7132E"/>
    <w:rsid w:val="00C71589"/>
    <w:rsid w:val="00C71691"/>
    <w:rsid w:val="00C71AC1"/>
    <w:rsid w:val="00C71DC2"/>
    <w:rsid w:val="00C72379"/>
    <w:rsid w:val="00C72839"/>
    <w:rsid w:val="00C729B5"/>
    <w:rsid w:val="00C72DF9"/>
    <w:rsid w:val="00C7326D"/>
    <w:rsid w:val="00C738FF"/>
    <w:rsid w:val="00C73C4C"/>
    <w:rsid w:val="00C74173"/>
    <w:rsid w:val="00C742A8"/>
    <w:rsid w:val="00C74854"/>
    <w:rsid w:val="00C752B2"/>
    <w:rsid w:val="00C75416"/>
    <w:rsid w:val="00C764DF"/>
    <w:rsid w:val="00C76C13"/>
    <w:rsid w:val="00C76D16"/>
    <w:rsid w:val="00C76F4E"/>
    <w:rsid w:val="00C76F7D"/>
    <w:rsid w:val="00C77169"/>
    <w:rsid w:val="00C777DE"/>
    <w:rsid w:val="00C7797A"/>
    <w:rsid w:val="00C801C3"/>
    <w:rsid w:val="00C80855"/>
    <w:rsid w:val="00C80DFA"/>
    <w:rsid w:val="00C81065"/>
    <w:rsid w:val="00C81283"/>
    <w:rsid w:val="00C82D23"/>
    <w:rsid w:val="00C833BF"/>
    <w:rsid w:val="00C83529"/>
    <w:rsid w:val="00C83E45"/>
    <w:rsid w:val="00C843AC"/>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BD7"/>
    <w:rsid w:val="00C92237"/>
    <w:rsid w:val="00C92436"/>
    <w:rsid w:val="00C9300D"/>
    <w:rsid w:val="00C93219"/>
    <w:rsid w:val="00C93803"/>
    <w:rsid w:val="00C93978"/>
    <w:rsid w:val="00C93BED"/>
    <w:rsid w:val="00C93C7F"/>
    <w:rsid w:val="00C9408E"/>
    <w:rsid w:val="00C94145"/>
    <w:rsid w:val="00C944B3"/>
    <w:rsid w:val="00C94C5B"/>
    <w:rsid w:val="00C95F79"/>
    <w:rsid w:val="00C96485"/>
    <w:rsid w:val="00C967A2"/>
    <w:rsid w:val="00C96DA0"/>
    <w:rsid w:val="00C972B3"/>
    <w:rsid w:val="00C97E23"/>
    <w:rsid w:val="00CA08FE"/>
    <w:rsid w:val="00CA148C"/>
    <w:rsid w:val="00CA154E"/>
    <w:rsid w:val="00CA19B2"/>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F51"/>
    <w:rsid w:val="00CA6C28"/>
    <w:rsid w:val="00CA6D81"/>
    <w:rsid w:val="00CA78C9"/>
    <w:rsid w:val="00CA7952"/>
    <w:rsid w:val="00CA7C10"/>
    <w:rsid w:val="00CA7EC7"/>
    <w:rsid w:val="00CA7EF3"/>
    <w:rsid w:val="00CB026D"/>
    <w:rsid w:val="00CB0D53"/>
    <w:rsid w:val="00CB0DBD"/>
    <w:rsid w:val="00CB1911"/>
    <w:rsid w:val="00CB255A"/>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BD1"/>
    <w:rsid w:val="00CD1327"/>
    <w:rsid w:val="00CD13A1"/>
    <w:rsid w:val="00CD14A7"/>
    <w:rsid w:val="00CD1B4D"/>
    <w:rsid w:val="00CD1C1C"/>
    <w:rsid w:val="00CD1CEC"/>
    <w:rsid w:val="00CD2132"/>
    <w:rsid w:val="00CD2877"/>
    <w:rsid w:val="00CD29D6"/>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1223"/>
    <w:rsid w:val="00CE12C1"/>
    <w:rsid w:val="00CE160D"/>
    <w:rsid w:val="00CE1DF0"/>
    <w:rsid w:val="00CE1E27"/>
    <w:rsid w:val="00CE2225"/>
    <w:rsid w:val="00CE2535"/>
    <w:rsid w:val="00CE2CFC"/>
    <w:rsid w:val="00CE2E6F"/>
    <w:rsid w:val="00CE2F6E"/>
    <w:rsid w:val="00CE326A"/>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5A2"/>
    <w:rsid w:val="00D056F1"/>
    <w:rsid w:val="00D05865"/>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65EE"/>
    <w:rsid w:val="00D167EA"/>
    <w:rsid w:val="00D16BA7"/>
    <w:rsid w:val="00D170F5"/>
    <w:rsid w:val="00D17660"/>
    <w:rsid w:val="00D17EED"/>
    <w:rsid w:val="00D2115F"/>
    <w:rsid w:val="00D213D2"/>
    <w:rsid w:val="00D2143B"/>
    <w:rsid w:val="00D21505"/>
    <w:rsid w:val="00D215AB"/>
    <w:rsid w:val="00D21738"/>
    <w:rsid w:val="00D218D6"/>
    <w:rsid w:val="00D21A55"/>
    <w:rsid w:val="00D21EFD"/>
    <w:rsid w:val="00D22EA7"/>
    <w:rsid w:val="00D230AB"/>
    <w:rsid w:val="00D23631"/>
    <w:rsid w:val="00D240D2"/>
    <w:rsid w:val="00D24136"/>
    <w:rsid w:val="00D2413E"/>
    <w:rsid w:val="00D245D6"/>
    <w:rsid w:val="00D24908"/>
    <w:rsid w:val="00D24BB8"/>
    <w:rsid w:val="00D24EAD"/>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7AD"/>
    <w:rsid w:val="00D3189E"/>
    <w:rsid w:val="00D31959"/>
    <w:rsid w:val="00D31C34"/>
    <w:rsid w:val="00D31D3D"/>
    <w:rsid w:val="00D32D72"/>
    <w:rsid w:val="00D32ED9"/>
    <w:rsid w:val="00D330F5"/>
    <w:rsid w:val="00D33809"/>
    <w:rsid w:val="00D33D09"/>
    <w:rsid w:val="00D3405E"/>
    <w:rsid w:val="00D3483C"/>
    <w:rsid w:val="00D348F9"/>
    <w:rsid w:val="00D35092"/>
    <w:rsid w:val="00D35577"/>
    <w:rsid w:val="00D355E0"/>
    <w:rsid w:val="00D35681"/>
    <w:rsid w:val="00D35CBE"/>
    <w:rsid w:val="00D35D65"/>
    <w:rsid w:val="00D35E72"/>
    <w:rsid w:val="00D361BF"/>
    <w:rsid w:val="00D361F4"/>
    <w:rsid w:val="00D36D17"/>
    <w:rsid w:val="00D37668"/>
    <w:rsid w:val="00D37723"/>
    <w:rsid w:val="00D37D80"/>
    <w:rsid w:val="00D37D9A"/>
    <w:rsid w:val="00D40779"/>
    <w:rsid w:val="00D40FD8"/>
    <w:rsid w:val="00D417FF"/>
    <w:rsid w:val="00D41CEE"/>
    <w:rsid w:val="00D41FB1"/>
    <w:rsid w:val="00D42474"/>
    <w:rsid w:val="00D42518"/>
    <w:rsid w:val="00D429EB"/>
    <w:rsid w:val="00D43591"/>
    <w:rsid w:val="00D43D9D"/>
    <w:rsid w:val="00D440DC"/>
    <w:rsid w:val="00D4434F"/>
    <w:rsid w:val="00D4468D"/>
    <w:rsid w:val="00D446D0"/>
    <w:rsid w:val="00D449EC"/>
    <w:rsid w:val="00D44D17"/>
    <w:rsid w:val="00D44D61"/>
    <w:rsid w:val="00D44E1E"/>
    <w:rsid w:val="00D455BF"/>
    <w:rsid w:val="00D45A0E"/>
    <w:rsid w:val="00D46058"/>
    <w:rsid w:val="00D46117"/>
    <w:rsid w:val="00D464E2"/>
    <w:rsid w:val="00D46975"/>
    <w:rsid w:val="00D46C58"/>
    <w:rsid w:val="00D46F42"/>
    <w:rsid w:val="00D471C1"/>
    <w:rsid w:val="00D47600"/>
    <w:rsid w:val="00D509AA"/>
    <w:rsid w:val="00D50B80"/>
    <w:rsid w:val="00D50C1A"/>
    <w:rsid w:val="00D51200"/>
    <w:rsid w:val="00D512A7"/>
    <w:rsid w:val="00D51371"/>
    <w:rsid w:val="00D513CD"/>
    <w:rsid w:val="00D51CA4"/>
    <w:rsid w:val="00D52092"/>
    <w:rsid w:val="00D5333C"/>
    <w:rsid w:val="00D533DD"/>
    <w:rsid w:val="00D53A4B"/>
    <w:rsid w:val="00D54414"/>
    <w:rsid w:val="00D54B8F"/>
    <w:rsid w:val="00D54C2F"/>
    <w:rsid w:val="00D54C36"/>
    <w:rsid w:val="00D54CD2"/>
    <w:rsid w:val="00D5523E"/>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A23"/>
    <w:rsid w:val="00D7077C"/>
    <w:rsid w:val="00D70C1D"/>
    <w:rsid w:val="00D71491"/>
    <w:rsid w:val="00D72598"/>
    <w:rsid w:val="00D72A41"/>
    <w:rsid w:val="00D73755"/>
    <w:rsid w:val="00D73B19"/>
    <w:rsid w:val="00D73F4E"/>
    <w:rsid w:val="00D748F2"/>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EA"/>
    <w:rsid w:val="00D827B8"/>
    <w:rsid w:val="00D82CFA"/>
    <w:rsid w:val="00D82E91"/>
    <w:rsid w:val="00D83378"/>
    <w:rsid w:val="00D83D69"/>
    <w:rsid w:val="00D8448C"/>
    <w:rsid w:val="00D845BB"/>
    <w:rsid w:val="00D8487D"/>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3283"/>
    <w:rsid w:val="00D93628"/>
    <w:rsid w:val="00D9390C"/>
    <w:rsid w:val="00D93B15"/>
    <w:rsid w:val="00D9401D"/>
    <w:rsid w:val="00D94CDC"/>
    <w:rsid w:val="00D950CB"/>
    <w:rsid w:val="00D953AC"/>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0E61"/>
    <w:rsid w:val="00DA1A01"/>
    <w:rsid w:val="00DA1ABC"/>
    <w:rsid w:val="00DA1D42"/>
    <w:rsid w:val="00DA2435"/>
    <w:rsid w:val="00DA296E"/>
    <w:rsid w:val="00DA2B8D"/>
    <w:rsid w:val="00DA2EF0"/>
    <w:rsid w:val="00DA2FCA"/>
    <w:rsid w:val="00DA3311"/>
    <w:rsid w:val="00DA3CDF"/>
    <w:rsid w:val="00DA3CE1"/>
    <w:rsid w:val="00DA4009"/>
    <w:rsid w:val="00DA490A"/>
    <w:rsid w:val="00DA49AF"/>
    <w:rsid w:val="00DA4A77"/>
    <w:rsid w:val="00DA4B05"/>
    <w:rsid w:val="00DA4B6C"/>
    <w:rsid w:val="00DA4CCA"/>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998"/>
    <w:rsid w:val="00DC6B36"/>
    <w:rsid w:val="00DC7026"/>
    <w:rsid w:val="00DC7173"/>
    <w:rsid w:val="00DC7A71"/>
    <w:rsid w:val="00DC7ECD"/>
    <w:rsid w:val="00DD007B"/>
    <w:rsid w:val="00DD06AC"/>
    <w:rsid w:val="00DD0AC4"/>
    <w:rsid w:val="00DD181A"/>
    <w:rsid w:val="00DD2544"/>
    <w:rsid w:val="00DD3030"/>
    <w:rsid w:val="00DD309B"/>
    <w:rsid w:val="00DD3E1A"/>
    <w:rsid w:val="00DD4038"/>
    <w:rsid w:val="00DD453C"/>
    <w:rsid w:val="00DD4894"/>
    <w:rsid w:val="00DD49B6"/>
    <w:rsid w:val="00DD4F95"/>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D70"/>
    <w:rsid w:val="00DE1E58"/>
    <w:rsid w:val="00DE1EE6"/>
    <w:rsid w:val="00DE205E"/>
    <w:rsid w:val="00DE21AB"/>
    <w:rsid w:val="00DE2B5C"/>
    <w:rsid w:val="00DE2BBD"/>
    <w:rsid w:val="00DE3558"/>
    <w:rsid w:val="00DE368C"/>
    <w:rsid w:val="00DE37C1"/>
    <w:rsid w:val="00DE4417"/>
    <w:rsid w:val="00DE57D9"/>
    <w:rsid w:val="00DE5831"/>
    <w:rsid w:val="00DE5E41"/>
    <w:rsid w:val="00DE5FDD"/>
    <w:rsid w:val="00DE679C"/>
    <w:rsid w:val="00DE6BF1"/>
    <w:rsid w:val="00DE6D88"/>
    <w:rsid w:val="00DE74D0"/>
    <w:rsid w:val="00DF0335"/>
    <w:rsid w:val="00DF0336"/>
    <w:rsid w:val="00DF03DE"/>
    <w:rsid w:val="00DF0449"/>
    <w:rsid w:val="00DF07C7"/>
    <w:rsid w:val="00DF0B83"/>
    <w:rsid w:val="00DF0FB2"/>
    <w:rsid w:val="00DF0FBF"/>
    <w:rsid w:val="00DF1059"/>
    <w:rsid w:val="00DF16EF"/>
    <w:rsid w:val="00DF1ED5"/>
    <w:rsid w:val="00DF1F9E"/>
    <w:rsid w:val="00DF244B"/>
    <w:rsid w:val="00DF27D5"/>
    <w:rsid w:val="00DF2AF7"/>
    <w:rsid w:val="00DF2BEC"/>
    <w:rsid w:val="00DF3B48"/>
    <w:rsid w:val="00DF437F"/>
    <w:rsid w:val="00DF4B1B"/>
    <w:rsid w:val="00DF5130"/>
    <w:rsid w:val="00DF5435"/>
    <w:rsid w:val="00DF5C9E"/>
    <w:rsid w:val="00DF6687"/>
    <w:rsid w:val="00DF6C8C"/>
    <w:rsid w:val="00DF6CA4"/>
    <w:rsid w:val="00DF6E0C"/>
    <w:rsid w:val="00DF73A9"/>
    <w:rsid w:val="00DF795C"/>
    <w:rsid w:val="00DF7A26"/>
    <w:rsid w:val="00E0012F"/>
    <w:rsid w:val="00E007C2"/>
    <w:rsid w:val="00E007D3"/>
    <w:rsid w:val="00E00875"/>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0DDD"/>
    <w:rsid w:val="00E1112F"/>
    <w:rsid w:val="00E11159"/>
    <w:rsid w:val="00E117E2"/>
    <w:rsid w:val="00E11C48"/>
    <w:rsid w:val="00E1207E"/>
    <w:rsid w:val="00E122E1"/>
    <w:rsid w:val="00E12420"/>
    <w:rsid w:val="00E127FE"/>
    <w:rsid w:val="00E129D1"/>
    <w:rsid w:val="00E12CC9"/>
    <w:rsid w:val="00E12EBB"/>
    <w:rsid w:val="00E13246"/>
    <w:rsid w:val="00E13384"/>
    <w:rsid w:val="00E13C4A"/>
    <w:rsid w:val="00E13D00"/>
    <w:rsid w:val="00E13E17"/>
    <w:rsid w:val="00E13FBA"/>
    <w:rsid w:val="00E14910"/>
    <w:rsid w:val="00E14B07"/>
    <w:rsid w:val="00E157B8"/>
    <w:rsid w:val="00E15F2A"/>
    <w:rsid w:val="00E163AE"/>
    <w:rsid w:val="00E16D9F"/>
    <w:rsid w:val="00E171C3"/>
    <w:rsid w:val="00E171DB"/>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F54"/>
    <w:rsid w:val="00E400D2"/>
    <w:rsid w:val="00E4038C"/>
    <w:rsid w:val="00E41A2A"/>
    <w:rsid w:val="00E42693"/>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E47"/>
    <w:rsid w:val="00E7679D"/>
    <w:rsid w:val="00E769F8"/>
    <w:rsid w:val="00E77543"/>
    <w:rsid w:val="00E77801"/>
    <w:rsid w:val="00E778C1"/>
    <w:rsid w:val="00E77E6A"/>
    <w:rsid w:val="00E800A0"/>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24C"/>
    <w:rsid w:val="00E92C5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EBC"/>
    <w:rsid w:val="00EA403C"/>
    <w:rsid w:val="00EA41AB"/>
    <w:rsid w:val="00EA42B8"/>
    <w:rsid w:val="00EA49F9"/>
    <w:rsid w:val="00EA4F00"/>
    <w:rsid w:val="00EA5157"/>
    <w:rsid w:val="00EA5AE9"/>
    <w:rsid w:val="00EA619E"/>
    <w:rsid w:val="00EA668D"/>
    <w:rsid w:val="00EA6947"/>
    <w:rsid w:val="00EA6B14"/>
    <w:rsid w:val="00EA744C"/>
    <w:rsid w:val="00EA74AE"/>
    <w:rsid w:val="00EB043D"/>
    <w:rsid w:val="00EB06EB"/>
    <w:rsid w:val="00EB08A6"/>
    <w:rsid w:val="00EB1114"/>
    <w:rsid w:val="00EB1248"/>
    <w:rsid w:val="00EB128B"/>
    <w:rsid w:val="00EB144A"/>
    <w:rsid w:val="00EB1692"/>
    <w:rsid w:val="00EB16A8"/>
    <w:rsid w:val="00EB190C"/>
    <w:rsid w:val="00EB1A82"/>
    <w:rsid w:val="00EB1B59"/>
    <w:rsid w:val="00EB1D39"/>
    <w:rsid w:val="00EB243F"/>
    <w:rsid w:val="00EB25B5"/>
    <w:rsid w:val="00EB2CBE"/>
    <w:rsid w:val="00EB3584"/>
    <w:rsid w:val="00EB3904"/>
    <w:rsid w:val="00EB39AE"/>
    <w:rsid w:val="00EB50D3"/>
    <w:rsid w:val="00EB55B4"/>
    <w:rsid w:val="00EB5DC5"/>
    <w:rsid w:val="00EB6010"/>
    <w:rsid w:val="00EB60F6"/>
    <w:rsid w:val="00EB651A"/>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C2D"/>
    <w:rsid w:val="00EC2D73"/>
    <w:rsid w:val="00EC3664"/>
    <w:rsid w:val="00EC3762"/>
    <w:rsid w:val="00EC38BD"/>
    <w:rsid w:val="00EC4333"/>
    <w:rsid w:val="00EC4969"/>
    <w:rsid w:val="00EC5695"/>
    <w:rsid w:val="00EC5B25"/>
    <w:rsid w:val="00EC5D3B"/>
    <w:rsid w:val="00EC61E3"/>
    <w:rsid w:val="00EC64BF"/>
    <w:rsid w:val="00EC6A02"/>
    <w:rsid w:val="00EC6A27"/>
    <w:rsid w:val="00EC6D0A"/>
    <w:rsid w:val="00EC6E4F"/>
    <w:rsid w:val="00EC7E07"/>
    <w:rsid w:val="00ED060B"/>
    <w:rsid w:val="00ED0835"/>
    <w:rsid w:val="00ED0AD4"/>
    <w:rsid w:val="00ED0B59"/>
    <w:rsid w:val="00ED139B"/>
    <w:rsid w:val="00ED13ED"/>
    <w:rsid w:val="00ED214A"/>
    <w:rsid w:val="00ED2728"/>
    <w:rsid w:val="00ED2829"/>
    <w:rsid w:val="00ED2C8A"/>
    <w:rsid w:val="00ED3008"/>
    <w:rsid w:val="00ED328F"/>
    <w:rsid w:val="00ED3CCE"/>
    <w:rsid w:val="00ED413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12F0"/>
    <w:rsid w:val="00EE1DB9"/>
    <w:rsid w:val="00EE1E72"/>
    <w:rsid w:val="00EE2D1B"/>
    <w:rsid w:val="00EE2DC4"/>
    <w:rsid w:val="00EE2DD7"/>
    <w:rsid w:val="00EE2EC7"/>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B10"/>
    <w:rsid w:val="00EE6B7E"/>
    <w:rsid w:val="00EE6BA4"/>
    <w:rsid w:val="00EE6ECF"/>
    <w:rsid w:val="00EE722B"/>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5C"/>
    <w:rsid w:val="00EF70E3"/>
    <w:rsid w:val="00EF7FB7"/>
    <w:rsid w:val="00F0001D"/>
    <w:rsid w:val="00F00160"/>
    <w:rsid w:val="00F004A8"/>
    <w:rsid w:val="00F00550"/>
    <w:rsid w:val="00F007A0"/>
    <w:rsid w:val="00F00A75"/>
    <w:rsid w:val="00F01A02"/>
    <w:rsid w:val="00F029B9"/>
    <w:rsid w:val="00F02FCE"/>
    <w:rsid w:val="00F035BA"/>
    <w:rsid w:val="00F03E5A"/>
    <w:rsid w:val="00F04607"/>
    <w:rsid w:val="00F06060"/>
    <w:rsid w:val="00F0689D"/>
    <w:rsid w:val="00F07FAC"/>
    <w:rsid w:val="00F1003B"/>
    <w:rsid w:val="00F10157"/>
    <w:rsid w:val="00F10163"/>
    <w:rsid w:val="00F10275"/>
    <w:rsid w:val="00F10598"/>
    <w:rsid w:val="00F10E30"/>
    <w:rsid w:val="00F11A4E"/>
    <w:rsid w:val="00F1212F"/>
    <w:rsid w:val="00F122BA"/>
    <w:rsid w:val="00F12378"/>
    <w:rsid w:val="00F1258D"/>
    <w:rsid w:val="00F14D47"/>
    <w:rsid w:val="00F14F40"/>
    <w:rsid w:val="00F15A22"/>
    <w:rsid w:val="00F15BA7"/>
    <w:rsid w:val="00F1627C"/>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14DB"/>
    <w:rsid w:val="00F320BC"/>
    <w:rsid w:val="00F32E12"/>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F8C"/>
    <w:rsid w:val="00F43A48"/>
    <w:rsid w:val="00F43DF4"/>
    <w:rsid w:val="00F43FF7"/>
    <w:rsid w:val="00F4402E"/>
    <w:rsid w:val="00F44334"/>
    <w:rsid w:val="00F446F2"/>
    <w:rsid w:val="00F44AF9"/>
    <w:rsid w:val="00F44CA0"/>
    <w:rsid w:val="00F44EE6"/>
    <w:rsid w:val="00F45940"/>
    <w:rsid w:val="00F45DE2"/>
    <w:rsid w:val="00F46464"/>
    <w:rsid w:val="00F46674"/>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7E4"/>
    <w:rsid w:val="00F611E0"/>
    <w:rsid w:val="00F6143E"/>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5336"/>
    <w:rsid w:val="00F75AE6"/>
    <w:rsid w:val="00F75D84"/>
    <w:rsid w:val="00F76458"/>
    <w:rsid w:val="00F76A93"/>
    <w:rsid w:val="00F773FE"/>
    <w:rsid w:val="00F774F4"/>
    <w:rsid w:val="00F77F1F"/>
    <w:rsid w:val="00F8063C"/>
    <w:rsid w:val="00F80D75"/>
    <w:rsid w:val="00F81207"/>
    <w:rsid w:val="00F81B82"/>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9C"/>
    <w:rsid w:val="00F85F0D"/>
    <w:rsid w:val="00F87601"/>
    <w:rsid w:val="00F87E63"/>
    <w:rsid w:val="00F87F0E"/>
    <w:rsid w:val="00F87FE0"/>
    <w:rsid w:val="00F90332"/>
    <w:rsid w:val="00F907B0"/>
    <w:rsid w:val="00F90822"/>
    <w:rsid w:val="00F90964"/>
    <w:rsid w:val="00F92FB8"/>
    <w:rsid w:val="00F931FD"/>
    <w:rsid w:val="00F938BA"/>
    <w:rsid w:val="00F93B1D"/>
    <w:rsid w:val="00F93BB9"/>
    <w:rsid w:val="00F9441E"/>
    <w:rsid w:val="00F95060"/>
    <w:rsid w:val="00F954D1"/>
    <w:rsid w:val="00F956F9"/>
    <w:rsid w:val="00F95840"/>
    <w:rsid w:val="00F95E6A"/>
    <w:rsid w:val="00F961CB"/>
    <w:rsid w:val="00F962DA"/>
    <w:rsid w:val="00F9633C"/>
    <w:rsid w:val="00F96598"/>
    <w:rsid w:val="00F96855"/>
    <w:rsid w:val="00F96A84"/>
    <w:rsid w:val="00F96B63"/>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70B7"/>
    <w:rsid w:val="00FA72B6"/>
    <w:rsid w:val="00FA7416"/>
    <w:rsid w:val="00FA751A"/>
    <w:rsid w:val="00FB028B"/>
    <w:rsid w:val="00FB03B8"/>
    <w:rsid w:val="00FB0476"/>
    <w:rsid w:val="00FB0AAB"/>
    <w:rsid w:val="00FB0DAA"/>
    <w:rsid w:val="00FB1484"/>
    <w:rsid w:val="00FB1642"/>
    <w:rsid w:val="00FB1CEF"/>
    <w:rsid w:val="00FB23BC"/>
    <w:rsid w:val="00FB292F"/>
    <w:rsid w:val="00FB3269"/>
    <w:rsid w:val="00FB35CE"/>
    <w:rsid w:val="00FB3737"/>
    <w:rsid w:val="00FB3A73"/>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36C"/>
    <w:rsid w:val="00FC67B1"/>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2530"/>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954"/>
    <w:rsid w:val="00FE6967"/>
    <w:rsid w:val="00FE709E"/>
    <w:rsid w:val="00FE7523"/>
    <w:rsid w:val="00FE7F53"/>
    <w:rsid w:val="00FF0067"/>
    <w:rsid w:val="00FF0511"/>
    <w:rsid w:val="00FF0EE6"/>
    <w:rsid w:val="00FF0EE7"/>
    <w:rsid w:val="00FF11C2"/>
    <w:rsid w:val="00FF146A"/>
    <w:rsid w:val="00FF1782"/>
    <w:rsid w:val="00FF1B1F"/>
    <w:rsid w:val="00FF1EDE"/>
    <w:rsid w:val="00FF2116"/>
    <w:rsid w:val="00FF241E"/>
    <w:rsid w:val="00FF27F6"/>
    <w:rsid w:val="00FF2A3D"/>
    <w:rsid w:val="00FF2E97"/>
    <w:rsid w:val="00FF40BB"/>
    <w:rsid w:val="00FF4658"/>
    <w:rsid w:val="00FF4772"/>
    <w:rsid w:val="00FF489B"/>
    <w:rsid w:val="00FF4B7F"/>
    <w:rsid w:val="00FF4C0D"/>
    <w:rsid w:val="00FF4D04"/>
    <w:rsid w:val="00FF57AB"/>
    <w:rsid w:val="00FF57B2"/>
    <w:rsid w:val="00FF5808"/>
    <w:rsid w:val="00FF58DF"/>
    <w:rsid w:val="00FF5A2A"/>
    <w:rsid w:val="00FF5A9A"/>
    <w:rsid w:val="00FF6427"/>
    <w:rsid w:val="00FF65F3"/>
    <w:rsid w:val="00FF65FD"/>
    <w:rsid w:val="00FF6AF3"/>
    <w:rsid w:val="00FF6C22"/>
    <w:rsid w:val="00FF6D50"/>
    <w:rsid w:val="00FF7766"/>
    <w:rsid w:val="00FF7AC7"/>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49153"/>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7A38B5F-92B3-4734-B572-77B61E02CABB}">
  <ds:schemaRefs>
    <ds:schemaRef ds:uri="http://www.w3.org/XML/1998/namespace"/>
    <ds:schemaRef ds:uri="http://schemas.microsoft.com/office/2006/metadata/properties"/>
    <ds:schemaRef ds:uri="http://purl.org/dc/dcmitype/"/>
    <ds:schemaRef ds:uri="http://purl.org/dc/elements/1.1/"/>
    <ds:schemaRef ds:uri="http://schemas.openxmlformats.org/package/2006/metadata/core-properties"/>
    <ds:schemaRef ds:uri="http://purl.org/dc/terms/"/>
    <ds:schemaRef ds:uri="http://schemas.microsoft.com/office/2006/documentManagement/types"/>
  </ds:schemaRefs>
</ds:datastoreItem>
</file>

<file path=customXml/itemProps4.xml><?xml version="1.0" encoding="utf-8"?>
<ds:datastoreItem xmlns:ds="http://schemas.openxmlformats.org/officeDocument/2006/customXml" ds:itemID="{63DB69A0-FE69-4CF7-9CDE-015AA6D33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46925</TotalTime>
  <Pages>110</Pages>
  <Words>41230</Words>
  <Characters>235015</Characters>
  <Application>Microsoft Office Word</Application>
  <DocSecurity>0</DocSecurity>
  <Lines>1958</Lines>
  <Paragraphs>551</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275694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3497</cp:revision>
  <cp:lastPrinted>2003-02-21T20:01:00Z</cp:lastPrinted>
  <dcterms:created xsi:type="dcterms:W3CDTF">2020-08-17T02:16:00Z</dcterms:created>
  <dcterms:modified xsi:type="dcterms:W3CDTF">2021-01-25T18:35:00Z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