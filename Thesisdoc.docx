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62A18D8C" w14:textId="16C3268E" w:rsidR="000F27C4" w:rsidRDefault="00B35521" w:rsidP="00870BD2">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870BD2">
        <w:t xml:space="preserve">Through the learning process of building this 3D </w:t>
      </w:r>
      <w:r w:rsidR="00621F0A">
        <w:t>flight dynamics model</w:t>
      </w:r>
      <w:r w:rsidR="00870BD2">
        <w:t xml:space="preserve">, we </w:t>
      </w:r>
      <w:r w:rsidR="00110F45">
        <w:t xml:space="preserve">also </w:t>
      </w:r>
      <w:r w:rsidR="00870BD2">
        <w:t xml:space="preserve">build a 2-dimensional (2D) FDM based off the works of Grant Palmer, who authored </w:t>
      </w:r>
      <w:r w:rsidR="00A97290">
        <w:t xml:space="preserve">the textbook </w:t>
      </w:r>
      <w:r w:rsidR="00870BD2" w:rsidRPr="002F7602">
        <w:rPr>
          <w:i/>
        </w:rPr>
        <w:t>Physics for Game Programmers</w:t>
      </w:r>
      <w:r w:rsidR="00870BD2">
        <w:rPr>
          <w:i/>
        </w:rPr>
        <w:t xml:space="preserve">. </w:t>
      </w:r>
      <w:r w:rsidR="00A97290" w:rsidRPr="00A97290">
        <w:t>However</w:t>
      </w:r>
      <w:r w:rsidR="009253CE">
        <w:t xml:space="preserve">, this thesis revolves around </w:t>
      </w:r>
      <w:r w:rsidR="00A97290">
        <w:t xml:space="preserve">building </w:t>
      </w:r>
      <w:r w:rsidR="00BA6E17">
        <w:t>a</w:t>
      </w:r>
      <w:r w:rsidR="00A97290">
        <w:t xml:space="preserve"> 3D FDM, which is</w:t>
      </w:r>
      <w:r w:rsidR="00621F0A">
        <w:t xml:space="preserve"> based off the works of David Bourg in his textbook titled </w:t>
      </w:r>
      <w:r w:rsidR="00621F0A" w:rsidRPr="002F7602">
        <w:rPr>
          <w:i/>
        </w:rPr>
        <w:t>Physics for Game Developers</w:t>
      </w:r>
      <w:r w:rsidR="00621F0A">
        <w:t xml:space="preserve">. </w:t>
      </w:r>
      <w:r w:rsidR="00D6028A">
        <w:t xml:space="preserve">The </w:t>
      </w:r>
      <w:r w:rsidR="009F0F8B">
        <w:t xml:space="preserve">final product 3D </w:t>
      </w:r>
      <w:r w:rsidR="00870BD2">
        <w:t xml:space="preserve">FDM </w:t>
      </w:r>
      <w:r w:rsidR="00D6028A">
        <w:t>take</w:t>
      </w:r>
      <w:r w:rsidR="009F0F8B">
        <w:t>s</w:t>
      </w:r>
      <w:r w:rsidR="00D6028A">
        <w:t xml:space="preserve"> into account </w:t>
      </w:r>
      <w:r w:rsidR="00E26433">
        <w:t xml:space="preserve">various </w:t>
      </w:r>
      <w:r w:rsidR="000F27C4">
        <w:t xml:space="preserve">principles </w:t>
      </w:r>
      <w:r w:rsidR="009F0F8B">
        <w:t>of flight explained in these books</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p>
    <w:p w14:paraId="391ABA63" w14:textId="7BDE419F" w:rsidR="00831B4C" w:rsidRDefault="000F27C4" w:rsidP="00831B4C">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3AE8169D" w14:textId="69860062" w:rsidR="00621F0A" w:rsidRDefault="00621F0A" w:rsidP="00621F0A">
      <w:pPr>
        <w:ind w:firstLine="720"/>
      </w:pPr>
      <w:r>
        <w:t>Rust is programming language of choice for building the</w:t>
      </w:r>
      <w:r w:rsidR="009F0F8B">
        <w:t xml:space="preserve"> FDM</w:t>
      </w:r>
      <w:r>
        <w:t>. Rust is a new systems programming language, with the first stable release in 2015, which was designed on the basis of memory safety and performance. Rust can guarantee software is completely free of all memory issues, while remaining highly performant. This choice of programming language was made to leverage the useful features which will be explained.</w:t>
      </w:r>
    </w:p>
    <w:p w14:paraId="1B0956F5" w14:textId="77777777" w:rsidR="00621F0A" w:rsidRDefault="00621F0A" w:rsidP="00831B4C">
      <w:pPr>
        <w:ind w:firstLine="720"/>
      </w:pPr>
    </w:p>
    <w:p w14:paraId="365F7085" w14:textId="41B256D5" w:rsidR="00831B4C" w:rsidRDefault="00D35681" w:rsidP="00D35681">
      <w:pPr>
        <w:ind w:firstLine="720"/>
      </w:pPr>
      <w:r>
        <w:t xml:space="preserve">A flight simulator application named FlightGear is used exclusively as a visualization system for the simulation. </w:t>
      </w:r>
      <w:r w:rsidR="002B426B">
        <w:t>The FDM</w:t>
      </w:r>
      <w:r>
        <w:t xml:space="preserve"> is</w:t>
      </w:r>
      <w:r w:rsidR="002B426B">
        <w:t xml:space="preserve"> </w:t>
      </w:r>
      <w:r w:rsidR="008519CD">
        <w:t xml:space="preserve">built to send </w:t>
      </w:r>
      <w:r w:rsidR="004F2791">
        <w:t xml:space="preserve">network packets </w:t>
      </w:r>
      <w:r w:rsidR="00831B4C">
        <w:t>to FlightGear</w:t>
      </w:r>
      <w:r>
        <w:t xml:space="preserve"> that </w:t>
      </w:r>
      <w:r w:rsidR="008519CD">
        <w:t>contain</w:t>
      </w:r>
      <w:r>
        <w:t>s the data</w:t>
      </w:r>
      <w:r w:rsidR="008519CD">
        <w:t xml:space="preserve"> </w:t>
      </w:r>
      <w:r>
        <w:t xml:space="preserve">it </w:t>
      </w:r>
      <w:r w:rsidR="00831B4C">
        <w:t xml:space="preserve">needs to generate the simulation to the screen. </w:t>
      </w:r>
      <w:r w:rsidR="00CA6D81">
        <w:t xml:space="preserve">When the interactive simulation is executed, the user can control the airplane with keyboard input. </w:t>
      </w:r>
      <w:r w:rsidR="00A578AF">
        <w:t xml:space="preserve"> </w:t>
      </w:r>
    </w:p>
    <w:p w14:paraId="1118D208" w14:textId="24508B44" w:rsidR="00F63148" w:rsidRDefault="00F63148" w:rsidP="00685E44">
      <w:pPr>
        <w:ind w:firstLine="720"/>
      </w:pPr>
      <w:r>
        <w:t>A</w:t>
      </w:r>
      <w:r w:rsidR="00FC7100">
        <w:t xml:space="preserve"> series of </w:t>
      </w:r>
      <w:r>
        <w:t>experiment</w:t>
      </w:r>
      <w:r w:rsidR="00FC7100">
        <w:t>s</w:t>
      </w:r>
      <w:r w:rsidR="00253BE4">
        <w:t xml:space="preserve"> </w:t>
      </w:r>
      <w:r w:rsidR="00BD2672">
        <w:t>is developed</w:t>
      </w:r>
      <w:r>
        <w:t xml:space="preserve"> to investigate the performance difference in the Rust based, 3D ECS FDM </w:t>
      </w:r>
      <w:r w:rsidR="00AC21A7">
        <w:t xml:space="preserve">program </w:t>
      </w:r>
      <w:r>
        <w:t>versus the same FDM</w:t>
      </w:r>
      <w:r w:rsidR="00AC21A7">
        <w:t xml:space="preserve"> program</w:t>
      </w:r>
      <w:r>
        <w:t>, but organized as a</w:t>
      </w:r>
      <w:r w:rsidR="00AC21A7">
        <w:t xml:space="preserve"> single threaded </w:t>
      </w:r>
      <w:r>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r w:rsidR="00503680">
        <w:t>T</w:t>
      </w:r>
      <w:r w:rsidR="00FC7100">
        <w:t>he results 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668E3C79" w:rsidR="00C344AE" w:rsidRDefault="00E5650C" w:rsidP="0030510E">
      <w:pPr>
        <w:pStyle w:val="BodyText"/>
        <w:ind w:firstLine="0"/>
      </w:pPr>
      <w:r>
        <w:t xml:space="preserve"> </w:t>
      </w:r>
      <w:r w:rsidR="00AE2753">
        <w:t>(</w:t>
      </w:r>
      <w:r w:rsidR="0079603E">
        <w:t>so should I not mention the ease of code modification with ecs, and also not mention the ensurance of no memory issues with rust? And just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33A4B83F"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 xml:space="preserve">modern ECS architecture is a viable alternative which can provide some important advantages over OOP in such a simulation: runtime performance, and code modifiability. 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additional objective is to investigate a 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6BCDE57D"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t xml:space="preserve">This strategy also </w:t>
      </w:r>
      <w:r w:rsidR="00190178">
        <w:lastRenderedPageBreak/>
        <w:t>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w:t>
      </w:r>
      <w:r w:rsidR="00FF6427">
        <w:rPr>
          <w:rFonts w:eastAsiaTheme="minorHAnsi"/>
          <w:szCs w:val="24"/>
        </w:rPr>
        <w:lastRenderedPageBreak/>
        <w:t xml:space="preserve">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w:t>
      </w:r>
      <w:r w:rsidR="00D84952">
        <w:lastRenderedPageBreak/>
        <w:t>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2"/>
    </w:p>
    <w:p w14:paraId="270908EA" w14:textId="381B3015" w:rsidR="00242B32" w:rsidRPr="00242B32" w:rsidRDefault="00F62CA9" w:rsidP="00BA0D42">
      <w:pPr>
        <w:pStyle w:val="Heading3"/>
        <w:jc w:val="left"/>
      </w:pPr>
      <w:r>
        <w:lastRenderedPageBreak/>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lastRenderedPageBreak/>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lastRenderedPageBreak/>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lastRenderedPageBreak/>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w:t>
      </w:r>
      <w:r w:rsidR="00D361BF">
        <w:lastRenderedPageBreak/>
        <w:t>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w:t>
      </w:r>
      <w:r>
        <w:t xml:space="preserve">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w:t>
      </w:r>
      <w:r>
        <w:rPr>
          <w:color w:val="333333"/>
          <w:szCs w:val="24"/>
        </w:rPr>
        <w:t xml:space="preserve"> also</w:t>
      </w:r>
      <w:r>
        <w:rPr>
          <w:color w:val="333333"/>
          <w:szCs w:val="24"/>
        </w:rPr>
        <w:t xml:space="preserve">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w:t>
      </w:r>
      <w:r>
        <w:rPr>
          <w:color w:val="333333"/>
          <w:szCs w:val="24"/>
        </w:rPr>
        <w:lastRenderedPageBreak/>
        <w:t>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624AA310" w:rsidR="00EE3718" w:rsidRPr="00EE3718" w:rsidRDefault="00EE3718" w:rsidP="00494E00">
      <w:pPr>
        <w:pStyle w:val="Heading3"/>
        <w:jc w:val="left"/>
      </w:pPr>
      <w:r>
        <w:t>3.1.1 O</w:t>
      </w:r>
      <w:r w:rsidR="00FA5915">
        <w:t>verall</w:t>
      </w:r>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w:t>
      </w:r>
      <w:r w:rsidR="004C414D">
        <w:lastRenderedPageBreak/>
        <w:t>stepping stone to reach the goal of creating the 3D version. We mention this stepping stone progress because the knowledge gained from it is required for the main goal.</w:t>
      </w:r>
    </w:p>
    <w:p w14:paraId="30191A5E" w14:textId="58000031"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bookmarkStart w:id="132" w:name="_GoBack"/>
      <w:bookmarkEnd w:id="132"/>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56724321" w:rsidR="00494E00" w:rsidRDefault="00494E00" w:rsidP="00494E00">
      <w:pPr>
        <w:pStyle w:val="Heading3"/>
        <w:jc w:val="left"/>
      </w:pPr>
      <w:r>
        <w:t>3.1.2</w:t>
      </w:r>
      <w:r>
        <w:t xml:space="preserve"> </w:t>
      </w:r>
      <w:r w:rsidR="00A67364">
        <w:t>SPECS</w:t>
      </w:r>
      <w:r w:rsidR="00273475">
        <w:t xml:space="preserve"> (program explanation)</w:t>
      </w:r>
      <w:r w:rsidR="00E93BA5">
        <w:t xml:space="preserve"> (will work on organization…)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0571F49A" w:rsidR="007B7827" w:rsidRDefault="007B7827" w:rsidP="007B7827">
      <w:pPr>
        <w:pStyle w:val="Heading4"/>
        <w:jc w:val="left"/>
      </w:pPr>
      <w:r>
        <w:t>3.1.2.x</w:t>
      </w:r>
      <w:r>
        <w:t xml:space="preserve"> </w:t>
      </w:r>
      <w:r>
        <w:t>Set Up</w:t>
      </w:r>
    </w:p>
    <w:p w14:paraId="53356482" w14:textId="091FCF3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 xml:space="preserve">ystem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59D2D01A"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800EC0">
        <w:lastRenderedPageBreak/>
        <w:t>made to run the world at a certain frame rate</w:t>
      </w:r>
      <w:r w:rsidR="003D629C">
        <w:t xml:space="preserve">, sleeping if there was extra time after computing that frame of the simulation. </w:t>
      </w:r>
      <w:r w:rsidR="00800EC0">
        <w:t xml:space="preserve"> </w:t>
      </w:r>
    </w:p>
    <w:p w14:paraId="41AD41B2" w14:textId="7E490EF3" w:rsidR="005E1414" w:rsidRDefault="00963920" w:rsidP="005E1414">
      <w:pPr>
        <w:pStyle w:val="Heading4"/>
        <w:jc w:val="left"/>
      </w:pPr>
      <w:r>
        <w:t xml:space="preserve">3.1.2.1 </w:t>
      </w:r>
      <w:r w:rsidR="005E1414">
        <w:t>Components</w:t>
      </w:r>
    </w:p>
    <w:p w14:paraId="53CF8473" w14:textId="77EAED3F" w:rsidR="005E1414" w:rsidRPr="005E1414" w:rsidRDefault="005E1414" w:rsidP="005E1414">
      <w:pPr>
        <w:ind w:firstLine="720"/>
      </w:pPr>
      <w:r>
        <w:t>The Components, containing the data variables to be accessed by a System, if necessary, are KeyboardState, RigidBody, and FGNetFDM.</w:t>
      </w:r>
    </w:p>
    <w:p w14:paraId="107B73D1" w14:textId="488E6620" w:rsidR="005E1414" w:rsidRDefault="005E1414" w:rsidP="005E1414">
      <w:pPr>
        <w:pStyle w:val="Heading5"/>
        <w:jc w:val="left"/>
        <w:rPr>
          <w:b/>
        </w:rPr>
      </w:pPr>
      <w:r w:rsidRPr="005E1414">
        <w:rPr>
          <w:b/>
        </w:rPr>
        <w:t>3.1.2.1.1 KeyboardS</w:t>
      </w:r>
      <w:r w:rsidR="00A824BD">
        <w:rPr>
          <w:b/>
        </w:rPr>
        <w:t>tate</w:t>
      </w:r>
    </w:p>
    <w:p w14:paraId="2DD81C08" w14:textId="7C68D0FB" w:rsidR="00A1778D" w:rsidRDefault="005E1414" w:rsidP="00494E00">
      <w:r>
        <w:tab/>
        <w:t>The KeyoardState Component holds the boolean variables that correspond to the action that will take place in the simulation when a specified key is pressed on the keyboard.</w:t>
      </w:r>
      <w:r w:rsidR="00CB6C8A">
        <w:t xml:space="preserve"> (something like refer to this piece of code to see the specific data…..)</w:t>
      </w:r>
    </w:p>
    <w:p w14:paraId="438E78B5" w14:textId="38DE8025" w:rsidR="00A1778D" w:rsidRPr="00A1778D" w:rsidRDefault="00A1778D" w:rsidP="00A1778D">
      <w:pPr>
        <w:pStyle w:val="Heading5"/>
        <w:jc w:val="left"/>
        <w:rPr>
          <w:b/>
        </w:rPr>
      </w:pPr>
      <w:r>
        <w:rPr>
          <w:b/>
        </w:rPr>
        <w:t>3.1.2.1.2</w:t>
      </w:r>
      <w:r w:rsidRPr="005E1414">
        <w:rPr>
          <w:b/>
        </w:rPr>
        <w:t xml:space="preserve"> </w:t>
      </w:r>
      <w:r>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4BA1B018" w:rsidR="00E631A9" w:rsidRDefault="0014544A" w:rsidP="00494E00">
      <w:r>
        <w:tab/>
      </w:r>
      <w:r w:rsidR="00B87369">
        <w:t xml:space="preserve">The FGNetFDM Component contains all of the data necessary to be sent to FlightGear in the form of a packet. </w:t>
      </w:r>
    </w:p>
    <w:p w14:paraId="5017301C" w14:textId="130373E3" w:rsidR="00E631A9" w:rsidRDefault="00E631A9" w:rsidP="00E631A9">
      <w:pPr>
        <w:pStyle w:val="Heading4"/>
        <w:jc w:val="left"/>
      </w:pPr>
      <w:r>
        <w:t>3.1.2.2</w:t>
      </w:r>
      <w:r>
        <w:t xml:space="preserve"> </w:t>
      </w:r>
      <w:r>
        <w:t>Systems</w:t>
      </w:r>
    </w:p>
    <w:p w14:paraId="0681969F" w14:textId="5374E37B" w:rsidR="0030413D" w:rsidRPr="0030413D" w:rsidRDefault="00AF64D6" w:rsidP="00AF64D6">
      <w:pPr>
        <w:ind w:firstLine="720"/>
      </w:pPr>
      <w:r>
        <w:t xml:space="preserve">The </w:t>
      </w:r>
      <w:r w:rsidR="0030413D">
        <w:t xml:space="preserve">three Systems </w:t>
      </w:r>
      <w:r>
        <w:t>required to</w:t>
      </w:r>
      <w:r w:rsidR="0030413D">
        <w:t xml:space="preserve"> manage all of the functionality</w:t>
      </w:r>
      <w:r>
        <w:t xml:space="preserve"> are</w:t>
      </w:r>
      <w:r w:rsidR="00A64A03">
        <w:t xml:space="preserve"> </w:t>
      </w:r>
      <w:r w:rsidR="0030413D">
        <w:t xml:space="preserve">FlightControl, EquationsOfMotion, and SendPacket. </w:t>
      </w:r>
    </w:p>
    <w:p w14:paraId="3AE55B88" w14:textId="232505D4" w:rsidR="00E631A9" w:rsidRPr="00A1778D" w:rsidRDefault="00E631A9" w:rsidP="00E631A9">
      <w:pPr>
        <w:pStyle w:val="Heading5"/>
        <w:jc w:val="left"/>
        <w:rPr>
          <w:b/>
        </w:rPr>
      </w:pPr>
      <w:r>
        <w:rPr>
          <w:b/>
        </w:rPr>
        <w:t>3.1.2.2</w:t>
      </w:r>
      <w:r w:rsidRPr="005E1414">
        <w:rPr>
          <w:b/>
        </w:rPr>
        <w:t>.</w:t>
      </w:r>
      <w:r>
        <w:rPr>
          <w:b/>
        </w:rPr>
        <w:t>1</w:t>
      </w:r>
      <w:r>
        <w:rPr>
          <w:b/>
        </w:rPr>
        <w:t xml:space="preserve"> </w:t>
      </w:r>
      <w:r>
        <w:rPr>
          <w:b/>
        </w:rPr>
        <w:t>FlightControl</w:t>
      </w:r>
    </w:p>
    <w:p w14:paraId="66736803" w14:textId="3A7B4015" w:rsidR="00E631A9" w:rsidRPr="00E631A9"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r>
        <w:t xml:space="preserve">To actually detect the keyboard keypresses, we implemented a Rust crate called Device Query, which is able to read the current state of the keys on the keyboard </w:t>
      </w:r>
      <w:r>
        <w:lastRenderedPageBreak/>
        <w:t xml:space="preserve">(i.e.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7E03FFAC" w:rsidR="00C1786A" w:rsidRDefault="00C1786A" w:rsidP="00C1786A">
      <w:pPr>
        <w:pStyle w:val="Heading5"/>
        <w:jc w:val="left"/>
        <w:rPr>
          <w:b/>
        </w:rPr>
      </w:pPr>
      <w:r>
        <w:rPr>
          <w:b/>
        </w:rPr>
        <w:t>3.1.2.2</w:t>
      </w:r>
      <w:r w:rsidRPr="005E1414">
        <w:rPr>
          <w:b/>
        </w:rPr>
        <w:t>.</w:t>
      </w:r>
      <w:r>
        <w:rPr>
          <w:b/>
        </w:rPr>
        <w:t>2</w:t>
      </w:r>
      <w:r>
        <w:rPr>
          <w:b/>
        </w:rPr>
        <w:t xml:space="preserve"> </w:t>
      </w:r>
      <w:r>
        <w:rPr>
          <w:b/>
        </w:rPr>
        <w:t>E</w:t>
      </w:r>
      <w:r w:rsidR="00C448DB">
        <w:rPr>
          <w:b/>
        </w:rPr>
        <w:t>quationsOfMotion</w:t>
      </w:r>
    </w:p>
    <w:p w14:paraId="0C8E965B" w14:textId="0D1128F8" w:rsidR="006B26D8" w:rsidRDefault="006B26D8" w:rsidP="006B26D8">
      <w:pPr>
        <w:ind w:firstLine="720"/>
      </w:pPr>
      <w:r>
        <w:t xml:space="preserve">This System is essentially all of the guts of the FDM. </w:t>
      </w:r>
      <w:r w:rsidR="00745506">
        <w:t>An important part of this System is that it read</w:t>
      </w:r>
      <w:r w:rsidR="00194997">
        <w:t xml:space="preserve">Depending on </w:t>
      </w:r>
      <w:r>
        <w:t xml:space="preserve">then in System called Equations of Motion, where the equations of motion are computed, the keys that are toggled to true affect the airplanes movement in some way depending on the key. </w:t>
      </w:r>
    </w:p>
    <w:p w14:paraId="552AE4A5" w14:textId="77777777" w:rsidR="006B26D8" w:rsidRDefault="006B26D8" w:rsidP="006B26D8">
      <w:pPr>
        <w:ind w:firstLine="720"/>
      </w:pPr>
      <w:r>
        <w:t xml:space="preserve"> For example, if we want to tell the airplane to pitch up, the keypress will be detected, and then the FDM will compute how to represent the airplane given that we just pressed that key. </w:t>
      </w:r>
    </w:p>
    <w:p w14:paraId="699261A2" w14:textId="77777777" w:rsidR="006B26D8" w:rsidRDefault="006B26D8" w:rsidP="006B26D8">
      <w:pPr>
        <w:ind w:firstLine="720"/>
      </w:pPr>
      <w:r>
        <w:t xml:space="preserve">To accomplish this, we added a System within the ECS that is responsible for sending packets of data to FlightGear via a network socket. The data packets contain the data required for FlightGear to know how to position the plane in the simulation, and how to orient the plane accordingly. </w:t>
      </w:r>
    </w:p>
    <w:p w14:paraId="7A746590" w14:textId="052D1036" w:rsidR="006B26D8" w:rsidRPr="006B26D8" w:rsidRDefault="006B26D8" w:rsidP="006B26D8"/>
    <w:p w14:paraId="78F2C9BB" w14:textId="77777777" w:rsidR="00E631A9" w:rsidRDefault="00E631A9" w:rsidP="00494E00"/>
    <w:p w14:paraId="59EED17B" w14:textId="43126B90" w:rsidR="00E240CD" w:rsidRDefault="00E240CD" w:rsidP="00E240CD">
      <w:pPr>
        <w:pStyle w:val="Heading2"/>
        <w:spacing w:before="0"/>
      </w:pPr>
      <w:r>
        <w:lastRenderedPageBreak/>
        <w:t>3.2 Interactive Flight Simulator</w:t>
      </w:r>
    </w:p>
    <w:p w14:paraId="66EE0BEA" w14:textId="68A4AC49" w:rsidR="00995BF1" w:rsidRDefault="001C64A6" w:rsidP="00995BF1">
      <w:pPr>
        <w:ind w:firstLine="720"/>
      </w:pPr>
      <w:r>
        <w:t>Programming the FDM is one thing – setting it up to visually fly an airplane</w:t>
      </w:r>
      <w:r w:rsidR="0029143D">
        <w:t xml:space="preserve"> as an interactive flight simulator</w:t>
      </w:r>
      <w:r>
        <w:t xml:space="preserve"> is another thing. </w:t>
      </w:r>
    </w:p>
    <w:p w14:paraId="07778BE9" w14:textId="77777777" w:rsidR="00995BF1" w:rsidRDefault="00995BF1" w:rsidP="00073813">
      <w:pPr>
        <w:ind w:firstLine="720"/>
      </w:pP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F7FA21B" w14:textId="219EE45A" w:rsidR="00F02FCE" w:rsidRDefault="00554F1C" w:rsidP="00F02FCE">
      <w:pPr>
        <w:ind w:firstLine="360"/>
      </w:pPr>
      <w:r>
        <w:tab/>
      </w:r>
      <w:r w:rsidR="00F02FCE">
        <w:t>The focus of this research is building a Rust based, ECS patterned, 3D FDM based on the works by</w:t>
      </w:r>
      <w:r w:rsidR="00F02FCE" w:rsidRPr="009D5392">
        <w:t xml:space="preserve"> </w:t>
      </w:r>
      <w:r w:rsidR="00F02FCE">
        <w:t xml:space="preserve">David Bourg in [14].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compiled and ran with identical instructions as to how to maneuver the airplane at the same time during the simulation for a finite amount of time. This test</w:t>
      </w:r>
      <w:r w:rsidR="00A11A4B">
        <w:t xml:space="preserve"> was a success because our </w:t>
      </w:r>
      <w:r w:rsidR="00F02FCE">
        <w:t>FDM flight data</w:t>
      </w:r>
      <w:r w:rsidR="00A11A4B">
        <w:t xml:space="preserve"> </w:t>
      </w:r>
      <w:r w:rsidR="00F02FCE">
        <w:t>match</w:t>
      </w:r>
      <w:r w:rsidR="00A11A4B">
        <w:t>ed</w:t>
      </w:r>
      <w:r w:rsidR="00F02FCE">
        <w:t xml:space="preserve"> the baseline flight data on a predetermined flight path</w:t>
      </w:r>
      <w:r w:rsidR="00A11A4B">
        <w:t>, ensuring our FDM works as it should.</w:t>
      </w:r>
    </w:p>
    <w:p w14:paraId="2A285972" w14:textId="391569C4" w:rsidR="0073328A" w:rsidRDefault="00E91A85" w:rsidP="00996EDA">
      <w:r>
        <w:t xml:space="preserve">(I will get more specific when I </w:t>
      </w:r>
      <w:r w:rsidR="003074CC">
        <w:t>have done the actual test</w:t>
      </w:r>
      <w:r w:rsidR="00A65E08">
        <w:t>)</w:t>
      </w:r>
      <w:r w:rsidR="00A65E08">
        <w:br/>
        <w:t>(I assume t</w:t>
      </w:r>
      <w:r w:rsidR="009639F2">
        <w:t>his test should be talked about</w:t>
      </w:r>
      <w:r w:rsidR="00A65E08">
        <w:t>?)</w:t>
      </w:r>
    </w:p>
    <w:p w14:paraId="06A8C9C2" w14:textId="181FA73B" w:rsidR="0073328A" w:rsidRDefault="0073328A" w:rsidP="0073328A">
      <w:pPr>
        <w:pStyle w:val="Heading2"/>
        <w:spacing w:before="0"/>
      </w:pPr>
      <w:bookmarkStart w:id="134" w:name="_Toc55692446"/>
      <w:r>
        <w:t>3.2 ECS</w:t>
      </w:r>
      <w:r w:rsidR="00387CAC">
        <w:t xml:space="preserve"> and</w:t>
      </w:r>
      <w:r>
        <w:t xml:space="preserve"> OOP Performance </w:t>
      </w:r>
      <w:r w:rsidR="00E6728A">
        <w:t>Experiment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13C533FC" w:rsidR="005E7253" w:rsidRDefault="005E7253" w:rsidP="005E7253">
      <w:pPr>
        <w:pStyle w:val="Heading3"/>
        <w:jc w:val="left"/>
      </w:pPr>
      <w:r>
        <w:lastRenderedPageBreak/>
        <w:t>3.2.1 Experimental Design</w:t>
      </w:r>
    </w:p>
    <w:p w14:paraId="0F6818B3" w14:textId="3975D986" w:rsidR="00A41E14" w:rsidRDefault="00F8560F" w:rsidP="00A41E14">
      <w:r>
        <w:tab/>
        <w:t xml:space="preserve">The OOP version was benchmarked to assess the performance of how quickly it could process </w:t>
      </w:r>
      <w:r w:rsidR="003A4F20">
        <w:t xml:space="preserve">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 More entities and more time doing more things at once. </w:t>
      </w:r>
    </w:p>
    <w:p w14:paraId="3D47457E" w14:textId="6F45CDB7" w:rsidR="00251273" w:rsidRDefault="003A4F20" w:rsidP="00810562">
      <w:r>
        <w:tab/>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44A513B2" w:rsidR="00251273" w:rsidRDefault="00251273" w:rsidP="003D7E9C">
      <w:pPr>
        <w:pStyle w:val="Heading2"/>
      </w:pPr>
      <w:bookmarkStart w:id="136" w:name="_Toc55692448"/>
      <w:r>
        <w:t>Chapter Overview</w:t>
      </w:r>
      <w:bookmarkEnd w:id="136"/>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7" w:name="_Toc55692449"/>
      <w:r>
        <w:t>Results of Simulation Scenarios</w:t>
      </w:r>
      <w:bookmarkEnd w:id="137"/>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8" w:name="_Toc55692450"/>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lastRenderedPageBreak/>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7EAA7BE2" w:rsidR="00B67E4A" w:rsidRPr="0094234E" w:rsidRDefault="00B67E4A" w:rsidP="00E333CB">
      <w:r>
        <w:t xml:space="preserve">[31] rust by example </w:t>
      </w:r>
      <w:r w:rsidRPr="00B67E4A">
        <w:t>https://doc.rust-lang.org/stable/rust-by-example/</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605DC0" w:rsidRDefault="00605DC0">
      <w:pPr>
        <w:spacing w:line="240" w:lineRule="auto"/>
      </w:pPr>
      <w:r>
        <w:separator/>
      </w:r>
    </w:p>
  </w:endnote>
  <w:endnote w:type="continuationSeparator" w:id="0">
    <w:p w14:paraId="24D9699E" w14:textId="77777777" w:rsidR="00605DC0" w:rsidRDefault="00605DC0">
      <w:pPr>
        <w:spacing w:line="240" w:lineRule="auto"/>
      </w:pPr>
      <w:r>
        <w:continuationSeparator/>
      </w:r>
    </w:p>
  </w:endnote>
  <w:endnote w:type="continuationNotice" w:id="1">
    <w:p w14:paraId="26A9CADE" w14:textId="77777777" w:rsidR="00605DC0" w:rsidRDefault="00605D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05DC0" w:rsidRDefault="00605DC0"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3572091" w:rsidR="00605DC0" w:rsidRDefault="00605DC0">
    <w:pPr>
      <w:pStyle w:val="Footer"/>
      <w:jc w:val="center"/>
    </w:pPr>
    <w:r>
      <w:fldChar w:fldCharType="begin"/>
    </w:r>
    <w:r>
      <w:instrText xml:space="preserve"> PAGE   \* MERGEFORMAT </w:instrText>
    </w:r>
    <w:r>
      <w:fldChar w:fldCharType="separate"/>
    </w:r>
    <w:r w:rsidR="00774FA1">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605DC0" w:rsidRDefault="00605DC0">
      <w:pPr>
        <w:spacing w:line="240" w:lineRule="auto"/>
      </w:pPr>
      <w:r>
        <w:separator/>
      </w:r>
    </w:p>
  </w:footnote>
  <w:footnote w:type="continuationSeparator" w:id="0">
    <w:p w14:paraId="0BDD8DED" w14:textId="77777777" w:rsidR="00605DC0" w:rsidRDefault="00605DC0">
      <w:pPr>
        <w:spacing w:line="240" w:lineRule="auto"/>
      </w:pPr>
      <w:r>
        <w:continuationSeparator/>
      </w:r>
    </w:p>
  </w:footnote>
  <w:footnote w:type="continuationNotice" w:id="1">
    <w:p w14:paraId="3A61979E" w14:textId="77777777" w:rsidR="00605DC0" w:rsidRDefault="00605DC0">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813"/>
    <w:rsid w:val="00075330"/>
    <w:rsid w:val="00075F1A"/>
    <w:rsid w:val="00077228"/>
    <w:rsid w:val="000773DD"/>
    <w:rsid w:val="0007784C"/>
    <w:rsid w:val="00077944"/>
    <w:rsid w:val="00080019"/>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499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3C6E"/>
    <w:rsid w:val="001C3F5F"/>
    <w:rsid w:val="001C4C03"/>
    <w:rsid w:val="001C5BAE"/>
    <w:rsid w:val="001C64A6"/>
    <w:rsid w:val="001C66D2"/>
    <w:rsid w:val="001C7BDE"/>
    <w:rsid w:val="001D1431"/>
    <w:rsid w:val="001D1586"/>
    <w:rsid w:val="001D16F7"/>
    <w:rsid w:val="001D1A81"/>
    <w:rsid w:val="001D417E"/>
    <w:rsid w:val="001D41D1"/>
    <w:rsid w:val="001D431F"/>
    <w:rsid w:val="001D47A4"/>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5DFB"/>
    <w:rsid w:val="002278CF"/>
    <w:rsid w:val="002315DB"/>
    <w:rsid w:val="00233465"/>
    <w:rsid w:val="0023360A"/>
    <w:rsid w:val="00236827"/>
    <w:rsid w:val="00240342"/>
    <w:rsid w:val="00242B32"/>
    <w:rsid w:val="00242CA5"/>
    <w:rsid w:val="00244B00"/>
    <w:rsid w:val="00245221"/>
    <w:rsid w:val="0024765B"/>
    <w:rsid w:val="002509C9"/>
    <w:rsid w:val="00250C99"/>
    <w:rsid w:val="00250E7D"/>
    <w:rsid w:val="00250FBF"/>
    <w:rsid w:val="00251273"/>
    <w:rsid w:val="00252839"/>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17C3"/>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67EAC"/>
    <w:rsid w:val="0037088B"/>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516"/>
    <w:rsid w:val="003C07A0"/>
    <w:rsid w:val="003C0BD3"/>
    <w:rsid w:val="003C0F54"/>
    <w:rsid w:val="003C185E"/>
    <w:rsid w:val="003C36DC"/>
    <w:rsid w:val="003C385F"/>
    <w:rsid w:val="003C43F4"/>
    <w:rsid w:val="003C4607"/>
    <w:rsid w:val="003C4C7E"/>
    <w:rsid w:val="003C5EDD"/>
    <w:rsid w:val="003C5EE7"/>
    <w:rsid w:val="003C6D81"/>
    <w:rsid w:val="003C7FAE"/>
    <w:rsid w:val="003D0F76"/>
    <w:rsid w:val="003D481E"/>
    <w:rsid w:val="003D48E1"/>
    <w:rsid w:val="003D5478"/>
    <w:rsid w:val="003D5735"/>
    <w:rsid w:val="003D629C"/>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1385"/>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1579"/>
    <w:rsid w:val="00541827"/>
    <w:rsid w:val="00541D07"/>
    <w:rsid w:val="005436F5"/>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5A08"/>
    <w:rsid w:val="00637822"/>
    <w:rsid w:val="0064106B"/>
    <w:rsid w:val="006423CD"/>
    <w:rsid w:val="00643138"/>
    <w:rsid w:val="00646AA3"/>
    <w:rsid w:val="0065041C"/>
    <w:rsid w:val="0065125A"/>
    <w:rsid w:val="00651319"/>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E8"/>
    <w:rsid w:val="006A0807"/>
    <w:rsid w:val="006A3565"/>
    <w:rsid w:val="006A390F"/>
    <w:rsid w:val="006A4BBC"/>
    <w:rsid w:val="006A69AC"/>
    <w:rsid w:val="006A79E7"/>
    <w:rsid w:val="006B038D"/>
    <w:rsid w:val="006B26D8"/>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EC2"/>
    <w:rsid w:val="0073593A"/>
    <w:rsid w:val="00735C97"/>
    <w:rsid w:val="00736B6A"/>
    <w:rsid w:val="00737CF1"/>
    <w:rsid w:val="00740051"/>
    <w:rsid w:val="0074089D"/>
    <w:rsid w:val="00740BD5"/>
    <w:rsid w:val="00743BD4"/>
    <w:rsid w:val="00745506"/>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0A89"/>
    <w:rsid w:val="007611BB"/>
    <w:rsid w:val="00762F65"/>
    <w:rsid w:val="00763689"/>
    <w:rsid w:val="00764575"/>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6434"/>
    <w:rsid w:val="007B715C"/>
    <w:rsid w:val="007B780C"/>
    <w:rsid w:val="007B7827"/>
    <w:rsid w:val="007C0B9D"/>
    <w:rsid w:val="007C1058"/>
    <w:rsid w:val="007C1ED2"/>
    <w:rsid w:val="007C26E1"/>
    <w:rsid w:val="007C27DC"/>
    <w:rsid w:val="007C29B9"/>
    <w:rsid w:val="007C393B"/>
    <w:rsid w:val="007C3EC4"/>
    <w:rsid w:val="007D01D1"/>
    <w:rsid w:val="007D299E"/>
    <w:rsid w:val="007D31D8"/>
    <w:rsid w:val="007D3F3B"/>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755D"/>
    <w:rsid w:val="00810562"/>
    <w:rsid w:val="00810684"/>
    <w:rsid w:val="00811344"/>
    <w:rsid w:val="00811685"/>
    <w:rsid w:val="00811DEC"/>
    <w:rsid w:val="008120EE"/>
    <w:rsid w:val="00812352"/>
    <w:rsid w:val="0081293B"/>
    <w:rsid w:val="00813214"/>
    <w:rsid w:val="0081403F"/>
    <w:rsid w:val="00814BCF"/>
    <w:rsid w:val="00816344"/>
    <w:rsid w:val="00817E33"/>
    <w:rsid w:val="00817FE5"/>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F91"/>
    <w:rsid w:val="008B19F7"/>
    <w:rsid w:val="008B29E0"/>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14C0"/>
    <w:rsid w:val="00901952"/>
    <w:rsid w:val="0090272E"/>
    <w:rsid w:val="009028D4"/>
    <w:rsid w:val="00902ECA"/>
    <w:rsid w:val="00903B5E"/>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60EB"/>
    <w:rsid w:val="009F6858"/>
    <w:rsid w:val="00A02C1E"/>
    <w:rsid w:val="00A03AEC"/>
    <w:rsid w:val="00A04E30"/>
    <w:rsid w:val="00A11A4B"/>
    <w:rsid w:val="00A11DA2"/>
    <w:rsid w:val="00A12048"/>
    <w:rsid w:val="00A12E07"/>
    <w:rsid w:val="00A13B4E"/>
    <w:rsid w:val="00A15151"/>
    <w:rsid w:val="00A15553"/>
    <w:rsid w:val="00A17367"/>
    <w:rsid w:val="00A1778D"/>
    <w:rsid w:val="00A2096D"/>
    <w:rsid w:val="00A2100A"/>
    <w:rsid w:val="00A2111C"/>
    <w:rsid w:val="00A222A0"/>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5101D"/>
    <w:rsid w:val="00A537CF"/>
    <w:rsid w:val="00A538E9"/>
    <w:rsid w:val="00A53F50"/>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5824"/>
    <w:rsid w:val="00AB03DC"/>
    <w:rsid w:val="00AB131C"/>
    <w:rsid w:val="00AB3FA1"/>
    <w:rsid w:val="00AB437E"/>
    <w:rsid w:val="00AB5242"/>
    <w:rsid w:val="00AB68DA"/>
    <w:rsid w:val="00AC21A7"/>
    <w:rsid w:val="00AC2680"/>
    <w:rsid w:val="00AC4D2E"/>
    <w:rsid w:val="00AC4DF8"/>
    <w:rsid w:val="00AC52EA"/>
    <w:rsid w:val="00AC5B0D"/>
    <w:rsid w:val="00AC5CCF"/>
    <w:rsid w:val="00AC71F4"/>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63F4"/>
    <w:rsid w:val="00B775B4"/>
    <w:rsid w:val="00B77846"/>
    <w:rsid w:val="00B77940"/>
    <w:rsid w:val="00B8027A"/>
    <w:rsid w:val="00B809CC"/>
    <w:rsid w:val="00B82679"/>
    <w:rsid w:val="00B84810"/>
    <w:rsid w:val="00B84DB0"/>
    <w:rsid w:val="00B85D67"/>
    <w:rsid w:val="00B87369"/>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2EC1"/>
    <w:rsid w:val="00BB2FF1"/>
    <w:rsid w:val="00BB377A"/>
    <w:rsid w:val="00BB5715"/>
    <w:rsid w:val="00BB5937"/>
    <w:rsid w:val="00BB78AE"/>
    <w:rsid w:val="00BC04A4"/>
    <w:rsid w:val="00BC0D20"/>
    <w:rsid w:val="00BC0E6D"/>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65F"/>
    <w:rsid w:val="00C56ECE"/>
    <w:rsid w:val="00C60F0E"/>
    <w:rsid w:val="00C6146D"/>
    <w:rsid w:val="00C61CAB"/>
    <w:rsid w:val="00C62356"/>
    <w:rsid w:val="00C62D53"/>
    <w:rsid w:val="00C63381"/>
    <w:rsid w:val="00C647E7"/>
    <w:rsid w:val="00C65576"/>
    <w:rsid w:val="00C6589B"/>
    <w:rsid w:val="00C7326D"/>
    <w:rsid w:val="00C74854"/>
    <w:rsid w:val="00C752B2"/>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52F6"/>
    <w:rsid w:val="00CE7065"/>
    <w:rsid w:val="00CE7460"/>
    <w:rsid w:val="00CE7DE9"/>
    <w:rsid w:val="00CF1024"/>
    <w:rsid w:val="00CF1066"/>
    <w:rsid w:val="00CF1EE1"/>
    <w:rsid w:val="00CF2041"/>
    <w:rsid w:val="00CF5C49"/>
    <w:rsid w:val="00CF7C9D"/>
    <w:rsid w:val="00CF7EDB"/>
    <w:rsid w:val="00D0078E"/>
    <w:rsid w:val="00D007E5"/>
    <w:rsid w:val="00D01305"/>
    <w:rsid w:val="00D01C59"/>
    <w:rsid w:val="00D0222D"/>
    <w:rsid w:val="00D03582"/>
    <w:rsid w:val="00D04921"/>
    <w:rsid w:val="00D0790D"/>
    <w:rsid w:val="00D07C89"/>
    <w:rsid w:val="00D1038F"/>
    <w:rsid w:val="00D12740"/>
    <w:rsid w:val="00D157D8"/>
    <w:rsid w:val="00D170F5"/>
    <w:rsid w:val="00D215AB"/>
    <w:rsid w:val="00D21A55"/>
    <w:rsid w:val="00D22EA7"/>
    <w:rsid w:val="00D23631"/>
    <w:rsid w:val="00D2413E"/>
    <w:rsid w:val="00D245D6"/>
    <w:rsid w:val="00D24908"/>
    <w:rsid w:val="00D24BB8"/>
    <w:rsid w:val="00D25632"/>
    <w:rsid w:val="00D2621C"/>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371"/>
    <w:rsid w:val="00D513CD"/>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1270"/>
    <w:rsid w:val="00D82E91"/>
    <w:rsid w:val="00D83378"/>
    <w:rsid w:val="00D83D69"/>
    <w:rsid w:val="00D84952"/>
    <w:rsid w:val="00D864E8"/>
    <w:rsid w:val="00D867D5"/>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49B6"/>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E17"/>
    <w:rsid w:val="00E16D9F"/>
    <w:rsid w:val="00E17C3B"/>
    <w:rsid w:val="00E20B4B"/>
    <w:rsid w:val="00E213DA"/>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601BA"/>
    <w:rsid w:val="00E6244F"/>
    <w:rsid w:val="00E62BBA"/>
    <w:rsid w:val="00E63013"/>
    <w:rsid w:val="00E631A9"/>
    <w:rsid w:val="00E63D99"/>
    <w:rsid w:val="00E6447D"/>
    <w:rsid w:val="00E649DA"/>
    <w:rsid w:val="00E64DE2"/>
    <w:rsid w:val="00E66CB5"/>
    <w:rsid w:val="00E6728A"/>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6674"/>
    <w:rsid w:val="00F46D52"/>
    <w:rsid w:val="00F47C7D"/>
    <w:rsid w:val="00F505EA"/>
    <w:rsid w:val="00F5130E"/>
    <w:rsid w:val="00F52085"/>
    <w:rsid w:val="00F53C00"/>
    <w:rsid w:val="00F55E56"/>
    <w:rsid w:val="00F56A24"/>
    <w:rsid w:val="00F611E0"/>
    <w:rsid w:val="00F6226F"/>
    <w:rsid w:val="00F62CA9"/>
    <w:rsid w:val="00F63148"/>
    <w:rsid w:val="00F649C1"/>
    <w:rsid w:val="00F67D09"/>
    <w:rsid w:val="00F700B9"/>
    <w:rsid w:val="00F7055F"/>
    <w:rsid w:val="00F7119E"/>
    <w:rsid w:val="00F76A93"/>
    <w:rsid w:val="00F77F1F"/>
    <w:rsid w:val="00F81CA1"/>
    <w:rsid w:val="00F82881"/>
    <w:rsid w:val="00F834BF"/>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1642"/>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5DF1078-1732-4CAD-8233-2D5FD5B0C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11766</TotalTime>
  <Pages>48</Pages>
  <Words>9746</Words>
  <Characters>55555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65171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1719</cp:revision>
  <cp:lastPrinted>2003-02-21T20:01:00Z</cp:lastPrinted>
  <dcterms:created xsi:type="dcterms:W3CDTF">2020-08-17T02:16:00Z</dcterms:created>
  <dcterms:modified xsi:type="dcterms:W3CDTF">2020-11-09T06:26:00Z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