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7777777"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FC7100">
        <w:t xml:space="preserve"> series of </w:t>
      </w:r>
      <w:r w:rsidR="00F63148">
        <w:t>experiment</w:t>
      </w:r>
      <w:r w:rsidR="00FC7100">
        <w:t>s</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p>
    <w:p w14:paraId="1118D208" w14:textId="5B06CB8F" w:rsidR="00F63148" w:rsidRDefault="00503680" w:rsidP="00FB3269">
      <w:pPr>
        <w:ind w:firstLine="720"/>
      </w:pPr>
      <w:r>
        <w:t>T</w:t>
      </w:r>
      <w:r w:rsidR="00FC7100">
        <w:t xml:space="preserve">he results </w:t>
      </w:r>
      <w:r w:rsidR="00FB3269">
        <w:t xml:space="preserve">of the performance experiment </w:t>
      </w:r>
      <w:bookmarkStart w:id="23" w:name="_GoBack"/>
      <w:bookmarkEnd w:id="23"/>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4" w:name="_Toc235956761"/>
      <w:bookmarkStart w:id="25" w:name="_Toc55692427"/>
      <w:r w:rsidR="00251273">
        <w:lastRenderedPageBreak/>
        <w:t>Table of Contents</w:t>
      </w:r>
      <w:bookmarkEnd w:id="24"/>
      <w:bookmarkEnd w:id="25"/>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6" w:name="_Toc55692428"/>
      <w:r>
        <w:t>List of Figures</w:t>
      </w:r>
      <w:bookmarkEnd w:id="26"/>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7"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5692430"/>
      <w:r>
        <w:lastRenderedPageBreak/>
        <w:t>1.1</w:t>
      </w:r>
      <w:r w:rsidR="00F96855">
        <w:t xml:space="preserve">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5" w:name="_Toc55692431"/>
      <w:r>
        <w:t>1.2</w:t>
      </w:r>
      <w:r w:rsidR="00F96855">
        <w:t xml:space="preserve">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47A5BADE"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4" w:name="_Toc55692432"/>
      <w:r>
        <w:t>1.3</w:t>
      </w:r>
      <w:r w:rsidR="00F96855">
        <w:t xml:space="preserve"> </w:t>
      </w:r>
      <w:r w:rsidR="008B570F">
        <w:t>Hypothesis</w:t>
      </w:r>
      <w:bookmarkEnd w:id="84"/>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5" w:name="_Toc55692433"/>
      <w:r>
        <w:t>1.4</w:t>
      </w:r>
      <w:r w:rsidR="00F96855">
        <w:t xml:space="preserve"> </w:t>
      </w:r>
      <w:r w:rsidR="0046774C">
        <w:t>Contribution</w:t>
      </w:r>
      <w:bookmarkEnd w:id="85"/>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569243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7" w:name="_Toc55692435"/>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1.6</w:t>
      </w:r>
      <w:r w:rsidR="00F96855">
        <w:t xml:space="preserve">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 xml:space="preserve">The packets being sent out by the flight simulator are configured in a specific </w:t>
      </w:r>
      <w:r w:rsidR="00824342">
        <w:lastRenderedPageBreak/>
        <w:t>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5692436"/>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5692437"/>
      <w:r w:rsidRPr="006F3F05">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 xml:space="preserve">e </w:t>
      </w:r>
      <w:r w:rsidR="00CB2DAB">
        <w:rPr>
          <w:rFonts w:eastAsiaTheme="minorHAnsi"/>
          <w:szCs w:val="24"/>
        </w:rPr>
        <w:lastRenderedPageBreak/>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5692438"/>
      <w:r>
        <w:rPr>
          <w:rFonts w:eastAsiaTheme="minorHAnsi"/>
        </w:rPr>
        <w:t>2.1</w:t>
      </w:r>
      <w:r w:rsidR="00E20B4B">
        <w:rPr>
          <w:rFonts w:eastAsiaTheme="minorHAnsi"/>
        </w:rPr>
        <w:t xml:space="preserve"> Physics of Flight Modeling</w:t>
      </w:r>
      <w:bookmarkEnd w:id="108"/>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lastRenderedPageBreak/>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w:t>
      </w:r>
      <w:r w:rsidR="00D26B86">
        <w:rPr>
          <w:iCs/>
        </w:rPr>
        <w:t xml:space="preserve">body frame </w:t>
      </w:r>
      <w:r w:rsidR="00D26B86">
        <w:rPr>
          <w:iCs/>
        </w:rPr>
        <w:t xml:space="preserve">coordinate system representing rotations about the fixed point on the </w:t>
      </w:r>
      <w:r w:rsidR="00D26B86">
        <w:rPr>
          <w:iCs/>
        </w:rPr>
        <w:t xml:space="preserve">center of gravity of the airplane </w:t>
      </w:r>
      <w:r w:rsidR="00D26B86">
        <w:rPr>
          <w:iCs/>
        </w:rPr>
        <w:t>[21].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lastRenderedPageBreak/>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5692439"/>
      <w:r>
        <w:rPr>
          <w:rFonts w:eastAsiaTheme="minorHAnsi"/>
        </w:rPr>
        <w:t>2.2</w:t>
      </w:r>
      <w:r w:rsidR="00E20B4B">
        <w:rPr>
          <w:rFonts w:eastAsiaTheme="minorHAnsi"/>
        </w:rPr>
        <w:t xml:space="preserve"> Entity Component System</w:t>
      </w:r>
      <w:bookmarkEnd w:id="115"/>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lastRenderedPageBreak/>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w:t>
      </w:r>
      <w:r w:rsidR="00623B09">
        <w:lastRenderedPageBreak/>
        <w:t xml:space="preserve">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5692440"/>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lastRenderedPageBreak/>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lastRenderedPageBreak/>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lastRenderedPageBreak/>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lastRenderedPageBreak/>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5692441"/>
      <w:r>
        <w:rPr>
          <w:rFonts w:eastAsiaTheme="minorHAnsi"/>
        </w:rPr>
        <w:t>2.4</w:t>
      </w:r>
      <w:r w:rsidR="00F907B0">
        <w:rPr>
          <w:rFonts w:eastAsiaTheme="minorHAnsi"/>
        </w:rPr>
        <w:t xml:space="preserve"> FlightGear</w:t>
      </w:r>
      <w:bookmarkEnd w:id="119"/>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w:t>
      </w:r>
      <w:r w:rsidRPr="00B55BD9">
        <w:rPr>
          <w:rFonts w:eastAsiaTheme="minorHAnsi"/>
          <w:szCs w:val="24"/>
        </w:rPr>
        <w:lastRenderedPageBreak/>
        <w:t>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5692443"/>
      <w:r w:rsidRPr="003F5979">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2" w:name="_Toc55692444"/>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The building of this 2D FDM was essentially a stepping stone to reach the goal of creating the 3D version. We mention this stepping stone progress because the knowledge gained from it is required for the main goal.</w:t>
      </w:r>
    </w:p>
    <w:p w14:paraId="30191A5E" w14:textId="58000031" w:rsidR="002C13EF" w:rsidRDefault="00696819" w:rsidP="002C13EF">
      <w:pPr>
        <w:ind w:firstLine="720"/>
      </w:pPr>
      <w:r>
        <w:lastRenderedPageBreak/>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lastRenderedPageBreak/>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091FCF3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 xml:space="preserve">ystem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59D2D01A"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made to run the world at a certain frame rate</w:t>
      </w:r>
      <w:r w:rsidR="003D629C">
        <w:t xml:space="preserve">, sleeping if there was extra time after computing that frame of the simulation. </w:t>
      </w:r>
      <w:r w:rsidR="00800EC0">
        <w:t xml:space="preserve"> </w:t>
      </w:r>
    </w:p>
    <w:p w14:paraId="41AD41B2" w14:textId="64382680" w:rsidR="005E1414" w:rsidRDefault="00FB0AAB" w:rsidP="005E1414">
      <w:pPr>
        <w:pStyle w:val="Heading4"/>
        <w:jc w:val="left"/>
      </w:pPr>
      <w:r>
        <w:lastRenderedPageBreak/>
        <w:t>3.1.2.2</w:t>
      </w:r>
      <w:r w:rsidR="00963920">
        <w:t xml:space="preserve"> </w:t>
      </w:r>
      <w:r w:rsidR="005E1414">
        <w:t>Components</w:t>
      </w:r>
    </w:p>
    <w:p w14:paraId="53CF8473" w14:textId="77EAED3F" w:rsidR="005E1414" w:rsidRPr="005E1414" w:rsidRDefault="005E1414" w:rsidP="005E1414">
      <w:pPr>
        <w:ind w:firstLine="720"/>
      </w:pPr>
      <w:r>
        <w:t>The Components, containing the data variables to be accessed by a System, if necessary, are 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2DD81C08" w14:textId="7C68D0FB" w:rsidR="00A1778D" w:rsidRDefault="005E1414" w:rsidP="00494E00">
      <w:r>
        <w:tab/>
        <w:t>The KeyoardState Component holds the boolean variables that correspond to the action that will take place in the simulation when a specified key is pressed on the keyboard.</w:t>
      </w:r>
      <w:r w:rsidR="00CB6C8A">
        <w:t xml:space="preserve"> (something like refer to this piece of code to see the specific data…..)</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5374E37B" w:rsidR="0030413D" w:rsidRPr="0030413D" w:rsidRDefault="00AF64D6" w:rsidP="00AF64D6">
      <w:pPr>
        <w:ind w:firstLine="720"/>
      </w:pPr>
      <w:r>
        <w:t xml:space="preserve">The </w:t>
      </w:r>
      <w:r w:rsidR="0030413D">
        <w:t xml:space="preserve">three Systems </w:t>
      </w:r>
      <w:r>
        <w:t>required to</w:t>
      </w:r>
      <w:r w:rsidR="0030413D">
        <w:t xml:space="preserve"> manage all of the functionality</w:t>
      </w:r>
      <w:r>
        <w:t xml:space="preserve"> are</w:t>
      </w:r>
      <w:r w:rsidR="00A64A03">
        <w:t xml:space="preserve"> </w:t>
      </w:r>
      <w:r w:rsidR="0030413D">
        <w:t xml:space="preserve">FlightControl, EquationsOfMotion, and SendPacket. </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lastRenderedPageBreak/>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w:t>
      </w:r>
      <w:r w:rsidR="000E28CC">
        <w:lastRenderedPageBreak/>
        <w:t xml:space="preserve">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77777777" w:rsidR="00465170" w:rsidRDefault="00BF1598" w:rsidP="00FF4D04">
      <w:pPr>
        <w:ind w:firstLine="720"/>
      </w:pPr>
      <w:r>
        <w:t>This System is what turns the FDM into a functional fl</w:t>
      </w:r>
      <w:r w:rsidR="00FF4D04">
        <w:t>ight simulator because it</w:t>
      </w:r>
      <w:r>
        <w:t xml:space="preserve"> invokes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w:t>
      </w:r>
      <w:r w:rsidR="00A5486F">
        <w:lastRenderedPageBreak/>
        <w:t xml:space="preserve">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B6673B3" w14:textId="77777777"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compiled and ran with identical instructions as to how to maneuver the airplane at the same time during the simulation for a finite amount of time. This test</w:t>
      </w:r>
      <w:r w:rsidR="00A11A4B">
        <w:t xml:space="preserve"> was a success because our </w:t>
      </w:r>
      <w:r w:rsidR="00F02FCE">
        <w:t>FDM flight data</w:t>
      </w:r>
      <w:r w:rsidR="00A11A4B">
        <w:t xml:space="preserve"> </w:t>
      </w:r>
      <w:r w:rsidR="00F02FCE">
        <w:t>match</w:t>
      </w:r>
      <w:r w:rsidR="00A11A4B">
        <w:t>ed</w:t>
      </w:r>
      <w:r w:rsidR="00F02FCE">
        <w:t xml:space="preserve"> the baseline flight data on a predetermined flight path</w:t>
      </w:r>
      <w:r w:rsidR="00A11A4B">
        <w:t>, ensuring our FDM works as it should.</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0D3F62F3" w:rsidR="0073328A" w:rsidRDefault="00576D57" w:rsidP="0073328A">
      <w:pPr>
        <w:pStyle w:val="Heading2"/>
        <w:spacing w:before="0"/>
      </w:pPr>
      <w:bookmarkStart w:id="134" w:name="_Toc55692446"/>
      <w:r>
        <w:t>3.3</w:t>
      </w:r>
      <w:r w:rsidR="0073328A">
        <w:t xml:space="preserve"> ECS</w:t>
      </w:r>
      <w:r w:rsidR="00387CAC">
        <w:t xml:space="preserve"> and</w:t>
      </w:r>
      <w:r w:rsidR="0073328A">
        <w:t xml:space="preserve"> OOP Performance </w:t>
      </w:r>
      <w:r w:rsidR="00E6728A">
        <w:t>Experiment</w:t>
      </w:r>
      <w:bookmarkEnd w:id="134"/>
      <w:r w:rsidR="009055B3">
        <w:t>(</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lastRenderedPageBreak/>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44A513B2" w:rsidR="00251273" w:rsidRDefault="00251273" w:rsidP="003D7E9C">
      <w:pPr>
        <w:pStyle w:val="Heading2"/>
      </w:pPr>
      <w:bookmarkStart w:id="136" w:name="_Toc55692448"/>
      <w:r>
        <w:t>Chapter Overview</w:t>
      </w:r>
      <w:bookmarkEnd w:id="136"/>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7" w:name="_Toc55692449"/>
      <w:r>
        <w:t>Results of Simulation Scenarios</w:t>
      </w:r>
      <w:bookmarkEnd w:id="137"/>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8" w:name="_Toc55692450"/>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lastRenderedPageBreak/>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21A65A9D" w:rsidR="00B67E4A" w:rsidRDefault="00B67E4A" w:rsidP="00E333CB">
      <w:r>
        <w:t xml:space="preserve">[31] rust by example </w:t>
      </w:r>
      <w:hyperlink r:id="rId20" w:history="1">
        <w:r w:rsidR="00FF4D04" w:rsidRPr="005947A1">
          <w:rPr>
            <w:rStyle w:val="Hyperlink"/>
          </w:rPr>
          <w:t>https://doc.rust-lang.org/stable/rust-by-example/</w:t>
        </w:r>
      </w:hyperlink>
    </w:p>
    <w:p w14:paraId="2DEBB082" w14:textId="77777777" w:rsidR="00FF4D04" w:rsidRDefault="00FF4D04" w:rsidP="00E333CB"/>
    <w:p w14:paraId="0582515F" w14:textId="504D42EF" w:rsidR="00FF4D04" w:rsidRDefault="00FF4D04" w:rsidP="00E333CB">
      <w:r>
        <w:lastRenderedPageBreak/>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1"/>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60BCC" w:rsidRDefault="00B60BCC">
      <w:pPr>
        <w:spacing w:line="240" w:lineRule="auto"/>
      </w:pPr>
      <w:r>
        <w:separator/>
      </w:r>
    </w:p>
  </w:endnote>
  <w:endnote w:type="continuationSeparator" w:id="0">
    <w:p w14:paraId="24D9699E" w14:textId="77777777" w:rsidR="00B60BCC" w:rsidRDefault="00B60BCC">
      <w:pPr>
        <w:spacing w:line="240" w:lineRule="auto"/>
      </w:pPr>
      <w:r>
        <w:continuationSeparator/>
      </w:r>
    </w:p>
  </w:endnote>
  <w:endnote w:type="continuationNotice" w:id="1">
    <w:p w14:paraId="26A9CADE" w14:textId="77777777" w:rsidR="00B60BCC" w:rsidRDefault="00B60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60BCC" w:rsidRDefault="00B60BC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7F24907" w:rsidR="00B60BCC" w:rsidRDefault="00B60BCC">
    <w:pPr>
      <w:pStyle w:val="Footer"/>
      <w:jc w:val="center"/>
    </w:pPr>
    <w:r>
      <w:fldChar w:fldCharType="begin"/>
    </w:r>
    <w:r>
      <w:instrText xml:space="preserve"> PAGE   \* MERGEFORMAT </w:instrText>
    </w:r>
    <w:r>
      <w:fldChar w:fldCharType="separate"/>
    </w:r>
    <w:r w:rsidR="00FB3269">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60BCC" w:rsidRDefault="00B60BCC">
      <w:pPr>
        <w:spacing w:line="240" w:lineRule="auto"/>
      </w:pPr>
      <w:r>
        <w:separator/>
      </w:r>
    </w:p>
  </w:footnote>
  <w:footnote w:type="continuationSeparator" w:id="0">
    <w:p w14:paraId="0BDD8DED" w14:textId="77777777" w:rsidR="00B60BCC" w:rsidRDefault="00B60BCC">
      <w:pPr>
        <w:spacing w:line="240" w:lineRule="auto"/>
      </w:pPr>
      <w:r>
        <w:continuationSeparator/>
      </w:r>
    </w:p>
  </w:footnote>
  <w:footnote w:type="continuationNotice" w:id="1">
    <w:p w14:paraId="3A61979E" w14:textId="77777777" w:rsidR="00B60BCC" w:rsidRDefault="00B60BC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3C6E"/>
    <w:rsid w:val="001C3F5F"/>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77BFF"/>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38DB"/>
    <w:rsid w:val="00445A74"/>
    <w:rsid w:val="00446AE1"/>
    <w:rsid w:val="004517B4"/>
    <w:rsid w:val="00453244"/>
    <w:rsid w:val="004540BD"/>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1579"/>
    <w:rsid w:val="00541827"/>
    <w:rsid w:val="00541D07"/>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5A08"/>
    <w:rsid w:val="00637822"/>
    <w:rsid w:val="0064106B"/>
    <w:rsid w:val="006423CD"/>
    <w:rsid w:val="00643138"/>
    <w:rsid w:val="00646AA3"/>
    <w:rsid w:val="0065041C"/>
    <w:rsid w:val="0065125A"/>
    <w:rsid w:val="00651319"/>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90F"/>
    <w:rsid w:val="006A4BBC"/>
    <w:rsid w:val="006A69AC"/>
    <w:rsid w:val="006A79E7"/>
    <w:rsid w:val="006B038D"/>
    <w:rsid w:val="006B26D8"/>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F91"/>
    <w:rsid w:val="008B19F7"/>
    <w:rsid w:val="008B29E0"/>
    <w:rsid w:val="008B337D"/>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2679"/>
    <w:rsid w:val="00B84810"/>
    <w:rsid w:val="00B84DB0"/>
    <w:rsid w:val="00B85D67"/>
    <w:rsid w:val="00B87369"/>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7C9D"/>
    <w:rsid w:val="00CF7EDB"/>
    <w:rsid w:val="00D0078E"/>
    <w:rsid w:val="00D007E5"/>
    <w:rsid w:val="00D01305"/>
    <w:rsid w:val="00D01C59"/>
    <w:rsid w:val="00D0222D"/>
    <w:rsid w:val="00D03582"/>
    <w:rsid w:val="00D04921"/>
    <w:rsid w:val="00D0790D"/>
    <w:rsid w:val="00D07C89"/>
    <w:rsid w:val="00D1038F"/>
    <w:rsid w:val="00D12740"/>
    <w:rsid w:val="00D14181"/>
    <w:rsid w:val="00D157D8"/>
    <w:rsid w:val="00D170F5"/>
    <w:rsid w:val="00D215AB"/>
    <w:rsid w:val="00D21A55"/>
    <w:rsid w:val="00D22EA7"/>
    <w:rsid w:val="00D23631"/>
    <w:rsid w:val="00D2413E"/>
    <w:rsid w:val="00D245D6"/>
    <w:rsid w:val="00D24908"/>
    <w:rsid w:val="00D24BB8"/>
    <w:rsid w:val="00D25632"/>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49B6"/>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6D9F"/>
    <w:rsid w:val="00E171DB"/>
    <w:rsid w:val="00E17C3B"/>
    <w:rsid w:val="00E20B4B"/>
    <w:rsid w:val="00E213DA"/>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F30"/>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0AB2AE-DA41-4056-BA99-E458ABB2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12393</TotalTime>
  <Pages>51</Pages>
  <Words>10193</Words>
  <Characters>58106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68163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1799</cp:revision>
  <cp:lastPrinted>2003-02-21T20:01:00Z</cp:lastPrinted>
  <dcterms:created xsi:type="dcterms:W3CDTF">2020-08-17T02:16:00Z</dcterms:created>
  <dcterms:modified xsi:type="dcterms:W3CDTF">2020-11-09T16:53:00Z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