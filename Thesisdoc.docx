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 xml:space="preserve">Dr. Douglas D. </w:t>
      </w:r>
      <w:proofErr w:type="spellStart"/>
      <w:r>
        <w:t>Hodson</w:t>
      </w:r>
      <w:proofErr w:type="spellEnd"/>
      <w:r>
        <w:t>,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w:t>
      </w:r>
      <w:proofErr w:type="spellStart"/>
      <w:r>
        <w:t>Nykl</w:t>
      </w:r>
      <w:proofErr w:type="spellEnd"/>
      <w:r>
        <w:t xml:space="preserve">,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2493293"/>
      <w:r>
        <w:t>Abstract</w:t>
      </w:r>
      <w:bookmarkEnd w:id="21"/>
      <w:bookmarkEnd w:id="22"/>
    </w:p>
    <w:p w14:paraId="62A18D8C" w14:textId="16C3268E" w:rsidR="000F27C4" w:rsidRDefault="00B35521" w:rsidP="00870BD2">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attempting to implement</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870BD2">
        <w:t xml:space="preserve">Through the learning process of building this 3D </w:t>
      </w:r>
      <w:r w:rsidR="00621F0A">
        <w:t>flight dynamics model</w:t>
      </w:r>
      <w:r w:rsidR="00870BD2">
        <w:t xml:space="preserve">, we </w:t>
      </w:r>
      <w:r w:rsidR="00110F45">
        <w:t xml:space="preserve">also </w:t>
      </w:r>
      <w:r w:rsidR="00870BD2">
        <w:t xml:space="preserve">build a 2-dimensional (2D) FDM based off the works of Grant Palmer, who authored </w:t>
      </w:r>
      <w:r w:rsidR="00A97290">
        <w:t xml:space="preserve">the textbook </w:t>
      </w:r>
      <w:r w:rsidR="00870BD2" w:rsidRPr="002F7602">
        <w:rPr>
          <w:i/>
        </w:rPr>
        <w:t>Physics for Game Programmers</w:t>
      </w:r>
      <w:r w:rsidR="00870BD2">
        <w:rPr>
          <w:i/>
        </w:rPr>
        <w:t xml:space="preserve">. </w:t>
      </w:r>
      <w:r w:rsidR="00A97290" w:rsidRPr="00A97290">
        <w:t>However</w:t>
      </w:r>
      <w:r w:rsidR="009253CE">
        <w:t xml:space="preserve">, this thesis revolves around </w:t>
      </w:r>
      <w:r w:rsidR="00A97290">
        <w:t xml:space="preserve">building </w:t>
      </w:r>
      <w:r w:rsidR="00BA6E17">
        <w:t>a</w:t>
      </w:r>
      <w:r w:rsidR="00A97290">
        <w:t xml:space="preserve"> 3D FDM, which is</w:t>
      </w:r>
      <w:r w:rsidR="00621F0A">
        <w:t xml:space="preserve"> based off the works of David Bourg in his textbook titled </w:t>
      </w:r>
      <w:r w:rsidR="00621F0A" w:rsidRPr="002F7602">
        <w:rPr>
          <w:i/>
        </w:rPr>
        <w:t>Physics for Game Developers</w:t>
      </w:r>
      <w:r w:rsidR="00621F0A">
        <w:t xml:space="preserve">. </w:t>
      </w:r>
      <w:r w:rsidR="00D6028A">
        <w:t xml:space="preserve">The </w:t>
      </w:r>
      <w:r w:rsidR="009F0F8B">
        <w:t xml:space="preserve">final product 3D </w:t>
      </w:r>
      <w:r w:rsidR="00870BD2">
        <w:t xml:space="preserve">FDM </w:t>
      </w:r>
      <w:r w:rsidR="00D6028A">
        <w:t>take</w:t>
      </w:r>
      <w:r w:rsidR="009F0F8B">
        <w:t>s</w:t>
      </w:r>
      <w:r w:rsidR="00D6028A">
        <w:t xml:space="preserve"> into account </w:t>
      </w:r>
      <w:r w:rsidR="00E26433">
        <w:t xml:space="preserve">various </w:t>
      </w:r>
      <w:r w:rsidR="000F27C4">
        <w:t xml:space="preserve">principles </w:t>
      </w:r>
      <w:r w:rsidR="009F0F8B">
        <w:t>of flight explained in these books</w:t>
      </w:r>
      <w:r w:rsidR="00E26433">
        <w:t xml:space="preserve"> </w:t>
      </w:r>
      <w:r w:rsidR="000F27C4">
        <w:t>such as forces, moments, equations of motion, and quaternions</w:t>
      </w:r>
      <w:r w:rsidR="00DC4B91">
        <w:t xml:space="preserve">, all of which </w:t>
      </w:r>
      <w:r w:rsidR="00A97290">
        <w:t>assist in replicating</w:t>
      </w:r>
      <w:r w:rsidR="00011602">
        <w:t xml:space="preserve"> realistic flight physics.</w:t>
      </w:r>
    </w:p>
    <w:p w14:paraId="391ABA63" w14:textId="7BDE419F" w:rsidR="00831B4C" w:rsidRDefault="000F27C4" w:rsidP="00831B4C">
      <w:pPr>
        <w:ind w:firstLine="720"/>
      </w:pPr>
      <w:r>
        <w:t xml:space="preserve">The </w:t>
      </w:r>
      <w:r w:rsidR="006A390F">
        <w:t xml:space="preserve">choice design pattern of the </w:t>
      </w:r>
      <w:r w:rsidR="00621F0A">
        <w:t xml:space="preserve">FDM </w:t>
      </w:r>
      <w:r w:rsidR="006A390F">
        <w:t xml:space="preserve">software is the </w:t>
      </w:r>
      <w:r>
        <w:t>m</w:t>
      </w:r>
      <w:r w:rsidR="00817FE5">
        <w:t>odern ECS architecture</w:t>
      </w:r>
      <w:r>
        <w:t>, as opposed to other software programming paradigms, such as Ob</w:t>
      </w:r>
      <w:r w:rsidR="006A390F">
        <w:t>ject Oriented Programming (OOP). The ECS design, which focuses on data composition instead of data hierarchies, was chosen because of the</w:t>
      </w:r>
      <w:r w:rsidR="00E6447D">
        <w:t xml:space="preserve"> performance benefits and improvements in the ability to easily</w:t>
      </w:r>
      <w:r w:rsidR="002B426B">
        <w:t xml:space="preserve"> modif</w:t>
      </w:r>
      <w:r w:rsidR="00E6447D">
        <w:t xml:space="preserve">y </w:t>
      </w:r>
      <w:r w:rsidR="002E69AB">
        <w:t xml:space="preserve">and add </w:t>
      </w:r>
      <w:r w:rsidR="00E6447D">
        <w:t xml:space="preserve">code when compared to </w:t>
      </w:r>
      <w:r w:rsidR="006A390F">
        <w:t>OOP</w:t>
      </w:r>
      <w:r>
        <w:t xml:space="preserve">. </w:t>
      </w:r>
    </w:p>
    <w:p w14:paraId="3AE8169D" w14:textId="69860062" w:rsidR="00621F0A" w:rsidRDefault="00621F0A" w:rsidP="00621F0A">
      <w:pPr>
        <w:ind w:firstLine="720"/>
      </w:pPr>
      <w:r>
        <w:t>Rust is programming language of choice for building the</w:t>
      </w:r>
      <w:r w:rsidR="009F0F8B">
        <w:t xml:space="preserve"> FDM</w:t>
      </w:r>
      <w:r>
        <w:t>. Rust is a new systems programming language, with the first stable release in 2015, which was designed on the basis of memory safety and performance. Rust can guarantee software is completely free of all memory issues, while remaining highly performant. This choice of programming language was made to leverage the useful features which will be explained.</w:t>
      </w:r>
    </w:p>
    <w:p w14:paraId="1B0956F5" w14:textId="77777777" w:rsidR="00621F0A" w:rsidRDefault="00621F0A" w:rsidP="00831B4C">
      <w:pPr>
        <w:ind w:firstLine="720"/>
      </w:pPr>
    </w:p>
    <w:p w14:paraId="365F7085" w14:textId="41B256D5" w:rsidR="00831B4C" w:rsidRDefault="00D35681" w:rsidP="00D35681">
      <w:pPr>
        <w:ind w:firstLine="720"/>
      </w:pPr>
      <w:r>
        <w:t xml:space="preserve">A flight simulator application named </w:t>
      </w:r>
      <w:proofErr w:type="spellStart"/>
      <w:r>
        <w:t>FlightGear</w:t>
      </w:r>
      <w:proofErr w:type="spellEnd"/>
      <w:r>
        <w:t xml:space="preserve"> is used exclusively as a visualization system for the simulation. </w:t>
      </w:r>
      <w:r w:rsidR="002B426B">
        <w:t>The FDM</w:t>
      </w:r>
      <w:r>
        <w:t xml:space="preserve"> is</w:t>
      </w:r>
      <w:r w:rsidR="002B426B">
        <w:t xml:space="preserve"> </w:t>
      </w:r>
      <w:r w:rsidR="008519CD">
        <w:t xml:space="preserve">built to send </w:t>
      </w:r>
      <w:r w:rsidR="004F2791">
        <w:t xml:space="preserve">network packets </w:t>
      </w:r>
      <w:r w:rsidR="00831B4C">
        <w:t xml:space="preserve">to </w:t>
      </w:r>
      <w:proofErr w:type="spellStart"/>
      <w:r w:rsidR="00831B4C">
        <w:t>FlightGear</w:t>
      </w:r>
      <w:proofErr w:type="spellEnd"/>
      <w:r>
        <w:t xml:space="preserve"> that </w:t>
      </w:r>
      <w:r w:rsidR="008519CD">
        <w:t>contain</w:t>
      </w:r>
      <w:r>
        <w:t>s the data</w:t>
      </w:r>
      <w:r w:rsidR="008519CD">
        <w:t xml:space="preserve"> </w:t>
      </w:r>
      <w:r>
        <w:t xml:space="preserve">it </w:t>
      </w:r>
      <w:r w:rsidR="00831B4C">
        <w:t xml:space="preserve">needs to generate the simulation to the screen. </w:t>
      </w:r>
      <w:r w:rsidR="00CA6D81">
        <w:t xml:space="preserve">When the interactive simulation is executed, the user can control the airplane with keyboard input. </w:t>
      </w:r>
      <w:r w:rsidR="00A578AF">
        <w:t xml:space="preserve"> </w:t>
      </w:r>
    </w:p>
    <w:p w14:paraId="1118D208" w14:textId="24508B44" w:rsidR="00F63148" w:rsidRDefault="00F63148" w:rsidP="00685E44">
      <w:pPr>
        <w:ind w:firstLine="720"/>
      </w:pPr>
      <w:r>
        <w:t>A</w:t>
      </w:r>
      <w:r w:rsidR="00FC7100">
        <w:t xml:space="preserve"> series of </w:t>
      </w:r>
      <w:r>
        <w:t>experiment</w:t>
      </w:r>
      <w:r w:rsidR="00FC7100">
        <w:t>s</w:t>
      </w:r>
      <w:r w:rsidR="00253BE4">
        <w:t xml:space="preserve"> </w:t>
      </w:r>
      <w:r w:rsidR="00BD2672">
        <w:t>is developed</w:t>
      </w:r>
      <w:r>
        <w:t xml:space="preserve"> to investigate the performance difference in the Rust based, 3D ECS FDM </w:t>
      </w:r>
      <w:r w:rsidR="00AC21A7">
        <w:t xml:space="preserve">program </w:t>
      </w:r>
      <w:r>
        <w:t>versus the same FDM</w:t>
      </w:r>
      <w:r w:rsidR="00AC21A7">
        <w:t xml:space="preserve"> program</w:t>
      </w:r>
      <w:r>
        <w:t>, but organized as a</w:t>
      </w:r>
      <w:r w:rsidR="00AC21A7">
        <w:t xml:space="preserve"> single threaded </w:t>
      </w:r>
      <w:r>
        <w:t xml:space="preserve">OOP. </w:t>
      </w:r>
      <w:r w:rsidR="00AC21A7">
        <w:t>The experiment</w:t>
      </w:r>
      <w:r w:rsidR="003C5EE7">
        <w:t>s incorporate</w:t>
      </w:r>
      <w:r w:rsidR="00AC21A7">
        <w:t xml:space="preserve"> various amounts of flying and maneuvering airplane entities in the simulation world, and challenges both FDM programs to process the</w:t>
      </w:r>
      <w:r w:rsidR="003C5EE7">
        <w:t>m as quickly as possible for a finite</w:t>
      </w:r>
      <w:r w:rsidR="000613F9">
        <w:t xml:space="preserve"> amount </w:t>
      </w:r>
      <w:r w:rsidR="00AC21A7">
        <w:t xml:space="preserve">of time. </w:t>
      </w:r>
      <w:r w:rsidR="00503680">
        <w:t>T</w:t>
      </w:r>
      <w:r w:rsidR="00FC7100">
        <w:t>he results indicate that when</w:t>
      </w:r>
      <w:r w:rsidR="000B0852">
        <w:t xml:space="preserve"> the simulation is scaled larger with more entities that…</w:t>
      </w:r>
    </w:p>
    <w:p w14:paraId="0083A55B" w14:textId="77777777" w:rsidR="00F63148" w:rsidRDefault="00F63148" w:rsidP="00685E44">
      <w:pPr>
        <w:ind w:firstLine="720"/>
      </w:pP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2493294"/>
      <w:r w:rsidR="00251273">
        <w:lastRenderedPageBreak/>
        <w:t>Table of Contents</w:t>
      </w:r>
      <w:bookmarkEnd w:id="23"/>
      <w:bookmarkEnd w:id="24"/>
    </w:p>
    <w:p w14:paraId="0EFCED37" w14:textId="77777777" w:rsidR="00251273" w:rsidRDefault="00251273">
      <w:pPr>
        <w:jc w:val="right"/>
      </w:pPr>
      <w:r>
        <w:t>Page</w:t>
      </w:r>
    </w:p>
    <w:p w14:paraId="59FEA422" w14:textId="155AD457" w:rsidR="00C5665F"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2493293" w:history="1">
        <w:r w:rsidR="00C5665F" w:rsidRPr="00A93124">
          <w:rPr>
            <w:rStyle w:val="Hyperlink"/>
          </w:rPr>
          <w:t>Abstract</w:t>
        </w:r>
        <w:r w:rsidR="00C5665F">
          <w:rPr>
            <w:webHidden/>
          </w:rPr>
          <w:tab/>
        </w:r>
        <w:r w:rsidR="00C5665F">
          <w:rPr>
            <w:webHidden/>
          </w:rPr>
          <w:fldChar w:fldCharType="begin"/>
        </w:r>
        <w:r w:rsidR="00C5665F">
          <w:rPr>
            <w:webHidden/>
          </w:rPr>
          <w:instrText xml:space="preserve"> PAGEREF _Toc52493293 \h </w:instrText>
        </w:r>
        <w:r w:rsidR="00C5665F">
          <w:rPr>
            <w:webHidden/>
          </w:rPr>
        </w:r>
        <w:r w:rsidR="00C5665F">
          <w:rPr>
            <w:webHidden/>
          </w:rPr>
          <w:fldChar w:fldCharType="separate"/>
        </w:r>
        <w:r w:rsidR="00C5665F">
          <w:rPr>
            <w:webHidden/>
          </w:rPr>
          <w:t>1</w:t>
        </w:r>
        <w:r w:rsidR="00C5665F">
          <w:rPr>
            <w:webHidden/>
          </w:rPr>
          <w:fldChar w:fldCharType="end"/>
        </w:r>
      </w:hyperlink>
    </w:p>
    <w:p w14:paraId="18EB83CC" w14:textId="5CF3D9FE" w:rsidR="00C5665F" w:rsidRDefault="00B10521">
      <w:pPr>
        <w:pStyle w:val="TOC1"/>
        <w:rPr>
          <w:rFonts w:asciiTheme="minorHAnsi" w:eastAsiaTheme="minorEastAsia" w:hAnsiTheme="minorHAnsi" w:cstheme="minorBidi"/>
          <w:bCs w:val="0"/>
          <w:sz w:val="22"/>
          <w:szCs w:val="22"/>
        </w:rPr>
      </w:pPr>
      <w:hyperlink w:anchor="_Toc52493294" w:history="1">
        <w:r w:rsidR="00C5665F" w:rsidRPr="00A93124">
          <w:rPr>
            <w:rStyle w:val="Hyperlink"/>
          </w:rPr>
          <w:t>Table of Contents</w:t>
        </w:r>
        <w:r w:rsidR="00C5665F">
          <w:rPr>
            <w:webHidden/>
          </w:rPr>
          <w:tab/>
        </w:r>
        <w:r w:rsidR="00C5665F">
          <w:rPr>
            <w:webHidden/>
          </w:rPr>
          <w:fldChar w:fldCharType="begin"/>
        </w:r>
        <w:r w:rsidR="00C5665F">
          <w:rPr>
            <w:webHidden/>
          </w:rPr>
          <w:instrText xml:space="preserve"> PAGEREF _Toc52493294 \h </w:instrText>
        </w:r>
        <w:r w:rsidR="00C5665F">
          <w:rPr>
            <w:webHidden/>
          </w:rPr>
        </w:r>
        <w:r w:rsidR="00C5665F">
          <w:rPr>
            <w:webHidden/>
          </w:rPr>
          <w:fldChar w:fldCharType="separate"/>
        </w:r>
        <w:r w:rsidR="00C5665F">
          <w:rPr>
            <w:webHidden/>
          </w:rPr>
          <w:t>3</w:t>
        </w:r>
        <w:r w:rsidR="00C5665F">
          <w:rPr>
            <w:webHidden/>
          </w:rPr>
          <w:fldChar w:fldCharType="end"/>
        </w:r>
      </w:hyperlink>
    </w:p>
    <w:p w14:paraId="1E2BDB9D" w14:textId="38EF0D5C" w:rsidR="00C5665F" w:rsidRDefault="00B10521">
      <w:pPr>
        <w:pStyle w:val="TOC1"/>
        <w:rPr>
          <w:rFonts w:asciiTheme="minorHAnsi" w:eastAsiaTheme="minorEastAsia" w:hAnsiTheme="minorHAnsi" w:cstheme="minorBidi"/>
          <w:bCs w:val="0"/>
          <w:sz w:val="22"/>
          <w:szCs w:val="22"/>
        </w:rPr>
      </w:pPr>
      <w:hyperlink w:anchor="_Toc52493295" w:history="1">
        <w:r w:rsidR="00C5665F" w:rsidRPr="00A93124">
          <w:rPr>
            <w:rStyle w:val="Hyperlink"/>
          </w:rPr>
          <w:t>List of Figures</w:t>
        </w:r>
        <w:r w:rsidR="00C5665F">
          <w:rPr>
            <w:webHidden/>
          </w:rPr>
          <w:tab/>
        </w:r>
        <w:r w:rsidR="00C5665F">
          <w:rPr>
            <w:webHidden/>
          </w:rPr>
          <w:fldChar w:fldCharType="begin"/>
        </w:r>
        <w:r w:rsidR="00C5665F">
          <w:rPr>
            <w:webHidden/>
          </w:rPr>
          <w:instrText xml:space="preserve"> PAGEREF _Toc52493295 \h </w:instrText>
        </w:r>
        <w:r w:rsidR="00C5665F">
          <w:rPr>
            <w:webHidden/>
          </w:rPr>
        </w:r>
        <w:r w:rsidR="00C5665F">
          <w:rPr>
            <w:webHidden/>
          </w:rPr>
          <w:fldChar w:fldCharType="separate"/>
        </w:r>
        <w:r w:rsidR="00C5665F">
          <w:rPr>
            <w:webHidden/>
          </w:rPr>
          <w:t>5</w:t>
        </w:r>
        <w:r w:rsidR="00C5665F">
          <w:rPr>
            <w:webHidden/>
          </w:rPr>
          <w:fldChar w:fldCharType="end"/>
        </w:r>
      </w:hyperlink>
    </w:p>
    <w:p w14:paraId="1394D9D9" w14:textId="1B52F720" w:rsidR="00C5665F" w:rsidRDefault="00B10521">
      <w:pPr>
        <w:pStyle w:val="TOC1"/>
        <w:rPr>
          <w:rFonts w:asciiTheme="minorHAnsi" w:eastAsiaTheme="minorEastAsia" w:hAnsiTheme="minorHAnsi" w:cstheme="minorBidi"/>
          <w:bCs w:val="0"/>
          <w:sz w:val="22"/>
          <w:szCs w:val="22"/>
        </w:rPr>
      </w:pPr>
      <w:hyperlink w:anchor="_Toc52493296" w:history="1">
        <w:r w:rsidR="00C5665F" w:rsidRPr="00A93124">
          <w:rPr>
            <w:rStyle w:val="Hyperlink"/>
          </w:rPr>
          <w:t>I.  Introduction</w:t>
        </w:r>
        <w:r w:rsidR="00C5665F">
          <w:rPr>
            <w:webHidden/>
          </w:rPr>
          <w:tab/>
        </w:r>
        <w:r w:rsidR="00C5665F">
          <w:rPr>
            <w:webHidden/>
          </w:rPr>
          <w:fldChar w:fldCharType="begin"/>
        </w:r>
        <w:r w:rsidR="00C5665F">
          <w:rPr>
            <w:webHidden/>
          </w:rPr>
          <w:instrText xml:space="preserve"> PAGEREF _Toc52493296 \h </w:instrText>
        </w:r>
        <w:r w:rsidR="00C5665F">
          <w:rPr>
            <w:webHidden/>
          </w:rPr>
        </w:r>
        <w:r w:rsidR="00C5665F">
          <w:rPr>
            <w:webHidden/>
          </w:rPr>
          <w:fldChar w:fldCharType="separate"/>
        </w:r>
        <w:r w:rsidR="00C5665F">
          <w:rPr>
            <w:webHidden/>
          </w:rPr>
          <w:t>6</w:t>
        </w:r>
        <w:r w:rsidR="00C5665F">
          <w:rPr>
            <w:webHidden/>
          </w:rPr>
          <w:fldChar w:fldCharType="end"/>
        </w:r>
      </w:hyperlink>
    </w:p>
    <w:p w14:paraId="50761C11" w14:textId="046D3869" w:rsidR="00C5665F" w:rsidRDefault="00B10521">
      <w:pPr>
        <w:pStyle w:val="TOC2"/>
        <w:rPr>
          <w:rFonts w:asciiTheme="minorHAnsi" w:eastAsiaTheme="minorEastAsia" w:hAnsiTheme="minorHAnsi" w:cstheme="minorBidi"/>
          <w:sz w:val="22"/>
          <w:szCs w:val="22"/>
        </w:rPr>
      </w:pPr>
      <w:hyperlink w:anchor="_Toc52493297" w:history="1">
        <w:r w:rsidR="00C5665F" w:rsidRPr="00A93124">
          <w:rPr>
            <w:rStyle w:val="Hyperlink"/>
          </w:rPr>
          <w:t>1.1 Introduction</w:t>
        </w:r>
        <w:r w:rsidR="00C5665F">
          <w:rPr>
            <w:webHidden/>
          </w:rPr>
          <w:tab/>
        </w:r>
        <w:r w:rsidR="00C5665F">
          <w:rPr>
            <w:webHidden/>
          </w:rPr>
          <w:fldChar w:fldCharType="begin"/>
        </w:r>
        <w:r w:rsidR="00C5665F">
          <w:rPr>
            <w:webHidden/>
          </w:rPr>
          <w:instrText xml:space="preserve"> PAGEREF _Toc52493297 \h </w:instrText>
        </w:r>
        <w:r w:rsidR="00C5665F">
          <w:rPr>
            <w:webHidden/>
          </w:rPr>
        </w:r>
        <w:r w:rsidR="00C5665F">
          <w:rPr>
            <w:webHidden/>
          </w:rPr>
          <w:fldChar w:fldCharType="separate"/>
        </w:r>
        <w:r w:rsidR="00C5665F">
          <w:rPr>
            <w:webHidden/>
          </w:rPr>
          <w:t>6</w:t>
        </w:r>
        <w:r w:rsidR="00C5665F">
          <w:rPr>
            <w:webHidden/>
          </w:rPr>
          <w:fldChar w:fldCharType="end"/>
        </w:r>
      </w:hyperlink>
    </w:p>
    <w:p w14:paraId="5E1FA7E4" w14:textId="60E81CE8" w:rsidR="00C5665F" w:rsidRDefault="00B10521">
      <w:pPr>
        <w:pStyle w:val="TOC2"/>
        <w:rPr>
          <w:rFonts w:asciiTheme="minorHAnsi" w:eastAsiaTheme="minorEastAsia" w:hAnsiTheme="minorHAnsi" w:cstheme="minorBidi"/>
          <w:sz w:val="22"/>
          <w:szCs w:val="22"/>
        </w:rPr>
      </w:pPr>
      <w:hyperlink w:anchor="_Toc52493298" w:history="1">
        <w:r w:rsidR="00C5665F" w:rsidRPr="00A93124">
          <w:rPr>
            <w:rStyle w:val="Hyperlink"/>
          </w:rPr>
          <w:t>1.2 Problem Statement</w:t>
        </w:r>
        <w:r w:rsidR="00C5665F">
          <w:rPr>
            <w:webHidden/>
          </w:rPr>
          <w:tab/>
        </w:r>
        <w:r w:rsidR="00C5665F">
          <w:rPr>
            <w:webHidden/>
          </w:rPr>
          <w:fldChar w:fldCharType="begin"/>
        </w:r>
        <w:r w:rsidR="00C5665F">
          <w:rPr>
            <w:webHidden/>
          </w:rPr>
          <w:instrText xml:space="preserve"> PAGEREF _Toc52493298 \h </w:instrText>
        </w:r>
        <w:r w:rsidR="00C5665F">
          <w:rPr>
            <w:webHidden/>
          </w:rPr>
        </w:r>
        <w:r w:rsidR="00C5665F">
          <w:rPr>
            <w:webHidden/>
          </w:rPr>
          <w:fldChar w:fldCharType="separate"/>
        </w:r>
        <w:r w:rsidR="00C5665F">
          <w:rPr>
            <w:webHidden/>
          </w:rPr>
          <w:t>8</w:t>
        </w:r>
        <w:r w:rsidR="00C5665F">
          <w:rPr>
            <w:webHidden/>
          </w:rPr>
          <w:fldChar w:fldCharType="end"/>
        </w:r>
      </w:hyperlink>
    </w:p>
    <w:p w14:paraId="7F78CF5C" w14:textId="6ECA5EE1" w:rsidR="00C5665F" w:rsidRDefault="00B10521">
      <w:pPr>
        <w:pStyle w:val="TOC2"/>
        <w:rPr>
          <w:rFonts w:asciiTheme="minorHAnsi" w:eastAsiaTheme="minorEastAsia" w:hAnsiTheme="minorHAnsi" w:cstheme="minorBidi"/>
          <w:sz w:val="22"/>
          <w:szCs w:val="22"/>
        </w:rPr>
      </w:pPr>
      <w:hyperlink w:anchor="_Toc52493299" w:history="1">
        <w:r w:rsidR="00C5665F" w:rsidRPr="00A93124">
          <w:rPr>
            <w:rStyle w:val="Hyperlink"/>
          </w:rPr>
          <w:t>1.3 Research Objective</w:t>
        </w:r>
        <w:r w:rsidR="00C5665F">
          <w:rPr>
            <w:webHidden/>
          </w:rPr>
          <w:tab/>
        </w:r>
        <w:r w:rsidR="00C5665F">
          <w:rPr>
            <w:webHidden/>
          </w:rPr>
          <w:fldChar w:fldCharType="begin"/>
        </w:r>
        <w:r w:rsidR="00C5665F">
          <w:rPr>
            <w:webHidden/>
          </w:rPr>
          <w:instrText xml:space="preserve"> PAGEREF _Toc52493299 \h </w:instrText>
        </w:r>
        <w:r w:rsidR="00C5665F">
          <w:rPr>
            <w:webHidden/>
          </w:rPr>
        </w:r>
        <w:r w:rsidR="00C5665F">
          <w:rPr>
            <w:webHidden/>
          </w:rPr>
          <w:fldChar w:fldCharType="separate"/>
        </w:r>
        <w:r w:rsidR="00C5665F">
          <w:rPr>
            <w:webHidden/>
          </w:rPr>
          <w:t>8</w:t>
        </w:r>
        <w:r w:rsidR="00C5665F">
          <w:rPr>
            <w:webHidden/>
          </w:rPr>
          <w:fldChar w:fldCharType="end"/>
        </w:r>
      </w:hyperlink>
    </w:p>
    <w:p w14:paraId="58B7EE16" w14:textId="39E82CDA" w:rsidR="00C5665F" w:rsidRDefault="00B10521">
      <w:pPr>
        <w:pStyle w:val="TOC2"/>
        <w:rPr>
          <w:rFonts w:asciiTheme="minorHAnsi" w:eastAsiaTheme="minorEastAsia" w:hAnsiTheme="minorHAnsi" w:cstheme="minorBidi"/>
          <w:sz w:val="22"/>
          <w:szCs w:val="22"/>
        </w:rPr>
      </w:pPr>
      <w:hyperlink w:anchor="_Toc52493300" w:history="1">
        <w:r w:rsidR="00C5665F" w:rsidRPr="00A93124">
          <w:rPr>
            <w:rStyle w:val="Hyperlink"/>
          </w:rPr>
          <w:t>1.4 Hypothesis</w:t>
        </w:r>
        <w:r w:rsidR="00C5665F">
          <w:rPr>
            <w:webHidden/>
          </w:rPr>
          <w:tab/>
        </w:r>
        <w:r w:rsidR="00C5665F">
          <w:rPr>
            <w:webHidden/>
          </w:rPr>
          <w:fldChar w:fldCharType="begin"/>
        </w:r>
        <w:r w:rsidR="00C5665F">
          <w:rPr>
            <w:webHidden/>
          </w:rPr>
          <w:instrText xml:space="preserve"> PAGEREF _Toc52493300 \h </w:instrText>
        </w:r>
        <w:r w:rsidR="00C5665F">
          <w:rPr>
            <w:webHidden/>
          </w:rPr>
        </w:r>
        <w:r w:rsidR="00C5665F">
          <w:rPr>
            <w:webHidden/>
          </w:rPr>
          <w:fldChar w:fldCharType="separate"/>
        </w:r>
        <w:r w:rsidR="00C5665F">
          <w:rPr>
            <w:webHidden/>
          </w:rPr>
          <w:t>8</w:t>
        </w:r>
        <w:r w:rsidR="00C5665F">
          <w:rPr>
            <w:webHidden/>
          </w:rPr>
          <w:fldChar w:fldCharType="end"/>
        </w:r>
      </w:hyperlink>
    </w:p>
    <w:p w14:paraId="2335B0F7" w14:textId="519ADFE1" w:rsidR="00C5665F" w:rsidRDefault="00B10521">
      <w:pPr>
        <w:pStyle w:val="TOC2"/>
        <w:rPr>
          <w:rFonts w:asciiTheme="minorHAnsi" w:eastAsiaTheme="minorEastAsia" w:hAnsiTheme="minorHAnsi" w:cstheme="minorBidi"/>
          <w:sz w:val="22"/>
          <w:szCs w:val="22"/>
        </w:rPr>
      </w:pPr>
      <w:hyperlink w:anchor="_Toc52493301" w:history="1">
        <w:r w:rsidR="00C5665F" w:rsidRPr="00A93124">
          <w:rPr>
            <w:rStyle w:val="Hyperlink"/>
          </w:rPr>
          <w:t>1.5 Contribution</w:t>
        </w:r>
        <w:r w:rsidR="00C5665F">
          <w:rPr>
            <w:webHidden/>
          </w:rPr>
          <w:tab/>
        </w:r>
        <w:r w:rsidR="00C5665F">
          <w:rPr>
            <w:webHidden/>
          </w:rPr>
          <w:fldChar w:fldCharType="begin"/>
        </w:r>
        <w:r w:rsidR="00C5665F">
          <w:rPr>
            <w:webHidden/>
          </w:rPr>
          <w:instrText xml:space="preserve"> PAGEREF _Toc52493301 \h </w:instrText>
        </w:r>
        <w:r w:rsidR="00C5665F">
          <w:rPr>
            <w:webHidden/>
          </w:rPr>
        </w:r>
        <w:r w:rsidR="00C5665F">
          <w:rPr>
            <w:webHidden/>
          </w:rPr>
          <w:fldChar w:fldCharType="separate"/>
        </w:r>
        <w:r w:rsidR="00C5665F">
          <w:rPr>
            <w:webHidden/>
          </w:rPr>
          <w:t>9</w:t>
        </w:r>
        <w:r w:rsidR="00C5665F">
          <w:rPr>
            <w:webHidden/>
          </w:rPr>
          <w:fldChar w:fldCharType="end"/>
        </w:r>
      </w:hyperlink>
    </w:p>
    <w:p w14:paraId="5DD2A794" w14:textId="090C8A3A" w:rsidR="00C5665F" w:rsidRDefault="00B10521">
      <w:pPr>
        <w:pStyle w:val="TOC2"/>
        <w:rPr>
          <w:rFonts w:asciiTheme="minorHAnsi" w:eastAsiaTheme="minorEastAsia" w:hAnsiTheme="minorHAnsi" w:cstheme="minorBidi"/>
          <w:sz w:val="22"/>
          <w:szCs w:val="22"/>
        </w:rPr>
      </w:pPr>
      <w:hyperlink w:anchor="_Toc52493302" w:history="1">
        <w:r w:rsidR="00C5665F" w:rsidRPr="00A93124">
          <w:rPr>
            <w:rStyle w:val="Hyperlink"/>
          </w:rPr>
          <w:t>1.6 Approach</w:t>
        </w:r>
        <w:r w:rsidR="00C5665F">
          <w:rPr>
            <w:webHidden/>
          </w:rPr>
          <w:tab/>
        </w:r>
        <w:r w:rsidR="00C5665F">
          <w:rPr>
            <w:webHidden/>
          </w:rPr>
          <w:fldChar w:fldCharType="begin"/>
        </w:r>
        <w:r w:rsidR="00C5665F">
          <w:rPr>
            <w:webHidden/>
          </w:rPr>
          <w:instrText xml:space="preserve"> PAGEREF _Toc52493302 \h </w:instrText>
        </w:r>
        <w:r w:rsidR="00C5665F">
          <w:rPr>
            <w:webHidden/>
          </w:rPr>
        </w:r>
        <w:r w:rsidR="00C5665F">
          <w:rPr>
            <w:webHidden/>
          </w:rPr>
          <w:fldChar w:fldCharType="separate"/>
        </w:r>
        <w:r w:rsidR="00C5665F">
          <w:rPr>
            <w:webHidden/>
          </w:rPr>
          <w:t>9</w:t>
        </w:r>
        <w:r w:rsidR="00C5665F">
          <w:rPr>
            <w:webHidden/>
          </w:rPr>
          <w:fldChar w:fldCharType="end"/>
        </w:r>
      </w:hyperlink>
    </w:p>
    <w:p w14:paraId="7573CD47" w14:textId="666D5FA3" w:rsidR="00C5665F" w:rsidRDefault="00B10521">
      <w:pPr>
        <w:pStyle w:val="TOC2"/>
        <w:rPr>
          <w:rFonts w:asciiTheme="minorHAnsi" w:eastAsiaTheme="minorEastAsia" w:hAnsiTheme="minorHAnsi" w:cstheme="minorBidi"/>
          <w:sz w:val="22"/>
          <w:szCs w:val="22"/>
        </w:rPr>
      </w:pPr>
      <w:hyperlink w:anchor="_Toc52493303" w:history="1">
        <w:r w:rsidR="00C5665F" w:rsidRPr="00A93124">
          <w:rPr>
            <w:rStyle w:val="Hyperlink"/>
          </w:rPr>
          <w:t>1.7 Assumptions/Limitations</w:t>
        </w:r>
        <w:r w:rsidR="00C5665F">
          <w:rPr>
            <w:webHidden/>
          </w:rPr>
          <w:tab/>
        </w:r>
        <w:r w:rsidR="00C5665F">
          <w:rPr>
            <w:webHidden/>
          </w:rPr>
          <w:fldChar w:fldCharType="begin"/>
        </w:r>
        <w:r w:rsidR="00C5665F">
          <w:rPr>
            <w:webHidden/>
          </w:rPr>
          <w:instrText xml:space="preserve"> PAGEREF _Toc52493303 \h </w:instrText>
        </w:r>
        <w:r w:rsidR="00C5665F">
          <w:rPr>
            <w:webHidden/>
          </w:rPr>
        </w:r>
        <w:r w:rsidR="00C5665F">
          <w:rPr>
            <w:webHidden/>
          </w:rPr>
          <w:fldChar w:fldCharType="separate"/>
        </w:r>
        <w:r w:rsidR="00C5665F">
          <w:rPr>
            <w:webHidden/>
          </w:rPr>
          <w:t>10</w:t>
        </w:r>
        <w:r w:rsidR="00C5665F">
          <w:rPr>
            <w:webHidden/>
          </w:rPr>
          <w:fldChar w:fldCharType="end"/>
        </w:r>
      </w:hyperlink>
    </w:p>
    <w:p w14:paraId="769707F0" w14:textId="1F304913" w:rsidR="00C5665F" w:rsidRDefault="00B10521">
      <w:pPr>
        <w:pStyle w:val="TOC2"/>
        <w:rPr>
          <w:rFonts w:asciiTheme="minorHAnsi" w:eastAsiaTheme="minorEastAsia" w:hAnsiTheme="minorHAnsi" w:cstheme="minorBidi"/>
          <w:sz w:val="22"/>
          <w:szCs w:val="22"/>
        </w:rPr>
      </w:pPr>
      <w:hyperlink w:anchor="_Toc52493304" w:history="1">
        <w:r w:rsidR="00C5665F" w:rsidRPr="00A93124">
          <w:rPr>
            <w:rStyle w:val="Hyperlink"/>
          </w:rPr>
          <w:t>1.8 Thesis Overview</w:t>
        </w:r>
        <w:r w:rsidR="00C5665F">
          <w:rPr>
            <w:webHidden/>
          </w:rPr>
          <w:tab/>
        </w:r>
        <w:r w:rsidR="00C5665F">
          <w:rPr>
            <w:webHidden/>
          </w:rPr>
          <w:fldChar w:fldCharType="begin"/>
        </w:r>
        <w:r w:rsidR="00C5665F">
          <w:rPr>
            <w:webHidden/>
          </w:rPr>
          <w:instrText xml:space="preserve"> PAGEREF _Toc52493304 \h </w:instrText>
        </w:r>
        <w:r w:rsidR="00C5665F">
          <w:rPr>
            <w:webHidden/>
          </w:rPr>
        </w:r>
        <w:r w:rsidR="00C5665F">
          <w:rPr>
            <w:webHidden/>
          </w:rPr>
          <w:fldChar w:fldCharType="separate"/>
        </w:r>
        <w:r w:rsidR="00C5665F">
          <w:rPr>
            <w:webHidden/>
          </w:rPr>
          <w:t>11</w:t>
        </w:r>
        <w:r w:rsidR="00C5665F">
          <w:rPr>
            <w:webHidden/>
          </w:rPr>
          <w:fldChar w:fldCharType="end"/>
        </w:r>
      </w:hyperlink>
    </w:p>
    <w:p w14:paraId="1B1878CD" w14:textId="1C503E17" w:rsidR="00C5665F" w:rsidRDefault="00B10521">
      <w:pPr>
        <w:pStyle w:val="TOC1"/>
        <w:rPr>
          <w:rFonts w:asciiTheme="minorHAnsi" w:eastAsiaTheme="minorEastAsia" w:hAnsiTheme="minorHAnsi" w:cstheme="minorBidi"/>
          <w:bCs w:val="0"/>
          <w:sz w:val="22"/>
          <w:szCs w:val="22"/>
        </w:rPr>
      </w:pPr>
      <w:hyperlink w:anchor="_Toc52493305" w:history="1">
        <w:r w:rsidR="00C5665F" w:rsidRPr="00A93124">
          <w:rPr>
            <w:rStyle w:val="Hyperlink"/>
          </w:rPr>
          <w:t>II. Background</w:t>
        </w:r>
        <w:r w:rsidR="00C5665F">
          <w:rPr>
            <w:webHidden/>
          </w:rPr>
          <w:tab/>
        </w:r>
        <w:r w:rsidR="00C5665F">
          <w:rPr>
            <w:webHidden/>
          </w:rPr>
          <w:fldChar w:fldCharType="begin"/>
        </w:r>
        <w:r w:rsidR="00C5665F">
          <w:rPr>
            <w:webHidden/>
          </w:rPr>
          <w:instrText xml:space="preserve"> PAGEREF _Toc52493305 \h </w:instrText>
        </w:r>
        <w:r w:rsidR="00C5665F">
          <w:rPr>
            <w:webHidden/>
          </w:rPr>
        </w:r>
        <w:r w:rsidR="00C5665F">
          <w:rPr>
            <w:webHidden/>
          </w:rPr>
          <w:fldChar w:fldCharType="separate"/>
        </w:r>
        <w:r w:rsidR="00C5665F">
          <w:rPr>
            <w:webHidden/>
          </w:rPr>
          <w:t>11</w:t>
        </w:r>
        <w:r w:rsidR="00C5665F">
          <w:rPr>
            <w:webHidden/>
          </w:rPr>
          <w:fldChar w:fldCharType="end"/>
        </w:r>
      </w:hyperlink>
    </w:p>
    <w:p w14:paraId="14DF18A2" w14:textId="5C98D9E9" w:rsidR="00C5665F" w:rsidRDefault="00B10521">
      <w:pPr>
        <w:pStyle w:val="TOC2"/>
        <w:rPr>
          <w:rFonts w:asciiTheme="minorHAnsi" w:eastAsiaTheme="minorEastAsia" w:hAnsiTheme="minorHAnsi" w:cstheme="minorBidi"/>
          <w:sz w:val="22"/>
          <w:szCs w:val="22"/>
        </w:rPr>
      </w:pPr>
      <w:hyperlink w:anchor="_Toc52493306" w:history="1">
        <w:r w:rsidR="00C5665F" w:rsidRPr="00A93124">
          <w:rPr>
            <w:rStyle w:val="Hyperlink"/>
          </w:rPr>
          <w:t>2.1 Chapter Overview</w:t>
        </w:r>
        <w:r w:rsidR="00C5665F">
          <w:rPr>
            <w:webHidden/>
          </w:rPr>
          <w:tab/>
        </w:r>
        <w:r w:rsidR="00C5665F">
          <w:rPr>
            <w:webHidden/>
          </w:rPr>
          <w:fldChar w:fldCharType="begin"/>
        </w:r>
        <w:r w:rsidR="00C5665F">
          <w:rPr>
            <w:webHidden/>
          </w:rPr>
          <w:instrText xml:space="preserve"> PAGEREF _Toc52493306 \h </w:instrText>
        </w:r>
        <w:r w:rsidR="00C5665F">
          <w:rPr>
            <w:webHidden/>
          </w:rPr>
        </w:r>
        <w:r w:rsidR="00C5665F">
          <w:rPr>
            <w:webHidden/>
          </w:rPr>
          <w:fldChar w:fldCharType="separate"/>
        </w:r>
        <w:r w:rsidR="00C5665F">
          <w:rPr>
            <w:webHidden/>
          </w:rPr>
          <w:t>11</w:t>
        </w:r>
        <w:r w:rsidR="00C5665F">
          <w:rPr>
            <w:webHidden/>
          </w:rPr>
          <w:fldChar w:fldCharType="end"/>
        </w:r>
      </w:hyperlink>
    </w:p>
    <w:p w14:paraId="4DC0AF41" w14:textId="26CFC2B0" w:rsidR="00C5665F" w:rsidRDefault="00B10521">
      <w:pPr>
        <w:pStyle w:val="TOC2"/>
        <w:rPr>
          <w:rFonts w:asciiTheme="minorHAnsi" w:eastAsiaTheme="minorEastAsia" w:hAnsiTheme="minorHAnsi" w:cstheme="minorBidi"/>
          <w:sz w:val="22"/>
          <w:szCs w:val="22"/>
        </w:rPr>
      </w:pPr>
      <w:hyperlink w:anchor="_Toc52493307" w:history="1">
        <w:r w:rsidR="00C5665F" w:rsidRPr="00A93124">
          <w:rPr>
            <w:rStyle w:val="Hyperlink"/>
            <w:rFonts w:eastAsiaTheme="minorHAnsi"/>
          </w:rPr>
          <w:t>2.2 Physics of Flight Modeling</w:t>
        </w:r>
        <w:r w:rsidR="00C5665F">
          <w:rPr>
            <w:webHidden/>
          </w:rPr>
          <w:tab/>
        </w:r>
        <w:r w:rsidR="00C5665F">
          <w:rPr>
            <w:webHidden/>
          </w:rPr>
          <w:fldChar w:fldCharType="begin"/>
        </w:r>
        <w:r w:rsidR="00C5665F">
          <w:rPr>
            <w:webHidden/>
          </w:rPr>
          <w:instrText xml:space="preserve"> PAGEREF _Toc52493307 \h </w:instrText>
        </w:r>
        <w:r w:rsidR="00C5665F">
          <w:rPr>
            <w:webHidden/>
          </w:rPr>
        </w:r>
        <w:r w:rsidR="00C5665F">
          <w:rPr>
            <w:webHidden/>
          </w:rPr>
          <w:fldChar w:fldCharType="separate"/>
        </w:r>
        <w:r w:rsidR="00C5665F">
          <w:rPr>
            <w:webHidden/>
          </w:rPr>
          <w:t>11</w:t>
        </w:r>
        <w:r w:rsidR="00C5665F">
          <w:rPr>
            <w:webHidden/>
          </w:rPr>
          <w:fldChar w:fldCharType="end"/>
        </w:r>
      </w:hyperlink>
    </w:p>
    <w:p w14:paraId="7410377D" w14:textId="39350386" w:rsidR="00C5665F" w:rsidRDefault="00B10521">
      <w:pPr>
        <w:pStyle w:val="TOC2"/>
        <w:rPr>
          <w:rFonts w:asciiTheme="minorHAnsi" w:eastAsiaTheme="minorEastAsia" w:hAnsiTheme="minorHAnsi" w:cstheme="minorBidi"/>
          <w:sz w:val="22"/>
          <w:szCs w:val="22"/>
        </w:rPr>
      </w:pPr>
      <w:hyperlink w:anchor="_Toc52493308" w:history="1">
        <w:r w:rsidR="00C5665F" w:rsidRPr="00A93124">
          <w:rPr>
            <w:rStyle w:val="Hyperlink"/>
            <w:rFonts w:eastAsiaTheme="minorHAnsi"/>
          </w:rPr>
          <w:t>2.3 Entity Component System</w:t>
        </w:r>
        <w:r w:rsidR="00C5665F">
          <w:rPr>
            <w:webHidden/>
          </w:rPr>
          <w:tab/>
        </w:r>
        <w:r w:rsidR="00C5665F">
          <w:rPr>
            <w:webHidden/>
          </w:rPr>
          <w:fldChar w:fldCharType="begin"/>
        </w:r>
        <w:r w:rsidR="00C5665F">
          <w:rPr>
            <w:webHidden/>
          </w:rPr>
          <w:instrText xml:space="preserve"> PAGEREF _Toc52493308 \h </w:instrText>
        </w:r>
        <w:r w:rsidR="00C5665F">
          <w:rPr>
            <w:webHidden/>
          </w:rPr>
        </w:r>
        <w:r w:rsidR="00C5665F">
          <w:rPr>
            <w:webHidden/>
          </w:rPr>
          <w:fldChar w:fldCharType="separate"/>
        </w:r>
        <w:r w:rsidR="00C5665F">
          <w:rPr>
            <w:webHidden/>
          </w:rPr>
          <w:t>21</w:t>
        </w:r>
        <w:r w:rsidR="00C5665F">
          <w:rPr>
            <w:webHidden/>
          </w:rPr>
          <w:fldChar w:fldCharType="end"/>
        </w:r>
      </w:hyperlink>
    </w:p>
    <w:p w14:paraId="2D2D9F50" w14:textId="2F9B6F74" w:rsidR="00C5665F" w:rsidRDefault="00B10521">
      <w:pPr>
        <w:pStyle w:val="TOC2"/>
        <w:rPr>
          <w:rFonts w:asciiTheme="minorHAnsi" w:eastAsiaTheme="minorEastAsia" w:hAnsiTheme="minorHAnsi" w:cstheme="minorBidi"/>
          <w:sz w:val="22"/>
          <w:szCs w:val="22"/>
        </w:rPr>
      </w:pPr>
      <w:hyperlink w:anchor="_Toc52493309" w:history="1">
        <w:r w:rsidR="00C5665F" w:rsidRPr="00A93124">
          <w:rPr>
            <w:rStyle w:val="Hyperlink"/>
          </w:rPr>
          <w:t>2.4 Rust</w:t>
        </w:r>
        <w:r w:rsidR="00C5665F">
          <w:rPr>
            <w:webHidden/>
          </w:rPr>
          <w:tab/>
        </w:r>
        <w:r w:rsidR="00C5665F">
          <w:rPr>
            <w:webHidden/>
          </w:rPr>
          <w:fldChar w:fldCharType="begin"/>
        </w:r>
        <w:r w:rsidR="00C5665F">
          <w:rPr>
            <w:webHidden/>
          </w:rPr>
          <w:instrText xml:space="preserve"> PAGEREF _Toc52493309 \h </w:instrText>
        </w:r>
        <w:r w:rsidR="00C5665F">
          <w:rPr>
            <w:webHidden/>
          </w:rPr>
        </w:r>
        <w:r w:rsidR="00C5665F">
          <w:rPr>
            <w:webHidden/>
          </w:rPr>
          <w:fldChar w:fldCharType="separate"/>
        </w:r>
        <w:r w:rsidR="00C5665F">
          <w:rPr>
            <w:webHidden/>
          </w:rPr>
          <w:t>24</w:t>
        </w:r>
        <w:r w:rsidR="00C5665F">
          <w:rPr>
            <w:webHidden/>
          </w:rPr>
          <w:fldChar w:fldCharType="end"/>
        </w:r>
      </w:hyperlink>
    </w:p>
    <w:p w14:paraId="4A457EED" w14:textId="0466ECDC" w:rsidR="00C5665F" w:rsidRDefault="00B10521">
      <w:pPr>
        <w:pStyle w:val="TOC2"/>
        <w:rPr>
          <w:rFonts w:asciiTheme="minorHAnsi" w:eastAsiaTheme="minorEastAsia" w:hAnsiTheme="minorHAnsi" w:cstheme="minorBidi"/>
          <w:sz w:val="22"/>
          <w:szCs w:val="22"/>
        </w:rPr>
      </w:pPr>
      <w:hyperlink w:anchor="_Toc52493310" w:history="1">
        <w:r w:rsidR="00C5665F" w:rsidRPr="00A93124">
          <w:rPr>
            <w:rStyle w:val="Hyperlink"/>
            <w:rFonts w:eastAsiaTheme="minorHAnsi"/>
          </w:rPr>
          <w:t>2.5 FlightGear</w:t>
        </w:r>
        <w:r w:rsidR="00C5665F">
          <w:rPr>
            <w:webHidden/>
          </w:rPr>
          <w:tab/>
        </w:r>
        <w:r w:rsidR="00C5665F">
          <w:rPr>
            <w:webHidden/>
          </w:rPr>
          <w:fldChar w:fldCharType="begin"/>
        </w:r>
        <w:r w:rsidR="00C5665F">
          <w:rPr>
            <w:webHidden/>
          </w:rPr>
          <w:instrText xml:space="preserve"> PAGEREF _Toc52493310 \h </w:instrText>
        </w:r>
        <w:r w:rsidR="00C5665F">
          <w:rPr>
            <w:webHidden/>
          </w:rPr>
        </w:r>
        <w:r w:rsidR="00C5665F">
          <w:rPr>
            <w:webHidden/>
          </w:rPr>
          <w:fldChar w:fldCharType="separate"/>
        </w:r>
        <w:r w:rsidR="00C5665F">
          <w:rPr>
            <w:webHidden/>
          </w:rPr>
          <w:t>28</w:t>
        </w:r>
        <w:r w:rsidR="00C5665F">
          <w:rPr>
            <w:webHidden/>
          </w:rPr>
          <w:fldChar w:fldCharType="end"/>
        </w:r>
      </w:hyperlink>
    </w:p>
    <w:p w14:paraId="67233325" w14:textId="1EC5DCCA" w:rsidR="00C5665F" w:rsidRDefault="00B10521">
      <w:pPr>
        <w:pStyle w:val="TOC2"/>
        <w:rPr>
          <w:rFonts w:asciiTheme="minorHAnsi" w:eastAsiaTheme="minorEastAsia" w:hAnsiTheme="minorHAnsi" w:cstheme="minorBidi"/>
          <w:sz w:val="22"/>
          <w:szCs w:val="22"/>
        </w:rPr>
      </w:pPr>
      <w:hyperlink w:anchor="_Toc52493311" w:history="1">
        <w:r w:rsidR="00C5665F" w:rsidRPr="00A93124">
          <w:rPr>
            <w:rStyle w:val="Hyperlink"/>
            <w:rFonts w:eastAsiaTheme="minorHAnsi"/>
          </w:rPr>
          <w:t>2.6 Networking with Rust</w:t>
        </w:r>
        <w:r w:rsidR="00C5665F">
          <w:rPr>
            <w:webHidden/>
          </w:rPr>
          <w:tab/>
        </w:r>
        <w:r w:rsidR="00C5665F">
          <w:rPr>
            <w:webHidden/>
          </w:rPr>
          <w:fldChar w:fldCharType="begin"/>
        </w:r>
        <w:r w:rsidR="00C5665F">
          <w:rPr>
            <w:webHidden/>
          </w:rPr>
          <w:instrText xml:space="preserve"> PAGEREF _Toc52493311 \h </w:instrText>
        </w:r>
        <w:r w:rsidR="00C5665F">
          <w:rPr>
            <w:webHidden/>
          </w:rPr>
        </w:r>
        <w:r w:rsidR="00C5665F">
          <w:rPr>
            <w:webHidden/>
          </w:rPr>
          <w:fldChar w:fldCharType="separate"/>
        </w:r>
        <w:r w:rsidR="00C5665F">
          <w:rPr>
            <w:webHidden/>
          </w:rPr>
          <w:t>29</w:t>
        </w:r>
        <w:r w:rsidR="00C5665F">
          <w:rPr>
            <w:webHidden/>
          </w:rPr>
          <w:fldChar w:fldCharType="end"/>
        </w:r>
      </w:hyperlink>
    </w:p>
    <w:p w14:paraId="4C6E059B" w14:textId="14EA9F68" w:rsidR="00C5665F" w:rsidRDefault="00B10521">
      <w:pPr>
        <w:pStyle w:val="TOC1"/>
        <w:rPr>
          <w:rFonts w:asciiTheme="minorHAnsi" w:eastAsiaTheme="minorEastAsia" w:hAnsiTheme="minorHAnsi" w:cstheme="minorBidi"/>
          <w:bCs w:val="0"/>
          <w:sz w:val="22"/>
          <w:szCs w:val="22"/>
        </w:rPr>
      </w:pPr>
      <w:hyperlink w:anchor="_Toc52493312" w:history="1">
        <w:r w:rsidR="00C5665F" w:rsidRPr="00A93124">
          <w:rPr>
            <w:rStyle w:val="Hyperlink"/>
          </w:rPr>
          <w:t>III.  Methodology</w:t>
        </w:r>
        <w:r w:rsidR="00C5665F">
          <w:rPr>
            <w:webHidden/>
          </w:rPr>
          <w:tab/>
        </w:r>
        <w:r w:rsidR="00C5665F">
          <w:rPr>
            <w:webHidden/>
          </w:rPr>
          <w:fldChar w:fldCharType="begin"/>
        </w:r>
        <w:r w:rsidR="00C5665F">
          <w:rPr>
            <w:webHidden/>
          </w:rPr>
          <w:instrText xml:space="preserve"> PAGEREF _Toc52493312 \h </w:instrText>
        </w:r>
        <w:r w:rsidR="00C5665F">
          <w:rPr>
            <w:webHidden/>
          </w:rPr>
        </w:r>
        <w:r w:rsidR="00C5665F">
          <w:rPr>
            <w:webHidden/>
          </w:rPr>
          <w:fldChar w:fldCharType="separate"/>
        </w:r>
        <w:r w:rsidR="00C5665F">
          <w:rPr>
            <w:webHidden/>
          </w:rPr>
          <w:t>30</w:t>
        </w:r>
        <w:r w:rsidR="00C5665F">
          <w:rPr>
            <w:webHidden/>
          </w:rPr>
          <w:fldChar w:fldCharType="end"/>
        </w:r>
      </w:hyperlink>
    </w:p>
    <w:p w14:paraId="33D9EC1E" w14:textId="680585A5" w:rsidR="00C5665F" w:rsidRDefault="00B10521">
      <w:pPr>
        <w:pStyle w:val="TOC2"/>
        <w:rPr>
          <w:rFonts w:asciiTheme="minorHAnsi" w:eastAsiaTheme="minorEastAsia" w:hAnsiTheme="minorHAnsi" w:cstheme="minorBidi"/>
          <w:sz w:val="22"/>
          <w:szCs w:val="22"/>
        </w:rPr>
      </w:pPr>
      <w:hyperlink w:anchor="_Toc52493313"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_Toc52493313 \h </w:instrText>
        </w:r>
        <w:r w:rsidR="00C5665F">
          <w:rPr>
            <w:webHidden/>
          </w:rPr>
        </w:r>
        <w:r w:rsidR="00C5665F">
          <w:rPr>
            <w:webHidden/>
          </w:rPr>
          <w:fldChar w:fldCharType="separate"/>
        </w:r>
        <w:r w:rsidR="00C5665F">
          <w:rPr>
            <w:webHidden/>
          </w:rPr>
          <w:t>30</w:t>
        </w:r>
        <w:r w:rsidR="00C5665F">
          <w:rPr>
            <w:webHidden/>
          </w:rPr>
          <w:fldChar w:fldCharType="end"/>
        </w:r>
      </w:hyperlink>
    </w:p>
    <w:p w14:paraId="4A440873" w14:textId="25B019B5" w:rsidR="00C5665F" w:rsidRDefault="00B10521">
      <w:pPr>
        <w:pStyle w:val="TOC2"/>
        <w:rPr>
          <w:rFonts w:asciiTheme="minorHAnsi" w:eastAsiaTheme="minorEastAsia" w:hAnsiTheme="minorHAnsi" w:cstheme="minorBidi"/>
          <w:sz w:val="22"/>
          <w:szCs w:val="22"/>
        </w:rPr>
      </w:pPr>
      <w:hyperlink w:anchor="_Toc52493314" w:history="1">
        <w:r w:rsidR="00C5665F" w:rsidRPr="00A93124">
          <w:rPr>
            <w:rStyle w:val="Hyperlink"/>
          </w:rPr>
          <w:t>Test Subjects</w:t>
        </w:r>
        <w:r w:rsidR="00C5665F">
          <w:rPr>
            <w:webHidden/>
          </w:rPr>
          <w:tab/>
        </w:r>
        <w:r w:rsidR="00C5665F">
          <w:rPr>
            <w:webHidden/>
          </w:rPr>
          <w:fldChar w:fldCharType="begin"/>
        </w:r>
        <w:r w:rsidR="00C5665F">
          <w:rPr>
            <w:webHidden/>
          </w:rPr>
          <w:instrText xml:space="preserve"> PAGEREF _Toc52493314 \h </w:instrText>
        </w:r>
        <w:r w:rsidR="00C5665F">
          <w:rPr>
            <w:webHidden/>
          </w:rPr>
        </w:r>
        <w:r w:rsidR="00C5665F">
          <w:rPr>
            <w:webHidden/>
          </w:rPr>
          <w:fldChar w:fldCharType="separate"/>
        </w:r>
        <w:r w:rsidR="00C5665F">
          <w:rPr>
            <w:webHidden/>
          </w:rPr>
          <w:t>30</w:t>
        </w:r>
        <w:r w:rsidR="00C5665F">
          <w:rPr>
            <w:webHidden/>
          </w:rPr>
          <w:fldChar w:fldCharType="end"/>
        </w:r>
      </w:hyperlink>
    </w:p>
    <w:p w14:paraId="2F04FD8B" w14:textId="0A32DE23" w:rsidR="00C5665F" w:rsidRDefault="00B10521">
      <w:pPr>
        <w:pStyle w:val="TOC2"/>
        <w:rPr>
          <w:rFonts w:asciiTheme="minorHAnsi" w:eastAsiaTheme="minorEastAsia" w:hAnsiTheme="minorHAnsi" w:cstheme="minorBidi"/>
          <w:sz w:val="22"/>
          <w:szCs w:val="22"/>
        </w:rPr>
      </w:pPr>
      <w:hyperlink w:anchor="_Toc52493315"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_Toc52493315 \h </w:instrText>
        </w:r>
        <w:r w:rsidR="00C5665F">
          <w:rPr>
            <w:webHidden/>
          </w:rPr>
        </w:r>
        <w:r w:rsidR="00C5665F">
          <w:rPr>
            <w:webHidden/>
          </w:rPr>
          <w:fldChar w:fldCharType="separate"/>
        </w:r>
        <w:r w:rsidR="00C5665F">
          <w:rPr>
            <w:webHidden/>
          </w:rPr>
          <w:t>30</w:t>
        </w:r>
        <w:r w:rsidR="00C5665F">
          <w:rPr>
            <w:webHidden/>
          </w:rPr>
          <w:fldChar w:fldCharType="end"/>
        </w:r>
      </w:hyperlink>
    </w:p>
    <w:p w14:paraId="6D7F8832" w14:textId="3BA2DCC1" w:rsidR="00C5665F" w:rsidRDefault="00B10521">
      <w:pPr>
        <w:pStyle w:val="TOC1"/>
        <w:rPr>
          <w:rFonts w:asciiTheme="minorHAnsi" w:eastAsiaTheme="minorEastAsia" w:hAnsiTheme="minorHAnsi" w:cstheme="minorBidi"/>
          <w:bCs w:val="0"/>
          <w:sz w:val="22"/>
          <w:szCs w:val="22"/>
        </w:rPr>
      </w:pPr>
      <w:hyperlink w:anchor="_Toc52493316" w:history="1">
        <w:r w:rsidR="00C5665F" w:rsidRPr="00A93124">
          <w:rPr>
            <w:rStyle w:val="Hyperlink"/>
          </w:rPr>
          <w:t>IV.  Analysis and Results</w:t>
        </w:r>
        <w:r w:rsidR="00C5665F">
          <w:rPr>
            <w:webHidden/>
          </w:rPr>
          <w:tab/>
        </w:r>
        <w:r w:rsidR="00C5665F">
          <w:rPr>
            <w:webHidden/>
          </w:rPr>
          <w:fldChar w:fldCharType="begin"/>
        </w:r>
        <w:r w:rsidR="00C5665F">
          <w:rPr>
            <w:webHidden/>
          </w:rPr>
          <w:instrText xml:space="preserve"> PAGEREF _Toc52493316 \h </w:instrText>
        </w:r>
        <w:r w:rsidR="00C5665F">
          <w:rPr>
            <w:webHidden/>
          </w:rPr>
        </w:r>
        <w:r w:rsidR="00C5665F">
          <w:rPr>
            <w:webHidden/>
          </w:rPr>
          <w:fldChar w:fldCharType="separate"/>
        </w:r>
        <w:r w:rsidR="00C5665F">
          <w:rPr>
            <w:webHidden/>
          </w:rPr>
          <w:t>31</w:t>
        </w:r>
        <w:r w:rsidR="00C5665F">
          <w:rPr>
            <w:webHidden/>
          </w:rPr>
          <w:fldChar w:fldCharType="end"/>
        </w:r>
      </w:hyperlink>
    </w:p>
    <w:p w14:paraId="5098EA0A" w14:textId="5DD0B5B3" w:rsidR="00C5665F" w:rsidRDefault="00B10521">
      <w:pPr>
        <w:pStyle w:val="TOC2"/>
        <w:rPr>
          <w:rFonts w:asciiTheme="minorHAnsi" w:eastAsiaTheme="minorEastAsia" w:hAnsiTheme="minorHAnsi" w:cstheme="minorBidi"/>
          <w:sz w:val="22"/>
          <w:szCs w:val="22"/>
        </w:rPr>
      </w:pPr>
      <w:hyperlink w:anchor="_Toc52493317"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_Toc52493317 \h </w:instrText>
        </w:r>
        <w:r w:rsidR="00C5665F">
          <w:rPr>
            <w:webHidden/>
          </w:rPr>
        </w:r>
        <w:r w:rsidR="00C5665F">
          <w:rPr>
            <w:webHidden/>
          </w:rPr>
          <w:fldChar w:fldCharType="separate"/>
        </w:r>
        <w:r w:rsidR="00C5665F">
          <w:rPr>
            <w:webHidden/>
          </w:rPr>
          <w:t>31</w:t>
        </w:r>
        <w:r w:rsidR="00C5665F">
          <w:rPr>
            <w:webHidden/>
          </w:rPr>
          <w:fldChar w:fldCharType="end"/>
        </w:r>
      </w:hyperlink>
    </w:p>
    <w:p w14:paraId="15574F7C" w14:textId="1B45DD88" w:rsidR="00C5665F" w:rsidRDefault="00B10521">
      <w:pPr>
        <w:pStyle w:val="TOC2"/>
        <w:rPr>
          <w:rFonts w:asciiTheme="minorHAnsi" w:eastAsiaTheme="minorEastAsia" w:hAnsiTheme="minorHAnsi" w:cstheme="minorBidi"/>
          <w:sz w:val="22"/>
          <w:szCs w:val="22"/>
        </w:rPr>
      </w:pPr>
      <w:hyperlink w:anchor="_Toc52493318" w:history="1">
        <w:r w:rsidR="00C5665F" w:rsidRPr="00A93124">
          <w:rPr>
            <w:rStyle w:val="Hyperlink"/>
          </w:rPr>
          <w:t>Results of Simulation Scenarios</w:t>
        </w:r>
        <w:r w:rsidR="00C5665F">
          <w:rPr>
            <w:webHidden/>
          </w:rPr>
          <w:tab/>
        </w:r>
        <w:r w:rsidR="00C5665F">
          <w:rPr>
            <w:webHidden/>
          </w:rPr>
          <w:fldChar w:fldCharType="begin"/>
        </w:r>
        <w:r w:rsidR="00C5665F">
          <w:rPr>
            <w:webHidden/>
          </w:rPr>
          <w:instrText xml:space="preserve"> PAGEREF _Toc52493318 \h </w:instrText>
        </w:r>
        <w:r w:rsidR="00C5665F">
          <w:rPr>
            <w:webHidden/>
          </w:rPr>
        </w:r>
        <w:r w:rsidR="00C5665F">
          <w:rPr>
            <w:webHidden/>
          </w:rPr>
          <w:fldChar w:fldCharType="separate"/>
        </w:r>
        <w:r w:rsidR="00C5665F">
          <w:rPr>
            <w:webHidden/>
          </w:rPr>
          <w:t>31</w:t>
        </w:r>
        <w:r w:rsidR="00C5665F">
          <w:rPr>
            <w:webHidden/>
          </w:rPr>
          <w:fldChar w:fldCharType="end"/>
        </w:r>
      </w:hyperlink>
    </w:p>
    <w:p w14:paraId="51911752" w14:textId="7806A65E" w:rsidR="00C5665F" w:rsidRDefault="00B10521">
      <w:pPr>
        <w:pStyle w:val="TOC2"/>
        <w:rPr>
          <w:rFonts w:asciiTheme="minorHAnsi" w:eastAsiaTheme="minorEastAsia" w:hAnsiTheme="minorHAnsi" w:cstheme="minorBidi"/>
          <w:sz w:val="22"/>
          <w:szCs w:val="22"/>
        </w:rPr>
      </w:pPr>
      <w:hyperlink w:anchor="_Toc52493319" w:history="1">
        <w:r w:rsidR="00C5665F" w:rsidRPr="00A93124">
          <w:rPr>
            <w:rStyle w:val="Hyperlink"/>
          </w:rPr>
          <w:t>Investigative Questions Answered</w:t>
        </w:r>
        <w:r w:rsidR="00C5665F">
          <w:rPr>
            <w:webHidden/>
          </w:rPr>
          <w:tab/>
        </w:r>
        <w:r w:rsidR="00C5665F">
          <w:rPr>
            <w:webHidden/>
          </w:rPr>
          <w:fldChar w:fldCharType="begin"/>
        </w:r>
        <w:r w:rsidR="00C5665F">
          <w:rPr>
            <w:webHidden/>
          </w:rPr>
          <w:instrText xml:space="preserve"> PAGEREF _Toc52493319 \h </w:instrText>
        </w:r>
        <w:r w:rsidR="00C5665F">
          <w:rPr>
            <w:webHidden/>
          </w:rPr>
        </w:r>
        <w:r w:rsidR="00C5665F">
          <w:rPr>
            <w:webHidden/>
          </w:rPr>
          <w:fldChar w:fldCharType="separate"/>
        </w:r>
        <w:r w:rsidR="00C5665F">
          <w:rPr>
            <w:webHidden/>
          </w:rPr>
          <w:t>31</w:t>
        </w:r>
        <w:r w:rsidR="00C5665F">
          <w:rPr>
            <w:webHidden/>
          </w:rPr>
          <w:fldChar w:fldCharType="end"/>
        </w:r>
      </w:hyperlink>
    </w:p>
    <w:p w14:paraId="4638855F" w14:textId="1A550F8B" w:rsidR="00C5665F" w:rsidRDefault="00B10521">
      <w:pPr>
        <w:pStyle w:val="TOC2"/>
        <w:rPr>
          <w:rFonts w:asciiTheme="minorHAnsi" w:eastAsiaTheme="minorEastAsia" w:hAnsiTheme="minorHAnsi" w:cstheme="minorBidi"/>
          <w:sz w:val="22"/>
          <w:szCs w:val="22"/>
        </w:rPr>
      </w:pPr>
      <w:hyperlink w:anchor="_Toc52493320"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_Toc52493320 \h </w:instrText>
        </w:r>
        <w:r w:rsidR="00C5665F">
          <w:rPr>
            <w:webHidden/>
          </w:rPr>
        </w:r>
        <w:r w:rsidR="00C5665F">
          <w:rPr>
            <w:webHidden/>
          </w:rPr>
          <w:fldChar w:fldCharType="separate"/>
        </w:r>
        <w:r w:rsidR="00C5665F">
          <w:rPr>
            <w:webHidden/>
          </w:rPr>
          <w:t>31</w:t>
        </w:r>
        <w:r w:rsidR="00C5665F">
          <w:rPr>
            <w:webHidden/>
          </w:rPr>
          <w:fldChar w:fldCharType="end"/>
        </w:r>
      </w:hyperlink>
    </w:p>
    <w:p w14:paraId="01616C86" w14:textId="53E18324" w:rsidR="00C5665F" w:rsidRDefault="00B10521">
      <w:pPr>
        <w:pStyle w:val="TOC1"/>
        <w:rPr>
          <w:rFonts w:asciiTheme="minorHAnsi" w:eastAsiaTheme="minorEastAsia" w:hAnsiTheme="minorHAnsi" w:cstheme="minorBidi"/>
          <w:bCs w:val="0"/>
          <w:sz w:val="22"/>
          <w:szCs w:val="22"/>
        </w:rPr>
      </w:pPr>
      <w:hyperlink w:anchor="_Toc52493321" w:history="1">
        <w:r w:rsidR="00C5665F" w:rsidRPr="00A93124">
          <w:rPr>
            <w:rStyle w:val="Hyperlink"/>
          </w:rPr>
          <w:t>V.  Conclusions and Recommendations</w:t>
        </w:r>
        <w:r w:rsidR="00C5665F">
          <w:rPr>
            <w:webHidden/>
          </w:rPr>
          <w:tab/>
        </w:r>
        <w:r w:rsidR="00C5665F">
          <w:rPr>
            <w:webHidden/>
          </w:rPr>
          <w:fldChar w:fldCharType="begin"/>
        </w:r>
        <w:r w:rsidR="00C5665F">
          <w:rPr>
            <w:webHidden/>
          </w:rPr>
          <w:instrText xml:space="preserve"> PAGEREF _Toc52493321 \h </w:instrText>
        </w:r>
        <w:r w:rsidR="00C5665F">
          <w:rPr>
            <w:webHidden/>
          </w:rPr>
        </w:r>
        <w:r w:rsidR="00C5665F">
          <w:rPr>
            <w:webHidden/>
          </w:rPr>
          <w:fldChar w:fldCharType="separate"/>
        </w:r>
        <w:r w:rsidR="00C5665F">
          <w:rPr>
            <w:webHidden/>
          </w:rPr>
          <w:t>31</w:t>
        </w:r>
        <w:r w:rsidR="00C5665F">
          <w:rPr>
            <w:webHidden/>
          </w:rPr>
          <w:fldChar w:fldCharType="end"/>
        </w:r>
      </w:hyperlink>
    </w:p>
    <w:p w14:paraId="118D1072" w14:textId="1462A1F3" w:rsidR="00C5665F" w:rsidRDefault="00B10521">
      <w:pPr>
        <w:pStyle w:val="TOC2"/>
        <w:rPr>
          <w:rFonts w:asciiTheme="minorHAnsi" w:eastAsiaTheme="minorEastAsia" w:hAnsiTheme="minorHAnsi" w:cstheme="minorBidi"/>
          <w:sz w:val="22"/>
          <w:szCs w:val="22"/>
        </w:rPr>
      </w:pPr>
      <w:hyperlink w:anchor="_Toc52493322"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_Toc52493322 \h </w:instrText>
        </w:r>
        <w:r w:rsidR="00C5665F">
          <w:rPr>
            <w:webHidden/>
          </w:rPr>
        </w:r>
        <w:r w:rsidR="00C5665F">
          <w:rPr>
            <w:webHidden/>
          </w:rPr>
          <w:fldChar w:fldCharType="separate"/>
        </w:r>
        <w:r w:rsidR="00C5665F">
          <w:rPr>
            <w:webHidden/>
          </w:rPr>
          <w:t>31</w:t>
        </w:r>
        <w:r w:rsidR="00C5665F">
          <w:rPr>
            <w:webHidden/>
          </w:rPr>
          <w:fldChar w:fldCharType="end"/>
        </w:r>
      </w:hyperlink>
    </w:p>
    <w:p w14:paraId="6BBCAEFE" w14:textId="603EAB3B" w:rsidR="00C5665F" w:rsidRDefault="00B10521">
      <w:pPr>
        <w:pStyle w:val="TOC2"/>
        <w:rPr>
          <w:rFonts w:asciiTheme="minorHAnsi" w:eastAsiaTheme="minorEastAsia" w:hAnsiTheme="minorHAnsi" w:cstheme="minorBidi"/>
          <w:sz w:val="22"/>
          <w:szCs w:val="22"/>
        </w:rPr>
      </w:pPr>
      <w:hyperlink w:anchor="_Toc52493323" w:history="1">
        <w:r w:rsidR="00C5665F" w:rsidRPr="00A93124">
          <w:rPr>
            <w:rStyle w:val="Hyperlink"/>
          </w:rPr>
          <w:t>Conclusions of Research</w:t>
        </w:r>
        <w:r w:rsidR="00C5665F">
          <w:rPr>
            <w:webHidden/>
          </w:rPr>
          <w:tab/>
        </w:r>
        <w:r w:rsidR="00C5665F">
          <w:rPr>
            <w:webHidden/>
          </w:rPr>
          <w:fldChar w:fldCharType="begin"/>
        </w:r>
        <w:r w:rsidR="00C5665F">
          <w:rPr>
            <w:webHidden/>
          </w:rPr>
          <w:instrText xml:space="preserve"> PAGEREF _Toc52493323 \h </w:instrText>
        </w:r>
        <w:r w:rsidR="00C5665F">
          <w:rPr>
            <w:webHidden/>
          </w:rPr>
        </w:r>
        <w:r w:rsidR="00C5665F">
          <w:rPr>
            <w:webHidden/>
          </w:rPr>
          <w:fldChar w:fldCharType="separate"/>
        </w:r>
        <w:r w:rsidR="00C5665F">
          <w:rPr>
            <w:webHidden/>
          </w:rPr>
          <w:t>31</w:t>
        </w:r>
        <w:r w:rsidR="00C5665F">
          <w:rPr>
            <w:webHidden/>
          </w:rPr>
          <w:fldChar w:fldCharType="end"/>
        </w:r>
      </w:hyperlink>
    </w:p>
    <w:p w14:paraId="409239DA" w14:textId="7F552A15" w:rsidR="00C5665F" w:rsidRDefault="00B10521">
      <w:pPr>
        <w:pStyle w:val="TOC2"/>
        <w:rPr>
          <w:rFonts w:asciiTheme="minorHAnsi" w:eastAsiaTheme="minorEastAsia" w:hAnsiTheme="minorHAnsi" w:cstheme="minorBidi"/>
          <w:sz w:val="22"/>
          <w:szCs w:val="22"/>
        </w:rPr>
      </w:pPr>
      <w:hyperlink w:anchor="_Toc52493324" w:history="1">
        <w:r w:rsidR="00C5665F" w:rsidRPr="00A93124">
          <w:rPr>
            <w:rStyle w:val="Hyperlink"/>
          </w:rPr>
          <w:t>Significance of Research</w:t>
        </w:r>
        <w:r w:rsidR="00C5665F">
          <w:rPr>
            <w:webHidden/>
          </w:rPr>
          <w:tab/>
        </w:r>
        <w:r w:rsidR="00C5665F">
          <w:rPr>
            <w:webHidden/>
          </w:rPr>
          <w:fldChar w:fldCharType="begin"/>
        </w:r>
        <w:r w:rsidR="00C5665F">
          <w:rPr>
            <w:webHidden/>
          </w:rPr>
          <w:instrText xml:space="preserve"> PAGEREF _Toc52493324 \h </w:instrText>
        </w:r>
        <w:r w:rsidR="00C5665F">
          <w:rPr>
            <w:webHidden/>
          </w:rPr>
        </w:r>
        <w:r w:rsidR="00C5665F">
          <w:rPr>
            <w:webHidden/>
          </w:rPr>
          <w:fldChar w:fldCharType="separate"/>
        </w:r>
        <w:r w:rsidR="00C5665F">
          <w:rPr>
            <w:webHidden/>
          </w:rPr>
          <w:t>31</w:t>
        </w:r>
        <w:r w:rsidR="00C5665F">
          <w:rPr>
            <w:webHidden/>
          </w:rPr>
          <w:fldChar w:fldCharType="end"/>
        </w:r>
      </w:hyperlink>
    </w:p>
    <w:p w14:paraId="44C22DE5" w14:textId="7E1B83BC" w:rsidR="00C5665F" w:rsidRDefault="00B10521">
      <w:pPr>
        <w:pStyle w:val="TOC2"/>
        <w:rPr>
          <w:rFonts w:asciiTheme="minorHAnsi" w:eastAsiaTheme="minorEastAsia" w:hAnsiTheme="minorHAnsi" w:cstheme="minorBidi"/>
          <w:sz w:val="22"/>
          <w:szCs w:val="22"/>
        </w:rPr>
      </w:pPr>
      <w:hyperlink w:anchor="_Toc52493325" w:history="1">
        <w:r w:rsidR="00C5665F" w:rsidRPr="00A93124">
          <w:rPr>
            <w:rStyle w:val="Hyperlink"/>
          </w:rPr>
          <w:t>Recommendations for Action</w:t>
        </w:r>
        <w:r w:rsidR="00C5665F">
          <w:rPr>
            <w:webHidden/>
          </w:rPr>
          <w:tab/>
        </w:r>
        <w:r w:rsidR="00C5665F">
          <w:rPr>
            <w:webHidden/>
          </w:rPr>
          <w:fldChar w:fldCharType="begin"/>
        </w:r>
        <w:r w:rsidR="00C5665F">
          <w:rPr>
            <w:webHidden/>
          </w:rPr>
          <w:instrText xml:space="preserve"> PAGEREF _Toc52493325 \h </w:instrText>
        </w:r>
        <w:r w:rsidR="00C5665F">
          <w:rPr>
            <w:webHidden/>
          </w:rPr>
        </w:r>
        <w:r w:rsidR="00C5665F">
          <w:rPr>
            <w:webHidden/>
          </w:rPr>
          <w:fldChar w:fldCharType="separate"/>
        </w:r>
        <w:r w:rsidR="00C5665F">
          <w:rPr>
            <w:webHidden/>
          </w:rPr>
          <w:t>31</w:t>
        </w:r>
        <w:r w:rsidR="00C5665F">
          <w:rPr>
            <w:webHidden/>
          </w:rPr>
          <w:fldChar w:fldCharType="end"/>
        </w:r>
      </w:hyperlink>
    </w:p>
    <w:p w14:paraId="686791E4" w14:textId="4B0E5410" w:rsidR="00C5665F" w:rsidRDefault="00B10521">
      <w:pPr>
        <w:pStyle w:val="TOC2"/>
        <w:rPr>
          <w:rFonts w:asciiTheme="minorHAnsi" w:eastAsiaTheme="minorEastAsia" w:hAnsiTheme="minorHAnsi" w:cstheme="minorBidi"/>
          <w:sz w:val="22"/>
          <w:szCs w:val="22"/>
        </w:rPr>
      </w:pPr>
      <w:hyperlink w:anchor="_Toc52493326" w:history="1">
        <w:r w:rsidR="00C5665F" w:rsidRPr="00A93124">
          <w:rPr>
            <w:rStyle w:val="Hyperlink"/>
          </w:rPr>
          <w:t>Recommendations for Future Research</w:t>
        </w:r>
        <w:r w:rsidR="00C5665F">
          <w:rPr>
            <w:webHidden/>
          </w:rPr>
          <w:tab/>
        </w:r>
        <w:r w:rsidR="00C5665F">
          <w:rPr>
            <w:webHidden/>
          </w:rPr>
          <w:fldChar w:fldCharType="begin"/>
        </w:r>
        <w:r w:rsidR="00C5665F">
          <w:rPr>
            <w:webHidden/>
          </w:rPr>
          <w:instrText xml:space="preserve"> PAGEREF _Toc52493326 \h </w:instrText>
        </w:r>
        <w:r w:rsidR="00C5665F">
          <w:rPr>
            <w:webHidden/>
          </w:rPr>
        </w:r>
        <w:r w:rsidR="00C5665F">
          <w:rPr>
            <w:webHidden/>
          </w:rPr>
          <w:fldChar w:fldCharType="separate"/>
        </w:r>
        <w:r w:rsidR="00C5665F">
          <w:rPr>
            <w:webHidden/>
          </w:rPr>
          <w:t>32</w:t>
        </w:r>
        <w:r w:rsidR="00C5665F">
          <w:rPr>
            <w:webHidden/>
          </w:rPr>
          <w:fldChar w:fldCharType="end"/>
        </w:r>
      </w:hyperlink>
    </w:p>
    <w:p w14:paraId="6854C0A7" w14:textId="41440EF8" w:rsidR="00C5665F" w:rsidRDefault="00B10521">
      <w:pPr>
        <w:pStyle w:val="TOC2"/>
        <w:rPr>
          <w:rFonts w:asciiTheme="minorHAnsi" w:eastAsiaTheme="minorEastAsia" w:hAnsiTheme="minorHAnsi" w:cstheme="minorBidi"/>
          <w:sz w:val="22"/>
          <w:szCs w:val="22"/>
        </w:rPr>
      </w:pPr>
      <w:hyperlink w:anchor="_Toc52493327"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_Toc52493327 \h </w:instrText>
        </w:r>
        <w:r w:rsidR="00C5665F">
          <w:rPr>
            <w:webHidden/>
          </w:rPr>
        </w:r>
        <w:r w:rsidR="00C5665F">
          <w:rPr>
            <w:webHidden/>
          </w:rPr>
          <w:fldChar w:fldCharType="separate"/>
        </w:r>
        <w:r w:rsidR="00C5665F">
          <w:rPr>
            <w:webHidden/>
          </w:rPr>
          <w:t>32</w:t>
        </w:r>
        <w:r w:rsidR="00C5665F">
          <w:rPr>
            <w:webHidden/>
          </w:rPr>
          <w:fldChar w:fldCharType="end"/>
        </w:r>
      </w:hyperlink>
    </w:p>
    <w:p w14:paraId="166FA4EE" w14:textId="72974EC4" w:rsidR="00C5665F" w:rsidRDefault="00B10521">
      <w:pPr>
        <w:pStyle w:val="TOC1"/>
        <w:rPr>
          <w:rFonts w:asciiTheme="minorHAnsi" w:eastAsiaTheme="minorEastAsia" w:hAnsiTheme="minorHAnsi" w:cstheme="minorBidi"/>
          <w:bCs w:val="0"/>
          <w:sz w:val="22"/>
          <w:szCs w:val="22"/>
        </w:rPr>
      </w:pPr>
      <w:hyperlink w:anchor="_Toc52493328" w:history="1">
        <w:r w:rsidR="00C5665F" w:rsidRPr="00A93124">
          <w:rPr>
            <w:rStyle w:val="Hyperlink"/>
          </w:rPr>
          <w:t>Appendix: Configuring FlightGear as a Visual System</w:t>
        </w:r>
        <w:r w:rsidR="00C5665F">
          <w:rPr>
            <w:webHidden/>
          </w:rPr>
          <w:tab/>
        </w:r>
        <w:r w:rsidR="00C5665F">
          <w:rPr>
            <w:webHidden/>
          </w:rPr>
          <w:fldChar w:fldCharType="begin"/>
        </w:r>
        <w:r w:rsidR="00C5665F">
          <w:rPr>
            <w:webHidden/>
          </w:rPr>
          <w:instrText xml:space="preserve"> PAGEREF _Toc52493328 \h </w:instrText>
        </w:r>
        <w:r w:rsidR="00C5665F">
          <w:rPr>
            <w:webHidden/>
          </w:rPr>
        </w:r>
        <w:r w:rsidR="00C5665F">
          <w:rPr>
            <w:webHidden/>
          </w:rPr>
          <w:fldChar w:fldCharType="separate"/>
        </w:r>
        <w:r w:rsidR="00C5665F">
          <w:rPr>
            <w:webHidden/>
          </w:rPr>
          <w:t>33</w:t>
        </w:r>
        <w:r w:rsidR="00C5665F">
          <w:rPr>
            <w:webHidden/>
          </w:rPr>
          <w:fldChar w:fldCharType="end"/>
        </w:r>
      </w:hyperlink>
    </w:p>
    <w:p w14:paraId="54170544" w14:textId="0B07841A" w:rsidR="00C5665F" w:rsidRDefault="00B10521">
      <w:pPr>
        <w:pStyle w:val="TOC1"/>
        <w:rPr>
          <w:rFonts w:asciiTheme="minorHAnsi" w:eastAsiaTheme="minorEastAsia" w:hAnsiTheme="minorHAnsi" w:cstheme="minorBidi"/>
          <w:bCs w:val="0"/>
          <w:sz w:val="22"/>
          <w:szCs w:val="22"/>
        </w:rPr>
      </w:pPr>
      <w:hyperlink w:anchor="_Toc52493329" w:history="1">
        <w:r w:rsidR="00C5665F" w:rsidRPr="00A93124">
          <w:rPr>
            <w:rStyle w:val="Hyperlink"/>
          </w:rPr>
          <w:t>Bibliography</w:t>
        </w:r>
        <w:r w:rsidR="00C5665F">
          <w:rPr>
            <w:webHidden/>
          </w:rPr>
          <w:tab/>
        </w:r>
        <w:r w:rsidR="00C5665F">
          <w:rPr>
            <w:webHidden/>
          </w:rPr>
          <w:fldChar w:fldCharType="begin"/>
        </w:r>
        <w:r w:rsidR="00C5665F">
          <w:rPr>
            <w:webHidden/>
          </w:rPr>
          <w:instrText xml:space="preserve"> PAGEREF _Toc52493329 \h </w:instrText>
        </w:r>
        <w:r w:rsidR="00C5665F">
          <w:rPr>
            <w:webHidden/>
          </w:rPr>
        </w:r>
        <w:r w:rsidR="00C5665F">
          <w:rPr>
            <w:webHidden/>
          </w:rPr>
          <w:fldChar w:fldCharType="separate"/>
        </w:r>
        <w:r w:rsidR="00C5665F">
          <w:rPr>
            <w:webHidden/>
          </w:rPr>
          <w:t>36</w:t>
        </w:r>
        <w:r w:rsidR="00C5665F">
          <w:rPr>
            <w:webHidden/>
          </w:rPr>
          <w:fldChar w:fldCharType="end"/>
        </w:r>
      </w:hyperlink>
    </w:p>
    <w:p w14:paraId="182256F0" w14:textId="2991D0A9"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2493295"/>
      <w:r>
        <w:lastRenderedPageBreak/>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B10521">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B10521">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B10521">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B10521">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B10521">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B10521">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2493296"/>
      <w:r>
        <w:lastRenderedPageBreak/>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25F36203" w14:textId="56E4A49D" w:rsidR="00C45618" w:rsidRDefault="00F96855" w:rsidP="00BA0D42">
      <w:pPr>
        <w:pStyle w:val="Heading2"/>
        <w:spacing w:before="0"/>
      </w:pPr>
      <w:bookmarkStart w:id="27" w:name="_Toc52493297"/>
      <w:r>
        <w:t xml:space="preserve">1.1 </w:t>
      </w:r>
      <w:r w:rsidR="005737A4">
        <w:t>Introduction</w:t>
      </w:r>
      <w:bookmarkEnd w:id="27"/>
    </w:p>
    <w:p w14:paraId="4FDC8B56" w14:textId="4DA0E0B7" w:rsidR="006D2A7D" w:rsidRDefault="00E333CB" w:rsidP="008322E0">
      <w:pPr>
        <w:ind w:firstLine="720"/>
      </w:pPr>
      <w:r>
        <w:t xml:space="preserve">Computer </w:t>
      </w:r>
      <w:r w:rsidR="00494BD0">
        <w:t xml:space="preserve">training-based </w:t>
      </w:r>
      <w:r>
        <w:t xml:space="preserve">simulations are important </w:t>
      </w:r>
      <w:r w:rsidR="00420F49">
        <w:t xml:space="preserve">tools for the military. </w:t>
      </w:r>
      <w:r w:rsidR="00494BD0">
        <w:t xml:space="preserve">They </w:t>
      </w:r>
      <w:r w:rsidR="00773293">
        <w:t xml:space="preserve">are used in order to be prepare all servicemen and </w:t>
      </w:r>
      <w:r w:rsidR="00885977">
        <w:t>service</w:t>
      </w:r>
      <w:r w:rsidR="00773293">
        <w:t>women</w:t>
      </w:r>
      <w:r w:rsidR="00494BD0">
        <w:t xml:space="preserve"> for a possible conflict. Through training with computer sim</w:t>
      </w:r>
      <w:r w:rsidR="006D2A7D">
        <w:t xml:space="preserve">ulations, the military </w:t>
      </w:r>
      <w:r w:rsidR="00802A9C">
        <w:t xml:space="preserve">practices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w:t>
      </w:r>
      <w:proofErr w:type="spellStart"/>
      <w:r w:rsidR="00494BD0">
        <w:t>Purssian</w:t>
      </w:r>
      <w:proofErr w:type="spellEnd"/>
      <w:r w:rsidR="00494BD0">
        <w:t xml:space="preserve"> Field Marshal </w:t>
      </w:r>
      <w:r w:rsidR="00494BD0" w:rsidRPr="00494BD0">
        <w:t xml:space="preserve">Helmuth von </w:t>
      </w:r>
      <w:proofErr w:type="spellStart"/>
      <w:r w:rsidR="00494BD0" w:rsidRPr="00494BD0">
        <w:t>Moltke</w:t>
      </w:r>
      <w:proofErr w:type="spellEnd"/>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F1066">
        <w:t xml:space="preserve">This assertion, however, </w:t>
      </w:r>
      <w:r w:rsidR="007D01D1">
        <w:t>only reinforces the need to train with simulations.</w:t>
      </w:r>
    </w:p>
    <w:p w14:paraId="2FD99AA2" w14:textId="4568282C"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safe. Virtual simulations are less expensive because you do not have vehicles, like airplanes, burning gas and requiring manpower, like maintenance. They are more accessible because all you need is a computer to use it. They are more versatile because you can simulate scenarios that might not be possible to put together in real-life. And finally, they are completely safe because users cannot hurt themselves.</w:t>
      </w:r>
    </w:p>
    <w:p w14:paraId="7388EBA3" w14:textId="172740EA" w:rsidR="00367EAC" w:rsidRDefault="00494BD0" w:rsidP="00367EAC">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such as troops on the ground</w:t>
      </w:r>
      <w:r w:rsidR="004B6CE9">
        <w:t xml:space="preserve">. </w:t>
      </w:r>
      <w:r w:rsidR="001F4092">
        <w:t>But i</w:t>
      </w:r>
      <w:r w:rsidR="006C4EED">
        <w:t xml:space="preserve">n this </w:t>
      </w:r>
      <w:r w:rsidR="003C0F54">
        <w:t>thesis,</w:t>
      </w:r>
      <w:r w:rsidR="00004D5A">
        <w:t xml:space="preserve"> we focus on</w:t>
      </w:r>
      <w:r w:rsidR="006C4EED">
        <w:t xml:space="preserve"> computer-based </w:t>
      </w:r>
      <w:r w:rsidR="00834621">
        <w:t xml:space="preserve">3-Dimensional (3D) </w:t>
      </w:r>
      <w:r w:rsidR="006C4EED">
        <w:t xml:space="preserve">flight simulations that </w:t>
      </w:r>
      <w:r w:rsidR="00834621">
        <w:t xml:space="preserve">can </w:t>
      </w:r>
      <w:r w:rsidR="006C4EED">
        <w:t xml:space="preserve">simulate </w:t>
      </w:r>
      <w:r w:rsidR="00834621">
        <w:t xml:space="preserve">multiple </w:t>
      </w:r>
      <w:r w:rsidR="006C4EED">
        <w:t>airplanes.</w:t>
      </w:r>
      <w:r w:rsidR="00032293">
        <w:t xml:space="preserve"> </w:t>
      </w:r>
      <w:r w:rsidR="006C4EED">
        <w:t xml:space="preserve">These </w:t>
      </w:r>
      <w:r w:rsidR="00DB65D0">
        <w:t xml:space="preserve">kinds of </w:t>
      </w:r>
      <w:r w:rsidR="006C4EED">
        <w:t xml:space="preserve">simulations are not only used for </w:t>
      </w:r>
      <w:r w:rsidR="005C11B5">
        <w:t xml:space="preserve">full-scale </w:t>
      </w:r>
      <w:r w:rsidR="008300E8">
        <w:t xml:space="preserve">aerial </w:t>
      </w:r>
      <w:r w:rsidR="006C4EED">
        <w:t>bat</w:t>
      </w:r>
      <w:r w:rsidR="005C11B5">
        <w:t xml:space="preserve">tle planning, but also to sharpen </w:t>
      </w:r>
      <w:r w:rsidR="00286CAA">
        <w:t xml:space="preserve">an individual </w:t>
      </w:r>
      <w:r w:rsidR="000F24BA">
        <w:t>pilot’s</w:t>
      </w:r>
      <w:r w:rsidR="005C11B5">
        <w:t xml:space="preserve"> skills</w:t>
      </w:r>
      <w:r w:rsidR="006C4EED">
        <w:t xml:space="preserve">. </w:t>
      </w:r>
    </w:p>
    <w:p w14:paraId="51D8F286" w14:textId="754F128A" w:rsidR="004C2B06" w:rsidRDefault="005A7093" w:rsidP="00367EAC">
      <w:pPr>
        <w:ind w:firstLine="720"/>
      </w:pPr>
      <w:r>
        <w:t>The</w:t>
      </w:r>
      <w:r w:rsidR="008322E0">
        <w:t xml:space="preserve"> piece </w:t>
      </w:r>
      <w:r w:rsidR="004C2B06">
        <w:t>of a</w:t>
      </w:r>
      <w:r w:rsidR="008322E0">
        <w:t xml:space="preserve"> 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8322E0">
        <w:t xml:space="preserve"> is </w:t>
      </w:r>
      <w:r w:rsidR="008605AF">
        <w:t xml:space="preserve">referred to as a flight dynamics model (FDM), which is </w:t>
      </w:r>
      <w:r w:rsidR="008605AF">
        <w:lastRenderedPageBreak/>
        <w:t xml:space="preserve">essentially all of the math </w:t>
      </w:r>
      <w:r w:rsidR="00152C36">
        <w:t>that makes an airplane act like an airplane.</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while taking into account external forces, like gravity</w:t>
      </w:r>
      <w:r w:rsidR="0065125A">
        <w:t>, as well as the physical properties of the airplane</w:t>
      </w:r>
      <w:r w:rsidR="00C15632">
        <w:t xml:space="preserve">. </w:t>
      </w:r>
      <w:r w:rsidR="00D6241D">
        <w:t xml:space="preserve">The term FDM will be used when referring more specifically to the physics piece of the </w:t>
      </w:r>
      <w:r w:rsidR="0055706F">
        <w:t xml:space="preserve">whole flight </w:t>
      </w:r>
      <w:r w:rsidR="00D6241D">
        <w:t>simulator.</w:t>
      </w:r>
      <w:r w:rsidR="002649E3">
        <w:t xml:space="preserve"> </w:t>
      </w:r>
    </w:p>
    <w:p w14:paraId="7B7FBBB2" w14:textId="5F71474B" w:rsidR="004C2B06" w:rsidRDefault="00E85BFB" w:rsidP="004C2B06">
      <w:pPr>
        <w:ind w:firstLine="720"/>
      </w:pPr>
      <w:r>
        <w:t xml:space="preserve">Although the </w:t>
      </w:r>
      <w:r w:rsidR="004058B9">
        <w:t xml:space="preserve">software engineering of </w:t>
      </w:r>
      <w:r>
        <w:t>FDM</w:t>
      </w:r>
      <w:r w:rsidR="001E5552">
        <w:t>s</w:t>
      </w:r>
      <w:r>
        <w:t xml:space="preserve"> </w:t>
      </w:r>
      <w:r w:rsidR="005B2D5E">
        <w:t>has been solved</w:t>
      </w:r>
      <w:r w:rsidR="005A1C20">
        <w:t>,</w:t>
      </w:r>
      <w:r w:rsidR="005B2D5E">
        <w:t xml:space="preserve"> and</w:t>
      </w:r>
      <w:r w:rsidR="00B84DB0">
        <w:t xml:space="preserve"> the </w:t>
      </w:r>
      <w:r w:rsidR="005A1C20">
        <w:t xml:space="preserve">math to mimic realistic physics is a standard practice, </w:t>
      </w:r>
      <w:r w:rsidR="00360148">
        <w:t>th</w:t>
      </w:r>
      <w:r w:rsidR="00FE2B85">
        <w:t>is thesis describes building a</w:t>
      </w:r>
      <w:r>
        <w:t xml:space="preserve"> FDM </w:t>
      </w:r>
      <w:r w:rsidR="00E83F92">
        <w:t>that</w:t>
      </w:r>
      <w:r>
        <w:t xml:space="preserve"> is unlike any other</w:t>
      </w:r>
      <w:r w:rsidR="005A1C20">
        <w:t xml:space="preserve"> in terms of how the code is organized</w:t>
      </w:r>
      <w:r>
        <w:t xml:space="preserve">. </w:t>
      </w:r>
      <w:r w:rsidR="003351CD">
        <w:t xml:space="preserve">A lot of the time, </w:t>
      </w:r>
      <w:r w:rsidR="00DB0384">
        <w:t xml:space="preserve">FDMs </w:t>
      </w:r>
      <w:r w:rsidR="00BC5DA2">
        <w:t xml:space="preserve">are written in a systems level programming language, </w:t>
      </w:r>
      <w:r w:rsidR="00E94020">
        <w:t>specifically C++</w:t>
      </w:r>
      <w:r w:rsidR="003351CD">
        <w:t xml:space="preserve">, and </w:t>
      </w:r>
      <w:r w:rsidR="00BC5DA2">
        <w:t>organized in code as an</w:t>
      </w:r>
      <w:r w:rsidR="003351CD">
        <w:t xml:space="preserve"> Object-Oriented Programming (OOP) design pattern. </w:t>
      </w:r>
      <w:r w:rsidR="00E94020">
        <w:t>But a</w:t>
      </w:r>
      <w:r w:rsidR="00CE12C1">
        <w:t xml:space="preserve"> military flight simulation could consist of one, or hundreds, or even thousands of airplanes flying around</w:t>
      </w:r>
      <w:r w:rsidR="00823D1D">
        <w:t xml:space="preserve"> in a space</w:t>
      </w:r>
      <w:r w:rsidR="00CE12C1">
        <w:t>. And</w:t>
      </w:r>
      <w:r w:rsidR="00C86E12">
        <w:t xml:space="preserve"> </w:t>
      </w:r>
      <w:r w:rsidR="00CE12C1">
        <w:t xml:space="preserve">complex </w:t>
      </w:r>
      <w:r w:rsidR="00C86E12">
        <w:t xml:space="preserve">simulations </w:t>
      </w:r>
      <w:r w:rsidR="00CE12C1">
        <w:t xml:space="preserve">like this </w:t>
      </w:r>
      <w:r w:rsidR="00D449EC">
        <w:t xml:space="preserve">which have a FDM </w:t>
      </w:r>
      <w:r w:rsidR="00E94020">
        <w:t xml:space="preserve">constructed as </w:t>
      </w:r>
      <w:r w:rsidR="00CE12C1">
        <w:t xml:space="preserve">OOP are missing out on some </w:t>
      </w:r>
      <w:r w:rsidR="00D449EC">
        <w:t xml:space="preserve">powerful </w:t>
      </w:r>
      <w:r w:rsidR="00CE12C1">
        <w:t xml:space="preserve">modern features that this thesis seeks to elucidate. </w:t>
      </w:r>
      <w:r w:rsidR="009A01C9">
        <w:t>This thesis expl</w:t>
      </w:r>
      <w:r w:rsidR="00D6241D">
        <w:t>ores building an interactive flight simulator</w:t>
      </w:r>
      <w:r w:rsidR="009A01C9">
        <w:t xml:space="preserve"> using two </w:t>
      </w:r>
      <w:r w:rsidR="0000220E">
        <w:t>alternate technologies that p</w:t>
      </w:r>
      <w:r w:rsidR="00360148">
        <w:t>rovide some useful</w:t>
      </w:r>
      <w:r w:rsidR="0000220E">
        <w:t xml:space="preserve"> benefits over more typical programming methods. </w:t>
      </w:r>
    </w:p>
    <w:p w14:paraId="101726BE" w14:textId="72986DAE" w:rsidR="00392DF3" w:rsidRDefault="00360148" w:rsidP="004C2B06">
      <w:pPr>
        <w:ind w:firstLine="720"/>
      </w:pPr>
      <w:r>
        <w:t>T</w:t>
      </w:r>
      <w:r w:rsidR="009A01C9">
        <w:t xml:space="preserve">he first </w:t>
      </w:r>
      <w:r>
        <w:t xml:space="preserve">technology </w:t>
      </w:r>
      <w:r w:rsidR="005C26EB">
        <w:t xml:space="preserve">used in this thesis </w:t>
      </w:r>
      <w:r>
        <w:t xml:space="preserve">is </w:t>
      </w:r>
      <w:r w:rsidR="009A01C9">
        <w:t xml:space="preserve">the </w:t>
      </w:r>
      <w:r w:rsidR="008B29E0">
        <w:t>Entity Component System (</w:t>
      </w:r>
      <w:r w:rsidR="002F6D0A">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rsidR="002F6D0A">
        <w:t>growing</w:t>
      </w:r>
      <w:r w:rsidR="002067FC">
        <w:t xml:space="preserve"> in popularity</w:t>
      </w:r>
      <w:r w:rsidR="006C3F2C">
        <w:t>.</w:t>
      </w:r>
      <w:r w:rsidR="002F6D0A">
        <w:t xml:space="preserve"> Notably, Unity uses an ECS architecture in its game engine. Unity is a platform for creating and </w:t>
      </w:r>
      <w:r w:rsidR="00C364FD">
        <w:t>operating</w:t>
      </w:r>
      <w:r w:rsidR="002F6D0A">
        <w:t xml:space="preserve"> real-time 3D games</w:t>
      </w:r>
      <w:r w:rsidR="00A96D7D">
        <w:t xml:space="preserve"> [15</w:t>
      </w:r>
      <w:r w:rsidR="00C364FD">
        <w:t>].</w:t>
      </w:r>
      <w:r w:rsidR="00295217">
        <w:t xml:space="preserve"> The massively popular battle </w:t>
      </w:r>
      <w:proofErr w:type="spellStart"/>
      <w:r w:rsidR="00295217">
        <w:t>royale</w:t>
      </w:r>
      <w:proofErr w:type="spellEnd"/>
      <w:r w:rsidR="00295217">
        <w:t xml:space="preserv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C63381">
        <w:t xml:space="preserve"> In this thesis</w:t>
      </w:r>
      <w:r w:rsidR="00172B11">
        <w:t xml:space="preserve">, the </w:t>
      </w:r>
      <w:r w:rsidR="00172B11">
        <w:lastRenderedPageBreak/>
        <w:t xml:space="preserve">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t xml:space="preserve"> But we will also discus</w:t>
      </w:r>
      <w:r w:rsidR="000D2314">
        <w:t xml:space="preserve">s any possible pitfalls in the </w:t>
      </w:r>
      <w:r w:rsidR="00172B11">
        <w:t xml:space="preserve">software </w:t>
      </w:r>
      <w:r w:rsidR="001352DB">
        <w:t>created</w:t>
      </w:r>
      <w:r>
        <w:t>.</w:t>
      </w:r>
      <w:r w:rsidR="003D48E1">
        <w:t xml:space="preserve"> </w:t>
      </w:r>
    </w:p>
    <w:p w14:paraId="303C2FDE" w14:textId="25C18FCA" w:rsidR="0094479C"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 xml:space="preserve">In order to </w:t>
      </w:r>
      <w:r w:rsidR="00D07C89">
        <w:lastRenderedPageBreak/>
        <w:t>implement the ECS design within the R</w:t>
      </w:r>
      <w:r w:rsidR="00C30B4F">
        <w:t>ust language, the</w:t>
      </w:r>
      <w:r w:rsidR="00D07C89">
        <w:t xml:space="preserve"> framework, SPECS, is the library, or, as the Rust programming language calls it, crate, that is imported in code.</w:t>
      </w:r>
    </w:p>
    <w:p w14:paraId="66F06979" w14:textId="31BB3465" w:rsidR="009C54CE" w:rsidRDefault="00F96855" w:rsidP="00BA0D42">
      <w:pPr>
        <w:pStyle w:val="Heading2"/>
        <w:spacing w:before="0"/>
      </w:pPr>
      <w:bookmarkStart w:id="28" w:name="_Toc493484472"/>
      <w:bookmarkStart w:id="29" w:name="_Toc493484713"/>
      <w:bookmarkStart w:id="30" w:name="_Toc494527307"/>
      <w:bookmarkStart w:id="31" w:name="_Toc495221473"/>
      <w:bookmarkStart w:id="32" w:name="_Toc495663184"/>
      <w:bookmarkStart w:id="33" w:name="_Toc495826206"/>
      <w:bookmarkStart w:id="34" w:name="_Toc495826314"/>
      <w:bookmarkStart w:id="35" w:name="_Toc495999054"/>
      <w:bookmarkStart w:id="36" w:name="_Toc496074852"/>
      <w:bookmarkStart w:id="37" w:name="_Toc496074947"/>
      <w:bookmarkStart w:id="38" w:name="_Toc496075121"/>
      <w:bookmarkStart w:id="39" w:name="_Toc496075279"/>
      <w:bookmarkStart w:id="40" w:name="_Toc496075343"/>
      <w:bookmarkStart w:id="41" w:name="_Toc496080585"/>
      <w:bookmarkStart w:id="42" w:name="_Toc503248582"/>
      <w:bookmarkStart w:id="43" w:name="_Toc504131158"/>
      <w:bookmarkStart w:id="44" w:name="_Toc504131360"/>
      <w:bookmarkStart w:id="45" w:name="_Toc504131515"/>
      <w:bookmarkStart w:id="46" w:name="_Toc52493298"/>
      <w:r>
        <w:t xml:space="preserve">1.2 </w:t>
      </w:r>
      <w:r w:rsidR="009C54CE">
        <w:t>Problem Statement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51D1A906" w14:textId="3A16C1E8" w:rsidR="00B37316" w:rsidRDefault="00C344AE" w:rsidP="00B37316">
      <w:pPr>
        <w:pStyle w:val="BodyText"/>
      </w:pPr>
      <w:bookmarkStart w:id="47" w:name="_Toc493484473"/>
      <w:bookmarkStart w:id="48" w:name="_Toc493484714"/>
      <w:bookmarkStart w:id="49" w:name="_Toc494527308"/>
      <w:bookmarkStart w:id="50" w:name="_Toc495221474"/>
      <w:bookmarkStart w:id="51" w:name="_Toc495663185"/>
      <w:bookmarkStart w:id="52" w:name="_Toc495826207"/>
      <w:bookmarkStart w:id="53" w:name="_Toc495826315"/>
      <w:bookmarkStart w:id="54" w:name="_Toc495999055"/>
      <w:bookmarkStart w:id="55" w:name="_Toc496074853"/>
      <w:bookmarkStart w:id="56" w:name="_Toc496074948"/>
      <w:bookmarkStart w:id="57" w:name="_Toc496075122"/>
      <w:bookmarkStart w:id="58" w:name="_Toc496075280"/>
      <w:bookmarkStart w:id="59" w:name="_Toc496075344"/>
      <w:bookmarkStart w:id="60" w:name="_Toc496080586"/>
      <w:bookmarkStart w:id="61" w:name="_Toc503248583"/>
      <w:bookmarkStart w:id="62" w:name="_Toc504131159"/>
      <w:bookmarkStart w:id="63" w:name="_Toc504131361"/>
      <w:bookmarkStart w:id="64" w:name="_Toc504131516"/>
      <w:r>
        <w:t xml:space="preserve">In </w:t>
      </w:r>
      <w:r w:rsidR="00C752B2">
        <w:t>real-time military flight simulations</w:t>
      </w:r>
      <w:r>
        <w:t>, it</w:t>
      </w:r>
      <w:r w:rsidR="00FC019B">
        <w:t xml:space="preserve"> is common to see a</w:t>
      </w:r>
      <w:r>
        <w:t xml:space="preserve"> </w:t>
      </w:r>
      <w:r w:rsidR="00075330">
        <w:t>3D FDM</w:t>
      </w:r>
      <w:r w:rsidR="00BD0C45">
        <w:t xml:space="preserve"> using a single threaded</w:t>
      </w:r>
      <w:r w:rsidR="00300988">
        <w:t xml:space="preserve"> 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391472">
        <w:t xml:space="preserve">simulation could have hundreds or even thousands of </w:t>
      </w:r>
      <w:r w:rsidR="0060396B">
        <w:t>airplane</w:t>
      </w:r>
      <w:r w:rsidR="00593114">
        <w:t xml:space="preserve">s or entities </w:t>
      </w:r>
      <w:r w:rsidR="0021554F">
        <w:t xml:space="preserve">flying and maneuvering </w:t>
      </w:r>
      <w:r w:rsidR="00391472">
        <w:t>at one time.</w:t>
      </w:r>
      <w:r w:rsidR="007D3F3B">
        <w:t xml:space="preserve"> </w:t>
      </w:r>
      <w:r w:rsidR="00593114">
        <w:t xml:space="preserve">In a complex simulation like this, </w:t>
      </w:r>
      <w:r w:rsidR="001815CD">
        <w:t xml:space="preserve">a systems language, </w:t>
      </w:r>
      <w:r w:rsidR="00593114">
        <w:t xml:space="preserve">single threaded OOP is faced with some problems. </w:t>
      </w:r>
      <w:r w:rsidR="00257CBF">
        <w:t xml:space="preserve">With </w:t>
      </w:r>
      <w:r w:rsidR="007C29B9">
        <w:t>OOP,</w:t>
      </w:r>
      <w:r w:rsidR="00160468">
        <w:t xml:space="preserve"> </w:t>
      </w:r>
      <w:r w:rsidR="00AA2443">
        <w:t>run</w:t>
      </w:r>
      <w:r w:rsidR="0060396B">
        <w:t>time performance can seriously decreas</w:t>
      </w:r>
      <w:r w:rsidR="00C93BED">
        <w:t>e with increasing</w:t>
      </w:r>
      <w:r w:rsidR="00AA2443">
        <w:t xml:space="preserve"> entities to process at once on a single thread.</w:t>
      </w:r>
      <w:r w:rsidR="007C29B9">
        <w:t xml:space="preserve"> Also</w:t>
      </w:r>
      <w:r w:rsidR="00AA2443">
        <w:t>, the entanglement of functionality and data memory</w:t>
      </w:r>
      <w:r w:rsidR="004D6091">
        <w:t xml:space="preserve"> in hierarchies</w:t>
      </w:r>
      <w:r w:rsidR="00AA2443">
        <w:t xml:space="preserve"> can cause a mess when trying to modify</w:t>
      </w:r>
      <w:r w:rsidR="001815CD">
        <w:t xml:space="preserve"> or add</w:t>
      </w:r>
      <w:r w:rsidR="00AA2443">
        <w:t xml:space="preserve"> functionality </w:t>
      </w:r>
      <w:r w:rsidR="001815CD">
        <w:t>and entities</w:t>
      </w:r>
      <w:r w:rsidR="004D6091">
        <w:t>.</w:t>
      </w:r>
      <w:r w:rsidR="007C29B9">
        <w:t xml:space="preserve"> </w:t>
      </w:r>
      <w:r w:rsidR="00257CBF">
        <w:t>With sy</w:t>
      </w:r>
      <w:r w:rsidR="007C29B9">
        <w:t>stems programming languages, i</w:t>
      </w:r>
      <w:r w:rsidR="00966618">
        <w:t xml:space="preserve">t </w:t>
      </w:r>
      <w:r w:rsidR="00811685">
        <w:t>is</w:t>
      </w:r>
      <w:r w:rsidR="00966618">
        <w:t xml:space="preserve"> also</w:t>
      </w:r>
      <w:r w:rsidR="00811685">
        <w:t xml:space="preserve"> 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p>
    <w:p w14:paraId="6657BFAA" w14:textId="668E3C79" w:rsidR="00C344AE" w:rsidRDefault="00E5650C" w:rsidP="0030510E">
      <w:pPr>
        <w:pStyle w:val="BodyText"/>
        <w:ind w:firstLine="0"/>
      </w:pPr>
      <w:r>
        <w:t xml:space="preserve"> </w:t>
      </w:r>
      <w:r w:rsidR="00AE2753">
        <w:t>(</w:t>
      </w:r>
      <w:r w:rsidR="0079603E">
        <w:t xml:space="preserve">so should I not mention the ease of code modification with </w:t>
      </w:r>
      <w:proofErr w:type="spellStart"/>
      <w:r w:rsidR="0079603E">
        <w:t>ecs</w:t>
      </w:r>
      <w:proofErr w:type="spellEnd"/>
      <w:r w:rsidR="0079603E">
        <w:t xml:space="preserve">, and also not mention the </w:t>
      </w:r>
      <w:proofErr w:type="spellStart"/>
      <w:r w:rsidR="0079603E">
        <w:t>ensurance</w:t>
      </w:r>
      <w:proofErr w:type="spellEnd"/>
      <w:r w:rsidR="0079603E">
        <w:t xml:space="preserve"> of no memory issues with rust? And just focus on performance of </w:t>
      </w:r>
      <w:proofErr w:type="spellStart"/>
      <w:r w:rsidR="0079603E">
        <w:t>ecs</w:t>
      </w:r>
      <w:proofErr w:type="spellEnd"/>
      <w:r w:rsidR="0079603E">
        <w:t xml:space="preserve"> vs single threaded OOP?)</w:t>
      </w:r>
    </w:p>
    <w:p w14:paraId="387FA68E" w14:textId="0E951108" w:rsidR="00251273" w:rsidRDefault="00F96855" w:rsidP="00BA0D42">
      <w:pPr>
        <w:pStyle w:val="Heading2"/>
        <w:spacing w:before="0"/>
      </w:pPr>
      <w:bookmarkStart w:id="65" w:name="_Toc52493299"/>
      <w:r>
        <w:t xml:space="preserve">1.3 </w:t>
      </w:r>
      <w:r w:rsidR="009C54CE">
        <w:t xml:space="preserve">Research </w:t>
      </w:r>
      <w:r w:rsidR="00EC3664">
        <w:t>Objective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3B89B331" w14:textId="1BE72F1A" w:rsidR="003F7F55" w:rsidRDefault="00C93BED" w:rsidP="006F2C51">
      <w:pPr>
        <w:pStyle w:val="BodyText"/>
      </w:pPr>
      <w:bookmarkStart w:id="66" w:name="_Toc493484474"/>
      <w:bookmarkStart w:id="67" w:name="_Toc493484715"/>
      <w:bookmarkStart w:id="68" w:name="_Toc494527309"/>
      <w:bookmarkStart w:id="69" w:name="_Toc495221475"/>
      <w:bookmarkStart w:id="70" w:name="_Toc495663186"/>
      <w:bookmarkStart w:id="71" w:name="_Toc495826208"/>
      <w:bookmarkStart w:id="72" w:name="_Toc495826316"/>
      <w:bookmarkStart w:id="73" w:name="_Toc495999056"/>
      <w:bookmarkStart w:id="74" w:name="_Toc496074854"/>
      <w:bookmarkStart w:id="75" w:name="_Toc496074949"/>
      <w:bookmarkStart w:id="76" w:name="_Toc496075123"/>
      <w:bookmarkStart w:id="77" w:name="_Toc496075281"/>
      <w:bookmarkStart w:id="78" w:name="_Toc496075345"/>
      <w:bookmarkStart w:id="79" w:name="_Toc496080587"/>
      <w:bookmarkStart w:id="80" w:name="_Toc503248584"/>
      <w:bookmarkStart w:id="81" w:name="_Toc504131160"/>
      <w:bookmarkStart w:id="82" w:name="_Toc504131362"/>
      <w:bookmarkStart w:id="83" w:name="_Toc504131517"/>
      <w:r>
        <w:t xml:space="preserve">The </w:t>
      </w:r>
      <w:r w:rsidR="003F7F55">
        <w:t xml:space="preserve">modern ECS architecture is a viable alternative which can provide some important advantages over OOP in such a simulation: runtime performance, and code modifiability. Furthermore, the Rust programming language solves the memory safety burden that plagues systems level languages. </w:t>
      </w:r>
      <w:r w:rsidR="00FA308B">
        <w:t>The</w:t>
      </w:r>
      <w:r>
        <w:t xml:space="preserve"> </w:t>
      </w:r>
      <w:r w:rsidR="002B0BD5">
        <w:t>goal</w:t>
      </w:r>
      <w:r>
        <w:t xml:space="preserve"> of this research is to build</w:t>
      </w:r>
      <w:r w:rsidR="003F7F55">
        <w:t xml:space="preserve"> a</w:t>
      </w:r>
      <w:r w:rsidR="006F2C51">
        <w:t>n interactive</w:t>
      </w:r>
      <w:r w:rsidR="003F7F55">
        <w:t xml:space="preserve"> 3D FDM implemented as a Rust based, ECS</w:t>
      </w:r>
      <w:r w:rsidR="00FA308B">
        <w:t xml:space="preserve"> design. An additional objective is </w:t>
      </w:r>
      <w:r w:rsidR="00FA308B">
        <w:lastRenderedPageBreak/>
        <w:t>to investigate a performance difference</w:t>
      </w:r>
      <w:r w:rsidR="003C185E">
        <w:t xml:space="preserve"> between an </w:t>
      </w:r>
      <w:r w:rsidR="003F7F55">
        <w:t xml:space="preserve">OOP design implementation of the same </w:t>
      </w:r>
      <w:r w:rsidR="002B0BD5">
        <w:t xml:space="preserve">goal </w:t>
      </w:r>
      <w:r w:rsidR="003F7F55">
        <w:t xml:space="preserve">FDM. The FDM is based on the works by David Bourg in [14].  </w:t>
      </w:r>
    </w:p>
    <w:p w14:paraId="79870D68" w14:textId="1E4C3A33" w:rsidR="00CE7460" w:rsidRDefault="00F96855" w:rsidP="00BA0D42">
      <w:pPr>
        <w:pStyle w:val="Heading2"/>
        <w:spacing w:before="0"/>
      </w:pPr>
      <w:bookmarkStart w:id="84" w:name="_Toc52493300"/>
      <w:r>
        <w:t xml:space="preserve">1.4 </w:t>
      </w:r>
      <w:r w:rsidR="008B570F">
        <w:t>Hypothesis</w:t>
      </w:r>
      <w:bookmarkEnd w:id="84"/>
    </w:p>
    <w:p w14:paraId="5BEB6A59" w14:textId="75A99B06" w:rsidR="0079603E" w:rsidRDefault="00FB1642" w:rsidP="003B48EA">
      <w:pPr>
        <w:pStyle w:val="BodyText"/>
      </w:pPr>
      <w:r w:rsidRPr="00FB1642">
        <w:t xml:space="preserve"> </w:t>
      </w:r>
      <w:r w:rsidR="00EC38BD">
        <w:t xml:space="preserve">The thesis hypothesizes that a 3D FDM implemented as a Rust based, ECS design will be able to more quickly </w:t>
      </w:r>
      <w:r w:rsidR="00E964F9">
        <w:t>process a large</w:t>
      </w:r>
      <w:r w:rsidR="00EC38BD">
        <w:t xml:space="preserve"> amount of airplane entities than the same FDM organized with the </w:t>
      </w:r>
      <w:r w:rsidR="00F90332">
        <w:t xml:space="preserve">single threaded </w:t>
      </w:r>
      <w:r w:rsidR="00EC38BD">
        <w:t xml:space="preserve">OOP paradigm. </w:t>
      </w:r>
      <w:r w:rsidR="0079603E">
        <w:t xml:space="preserve">By using ECS to organize data differently, we can separate, or decouple, functionality from the actual data in memory, as opposed to having functionality and memory tied together in hierarchies. This is powerful and popular strategy in designing complex video game engines, which have many game entities, such as bullets, and many functions on those game entities. This decoupling allows for the functionality on game entities to be easily parallelized and fast. </w:t>
      </w:r>
      <w:r w:rsidR="00CA53F7">
        <w:t xml:space="preserve">In addition to performance, because ECS decouples code, the ability to modify existing functionality or entities, or add new functionality or entities is a much smoother process.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FF5A2A">
        <w:t xml:space="preserve"> also benefit for the use of ECS in our </w:t>
      </w:r>
      <w:r w:rsidR="0079603E">
        <w:t xml:space="preserve">FDM </w:t>
      </w:r>
      <w:r w:rsidR="00383E89">
        <w:t xml:space="preserve">powering the simulation </w:t>
      </w:r>
      <w:r w:rsidR="0079603E">
        <w:t>created in this thesis</w:t>
      </w:r>
      <w:r w:rsidR="00383E89">
        <w:t>.</w:t>
      </w:r>
    </w:p>
    <w:p w14:paraId="4A8F42E2" w14:textId="3CEB4DD8" w:rsidR="0046774C" w:rsidRDefault="00F96855" w:rsidP="00BA0D42">
      <w:pPr>
        <w:pStyle w:val="Heading2"/>
        <w:spacing w:before="0"/>
      </w:pPr>
      <w:bookmarkStart w:id="85" w:name="_Toc52493301"/>
      <w:r>
        <w:t xml:space="preserve">1.5 </w:t>
      </w:r>
      <w:r w:rsidR="0046774C">
        <w:t>Contribution</w:t>
      </w:r>
      <w:bookmarkEnd w:id="85"/>
    </w:p>
    <w:p w14:paraId="1C51D32C" w14:textId="6BCDE57D" w:rsidR="00584D7A" w:rsidRDefault="003479EE" w:rsidP="004E7EF0">
      <w:pPr>
        <w:ind w:firstLine="720"/>
      </w:pPr>
      <w:r>
        <w:t xml:space="preserve">The contribution of this thesis </w:t>
      </w:r>
      <w:r w:rsidR="00584D7A">
        <w:t xml:space="preserve">lies in the field of flight modeling and 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xml:space="preserve">, but it </w:t>
      </w:r>
      <w:r w:rsidR="00A41E4A">
        <w:t xml:space="preserve">consistently outperforms its single threaded OOP counterpart, which is a representative of current military FDMs. </w:t>
      </w:r>
      <w:r w:rsidR="00190178">
        <w:t xml:space="preserve">This strategy also </w:t>
      </w:r>
      <w:r w:rsidR="00190178">
        <w:lastRenderedPageBreak/>
        <w:t>increases code maintainability due to the nature of the ECS architecture; this is a valuable feature that could save time and effort when updating a FDMs code later in its lifespan.</w:t>
      </w:r>
    </w:p>
    <w:p w14:paraId="06964C7B" w14:textId="298EC036" w:rsidR="00862480" w:rsidRDefault="00F96855" w:rsidP="00BA0D42">
      <w:pPr>
        <w:pStyle w:val="Heading2"/>
        <w:spacing w:before="0"/>
      </w:pPr>
      <w:bookmarkStart w:id="86" w:name="_Toc52493302"/>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t xml:space="preserve">1.6 </w:t>
      </w:r>
      <w:r w:rsidR="00832AAF">
        <w:t>Approach</w:t>
      </w:r>
      <w:bookmarkEnd w:id="86"/>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1C44206F" w14:textId="77777777" w:rsidR="001076B8" w:rsidRDefault="002D7B07" w:rsidP="00861143">
      <w:r w:rsidRPr="002D7B07">
        <w:t xml:space="preserve">overview of the approach will be </w:t>
      </w:r>
      <w:r>
        <w:t xml:space="preserve">given </w:t>
      </w:r>
      <w:r w:rsidRPr="002D7B07">
        <w:t xml:space="preserve">here. </w:t>
      </w:r>
    </w:p>
    <w:p w14:paraId="7DC561C8" w14:textId="0113292E" w:rsidR="002C6B9C" w:rsidRDefault="007751FB" w:rsidP="001076B8">
      <w:pPr>
        <w:ind w:firstLine="360"/>
      </w:pPr>
      <w:r>
        <w:t>Firstly, a 2D, Rust based, ECS patterned FDM</w:t>
      </w:r>
      <w:r w:rsidR="001076B8">
        <w:t xml:space="preserve"> is</w:t>
      </w:r>
      <w:r>
        <w:t xml:space="preserve"> created based on the works by Grant Palmer in [</w:t>
      </w:r>
      <w:r w:rsidR="006F3401">
        <w:t xml:space="preserve">30]. The building of this 2D FDM was essentially a stepping </w:t>
      </w:r>
      <w:r w:rsidR="00BC7CDA">
        <w:t>stone to reach</w:t>
      </w:r>
      <w:r w:rsidR="006F3401">
        <w:t xml:space="preserve"> the goal of creating the 3D version. </w:t>
      </w:r>
    </w:p>
    <w:p w14:paraId="74BB96FC" w14:textId="2D2983FC" w:rsidR="009A6115" w:rsidRDefault="001076B8" w:rsidP="002C6B9C">
      <w:pPr>
        <w:ind w:firstLine="360"/>
      </w:pPr>
      <w:r>
        <w:t>Next, t</w:t>
      </w:r>
      <w:r w:rsidR="00586C72">
        <w:t>h</w:t>
      </w:r>
      <w:r w:rsidR="00C61CAB">
        <w:t xml:space="preserve">e focus of this research is </w:t>
      </w:r>
      <w:r w:rsidR="008012ED">
        <w:t>build</w:t>
      </w:r>
      <w:r>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rsidR="00590EE6">
        <w:t>T</w:t>
      </w:r>
      <w:r w:rsidR="00A92800">
        <w:t>o ensure our FDM’s</w:t>
      </w:r>
      <w:r w:rsidR="00590EE6">
        <w:t xml:space="preserve"> accuracy, we will find out if it </w:t>
      </w:r>
      <w:r w:rsidR="008012ED">
        <w:t xml:space="preserve">replicates the </w:t>
      </w:r>
      <w:r w:rsidR="00440FA8">
        <w:t xml:space="preserve">realistic </w:t>
      </w:r>
      <w:r w:rsidR="008012ED">
        <w:t>fl</w:t>
      </w:r>
      <w:r w:rsidR="00C61CAB">
        <w:t>ight data generated by its C++ baseline</w:t>
      </w:r>
      <w:r w:rsidR="00590EE6">
        <w:t xml:space="preserve"> FDM</w:t>
      </w:r>
      <w:r w:rsidR="008012ED">
        <w:t xml:space="preserve"> as described in Bourg’s textbook.</w:t>
      </w:r>
      <w:r w:rsidR="002D7B07">
        <w:t xml:space="preserve"> </w:t>
      </w:r>
    </w:p>
    <w:p w14:paraId="6D6B814A" w14:textId="39C6B373" w:rsidR="009D5392" w:rsidRDefault="0075499F" w:rsidP="009D5392">
      <w:pPr>
        <w:pStyle w:val="BodyText"/>
      </w:pPr>
      <w:r>
        <w:t xml:space="preserve">With the proof </w:t>
      </w:r>
      <w:r w:rsidR="00DA3CDF">
        <w:t>of concept show</w:t>
      </w:r>
      <w:r w:rsidR="007751FB">
        <w:t xml:space="preserve">n, we will then </w:t>
      </w:r>
      <w:r w:rsidR="00E23518">
        <w:t xml:space="preserve">investigate </w:t>
      </w:r>
      <w:r w:rsidR="009D5392">
        <w:t xml:space="preserve">a performance difference between the 3D FDM implemented as a Rust based, ECS design and an OOP design implementation of the same FDM.  </w:t>
      </w:r>
    </w:p>
    <w:p w14:paraId="38FEF94F" w14:textId="77777777" w:rsidR="009D5392" w:rsidRDefault="009D5392" w:rsidP="009D5392">
      <w:pPr>
        <w:pStyle w:val="BodyText"/>
      </w:pPr>
    </w:p>
    <w:p w14:paraId="15E42F2C" w14:textId="4A91AB3C" w:rsidR="00EA5AE9" w:rsidRDefault="00EA5AE9" w:rsidP="00E23518">
      <w:pPr>
        <w:ind w:firstLine="360"/>
      </w:pPr>
    </w:p>
    <w:p w14:paraId="126ACDDA" w14:textId="4D2F0786" w:rsidR="00EA5AE9" w:rsidRDefault="00EA5AE9" w:rsidP="003A5272">
      <w:pPr>
        <w:ind w:firstLine="360"/>
      </w:pPr>
    </w:p>
    <w:p w14:paraId="20406BCF" w14:textId="5E93609D" w:rsidR="00EA5AE9" w:rsidRDefault="00EA5AE9" w:rsidP="003A5272">
      <w:pPr>
        <w:ind w:firstLine="360"/>
      </w:pPr>
    </w:p>
    <w:p w14:paraId="56EE5567" w14:textId="77777777" w:rsidR="00EA5AE9" w:rsidRDefault="00EA5AE9" w:rsidP="003A5272">
      <w:pPr>
        <w:ind w:firstLine="360"/>
      </w:pPr>
    </w:p>
    <w:p w14:paraId="5235F88B" w14:textId="12592710" w:rsidR="00251273" w:rsidRDefault="00F96855" w:rsidP="00BA0D42">
      <w:pPr>
        <w:pStyle w:val="Heading2"/>
        <w:spacing w:before="0"/>
      </w:pPr>
      <w:bookmarkStart w:id="87" w:name="_Toc52493303"/>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r>
        <w:t xml:space="preserve">1.7 </w:t>
      </w:r>
      <w:r w:rsidR="00EC3664">
        <w:t>Assumptions/</w:t>
      </w:r>
      <w:r w:rsidR="00251273">
        <w:t>Limitations</w:t>
      </w:r>
      <w:bookmarkEnd w:id="87"/>
    </w:p>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14:paraId="7B8CD278" w14:textId="2FF086B4" w:rsidR="00251273" w:rsidRDefault="00480784" w:rsidP="00BA0D42">
      <w:pPr>
        <w:pStyle w:val="BodyText"/>
      </w:pPr>
      <w:r>
        <w:t>Th</w:t>
      </w:r>
      <w:r w:rsidR="00F1258D">
        <w:t xml:space="preserve">e </w:t>
      </w:r>
      <w:r w:rsidR="00986FF2">
        <w:t xml:space="preserve">first limitation is that the </w:t>
      </w:r>
      <w:r w:rsidR="00F1258D">
        <w:t>flight simulator</w:t>
      </w:r>
      <w:r>
        <w:t xml:space="preserve"> built is not a standalone application</w:t>
      </w:r>
      <w:r w:rsidR="00824342">
        <w:t xml:space="preserve">; a graphics generation program is needed to display the simulation. However, if a </w:t>
      </w:r>
      <w:r w:rsidR="007D682C">
        <w:t xml:space="preserve">user </w:t>
      </w:r>
      <w:r w:rsidR="007D682C">
        <w:lastRenderedPageBreak/>
        <w:t xml:space="preserve">does </w:t>
      </w:r>
      <w:r w:rsidR="00824342">
        <w:t>require graphics, t</w:t>
      </w:r>
      <w:r>
        <w:t>he flight</w:t>
      </w:r>
      <w:r w:rsidR="00F1258D">
        <w:t xml:space="preserve"> simulator </w:t>
      </w:r>
      <w:r w:rsidR="00824342">
        <w:t>can be run without a</w:t>
      </w:r>
      <w:r w:rsidR="00517D2C">
        <w:t xml:space="preserve">n external </w:t>
      </w:r>
      <w:r>
        <w:t>visualization system</w:t>
      </w:r>
      <w:r w:rsidR="00824342">
        <w:t xml:space="preserve">. The simulator does assume that </w:t>
      </w:r>
      <w:proofErr w:type="spellStart"/>
      <w:r>
        <w:t>FlightGear</w:t>
      </w:r>
      <w:proofErr w:type="spellEnd"/>
      <w:r>
        <w:t xml:space="preserve"> is being used as the visualization system. </w:t>
      </w:r>
      <w:r w:rsidR="00824342">
        <w:t xml:space="preserve">The packets being sent out by the flight simulator are configured in a specific manner for </w:t>
      </w:r>
      <w:proofErr w:type="spellStart"/>
      <w:r w:rsidR="00824342">
        <w:t>FlightGear</w:t>
      </w:r>
      <w:proofErr w:type="spellEnd"/>
      <w:r w:rsidR="00824342">
        <w:t xml:space="preserve"> to interpret properly</w:t>
      </w:r>
      <w:r w:rsidR="00517D2C">
        <w:t xml:space="preserve">.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50076F43" w14:textId="7CF78CCC"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FE17954" w14:textId="14023990" w:rsidR="00713DE0" w:rsidRDefault="00713DE0" w:rsidP="000B3494">
      <w:pPr>
        <w:pStyle w:val="BodyText"/>
      </w:pPr>
      <w:r>
        <w:t xml:space="preserve">(if I cannot find out how to simulate multiple planes in </w:t>
      </w:r>
      <w:proofErr w:type="spellStart"/>
      <w:r>
        <w:t>flightgear</w:t>
      </w:r>
      <w:proofErr w:type="spellEnd"/>
      <w:r>
        <w:t xml:space="preserve"> another limitation may be that for a sim with greater than 1 airplane, there is no graphics, or at least, only the one plane can be in the </w:t>
      </w:r>
      <w:proofErr w:type="spellStart"/>
      <w:r>
        <w:t>flightgear</w:t>
      </w:r>
      <w:proofErr w:type="spellEnd"/>
      <w:r>
        <w:t xml:space="preserve"> world, while the others are invisible, which seems to defeat the point of the simulation</w:t>
      </w:r>
      <w:r w:rsidR="003373F9">
        <w:t>. In that case collision would make sense to have because at least the console output can tell if a collision occurs)</w:t>
      </w:r>
    </w:p>
    <w:p w14:paraId="51159619" w14:textId="136AE4FB" w:rsidR="007E0124" w:rsidRDefault="00F96855" w:rsidP="00BA0D42">
      <w:pPr>
        <w:pStyle w:val="Heading2"/>
        <w:spacing w:before="0"/>
      </w:pPr>
      <w:bookmarkStart w:id="106" w:name="_Toc52493304"/>
      <w:r>
        <w:t xml:space="preserve">1.8 </w:t>
      </w:r>
      <w:r w:rsidR="008B570F">
        <w:t>Thesis Overview</w:t>
      </w:r>
      <w:bookmarkEnd w:id="106"/>
    </w:p>
    <w:p w14:paraId="2994A9DC" w14:textId="74A6C22D" w:rsidR="007E0124" w:rsidRDefault="00CD1B4D" w:rsidP="00BA0D42">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xml:space="preserve">, Entity Component Systems, Rust programming and </w:t>
      </w:r>
      <w:proofErr w:type="spellStart"/>
      <w:r>
        <w:t>FlightGear</w:t>
      </w:r>
      <w:proofErr w:type="spellEnd"/>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3C743E3F" w14:textId="77777777" w:rsidR="009757A2" w:rsidRDefault="009757A2" w:rsidP="00BA0D42">
      <w:pPr>
        <w:pStyle w:val="BodyText"/>
      </w:pPr>
    </w:p>
    <w:p w14:paraId="6C006B6E" w14:textId="03B998DB" w:rsidR="00435D31" w:rsidRDefault="00435D31" w:rsidP="00BA0D42">
      <w:pPr>
        <w:pStyle w:val="BodyText"/>
        <w:ind w:firstLine="0"/>
      </w:pPr>
      <w:r>
        <w:t>(should any of these headings be deleted</w:t>
      </w:r>
      <w:r w:rsidR="00D317AD">
        <w:t xml:space="preserve">, or lumped together as a different heading name? or </w:t>
      </w:r>
      <w:r w:rsidR="00A33A03">
        <w:t>different heading names</w:t>
      </w:r>
      <w:r w:rsidR="00D317AD">
        <w:t>?</w:t>
      </w:r>
      <w:r w:rsidR="00801543">
        <w:t xml:space="preserve"> </w:t>
      </w:r>
      <w:r w:rsidR="009F0AB6">
        <w:t>Am I missing the point on any of this?</w:t>
      </w:r>
      <w:r w:rsidR="00664E4D">
        <w:t>)</w:t>
      </w:r>
    </w:p>
    <w:p w14:paraId="15811178" w14:textId="77777777" w:rsidR="00251273" w:rsidRPr="006F3F05" w:rsidRDefault="00251273" w:rsidP="00BA0D42">
      <w:pPr>
        <w:pStyle w:val="Heading1"/>
      </w:pPr>
      <w:bookmarkStart w:id="107" w:name="_Toc52493305"/>
      <w:r w:rsidRPr="006F3F05">
        <w:lastRenderedPageBreak/>
        <w:t xml:space="preserve">II. </w:t>
      </w:r>
      <w:r w:rsidR="00952CF8">
        <w:t>Background</w:t>
      </w:r>
      <w:bookmarkEnd w:id="107"/>
    </w:p>
    <w:p w14:paraId="1387DFAB" w14:textId="0659AC52" w:rsidR="00251273" w:rsidRDefault="00952CF8" w:rsidP="00BA0D42">
      <w:pPr>
        <w:pStyle w:val="Heading2"/>
        <w:spacing w:before="0"/>
      </w:pPr>
      <w:bookmarkStart w:id="108" w:name="_Toc52493306"/>
      <w:r>
        <w:t xml:space="preserve">2.1 </w:t>
      </w:r>
      <w:r w:rsidR="00251273">
        <w:t>Chapter Overview</w:t>
      </w:r>
      <w:bookmarkEnd w:id="108"/>
    </w:p>
    <w:p w14:paraId="31A89A6E" w14:textId="39D9903E"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components that have gone into building this flight simulation.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w:t>
      </w:r>
      <w:proofErr w:type="spellStart"/>
      <w:r w:rsidR="00FF6427">
        <w:rPr>
          <w:rFonts w:eastAsiaTheme="minorHAnsi"/>
          <w:szCs w:val="24"/>
        </w:rPr>
        <w:t>FlightGear</w:t>
      </w:r>
      <w:proofErr w:type="spellEnd"/>
      <w:r w:rsidR="00FF6427">
        <w:rPr>
          <w:rFonts w:eastAsiaTheme="minorHAnsi"/>
          <w:szCs w:val="24"/>
        </w:rPr>
        <w:t xml:space="preserve"> flight simulator will be explained. </w:t>
      </w:r>
      <w:r w:rsidR="00460BAF">
        <w:rPr>
          <w:rFonts w:eastAsiaTheme="minorHAnsi"/>
          <w:szCs w:val="24"/>
        </w:rPr>
        <w:t>Lastly,</w:t>
      </w:r>
      <w:r w:rsidR="00FF6427">
        <w:rPr>
          <w:rFonts w:eastAsiaTheme="minorHAnsi"/>
          <w:szCs w:val="24"/>
        </w:rPr>
        <w:t xml:space="preserve"> networking and sending packets of data to </w:t>
      </w:r>
      <w:proofErr w:type="spellStart"/>
      <w:r w:rsidR="00FF6427">
        <w:rPr>
          <w:rFonts w:eastAsiaTheme="minorHAnsi"/>
          <w:szCs w:val="24"/>
        </w:rPr>
        <w:t>FlightGear</w:t>
      </w:r>
      <w:proofErr w:type="spellEnd"/>
      <w:r w:rsidR="00FF6427">
        <w:rPr>
          <w:rFonts w:eastAsiaTheme="minorHAnsi"/>
          <w:szCs w:val="24"/>
        </w:rPr>
        <w:t xml:space="preserve"> with R</w:t>
      </w:r>
      <w:r w:rsidR="00E90003">
        <w:rPr>
          <w:rFonts w:eastAsiaTheme="minorHAnsi"/>
          <w:szCs w:val="24"/>
        </w:rPr>
        <w:t xml:space="preserve">ust will be described. </w:t>
      </w:r>
    </w:p>
    <w:p w14:paraId="7F2D800B" w14:textId="74A598D0" w:rsidR="0070046E" w:rsidRPr="0070046E" w:rsidRDefault="00BA0A6C" w:rsidP="00BA0D42">
      <w:pPr>
        <w:pStyle w:val="Heading2"/>
        <w:spacing w:before="0"/>
        <w:rPr>
          <w:rFonts w:eastAsiaTheme="minorHAnsi"/>
        </w:rPr>
      </w:pPr>
      <w:bookmarkStart w:id="109" w:name="_Toc52493307"/>
      <w:r>
        <w:rPr>
          <w:rFonts w:eastAsiaTheme="minorHAnsi"/>
        </w:rPr>
        <w:t>2.2</w:t>
      </w:r>
      <w:r w:rsidR="00E20B4B">
        <w:rPr>
          <w:rFonts w:eastAsiaTheme="minorHAnsi"/>
        </w:rPr>
        <w:t xml:space="preserve"> Physics of Flight Modeling</w:t>
      </w:r>
      <w:bookmarkEnd w:id="109"/>
    </w:p>
    <w:p w14:paraId="6B913797" w14:textId="0E6E2E80" w:rsidR="00033B9E" w:rsidRDefault="00C37141" w:rsidP="00BA0D42">
      <w:pPr>
        <w:ind w:firstLine="720"/>
        <w:rPr>
          <w:iCs/>
        </w:rPr>
      </w:pPr>
      <w:r>
        <w:t>A flight dynamics model is the process and product used to calculate all of the math and physics required to simulate an airplan</w:t>
      </w:r>
      <w:r w:rsidR="000C01DF">
        <w:t>e. Sp</w:t>
      </w:r>
      <w:r w:rsidR="00033B9E">
        <w:t>ecifically, we are simulating a</w:t>
      </w:r>
      <w:r w:rsidR="000C01DF">
        <w:t xml:space="preserve"> </w:t>
      </w:r>
      <w:r w:rsidR="00646AA3">
        <w:t xml:space="preserve">rigid-body </w:t>
      </w:r>
      <w:r w:rsidR="000C01DF">
        <w:t>airpla</w:t>
      </w:r>
      <w:r w:rsidR="0090740B">
        <w:t>ne moving in real-time through both a 2D and a</w:t>
      </w:r>
      <w:r w:rsidR="000C01DF">
        <w:t xml:space="preserve"> 3D world</w:t>
      </w:r>
      <w:r w:rsidR="009B663F">
        <w:t xml:space="preserve">. </w:t>
      </w:r>
      <w:r w:rsidR="00033B9E">
        <w:t>With that, this section will provide an over</w:t>
      </w:r>
      <w:r w:rsidR="0090740B">
        <w:t>view of what is involved in each FDM</w:t>
      </w:r>
      <w:r w:rsidR="00033B9E">
        <w:t xml:space="preserve"> in order to approximate real-life flight characteristics of an airplane.</w:t>
      </w:r>
      <w:r w:rsidR="009F5862">
        <w:t xml:space="preserve"> </w:t>
      </w:r>
      <w:r w:rsidR="0090740B">
        <w:t>Each FDM, 2D and 3D</w:t>
      </w:r>
      <w:r w:rsidR="00DA75EB">
        <w:t>,</w:t>
      </w:r>
      <w:r w:rsidR="0090740B">
        <w:t xml:space="preserve"> are similar in many ways, but they do have different considerations</w:t>
      </w:r>
      <w:r w:rsidR="00DA75EB">
        <w:t xml:space="preserve"> in regards to the airplanes rotations</w:t>
      </w:r>
      <w:r w:rsidR="0090740B">
        <w:t>, which will be described. But t</w:t>
      </w:r>
      <w:r w:rsidR="009F5862">
        <w:t>he final result</w:t>
      </w:r>
      <w:r w:rsidR="0090740B">
        <w:t xml:space="preserve"> for both</w:t>
      </w:r>
      <w:r w:rsidR="009F5862">
        <w:t xml:space="preserve"> 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5A3596">
        <w:t>, over time.</w:t>
      </w:r>
      <w:r w:rsidR="004C4BDE">
        <w:t xml:space="preserve"> [20]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BAAD3A3" w:rsidR="00D51371" w:rsidRPr="009F5862" w:rsidRDefault="00D51371" w:rsidP="00BA0D42">
      <w:pPr>
        <w:pStyle w:val="Heading3"/>
        <w:jc w:val="left"/>
      </w:pPr>
      <w:r>
        <w:t>2.2.1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w:t>
      </w:r>
      <w:r w:rsidR="001B15E1">
        <w:rPr>
          <w:iCs/>
        </w:rPr>
        <w:lastRenderedPageBreak/>
        <w:t>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10"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10"/>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5634BEE2" w:rsidR="00D51371" w:rsidRPr="00D51371" w:rsidRDefault="00D51371" w:rsidP="00BA0D42">
      <w:pPr>
        <w:pStyle w:val="Heading3"/>
        <w:jc w:val="left"/>
      </w:pPr>
      <w:r>
        <w:t>2.2.2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w:t>
      </w:r>
      <w:r>
        <w:rPr>
          <w:iCs/>
        </w:rPr>
        <w:lastRenderedPageBreak/>
        <w:t>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11"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1"/>
    </w:p>
    <w:p w14:paraId="714068C4" w14:textId="3DA785FA" w:rsidR="00D51371" w:rsidRPr="00D51371" w:rsidRDefault="00D51371" w:rsidP="00BA0D42">
      <w:pPr>
        <w:pStyle w:val="Heading3"/>
        <w:jc w:val="left"/>
      </w:pPr>
      <w:r>
        <w:t>2.2.3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lastRenderedPageBreak/>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2"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2"/>
    </w:p>
    <w:p w14:paraId="3F27B4F9" w14:textId="3980986B" w:rsidR="00404CD6" w:rsidRPr="00404CD6" w:rsidRDefault="00404CD6" w:rsidP="00BA0D42">
      <w:pPr>
        <w:pStyle w:val="Heading3"/>
        <w:jc w:val="left"/>
      </w:pPr>
      <w:r>
        <w:t>2.2.4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3"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3"/>
    </w:p>
    <w:p w14:paraId="7DB85095" w14:textId="2AD2349A" w:rsidR="00062C7C" w:rsidRPr="00062C7C" w:rsidRDefault="00062C7C" w:rsidP="00BA0D42">
      <w:pPr>
        <w:pStyle w:val="Heading3"/>
        <w:jc w:val="left"/>
      </w:pPr>
      <w:r>
        <w:t>2.2.5 Coordinate Systems</w:t>
      </w:r>
    </w:p>
    <w:p w14:paraId="211F5E5C" w14:textId="6869C514" w:rsidR="004C735B" w:rsidRPr="00A72E72"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w:t>
      </w:r>
      <w:proofErr w:type="spellStart"/>
      <w:r w:rsidR="006B76CE">
        <w:t>FlightGear</w:t>
      </w:r>
      <w:proofErr w:type="spellEnd"/>
      <w:r w:rsidR="006B76CE">
        <w:t>,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w:t>
      </w:r>
      <w:proofErr w:type="spellStart"/>
      <w:r w:rsidR="007067A9">
        <w:t>FlightGear</w:t>
      </w:r>
      <w:proofErr w:type="spellEnd"/>
      <w:r w:rsidR="007067A9">
        <w:t xml:space="preserve">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xml:space="preserve">, a Rust crate, called </w:t>
      </w:r>
      <w:proofErr w:type="spellStart"/>
      <w:r w:rsidR="003A333F">
        <w:t>coord</w:t>
      </w:r>
      <w:proofErr w:type="spellEnd"/>
      <w:r w:rsidR="003A333F">
        <w:t xml:space="preserve"> transforms is used in the FDM</w:t>
      </w:r>
      <w:r w:rsidR="00602A0A">
        <w:t xml:space="preserve"> given the ECEF coordinates</w:t>
      </w:r>
      <w:r w:rsidR="00A72E72">
        <w:t xml:space="preserve">. </w:t>
      </w:r>
      <w:r w:rsidR="0063485C">
        <w:rPr>
          <w:iCs/>
        </w:rPr>
        <w:t>F</w:t>
      </w:r>
      <w:r w:rsidR="00582364">
        <w:rPr>
          <w:iCs/>
        </w:rPr>
        <w:t>igure 5</w:t>
      </w:r>
      <w:r w:rsidR="00D73F4E">
        <w:rPr>
          <w:iCs/>
        </w:rPr>
        <w:t xml:space="preserve"> </w:t>
      </w:r>
      <w:r w:rsidR="00D73F4E">
        <w:rPr>
          <w:iCs/>
        </w:rPr>
        <w:lastRenderedPageBreak/>
        <w:t xml:space="preserve">shows </w:t>
      </w:r>
      <w:r w:rsidR="00A72E72">
        <w:rPr>
          <w:iCs/>
        </w:rPr>
        <w:t>ECEF coordinates and a plane that is relative to that point</w:t>
      </w:r>
      <w:r w:rsidR="002849C4">
        <w:rPr>
          <w:iCs/>
        </w:rPr>
        <w:t>. F</w:t>
      </w:r>
      <w:r w:rsidR="00260ED7">
        <w:rPr>
          <w:iCs/>
        </w:rPr>
        <w:t>igure</w:t>
      </w:r>
      <w:r w:rsidR="002849C4">
        <w:rPr>
          <w:iCs/>
        </w:rPr>
        <w:t xml:space="preserve"> 5</w:t>
      </w:r>
      <w:r w:rsidR="00260ED7">
        <w:rPr>
          <w:iCs/>
        </w:rPr>
        <w:t xml:space="preserve"> also visualizes the coordinate syst</w:t>
      </w:r>
      <w:r w:rsidR="009848F8">
        <w:rPr>
          <w:iCs/>
        </w:rPr>
        <w:t>em representing rotations about the fixed point on the pilot</w:t>
      </w:r>
      <w:r w:rsidR="00260ED7">
        <w:rPr>
          <w:iCs/>
        </w:rPr>
        <w:t xml:space="preserve"> </w:t>
      </w:r>
      <w:r w:rsidR="000B4C1D">
        <w:rPr>
          <w:iCs/>
        </w:rPr>
        <w:t>[21]</w:t>
      </w:r>
      <w:r w:rsidR="002977AE">
        <w:rPr>
          <w:iCs/>
        </w:rPr>
        <w:t xml:space="preserve">. </w:t>
      </w: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4CBD922D" w:rsidR="00660BFA" w:rsidRPr="003E2754" w:rsidRDefault="002977AE" w:rsidP="00BA0D42">
      <w:pPr>
        <w:pStyle w:val="Caption"/>
        <w:spacing w:before="0" w:after="0"/>
        <w:jc w:val="center"/>
        <w:rPr>
          <w:b w:val="0"/>
          <w:iCs/>
        </w:rPr>
      </w:pPr>
      <w:bookmarkStart w:id="114"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r w:rsidR="00AB68DA">
        <w:rPr>
          <w:b w:val="0"/>
        </w:rPr>
        <w:t>ECEF Coordinates</w:t>
      </w:r>
      <w:r w:rsidR="001E471E">
        <w:rPr>
          <w:b w:val="0"/>
        </w:rPr>
        <w:t xml:space="preserve"> Visualized</w:t>
      </w:r>
      <w:bookmarkEnd w:id="114"/>
    </w:p>
    <w:p w14:paraId="270908EA" w14:textId="4DA7E801" w:rsidR="00242B32" w:rsidRPr="00242B32" w:rsidRDefault="00242B32" w:rsidP="00BA0D42">
      <w:pPr>
        <w:pStyle w:val="Heading3"/>
        <w:jc w:val="left"/>
      </w:pPr>
      <w:r>
        <w:t>2.2.6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739E2381" w:rsidR="001E2A1C" w:rsidRPr="001E2A1C" w:rsidRDefault="001E2A1C" w:rsidP="00BA0D42">
      <w:pPr>
        <w:pStyle w:val="Heading4"/>
        <w:jc w:val="left"/>
      </w:pPr>
      <w:r>
        <w:t>2.2.6.1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w:t>
      </w:r>
      <w:r w:rsidR="00592899">
        <w:lastRenderedPageBreak/>
        <w:t xml:space="preserve">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31A6D3D" w:rsidR="001E2A1C" w:rsidRPr="001E2A1C" w:rsidRDefault="00DF07C7" w:rsidP="00BA0D42">
      <w:pPr>
        <w:pStyle w:val="Heading4"/>
        <w:jc w:val="left"/>
      </w:pPr>
      <w:r>
        <w:t>2.2.6.2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5"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5"/>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56FA8FD6" w:rsidR="001E2A1C" w:rsidRPr="001E2A1C" w:rsidRDefault="00DF07C7" w:rsidP="00BA0D42">
      <w:pPr>
        <w:pStyle w:val="Heading4"/>
        <w:jc w:val="left"/>
      </w:pPr>
      <w:r>
        <w:t>2.2.6.3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w:t>
      </w:r>
      <w:r w:rsidR="0050585B">
        <w:lastRenderedPageBreak/>
        <w:t xml:space="preserve">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04C9F044" w14:textId="49923C4C" w:rsidR="009546C9"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717A532A" w14:textId="23E24680" w:rsidR="00F5130E" w:rsidRDefault="00F5130E" w:rsidP="009546C9">
      <w:r>
        <w:tab/>
        <w:t xml:space="preserve">With numerical stability in mind, the time step chosen for </w:t>
      </w:r>
      <w:r w:rsidR="0042537E">
        <w:t>the simulation</w:t>
      </w:r>
      <w:r>
        <w:t xml:space="preserve"> loop in the 3D model is</w:t>
      </w:r>
      <w:r w:rsidR="00FD7555">
        <w:t xml:space="preserve"> 33 milliseconds</w:t>
      </w:r>
      <w:r>
        <w:t xml:space="preserve">. </w:t>
      </w:r>
      <w:r w:rsidR="0042537E">
        <w:t xml:space="preserve">This means that the simulation steps through 33 milliseconds of time from frame to frame. This equals 30 frames per second. </w:t>
      </w:r>
      <w:r w:rsidR="003A54E0">
        <w:t xml:space="preserve">With this time step, the simulation is stable. Along with that, the simulation loop strategy is that of making </w:t>
      </w:r>
      <w:r w:rsidR="00934CC3">
        <w:t>frames per second</w:t>
      </w:r>
      <w:r w:rsidR="003A54E0">
        <w:t xml:space="preserve"> dependent on </w:t>
      </w:r>
      <w:r w:rsidR="00934CC3">
        <w:t xml:space="preserve">a </w:t>
      </w:r>
      <w:r w:rsidR="003A54E0">
        <w:t>constant game speed</w:t>
      </w:r>
      <w:r w:rsidR="00690F29">
        <w:t xml:space="preserve"> (33 </w:t>
      </w:r>
      <w:proofErr w:type="spellStart"/>
      <w:r w:rsidR="00690F29">
        <w:t>ms</w:t>
      </w:r>
      <w:proofErr w:type="spellEnd"/>
      <w:r w:rsidR="00690F29">
        <w:t>)</w:t>
      </w:r>
      <w:r w:rsidR="00084E0A">
        <w:t xml:space="preserve"> </w:t>
      </w:r>
      <w:r w:rsidR="00B920ED">
        <w:t>[28].</w:t>
      </w:r>
      <w:r w:rsidR="00AC52EA">
        <w:t xml:space="preserve"> This basically means we have a fixed change in time from tick to tick. </w:t>
      </w:r>
      <w:r w:rsidR="00413163">
        <w:t>This strategy was chosen for simplicity sake. T</w:t>
      </w:r>
      <w:r w:rsidR="007A411A">
        <w:t xml:space="preserve">his strategy works </w:t>
      </w:r>
      <w:r w:rsidR="00413163">
        <w:t xml:space="preserve">because we know that the </w:t>
      </w:r>
      <w:r w:rsidR="005A6D62">
        <w:t xml:space="preserve">actual integration </w:t>
      </w:r>
      <w:r w:rsidR="00413163">
        <w:t>of the equations of motion takes less</w:t>
      </w:r>
      <w:r w:rsidR="007A411A">
        <w:t xml:space="preserve"> time</w:t>
      </w:r>
      <w:r w:rsidR="00413163">
        <w:t xml:space="preserve"> than </w:t>
      </w:r>
      <w:r w:rsidR="00DA52CB">
        <w:t>the chosen</w:t>
      </w:r>
      <w:r w:rsidR="005A6D62">
        <w:t xml:space="preserve"> </w:t>
      </w:r>
      <w:r w:rsidR="00413163">
        <w:t>1 tick</w:t>
      </w:r>
      <w:r w:rsidR="005A6D62">
        <w:t xml:space="preserve"> step time</w:t>
      </w:r>
      <w:r w:rsidR="00413163">
        <w:t xml:space="preserve">, </w:t>
      </w:r>
      <w:r w:rsidR="00461D10">
        <w:t xml:space="preserve">and so </w:t>
      </w:r>
      <w:r w:rsidR="00413163">
        <w:t>the simulation will be able to keep up</w:t>
      </w:r>
      <w:r w:rsidR="00DC4EA8">
        <w:t xml:space="preserve"> </w:t>
      </w:r>
      <w:r w:rsidR="00B920ED">
        <w:t xml:space="preserve">[27]. </w:t>
      </w:r>
      <w:r w:rsidR="00E601BA">
        <w:t xml:space="preserve">This strategy might normally be an issue for slow computers, but the model is not demanding on hardware. The downside is that for </w:t>
      </w:r>
      <w:r w:rsidR="00413163">
        <w:t>fast computers</w:t>
      </w:r>
      <w:r w:rsidR="00E601BA">
        <w:t>, we leave some frames per second on the table</w:t>
      </w:r>
      <w:r w:rsidR="00AC52EA">
        <w:t xml:space="preserve"> because we have a fixed time step</w:t>
      </w:r>
      <w:r w:rsidR="00DC4EA8">
        <w:t xml:space="preserve"> </w:t>
      </w:r>
      <w:r w:rsidR="00B920ED">
        <w:t>[28]</w:t>
      </w:r>
      <w:r w:rsidR="00DC4EA8">
        <w:t>.</w:t>
      </w:r>
    </w:p>
    <w:p w14:paraId="54BED384" w14:textId="38CCFF60" w:rsidR="00BE71F8" w:rsidRDefault="009546C9" w:rsidP="009546C9">
      <w:r>
        <w:lastRenderedPageBreak/>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w:t>
      </w:r>
      <w:proofErr w:type="spellStart"/>
      <w:r w:rsidR="0050585B">
        <w:t>Kutta</w:t>
      </w:r>
      <w:proofErr w:type="spellEnd"/>
      <w:r w:rsidR="0050585B">
        <w:t xml:space="preserve"> method</w:t>
      </w:r>
      <w:r w:rsidR="00B245A8">
        <w:t xml:space="preserve">, which is laid out as code in </w:t>
      </w:r>
      <w:r w:rsidR="00E73D94">
        <w:t>Bourg’s textbook</w:t>
      </w:r>
      <w:r w:rsidR="00BE02A8">
        <w:t xml:space="preserve"> and Palmer’s textbook</w:t>
      </w:r>
      <w:r w:rsidR="00E73D94">
        <w:t>.</w:t>
      </w:r>
      <w:r w:rsidR="00EE7782">
        <w:t xml:space="preserve"> </w:t>
      </w:r>
    </w:p>
    <w:p w14:paraId="46E16950" w14:textId="3DB4F0D0" w:rsidR="0090740B" w:rsidRPr="001A5848"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2C758C14" w14:textId="22FD9AEA" w:rsidR="006652FB" w:rsidRPr="00C5665F" w:rsidRDefault="006652FB" w:rsidP="00BA0D42">
      <w:pPr>
        <w:rPr>
          <w:iCs/>
        </w:rPr>
      </w:pPr>
      <w:r>
        <w:rPr>
          <w:iCs/>
        </w:rPr>
        <w:tab/>
      </w:r>
    </w:p>
    <w:p w14:paraId="78C3835F" w14:textId="7F19902E" w:rsidR="009028D4" w:rsidRPr="00062C7C" w:rsidRDefault="009028D4" w:rsidP="00BA0D42">
      <w:pPr>
        <w:pStyle w:val="Heading3"/>
        <w:jc w:val="left"/>
      </w:pPr>
      <w:r>
        <w:t>2.2.5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lastRenderedPageBreak/>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30E5B86B" w:rsidR="00E20B4B" w:rsidRDefault="00BA0A6C" w:rsidP="00BA0D42">
      <w:pPr>
        <w:pStyle w:val="Heading2"/>
        <w:spacing w:before="0"/>
        <w:rPr>
          <w:rFonts w:eastAsiaTheme="minorHAnsi"/>
        </w:rPr>
      </w:pPr>
      <w:bookmarkStart w:id="116" w:name="_Toc52493308"/>
      <w:r>
        <w:rPr>
          <w:rFonts w:eastAsiaTheme="minorHAnsi"/>
        </w:rPr>
        <w:t>2.3</w:t>
      </w:r>
      <w:r w:rsidR="00E20B4B">
        <w:rPr>
          <w:rFonts w:eastAsiaTheme="minorHAnsi"/>
        </w:rPr>
        <w:t xml:space="preserve"> Entity Component System</w:t>
      </w:r>
      <w:bookmarkEnd w:id="116"/>
    </w:p>
    <w:p w14:paraId="7C010294" w14:textId="106BB4DF"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 xml:space="preserve">ECS gets rid of the troubles that arise with inheritance. </w:t>
      </w:r>
    </w:p>
    <w:p w14:paraId="0D2E753B" w14:textId="0A6E7E99" w:rsidR="00541D07" w:rsidRPr="00541D07" w:rsidRDefault="00541D07" w:rsidP="00BA0D42">
      <w:pPr>
        <w:pStyle w:val="Heading3"/>
        <w:jc w:val="left"/>
      </w:pPr>
      <w:r>
        <w:t>2.3.1 Object-Oriented Problem</w:t>
      </w:r>
    </w:p>
    <w:p w14:paraId="32CF59FA" w14:textId="31172537" w:rsidR="00E20B4B"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50B0A3D3" w14:textId="7BA814DE" w:rsidR="00FF241E" w:rsidRPr="00C3671C" w:rsidRDefault="003136CF" w:rsidP="00BA0D42">
      <w:pPr>
        <w:pStyle w:val="Heading3"/>
        <w:jc w:val="left"/>
      </w:pPr>
      <w:r>
        <w:lastRenderedPageBreak/>
        <w:t>2.3.2</w:t>
      </w:r>
      <w:r w:rsidR="00C3671C">
        <w:t xml:space="preserve"> </w:t>
      </w:r>
      <w:r w:rsidR="00B7465D">
        <w:t>Entity Component System</w:t>
      </w:r>
      <w:r w:rsidR="00C3671C">
        <w:t xml:space="preserve"> Example</w:t>
      </w:r>
    </w:p>
    <w:p w14:paraId="57BB9ADE" w14:textId="77777777"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7"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7"/>
    </w:p>
    <w:p w14:paraId="67546788" w14:textId="3495569C"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 xml:space="preserve">completely separated from the </w:t>
      </w:r>
      <w:r w:rsidR="00E20B4B">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00E20B4B" w:rsidRPr="004D7E03">
        <w:rPr>
          <w:rFonts w:eastAsiaTheme="minorHAnsi"/>
        </w:rPr>
        <w:t>.</w:t>
      </w:r>
      <w:r w:rsidR="00E20B4B">
        <w:rPr>
          <w:rFonts w:eastAsiaTheme="minorHAnsi"/>
        </w:rPr>
        <w:t xml:space="preserve"> This is all good for performance.</w:t>
      </w:r>
      <w:r w:rsidR="00E20B4B" w:rsidRPr="004D7E03">
        <w:rPr>
          <w:rFonts w:eastAsiaTheme="minorHAnsi"/>
        </w:rPr>
        <w:t> </w:t>
      </w:r>
    </w:p>
    <w:p w14:paraId="27D8ADC6" w14:textId="2FB85BE9" w:rsidR="00276647" w:rsidRPr="00B1414F" w:rsidRDefault="00276647" w:rsidP="00BA0D42">
      <w:pPr>
        <w:pStyle w:val="Heading3"/>
        <w:jc w:val="left"/>
      </w:pPr>
      <w:r>
        <w:t>2.3.3 Flight Dynamics Model as an Entity Component System</w:t>
      </w:r>
    </w:p>
    <w:p w14:paraId="3CB145E4" w14:textId="7E68B8C7" w:rsidR="00D77B99" w:rsidRDefault="00D77B99" w:rsidP="00BA0D42">
      <w:pPr>
        <w:ind w:firstLine="720"/>
        <w:rPr>
          <w:rFonts w:eastAsiaTheme="minorHAnsi"/>
        </w:rPr>
      </w:pPr>
      <w:r>
        <w:rPr>
          <w:rFonts w:eastAsiaTheme="minorHAnsi"/>
        </w:rPr>
        <w:t>In terms of ECS, both the 2</w:t>
      </w:r>
      <w:r w:rsidR="003D481E">
        <w:rPr>
          <w:rFonts w:eastAsiaTheme="minorHAnsi"/>
        </w:rPr>
        <w:t>D and 3D</w:t>
      </w:r>
      <w:r w:rsidR="006209F2">
        <w:rPr>
          <w:rFonts w:eastAsiaTheme="minorHAnsi"/>
        </w:rPr>
        <w:t xml:space="preserve"> models</w:t>
      </w:r>
      <w:r>
        <w:rPr>
          <w:rFonts w:eastAsiaTheme="minorHAnsi"/>
        </w:rPr>
        <w:t xml:space="preserve"> are set up similarly. They each have a singular airplane Entity</w:t>
      </w:r>
      <w:r w:rsidR="00262DC1">
        <w:rPr>
          <w:rFonts w:eastAsiaTheme="minorHAnsi"/>
        </w:rPr>
        <w:t>. This Entity has</w:t>
      </w:r>
      <w:r>
        <w:rPr>
          <w:rFonts w:eastAsiaTheme="minorHAnsi"/>
        </w:rPr>
        <w:t xml:space="preserve"> several Components that describe things such as the airplanes position, the airplanes component characteristics</w:t>
      </w:r>
      <w:r w:rsidR="00164230">
        <w:rPr>
          <w:rFonts w:eastAsiaTheme="minorHAnsi"/>
        </w:rPr>
        <w:t xml:space="preserve"> (i.e. mass, airfoil)</w:t>
      </w:r>
      <w:r>
        <w:rPr>
          <w:rFonts w:eastAsiaTheme="minorHAnsi"/>
        </w:rPr>
        <w:t xml:space="preserve">, </w:t>
      </w:r>
      <w:r w:rsidR="00164230">
        <w:rPr>
          <w:rFonts w:eastAsiaTheme="minorHAnsi"/>
        </w:rPr>
        <w:t xml:space="preserve">the airplanes current state </w:t>
      </w:r>
      <w:r>
        <w:rPr>
          <w:rFonts w:eastAsiaTheme="minorHAnsi"/>
        </w:rPr>
        <w:t xml:space="preserve">(i.e. airspeed, altitude), data being modified by keypresses (i.e. </w:t>
      </w:r>
      <w:r>
        <w:rPr>
          <w:rFonts w:eastAsiaTheme="minorHAnsi"/>
        </w:rPr>
        <w:lastRenderedPageBreak/>
        <w:t xml:space="preserve">thrust, rotations), </w:t>
      </w:r>
      <w:r w:rsidR="00164230">
        <w:rPr>
          <w:rFonts w:eastAsiaTheme="minorHAnsi"/>
        </w:rPr>
        <w:t xml:space="preserve">the current state of </w:t>
      </w:r>
      <w:r w:rsidR="00262DC1">
        <w:rPr>
          <w:rFonts w:eastAsiaTheme="minorHAnsi"/>
        </w:rPr>
        <w:t xml:space="preserve">actual </w:t>
      </w:r>
      <w:r w:rsidR="00164230">
        <w:rPr>
          <w:rFonts w:eastAsiaTheme="minorHAnsi"/>
        </w:rPr>
        <w:t xml:space="preserve">keyboard presses, and the data that will explicitly be sent </w:t>
      </w:r>
      <w:r w:rsidR="00817E33">
        <w:rPr>
          <w:rFonts w:eastAsiaTheme="minorHAnsi"/>
        </w:rPr>
        <w:t>to</w:t>
      </w:r>
      <w:r w:rsidR="00164230">
        <w:rPr>
          <w:rFonts w:eastAsiaTheme="minorHAnsi"/>
        </w:rPr>
        <w:t xml:space="preserve"> </w:t>
      </w:r>
      <w:proofErr w:type="spellStart"/>
      <w:r w:rsidR="00164230">
        <w:rPr>
          <w:rFonts w:eastAsiaTheme="minorHAnsi"/>
        </w:rPr>
        <w:t>FlightGear</w:t>
      </w:r>
      <w:proofErr w:type="spellEnd"/>
      <w:r w:rsidR="00164230">
        <w:rPr>
          <w:rFonts w:eastAsiaTheme="minorHAnsi"/>
        </w:rPr>
        <w:t xml:space="preserve"> as a packet. </w:t>
      </w:r>
    </w:p>
    <w:p w14:paraId="445E1BD2" w14:textId="70E7551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proofErr w:type="spellStart"/>
      <w:r w:rsidR="00817E33">
        <w:rPr>
          <w:rFonts w:eastAsiaTheme="minorHAnsi"/>
        </w:rPr>
        <w:t>FlightGear</w:t>
      </w:r>
      <w:proofErr w:type="spellEnd"/>
      <w:r w:rsidR="00817E33">
        <w:rPr>
          <w:rFonts w:eastAsiaTheme="minorHAnsi"/>
        </w:rPr>
        <w:t>.</w:t>
      </w:r>
    </w:p>
    <w:p w14:paraId="460006B5" w14:textId="76F0B01A" w:rsidR="00B1414F" w:rsidRPr="00B1414F" w:rsidRDefault="006D621D" w:rsidP="00BA0D42">
      <w:pPr>
        <w:pStyle w:val="Heading3"/>
        <w:jc w:val="left"/>
      </w:pPr>
      <w:r>
        <w:t>2.3.4</w:t>
      </w:r>
      <w:r w:rsidR="00B1414F">
        <w:t xml:space="preserve"> </w:t>
      </w:r>
      <w:r w:rsidR="001C5BAE">
        <w:t>SPECS Framework</w:t>
      </w:r>
    </w:p>
    <w:p w14:paraId="1AC29A4D" w14:textId="22BBF744" w:rsidR="00E20B4B" w:rsidRDefault="00E20B4B" w:rsidP="00BA0D42">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This is good for the FDM because it will be easy to use parallelism, </w:t>
      </w:r>
      <w:r w:rsidR="00F34BEF">
        <w:rPr>
          <w:rFonts w:eastAsiaTheme="minorHAnsi"/>
        </w:rPr>
        <w:t xml:space="preserve">and </w:t>
      </w:r>
      <w:r w:rsidR="003F6E5F">
        <w:rPr>
          <w:rFonts w:eastAsiaTheme="minorHAnsi"/>
        </w:rPr>
        <w:t>the code will be easy to modify</w:t>
      </w:r>
      <w:r w:rsidR="00E316C8">
        <w:rPr>
          <w:rFonts w:eastAsiaTheme="minorHAnsi"/>
        </w:rPr>
        <w:t>.</w:t>
      </w:r>
    </w:p>
    <w:p w14:paraId="38889FCB" w14:textId="22D8FF28" w:rsidR="0081293B" w:rsidRDefault="0081293B" w:rsidP="0081293B">
      <w:pPr>
        <w:pStyle w:val="Heading3"/>
        <w:jc w:val="left"/>
      </w:pPr>
      <w:r>
        <w:t>2.3.5 ECS Overall</w:t>
      </w:r>
    </w:p>
    <w:p w14:paraId="52BD04F6" w14:textId="0487718B" w:rsidR="00BF622C" w:rsidRDefault="0081293B" w:rsidP="0081293B">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With all of these useful attributes, however, ECS does come with some downsides. The learning curve of ECS is 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w:t>
      </w:r>
      <w:r w:rsidR="00623B09">
        <w:lastRenderedPageBreak/>
        <w:t xml:space="preserve">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426CA6">
        <w:t xml:space="preserve"> </w:t>
      </w:r>
      <w:r w:rsidR="00541579">
        <w:t xml:space="preserve">can introduce some nice benefits once the programmer wraps their head around it. </w:t>
      </w:r>
    </w:p>
    <w:p w14:paraId="40DCCB17" w14:textId="0EC2A1AF" w:rsidR="00BF622C" w:rsidRPr="0081293B" w:rsidRDefault="00BF622C" w:rsidP="0081293B">
      <w:r>
        <w:tab/>
      </w:r>
    </w:p>
    <w:p w14:paraId="20099ECE" w14:textId="77777777" w:rsidR="0081293B" w:rsidRPr="000B5EE6" w:rsidRDefault="0081293B" w:rsidP="00BA0D42"/>
    <w:p w14:paraId="17381BC8" w14:textId="22135509" w:rsidR="00472FD6" w:rsidRPr="00472FD6" w:rsidRDefault="00BA0A6C" w:rsidP="0050217A">
      <w:pPr>
        <w:pStyle w:val="Heading2"/>
        <w:spacing w:before="0"/>
      </w:pPr>
      <w:bookmarkStart w:id="118" w:name="_Toc52493309"/>
      <w:r>
        <w:t>2.4</w:t>
      </w:r>
      <w:r w:rsidR="00952CF8">
        <w:t xml:space="preserve"> </w:t>
      </w:r>
      <w:r w:rsidR="00106CE0">
        <w:t>Rust</w:t>
      </w:r>
      <w:bookmarkEnd w:id="118"/>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 xml:space="preserve">This means Rust provides control, is fast, and protects against memory issues such as data races, and </w:t>
      </w:r>
      <w:r w:rsidR="00B130FB">
        <w:lastRenderedPageBreak/>
        <w:t>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6D5938E9" w:rsidR="0094234E" w:rsidRDefault="006A69AC" w:rsidP="00BA0D42">
      <w:pPr>
        <w:pStyle w:val="Heading3"/>
        <w:jc w:val="left"/>
      </w:pPr>
      <w:r>
        <w:t xml:space="preserve">2.4.1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w:t>
      </w:r>
      <w:r w:rsidR="00242CA5">
        <w:lastRenderedPageBreak/>
        <w:t xml:space="preserve">thing about Rust is that it allows the programmer the tools to write code </w:t>
      </w:r>
      <w:r w:rsidR="00956E06">
        <w:t>in safe mode or unsafe mode, whereas in other languages, that mode is unchangeable.</w:t>
      </w:r>
      <w:r w:rsidR="001F403E">
        <w:t xml:space="preserve"> </w:t>
      </w:r>
    </w:p>
    <w:p w14:paraId="29D845CE" w14:textId="4372543D" w:rsidR="00C62356" w:rsidRPr="00404CD6" w:rsidRDefault="00DF1F9E" w:rsidP="00BA0D42">
      <w:pPr>
        <w:pStyle w:val="Heading3"/>
        <w:jc w:val="left"/>
      </w:pPr>
      <w:r>
        <w:t>2.4.2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0E13C9EC" w:rsidR="0000078D" w:rsidRPr="00404CD6" w:rsidRDefault="00DF1F9E" w:rsidP="00BA0D42">
      <w:pPr>
        <w:pStyle w:val="Heading3"/>
        <w:jc w:val="left"/>
      </w:pPr>
      <w:r>
        <w:t>2.4.3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9" w:name="_Ref49697517"/>
      <w:r>
        <w:t>E</w:t>
      </w:r>
      <w:r w:rsidR="00DB0B18" w:rsidRPr="00DB0B18">
        <w:t>xactly</w:t>
      </w:r>
      <w:r w:rsidR="00325F3B">
        <w:t xml:space="preserve"> one mutable reference</w:t>
      </w:r>
      <w:bookmarkEnd w:id="119"/>
    </w:p>
    <w:p w14:paraId="7235C8CA" w14:textId="77777777" w:rsidR="00E0668E" w:rsidRDefault="002702E2" w:rsidP="00BA0D42">
      <w:pPr>
        <w:shd w:val="clear" w:color="auto" w:fill="FFFFFF"/>
        <w:rPr>
          <w:rFonts w:eastAsiaTheme="minorHAnsi"/>
          <w:szCs w:val="24"/>
        </w:rPr>
      </w:pPr>
      <w:r>
        <w:lastRenderedPageBreak/>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26438660" w:rsidR="00E0668E" w:rsidRDefault="00DF1F9E" w:rsidP="00BA0D42">
      <w:pPr>
        <w:pStyle w:val="Heading3"/>
        <w:jc w:val="left"/>
      </w:pPr>
      <w:r>
        <w:t>2.4.4</w:t>
      </w:r>
      <w:r w:rsidR="00E0668E">
        <w:t xml:space="preserve"> Lifetimes</w:t>
      </w:r>
    </w:p>
    <w:p w14:paraId="1C1EEF78" w14:textId="07ACB702" w:rsidR="00F41C2A" w:rsidRPr="00E0668E" w:rsidRDefault="0035678F" w:rsidP="00BA0D42">
      <w:pPr>
        <w:shd w:val="clear" w:color="auto" w:fill="FFFFFF"/>
        <w:ind w:firstLine="720"/>
        <w:rPr>
          <w:rFonts w:eastAsiaTheme="minorHAnsi"/>
          <w:szCs w:val="24"/>
        </w:rPr>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2D389FB2" w14:textId="0DDAFFED" w:rsidR="000926FC" w:rsidRDefault="00DF1F9E" w:rsidP="00BA0D42">
      <w:pPr>
        <w:pStyle w:val="Heading3"/>
        <w:jc w:val="left"/>
      </w:pPr>
      <w:r>
        <w:t>2.4.5</w:t>
      </w:r>
      <w:r w:rsidR="000926FC">
        <w:t xml:space="preserve"> Rust Overall</w:t>
      </w:r>
    </w:p>
    <w:p w14:paraId="5EEF3544" w14:textId="40054952" w:rsidR="00534F17" w:rsidRDefault="00F41C2A" w:rsidP="00BA0D42">
      <w:pPr>
        <w:shd w:val="clear" w:color="auto" w:fill="FFFFFF"/>
        <w:ind w:firstLine="720"/>
      </w:pPr>
      <w:r>
        <w:t>With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t xml:space="preserve">. The downsides </w:t>
      </w:r>
      <w:r w:rsidR="00B57758">
        <w:t xml:space="preserve">to Rust </w:t>
      </w:r>
      <w:r>
        <w:t xml:space="preserve">are minimal, but </w:t>
      </w:r>
      <w:r w:rsidR="000D5D0F">
        <w:t xml:space="preserve">they </w:t>
      </w:r>
      <w:r>
        <w:t xml:space="preserve">do exist. For one, compile time is longer. Also, the compiler is very strict. New </w:t>
      </w:r>
      <w:r w:rsidR="00B57758">
        <w:t xml:space="preserve">Rust programmers </w:t>
      </w:r>
      <w:r>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w:t>
      </w:r>
      <w:r w:rsidR="002926A4">
        <w:lastRenderedPageBreak/>
        <w:t xml:space="preserve">getting the compiler right. </w:t>
      </w:r>
      <w:r w:rsidR="00FA4E2B">
        <w:t xml:space="preserve">But the compiler is like a safety net because once the code compiles, the programmer knows it is safe and correct. </w:t>
      </w:r>
    </w:p>
    <w:p w14:paraId="7CFC38BA" w14:textId="45350AE0" w:rsidR="00F907B0" w:rsidRPr="0035678F" w:rsidRDefault="00CE52F6" w:rsidP="00BA0D42">
      <w:pPr>
        <w:shd w:val="clear" w:color="auto" w:fill="FFFFFF"/>
        <w:ind w:firstLine="720"/>
        <w:rPr>
          <w:color w:val="333333"/>
          <w:szCs w:val="24"/>
        </w:rPr>
      </w:pPr>
      <w:r>
        <w:rPr>
          <w:color w:val="333333"/>
          <w:szCs w:val="24"/>
        </w:rPr>
        <w:t xml:space="preserve">Overall, Rust can hold its own against more popular languages, and the learning curve of the language is met with staggering benefits in safety and performance. One will learn that programming in Rust is less about execution flow and what the CPU is doing, and is more about how data </w:t>
      </w:r>
      <w:r w:rsidR="00CD4697">
        <w:rPr>
          <w:color w:val="333333"/>
          <w:szCs w:val="24"/>
        </w:rPr>
        <w:t>is laid out in memory, and how O</w:t>
      </w:r>
      <w:r>
        <w:rPr>
          <w:color w:val="333333"/>
          <w:szCs w:val="24"/>
        </w:rPr>
        <w:t>wnership of memory is given to d</w:t>
      </w:r>
      <w:r w:rsidR="000D5D0F">
        <w:rPr>
          <w:color w:val="333333"/>
          <w:szCs w:val="24"/>
        </w:rPr>
        <w:t>ifferent parts of the program</w:t>
      </w:r>
      <w:r w:rsidR="00E02F41">
        <w:rPr>
          <w:color w:val="333333"/>
          <w:szCs w:val="24"/>
        </w:rPr>
        <w:t xml:space="preserve"> [4</w:t>
      </w:r>
      <w:r w:rsidR="002A62B0">
        <w:rPr>
          <w:color w:val="333333"/>
          <w:szCs w:val="24"/>
        </w:rPr>
        <w:t>]</w:t>
      </w:r>
      <w:r w:rsidR="000D5D0F">
        <w:rPr>
          <w:color w:val="333333"/>
          <w:szCs w:val="24"/>
        </w:rPr>
        <w:t xml:space="preserve">. </w:t>
      </w:r>
      <w:r>
        <w:rPr>
          <w:color w:val="333333"/>
          <w:szCs w:val="24"/>
        </w:rPr>
        <w:t>The Rust community is active and quickly growing. Th</w:t>
      </w:r>
      <w:r w:rsidR="00430961">
        <w:rPr>
          <w:color w:val="333333"/>
          <w:szCs w:val="24"/>
        </w:rPr>
        <w:t xml:space="preserve">e Rust ecosystem is also </w:t>
      </w:r>
      <w:r w:rsidR="00A35B97">
        <w:rPr>
          <w:color w:val="333333"/>
          <w:szCs w:val="24"/>
        </w:rPr>
        <w:t>rapidly</w:t>
      </w:r>
      <w:r w:rsidR="00430961">
        <w:rPr>
          <w:color w:val="333333"/>
          <w:szCs w:val="24"/>
        </w:rPr>
        <w:t xml:space="preserve"> expanding, with now over 46,000 crates available to download [19].</w:t>
      </w:r>
      <w:r w:rsidR="00454A6A">
        <w:rPr>
          <w:color w:val="333333"/>
          <w:szCs w:val="24"/>
        </w:rPr>
        <w:t xml:space="preserve"> </w:t>
      </w:r>
    </w:p>
    <w:p w14:paraId="70454518" w14:textId="354A1370" w:rsidR="00862480" w:rsidRPr="00453244" w:rsidRDefault="00BA0A6C" w:rsidP="00BA0D42">
      <w:pPr>
        <w:pStyle w:val="Heading2"/>
        <w:spacing w:before="0"/>
        <w:rPr>
          <w:rFonts w:eastAsiaTheme="minorHAnsi"/>
        </w:rPr>
      </w:pPr>
      <w:bookmarkStart w:id="120" w:name="_Toc52493310"/>
      <w:r>
        <w:rPr>
          <w:rFonts w:eastAsiaTheme="minorHAnsi"/>
        </w:rPr>
        <w:t>2.5</w:t>
      </w:r>
      <w:r w:rsidR="00F907B0">
        <w:rPr>
          <w:rFonts w:eastAsiaTheme="minorHAnsi"/>
        </w:rPr>
        <w:t xml:space="preserve"> </w:t>
      </w:r>
      <w:proofErr w:type="spellStart"/>
      <w:r w:rsidR="00F907B0">
        <w:rPr>
          <w:rFonts w:eastAsiaTheme="minorHAnsi"/>
        </w:rPr>
        <w:t>FlightGear</w:t>
      </w:r>
      <w:bookmarkEnd w:id="120"/>
      <w:proofErr w:type="spellEnd"/>
    </w:p>
    <w:p w14:paraId="110A6DCD" w14:textId="6998735F" w:rsidR="00F907B0" w:rsidRDefault="00F907B0" w:rsidP="00BA0D42">
      <w:pPr>
        <w:ind w:firstLine="720"/>
      </w:pPr>
      <w:proofErr w:type="spellStart"/>
      <w:r>
        <w:t>FlightGear</w:t>
      </w:r>
      <w:proofErr w:type="spellEnd"/>
      <w:r>
        <w:t xml:space="preserve"> is an open-source flight simulator application.</w:t>
      </w:r>
      <w:r w:rsidR="003E33FB">
        <w:t xml:space="preserve"> </w:t>
      </w:r>
      <w:r w:rsidR="00543CAE">
        <w:t xml:space="preserve">However,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596606">
        <w:t xml:space="preserve"> in this thesis</w:t>
      </w:r>
      <w:r w:rsidR="00543CAE">
        <w:t xml:space="preserve">. </w:t>
      </w:r>
      <w:proofErr w:type="spellStart"/>
      <w:r w:rsidR="001756F3">
        <w:t>FlightGear</w:t>
      </w:r>
      <w:proofErr w:type="spellEnd"/>
      <w:r w:rsidR="001756F3">
        <w:t>, although</w:t>
      </w:r>
      <w:r w:rsidR="0013412E">
        <w:t xml:space="preserve"> it has its own built-in FDM,</w:t>
      </w:r>
      <w:r w:rsidR="00916F27">
        <w:t xml:space="preserve"> is</w:t>
      </w:r>
      <w:r w:rsidR="001756F3">
        <w:t xml:space="preserve"> easily configurable to instead use an external, custom FDM.</w:t>
      </w:r>
      <w:r w:rsidR="00320127">
        <w:t xml:space="preserve"> </w:t>
      </w:r>
      <w:proofErr w:type="spellStart"/>
      <w:r w:rsidR="00320127">
        <w:t>FlightGear</w:t>
      </w:r>
      <w:proofErr w:type="spellEnd"/>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w:t>
      </w:r>
      <w:proofErr w:type="spellStart"/>
      <w:r w:rsidR="003748A3">
        <w:t>FlightGear</w:t>
      </w:r>
      <w:proofErr w:type="spellEnd"/>
      <w:r w:rsidR="003748A3">
        <w:t xml:space="preserve">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w:t>
      </w:r>
      <w:proofErr w:type="spellStart"/>
      <w:r w:rsidR="003748A3">
        <w:rPr>
          <w:rFonts w:eastAsiaTheme="minorHAnsi"/>
          <w:szCs w:val="24"/>
        </w:rPr>
        <w:t>FlightGear</w:t>
      </w:r>
      <w:proofErr w:type="spellEnd"/>
      <w:r w:rsidR="003748A3">
        <w:rPr>
          <w:rFonts w:eastAsiaTheme="minorHAnsi"/>
          <w:szCs w:val="24"/>
        </w:rPr>
        <w:t xml:space="preserve">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 xml:space="preserve">To properly configure </w:t>
      </w:r>
      <w:proofErr w:type="spellStart"/>
      <w:r>
        <w:t>FlightGear</w:t>
      </w:r>
      <w:proofErr w:type="spellEnd"/>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proofErr w:type="spellStart"/>
      <w:r w:rsidR="003C0BD3">
        <w:t>FlightGear</w:t>
      </w:r>
      <w:proofErr w:type="spellEnd"/>
      <w:r w:rsidR="003C0BD3">
        <w:t xml:space="preserve"> </w:t>
      </w:r>
      <w:r w:rsidR="000A7840">
        <w:t xml:space="preserve">as a Visual System. </w:t>
      </w:r>
      <w:r w:rsidR="003C0BD3">
        <w:t xml:space="preserve"> </w:t>
      </w:r>
    </w:p>
    <w:p w14:paraId="6A096A8A" w14:textId="65AA81D7" w:rsidR="00B55BD9" w:rsidRPr="00216100" w:rsidRDefault="00A53F50" w:rsidP="00BA0D42">
      <w:pPr>
        <w:ind w:firstLine="720"/>
      </w:pPr>
      <w:r>
        <w:lastRenderedPageBreak/>
        <w:t xml:space="preserve">With </w:t>
      </w:r>
      <w:proofErr w:type="spellStart"/>
      <w:r>
        <w:t>FlightGear</w:t>
      </w:r>
      <w:proofErr w:type="spellEnd"/>
      <w:r>
        <w:t xml:space="preserve"> configured, it </w:t>
      </w:r>
      <w:r w:rsidR="00216100">
        <w:t>will process the received network packets</w:t>
      </w:r>
      <w:r>
        <w:t xml:space="preserve"> constructed by the Rust </w:t>
      </w:r>
      <w:r w:rsidR="00737CF1">
        <w:t xml:space="preserve">application. </w:t>
      </w:r>
      <w:r w:rsidR="005E7266">
        <w:t xml:space="preserve">But </w:t>
      </w:r>
      <w:proofErr w:type="spellStart"/>
      <w:r>
        <w:t>FlightG</w:t>
      </w:r>
      <w:r w:rsidR="00E6244F">
        <w:t>ear</w:t>
      </w:r>
      <w:proofErr w:type="spellEnd"/>
      <w:r w:rsidR="00E6244F">
        <w:t xml:space="preserve">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w:t>
      </w:r>
      <w:proofErr w:type="spellStart"/>
      <w:r w:rsidR="00E6244F">
        <w:t>struct</w:t>
      </w:r>
      <w:proofErr w:type="spellEnd"/>
      <w:r w:rsidR="00E6244F">
        <w:t>, which</w:t>
      </w:r>
      <w:r w:rsidR="005E7266">
        <w:t xml:space="preserve"> is outlined in the </w:t>
      </w:r>
      <w:proofErr w:type="spellStart"/>
      <w:r w:rsidR="005E7266">
        <w:t>FlightGear</w:t>
      </w:r>
      <w:proofErr w:type="spellEnd"/>
      <w:r w:rsidR="005E7266">
        <w:t xml:space="preserve"> source code.</w:t>
      </w:r>
      <w:r w:rsidR="00A86DE3">
        <w:t xml:space="preserve"> The </w:t>
      </w:r>
      <w:proofErr w:type="spellStart"/>
      <w:r w:rsidR="00A86DE3">
        <w:t>struct</w:t>
      </w:r>
      <w:proofErr w:type="spellEnd"/>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 xml:space="preserve">This </w:t>
      </w:r>
      <w:proofErr w:type="spellStart"/>
      <w:r w:rsidR="00216100">
        <w:t>struct</w:t>
      </w:r>
      <w:proofErr w:type="spellEnd"/>
      <w:r w:rsidR="00833845">
        <w:t xml:space="preserve">, called </w:t>
      </w:r>
      <w:proofErr w:type="spellStart"/>
      <w:r w:rsidR="00833845">
        <w:t>FGNetFDM</w:t>
      </w:r>
      <w:proofErr w:type="spellEnd"/>
      <w:r w:rsidR="00833845">
        <w:t>,</w:t>
      </w:r>
      <w:r w:rsidR="00216100">
        <w:t xml:space="preserve"> in Rust code is located in Appendix A: Configuring </w:t>
      </w:r>
      <w:proofErr w:type="spellStart"/>
      <w:r w:rsidR="00216100">
        <w:t>FlightGear</w:t>
      </w:r>
      <w:proofErr w:type="spellEnd"/>
      <w:r w:rsidR="00216100">
        <w:t xml:space="preserve"> as a </w:t>
      </w:r>
      <w:r w:rsidR="006070A6">
        <w:t>v</w:t>
      </w:r>
      <w:r w:rsidR="00216100">
        <w:t xml:space="preserve">isual System. </w:t>
      </w:r>
    </w:p>
    <w:p w14:paraId="06492FBD" w14:textId="06C03C0A" w:rsidR="00B55BD9" w:rsidRDefault="00BA0A6C" w:rsidP="00BA0D42">
      <w:pPr>
        <w:pStyle w:val="Heading2"/>
        <w:spacing w:before="0"/>
        <w:rPr>
          <w:rFonts w:eastAsiaTheme="minorHAnsi"/>
        </w:rPr>
      </w:pPr>
      <w:bookmarkStart w:id="121" w:name="_Toc52493311"/>
      <w:r>
        <w:rPr>
          <w:rFonts w:eastAsiaTheme="minorHAnsi"/>
        </w:rPr>
        <w:t>2.6</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1"/>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w:t>
      </w:r>
      <w:proofErr w:type="spellStart"/>
      <w:r w:rsidR="0038581A">
        <w:rPr>
          <w:rFonts w:eastAsiaTheme="minorHAnsi"/>
          <w:szCs w:val="24"/>
        </w:rPr>
        <w:t>F</w:t>
      </w:r>
      <w:r w:rsidR="006D0EF2">
        <w:rPr>
          <w:rFonts w:eastAsiaTheme="minorHAnsi"/>
          <w:szCs w:val="24"/>
        </w:rPr>
        <w:t>lightGear</w:t>
      </w:r>
      <w:proofErr w:type="spellEnd"/>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w:t>
      </w:r>
      <w:proofErr w:type="spellStart"/>
      <w:r w:rsidRPr="00B55BD9">
        <w:rPr>
          <w:rFonts w:eastAsiaTheme="minorHAnsi"/>
          <w:szCs w:val="24"/>
        </w:rPr>
        <w:t>UdpSocket</w:t>
      </w:r>
      <w:proofErr w:type="spellEnd"/>
      <w:r w:rsidRPr="00B55BD9">
        <w:rPr>
          <w:rFonts w:eastAsiaTheme="minorHAnsi"/>
          <w:szCs w:val="24"/>
        </w:rPr>
        <w:t xml:space="preserve"> can be created and </w:t>
      </w:r>
      <w:proofErr w:type="spellStart"/>
      <w:r w:rsidRPr="00B55BD9">
        <w:rPr>
          <w:rFonts w:eastAsiaTheme="minorHAnsi"/>
          <w:szCs w:val="24"/>
        </w:rPr>
        <w:t>binded</w:t>
      </w:r>
      <w:proofErr w:type="spellEnd"/>
      <w:r w:rsidRPr="00B55BD9">
        <w:rPr>
          <w:rFonts w:eastAsiaTheme="minorHAnsi"/>
          <w:szCs w:val="24"/>
        </w:rPr>
        <w:t xml:space="preserve">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w:t>
      </w:r>
      <w:r w:rsidR="00DD007B">
        <w:rPr>
          <w:rFonts w:eastAsiaTheme="minorHAnsi"/>
          <w:szCs w:val="24"/>
        </w:rPr>
        <w:lastRenderedPageBreak/>
        <w:t xml:space="preserve">out to </w:t>
      </w:r>
      <w:proofErr w:type="spellStart"/>
      <w:r w:rsidR="00DD007B">
        <w:rPr>
          <w:rFonts w:eastAsiaTheme="minorHAnsi"/>
          <w:szCs w:val="24"/>
        </w:rPr>
        <w:t>FlightGear</w:t>
      </w:r>
      <w:proofErr w:type="spellEnd"/>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19E0B17C" w:rsidR="0083399B" w:rsidRDefault="00251273" w:rsidP="005A44FD">
      <w:pPr>
        <w:pStyle w:val="Heading1"/>
      </w:pPr>
      <w:bookmarkStart w:id="122" w:name="_Toc496074964"/>
      <w:bookmarkStart w:id="123" w:name="_Toc496075138"/>
      <w:bookmarkStart w:id="124" w:name="_Toc496075296"/>
      <w:bookmarkStart w:id="125" w:name="_Toc496075361"/>
      <w:bookmarkStart w:id="126" w:name="_Toc496080605"/>
      <w:bookmarkStart w:id="127" w:name="_Toc497120308"/>
      <w:bookmarkStart w:id="128" w:name="_Toc503248605"/>
      <w:bookmarkStart w:id="129" w:name="_Toc504131180"/>
      <w:bookmarkStart w:id="130" w:name="_Toc504131382"/>
      <w:bookmarkStart w:id="131" w:name="_Toc504131537"/>
      <w:bookmarkStart w:id="132" w:name="_Toc52493312"/>
      <w:r w:rsidRPr="003F5979">
        <w:t>III.  Methodology</w:t>
      </w:r>
      <w:bookmarkEnd w:id="122"/>
      <w:bookmarkEnd w:id="123"/>
      <w:bookmarkEnd w:id="124"/>
      <w:bookmarkEnd w:id="125"/>
      <w:bookmarkEnd w:id="126"/>
      <w:bookmarkEnd w:id="127"/>
      <w:bookmarkEnd w:id="128"/>
      <w:bookmarkEnd w:id="129"/>
      <w:bookmarkEnd w:id="130"/>
      <w:bookmarkEnd w:id="131"/>
      <w:bookmarkEnd w:id="132"/>
      <w:r w:rsidR="0083399B">
        <w:t xml:space="preserve"> </w:t>
      </w:r>
    </w:p>
    <w:p w14:paraId="45466F3C" w14:textId="117E9A29" w:rsidR="00B01F9D" w:rsidRDefault="006637C5" w:rsidP="006637C5">
      <w:pPr>
        <w:pStyle w:val="Heading2"/>
        <w:spacing w:before="0"/>
      </w:pPr>
      <w:r>
        <w:t>3</w:t>
      </w:r>
      <w:r w:rsidR="005A44FD">
        <w:t>.1</w:t>
      </w:r>
      <w:r>
        <w:t xml:space="preserve"> Building the FDM</w:t>
      </w:r>
    </w:p>
    <w:p w14:paraId="69438DBE" w14:textId="29AC463D"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Rust programming language. With those basics understood, the first goal was to build a 2D version because the physics are less complicated.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The building of this 2D FDM was essentially a stepping stone to reach the goal of creating the 3D version. We mention this stepping stone progress because the knowledge gained from it is required for the main goal.</w:t>
      </w:r>
    </w:p>
    <w:p w14:paraId="30191A5E" w14:textId="5858C510" w:rsidR="002C13EF" w:rsidRDefault="00696819" w:rsidP="002C13EF">
      <w:pPr>
        <w:ind w:firstLine="720"/>
      </w:pPr>
      <w:r>
        <w:t xml:space="preserve">The 3D FDM </w:t>
      </w:r>
      <w:r w:rsidR="00485081">
        <w:t>is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2C13EF">
        <w:t xml:space="preserve"> But, knowing we would need the OOP version in Rust regardless for the upcoming experiment it needed to be written regardless. Al</w:t>
      </w:r>
      <w:r w:rsidR="004E5822">
        <w:t>so, it made more sense to convert the code directly from C++ to Rust in the same OOP design before it would be broken up into the ECS.</w:t>
      </w:r>
      <w:r w:rsidR="002C13EF">
        <w:t xml:space="preserve"> </w:t>
      </w:r>
    </w:p>
    <w:p w14:paraId="1E016D5E" w14:textId="5C64EADE"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w:t>
      </w:r>
      <w:r w:rsidR="00B01F9D">
        <w:lastRenderedPageBreak/>
        <w:t xml:space="preserve">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 xml:space="preserve">Rust </w:t>
      </w:r>
      <w:proofErr w:type="gramStart"/>
      <w:r w:rsidR="00A8407D" w:rsidRPr="00113A5E">
        <w:rPr>
          <w:i/>
        </w:rPr>
        <w:t>By</w:t>
      </w:r>
      <w:proofErr w:type="gramEnd"/>
      <w:r w:rsidR="00A8407D" w:rsidRPr="00113A5E">
        <w:rPr>
          <w:i/>
        </w:rPr>
        <w:t xml:space="preserve"> Example</w:t>
      </w:r>
      <w:r w:rsidR="00113A5E" w:rsidRPr="00113A5E">
        <w:rPr>
          <w:i/>
        </w:rPr>
        <w:t xml:space="preserve">, </w:t>
      </w:r>
      <w:r w:rsidR="00113A5E">
        <w:t xml:space="preserve">which showcases </w:t>
      </w:r>
      <w:r w:rsidR="007C27DC">
        <w:t xml:space="preserve">executable </w:t>
      </w:r>
      <w:r w:rsidR="00113A5E">
        <w:t>code snippets.</w:t>
      </w:r>
    </w:p>
    <w:p w14:paraId="32DCBFFE" w14:textId="261C708D" w:rsidR="00996EDA" w:rsidRDefault="00996EDA" w:rsidP="00996EDA">
      <w:pPr>
        <w:pStyle w:val="Heading2"/>
        <w:spacing w:before="0"/>
      </w:pPr>
      <w:r>
        <w:t xml:space="preserve">3.2 </w:t>
      </w:r>
      <w:r w:rsidR="003359DB">
        <w:t xml:space="preserve">The </w:t>
      </w:r>
      <w:r w:rsidR="00D32ED9">
        <w:t>FDM</w:t>
      </w:r>
      <w:r w:rsidR="00A03AEC">
        <w:t xml:space="preserve"> Works</w:t>
      </w:r>
    </w:p>
    <w:p w14:paraId="3F7FA21B" w14:textId="09569E52" w:rsidR="00F02FCE" w:rsidRDefault="00554F1C" w:rsidP="00F02FCE">
      <w:pPr>
        <w:ind w:firstLine="360"/>
      </w:pPr>
      <w:r>
        <w:tab/>
      </w:r>
      <w:r w:rsidR="00F02FCE">
        <w:t>The focus of this research is building a Rust based, ECS patterned, 3D FDM based on the works by</w:t>
      </w:r>
      <w:r w:rsidR="00F02FCE" w:rsidRPr="009D5392">
        <w:t xml:space="preserve"> </w:t>
      </w:r>
      <w:r w:rsidR="00F02FCE">
        <w:t xml:space="preserve">David Bourg in [14]. </w:t>
      </w:r>
      <w:r w:rsidR="00D2621C">
        <w:t xml:space="preserve">From the naked eye, the FDM looks to fly an airplane correctly in </w:t>
      </w:r>
      <w:proofErr w:type="spellStart"/>
      <w:r w:rsidR="00D2621C">
        <w:t>FlightGear</w:t>
      </w:r>
      <w:proofErr w:type="spellEnd"/>
      <w:r w:rsidR="00D2621C">
        <w:t xml:space="preserve">. </w:t>
      </w:r>
      <w:r w:rsidR="00F02FCE">
        <w:t xml:space="preserve">But to ensure our FDM’s works as </w:t>
      </w:r>
      <w:r w:rsidR="008F40F4">
        <w:t xml:space="preserve">exactly as </w:t>
      </w:r>
      <w:r w:rsidR="00F02FCE">
        <w:t xml:space="preserve">expected, we </w:t>
      </w:r>
      <w:r w:rsidR="00FD0D53">
        <w:t>wanted to find out</w:t>
      </w:r>
      <w:r w:rsidR="00F02FCE">
        <w:t xml:space="preserve"> if it </w:t>
      </w:r>
      <w:r w:rsidR="009321F4">
        <w:t>replicated</w:t>
      </w:r>
      <w:r w:rsidR="00F02FCE">
        <w:t xml:space="preserve"> the same realistic flight data generated by its C++ baseline FDM as described in Bourg’s textbook. Th</w:t>
      </w:r>
      <w:r w:rsidR="00A96C24">
        <w:t xml:space="preserve">e generated flight data we </w:t>
      </w:r>
      <w:r w:rsidR="00F02FCE">
        <w:t>check</w:t>
      </w:r>
      <w:r w:rsidR="00A96C24">
        <w:t>ed against</w:t>
      </w:r>
      <w:r w:rsidR="00F02FCE">
        <w:t xml:space="preserve"> our FDM is: position coordinates, Eu</w:t>
      </w:r>
      <w:r w:rsidR="003320DA">
        <w:t>ler angles,</w:t>
      </w:r>
      <w:r w:rsidR="00F02FCE">
        <w:t xml:space="preserve"> and time elapsed.</w:t>
      </w:r>
      <w:r w:rsidR="006D31DB">
        <w:t xml:space="preserve"> This data represents exactly where the airplane is</w:t>
      </w:r>
      <w:r w:rsidR="003320DA">
        <w:t xml:space="preserve"> at a given time, and </w:t>
      </w:r>
      <w:r w:rsidR="006D31DB">
        <w:t>how it is oriented</w:t>
      </w:r>
      <w:r w:rsidR="003320DA">
        <w:t xml:space="preserve"> in space. </w:t>
      </w:r>
      <w:r w:rsidR="00F02FCE">
        <w:t xml:space="preserve">Both the baseline program and our program </w:t>
      </w:r>
      <w:r w:rsidR="00A11A4B">
        <w:t xml:space="preserve">was </w:t>
      </w:r>
      <w:r w:rsidR="00F02FCE">
        <w:t>compiled and ran with identical instructions as to how to maneuver the airplane at the same time during the simulation for a finite amount of time. This test</w:t>
      </w:r>
      <w:r w:rsidR="00A11A4B">
        <w:t xml:space="preserve"> was a success because our </w:t>
      </w:r>
      <w:r w:rsidR="00F02FCE">
        <w:t>FDM flight data</w:t>
      </w:r>
      <w:r w:rsidR="00A11A4B">
        <w:t xml:space="preserve"> </w:t>
      </w:r>
      <w:r w:rsidR="00F02FCE">
        <w:t>match</w:t>
      </w:r>
      <w:r w:rsidR="00A11A4B">
        <w:t>ed</w:t>
      </w:r>
      <w:r w:rsidR="00F02FCE">
        <w:t xml:space="preserve"> the baseline flight data on a predetermined flight path</w:t>
      </w:r>
      <w:r w:rsidR="00A11A4B">
        <w:t>, ensuring our FDM works as it should.</w:t>
      </w:r>
    </w:p>
    <w:p w14:paraId="7E65EEF5" w14:textId="77777777" w:rsidR="00F02FCE" w:rsidRDefault="00F02FCE" w:rsidP="00376224">
      <w:pPr>
        <w:ind w:firstLine="360"/>
      </w:pPr>
    </w:p>
    <w:p w14:paraId="7CFD527A" w14:textId="77777777" w:rsidR="00637822" w:rsidRDefault="00637822" w:rsidP="00996EDA"/>
    <w:p w14:paraId="3591EAF7" w14:textId="223FC847" w:rsidR="00A77C3B" w:rsidRDefault="00BC04A4" w:rsidP="00996EDA">
      <w:r>
        <w:t>--------------------</w:t>
      </w:r>
      <w:r w:rsidR="001B5383">
        <w:t>Benchmark create many and compare perform. Understand process all 1000 and see how long. May not be faster but can connect to other stuff</w:t>
      </w:r>
    </w:p>
    <w:p w14:paraId="03F31A66" w14:textId="77777777" w:rsidR="00DE1D70" w:rsidRDefault="00DE1D70" w:rsidP="00996EDA"/>
    <w:p w14:paraId="4D999F26" w14:textId="71452556" w:rsidR="00B01F9D" w:rsidRDefault="00DE1D70" w:rsidP="00DE1D70">
      <w:r>
        <w:lastRenderedPageBreak/>
        <w:t>This chapter will discuss the research methods used in this thesis, including what has been accomplished and how it has been accomplished.</w:t>
      </w:r>
      <w:bookmarkStart w:id="133" w:name="_GoBack"/>
      <w:bookmarkEnd w:id="133"/>
    </w:p>
    <w:p w14:paraId="04B64610" w14:textId="77777777" w:rsidR="00DE1D70" w:rsidRDefault="00DE1D70" w:rsidP="00DE1D70"/>
    <w:p w14:paraId="65677BAD" w14:textId="77777777" w:rsidR="00BC04A4" w:rsidRPr="002D7B07" w:rsidRDefault="00BC04A4" w:rsidP="00BC04A4">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4E007683" w14:textId="77777777" w:rsidR="00BC04A4" w:rsidRDefault="00BC04A4" w:rsidP="00BC04A4">
      <w:r w:rsidRPr="002D7B07">
        <w:t xml:space="preserve">overview of the approach will be </w:t>
      </w:r>
      <w:r>
        <w:t xml:space="preserve">given </w:t>
      </w:r>
      <w:r w:rsidRPr="002D7B07">
        <w:t xml:space="preserve">here. </w:t>
      </w:r>
      <w:r>
        <w:t xml:space="preserve">Firstly, a 2D, Rust based, ECS patterned FDM will be created based on the works by Grant Palmer in [30]. The building of this 2D FDM was essentially a stepping stone to reach the goal of creating the 3D version. We mention this stepping stone progress because the knowledge gained from it is required for the main goal. </w:t>
      </w:r>
    </w:p>
    <w:p w14:paraId="02CF5CA8" w14:textId="77777777" w:rsidR="00BC04A4" w:rsidRDefault="00BC04A4" w:rsidP="00BC04A4">
      <w:pPr>
        <w:ind w:firstLine="360"/>
      </w:pPr>
      <w:r>
        <w:t>The focus of this research is attempting to build a Rust based, ECS patterned, 3D FDM based on the works by</w:t>
      </w:r>
      <w:r w:rsidRPr="009D5392">
        <w:t xml:space="preserve"> </w:t>
      </w:r>
      <w:r>
        <w:t xml:space="preserve">David Bourg in [14]. To ensure our FDM’s accuracy, we will find out if it replicates the realistic flight data generated by its C++ baseline FDM as described in Bourg’s textbook. The generated flight data we will check with our FDM is: position coordinates, Euler angles, speed, thrust, and time elapsed.  Both the baseline program and our program will be compiled and ran with identical instructions as to how to maneuver the airplane at the same time during the simulation for a finite amount of time. This test, requiring our FDM flight data to match the baseline flight data on a predetermined flight path, will find out if our FDM works properly. </w:t>
      </w:r>
    </w:p>
    <w:p w14:paraId="68223D12" w14:textId="77777777" w:rsidR="00BC04A4" w:rsidRDefault="00BC04A4" w:rsidP="00BC04A4">
      <w:pPr>
        <w:pStyle w:val="BodyText"/>
      </w:pPr>
      <w:r>
        <w:t xml:space="preserve">With the proof of concept shown, we will then investigate a performance difference between the 3D FDM implemented as a Rust based, ECS design and an OOP design implementation of the same FDM.  </w:t>
      </w:r>
    </w:p>
    <w:p w14:paraId="69003866" w14:textId="6B55766A" w:rsidR="00BC04A4" w:rsidRDefault="00BC04A4" w:rsidP="00B01F9D"/>
    <w:p w14:paraId="48ACB625" w14:textId="77777777" w:rsidR="00BC04A4" w:rsidRPr="00B01F9D" w:rsidRDefault="00BC04A4" w:rsidP="00B01F9D"/>
    <w:p w14:paraId="3164BC8E" w14:textId="77777777" w:rsidR="00251273" w:rsidRDefault="000615AF" w:rsidP="003D7E9C">
      <w:pPr>
        <w:pStyle w:val="BodyText"/>
      </w:pPr>
      <w:r>
        <w:lastRenderedPageBreak/>
        <w:t>Text</w:t>
      </w:r>
    </w:p>
    <w:p w14:paraId="6E4A8E70" w14:textId="77777777" w:rsidR="00251273" w:rsidRDefault="000615AF" w:rsidP="003D7E9C">
      <w:pPr>
        <w:pStyle w:val="BodyText"/>
      </w:pPr>
      <w:r>
        <w:t>Text</w:t>
      </w:r>
    </w:p>
    <w:p w14:paraId="3D47457E" w14:textId="77777777" w:rsidR="00251273" w:rsidRDefault="00251273" w:rsidP="003D7E9C">
      <w:pPr>
        <w:pStyle w:val="BodyText"/>
      </w:pPr>
    </w:p>
    <w:p w14:paraId="7241B9E1" w14:textId="77777777" w:rsidR="00251273" w:rsidRPr="00945D24" w:rsidRDefault="00251273" w:rsidP="003D7E9C">
      <w:pPr>
        <w:pStyle w:val="Heading1"/>
      </w:pPr>
      <w:bookmarkStart w:id="134" w:name="_Toc52493316"/>
      <w:r w:rsidRPr="00945D24">
        <w:t>IV.  Analysis and Results</w:t>
      </w:r>
      <w:bookmarkEnd w:id="134"/>
    </w:p>
    <w:p w14:paraId="5E84D509" w14:textId="44A513B2" w:rsidR="00251273" w:rsidRDefault="00251273" w:rsidP="003D7E9C">
      <w:pPr>
        <w:pStyle w:val="Heading2"/>
      </w:pPr>
      <w:bookmarkStart w:id="135" w:name="_Toc52493317"/>
      <w:r>
        <w:t>Chapter Overview</w:t>
      </w:r>
      <w:bookmarkEnd w:id="135"/>
    </w:p>
    <w:p w14:paraId="28EDB47B" w14:textId="77777777" w:rsidR="00251273" w:rsidRDefault="00715A54" w:rsidP="003D7E9C">
      <w:pPr>
        <w:pStyle w:val="BodyText"/>
      </w:pPr>
      <w:r>
        <w:t>Text</w:t>
      </w:r>
    </w:p>
    <w:p w14:paraId="42318FFA" w14:textId="77777777" w:rsidR="00251273" w:rsidRDefault="00251273" w:rsidP="003D7E9C">
      <w:pPr>
        <w:pStyle w:val="Heading2"/>
      </w:pPr>
      <w:bookmarkStart w:id="136" w:name="_Toc52493318"/>
      <w:r>
        <w:t>Results of Simulation Scenarios</w:t>
      </w:r>
      <w:bookmarkEnd w:id="136"/>
    </w:p>
    <w:p w14:paraId="4C124DA8" w14:textId="3E68C45C" w:rsidR="00251273" w:rsidRDefault="00715A54" w:rsidP="003D7E9C">
      <w:pPr>
        <w:pStyle w:val="BodyText"/>
      </w:pPr>
      <w:r>
        <w:t>Text</w:t>
      </w:r>
      <w:r w:rsidR="00AD3726">
        <w:tab/>
      </w:r>
    </w:p>
    <w:p w14:paraId="753A0C75" w14:textId="77777777" w:rsidR="00251273" w:rsidRDefault="00251273" w:rsidP="003D7E9C">
      <w:pPr>
        <w:pStyle w:val="Heading2"/>
      </w:pPr>
      <w:bookmarkStart w:id="137" w:name="_Toc52493319"/>
      <w:r>
        <w:t>Investigative Questions Answered</w:t>
      </w:r>
      <w:bookmarkEnd w:id="137"/>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8" w:name="_Toc52493320"/>
      <w:r>
        <w:t>Summary</w:t>
      </w:r>
      <w:bookmarkEnd w:id="138"/>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39" w:name="_Toc52493321"/>
      <w:r>
        <w:t>V.  Conclusions and Recommendations</w:t>
      </w:r>
      <w:bookmarkEnd w:id="139"/>
    </w:p>
    <w:p w14:paraId="0E3C2338" w14:textId="11900633" w:rsidR="00251273" w:rsidRDefault="00251273" w:rsidP="003D7E9C">
      <w:pPr>
        <w:pStyle w:val="Heading2"/>
      </w:pPr>
      <w:bookmarkStart w:id="140" w:name="_Toc52493322"/>
      <w:r>
        <w:t>Chapter Overview</w:t>
      </w:r>
      <w:bookmarkEnd w:id="140"/>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1" w:name="_Toc52493323"/>
      <w:r>
        <w:t>Conclusions of Research</w:t>
      </w:r>
      <w:bookmarkEnd w:id="141"/>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2" w:name="_Toc52493324"/>
      <w:r>
        <w:t>Significance of Research</w:t>
      </w:r>
      <w:bookmarkEnd w:id="142"/>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3" w:name="_Toc52493325"/>
      <w:r>
        <w:lastRenderedPageBreak/>
        <w:t>Recommendations for Action</w:t>
      </w:r>
      <w:bookmarkEnd w:id="143"/>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4" w:name="_Toc52493326"/>
      <w:r>
        <w:t>Recommendations for Future Research</w:t>
      </w:r>
      <w:bookmarkEnd w:id="144"/>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5" w:name="_Toc52493327"/>
      <w:r>
        <w:t>Summary</w:t>
      </w:r>
      <w:bookmarkEnd w:id="145"/>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6" w:name="_Toc52493328"/>
      <w:r w:rsidR="00251273" w:rsidRPr="00C87ADB">
        <w:lastRenderedPageBreak/>
        <w:t>Appendix</w:t>
      </w:r>
      <w:r w:rsidR="00517732">
        <w:t xml:space="preserve">: </w:t>
      </w:r>
      <w:r w:rsidR="003C0BD3">
        <w:t>Configuring</w:t>
      </w:r>
      <w:r w:rsidR="00517732">
        <w:t xml:space="preserve"> </w:t>
      </w:r>
      <w:proofErr w:type="spellStart"/>
      <w:r w:rsidR="00517732">
        <w:t>FlightGear</w:t>
      </w:r>
      <w:proofErr w:type="spellEnd"/>
      <w:r w:rsidR="003C0BD3">
        <w:t xml:space="preserve"> as a Visual System</w:t>
      </w:r>
      <w:bookmarkEnd w:id="146"/>
    </w:p>
    <w:p w14:paraId="6017441A" w14:textId="76744E25" w:rsidR="000A7840" w:rsidRDefault="003C0BD3" w:rsidP="00E0754D">
      <w:r>
        <w:t>fgfs.exe – runs the executable</w:t>
      </w:r>
      <w:r>
        <w:br/>
        <w:t>--aircraf</w:t>
      </w:r>
      <w:r w:rsidR="00E0754D">
        <w:t>t=</w:t>
      </w:r>
      <w:proofErr w:type="spellStart"/>
      <w:r w:rsidR="00E0754D">
        <w:t>ufo</w:t>
      </w:r>
      <w:proofErr w:type="spellEnd"/>
      <w:r w:rsidR="00E0754D">
        <w:t xml:space="preserve"> – select an aircraft name</w:t>
      </w:r>
      <w:r w:rsidR="00E0754D">
        <w:br/>
      </w:r>
      <w:r w:rsidRPr="00810684">
        <w:t>--disable-panel</w:t>
      </w:r>
      <w:r>
        <w:t xml:space="preserve"> – disable instrument panel</w:t>
      </w:r>
      <w:r>
        <w:br/>
        <w:t>--disable-sound – disable sounds</w:t>
      </w:r>
      <w:r>
        <w:br/>
      </w:r>
      <w:r w:rsidRPr="00810684">
        <w:t>--enable-</w:t>
      </w:r>
      <w:proofErr w:type="spellStart"/>
      <w:r w:rsidRPr="00810684">
        <w:t>hud</w:t>
      </w:r>
      <w:proofErr w:type="spellEnd"/>
      <w:r>
        <w:t xml:space="preserve"> – enable heads up display </w:t>
      </w:r>
      <w:r>
        <w:br/>
      </w:r>
      <w:r w:rsidRPr="00810684">
        <w:t>--disable-random-objects</w:t>
      </w:r>
      <w:r>
        <w:t xml:space="preserve"> – disable random scenery objects</w:t>
      </w:r>
      <w:r>
        <w:br/>
        <w:t>--</w:t>
      </w:r>
      <w:proofErr w:type="spellStart"/>
      <w:r>
        <w:t>fdm</w:t>
      </w:r>
      <w:proofErr w:type="spellEnd"/>
      <w:r>
        <w:t>=null – turn off the built-in FDM</w:t>
      </w:r>
      <w:r>
        <w:br/>
        <w:t>--</w:t>
      </w:r>
      <w:proofErr w:type="spellStart"/>
      <w:r>
        <w:t>vc</w:t>
      </w:r>
      <w:proofErr w:type="spellEnd"/>
      <w:r>
        <w:t>=0 – specify initial airspeed</w:t>
      </w:r>
      <w:r>
        <w:br/>
        <w:t>--</w:t>
      </w:r>
      <w:proofErr w:type="spellStart"/>
      <w:r>
        <w:t>timeofday</w:t>
      </w:r>
      <w:proofErr w:type="spellEnd"/>
      <w:r>
        <w:t xml:space="preserve">=noon – time of day </w:t>
      </w:r>
      <w:r>
        <w:br/>
      </w:r>
      <w:r w:rsidRPr="00810684">
        <w:t>--native-</w:t>
      </w:r>
      <w:proofErr w:type="spellStart"/>
      <w:r w:rsidRPr="00810684">
        <w:t>fdm</w:t>
      </w:r>
      <w:proofErr w:type="spellEnd"/>
      <w:r w:rsidRPr="00810684">
        <w:t>=socket,in,30,,5500,udp</w:t>
      </w:r>
      <w:r>
        <w:t xml:space="preserve"> – sets up </w:t>
      </w:r>
      <w:proofErr w:type="spellStart"/>
      <w:r>
        <w:t>FlightGear</w:t>
      </w:r>
      <w:proofErr w:type="spellEnd"/>
      <w:r>
        <w:t xml:space="preserve"> to receive data from an external source. Open a socket, which takes in packets at a speed of 30 </w:t>
      </w:r>
      <w:proofErr w:type="spellStart"/>
      <w:r>
        <w:t>hz</w:t>
      </w:r>
      <w:proofErr w:type="spellEnd"/>
      <w:r>
        <w:t xml:space="preserve"> on port 5500 [6].</w:t>
      </w:r>
    </w:p>
    <w:p w14:paraId="1154FBFD" w14:textId="77777777" w:rsidR="00216100" w:rsidRDefault="00216100" w:rsidP="00E0754D"/>
    <w:p w14:paraId="115959E6" w14:textId="24E9B37B" w:rsidR="000A7840" w:rsidRDefault="000A7840" w:rsidP="00E0754D">
      <w:r>
        <w:t xml:space="preserve">Altogether, when running </w:t>
      </w:r>
      <w:proofErr w:type="spellStart"/>
      <w:r>
        <w:t>FlightGear</w:t>
      </w:r>
      <w:proofErr w:type="spellEnd"/>
      <w:r>
        <w:t>, the command line is:</w:t>
      </w:r>
    </w:p>
    <w:p w14:paraId="2BDA984F" w14:textId="0173FACE" w:rsidR="000A7840" w:rsidRDefault="000A7840" w:rsidP="00E0754D">
      <w:r w:rsidRPr="00810684">
        <w:t>fgfs.exe --aircraft=</w:t>
      </w:r>
      <w:proofErr w:type="spellStart"/>
      <w:r w:rsidRPr="00810684">
        <w:t>ufo</w:t>
      </w:r>
      <w:proofErr w:type="spellEnd"/>
      <w:r w:rsidRPr="00810684">
        <w:t xml:space="preserve"> --disable-panel --disable-sound --enable-</w:t>
      </w:r>
      <w:proofErr w:type="spellStart"/>
      <w:r w:rsidRPr="00810684">
        <w:t>hud</w:t>
      </w:r>
      <w:proofErr w:type="spellEnd"/>
      <w:r w:rsidRPr="00810684">
        <w:t xml:space="preserve"> --disable-random-objects --</w:t>
      </w:r>
      <w:proofErr w:type="spellStart"/>
      <w:r w:rsidRPr="00810684">
        <w:t>fdm</w:t>
      </w:r>
      <w:proofErr w:type="spellEnd"/>
      <w:r w:rsidRPr="00810684">
        <w:t>=null --</w:t>
      </w:r>
      <w:proofErr w:type="spellStart"/>
      <w:r w:rsidRPr="00810684">
        <w:t>vc</w:t>
      </w:r>
      <w:proofErr w:type="spellEnd"/>
      <w:r w:rsidRPr="00810684">
        <w:t>=0 --</w:t>
      </w:r>
      <w:proofErr w:type="spellStart"/>
      <w:r w:rsidRPr="00810684">
        <w:t>timeofday</w:t>
      </w:r>
      <w:proofErr w:type="spellEnd"/>
      <w:r w:rsidRPr="00810684">
        <w:t>=noon --native-</w:t>
      </w:r>
      <w:proofErr w:type="spellStart"/>
      <w:r w:rsidRPr="00810684">
        <w:t>fdm</w:t>
      </w:r>
      <w:proofErr w:type="spellEnd"/>
      <w:r w:rsidRPr="00810684">
        <w:t>=socket,in,30,,5500,udp</w:t>
      </w:r>
    </w:p>
    <w:p w14:paraId="5969527A" w14:textId="3787B94E" w:rsidR="00202F11" w:rsidRDefault="00202F11" w:rsidP="00E0754D">
      <w:r>
        <w:t xml:space="preserve">(change to 60 </w:t>
      </w:r>
      <w:proofErr w:type="spellStart"/>
      <w:r>
        <w:t>hz</w:t>
      </w:r>
      <w:proofErr w:type="spellEnd"/>
      <w:r>
        <w:t>?)</w:t>
      </w:r>
    </w:p>
    <w:p w14:paraId="05464C0F" w14:textId="24853D00" w:rsidR="00216100" w:rsidRDefault="00216100" w:rsidP="00E0754D"/>
    <w:p w14:paraId="2681DC07" w14:textId="03241ADC" w:rsidR="00216100" w:rsidRDefault="00216100" w:rsidP="00E0754D">
      <w:r>
        <w:t>T</w:t>
      </w:r>
      <w:r w:rsidR="006A4BBC">
        <w:t xml:space="preserve">he </w:t>
      </w:r>
      <w:proofErr w:type="spellStart"/>
      <w:r w:rsidR="006A4BBC">
        <w:t>struct</w:t>
      </w:r>
      <w:proofErr w:type="spellEnd"/>
      <w:r w:rsidR="006A4BBC">
        <w:t xml:space="preserve"> representing</w:t>
      </w:r>
      <w:r>
        <w:t xml:space="preserve"> an airplane in </w:t>
      </w:r>
      <w:proofErr w:type="spellStart"/>
      <w:r>
        <w:t>FlightGear</w:t>
      </w:r>
      <w:proofErr w:type="spellEnd"/>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proofErr w:type="spellStart"/>
      <w:r w:rsidRPr="00A86DE3">
        <w:rPr>
          <w:rFonts w:ascii="Courier New" w:hAnsi="Courier New" w:cs="Courier New"/>
          <w:b/>
          <w:bCs/>
          <w:color w:val="00007F"/>
          <w:sz w:val="20"/>
        </w:rPr>
        <w:t>struct</w:t>
      </w:r>
      <w:proofErr w:type="spellEnd"/>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FGNetFDM</w:t>
      </w:r>
      <w:proofErr w:type="spellEnd"/>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agl</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phidot</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thetadot</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psidot</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vcas</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climb_rate</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v_north</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v_east</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v_down</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v_body_u</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v_body_v</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v_body_w</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A_X_pilot</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X </w:t>
      </w:r>
      <w:proofErr w:type="spellStart"/>
      <w:r w:rsidRPr="00A86DE3">
        <w:rPr>
          <w:rFonts w:ascii="Courier New" w:hAnsi="Courier New" w:cs="Courier New"/>
          <w:color w:val="007F00"/>
          <w:sz w:val="20"/>
        </w:rPr>
        <w:t>accel</w:t>
      </w:r>
      <w:proofErr w:type="spellEnd"/>
      <w:r w:rsidRPr="00A86DE3">
        <w:rPr>
          <w:rFonts w:ascii="Courier New" w:hAnsi="Courier New" w:cs="Courier New"/>
          <w:color w:val="007F00"/>
          <w:sz w:val="20"/>
        </w:rPr>
        <w:t xml:space="preserve"> in body frame </w:t>
      </w:r>
      <w:proofErr w:type="spellStart"/>
      <w:r w:rsidRPr="00A86DE3">
        <w:rPr>
          <w:rFonts w:ascii="Courier New" w:hAnsi="Courier New" w:cs="Courier New"/>
          <w:color w:val="007F00"/>
          <w:sz w:val="20"/>
        </w:rPr>
        <w:t>ft</w:t>
      </w:r>
      <w:proofErr w:type="spellEnd"/>
      <w:r w:rsidRPr="00A86DE3">
        <w:rPr>
          <w:rFonts w:ascii="Courier New" w:hAnsi="Courier New" w:cs="Courier New"/>
          <w:color w:val="007F00"/>
          <w:sz w:val="20"/>
        </w:rPr>
        <w: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A_y_pilot</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Y </w:t>
      </w:r>
      <w:proofErr w:type="spellStart"/>
      <w:r w:rsidRPr="00A86DE3">
        <w:rPr>
          <w:rFonts w:ascii="Courier New" w:hAnsi="Courier New" w:cs="Courier New"/>
          <w:color w:val="007F00"/>
          <w:sz w:val="20"/>
        </w:rPr>
        <w:t>accel</w:t>
      </w:r>
      <w:proofErr w:type="spellEnd"/>
      <w:r w:rsidRPr="00A86DE3">
        <w:rPr>
          <w:rFonts w:ascii="Courier New" w:hAnsi="Courier New" w:cs="Courier New"/>
          <w:color w:val="007F00"/>
          <w:sz w:val="20"/>
        </w:rPr>
        <w:t xml:space="preserve"> in body frame </w:t>
      </w:r>
      <w:proofErr w:type="spellStart"/>
      <w:r w:rsidRPr="00A86DE3">
        <w:rPr>
          <w:rFonts w:ascii="Courier New" w:hAnsi="Courier New" w:cs="Courier New"/>
          <w:color w:val="007F00"/>
          <w:sz w:val="20"/>
        </w:rPr>
        <w:t>ft</w:t>
      </w:r>
      <w:proofErr w:type="spellEnd"/>
      <w:r w:rsidRPr="00A86DE3">
        <w:rPr>
          <w:rFonts w:ascii="Courier New" w:hAnsi="Courier New" w:cs="Courier New"/>
          <w:color w:val="007F00"/>
          <w:sz w:val="20"/>
        </w:rPr>
        <w: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A_Z_pilot</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Z </w:t>
      </w:r>
      <w:proofErr w:type="spellStart"/>
      <w:r w:rsidRPr="00A86DE3">
        <w:rPr>
          <w:rFonts w:ascii="Courier New" w:hAnsi="Courier New" w:cs="Courier New"/>
          <w:color w:val="007F00"/>
          <w:sz w:val="20"/>
        </w:rPr>
        <w:t>accel</w:t>
      </w:r>
      <w:proofErr w:type="spellEnd"/>
      <w:r w:rsidRPr="00A86DE3">
        <w:rPr>
          <w:rFonts w:ascii="Courier New" w:hAnsi="Courier New" w:cs="Courier New"/>
          <w:color w:val="007F00"/>
          <w:sz w:val="20"/>
        </w:rPr>
        <w:t xml:space="preserve"> in body frame </w:t>
      </w:r>
      <w:proofErr w:type="spellStart"/>
      <w:r w:rsidRPr="00A86DE3">
        <w:rPr>
          <w:rFonts w:ascii="Courier New" w:hAnsi="Courier New" w:cs="Courier New"/>
          <w:color w:val="007F00"/>
          <w:sz w:val="20"/>
        </w:rPr>
        <w:t>ft</w:t>
      </w:r>
      <w:proofErr w:type="spellEnd"/>
      <w:r w:rsidRPr="00A86DE3">
        <w:rPr>
          <w:rFonts w:ascii="Courier New" w:hAnsi="Courier New" w:cs="Courier New"/>
          <w:color w:val="007F00"/>
          <w:sz w:val="20"/>
        </w:rPr>
        <w: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stall_warning</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slip_deg</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num_engines</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eng_state</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fuel_flow</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w:t>
      </w:r>
      <w:proofErr w:type="spellStart"/>
      <w:r w:rsidRPr="00A86DE3">
        <w:rPr>
          <w:rFonts w:ascii="Courier New" w:hAnsi="Courier New" w:cs="Courier New"/>
          <w:color w:val="007F00"/>
          <w:sz w:val="20"/>
        </w:rPr>
        <w:t>hr</w:t>
      </w:r>
      <w:proofErr w:type="spellEnd"/>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fuel_px</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egt</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w:t>
      </w:r>
      <w:proofErr w:type="spellStart"/>
      <w:r w:rsidRPr="00A86DE3">
        <w:rPr>
          <w:rFonts w:ascii="Courier New" w:hAnsi="Courier New" w:cs="Courier New"/>
          <w:color w:val="007F00"/>
          <w:sz w:val="20"/>
        </w:rPr>
        <w:t>Exhuast</w:t>
      </w:r>
      <w:proofErr w:type="spellEnd"/>
      <w:r w:rsidRPr="00A86DE3">
        <w:rPr>
          <w:rFonts w:ascii="Courier New" w:hAnsi="Courier New" w:cs="Courier New"/>
          <w:color w:val="007F00"/>
          <w:sz w:val="20"/>
        </w:rPr>
        <w:t xml:space="preserve"> gas temp </w:t>
      </w:r>
      <w:proofErr w:type="spellStart"/>
      <w:r w:rsidRPr="00A86DE3">
        <w:rPr>
          <w:rFonts w:ascii="Courier New" w:hAnsi="Courier New" w:cs="Courier New"/>
          <w:color w:val="007F00"/>
          <w:sz w:val="20"/>
        </w:rPr>
        <w:t>deg</w:t>
      </w:r>
      <w:proofErr w:type="spellEnd"/>
      <w:r w:rsidRPr="00A86DE3">
        <w:rPr>
          <w:rFonts w:ascii="Courier New" w:hAnsi="Courier New" w:cs="Courier New"/>
          <w:color w:val="007F00"/>
          <w:sz w:val="20"/>
        </w:rPr>
        <w:t xml:space="preserve">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cht</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Cylinder head temp </w:t>
      </w:r>
      <w:proofErr w:type="spellStart"/>
      <w:r w:rsidRPr="00A86DE3">
        <w:rPr>
          <w:rFonts w:ascii="Courier New" w:hAnsi="Courier New" w:cs="Courier New"/>
          <w:color w:val="007F00"/>
          <w:sz w:val="20"/>
        </w:rPr>
        <w:t>deg</w:t>
      </w:r>
      <w:proofErr w:type="spellEnd"/>
      <w:r w:rsidRPr="00A86DE3">
        <w:rPr>
          <w:rFonts w:ascii="Courier New" w:hAnsi="Courier New" w:cs="Courier New"/>
          <w:color w:val="007F00"/>
          <w:sz w:val="20"/>
        </w:rPr>
        <w:t xml:space="preserve">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mp_osi</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oil_temp</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Oil temp </w:t>
      </w:r>
      <w:proofErr w:type="spellStart"/>
      <w:r w:rsidRPr="00A86DE3">
        <w:rPr>
          <w:rFonts w:ascii="Courier New" w:hAnsi="Courier New" w:cs="Courier New"/>
          <w:color w:val="007F00"/>
          <w:sz w:val="20"/>
        </w:rPr>
        <w:t>deg</w:t>
      </w:r>
      <w:proofErr w:type="spellEnd"/>
      <w:r w:rsidRPr="00A86DE3">
        <w:rPr>
          <w:rFonts w:ascii="Courier New" w:hAnsi="Courier New" w:cs="Courier New"/>
          <w:color w:val="007F00"/>
          <w:sz w:val="20"/>
        </w:rPr>
        <w:t xml:space="preserve">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oil_px</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num_tanks</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fuel_quantity</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num_wheels</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gear_pos</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gear_steer</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gear_compression</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cur_time</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current </w:t>
      </w:r>
      <w:proofErr w:type="spellStart"/>
      <w:r w:rsidRPr="00A86DE3">
        <w:rPr>
          <w:rFonts w:ascii="Courier New" w:hAnsi="Courier New" w:cs="Courier New"/>
          <w:color w:val="007F00"/>
          <w:sz w:val="20"/>
        </w:rPr>
        <w:t>unix</w:t>
      </w:r>
      <w:proofErr w:type="spellEnd"/>
      <w:r w:rsidRPr="00A86DE3">
        <w:rPr>
          <w:rFonts w:ascii="Courier New" w:hAnsi="Courier New" w:cs="Courier New"/>
          <w:color w:val="007F00"/>
          <w:sz w:val="20"/>
        </w:rPr>
        <w:t xml:space="preserve">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offset in seconds to </w:t>
      </w:r>
      <w:proofErr w:type="spellStart"/>
      <w:r w:rsidRPr="00A86DE3">
        <w:rPr>
          <w:rFonts w:ascii="Courier New" w:hAnsi="Courier New" w:cs="Courier New"/>
          <w:color w:val="007F00"/>
          <w:sz w:val="20"/>
        </w:rPr>
        <w:t>unix</w:t>
      </w:r>
      <w:proofErr w:type="spellEnd"/>
      <w:r w:rsidRPr="00A86DE3">
        <w:rPr>
          <w:rFonts w:ascii="Courier New" w:hAnsi="Courier New" w:cs="Courier New"/>
          <w:color w:val="007F00"/>
          <w:sz w:val="20"/>
        </w:rPr>
        <w:t xml:space="preserve">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visibility in meters (for </w:t>
      </w:r>
      <w:proofErr w:type="spellStart"/>
      <w:r w:rsidRPr="00A86DE3">
        <w:rPr>
          <w:rFonts w:ascii="Courier New" w:hAnsi="Courier New" w:cs="Courier New"/>
          <w:color w:val="007F00"/>
          <w:sz w:val="20"/>
        </w:rPr>
        <w:t>env</w:t>
      </w:r>
      <w:proofErr w:type="spellEnd"/>
      <w:r w:rsidRPr="00A86DE3">
        <w:rPr>
          <w:rFonts w:ascii="Courier New" w:hAnsi="Courier New" w:cs="Courier New"/>
          <w:color w:val="007F00"/>
          <w:sz w:val="20"/>
        </w:rPr>
        <w:t>.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elevator_trim_tab</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left_flap</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right_flap</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left_aileron</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right_aileron</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nose_wheel</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speedbrake</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7" w:name="_Toc493484480"/>
      <w:bookmarkStart w:id="148" w:name="_Toc493484720"/>
      <w:bookmarkStart w:id="149" w:name="_Toc494527317"/>
      <w:bookmarkStart w:id="150" w:name="_Toc495221484"/>
      <w:bookmarkStart w:id="151" w:name="_Toc495663200"/>
      <w:bookmarkStart w:id="152" w:name="_Toc495826223"/>
      <w:bookmarkStart w:id="153" w:name="_Toc495826331"/>
      <w:bookmarkStart w:id="154" w:name="_Toc495999072"/>
      <w:bookmarkStart w:id="155" w:name="_Toc496074870"/>
      <w:bookmarkStart w:id="156" w:name="_Toc496074966"/>
      <w:bookmarkStart w:id="157" w:name="_Toc496075140"/>
      <w:bookmarkStart w:id="158" w:name="_Toc496075298"/>
      <w:bookmarkStart w:id="159" w:name="_Toc496075363"/>
      <w:bookmarkStart w:id="160" w:name="_Toc496080607"/>
      <w:bookmarkStart w:id="161" w:name="_Toc497120310"/>
      <w:bookmarkStart w:id="162" w:name="_Toc503248614"/>
      <w:bookmarkStart w:id="163" w:name="_Toc504131206"/>
      <w:bookmarkStart w:id="164" w:name="_Toc504131408"/>
      <w:bookmarkStart w:id="165" w:name="_Toc504131563"/>
      <w:bookmarkStart w:id="166" w:name="_Toc1369874"/>
      <w:bookmarkStart w:id="167" w:name="_Toc235956796"/>
      <w:bookmarkStart w:id="168" w:name="_Toc52493329"/>
      <w:r w:rsidRPr="003F5979">
        <w:lastRenderedPageBreak/>
        <w:t>Bibliography</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proofErr w:type="spellStart"/>
      <w:r w:rsidR="001520C0">
        <w:t>Klabnik</w:t>
      </w:r>
      <w:proofErr w:type="spellEnd"/>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 xml:space="preserve">Mike </w:t>
      </w:r>
      <w:proofErr w:type="spellStart"/>
      <w:r w:rsidR="00E02F41">
        <w:t>Geig</w:t>
      </w:r>
      <w:proofErr w:type="spellEnd"/>
      <w:r w:rsidR="00E02F41">
        <w:t>.</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 xml:space="preserve">Mike </w:t>
      </w:r>
      <w:proofErr w:type="spellStart"/>
      <w:r w:rsidR="0005366B">
        <w:t>Geig</w:t>
      </w:r>
      <w:proofErr w:type="spellEnd"/>
      <w:r w:rsidR="0005366B">
        <w:t>.</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w:t>
      </w:r>
      <w:proofErr w:type="spellStart"/>
      <w:r w:rsidR="00F24D05">
        <w:t>Bywalec</w:t>
      </w:r>
      <w:proofErr w:type="spellEnd"/>
      <w:r w:rsidR="00F24D05">
        <w:t xml:space="preserve">.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xml:space="preserve">. Unity helps bring the masses together in </w:t>
      </w:r>
      <w:proofErr w:type="spellStart"/>
      <w:r w:rsidR="00A46957" w:rsidRPr="00A46957">
        <w:rPr>
          <w:rStyle w:val="Hyperlink"/>
          <w:color w:val="auto"/>
          <w:u w:val="none"/>
        </w:rPr>
        <w:t>Mediatonic’s</w:t>
      </w:r>
      <w:proofErr w:type="spellEnd"/>
      <w:r w:rsidR="00A46957" w:rsidRPr="00A46957">
        <w:rPr>
          <w:rStyle w:val="Hyperlink"/>
          <w:color w:val="auto"/>
          <w:u w:val="none"/>
        </w:rPr>
        <w:t xml:space="preserve">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w:t>
      </w:r>
      <w:proofErr w:type="spellStart"/>
      <w:r w:rsidR="00D245D6">
        <w:t>Rhemann</w:t>
      </w:r>
      <w:proofErr w:type="spellEnd"/>
      <w:r w:rsidR="00D245D6">
        <w:t xml:space="preserve">.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proofErr w:type="spellStart"/>
      <w:r w:rsidR="001C1FA4" w:rsidRPr="001C1FA4">
        <w:t>G</w:t>
      </w:r>
      <w:r w:rsidR="001C1FA4">
        <w:t>aétan</w:t>
      </w:r>
      <w:proofErr w:type="spellEnd"/>
      <w:r w:rsidR="001C1FA4">
        <w:t xml:space="preserve"> </w:t>
      </w:r>
      <w:proofErr w:type="spellStart"/>
      <w:r w:rsidR="001C1FA4">
        <w:t>Dussart</w:t>
      </w:r>
      <w:proofErr w:type="spellEnd"/>
      <w:r w:rsidR="001C1FA4">
        <w:t xml:space="preserve">, </w:t>
      </w:r>
      <w:proofErr w:type="spellStart"/>
      <w:r w:rsidR="001C1FA4">
        <w:t>Vilius</w:t>
      </w:r>
      <w:proofErr w:type="spellEnd"/>
      <w:r w:rsidR="001C1FA4">
        <w:t xml:space="preserve"> </w:t>
      </w:r>
      <w:proofErr w:type="spellStart"/>
      <w:r w:rsidR="001C1FA4">
        <w:t>Portapas</w:t>
      </w:r>
      <w:proofErr w:type="spellEnd"/>
      <w:r w:rsidR="001C1FA4">
        <w:t xml:space="preserve">, </w:t>
      </w:r>
      <w:r w:rsidR="001C1FA4" w:rsidRPr="001C1FA4">
        <w:t xml:space="preserve">Alessandro </w:t>
      </w:r>
      <w:proofErr w:type="spellStart"/>
      <w:r w:rsidR="001C1FA4" w:rsidRPr="001C1FA4">
        <w:t>Pontillo</w:t>
      </w:r>
      <w:proofErr w:type="spellEnd"/>
      <w:r w:rsidR="001C1FA4" w:rsidRPr="001C1FA4">
        <w:t xml:space="preserve"> and </w:t>
      </w:r>
      <w:proofErr w:type="spellStart"/>
      <w:r w:rsidR="001C1FA4" w:rsidRPr="001C1FA4">
        <w:t>Mudassir</w:t>
      </w:r>
      <w:proofErr w:type="spellEnd"/>
      <w:r w:rsidR="001C1FA4" w:rsidRPr="001C1FA4">
        <w:t xml:space="preserve">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w:t>
      </w:r>
      <w:proofErr w:type="spellStart"/>
      <w:r w:rsidR="00CD13A1">
        <w:t>Vinayak</w:t>
      </w:r>
      <w:proofErr w:type="spellEnd"/>
      <w:r w:rsidR="00CD13A1">
        <w:t xml:space="preserve">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proofErr w:type="spellStart"/>
      <w:r w:rsidR="00712513">
        <w:t>VDEngineering</w:t>
      </w:r>
      <w:proofErr w:type="spellEnd"/>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proofErr w:type="spellStart"/>
      <w:r w:rsidR="00F30B3F">
        <w:t>Klabnik</w:t>
      </w:r>
      <w:proofErr w:type="spellEnd"/>
      <w:r w:rsidR="00F30B3F">
        <w:t xml:space="preserve"> and Carol Nichols.</w:t>
      </w:r>
      <w:r w:rsidR="00F30B3F" w:rsidRPr="00F30B3F">
        <w:t xml:space="preserve"> </w:t>
      </w:r>
      <w:r w:rsidR="00F30B3F" w:rsidRPr="00F30B3F">
        <w:rPr>
          <w:i/>
        </w:rPr>
        <w:t xml:space="preserve">The </w:t>
      </w:r>
      <w:proofErr w:type="spellStart"/>
      <w:r w:rsidR="00F30B3F" w:rsidRPr="00F30B3F">
        <w:rPr>
          <w:i/>
        </w:rPr>
        <w:t>Rustonomicon</w:t>
      </w:r>
      <w:proofErr w:type="spellEnd"/>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6A74899D" w14:textId="50FD4670" w:rsidR="00320F00" w:rsidRDefault="00320F00" w:rsidP="00B63F4F">
      <w:r>
        <w:t xml:space="preserve">[28] </w:t>
      </w:r>
      <w:proofErr w:type="spellStart"/>
      <w:r>
        <w:t>dewitters</w:t>
      </w:r>
      <w:proofErr w:type="spellEnd"/>
      <w:r>
        <w:t xml:space="preserve">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w:t>
      </w:r>
      <w:proofErr w:type="gramStart"/>
      <w:r>
        <w:t xml:space="preserve">SIMULATION  </w:t>
      </w:r>
      <w:r w:rsidRPr="00E333CB">
        <w:t>Raymond</w:t>
      </w:r>
      <w:proofErr w:type="gramEnd"/>
      <w:r w:rsidRPr="00E333CB">
        <w:t xml:space="preserve"> R. Hill</w:t>
      </w:r>
      <w:r>
        <w:t xml:space="preserve">, </w:t>
      </w:r>
      <w:r w:rsidRPr="00E333CB">
        <w:t>J. O. Miller</w:t>
      </w:r>
    </w:p>
    <w:p w14:paraId="189AA5DB" w14:textId="4BF96CB3" w:rsidR="007751FB" w:rsidRDefault="007751FB" w:rsidP="00E333CB">
      <w:r>
        <w:t>[30] grant palmer</w:t>
      </w:r>
    </w:p>
    <w:p w14:paraId="3ACBE831" w14:textId="7EAA7BE2" w:rsidR="00B67E4A" w:rsidRPr="0094234E" w:rsidRDefault="00B67E4A" w:rsidP="00E333CB">
      <w:r>
        <w:t xml:space="preserve">[31] rust by example </w:t>
      </w:r>
      <w:r w:rsidRPr="00B67E4A">
        <w:t>https://doc.rust-lang.org/stable/rust-by-example/</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0"/>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6D31DB" w:rsidRDefault="006D31DB">
      <w:pPr>
        <w:spacing w:line="240" w:lineRule="auto"/>
      </w:pPr>
      <w:r>
        <w:separator/>
      </w:r>
    </w:p>
  </w:endnote>
  <w:endnote w:type="continuationSeparator" w:id="0">
    <w:p w14:paraId="24D9699E" w14:textId="77777777" w:rsidR="006D31DB" w:rsidRDefault="006D31DB">
      <w:pPr>
        <w:spacing w:line="240" w:lineRule="auto"/>
      </w:pPr>
      <w:r>
        <w:continuationSeparator/>
      </w:r>
    </w:p>
  </w:endnote>
  <w:endnote w:type="continuationNotice" w:id="1">
    <w:p w14:paraId="26A9CADE" w14:textId="77777777" w:rsidR="006D31DB" w:rsidRDefault="006D31D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6D31DB" w:rsidRDefault="006D31DB"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43737597" w:rsidR="006D31DB" w:rsidRDefault="006D31DB">
    <w:pPr>
      <w:pStyle w:val="Footer"/>
      <w:jc w:val="center"/>
    </w:pPr>
    <w:r>
      <w:fldChar w:fldCharType="begin"/>
    </w:r>
    <w:r>
      <w:instrText xml:space="preserve"> PAGE   \* MERGEFORMAT </w:instrText>
    </w:r>
    <w:r>
      <w:fldChar w:fldCharType="separate"/>
    </w:r>
    <w:r w:rsidR="00B82679">
      <w:rPr>
        <w:noProof/>
      </w:rPr>
      <w:t>35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6D31DB" w:rsidRDefault="006D31DB">
      <w:pPr>
        <w:spacing w:line="240" w:lineRule="auto"/>
      </w:pPr>
      <w:r>
        <w:separator/>
      </w:r>
    </w:p>
  </w:footnote>
  <w:footnote w:type="continuationSeparator" w:id="0">
    <w:p w14:paraId="0BDD8DED" w14:textId="77777777" w:rsidR="006D31DB" w:rsidRDefault="006D31DB">
      <w:pPr>
        <w:spacing w:line="240" w:lineRule="auto"/>
      </w:pPr>
      <w:r>
        <w:continuationSeparator/>
      </w:r>
    </w:p>
  </w:footnote>
  <w:footnote w:type="continuationNotice" w:id="1">
    <w:p w14:paraId="3A61979E" w14:textId="77777777" w:rsidR="006D31DB" w:rsidRDefault="006D31DB">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2"/>
  </w:num>
  <w:num w:numId="3">
    <w:abstractNumId w:val="21"/>
  </w:num>
  <w:num w:numId="4">
    <w:abstractNumId w:val="11"/>
  </w:num>
  <w:num w:numId="5">
    <w:abstractNumId w:val="1"/>
  </w:num>
  <w:num w:numId="6">
    <w:abstractNumId w:val="2"/>
  </w:num>
  <w:num w:numId="7">
    <w:abstractNumId w:val="9"/>
  </w:num>
  <w:num w:numId="8">
    <w:abstractNumId w:val="15"/>
  </w:num>
  <w:num w:numId="9">
    <w:abstractNumId w:val="3"/>
  </w:num>
  <w:num w:numId="10">
    <w:abstractNumId w:val="13"/>
  </w:num>
  <w:num w:numId="11">
    <w:abstractNumId w:val="19"/>
  </w:num>
  <w:num w:numId="12">
    <w:abstractNumId w:val="16"/>
  </w:num>
  <w:num w:numId="13">
    <w:abstractNumId w:val="14"/>
  </w:num>
  <w:num w:numId="14">
    <w:abstractNumId w:val="5"/>
  </w:num>
  <w:num w:numId="15">
    <w:abstractNumId w:val="8"/>
  </w:num>
  <w:num w:numId="16">
    <w:abstractNumId w:val="4"/>
  </w:num>
  <w:num w:numId="17">
    <w:abstractNumId w:val="10"/>
  </w:num>
  <w:num w:numId="18">
    <w:abstractNumId w:val="18"/>
  </w:num>
  <w:num w:numId="19">
    <w:abstractNumId w:val="12"/>
  </w:num>
  <w:num w:numId="20">
    <w:abstractNumId w:val="17"/>
  </w:num>
  <w:num w:numId="21">
    <w:abstractNumId w:val="6"/>
  </w:num>
  <w:num w:numId="22">
    <w:abstractNumId w:val="7"/>
  </w:num>
  <w:num w:numId="23">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7782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78D"/>
    <w:rsid w:val="00000F5D"/>
    <w:rsid w:val="0000127B"/>
    <w:rsid w:val="00001DE3"/>
    <w:rsid w:val="0000220E"/>
    <w:rsid w:val="0000339F"/>
    <w:rsid w:val="00003999"/>
    <w:rsid w:val="00004D5A"/>
    <w:rsid w:val="000059E6"/>
    <w:rsid w:val="00005C02"/>
    <w:rsid w:val="00006334"/>
    <w:rsid w:val="00006474"/>
    <w:rsid w:val="00007EA1"/>
    <w:rsid w:val="00011173"/>
    <w:rsid w:val="00011602"/>
    <w:rsid w:val="00011BD7"/>
    <w:rsid w:val="00011C33"/>
    <w:rsid w:val="00012305"/>
    <w:rsid w:val="000127E6"/>
    <w:rsid w:val="00013310"/>
    <w:rsid w:val="00014396"/>
    <w:rsid w:val="0001502A"/>
    <w:rsid w:val="00017AFA"/>
    <w:rsid w:val="000205A0"/>
    <w:rsid w:val="000209CA"/>
    <w:rsid w:val="00020E0D"/>
    <w:rsid w:val="00021D17"/>
    <w:rsid w:val="0002403D"/>
    <w:rsid w:val="00025965"/>
    <w:rsid w:val="00025CB5"/>
    <w:rsid w:val="00027159"/>
    <w:rsid w:val="000276B1"/>
    <w:rsid w:val="00032293"/>
    <w:rsid w:val="00033B9E"/>
    <w:rsid w:val="00035B36"/>
    <w:rsid w:val="00042B01"/>
    <w:rsid w:val="0004390A"/>
    <w:rsid w:val="00043AD2"/>
    <w:rsid w:val="00044CD2"/>
    <w:rsid w:val="0005230B"/>
    <w:rsid w:val="00052356"/>
    <w:rsid w:val="00052B27"/>
    <w:rsid w:val="00052D14"/>
    <w:rsid w:val="0005366B"/>
    <w:rsid w:val="00053E7B"/>
    <w:rsid w:val="00054D32"/>
    <w:rsid w:val="00055083"/>
    <w:rsid w:val="00055429"/>
    <w:rsid w:val="000560D0"/>
    <w:rsid w:val="00056CF7"/>
    <w:rsid w:val="0006101B"/>
    <w:rsid w:val="000613F9"/>
    <w:rsid w:val="000615AF"/>
    <w:rsid w:val="00062C7C"/>
    <w:rsid w:val="000630D9"/>
    <w:rsid w:val="00065719"/>
    <w:rsid w:val="0006779B"/>
    <w:rsid w:val="000721E2"/>
    <w:rsid w:val="00072F71"/>
    <w:rsid w:val="00075330"/>
    <w:rsid w:val="00077228"/>
    <w:rsid w:val="000773DD"/>
    <w:rsid w:val="0007784C"/>
    <w:rsid w:val="00077944"/>
    <w:rsid w:val="00080019"/>
    <w:rsid w:val="0008111D"/>
    <w:rsid w:val="00081588"/>
    <w:rsid w:val="000817B9"/>
    <w:rsid w:val="00083350"/>
    <w:rsid w:val="00083859"/>
    <w:rsid w:val="00084A3D"/>
    <w:rsid w:val="00084C68"/>
    <w:rsid w:val="00084E0A"/>
    <w:rsid w:val="00084EFE"/>
    <w:rsid w:val="000856E8"/>
    <w:rsid w:val="00086413"/>
    <w:rsid w:val="00090BB6"/>
    <w:rsid w:val="00090DD8"/>
    <w:rsid w:val="00090E7C"/>
    <w:rsid w:val="000926FC"/>
    <w:rsid w:val="00094178"/>
    <w:rsid w:val="0009486C"/>
    <w:rsid w:val="00096B78"/>
    <w:rsid w:val="000978E3"/>
    <w:rsid w:val="000A1975"/>
    <w:rsid w:val="000A1D24"/>
    <w:rsid w:val="000A1E12"/>
    <w:rsid w:val="000A1E49"/>
    <w:rsid w:val="000A5FC5"/>
    <w:rsid w:val="000A7647"/>
    <w:rsid w:val="000A7840"/>
    <w:rsid w:val="000A789A"/>
    <w:rsid w:val="000B038D"/>
    <w:rsid w:val="000B0852"/>
    <w:rsid w:val="000B3494"/>
    <w:rsid w:val="000B47F3"/>
    <w:rsid w:val="000B4C1D"/>
    <w:rsid w:val="000B5EE6"/>
    <w:rsid w:val="000B6088"/>
    <w:rsid w:val="000C01DF"/>
    <w:rsid w:val="000C262C"/>
    <w:rsid w:val="000C3565"/>
    <w:rsid w:val="000C3CC3"/>
    <w:rsid w:val="000C45A0"/>
    <w:rsid w:val="000C603C"/>
    <w:rsid w:val="000C7B53"/>
    <w:rsid w:val="000D0C39"/>
    <w:rsid w:val="000D1AFE"/>
    <w:rsid w:val="000D1C39"/>
    <w:rsid w:val="000D1D4B"/>
    <w:rsid w:val="000D1F67"/>
    <w:rsid w:val="000D2314"/>
    <w:rsid w:val="000D2DA9"/>
    <w:rsid w:val="000D38C0"/>
    <w:rsid w:val="000D4DEA"/>
    <w:rsid w:val="000D5D0F"/>
    <w:rsid w:val="000D614B"/>
    <w:rsid w:val="000D71B0"/>
    <w:rsid w:val="000D7471"/>
    <w:rsid w:val="000D7889"/>
    <w:rsid w:val="000D7BA2"/>
    <w:rsid w:val="000E198A"/>
    <w:rsid w:val="000E1BFE"/>
    <w:rsid w:val="000E28DF"/>
    <w:rsid w:val="000F1D5D"/>
    <w:rsid w:val="000F24BA"/>
    <w:rsid w:val="000F27C4"/>
    <w:rsid w:val="000F332C"/>
    <w:rsid w:val="000F4EBE"/>
    <w:rsid w:val="000F51CD"/>
    <w:rsid w:val="000F549A"/>
    <w:rsid w:val="000F7587"/>
    <w:rsid w:val="00101DF6"/>
    <w:rsid w:val="00105C73"/>
    <w:rsid w:val="00106666"/>
    <w:rsid w:val="00106CE0"/>
    <w:rsid w:val="001076B8"/>
    <w:rsid w:val="00110570"/>
    <w:rsid w:val="00110F45"/>
    <w:rsid w:val="00111219"/>
    <w:rsid w:val="00111D74"/>
    <w:rsid w:val="00113870"/>
    <w:rsid w:val="00113A5E"/>
    <w:rsid w:val="00114C20"/>
    <w:rsid w:val="00117019"/>
    <w:rsid w:val="00117CB0"/>
    <w:rsid w:val="0012020A"/>
    <w:rsid w:val="001224C1"/>
    <w:rsid w:val="0012277C"/>
    <w:rsid w:val="001228B4"/>
    <w:rsid w:val="00123E4C"/>
    <w:rsid w:val="001247E6"/>
    <w:rsid w:val="00127138"/>
    <w:rsid w:val="001308BD"/>
    <w:rsid w:val="001309BA"/>
    <w:rsid w:val="0013412E"/>
    <w:rsid w:val="001352DB"/>
    <w:rsid w:val="00135E7F"/>
    <w:rsid w:val="00136C52"/>
    <w:rsid w:val="00137AEB"/>
    <w:rsid w:val="00137C6E"/>
    <w:rsid w:val="00140BE3"/>
    <w:rsid w:val="00140E21"/>
    <w:rsid w:val="00140F7F"/>
    <w:rsid w:val="0014287F"/>
    <w:rsid w:val="00142A88"/>
    <w:rsid w:val="0014440C"/>
    <w:rsid w:val="00144B0E"/>
    <w:rsid w:val="00145815"/>
    <w:rsid w:val="001458EA"/>
    <w:rsid w:val="00145D7B"/>
    <w:rsid w:val="00151AA8"/>
    <w:rsid w:val="00151EC9"/>
    <w:rsid w:val="001520C0"/>
    <w:rsid w:val="00152C36"/>
    <w:rsid w:val="001530AD"/>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15CD"/>
    <w:rsid w:val="00181C36"/>
    <w:rsid w:val="001824D5"/>
    <w:rsid w:val="0018300B"/>
    <w:rsid w:val="001830BE"/>
    <w:rsid w:val="001850BB"/>
    <w:rsid w:val="00185EAD"/>
    <w:rsid w:val="001865DA"/>
    <w:rsid w:val="0018799A"/>
    <w:rsid w:val="00187EB3"/>
    <w:rsid w:val="00190178"/>
    <w:rsid w:val="00190BBA"/>
    <w:rsid w:val="00192737"/>
    <w:rsid w:val="001958FE"/>
    <w:rsid w:val="001A3649"/>
    <w:rsid w:val="001A5848"/>
    <w:rsid w:val="001A5EFD"/>
    <w:rsid w:val="001A6024"/>
    <w:rsid w:val="001A6863"/>
    <w:rsid w:val="001A6B64"/>
    <w:rsid w:val="001A7638"/>
    <w:rsid w:val="001A78E4"/>
    <w:rsid w:val="001B15E1"/>
    <w:rsid w:val="001B161B"/>
    <w:rsid w:val="001B1DD8"/>
    <w:rsid w:val="001B223C"/>
    <w:rsid w:val="001B2FF5"/>
    <w:rsid w:val="001B40D6"/>
    <w:rsid w:val="001B48CD"/>
    <w:rsid w:val="001B5383"/>
    <w:rsid w:val="001B6496"/>
    <w:rsid w:val="001B77E0"/>
    <w:rsid w:val="001B7E4A"/>
    <w:rsid w:val="001C0A6C"/>
    <w:rsid w:val="001C1093"/>
    <w:rsid w:val="001C1FA4"/>
    <w:rsid w:val="001C22B6"/>
    <w:rsid w:val="001C2366"/>
    <w:rsid w:val="001C26D8"/>
    <w:rsid w:val="001C3C6E"/>
    <w:rsid w:val="001C3F5F"/>
    <w:rsid w:val="001C4C03"/>
    <w:rsid w:val="001C5BAE"/>
    <w:rsid w:val="001C7BDE"/>
    <w:rsid w:val="001D1431"/>
    <w:rsid w:val="001D1586"/>
    <w:rsid w:val="001D16F7"/>
    <w:rsid w:val="001D1A81"/>
    <w:rsid w:val="001D417E"/>
    <w:rsid w:val="001D41D1"/>
    <w:rsid w:val="001D431F"/>
    <w:rsid w:val="001D47A4"/>
    <w:rsid w:val="001D7663"/>
    <w:rsid w:val="001E076E"/>
    <w:rsid w:val="001E2A1C"/>
    <w:rsid w:val="001E471E"/>
    <w:rsid w:val="001E5552"/>
    <w:rsid w:val="001E5F6F"/>
    <w:rsid w:val="001E6659"/>
    <w:rsid w:val="001E6AF8"/>
    <w:rsid w:val="001F0741"/>
    <w:rsid w:val="001F3AE1"/>
    <w:rsid w:val="001F403E"/>
    <w:rsid w:val="001F4092"/>
    <w:rsid w:val="001F444A"/>
    <w:rsid w:val="001F51D3"/>
    <w:rsid w:val="001F68F9"/>
    <w:rsid w:val="001F7FEF"/>
    <w:rsid w:val="00202F11"/>
    <w:rsid w:val="002051C7"/>
    <w:rsid w:val="002067FC"/>
    <w:rsid w:val="0021070E"/>
    <w:rsid w:val="00212E82"/>
    <w:rsid w:val="0021427C"/>
    <w:rsid w:val="0021554F"/>
    <w:rsid w:val="00216100"/>
    <w:rsid w:val="00216545"/>
    <w:rsid w:val="00217CC0"/>
    <w:rsid w:val="00221696"/>
    <w:rsid w:val="00221A49"/>
    <w:rsid w:val="00225DFB"/>
    <w:rsid w:val="002278CF"/>
    <w:rsid w:val="002315DB"/>
    <w:rsid w:val="00233465"/>
    <w:rsid w:val="0023360A"/>
    <w:rsid w:val="00236827"/>
    <w:rsid w:val="00240342"/>
    <w:rsid w:val="00242B32"/>
    <w:rsid w:val="00242CA5"/>
    <w:rsid w:val="00244B00"/>
    <w:rsid w:val="00245221"/>
    <w:rsid w:val="0024765B"/>
    <w:rsid w:val="002509C9"/>
    <w:rsid w:val="00250E7D"/>
    <w:rsid w:val="00250FBF"/>
    <w:rsid w:val="00251273"/>
    <w:rsid w:val="00252839"/>
    <w:rsid w:val="00253BE4"/>
    <w:rsid w:val="002544B5"/>
    <w:rsid w:val="00256844"/>
    <w:rsid w:val="00257C87"/>
    <w:rsid w:val="00257CBF"/>
    <w:rsid w:val="00260556"/>
    <w:rsid w:val="00260B6B"/>
    <w:rsid w:val="00260ED7"/>
    <w:rsid w:val="00261D74"/>
    <w:rsid w:val="0026292C"/>
    <w:rsid w:val="00262DC1"/>
    <w:rsid w:val="00264586"/>
    <w:rsid w:val="002649E3"/>
    <w:rsid w:val="002702E2"/>
    <w:rsid w:val="00270B13"/>
    <w:rsid w:val="002717C1"/>
    <w:rsid w:val="00271D94"/>
    <w:rsid w:val="00271E43"/>
    <w:rsid w:val="00271FE8"/>
    <w:rsid w:val="002764D3"/>
    <w:rsid w:val="00276647"/>
    <w:rsid w:val="00281A5B"/>
    <w:rsid w:val="002833F1"/>
    <w:rsid w:val="00283CE3"/>
    <w:rsid w:val="00284343"/>
    <w:rsid w:val="002849C4"/>
    <w:rsid w:val="00284CC7"/>
    <w:rsid w:val="002856C4"/>
    <w:rsid w:val="00286C75"/>
    <w:rsid w:val="00286CAA"/>
    <w:rsid w:val="00291141"/>
    <w:rsid w:val="00291A27"/>
    <w:rsid w:val="00291BEF"/>
    <w:rsid w:val="002926A4"/>
    <w:rsid w:val="00293A03"/>
    <w:rsid w:val="00294195"/>
    <w:rsid w:val="00294A6F"/>
    <w:rsid w:val="00295217"/>
    <w:rsid w:val="002977AE"/>
    <w:rsid w:val="002A06B5"/>
    <w:rsid w:val="002A4569"/>
    <w:rsid w:val="002A62B0"/>
    <w:rsid w:val="002A7730"/>
    <w:rsid w:val="002B0BD5"/>
    <w:rsid w:val="002B0FBF"/>
    <w:rsid w:val="002B426B"/>
    <w:rsid w:val="002B5296"/>
    <w:rsid w:val="002B5703"/>
    <w:rsid w:val="002B5BA1"/>
    <w:rsid w:val="002B655F"/>
    <w:rsid w:val="002C13EF"/>
    <w:rsid w:val="002C1467"/>
    <w:rsid w:val="002C1E28"/>
    <w:rsid w:val="002C2049"/>
    <w:rsid w:val="002C2F75"/>
    <w:rsid w:val="002C33E7"/>
    <w:rsid w:val="002C36A2"/>
    <w:rsid w:val="002C3931"/>
    <w:rsid w:val="002C5B8B"/>
    <w:rsid w:val="002C6B9C"/>
    <w:rsid w:val="002D069E"/>
    <w:rsid w:val="002D10B7"/>
    <w:rsid w:val="002D389C"/>
    <w:rsid w:val="002D3A1B"/>
    <w:rsid w:val="002D7B07"/>
    <w:rsid w:val="002E06B9"/>
    <w:rsid w:val="002E0DE4"/>
    <w:rsid w:val="002E316F"/>
    <w:rsid w:val="002E69AB"/>
    <w:rsid w:val="002E7863"/>
    <w:rsid w:val="002F292E"/>
    <w:rsid w:val="002F2EA5"/>
    <w:rsid w:val="002F3B80"/>
    <w:rsid w:val="002F472D"/>
    <w:rsid w:val="002F551A"/>
    <w:rsid w:val="002F6D0A"/>
    <w:rsid w:val="002F7602"/>
    <w:rsid w:val="00300182"/>
    <w:rsid w:val="00300988"/>
    <w:rsid w:val="00302CEA"/>
    <w:rsid w:val="00302F3B"/>
    <w:rsid w:val="003044EE"/>
    <w:rsid w:val="003048D0"/>
    <w:rsid w:val="0030510E"/>
    <w:rsid w:val="0030717C"/>
    <w:rsid w:val="00307220"/>
    <w:rsid w:val="00311D28"/>
    <w:rsid w:val="003125EB"/>
    <w:rsid w:val="00312A5B"/>
    <w:rsid w:val="00312C4C"/>
    <w:rsid w:val="003136CF"/>
    <w:rsid w:val="00313BE0"/>
    <w:rsid w:val="00313F50"/>
    <w:rsid w:val="00314D6E"/>
    <w:rsid w:val="0031595F"/>
    <w:rsid w:val="00317EAE"/>
    <w:rsid w:val="00320127"/>
    <w:rsid w:val="00320542"/>
    <w:rsid w:val="00320F00"/>
    <w:rsid w:val="0032486A"/>
    <w:rsid w:val="00325F3B"/>
    <w:rsid w:val="0032675A"/>
    <w:rsid w:val="00326D5B"/>
    <w:rsid w:val="003270AE"/>
    <w:rsid w:val="00327625"/>
    <w:rsid w:val="003305EA"/>
    <w:rsid w:val="00331730"/>
    <w:rsid w:val="003320DA"/>
    <w:rsid w:val="003327A7"/>
    <w:rsid w:val="00332890"/>
    <w:rsid w:val="00332A14"/>
    <w:rsid w:val="003340F5"/>
    <w:rsid w:val="003351CD"/>
    <w:rsid w:val="00335893"/>
    <w:rsid w:val="003359DB"/>
    <w:rsid w:val="00336015"/>
    <w:rsid w:val="0033684A"/>
    <w:rsid w:val="003373F9"/>
    <w:rsid w:val="00341407"/>
    <w:rsid w:val="00343346"/>
    <w:rsid w:val="00343869"/>
    <w:rsid w:val="00345505"/>
    <w:rsid w:val="00345C9D"/>
    <w:rsid w:val="00346DAE"/>
    <w:rsid w:val="003479EE"/>
    <w:rsid w:val="003500E8"/>
    <w:rsid w:val="003529E2"/>
    <w:rsid w:val="00354B98"/>
    <w:rsid w:val="0035678F"/>
    <w:rsid w:val="00360148"/>
    <w:rsid w:val="00361EA2"/>
    <w:rsid w:val="0036275E"/>
    <w:rsid w:val="00367EAC"/>
    <w:rsid w:val="0037088B"/>
    <w:rsid w:val="003748A3"/>
    <w:rsid w:val="0037524F"/>
    <w:rsid w:val="00376224"/>
    <w:rsid w:val="00376FAF"/>
    <w:rsid w:val="003807AE"/>
    <w:rsid w:val="00380CB0"/>
    <w:rsid w:val="00383E89"/>
    <w:rsid w:val="00383F64"/>
    <w:rsid w:val="0038524A"/>
    <w:rsid w:val="0038581A"/>
    <w:rsid w:val="00386820"/>
    <w:rsid w:val="00386C92"/>
    <w:rsid w:val="00386E39"/>
    <w:rsid w:val="003877D0"/>
    <w:rsid w:val="00391472"/>
    <w:rsid w:val="00392DF3"/>
    <w:rsid w:val="003934D0"/>
    <w:rsid w:val="003953B7"/>
    <w:rsid w:val="003A105B"/>
    <w:rsid w:val="003A155D"/>
    <w:rsid w:val="003A2295"/>
    <w:rsid w:val="003A333F"/>
    <w:rsid w:val="003A39B7"/>
    <w:rsid w:val="003A469E"/>
    <w:rsid w:val="003A5272"/>
    <w:rsid w:val="003A54E0"/>
    <w:rsid w:val="003A64BB"/>
    <w:rsid w:val="003B045D"/>
    <w:rsid w:val="003B21EB"/>
    <w:rsid w:val="003B2849"/>
    <w:rsid w:val="003B2C99"/>
    <w:rsid w:val="003B345E"/>
    <w:rsid w:val="003B3DA2"/>
    <w:rsid w:val="003B48EA"/>
    <w:rsid w:val="003B5290"/>
    <w:rsid w:val="003B577E"/>
    <w:rsid w:val="003B5AFA"/>
    <w:rsid w:val="003B79B6"/>
    <w:rsid w:val="003B79EE"/>
    <w:rsid w:val="003B7F9B"/>
    <w:rsid w:val="003C00B8"/>
    <w:rsid w:val="003C0516"/>
    <w:rsid w:val="003C07A0"/>
    <w:rsid w:val="003C0BD3"/>
    <w:rsid w:val="003C0F54"/>
    <w:rsid w:val="003C185E"/>
    <w:rsid w:val="003C36DC"/>
    <w:rsid w:val="003C385F"/>
    <w:rsid w:val="003C43F4"/>
    <w:rsid w:val="003C4607"/>
    <w:rsid w:val="003C4C7E"/>
    <w:rsid w:val="003C5EE7"/>
    <w:rsid w:val="003C6D81"/>
    <w:rsid w:val="003C7FAE"/>
    <w:rsid w:val="003D0F76"/>
    <w:rsid w:val="003D481E"/>
    <w:rsid w:val="003D48E1"/>
    <w:rsid w:val="003D5478"/>
    <w:rsid w:val="003D5735"/>
    <w:rsid w:val="003D7632"/>
    <w:rsid w:val="003D7E9C"/>
    <w:rsid w:val="003E094E"/>
    <w:rsid w:val="003E1354"/>
    <w:rsid w:val="003E2754"/>
    <w:rsid w:val="003E33FB"/>
    <w:rsid w:val="003E3A30"/>
    <w:rsid w:val="003E3A34"/>
    <w:rsid w:val="003E557F"/>
    <w:rsid w:val="003E5CDC"/>
    <w:rsid w:val="003F1F7E"/>
    <w:rsid w:val="003F2581"/>
    <w:rsid w:val="003F32D2"/>
    <w:rsid w:val="003F543F"/>
    <w:rsid w:val="003F5979"/>
    <w:rsid w:val="003F6E5F"/>
    <w:rsid w:val="003F7A77"/>
    <w:rsid w:val="003F7F55"/>
    <w:rsid w:val="004008D3"/>
    <w:rsid w:val="00401841"/>
    <w:rsid w:val="00404CD6"/>
    <w:rsid w:val="00405091"/>
    <w:rsid w:val="004058B9"/>
    <w:rsid w:val="004060B3"/>
    <w:rsid w:val="00411248"/>
    <w:rsid w:val="00411427"/>
    <w:rsid w:val="00412573"/>
    <w:rsid w:val="00412C92"/>
    <w:rsid w:val="00412CF4"/>
    <w:rsid w:val="00412ED0"/>
    <w:rsid w:val="00413163"/>
    <w:rsid w:val="00413F0F"/>
    <w:rsid w:val="00415D43"/>
    <w:rsid w:val="004170D6"/>
    <w:rsid w:val="00420F49"/>
    <w:rsid w:val="00424660"/>
    <w:rsid w:val="004246A0"/>
    <w:rsid w:val="0042537E"/>
    <w:rsid w:val="004261D0"/>
    <w:rsid w:val="0042621B"/>
    <w:rsid w:val="004264AA"/>
    <w:rsid w:val="00426CA6"/>
    <w:rsid w:val="00430961"/>
    <w:rsid w:val="00431B4B"/>
    <w:rsid w:val="00435D31"/>
    <w:rsid w:val="00440CD3"/>
    <w:rsid w:val="00440FA8"/>
    <w:rsid w:val="00442B7A"/>
    <w:rsid w:val="00445A74"/>
    <w:rsid w:val="00446AE1"/>
    <w:rsid w:val="004517B4"/>
    <w:rsid w:val="00453244"/>
    <w:rsid w:val="004540BD"/>
    <w:rsid w:val="00454A6A"/>
    <w:rsid w:val="00454ED7"/>
    <w:rsid w:val="0045597C"/>
    <w:rsid w:val="00460597"/>
    <w:rsid w:val="00460BAF"/>
    <w:rsid w:val="00461D10"/>
    <w:rsid w:val="00463C47"/>
    <w:rsid w:val="00464FC8"/>
    <w:rsid w:val="00465C2C"/>
    <w:rsid w:val="0046774C"/>
    <w:rsid w:val="00470632"/>
    <w:rsid w:val="004708DA"/>
    <w:rsid w:val="00471385"/>
    <w:rsid w:val="00472FD6"/>
    <w:rsid w:val="004739BE"/>
    <w:rsid w:val="00475173"/>
    <w:rsid w:val="00476317"/>
    <w:rsid w:val="0048027B"/>
    <w:rsid w:val="00480784"/>
    <w:rsid w:val="00481CF6"/>
    <w:rsid w:val="004849EE"/>
    <w:rsid w:val="00485081"/>
    <w:rsid w:val="00487D07"/>
    <w:rsid w:val="004920FD"/>
    <w:rsid w:val="00492714"/>
    <w:rsid w:val="00492FD8"/>
    <w:rsid w:val="00494BD0"/>
    <w:rsid w:val="0049730D"/>
    <w:rsid w:val="00497B2E"/>
    <w:rsid w:val="004A021B"/>
    <w:rsid w:val="004A0892"/>
    <w:rsid w:val="004A15AC"/>
    <w:rsid w:val="004A347D"/>
    <w:rsid w:val="004A3D21"/>
    <w:rsid w:val="004A414C"/>
    <w:rsid w:val="004A47BF"/>
    <w:rsid w:val="004A4C45"/>
    <w:rsid w:val="004A62AA"/>
    <w:rsid w:val="004A64FD"/>
    <w:rsid w:val="004A6708"/>
    <w:rsid w:val="004A6ED8"/>
    <w:rsid w:val="004A77B1"/>
    <w:rsid w:val="004A7D67"/>
    <w:rsid w:val="004B078D"/>
    <w:rsid w:val="004B10FB"/>
    <w:rsid w:val="004B1B90"/>
    <w:rsid w:val="004B1BD6"/>
    <w:rsid w:val="004B1E25"/>
    <w:rsid w:val="004B2E1A"/>
    <w:rsid w:val="004B358E"/>
    <w:rsid w:val="004B3B0D"/>
    <w:rsid w:val="004B3F51"/>
    <w:rsid w:val="004B400C"/>
    <w:rsid w:val="004B5E9A"/>
    <w:rsid w:val="004B6CE9"/>
    <w:rsid w:val="004C117F"/>
    <w:rsid w:val="004C13D6"/>
    <w:rsid w:val="004C2300"/>
    <w:rsid w:val="004C2B06"/>
    <w:rsid w:val="004C414D"/>
    <w:rsid w:val="004C4BDE"/>
    <w:rsid w:val="004C6517"/>
    <w:rsid w:val="004C735B"/>
    <w:rsid w:val="004C7BE3"/>
    <w:rsid w:val="004D02AB"/>
    <w:rsid w:val="004D15FE"/>
    <w:rsid w:val="004D2058"/>
    <w:rsid w:val="004D36D8"/>
    <w:rsid w:val="004D3E16"/>
    <w:rsid w:val="004D473C"/>
    <w:rsid w:val="004D6091"/>
    <w:rsid w:val="004D660A"/>
    <w:rsid w:val="004D712C"/>
    <w:rsid w:val="004D79AB"/>
    <w:rsid w:val="004D7E03"/>
    <w:rsid w:val="004E0D61"/>
    <w:rsid w:val="004E0F28"/>
    <w:rsid w:val="004E292B"/>
    <w:rsid w:val="004E555F"/>
    <w:rsid w:val="004E5822"/>
    <w:rsid w:val="004E6B6D"/>
    <w:rsid w:val="004E7EF0"/>
    <w:rsid w:val="004F0D76"/>
    <w:rsid w:val="004F212C"/>
    <w:rsid w:val="004F2791"/>
    <w:rsid w:val="004F3B25"/>
    <w:rsid w:val="004F4594"/>
    <w:rsid w:val="004F4861"/>
    <w:rsid w:val="0050041B"/>
    <w:rsid w:val="00500D0C"/>
    <w:rsid w:val="00500F49"/>
    <w:rsid w:val="0050217A"/>
    <w:rsid w:val="00502735"/>
    <w:rsid w:val="00503680"/>
    <w:rsid w:val="00504CFD"/>
    <w:rsid w:val="0050585B"/>
    <w:rsid w:val="00506073"/>
    <w:rsid w:val="0050611A"/>
    <w:rsid w:val="00506976"/>
    <w:rsid w:val="005112F4"/>
    <w:rsid w:val="005120EE"/>
    <w:rsid w:val="0051335F"/>
    <w:rsid w:val="00513A74"/>
    <w:rsid w:val="00513AEE"/>
    <w:rsid w:val="00514745"/>
    <w:rsid w:val="00514CE0"/>
    <w:rsid w:val="00515493"/>
    <w:rsid w:val="00515DD1"/>
    <w:rsid w:val="00516938"/>
    <w:rsid w:val="00517732"/>
    <w:rsid w:val="00517D2C"/>
    <w:rsid w:val="00520D97"/>
    <w:rsid w:val="00520E18"/>
    <w:rsid w:val="005237D2"/>
    <w:rsid w:val="00524A7B"/>
    <w:rsid w:val="00526FD6"/>
    <w:rsid w:val="005309B2"/>
    <w:rsid w:val="00534652"/>
    <w:rsid w:val="0053481B"/>
    <w:rsid w:val="00534F17"/>
    <w:rsid w:val="00535399"/>
    <w:rsid w:val="00536A25"/>
    <w:rsid w:val="00537B4F"/>
    <w:rsid w:val="00541579"/>
    <w:rsid w:val="00541D07"/>
    <w:rsid w:val="005436F5"/>
    <w:rsid w:val="00543CAE"/>
    <w:rsid w:val="00544D21"/>
    <w:rsid w:val="0054510B"/>
    <w:rsid w:val="00545B70"/>
    <w:rsid w:val="00546B0A"/>
    <w:rsid w:val="00547624"/>
    <w:rsid w:val="00547AEB"/>
    <w:rsid w:val="00550A8E"/>
    <w:rsid w:val="005529F2"/>
    <w:rsid w:val="00554719"/>
    <w:rsid w:val="00554F1C"/>
    <w:rsid w:val="00555F2E"/>
    <w:rsid w:val="0055706F"/>
    <w:rsid w:val="0056085D"/>
    <w:rsid w:val="00560866"/>
    <w:rsid w:val="00563825"/>
    <w:rsid w:val="0057056D"/>
    <w:rsid w:val="005719FB"/>
    <w:rsid w:val="005729D0"/>
    <w:rsid w:val="00572C48"/>
    <w:rsid w:val="005737A4"/>
    <w:rsid w:val="00574EAB"/>
    <w:rsid w:val="005752A7"/>
    <w:rsid w:val="005769AD"/>
    <w:rsid w:val="005774C0"/>
    <w:rsid w:val="00577EBB"/>
    <w:rsid w:val="00582364"/>
    <w:rsid w:val="00582ADD"/>
    <w:rsid w:val="00583260"/>
    <w:rsid w:val="005835E6"/>
    <w:rsid w:val="00583B94"/>
    <w:rsid w:val="005840E7"/>
    <w:rsid w:val="00584D7A"/>
    <w:rsid w:val="00585F0B"/>
    <w:rsid w:val="0058630D"/>
    <w:rsid w:val="00586C72"/>
    <w:rsid w:val="005903EA"/>
    <w:rsid w:val="00590EE6"/>
    <w:rsid w:val="00590F03"/>
    <w:rsid w:val="00592899"/>
    <w:rsid w:val="00592A2E"/>
    <w:rsid w:val="00593114"/>
    <w:rsid w:val="005948BD"/>
    <w:rsid w:val="00594FD9"/>
    <w:rsid w:val="005959D6"/>
    <w:rsid w:val="00595C26"/>
    <w:rsid w:val="00596606"/>
    <w:rsid w:val="00596E7D"/>
    <w:rsid w:val="005A1C20"/>
    <w:rsid w:val="005A3596"/>
    <w:rsid w:val="005A43AE"/>
    <w:rsid w:val="005A44FD"/>
    <w:rsid w:val="005A6D62"/>
    <w:rsid w:val="005A7093"/>
    <w:rsid w:val="005A71EA"/>
    <w:rsid w:val="005A7BB5"/>
    <w:rsid w:val="005B25FB"/>
    <w:rsid w:val="005B2D5E"/>
    <w:rsid w:val="005B6804"/>
    <w:rsid w:val="005B6B30"/>
    <w:rsid w:val="005B6F63"/>
    <w:rsid w:val="005C11B5"/>
    <w:rsid w:val="005C1F1E"/>
    <w:rsid w:val="005C26EB"/>
    <w:rsid w:val="005C357C"/>
    <w:rsid w:val="005C3C24"/>
    <w:rsid w:val="005C459F"/>
    <w:rsid w:val="005C5FD0"/>
    <w:rsid w:val="005D0142"/>
    <w:rsid w:val="005D1917"/>
    <w:rsid w:val="005D3F12"/>
    <w:rsid w:val="005D4959"/>
    <w:rsid w:val="005D5297"/>
    <w:rsid w:val="005D5902"/>
    <w:rsid w:val="005D6162"/>
    <w:rsid w:val="005E1CB2"/>
    <w:rsid w:val="005E3815"/>
    <w:rsid w:val="005E5796"/>
    <w:rsid w:val="005E649B"/>
    <w:rsid w:val="005E7266"/>
    <w:rsid w:val="005F36D4"/>
    <w:rsid w:val="005F4E1F"/>
    <w:rsid w:val="00600332"/>
    <w:rsid w:val="006013BF"/>
    <w:rsid w:val="00601C4A"/>
    <w:rsid w:val="006023D8"/>
    <w:rsid w:val="00602A0A"/>
    <w:rsid w:val="00602A92"/>
    <w:rsid w:val="0060396B"/>
    <w:rsid w:val="00603C73"/>
    <w:rsid w:val="006044B0"/>
    <w:rsid w:val="006046E0"/>
    <w:rsid w:val="0060540B"/>
    <w:rsid w:val="00605735"/>
    <w:rsid w:val="006057DB"/>
    <w:rsid w:val="006064FB"/>
    <w:rsid w:val="006065BC"/>
    <w:rsid w:val="006070A6"/>
    <w:rsid w:val="006072D3"/>
    <w:rsid w:val="0060779A"/>
    <w:rsid w:val="00611BFE"/>
    <w:rsid w:val="00613BAB"/>
    <w:rsid w:val="00614BAB"/>
    <w:rsid w:val="006173E1"/>
    <w:rsid w:val="006209F2"/>
    <w:rsid w:val="00621F0A"/>
    <w:rsid w:val="0062248C"/>
    <w:rsid w:val="00622D12"/>
    <w:rsid w:val="00623431"/>
    <w:rsid w:val="00623B09"/>
    <w:rsid w:val="00624E0D"/>
    <w:rsid w:val="00624E66"/>
    <w:rsid w:val="006255A2"/>
    <w:rsid w:val="0062566C"/>
    <w:rsid w:val="0063071D"/>
    <w:rsid w:val="006346AC"/>
    <w:rsid w:val="0063485C"/>
    <w:rsid w:val="006352E5"/>
    <w:rsid w:val="00637822"/>
    <w:rsid w:val="0064106B"/>
    <w:rsid w:val="006423CD"/>
    <w:rsid w:val="00643138"/>
    <w:rsid w:val="00646AA3"/>
    <w:rsid w:val="0065041C"/>
    <w:rsid w:val="0065125A"/>
    <w:rsid w:val="00651319"/>
    <w:rsid w:val="00653BAF"/>
    <w:rsid w:val="006550C3"/>
    <w:rsid w:val="00656061"/>
    <w:rsid w:val="00657AC6"/>
    <w:rsid w:val="00660B04"/>
    <w:rsid w:val="00660BFA"/>
    <w:rsid w:val="00660DED"/>
    <w:rsid w:val="00661D18"/>
    <w:rsid w:val="00661FB0"/>
    <w:rsid w:val="00661FC1"/>
    <w:rsid w:val="00662B2A"/>
    <w:rsid w:val="006637C5"/>
    <w:rsid w:val="00664E4D"/>
    <w:rsid w:val="006652FB"/>
    <w:rsid w:val="00667BDD"/>
    <w:rsid w:val="00670205"/>
    <w:rsid w:val="00670A21"/>
    <w:rsid w:val="00670BDA"/>
    <w:rsid w:val="00670F60"/>
    <w:rsid w:val="00673FE1"/>
    <w:rsid w:val="00674502"/>
    <w:rsid w:val="00675030"/>
    <w:rsid w:val="0067699A"/>
    <w:rsid w:val="00681348"/>
    <w:rsid w:val="00682365"/>
    <w:rsid w:val="00682655"/>
    <w:rsid w:val="00683F7D"/>
    <w:rsid w:val="006849A9"/>
    <w:rsid w:val="00685E44"/>
    <w:rsid w:val="00687516"/>
    <w:rsid w:val="006875AD"/>
    <w:rsid w:val="00687D90"/>
    <w:rsid w:val="00690496"/>
    <w:rsid w:val="00690F29"/>
    <w:rsid w:val="00691455"/>
    <w:rsid w:val="0069271D"/>
    <w:rsid w:val="00693683"/>
    <w:rsid w:val="0069434F"/>
    <w:rsid w:val="00696819"/>
    <w:rsid w:val="0069695C"/>
    <w:rsid w:val="006A03E8"/>
    <w:rsid w:val="006A0807"/>
    <w:rsid w:val="006A3565"/>
    <w:rsid w:val="006A390F"/>
    <w:rsid w:val="006A4BBC"/>
    <w:rsid w:val="006A69AC"/>
    <w:rsid w:val="006A79E7"/>
    <w:rsid w:val="006B038D"/>
    <w:rsid w:val="006B2801"/>
    <w:rsid w:val="006B36C1"/>
    <w:rsid w:val="006B4D68"/>
    <w:rsid w:val="006B689D"/>
    <w:rsid w:val="006B76CE"/>
    <w:rsid w:val="006C14D7"/>
    <w:rsid w:val="006C231E"/>
    <w:rsid w:val="006C2DD7"/>
    <w:rsid w:val="006C3F2C"/>
    <w:rsid w:val="006C4029"/>
    <w:rsid w:val="006C4EED"/>
    <w:rsid w:val="006C528D"/>
    <w:rsid w:val="006C5629"/>
    <w:rsid w:val="006C5B39"/>
    <w:rsid w:val="006D0EF2"/>
    <w:rsid w:val="006D1D8A"/>
    <w:rsid w:val="006D2A7D"/>
    <w:rsid w:val="006D2F95"/>
    <w:rsid w:val="006D31DB"/>
    <w:rsid w:val="006D3961"/>
    <w:rsid w:val="006D3BBB"/>
    <w:rsid w:val="006D621D"/>
    <w:rsid w:val="006E0478"/>
    <w:rsid w:val="006E04C2"/>
    <w:rsid w:val="006E0CD2"/>
    <w:rsid w:val="006E4255"/>
    <w:rsid w:val="006E46B5"/>
    <w:rsid w:val="006E46DE"/>
    <w:rsid w:val="006E58A3"/>
    <w:rsid w:val="006F0623"/>
    <w:rsid w:val="006F264E"/>
    <w:rsid w:val="006F29F2"/>
    <w:rsid w:val="006F2C51"/>
    <w:rsid w:val="006F3401"/>
    <w:rsid w:val="006F3F05"/>
    <w:rsid w:val="006F71C9"/>
    <w:rsid w:val="0070046E"/>
    <w:rsid w:val="00700DF1"/>
    <w:rsid w:val="00702806"/>
    <w:rsid w:val="00702B7D"/>
    <w:rsid w:val="00703106"/>
    <w:rsid w:val="007048CD"/>
    <w:rsid w:val="00704B01"/>
    <w:rsid w:val="00705015"/>
    <w:rsid w:val="00705545"/>
    <w:rsid w:val="00705B95"/>
    <w:rsid w:val="007067A9"/>
    <w:rsid w:val="00706B6B"/>
    <w:rsid w:val="00707499"/>
    <w:rsid w:val="0070778E"/>
    <w:rsid w:val="00710749"/>
    <w:rsid w:val="007109D6"/>
    <w:rsid w:val="00711310"/>
    <w:rsid w:val="00711BCD"/>
    <w:rsid w:val="00711CAC"/>
    <w:rsid w:val="00712513"/>
    <w:rsid w:val="00712975"/>
    <w:rsid w:val="0071343D"/>
    <w:rsid w:val="00713D2B"/>
    <w:rsid w:val="00713DE0"/>
    <w:rsid w:val="00714F1A"/>
    <w:rsid w:val="00715562"/>
    <w:rsid w:val="00715A54"/>
    <w:rsid w:val="0071661E"/>
    <w:rsid w:val="00717964"/>
    <w:rsid w:val="00717E5B"/>
    <w:rsid w:val="00721ABF"/>
    <w:rsid w:val="00722577"/>
    <w:rsid w:val="007248E1"/>
    <w:rsid w:val="0072660F"/>
    <w:rsid w:val="007268E2"/>
    <w:rsid w:val="00726BE1"/>
    <w:rsid w:val="00726BE7"/>
    <w:rsid w:val="00730105"/>
    <w:rsid w:val="0073162B"/>
    <w:rsid w:val="007323EF"/>
    <w:rsid w:val="007326CA"/>
    <w:rsid w:val="00732E54"/>
    <w:rsid w:val="00732E99"/>
    <w:rsid w:val="00733EC2"/>
    <w:rsid w:val="0073593A"/>
    <w:rsid w:val="00736B6A"/>
    <w:rsid w:val="00737CF1"/>
    <w:rsid w:val="00740051"/>
    <w:rsid w:val="0074089D"/>
    <w:rsid w:val="00740BD5"/>
    <w:rsid w:val="00743BD4"/>
    <w:rsid w:val="00745562"/>
    <w:rsid w:val="00747BE5"/>
    <w:rsid w:val="00747E9B"/>
    <w:rsid w:val="00750A63"/>
    <w:rsid w:val="00750C8D"/>
    <w:rsid w:val="00750CEB"/>
    <w:rsid w:val="00753B89"/>
    <w:rsid w:val="00753D99"/>
    <w:rsid w:val="00754404"/>
    <w:rsid w:val="0075499F"/>
    <w:rsid w:val="00755C73"/>
    <w:rsid w:val="00756182"/>
    <w:rsid w:val="007568DF"/>
    <w:rsid w:val="00756ECF"/>
    <w:rsid w:val="00760510"/>
    <w:rsid w:val="00760A89"/>
    <w:rsid w:val="007611BB"/>
    <w:rsid w:val="00763689"/>
    <w:rsid w:val="00764575"/>
    <w:rsid w:val="00764B56"/>
    <w:rsid w:val="0076511A"/>
    <w:rsid w:val="00765B4B"/>
    <w:rsid w:val="007663FB"/>
    <w:rsid w:val="00766A13"/>
    <w:rsid w:val="00766BE8"/>
    <w:rsid w:val="00767F55"/>
    <w:rsid w:val="00773293"/>
    <w:rsid w:val="007751FB"/>
    <w:rsid w:val="007805E1"/>
    <w:rsid w:val="00780913"/>
    <w:rsid w:val="0078144B"/>
    <w:rsid w:val="00782806"/>
    <w:rsid w:val="007834CE"/>
    <w:rsid w:val="00783B4D"/>
    <w:rsid w:val="00784B44"/>
    <w:rsid w:val="0078533B"/>
    <w:rsid w:val="00785BB4"/>
    <w:rsid w:val="00786CD4"/>
    <w:rsid w:val="007914D8"/>
    <w:rsid w:val="0079462D"/>
    <w:rsid w:val="0079603E"/>
    <w:rsid w:val="00796C1B"/>
    <w:rsid w:val="007A3112"/>
    <w:rsid w:val="007A411A"/>
    <w:rsid w:val="007A4F6C"/>
    <w:rsid w:val="007A62D5"/>
    <w:rsid w:val="007A6777"/>
    <w:rsid w:val="007B6434"/>
    <w:rsid w:val="007B715C"/>
    <w:rsid w:val="007B780C"/>
    <w:rsid w:val="007C0B9D"/>
    <w:rsid w:val="007C1058"/>
    <w:rsid w:val="007C1ED2"/>
    <w:rsid w:val="007C26E1"/>
    <w:rsid w:val="007C27DC"/>
    <w:rsid w:val="007C29B9"/>
    <w:rsid w:val="007C393B"/>
    <w:rsid w:val="007C3EC4"/>
    <w:rsid w:val="007D01D1"/>
    <w:rsid w:val="007D299E"/>
    <w:rsid w:val="007D31D8"/>
    <w:rsid w:val="007D3F3B"/>
    <w:rsid w:val="007D441C"/>
    <w:rsid w:val="007D4989"/>
    <w:rsid w:val="007D4E50"/>
    <w:rsid w:val="007D682C"/>
    <w:rsid w:val="007D6C43"/>
    <w:rsid w:val="007D71E7"/>
    <w:rsid w:val="007E0124"/>
    <w:rsid w:val="007E0B0C"/>
    <w:rsid w:val="007E3508"/>
    <w:rsid w:val="007E68BF"/>
    <w:rsid w:val="007F035D"/>
    <w:rsid w:val="007F0961"/>
    <w:rsid w:val="007F4905"/>
    <w:rsid w:val="007F5BA1"/>
    <w:rsid w:val="00800C50"/>
    <w:rsid w:val="00800DB1"/>
    <w:rsid w:val="008012ED"/>
    <w:rsid w:val="00801543"/>
    <w:rsid w:val="008016E7"/>
    <w:rsid w:val="00802935"/>
    <w:rsid w:val="00802A9C"/>
    <w:rsid w:val="00802FD5"/>
    <w:rsid w:val="00803C68"/>
    <w:rsid w:val="00804625"/>
    <w:rsid w:val="00805D52"/>
    <w:rsid w:val="0080755D"/>
    <w:rsid w:val="00810684"/>
    <w:rsid w:val="00811344"/>
    <w:rsid w:val="00811685"/>
    <w:rsid w:val="008120EE"/>
    <w:rsid w:val="00812352"/>
    <w:rsid w:val="0081293B"/>
    <w:rsid w:val="00814BCF"/>
    <w:rsid w:val="00816344"/>
    <w:rsid w:val="00817E33"/>
    <w:rsid w:val="00817FE5"/>
    <w:rsid w:val="008215F0"/>
    <w:rsid w:val="00821D21"/>
    <w:rsid w:val="00821F03"/>
    <w:rsid w:val="00821FBE"/>
    <w:rsid w:val="0082353A"/>
    <w:rsid w:val="00823D1D"/>
    <w:rsid w:val="00824342"/>
    <w:rsid w:val="0082473F"/>
    <w:rsid w:val="0082479F"/>
    <w:rsid w:val="00826911"/>
    <w:rsid w:val="00826CFB"/>
    <w:rsid w:val="008300E8"/>
    <w:rsid w:val="008318C7"/>
    <w:rsid w:val="00831B4C"/>
    <w:rsid w:val="008322E0"/>
    <w:rsid w:val="00832AAF"/>
    <w:rsid w:val="00833845"/>
    <w:rsid w:val="0083399B"/>
    <w:rsid w:val="00834621"/>
    <w:rsid w:val="008353F0"/>
    <w:rsid w:val="00837966"/>
    <w:rsid w:val="0084041B"/>
    <w:rsid w:val="0084047A"/>
    <w:rsid w:val="00843517"/>
    <w:rsid w:val="00846EF8"/>
    <w:rsid w:val="008519CD"/>
    <w:rsid w:val="008520A3"/>
    <w:rsid w:val="00855450"/>
    <w:rsid w:val="008565D5"/>
    <w:rsid w:val="008605AF"/>
    <w:rsid w:val="00861143"/>
    <w:rsid w:val="008611A1"/>
    <w:rsid w:val="00862480"/>
    <w:rsid w:val="008626D1"/>
    <w:rsid w:val="008655C5"/>
    <w:rsid w:val="0086685A"/>
    <w:rsid w:val="00867397"/>
    <w:rsid w:val="00870BD2"/>
    <w:rsid w:val="00872B5D"/>
    <w:rsid w:val="00876347"/>
    <w:rsid w:val="00877D9D"/>
    <w:rsid w:val="00880E5B"/>
    <w:rsid w:val="008839A2"/>
    <w:rsid w:val="00884E6E"/>
    <w:rsid w:val="00885977"/>
    <w:rsid w:val="00886177"/>
    <w:rsid w:val="00886C47"/>
    <w:rsid w:val="00890508"/>
    <w:rsid w:val="00890985"/>
    <w:rsid w:val="00890C11"/>
    <w:rsid w:val="00892338"/>
    <w:rsid w:val="00894467"/>
    <w:rsid w:val="00896B97"/>
    <w:rsid w:val="008A0CCC"/>
    <w:rsid w:val="008A2E75"/>
    <w:rsid w:val="008A39F7"/>
    <w:rsid w:val="008A52E3"/>
    <w:rsid w:val="008A7F91"/>
    <w:rsid w:val="008B19F7"/>
    <w:rsid w:val="008B29E0"/>
    <w:rsid w:val="008B36A1"/>
    <w:rsid w:val="008B3AA2"/>
    <w:rsid w:val="008B4331"/>
    <w:rsid w:val="008B570F"/>
    <w:rsid w:val="008B590A"/>
    <w:rsid w:val="008B5958"/>
    <w:rsid w:val="008B6137"/>
    <w:rsid w:val="008C0461"/>
    <w:rsid w:val="008C30D0"/>
    <w:rsid w:val="008C3F20"/>
    <w:rsid w:val="008C48BF"/>
    <w:rsid w:val="008C7E35"/>
    <w:rsid w:val="008D02F2"/>
    <w:rsid w:val="008D0E36"/>
    <w:rsid w:val="008D2704"/>
    <w:rsid w:val="008D3DBE"/>
    <w:rsid w:val="008D3E5C"/>
    <w:rsid w:val="008D4827"/>
    <w:rsid w:val="008D4AA7"/>
    <w:rsid w:val="008D778C"/>
    <w:rsid w:val="008E0B00"/>
    <w:rsid w:val="008E0EB9"/>
    <w:rsid w:val="008E1E3E"/>
    <w:rsid w:val="008E4800"/>
    <w:rsid w:val="008E49CB"/>
    <w:rsid w:val="008E6718"/>
    <w:rsid w:val="008E7631"/>
    <w:rsid w:val="008E7E65"/>
    <w:rsid w:val="008F223A"/>
    <w:rsid w:val="008F40F4"/>
    <w:rsid w:val="008F4566"/>
    <w:rsid w:val="008F6355"/>
    <w:rsid w:val="008F70F8"/>
    <w:rsid w:val="009014C0"/>
    <w:rsid w:val="00901952"/>
    <w:rsid w:val="0090272E"/>
    <w:rsid w:val="009028D4"/>
    <w:rsid w:val="00902ECA"/>
    <w:rsid w:val="00903B5E"/>
    <w:rsid w:val="0090740B"/>
    <w:rsid w:val="009078DC"/>
    <w:rsid w:val="00907C2D"/>
    <w:rsid w:val="00911542"/>
    <w:rsid w:val="009122C1"/>
    <w:rsid w:val="00914CCD"/>
    <w:rsid w:val="00916A15"/>
    <w:rsid w:val="00916F27"/>
    <w:rsid w:val="00920F11"/>
    <w:rsid w:val="00921077"/>
    <w:rsid w:val="009230F3"/>
    <w:rsid w:val="00924E64"/>
    <w:rsid w:val="00925352"/>
    <w:rsid w:val="009253CE"/>
    <w:rsid w:val="00925A08"/>
    <w:rsid w:val="00925B93"/>
    <w:rsid w:val="00925E08"/>
    <w:rsid w:val="00926A27"/>
    <w:rsid w:val="00926B83"/>
    <w:rsid w:val="009276A3"/>
    <w:rsid w:val="00927E6D"/>
    <w:rsid w:val="00931BAA"/>
    <w:rsid w:val="009321F4"/>
    <w:rsid w:val="00933788"/>
    <w:rsid w:val="00933C5C"/>
    <w:rsid w:val="00934894"/>
    <w:rsid w:val="00934CC3"/>
    <w:rsid w:val="009353D5"/>
    <w:rsid w:val="009362E7"/>
    <w:rsid w:val="00936AB8"/>
    <w:rsid w:val="0094234E"/>
    <w:rsid w:val="00943F85"/>
    <w:rsid w:val="0094479C"/>
    <w:rsid w:val="0094482A"/>
    <w:rsid w:val="00945976"/>
    <w:rsid w:val="00945D24"/>
    <w:rsid w:val="0094619D"/>
    <w:rsid w:val="009500ED"/>
    <w:rsid w:val="009501CE"/>
    <w:rsid w:val="0095070D"/>
    <w:rsid w:val="00952CF8"/>
    <w:rsid w:val="00953637"/>
    <w:rsid w:val="009546C9"/>
    <w:rsid w:val="00955969"/>
    <w:rsid w:val="00956E06"/>
    <w:rsid w:val="00957393"/>
    <w:rsid w:val="00962600"/>
    <w:rsid w:val="00963991"/>
    <w:rsid w:val="009639A2"/>
    <w:rsid w:val="00963F3D"/>
    <w:rsid w:val="0096454E"/>
    <w:rsid w:val="00966618"/>
    <w:rsid w:val="009668ED"/>
    <w:rsid w:val="00966AA8"/>
    <w:rsid w:val="00967A01"/>
    <w:rsid w:val="00970AF5"/>
    <w:rsid w:val="00971EF8"/>
    <w:rsid w:val="00972143"/>
    <w:rsid w:val="0097287B"/>
    <w:rsid w:val="0097313A"/>
    <w:rsid w:val="00974D1E"/>
    <w:rsid w:val="009757A2"/>
    <w:rsid w:val="0097689B"/>
    <w:rsid w:val="00977B5B"/>
    <w:rsid w:val="00980F54"/>
    <w:rsid w:val="00983410"/>
    <w:rsid w:val="009848F8"/>
    <w:rsid w:val="009855A1"/>
    <w:rsid w:val="0098677B"/>
    <w:rsid w:val="00986FF2"/>
    <w:rsid w:val="00990CBE"/>
    <w:rsid w:val="009916FC"/>
    <w:rsid w:val="00991D20"/>
    <w:rsid w:val="00992420"/>
    <w:rsid w:val="009937DF"/>
    <w:rsid w:val="00993F91"/>
    <w:rsid w:val="00994EA5"/>
    <w:rsid w:val="00995EA0"/>
    <w:rsid w:val="00996EDA"/>
    <w:rsid w:val="009A01C9"/>
    <w:rsid w:val="009A0F97"/>
    <w:rsid w:val="009A1300"/>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54CE"/>
    <w:rsid w:val="009C5706"/>
    <w:rsid w:val="009C7BCD"/>
    <w:rsid w:val="009D0706"/>
    <w:rsid w:val="009D252A"/>
    <w:rsid w:val="009D4874"/>
    <w:rsid w:val="009D5392"/>
    <w:rsid w:val="009D5DB3"/>
    <w:rsid w:val="009E0F1D"/>
    <w:rsid w:val="009E1326"/>
    <w:rsid w:val="009E1DB6"/>
    <w:rsid w:val="009E20CE"/>
    <w:rsid w:val="009E22B4"/>
    <w:rsid w:val="009E360C"/>
    <w:rsid w:val="009E4EEA"/>
    <w:rsid w:val="009E75BA"/>
    <w:rsid w:val="009E78AD"/>
    <w:rsid w:val="009E7CF0"/>
    <w:rsid w:val="009F0AB6"/>
    <w:rsid w:val="009F0D86"/>
    <w:rsid w:val="009F0F8B"/>
    <w:rsid w:val="009F48CE"/>
    <w:rsid w:val="009F544D"/>
    <w:rsid w:val="009F5862"/>
    <w:rsid w:val="009F589F"/>
    <w:rsid w:val="009F5B84"/>
    <w:rsid w:val="009F60EB"/>
    <w:rsid w:val="009F6858"/>
    <w:rsid w:val="00A02C1E"/>
    <w:rsid w:val="00A03AEC"/>
    <w:rsid w:val="00A04E30"/>
    <w:rsid w:val="00A11A4B"/>
    <w:rsid w:val="00A11DA2"/>
    <w:rsid w:val="00A12048"/>
    <w:rsid w:val="00A12E07"/>
    <w:rsid w:val="00A13B4E"/>
    <w:rsid w:val="00A15151"/>
    <w:rsid w:val="00A15553"/>
    <w:rsid w:val="00A17367"/>
    <w:rsid w:val="00A2096D"/>
    <w:rsid w:val="00A2100A"/>
    <w:rsid w:val="00A2111C"/>
    <w:rsid w:val="00A222A0"/>
    <w:rsid w:val="00A27C71"/>
    <w:rsid w:val="00A30FE6"/>
    <w:rsid w:val="00A32B2E"/>
    <w:rsid w:val="00A32FCE"/>
    <w:rsid w:val="00A33A03"/>
    <w:rsid w:val="00A33BD3"/>
    <w:rsid w:val="00A35B97"/>
    <w:rsid w:val="00A36D79"/>
    <w:rsid w:val="00A414B6"/>
    <w:rsid w:val="00A4161A"/>
    <w:rsid w:val="00A41E4A"/>
    <w:rsid w:val="00A43273"/>
    <w:rsid w:val="00A435C8"/>
    <w:rsid w:val="00A43FAB"/>
    <w:rsid w:val="00A450BA"/>
    <w:rsid w:val="00A45484"/>
    <w:rsid w:val="00A4628E"/>
    <w:rsid w:val="00A46957"/>
    <w:rsid w:val="00A5101D"/>
    <w:rsid w:val="00A537CF"/>
    <w:rsid w:val="00A53F50"/>
    <w:rsid w:val="00A55322"/>
    <w:rsid w:val="00A561F3"/>
    <w:rsid w:val="00A562B7"/>
    <w:rsid w:val="00A570F9"/>
    <w:rsid w:val="00A5774D"/>
    <w:rsid w:val="00A578AF"/>
    <w:rsid w:val="00A57E4E"/>
    <w:rsid w:val="00A61F3B"/>
    <w:rsid w:val="00A65234"/>
    <w:rsid w:val="00A662F8"/>
    <w:rsid w:val="00A70172"/>
    <w:rsid w:val="00A72E72"/>
    <w:rsid w:val="00A77A9E"/>
    <w:rsid w:val="00A77C3B"/>
    <w:rsid w:val="00A77CF5"/>
    <w:rsid w:val="00A8318F"/>
    <w:rsid w:val="00A8407D"/>
    <w:rsid w:val="00A85589"/>
    <w:rsid w:val="00A86DE3"/>
    <w:rsid w:val="00A87D6B"/>
    <w:rsid w:val="00A87F11"/>
    <w:rsid w:val="00A90401"/>
    <w:rsid w:val="00A9096A"/>
    <w:rsid w:val="00A90BCE"/>
    <w:rsid w:val="00A92406"/>
    <w:rsid w:val="00A92800"/>
    <w:rsid w:val="00A944CB"/>
    <w:rsid w:val="00A948FF"/>
    <w:rsid w:val="00A94AA6"/>
    <w:rsid w:val="00A95F94"/>
    <w:rsid w:val="00A96C24"/>
    <w:rsid w:val="00A96D7D"/>
    <w:rsid w:val="00A97290"/>
    <w:rsid w:val="00AA0034"/>
    <w:rsid w:val="00AA2443"/>
    <w:rsid w:val="00AA2963"/>
    <w:rsid w:val="00AA5824"/>
    <w:rsid w:val="00AB03DC"/>
    <w:rsid w:val="00AB131C"/>
    <w:rsid w:val="00AB3FA1"/>
    <w:rsid w:val="00AB437E"/>
    <w:rsid w:val="00AB5242"/>
    <w:rsid w:val="00AB68DA"/>
    <w:rsid w:val="00AC21A7"/>
    <w:rsid w:val="00AC2680"/>
    <w:rsid w:val="00AC4D2E"/>
    <w:rsid w:val="00AC4DF8"/>
    <w:rsid w:val="00AC52EA"/>
    <w:rsid w:val="00AC5B0D"/>
    <w:rsid w:val="00AC5CCF"/>
    <w:rsid w:val="00AC71F4"/>
    <w:rsid w:val="00AD0B3E"/>
    <w:rsid w:val="00AD1DE6"/>
    <w:rsid w:val="00AD2886"/>
    <w:rsid w:val="00AD2AAB"/>
    <w:rsid w:val="00AD325F"/>
    <w:rsid w:val="00AD3726"/>
    <w:rsid w:val="00AD47CD"/>
    <w:rsid w:val="00AD6F88"/>
    <w:rsid w:val="00AE271F"/>
    <w:rsid w:val="00AE2753"/>
    <w:rsid w:val="00AE30B6"/>
    <w:rsid w:val="00AE412F"/>
    <w:rsid w:val="00AE749E"/>
    <w:rsid w:val="00AF33F8"/>
    <w:rsid w:val="00AF6111"/>
    <w:rsid w:val="00AF7AE9"/>
    <w:rsid w:val="00AF7F52"/>
    <w:rsid w:val="00B000C4"/>
    <w:rsid w:val="00B00A4D"/>
    <w:rsid w:val="00B01F9D"/>
    <w:rsid w:val="00B03F4F"/>
    <w:rsid w:val="00B04E85"/>
    <w:rsid w:val="00B067FB"/>
    <w:rsid w:val="00B10521"/>
    <w:rsid w:val="00B10C20"/>
    <w:rsid w:val="00B10DD8"/>
    <w:rsid w:val="00B130FB"/>
    <w:rsid w:val="00B1414F"/>
    <w:rsid w:val="00B14D9B"/>
    <w:rsid w:val="00B2000D"/>
    <w:rsid w:val="00B2195F"/>
    <w:rsid w:val="00B22278"/>
    <w:rsid w:val="00B2258F"/>
    <w:rsid w:val="00B2423B"/>
    <w:rsid w:val="00B245A8"/>
    <w:rsid w:val="00B248F5"/>
    <w:rsid w:val="00B24D98"/>
    <w:rsid w:val="00B24FD0"/>
    <w:rsid w:val="00B262AA"/>
    <w:rsid w:val="00B2788E"/>
    <w:rsid w:val="00B27D28"/>
    <w:rsid w:val="00B3042A"/>
    <w:rsid w:val="00B314E0"/>
    <w:rsid w:val="00B33DB4"/>
    <w:rsid w:val="00B34B3D"/>
    <w:rsid w:val="00B34DF9"/>
    <w:rsid w:val="00B35521"/>
    <w:rsid w:val="00B356E6"/>
    <w:rsid w:val="00B36025"/>
    <w:rsid w:val="00B37316"/>
    <w:rsid w:val="00B442D7"/>
    <w:rsid w:val="00B44F93"/>
    <w:rsid w:val="00B45038"/>
    <w:rsid w:val="00B45A40"/>
    <w:rsid w:val="00B45B56"/>
    <w:rsid w:val="00B52039"/>
    <w:rsid w:val="00B52F29"/>
    <w:rsid w:val="00B5477B"/>
    <w:rsid w:val="00B55BD9"/>
    <w:rsid w:val="00B56324"/>
    <w:rsid w:val="00B57758"/>
    <w:rsid w:val="00B57D70"/>
    <w:rsid w:val="00B61F95"/>
    <w:rsid w:val="00B6301B"/>
    <w:rsid w:val="00B6305E"/>
    <w:rsid w:val="00B6363C"/>
    <w:rsid w:val="00B63F4F"/>
    <w:rsid w:val="00B6510B"/>
    <w:rsid w:val="00B67E4A"/>
    <w:rsid w:val="00B72770"/>
    <w:rsid w:val="00B73258"/>
    <w:rsid w:val="00B7344D"/>
    <w:rsid w:val="00B734CF"/>
    <w:rsid w:val="00B73FA4"/>
    <w:rsid w:val="00B7419A"/>
    <w:rsid w:val="00B7440D"/>
    <w:rsid w:val="00B7465D"/>
    <w:rsid w:val="00B763F4"/>
    <w:rsid w:val="00B775B4"/>
    <w:rsid w:val="00B77846"/>
    <w:rsid w:val="00B77940"/>
    <w:rsid w:val="00B8027A"/>
    <w:rsid w:val="00B809CC"/>
    <w:rsid w:val="00B82679"/>
    <w:rsid w:val="00B84810"/>
    <w:rsid w:val="00B84DB0"/>
    <w:rsid w:val="00B85D67"/>
    <w:rsid w:val="00B879C2"/>
    <w:rsid w:val="00B90EC4"/>
    <w:rsid w:val="00B914CA"/>
    <w:rsid w:val="00B920ED"/>
    <w:rsid w:val="00B92395"/>
    <w:rsid w:val="00B923D3"/>
    <w:rsid w:val="00B9414B"/>
    <w:rsid w:val="00B95F84"/>
    <w:rsid w:val="00B96024"/>
    <w:rsid w:val="00BA0632"/>
    <w:rsid w:val="00BA0A6C"/>
    <w:rsid w:val="00BA0D42"/>
    <w:rsid w:val="00BA1AB9"/>
    <w:rsid w:val="00BA2F66"/>
    <w:rsid w:val="00BA3B4D"/>
    <w:rsid w:val="00BA4759"/>
    <w:rsid w:val="00BA6D9D"/>
    <w:rsid w:val="00BA6E17"/>
    <w:rsid w:val="00BB2EC1"/>
    <w:rsid w:val="00BB2FF1"/>
    <w:rsid w:val="00BB377A"/>
    <w:rsid w:val="00BB5715"/>
    <w:rsid w:val="00BB5937"/>
    <w:rsid w:val="00BB78AE"/>
    <w:rsid w:val="00BC04A4"/>
    <w:rsid w:val="00BC0D20"/>
    <w:rsid w:val="00BC0E6D"/>
    <w:rsid w:val="00BC29F9"/>
    <w:rsid w:val="00BC2EA7"/>
    <w:rsid w:val="00BC30C0"/>
    <w:rsid w:val="00BC3C04"/>
    <w:rsid w:val="00BC3D31"/>
    <w:rsid w:val="00BC40BA"/>
    <w:rsid w:val="00BC488B"/>
    <w:rsid w:val="00BC57D3"/>
    <w:rsid w:val="00BC5DA2"/>
    <w:rsid w:val="00BC7CDA"/>
    <w:rsid w:val="00BD0C45"/>
    <w:rsid w:val="00BD1480"/>
    <w:rsid w:val="00BD2672"/>
    <w:rsid w:val="00BD2AAC"/>
    <w:rsid w:val="00BD3AFF"/>
    <w:rsid w:val="00BD42D6"/>
    <w:rsid w:val="00BD5D39"/>
    <w:rsid w:val="00BD65D9"/>
    <w:rsid w:val="00BE02A8"/>
    <w:rsid w:val="00BE0B19"/>
    <w:rsid w:val="00BE4D72"/>
    <w:rsid w:val="00BE5736"/>
    <w:rsid w:val="00BE71F8"/>
    <w:rsid w:val="00BE7691"/>
    <w:rsid w:val="00BF1A25"/>
    <w:rsid w:val="00BF4443"/>
    <w:rsid w:val="00BF622C"/>
    <w:rsid w:val="00BF71E4"/>
    <w:rsid w:val="00BF7779"/>
    <w:rsid w:val="00C00632"/>
    <w:rsid w:val="00C0093B"/>
    <w:rsid w:val="00C01E87"/>
    <w:rsid w:val="00C01F65"/>
    <w:rsid w:val="00C02655"/>
    <w:rsid w:val="00C05209"/>
    <w:rsid w:val="00C05699"/>
    <w:rsid w:val="00C06E21"/>
    <w:rsid w:val="00C10829"/>
    <w:rsid w:val="00C12473"/>
    <w:rsid w:val="00C13997"/>
    <w:rsid w:val="00C14157"/>
    <w:rsid w:val="00C14E48"/>
    <w:rsid w:val="00C15632"/>
    <w:rsid w:val="00C167F4"/>
    <w:rsid w:val="00C17DCA"/>
    <w:rsid w:val="00C21C6D"/>
    <w:rsid w:val="00C22130"/>
    <w:rsid w:val="00C223E6"/>
    <w:rsid w:val="00C22DF0"/>
    <w:rsid w:val="00C2371A"/>
    <w:rsid w:val="00C25681"/>
    <w:rsid w:val="00C25A08"/>
    <w:rsid w:val="00C269FC"/>
    <w:rsid w:val="00C30B4F"/>
    <w:rsid w:val="00C3354A"/>
    <w:rsid w:val="00C344AE"/>
    <w:rsid w:val="00C355C8"/>
    <w:rsid w:val="00C364FD"/>
    <w:rsid w:val="00C3671C"/>
    <w:rsid w:val="00C37141"/>
    <w:rsid w:val="00C372CE"/>
    <w:rsid w:val="00C37BB4"/>
    <w:rsid w:val="00C41291"/>
    <w:rsid w:val="00C42EA6"/>
    <w:rsid w:val="00C43347"/>
    <w:rsid w:val="00C43E1E"/>
    <w:rsid w:val="00C444E6"/>
    <w:rsid w:val="00C4487C"/>
    <w:rsid w:val="00C45618"/>
    <w:rsid w:val="00C45B07"/>
    <w:rsid w:val="00C45D99"/>
    <w:rsid w:val="00C465BC"/>
    <w:rsid w:val="00C467B9"/>
    <w:rsid w:val="00C4773B"/>
    <w:rsid w:val="00C47BFC"/>
    <w:rsid w:val="00C47F49"/>
    <w:rsid w:val="00C502F5"/>
    <w:rsid w:val="00C547B1"/>
    <w:rsid w:val="00C5530F"/>
    <w:rsid w:val="00C55DA8"/>
    <w:rsid w:val="00C5665F"/>
    <w:rsid w:val="00C56ECE"/>
    <w:rsid w:val="00C60F0E"/>
    <w:rsid w:val="00C6146D"/>
    <w:rsid w:val="00C61CAB"/>
    <w:rsid w:val="00C62356"/>
    <w:rsid w:val="00C62D53"/>
    <w:rsid w:val="00C63381"/>
    <w:rsid w:val="00C647E7"/>
    <w:rsid w:val="00C65576"/>
    <w:rsid w:val="00C6589B"/>
    <w:rsid w:val="00C7326D"/>
    <w:rsid w:val="00C74854"/>
    <w:rsid w:val="00C752B2"/>
    <w:rsid w:val="00C80855"/>
    <w:rsid w:val="00C83529"/>
    <w:rsid w:val="00C86E12"/>
    <w:rsid w:val="00C876F4"/>
    <w:rsid w:val="00C87ADB"/>
    <w:rsid w:val="00C9019F"/>
    <w:rsid w:val="00C9038D"/>
    <w:rsid w:val="00C90564"/>
    <w:rsid w:val="00C90ACF"/>
    <w:rsid w:val="00C9300D"/>
    <w:rsid w:val="00C93803"/>
    <w:rsid w:val="00C93BED"/>
    <w:rsid w:val="00C9408E"/>
    <w:rsid w:val="00CA148C"/>
    <w:rsid w:val="00CA154E"/>
    <w:rsid w:val="00CA1B24"/>
    <w:rsid w:val="00CA3336"/>
    <w:rsid w:val="00CA4825"/>
    <w:rsid w:val="00CA53F7"/>
    <w:rsid w:val="00CA6D81"/>
    <w:rsid w:val="00CA78C9"/>
    <w:rsid w:val="00CB0DBD"/>
    <w:rsid w:val="00CB1911"/>
    <w:rsid w:val="00CB255A"/>
    <w:rsid w:val="00CB2DAB"/>
    <w:rsid w:val="00CB42F4"/>
    <w:rsid w:val="00CB4E39"/>
    <w:rsid w:val="00CB516D"/>
    <w:rsid w:val="00CB542E"/>
    <w:rsid w:val="00CB5617"/>
    <w:rsid w:val="00CB7B72"/>
    <w:rsid w:val="00CC01E8"/>
    <w:rsid w:val="00CC0659"/>
    <w:rsid w:val="00CC229D"/>
    <w:rsid w:val="00CC4A01"/>
    <w:rsid w:val="00CC6827"/>
    <w:rsid w:val="00CC6B01"/>
    <w:rsid w:val="00CD0BD1"/>
    <w:rsid w:val="00CD13A1"/>
    <w:rsid w:val="00CD14A7"/>
    <w:rsid w:val="00CD1B4D"/>
    <w:rsid w:val="00CD4697"/>
    <w:rsid w:val="00CD561C"/>
    <w:rsid w:val="00CD5723"/>
    <w:rsid w:val="00CD71B0"/>
    <w:rsid w:val="00CD71F4"/>
    <w:rsid w:val="00CD7BD3"/>
    <w:rsid w:val="00CE001E"/>
    <w:rsid w:val="00CE12C1"/>
    <w:rsid w:val="00CE1DF0"/>
    <w:rsid w:val="00CE2E6F"/>
    <w:rsid w:val="00CE52F6"/>
    <w:rsid w:val="00CE7065"/>
    <w:rsid w:val="00CE7460"/>
    <w:rsid w:val="00CE7DE9"/>
    <w:rsid w:val="00CF1024"/>
    <w:rsid w:val="00CF1066"/>
    <w:rsid w:val="00CF1EE1"/>
    <w:rsid w:val="00CF2041"/>
    <w:rsid w:val="00CF5C49"/>
    <w:rsid w:val="00CF7C9D"/>
    <w:rsid w:val="00CF7EDB"/>
    <w:rsid w:val="00D0078E"/>
    <w:rsid w:val="00D01305"/>
    <w:rsid w:val="00D01C59"/>
    <w:rsid w:val="00D0222D"/>
    <w:rsid w:val="00D03582"/>
    <w:rsid w:val="00D04921"/>
    <w:rsid w:val="00D0790D"/>
    <w:rsid w:val="00D07C89"/>
    <w:rsid w:val="00D1038F"/>
    <w:rsid w:val="00D12740"/>
    <w:rsid w:val="00D157D8"/>
    <w:rsid w:val="00D170F5"/>
    <w:rsid w:val="00D215AB"/>
    <w:rsid w:val="00D21A55"/>
    <w:rsid w:val="00D22EA7"/>
    <w:rsid w:val="00D23631"/>
    <w:rsid w:val="00D2413E"/>
    <w:rsid w:val="00D245D6"/>
    <w:rsid w:val="00D24908"/>
    <w:rsid w:val="00D25632"/>
    <w:rsid w:val="00D2621C"/>
    <w:rsid w:val="00D26C41"/>
    <w:rsid w:val="00D26F50"/>
    <w:rsid w:val="00D317AD"/>
    <w:rsid w:val="00D32D72"/>
    <w:rsid w:val="00D32ED9"/>
    <w:rsid w:val="00D35681"/>
    <w:rsid w:val="00D35D65"/>
    <w:rsid w:val="00D361BF"/>
    <w:rsid w:val="00D361F4"/>
    <w:rsid w:val="00D36D17"/>
    <w:rsid w:val="00D37D9A"/>
    <w:rsid w:val="00D41CEE"/>
    <w:rsid w:val="00D43D9D"/>
    <w:rsid w:val="00D449EC"/>
    <w:rsid w:val="00D45A0E"/>
    <w:rsid w:val="00D46058"/>
    <w:rsid w:val="00D464E2"/>
    <w:rsid w:val="00D46C58"/>
    <w:rsid w:val="00D471C1"/>
    <w:rsid w:val="00D47600"/>
    <w:rsid w:val="00D50B80"/>
    <w:rsid w:val="00D50C1A"/>
    <w:rsid w:val="00D51371"/>
    <w:rsid w:val="00D513CD"/>
    <w:rsid w:val="00D5590E"/>
    <w:rsid w:val="00D563EB"/>
    <w:rsid w:val="00D6028A"/>
    <w:rsid w:val="00D61ABC"/>
    <w:rsid w:val="00D6241D"/>
    <w:rsid w:val="00D62D27"/>
    <w:rsid w:val="00D635B8"/>
    <w:rsid w:val="00D640F8"/>
    <w:rsid w:val="00D65D21"/>
    <w:rsid w:val="00D65F69"/>
    <w:rsid w:val="00D66D2F"/>
    <w:rsid w:val="00D73B19"/>
    <w:rsid w:val="00D73F4E"/>
    <w:rsid w:val="00D76C0E"/>
    <w:rsid w:val="00D76D78"/>
    <w:rsid w:val="00D76F33"/>
    <w:rsid w:val="00D77B99"/>
    <w:rsid w:val="00D80283"/>
    <w:rsid w:val="00D807FE"/>
    <w:rsid w:val="00D81270"/>
    <w:rsid w:val="00D82E91"/>
    <w:rsid w:val="00D83378"/>
    <w:rsid w:val="00D83D69"/>
    <w:rsid w:val="00D84952"/>
    <w:rsid w:val="00D864E8"/>
    <w:rsid w:val="00D90F86"/>
    <w:rsid w:val="00D950CB"/>
    <w:rsid w:val="00D96176"/>
    <w:rsid w:val="00D96CF7"/>
    <w:rsid w:val="00DA3311"/>
    <w:rsid w:val="00DA3CDF"/>
    <w:rsid w:val="00DA52CB"/>
    <w:rsid w:val="00DA75EB"/>
    <w:rsid w:val="00DB0384"/>
    <w:rsid w:val="00DB0B18"/>
    <w:rsid w:val="00DB36A5"/>
    <w:rsid w:val="00DB391B"/>
    <w:rsid w:val="00DB65D0"/>
    <w:rsid w:val="00DB696D"/>
    <w:rsid w:val="00DB7E65"/>
    <w:rsid w:val="00DC189C"/>
    <w:rsid w:val="00DC2EBD"/>
    <w:rsid w:val="00DC4B91"/>
    <w:rsid w:val="00DC4C85"/>
    <w:rsid w:val="00DC4EA8"/>
    <w:rsid w:val="00DC560C"/>
    <w:rsid w:val="00DC6998"/>
    <w:rsid w:val="00DD007B"/>
    <w:rsid w:val="00DD06AC"/>
    <w:rsid w:val="00DD4038"/>
    <w:rsid w:val="00DD55B3"/>
    <w:rsid w:val="00DD5E89"/>
    <w:rsid w:val="00DD6AA5"/>
    <w:rsid w:val="00DD73AE"/>
    <w:rsid w:val="00DD76F2"/>
    <w:rsid w:val="00DE1D70"/>
    <w:rsid w:val="00DE1E58"/>
    <w:rsid w:val="00DE2BBD"/>
    <w:rsid w:val="00DE57D9"/>
    <w:rsid w:val="00DE6BF1"/>
    <w:rsid w:val="00DF0335"/>
    <w:rsid w:val="00DF07C7"/>
    <w:rsid w:val="00DF1F9E"/>
    <w:rsid w:val="00DF244B"/>
    <w:rsid w:val="00DF3B48"/>
    <w:rsid w:val="00DF5130"/>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E17"/>
    <w:rsid w:val="00E16D9F"/>
    <w:rsid w:val="00E17C3B"/>
    <w:rsid w:val="00E20B4B"/>
    <w:rsid w:val="00E213DA"/>
    <w:rsid w:val="00E23518"/>
    <w:rsid w:val="00E2399E"/>
    <w:rsid w:val="00E23A66"/>
    <w:rsid w:val="00E25320"/>
    <w:rsid w:val="00E26433"/>
    <w:rsid w:val="00E276A0"/>
    <w:rsid w:val="00E30832"/>
    <w:rsid w:val="00E3111A"/>
    <w:rsid w:val="00E316C8"/>
    <w:rsid w:val="00E3224F"/>
    <w:rsid w:val="00E327F7"/>
    <w:rsid w:val="00E328C6"/>
    <w:rsid w:val="00E333CB"/>
    <w:rsid w:val="00E41A2A"/>
    <w:rsid w:val="00E44C6C"/>
    <w:rsid w:val="00E45473"/>
    <w:rsid w:val="00E473CC"/>
    <w:rsid w:val="00E4750F"/>
    <w:rsid w:val="00E54845"/>
    <w:rsid w:val="00E55172"/>
    <w:rsid w:val="00E55749"/>
    <w:rsid w:val="00E5650C"/>
    <w:rsid w:val="00E601BA"/>
    <w:rsid w:val="00E6244F"/>
    <w:rsid w:val="00E63013"/>
    <w:rsid w:val="00E63D99"/>
    <w:rsid w:val="00E6447D"/>
    <w:rsid w:val="00E649DA"/>
    <w:rsid w:val="00E64DE2"/>
    <w:rsid w:val="00E66CB5"/>
    <w:rsid w:val="00E674F1"/>
    <w:rsid w:val="00E67772"/>
    <w:rsid w:val="00E7034A"/>
    <w:rsid w:val="00E709FB"/>
    <w:rsid w:val="00E70B53"/>
    <w:rsid w:val="00E71FA5"/>
    <w:rsid w:val="00E73460"/>
    <w:rsid w:val="00E73D94"/>
    <w:rsid w:val="00E74C79"/>
    <w:rsid w:val="00E74F4D"/>
    <w:rsid w:val="00E7679D"/>
    <w:rsid w:val="00E769F8"/>
    <w:rsid w:val="00E77801"/>
    <w:rsid w:val="00E800A0"/>
    <w:rsid w:val="00E8340D"/>
    <w:rsid w:val="00E83F92"/>
    <w:rsid w:val="00E855CF"/>
    <w:rsid w:val="00E85BFB"/>
    <w:rsid w:val="00E86840"/>
    <w:rsid w:val="00E86E4D"/>
    <w:rsid w:val="00E90003"/>
    <w:rsid w:val="00E9101F"/>
    <w:rsid w:val="00E916AE"/>
    <w:rsid w:val="00E92DC0"/>
    <w:rsid w:val="00E9331B"/>
    <w:rsid w:val="00E93469"/>
    <w:rsid w:val="00E93488"/>
    <w:rsid w:val="00E94020"/>
    <w:rsid w:val="00E964F9"/>
    <w:rsid w:val="00E96A36"/>
    <w:rsid w:val="00E96B0F"/>
    <w:rsid w:val="00E97F5D"/>
    <w:rsid w:val="00EA0C97"/>
    <w:rsid w:val="00EA22B9"/>
    <w:rsid w:val="00EA2790"/>
    <w:rsid w:val="00EA36AA"/>
    <w:rsid w:val="00EA3EBC"/>
    <w:rsid w:val="00EA41AB"/>
    <w:rsid w:val="00EA4F00"/>
    <w:rsid w:val="00EA5AE9"/>
    <w:rsid w:val="00EA6947"/>
    <w:rsid w:val="00EB06EB"/>
    <w:rsid w:val="00EB128B"/>
    <w:rsid w:val="00EB1692"/>
    <w:rsid w:val="00EB1A82"/>
    <w:rsid w:val="00EB50D3"/>
    <w:rsid w:val="00EB7015"/>
    <w:rsid w:val="00EC01BD"/>
    <w:rsid w:val="00EC0AC8"/>
    <w:rsid w:val="00EC299B"/>
    <w:rsid w:val="00EC2C2D"/>
    <w:rsid w:val="00EC2D73"/>
    <w:rsid w:val="00EC3664"/>
    <w:rsid w:val="00EC38BD"/>
    <w:rsid w:val="00EC5D3B"/>
    <w:rsid w:val="00EC61E3"/>
    <w:rsid w:val="00EC6A02"/>
    <w:rsid w:val="00ED0B59"/>
    <w:rsid w:val="00ED2728"/>
    <w:rsid w:val="00ED2C8A"/>
    <w:rsid w:val="00ED3CCE"/>
    <w:rsid w:val="00ED4133"/>
    <w:rsid w:val="00ED4BB6"/>
    <w:rsid w:val="00ED7DA4"/>
    <w:rsid w:val="00ED7F24"/>
    <w:rsid w:val="00EE348F"/>
    <w:rsid w:val="00EE34C0"/>
    <w:rsid w:val="00EE3D1C"/>
    <w:rsid w:val="00EE4290"/>
    <w:rsid w:val="00EE42B1"/>
    <w:rsid w:val="00EE6BA4"/>
    <w:rsid w:val="00EE7782"/>
    <w:rsid w:val="00EF0C19"/>
    <w:rsid w:val="00EF12BD"/>
    <w:rsid w:val="00EF2CB8"/>
    <w:rsid w:val="00EF2E21"/>
    <w:rsid w:val="00EF3203"/>
    <w:rsid w:val="00EF6C5C"/>
    <w:rsid w:val="00F007A0"/>
    <w:rsid w:val="00F029B9"/>
    <w:rsid w:val="00F02FCE"/>
    <w:rsid w:val="00F1003B"/>
    <w:rsid w:val="00F10275"/>
    <w:rsid w:val="00F1212F"/>
    <w:rsid w:val="00F1258D"/>
    <w:rsid w:val="00F14D47"/>
    <w:rsid w:val="00F15A22"/>
    <w:rsid w:val="00F20B11"/>
    <w:rsid w:val="00F20B5E"/>
    <w:rsid w:val="00F21006"/>
    <w:rsid w:val="00F221E9"/>
    <w:rsid w:val="00F2315B"/>
    <w:rsid w:val="00F2359F"/>
    <w:rsid w:val="00F23F7A"/>
    <w:rsid w:val="00F24AF1"/>
    <w:rsid w:val="00F24D05"/>
    <w:rsid w:val="00F30814"/>
    <w:rsid w:val="00F30B3F"/>
    <w:rsid w:val="00F32E12"/>
    <w:rsid w:val="00F34BEF"/>
    <w:rsid w:val="00F34D51"/>
    <w:rsid w:val="00F3579F"/>
    <w:rsid w:val="00F35A70"/>
    <w:rsid w:val="00F35EF2"/>
    <w:rsid w:val="00F4090C"/>
    <w:rsid w:val="00F41C2A"/>
    <w:rsid w:val="00F425F4"/>
    <w:rsid w:val="00F43FF7"/>
    <w:rsid w:val="00F44AF9"/>
    <w:rsid w:val="00F44CA0"/>
    <w:rsid w:val="00F46674"/>
    <w:rsid w:val="00F46D52"/>
    <w:rsid w:val="00F47C7D"/>
    <w:rsid w:val="00F505EA"/>
    <w:rsid w:val="00F5130E"/>
    <w:rsid w:val="00F52085"/>
    <w:rsid w:val="00F53C00"/>
    <w:rsid w:val="00F55E56"/>
    <w:rsid w:val="00F56A24"/>
    <w:rsid w:val="00F611E0"/>
    <w:rsid w:val="00F6226F"/>
    <w:rsid w:val="00F63148"/>
    <w:rsid w:val="00F649C1"/>
    <w:rsid w:val="00F67D09"/>
    <w:rsid w:val="00F700B9"/>
    <w:rsid w:val="00F76A93"/>
    <w:rsid w:val="00F77F1F"/>
    <w:rsid w:val="00F81CA1"/>
    <w:rsid w:val="00F82881"/>
    <w:rsid w:val="00F834BF"/>
    <w:rsid w:val="00F847E8"/>
    <w:rsid w:val="00F84A69"/>
    <w:rsid w:val="00F87601"/>
    <w:rsid w:val="00F90332"/>
    <w:rsid w:val="00F907B0"/>
    <w:rsid w:val="00F90822"/>
    <w:rsid w:val="00F931FD"/>
    <w:rsid w:val="00F956F9"/>
    <w:rsid w:val="00F962DA"/>
    <w:rsid w:val="00F96855"/>
    <w:rsid w:val="00F96B63"/>
    <w:rsid w:val="00F97312"/>
    <w:rsid w:val="00FA0D64"/>
    <w:rsid w:val="00FA1B8A"/>
    <w:rsid w:val="00FA254B"/>
    <w:rsid w:val="00FA2596"/>
    <w:rsid w:val="00FA2809"/>
    <w:rsid w:val="00FA2863"/>
    <w:rsid w:val="00FA308B"/>
    <w:rsid w:val="00FA4E2B"/>
    <w:rsid w:val="00FA602A"/>
    <w:rsid w:val="00FA751A"/>
    <w:rsid w:val="00FB1642"/>
    <w:rsid w:val="00FB3737"/>
    <w:rsid w:val="00FB3A73"/>
    <w:rsid w:val="00FB3F53"/>
    <w:rsid w:val="00FB64DF"/>
    <w:rsid w:val="00FB6954"/>
    <w:rsid w:val="00FB7BE3"/>
    <w:rsid w:val="00FC019B"/>
    <w:rsid w:val="00FC28C3"/>
    <w:rsid w:val="00FC38B9"/>
    <w:rsid w:val="00FC44E6"/>
    <w:rsid w:val="00FC47EF"/>
    <w:rsid w:val="00FC4C78"/>
    <w:rsid w:val="00FC4DF4"/>
    <w:rsid w:val="00FC6231"/>
    <w:rsid w:val="00FC67B1"/>
    <w:rsid w:val="00FC7100"/>
    <w:rsid w:val="00FD0B27"/>
    <w:rsid w:val="00FD0D53"/>
    <w:rsid w:val="00FD1199"/>
    <w:rsid w:val="00FD2530"/>
    <w:rsid w:val="00FD4AB4"/>
    <w:rsid w:val="00FD5EC1"/>
    <w:rsid w:val="00FD60D5"/>
    <w:rsid w:val="00FD7555"/>
    <w:rsid w:val="00FE0ADD"/>
    <w:rsid w:val="00FE127A"/>
    <w:rsid w:val="00FE1AD5"/>
    <w:rsid w:val="00FE2B85"/>
    <w:rsid w:val="00FE5489"/>
    <w:rsid w:val="00FE6967"/>
    <w:rsid w:val="00FE709E"/>
    <w:rsid w:val="00FE7523"/>
    <w:rsid w:val="00FF1B1F"/>
    <w:rsid w:val="00FF1EDE"/>
    <w:rsid w:val="00FF241E"/>
    <w:rsid w:val="00FF489B"/>
    <w:rsid w:val="00FF4B7F"/>
    <w:rsid w:val="00FF57AB"/>
    <w:rsid w:val="00FF5808"/>
    <w:rsid w:val="00FF5A2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7825"/>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47A38B5F-92B3-4734-B572-77B61E02CABB}">
  <ds:schemaRefs>
    <ds:schemaRef ds:uri="http://purl.org/dc/dcmitype/"/>
    <ds:schemaRef ds:uri="http://schemas.microsoft.com/office/2006/documentManagement/types"/>
    <ds:schemaRef ds:uri="http://purl.org/dc/terms/"/>
    <ds:schemaRef ds:uri="http://schemas.openxmlformats.org/package/2006/metadata/core-properties"/>
    <ds:schemaRef ds:uri="http://www.w3.org/XML/1998/namespace"/>
    <ds:schemaRef ds:uri="http://schemas.microsoft.com/office/2006/metadata/properties"/>
    <ds:schemaRef ds:uri="http://purl.org/dc/elements/1.1/"/>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72D208CA-DE69-4F70-A954-47ED793F2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11273</TotalTime>
  <Pages>46</Pages>
  <Words>9287</Words>
  <Characters>50798</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59966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1572</cp:revision>
  <cp:lastPrinted>2003-02-21T20:01:00Z</cp:lastPrinted>
  <dcterms:created xsi:type="dcterms:W3CDTF">2020-08-17T02:16:00Z</dcterms:created>
  <dcterms:modified xsi:type="dcterms:W3CDTF">2020-11-08T05:14:00Z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