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5692426"/>
      <w:r>
        <w:t>Abstract</w:t>
      </w:r>
      <w:bookmarkEnd w:id="21"/>
      <w:bookmarkEnd w:id="22"/>
    </w:p>
    <w:p w14:paraId="62A18D8C" w14:textId="16C3268E" w:rsidR="000F27C4" w:rsidRDefault="00B35521" w:rsidP="00870BD2">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870BD2">
        <w:t xml:space="preserve">Through the learning process of building this 3D </w:t>
      </w:r>
      <w:r w:rsidR="00621F0A">
        <w:t>flight dynamics model</w:t>
      </w:r>
      <w:r w:rsidR="00870BD2">
        <w:t xml:space="preserve">, we </w:t>
      </w:r>
      <w:r w:rsidR="00110F45">
        <w:t xml:space="preserve">also </w:t>
      </w:r>
      <w:r w:rsidR="00870BD2">
        <w:t xml:space="preserve">build a 2-dimensional (2D) FDM based off the works of Grant Palmer, who authored </w:t>
      </w:r>
      <w:r w:rsidR="00A97290">
        <w:t xml:space="preserve">the textbook </w:t>
      </w:r>
      <w:r w:rsidR="00870BD2" w:rsidRPr="002F7602">
        <w:rPr>
          <w:i/>
        </w:rPr>
        <w:t>Physics for Game Programmers</w:t>
      </w:r>
      <w:r w:rsidR="00870BD2">
        <w:rPr>
          <w:i/>
        </w:rPr>
        <w:t xml:space="preserve">. </w:t>
      </w:r>
      <w:r w:rsidR="00A97290" w:rsidRPr="00A97290">
        <w:t>However</w:t>
      </w:r>
      <w:r w:rsidR="009253CE">
        <w:t xml:space="preserve">, this thesis revolves around </w:t>
      </w:r>
      <w:r w:rsidR="00A97290">
        <w:t xml:space="preserve">building </w:t>
      </w:r>
      <w:r w:rsidR="00BA6E17">
        <w:t>a</w:t>
      </w:r>
      <w:r w:rsidR="00A97290">
        <w:t xml:space="preserve"> 3D FDM, which is</w:t>
      </w:r>
      <w:r w:rsidR="00621F0A">
        <w:t xml:space="preserve"> based off the works of David Bourg in his textbook titled </w:t>
      </w:r>
      <w:r w:rsidR="00621F0A" w:rsidRPr="002F7602">
        <w:rPr>
          <w:i/>
        </w:rPr>
        <w:t>Physics for Game Developers</w:t>
      </w:r>
      <w:r w:rsidR="00621F0A">
        <w:t xml:space="preserve">. </w:t>
      </w:r>
      <w:r w:rsidR="00D6028A">
        <w:t xml:space="preserve">The </w:t>
      </w:r>
      <w:r w:rsidR="009F0F8B">
        <w:t xml:space="preserve">final product 3D </w:t>
      </w:r>
      <w:r w:rsidR="00870BD2">
        <w:t xml:space="preserve">FDM </w:t>
      </w:r>
      <w:r w:rsidR="00D6028A">
        <w:t>take</w:t>
      </w:r>
      <w:r w:rsidR="009F0F8B">
        <w:t>s</w:t>
      </w:r>
      <w:r w:rsidR="00D6028A">
        <w:t xml:space="preserve"> into account </w:t>
      </w:r>
      <w:r w:rsidR="00E26433">
        <w:t xml:space="preserve">various </w:t>
      </w:r>
      <w:r w:rsidR="000F27C4">
        <w:t xml:space="preserve">principles </w:t>
      </w:r>
      <w:r w:rsidR="009F0F8B">
        <w:t>of flight explained in these books</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p>
    <w:p w14:paraId="391ABA63" w14:textId="7BDE419F" w:rsidR="00831B4C" w:rsidRDefault="000F27C4" w:rsidP="00831B4C">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3AE8169D" w14:textId="69860062" w:rsidR="00621F0A" w:rsidRDefault="00621F0A" w:rsidP="00621F0A">
      <w:pPr>
        <w:ind w:firstLine="720"/>
      </w:pPr>
      <w:r>
        <w:t>Rust is programming language of choice for building the</w:t>
      </w:r>
      <w:r w:rsidR="009F0F8B">
        <w:t xml:space="preserve"> FDM</w:t>
      </w:r>
      <w:r>
        <w:t>. Rust is a new systems programming language, with the first stable release in 2015, which was designed on the basis of memory safety and performance. Rust can guarantee software is completely free of all memory issues, while remaining highly performant. This choice of programming language was made to leverage the useful features which will be explained.</w:t>
      </w:r>
    </w:p>
    <w:p w14:paraId="1B0956F5" w14:textId="77777777" w:rsidR="00621F0A" w:rsidRDefault="00621F0A" w:rsidP="00831B4C">
      <w:pPr>
        <w:ind w:firstLine="720"/>
      </w:pPr>
    </w:p>
    <w:p w14:paraId="365F7085" w14:textId="41B256D5" w:rsidR="00831B4C" w:rsidRDefault="00D35681" w:rsidP="00D35681">
      <w:pPr>
        <w:ind w:firstLine="720"/>
      </w:pPr>
      <w:r>
        <w:t xml:space="preserve">A flight simulator application named FlightGear is used exclusively as a visualization system for the simulation. </w:t>
      </w:r>
      <w:r w:rsidR="002B426B">
        <w:t>The FDM</w:t>
      </w:r>
      <w:r>
        <w:t xml:space="preserve"> is</w:t>
      </w:r>
      <w:r w:rsidR="002B426B">
        <w:t xml:space="preserve"> </w:t>
      </w:r>
      <w:r w:rsidR="008519CD">
        <w:t xml:space="preserve">built to send </w:t>
      </w:r>
      <w:r w:rsidR="004F2791">
        <w:t xml:space="preserve">network packets </w:t>
      </w:r>
      <w:r w:rsidR="00831B4C">
        <w:t>to FlightGear</w:t>
      </w:r>
      <w:r>
        <w:t xml:space="preserve"> that </w:t>
      </w:r>
      <w:r w:rsidR="008519CD">
        <w:t>contain</w:t>
      </w:r>
      <w:r>
        <w:t>s the data</w:t>
      </w:r>
      <w:r w:rsidR="008519CD">
        <w:t xml:space="preserve"> </w:t>
      </w:r>
      <w:r>
        <w:t xml:space="preserve">it </w:t>
      </w:r>
      <w:r w:rsidR="00831B4C">
        <w:t xml:space="preserve">needs to generate the simulation to the screen. </w:t>
      </w:r>
      <w:r w:rsidR="00CA6D81">
        <w:t xml:space="preserve">When the interactive simulation is executed, the user can control the airplane with keyboard input. </w:t>
      </w:r>
      <w:r w:rsidR="00A578AF">
        <w:t xml:space="preserve"> </w:t>
      </w:r>
    </w:p>
    <w:p w14:paraId="1118D208" w14:textId="24508B44" w:rsidR="00F63148" w:rsidRDefault="00F63148" w:rsidP="00685E44">
      <w:pPr>
        <w:ind w:firstLine="720"/>
      </w:pPr>
      <w:r>
        <w:t>A</w:t>
      </w:r>
      <w:r w:rsidR="00FC7100">
        <w:t xml:space="preserve"> series of </w:t>
      </w:r>
      <w:r>
        <w:t>experiment</w:t>
      </w:r>
      <w:r w:rsidR="00FC7100">
        <w:t>s</w:t>
      </w:r>
      <w:r w:rsidR="00253BE4">
        <w:t xml:space="preserve"> </w:t>
      </w:r>
      <w:r w:rsidR="00BD2672">
        <w:t>is developed</w:t>
      </w:r>
      <w:r>
        <w:t xml:space="preserve"> to investigate the performance difference in the Rust based, 3D ECS FDM </w:t>
      </w:r>
      <w:r w:rsidR="00AC21A7">
        <w:t xml:space="preserve">program </w:t>
      </w:r>
      <w:r>
        <w:t>versus the same FDM</w:t>
      </w:r>
      <w:r w:rsidR="00AC21A7">
        <w:t xml:space="preserve"> program</w:t>
      </w:r>
      <w:r>
        <w:t>, but organized as a</w:t>
      </w:r>
      <w:r w:rsidR="00AC21A7">
        <w:t xml:space="preserve"> single threaded </w:t>
      </w:r>
      <w:r>
        <w:t xml:space="preserve">OOP. </w:t>
      </w:r>
      <w:r w:rsidR="00AC21A7">
        <w:t>The experiment</w:t>
      </w:r>
      <w:r w:rsidR="003C5EE7">
        <w:t>s incorporate</w:t>
      </w:r>
      <w:r w:rsidR="00AC21A7">
        <w:t xml:space="preserve"> various amounts of flying and maneuvering airplane entities in the simulation world, and challenges both FDM programs to process the</w:t>
      </w:r>
      <w:r w:rsidR="003C5EE7">
        <w:t>m as quickly as possible for a finite</w:t>
      </w:r>
      <w:r w:rsidR="000613F9">
        <w:t xml:space="preserve"> amount </w:t>
      </w:r>
      <w:r w:rsidR="00AC21A7">
        <w:t xml:space="preserve">of time. </w:t>
      </w:r>
      <w:r w:rsidR="00503680">
        <w:t>T</w:t>
      </w:r>
      <w:r w:rsidR="00FC7100">
        <w:t>he results 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5692427"/>
      <w:r w:rsidR="00251273">
        <w:lastRenderedPageBreak/>
        <w:t>Table of Contents</w:t>
      </w:r>
      <w:bookmarkEnd w:id="23"/>
      <w:bookmarkEnd w:id="24"/>
    </w:p>
    <w:p w14:paraId="0EFCED37" w14:textId="77777777" w:rsidR="00251273" w:rsidRDefault="00251273">
      <w:pPr>
        <w:jc w:val="right"/>
      </w:pPr>
      <w:r>
        <w:t>Page</w:t>
      </w:r>
    </w:p>
    <w:p w14:paraId="409483FB" w14:textId="15B45B56" w:rsidR="00E240C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5692426" w:history="1">
        <w:r w:rsidR="00E240CD" w:rsidRPr="00300341">
          <w:rPr>
            <w:rStyle w:val="Hyperlink"/>
          </w:rPr>
          <w:t>Abstract</w:t>
        </w:r>
        <w:r w:rsidR="00E240CD">
          <w:rPr>
            <w:webHidden/>
          </w:rPr>
          <w:tab/>
        </w:r>
        <w:r w:rsidR="00E240CD">
          <w:rPr>
            <w:webHidden/>
          </w:rPr>
          <w:fldChar w:fldCharType="begin"/>
        </w:r>
        <w:r w:rsidR="00E240CD">
          <w:rPr>
            <w:webHidden/>
          </w:rPr>
          <w:instrText xml:space="preserve"> PAGEREF _Toc55692426 \h </w:instrText>
        </w:r>
        <w:r w:rsidR="00E240CD">
          <w:rPr>
            <w:webHidden/>
          </w:rPr>
        </w:r>
        <w:r w:rsidR="00E240CD">
          <w:rPr>
            <w:webHidden/>
          </w:rPr>
          <w:fldChar w:fldCharType="separate"/>
        </w:r>
        <w:r w:rsidR="00E240CD">
          <w:rPr>
            <w:webHidden/>
          </w:rPr>
          <w:t>1</w:t>
        </w:r>
        <w:r w:rsidR="00E240CD">
          <w:rPr>
            <w:webHidden/>
          </w:rPr>
          <w:fldChar w:fldCharType="end"/>
        </w:r>
      </w:hyperlink>
    </w:p>
    <w:p w14:paraId="1C980363" w14:textId="0CC01057" w:rsidR="00E240CD" w:rsidRDefault="00E240CD">
      <w:pPr>
        <w:pStyle w:val="TOC1"/>
        <w:rPr>
          <w:rFonts w:asciiTheme="minorHAnsi" w:eastAsiaTheme="minorEastAsia" w:hAnsiTheme="minorHAnsi" w:cstheme="minorBidi"/>
          <w:bCs w:val="0"/>
          <w:sz w:val="22"/>
          <w:szCs w:val="22"/>
        </w:rPr>
      </w:pPr>
      <w:hyperlink w:anchor="_Toc55692427" w:history="1">
        <w:r w:rsidRPr="00300341">
          <w:rPr>
            <w:rStyle w:val="Hyperlink"/>
          </w:rPr>
          <w:t>Table of Contents</w:t>
        </w:r>
        <w:r>
          <w:rPr>
            <w:webHidden/>
          </w:rPr>
          <w:tab/>
        </w:r>
        <w:r>
          <w:rPr>
            <w:webHidden/>
          </w:rPr>
          <w:fldChar w:fldCharType="begin"/>
        </w:r>
        <w:r>
          <w:rPr>
            <w:webHidden/>
          </w:rPr>
          <w:instrText xml:space="preserve"> PAGEREF _Toc55692427 \h </w:instrText>
        </w:r>
        <w:r>
          <w:rPr>
            <w:webHidden/>
          </w:rPr>
        </w:r>
        <w:r>
          <w:rPr>
            <w:webHidden/>
          </w:rPr>
          <w:fldChar w:fldCharType="separate"/>
        </w:r>
        <w:r>
          <w:rPr>
            <w:webHidden/>
          </w:rPr>
          <w:t>3</w:t>
        </w:r>
        <w:r>
          <w:rPr>
            <w:webHidden/>
          </w:rPr>
          <w:fldChar w:fldCharType="end"/>
        </w:r>
      </w:hyperlink>
    </w:p>
    <w:p w14:paraId="0EC6A038" w14:textId="6EE84517" w:rsidR="00E240CD" w:rsidRDefault="00E240CD">
      <w:pPr>
        <w:pStyle w:val="TOC1"/>
        <w:rPr>
          <w:rFonts w:asciiTheme="minorHAnsi" w:eastAsiaTheme="minorEastAsia" w:hAnsiTheme="minorHAnsi" w:cstheme="minorBidi"/>
          <w:bCs w:val="0"/>
          <w:sz w:val="22"/>
          <w:szCs w:val="22"/>
        </w:rPr>
      </w:pPr>
      <w:hyperlink w:anchor="_Toc55692428" w:history="1">
        <w:r w:rsidRPr="00300341">
          <w:rPr>
            <w:rStyle w:val="Hyperlink"/>
          </w:rPr>
          <w:t>List of Figures</w:t>
        </w:r>
        <w:r>
          <w:rPr>
            <w:webHidden/>
          </w:rPr>
          <w:tab/>
        </w:r>
        <w:r>
          <w:rPr>
            <w:webHidden/>
          </w:rPr>
          <w:fldChar w:fldCharType="begin"/>
        </w:r>
        <w:r>
          <w:rPr>
            <w:webHidden/>
          </w:rPr>
          <w:instrText xml:space="preserve"> PAGEREF _Toc55692428 \h </w:instrText>
        </w:r>
        <w:r>
          <w:rPr>
            <w:webHidden/>
          </w:rPr>
        </w:r>
        <w:r>
          <w:rPr>
            <w:webHidden/>
          </w:rPr>
          <w:fldChar w:fldCharType="separate"/>
        </w:r>
        <w:r>
          <w:rPr>
            <w:webHidden/>
          </w:rPr>
          <w:t>4</w:t>
        </w:r>
        <w:r>
          <w:rPr>
            <w:webHidden/>
          </w:rPr>
          <w:fldChar w:fldCharType="end"/>
        </w:r>
      </w:hyperlink>
    </w:p>
    <w:p w14:paraId="74FD411C" w14:textId="6AD63A26" w:rsidR="00E240CD" w:rsidRDefault="00E240CD">
      <w:pPr>
        <w:pStyle w:val="TOC1"/>
        <w:rPr>
          <w:rFonts w:asciiTheme="minorHAnsi" w:eastAsiaTheme="minorEastAsia" w:hAnsiTheme="minorHAnsi" w:cstheme="minorBidi"/>
          <w:bCs w:val="0"/>
          <w:sz w:val="22"/>
          <w:szCs w:val="22"/>
        </w:rPr>
      </w:pPr>
      <w:hyperlink w:anchor="_Toc55692429" w:history="1">
        <w:r w:rsidRPr="00300341">
          <w:rPr>
            <w:rStyle w:val="Hyperlink"/>
          </w:rPr>
          <w:t>I.  Introduction</w:t>
        </w:r>
        <w:r>
          <w:rPr>
            <w:webHidden/>
          </w:rPr>
          <w:tab/>
        </w:r>
        <w:r>
          <w:rPr>
            <w:webHidden/>
          </w:rPr>
          <w:fldChar w:fldCharType="begin"/>
        </w:r>
        <w:r>
          <w:rPr>
            <w:webHidden/>
          </w:rPr>
          <w:instrText xml:space="preserve"> PAGEREF _Toc55692429 \h </w:instrText>
        </w:r>
        <w:r>
          <w:rPr>
            <w:webHidden/>
          </w:rPr>
        </w:r>
        <w:r>
          <w:rPr>
            <w:webHidden/>
          </w:rPr>
          <w:fldChar w:fldCharType="separate"/>
        </w:r>
        <w:r>
          <w:rPr>
            <w:webHidden/>
          </w:rPr>
          <w:t>5</w:t>
        </w:r>
        <w:r>
          <w:rPr>
            <w:webHidden/>
          </w:rPr>
          <w:fldChar w:fldCharType="end"/>
        </w:r>
      </w:hyperlink>
    </w:p>
    <w:p w14:paraId="32B7B4ED" w14:textId="7FED3A88" w:rsidR="00E240CD" w:rsidRDefault="00E240CD">
      <w:pPr>
        <w:pStyle w:val="TOC2"/>
        <w:rPr>
          <w:rFonts w:asciiTheme="minorHAnsi" w:eastAsiaTheme="minorEastAsia" w:hAnsiTheme="minorHAnsi" w:cstheme="minorBidi"/>
          <w:sz w:val="22"/>
          <w:szCs w:val="22"/>
        </w:rPr>
      </w:pPr>
      <w:hyperlink w:anchor="_Toc55692430" w:history="1">
        <w:r w:rsidRPr="00300341">
          <w:rPr>
            <w:rStyle w:val="Hyperlink"/>
          </w:rPr>
          <w:t>1.1 Problem Statement</w:t>
        </w:r>
        <w:r>
          <w:rPr>
            <w:webHidden/>
          </w:rPr>
          <w:tab/>
        </w:r>
        <w:r>
          <w:rPr>
            <w:webHidden/>
          </w:rPr>
          <w:fldChar w:fldCharType="begin"/>
        </w:r>
        <w:r>
          <w:rPr>
            <w:webHidden/>
          </w:rPr>
          <w:instrText xml:space="preserve"> PAGEREF _Toc55692430 \h </w:instrText>
        </w:r>
        <w:r>
          <w:rPr>
            <w:webHidden/>
          </w:rPr>
        </w:r>
        <w:r>
          <w:rPr>
            <w:webHidden/>
          </w:rPr>
          <w:fldChar w:fldCharType="separate"/>
        </w:r>
        <w:r>
          <w:rPr>
            <w:webHidden/>
          </w:rPr>
          <w:t>9</w:t>
        </w:r>
        <w:r>
          <w:rPr>
            <w:webHidden/>
          </w:rPr>
          <w:fldChar w:fldCharType="end"/>
        </w:r>
      </w:hyperlink>
    </w:p>
    <w:p w14:paraId="4CA4B559" w14:textId="0222B191" w:rsidR="00E240CD" w:rsidRDefault="00E240CD">
      <w:pPr>
        <w:pStyle w:val="TOC2"/>
        <w:rPr>
          <w:rFonts w:asciiTheme="minorHAnsi" w:eastAsiaTheme="minorEastAsia" w:hAnsiTheme="minorHAnsi" w:cstheme="minorBidi"/>
          <w:sz w:val="22"/>
          <w:szCs w:val="22"/>
        </w:rPr>
      </w:pPr>
      <w:hyperlink w:anchor="_Toc55692431" w:history="1">
        <w:r w:rsidRPr="00300341">
          <w:rPr>
            <w:rStyle w:val="Hyperlink"/>
          </w:rPr>
          <w:t>1.2 Research Objective</w:t>
        </w:r>
        <w:r>
          <w:rPr>
            <w:webHidden/>
          </w:rPr>
          <w:tab/>
        </w:r>
        <w:r>
          <w:rPr>
            <w:webHidden/>
          </w:rPr>
          <w:fldChar w:fldCharType="begin"/>
        </w:r>
        <w:r>
          <w:rPr>
            <w:webHidden/>
          </w:rPr>
          <w:instrText xml:space="preserve"> PAGEREF _Toc55692431 \h </w:instrText>
        </w:r>
        <w:r>
          <w:rPr>
            <w:webHidden/>
          </w:rPr>
        </w:r>
        <w:r>
          <w:rPr>
            <w:webHidden/>
          </w:rPr>
          <w:fldChar w:fldCharType="separate"/>
        </w:r>
        <w:r>
          <w:rPr>
            <w:webHidden/>
          </w:rPr>
          <w:t>9</w:t>
        </w:r>
        <w:r>
          <w:rPr>
            <w:webHidden/>
          </w:rPr>
          <w:fldChar w:fldCharType="end"/>
        </w:r>
      </w:hyperlink>
    </w:p>
    <w:p w14:paraId="65CDFB96" w14:textId="631A9C01" w:rsidR="00E240CD" w:rsidRDefault="00E240CD">
      <w:pPr>
        <w:pStyle w:val="TOC2"/>
        <w:rPr>
          <w:rFonts w:asciiTheme="minorHAnsi" w:eastAsiaTheme="minorEastAsia" w:hAnsiTheme="minorHAnsi" w:cstheme="minorBidi"/>
          <w:sz w:val="22"/>
          <w:szCs w:val="22"/>
        </w:rPr>
      </w:pPr>
      <w:hyperlink w:anchor="_Toc55692432" w:history="1">
        <w:r w:rsidRPr="00300341">
          <w:rPr>
            <w:rStyle w:val="Hyperlink"/>
          </w:rPr>
          <w:t>1.3 Hypothesis</w:t>
        </w:r>
        <w:r>
          <w:rPr>
            <w:webHidden/>
          </w:rPr>
          <w:tab/>
        </w:r>
        <w:r>
          <w:rPr>
            <w:webHidden/>
          </w:rPr>
          <w:fldChar w:fldCharType="begin"/>
        </w:r>
        <w:r>
          <w:rPr>
            <w:webHidden/>
          </w:rPr>
          <w:instrText xml:space="preserve"> PAGEREF _Toc55692432 \h </w:instrText>
        </w:r>
        <w:r>
          <w:rPr>
            <w:webHidden/>
          </w:rPr>
        </w:r>
        <w:r>
          <w:rPr>
            <w:webHidden/>
          </w:rPr>
          <w:fldChar w:fldCharType="separate"/>
        </w:r>
        <w:r>
          <w:rPr>
            <w:webHidden/>
          </w:rPr>
          <w:t>10</w:t>
        </w:r>
        <w:r>
          <w:rPr>
            <w:webHidden/>
          </w:rPr>
          <w:fldChar w:fldCharType="end"/>
        </w:r>
      </w:hyperlink>
    </w:p>
    <w:p w14:paraId="2A3984AE" w14:textId="38AB1B6C" w:rsidR="00E240CD" w:rsidRDefault="00E240CD">
      <w:pPr>
        <w:pStyle w:val="TOC2"/>
        <w:rPr>
          <w:rFonts w:asciiTheme="minorHAnsi" w:eastAsiaTheme="minorEastAsia" w:hAnsiTheme="minorHAnsi" w:cstheme="minorBidi"/>
          <w:sz w:val="22"/>
          <w:szCs w:val="22"/>
        </w:rPr>
      </w:pPr>
      <w:hyperlink w:anchor="_Toc55692433" w:history="1">
        <w:r w:rsidRPr="00300341">
          <w:rPr>
            <w:rStyle w:val="Hyperlink"/>
          </w:rPr>
          <w:t>1.4 Contribution</w:t>
        </w:r>
        <w:r>
          <w:rPr>
            <w:webHidden/>
          </w:rPr>
          <w:tab/>
        </w:r>
        <w:r>
          <w:rPr>
            <w:webHidden/>
          </w:rPr>
          <w:fldChar w:fldCharType="begin"/>
        </w:r>
        <w:r>
          <w:rPr>
            <w:webHidden/>
          </w:rPr>
          <w:instrText xml:space="preserve"> PAGEREF _Toc55692433 \h </w:instrText>
        </w:r>
        <w:r>
          <w:rPr>
            <w:webHidden/>
          </w:rPr>
        </w:r>
        <w:r>
          <w:rPr>
            <w:webHidden/>
          </w:rPr>
          <w:fldChar w:fldCharType="separate"/>
        </w:r>
        <w:r>
          <w:rPr>
            <w:webHidden/>
          </w:rPr>
          <w:t>10</w:t>
        </w:r>
        <w:r>
          <w:rPr>
            <w:webHidden/>
          </w:rPr>
          <w:fldChar w:fldCharType="end"/>
        </w:r>
      </w:hyperlink>
    </w:p>
    <w:p w14:paraId="7BA3E338" w14:textId="3EB72A5B" w:rsidR="00E240CD" w:rsidRDefault="00E240CD">
      <w:pPr>
        <w:pStyle w:val="TOC2"/>
        <w:rPr>
          <w:rFonts w:asciiTheme="minorHAnsi" w:eastAsiaTheme="minorEastAsia" w:hAnsiTheme="minorHAnsi" w:cstheme="minorBidi"/>
          <w:sz w:val="22"/>
          <w:szCs w:val="22"/>
        </w:rPr>
      </w:pPr>
      <w:hyperlink w:anchor="_Toc55692434" w:history="1">
        <w:r w:rsidRPr="00300341">
          <w:rPr>
            <w:rStyle w:val="Hyperlink"/>
          </w:rPr>
          <w:t>1.5 Approach</w:t>
        </w:r>
        <w:r>
          <w:rPr>
            <w:webHidden/>
          </w:rPr>
          <w:tab/>
        </w:r>
        <w:r>
          <w:rPr>
            <w:webHidden/>
          </w:rPr>
          <w:fldChar w:fldCharType="begin"/>
        </w:r>
        <w:r>
          <w:rPr>
            <w:webHidden/>
          </w:rPr>
          <w:instrText xml:space="preserve"> PAGEREF _Toc55692434 \h </w:instrText>
        </w:r>
        <w:r>
          <w:rPr>
            <w:webHidden/>
          </w:rPr>
        </w:r>
        <w:r>
          <w:rPr>
            <w:webHidden/>
          </w:rPr>
          <w:fldChar w:fldCharType="separate"/>
        </w:r>
        <w:r>
          <w:rPr>
            <w:webHidden/>
          </w:rPr>
          <w:t>11</w:t>
        </w:r>
        <w:r>
          <w:rPr>
            <w:webHidden/>
          </w:rPr>
          <w:fldChar w:fldCharType="end"/>
        </w:r>
      </w:hyperlink>
    </w:p>
    <w:p w14:paraId="5950DDA5" w14:textId="69F3F29E" w:rsidR="00E240CD" w:rsidRDefault="00E240CD">
      <w:pPr>
        <w:pStyle w:val="TOC2"/>
        <w:rPr>
          <w:rFonts w:asciiTheme="minorHAnsi" w:eastAsiaTheme="minorEastAsia" w:hAnsiTheme="minorHAnsi" w:cstheme="minorBidi"/>
          <w:sz w:val="22"/>
          <w:szCs w:val="22"/>
        </w:rPr>
      </w:pPr>
      <w:hyperlink w:anchor="_Toc55692435" w:history="1">
        <w:r w:rsidRPr="00300341">
          <w:rPr>
            <w:rStyle w:val="Hyperlink"/>
          </w:rPr>
          <w:t>1.6 Assumptions/Limitations</w:t>
        </w:r>
        <w:r>
          <w:rPr>
            <w:webHidden/>
          </w:rPr>
          <w:tab/>
        </w:r>
        <w:r>
          <w:rPr>
            <w:webHidden/>
          </w:rPr>
          <w:fldChar w:fldCharType="begin"/>
        </w:r>
        <w:r>
          <w:rPr>
            <w:webHidden/>
          </w:rPr>
          <w:instrText xml:space="preserve"> PAGEREF _Toc55692435 \h </w:instrText>
        </w:r>
        <w:r>
          <w:rPr>
            <w:webHidden/>
          </w:rPr>
        </w:r>
        <w:r>
          <w:rPr>
            <w:webHidden/>
          </w:rPr>
          <w:fldChar w:fldCharType="separate"/>
        </w:r>
        <w:r>
          <w:rPr>
            <w:webHidden/>
          </w:rPr>
          <w:t>11</w:t>
        </w:r>
        <w:r>
          <w:rPr>
            <w:webHidden/>
          </w:rPr>
          <w:fldChar w:fldCharType="end"/>
        </w:r>
      </w:hyperlink>
    </w:p>
    <w:p w14:paraId="0E53D7FD" w14:textId="7110DF63" w:rsidR="00E240CD" w:rsidRDefault="00E240CD">
      <w:pPr>
        <w:pStyle w:val="TOC2"/>
        <w:rPr>
          <w:rFonts w:asciiTheme="minorHAnsi" w:eastAsiaTheme="minorEastAsia" w:hAnsiTheme="minorHAnsi" w:cstheme="minorBidi"/>
          <w:sz w:val="22"/>
          <w:szCs w:val="22"/>
        </w:rPr>
      </w:pPr>
      <w:hyperlink w:anchor="_Toc55692436" w:history="1">
        <w:r w:rsidRPr="00300341">
          <w:rPr>
            <w:rStyle w:val="Hyperlink"/>
          </w:rPr>
          <w:t>1.7 Thesis Overview</w:t>
        </w:r>
        <w:r>
          <w:rPr>
            <w:webHidden/>
          </w:rPr>
          <w:tab/>
        </w:r>
        <w:r>
          <w:rPr>
            <w:webHidden/>
          </w:rPr>
          <w:fldChar w:fldCharType="begin"/>
        </w:r>
        <w:r>
          <w:rPr>
            <w:webHidden/>
          </w:rPr>
          <w:instrText xml:space="preserve"> PAGEREF _Toc55692436 \h </w:instrText>
        </w:r>
        <w:r>
          <w:rPr>
            <w:webHidden/>
          </w:rPr>
        </w:r>
        <w:r>
          <w:rPr>
            <w:webHidden/>
          </w:rPr>
          <w:fldChar w:fldCharType="separate"/>
        </w:r>
        <w:r>
          <w:rPr>
            <w:webHidden/>
          </w:rPr>
          <w:t>12</w:t>
        </w:r>
        <w:r>
          <w:rPr>
            <w:webHidden/>
          </w:rPr>
          <w:fldChar w:fldCharType="end"/>
        </w:r>
      </w:hyperlink>
    </w:p>
    <w:p w14:paraId="4191BE9B" w14:textId="5D4B8F07" w:rsidR="00E240CD" w:rsidRDefault="00E240CD">
      <w:pPr>
        <w:pStyle w:val="TOC1"/>
        <w:rPr>
          <w:rFonts w:asciiTheme="minorHAnsi" w:eastAsiaTheme="minorEastAsia" w:hAnsiTheme="minorHAnsi" w:cstheme="minorBidi"/>
          <w:bCs w:val="0"/>
          <w:sz w:val="22"/>
          <w:szCs w:val="22"/>
        </w:rPr>
      </w:pPr>
      <w:hyperlink w:anchor="_Toc55692437" w:history="1">
        <w:r w:rsidRPr="00300341">
          <w:rPr>
            <w:rStyle w:val="Hyperlink"/>
          </w:rPr>
          <w:t>II. Background</w:t>
        </w:r>
        <w:r>
          <w:rPr>
            <w:webHidden/>
          </w:rPr>
          <w:tab/>
        </w:r>
        <w:r>
          <w:rPr>
            <w:webHidden/>
          </w:rPr>
          <w:fldChar w:fldCharType="begin"/>
        </w:r>
        <w:r>
          <w:rPr>
            <w:webHidden/>
          </w:rPr>
          <w:instrText xml:space="preserve"> PAGEREF _Toc55692437 \h </w:instrText>
        </w:r>
        <w:r>
          <w:rPr>
            <w:webHidden/>
          </w:rPr>
        </w:r>
        <w:r>
          <w:rPr>
            <w:webHidden/>
          </w:rPr>
          <w:fldChar w:fldCharType="separate"/>
        </w:r>
        <w:r>
          <w:rPr>
            <w:webHidden/>
          </w:rPr>
          <w:t>12</w:t>
        </w:r>
        <w:r>
          <w:rPr>
            <w:webHidden/>
          </w:rPr>
          <w:fldChar w:fldCharType="end"/>
        </w:r>
      </w:hyperlink>
    </w:p>
    <w:p w14:paraId="0F4A14E8" w14:textId="323CD8B9" w:rsidR="00E240CD" w:rsidRDefault="00E240CD">
      <w:pPr>
        <w:pStyle w:val="TOC2"/>
        <w:rPr>
          <w:rFonts w:asciiTheme="minorHAnsi" w:eastAsiaTheme="minorEastAsia" w:hAnsiTheme="minorHAnsi" w:cstheme="minorBidi"/>
          <w:sz w:val="22"/>
          <w:szCs w:val="22"/>
        </w:rPr>
      </w:pPr>
      <w:hyperlink w:anchor="_Toc55692438" w:history="1">
        <w:r w:rsidRPr="00300341">
          <w:rPr>
            <w:rStyle w:val="Hyperlink"/>
            <w:rFonts w:eastAsiaTheme="minorHAnsi"/>
          </w:rPr>
          <w:t>2.1 Physics of Flight Modeling</w:t>
        </w:r>
        <w:r>
          <w:rPr>
            <w:webHidden/>
          </w:rPr>
          <w:tab/>
        </w:r>
        <w:r>
          <w:rPr>
            <w:webHidden/>
          </w:rPr>
          <w:fldChar w:fldCharType="begin"/>
        </w:r>
        <w:r>
          <w:rPr>
            <w:webHidden/>
          </w:rPr>
          <w:instrText xml:space="preserve"> PAGEREF _Toc55692438 \h </w:instrText>
        </w:r>
        <w:r>
          <w:rPr>
            <w:webHidden/>
          </w:rPr>
        </w:r>
        <w:r>
          <w:rPr>
            <w:webHidden/>
          </w:rPr>
          <w:fldChar w:fldCharType="separate"/>
        </w:r>
        <w:r>
          <w:rPr>
            <w:webHidden/>
          </w:rPr>
          <w:t>13</w:t>
        </w:r>
        <w:r>
          <w:rPr>
            <w:webHidden/>
          </w:rPr>
          <w:fldChar w:fldCharType="end"/>
        </w:r>
      </w:hyperlink>
    </w:p>
    <w:p w14:paraId="2810BE88" w14:textId="21E21B88" w:rsidR="00E240CD" w:rsidRDefault="00E240CD">
      <w:pPr>
        <w:pStyle w:val="TOC2"/>
        <w:rPr>
          <w:rFonts w:asciiTheme="minorHAnsi" w:eastAsiaTheme="minorEastAsia" w:hAnsiTheme="minorHAnsi" w:cstheme="minorBidi"/>
          <w:sz w:val="22"/>
          <w:szCs w:val="22"/>
        </w:rPr>
      </w:pPr>
      <w:hyperlink w:anchor="_Toc55692439" w:history="1">
        <w:r w:rsidRPr="00300341">
          <w:rPr>
            <w:rStyle w:val="Hyperlink"/>
            <w:rFonts w:eastAsiaTheme="minorHAnsi"/>
          </w:rPr>
          <w:t>2.2 Entity Component System</w:t>
        </w:r>
        <w:r>
          <w:rPr>
            <w:webHidden/>
          </w:rPr>
          <w:tab/>
        </w:r>
        <w:r>
          <w:rPr>
            <w:webHidden/>
          </w:rPr>
          <w:fldChar w:fldCharType="begin"/>
        </w:r>
        <w:r>
          <w:rPr>
            <w:webHidden/>
          </w:rPr>
          <w:instrText xml:space="preserve"> PAGEREF _Toc55692439 \h </w:instrText>
        </w:r>
        <w:r>
          <w:rPr>
            <w:webHidden/>
          </w:rPr>
        </w:r>
        <w:r>
          <w:rPr>
            <w:webHidden/>
          </w:rPr>
          <w:fldChar w:fldCharType="separate"/>
        </w:r>
        <w:r>
          <w:rPr>
            <w:webHidden/>
          </w:rPr>
          <w:t>22</w:t>
        </w:r>
        <w:r>
          <w:rPr>
            <w:webHidden/>
          </w:rPr>
          <w:fldChar w:fldCharType="end"/>
        </w:r>
      </w:hyperlink>
    </w:p>
    <w:p w14:paraId="256A2E5E" w14:textId="433B346A" w:rsidR="00E240CD" w:rsidRDefault="00E240CD">
      <w:pPr>
        <w:pStyle w:val="TOC2"/>
        <w:rPr>
          <w:rFonts w:asciiTheme="minorHAnsi" w:eastAsiaTheme="minorEastAsia" w:hAnsiTheme="minorHAnsi" w:cstheme="minorBidi"/>
          <w:sz w:val="22"/>
          <w:szCs w:val="22"/>
        </w:rPr>
      </w:pPr>
      <w:hyperlink w:anchor="_Toc55692440" w:history="1">
        <w:r w:rsidRPr="00300341">
          <w:rPr>
            <w:rStyle w:val="Hyperlink"/>
          </w:rPr>
          <w:t>2.3 Rust</w:t>
        </w:r>
        <w:r>
          <w:rPr>
            <w:webHidden/>
          </w:rPr>
          <w:tab/>
        </w:r>
        <w:r>
          <w:rPr>
            <w:webHidden/>
          </w:rPr>
          <w:fldChar w:fldCharType="begin"/>
        </w:r>
        <w:r>
          <w:rPr>
            <w:webHidden/>
          </w:rPr>
          <w:instrText xml:space="preserve"> PAGEREF _Toc55692440 \h </w:instrText>
        </w:r>
        <w:r>
          <w:rPr>
            <w:webHidden/>
          </w:rPr>
        </w:r>
        <w:r>
          <w:rPr>
            <w:webHidden/>
          </w:rPr>
          <w:fldChar w:fldCharType="separate"/>
        </w:r>
        <w:r>
          <w:rPr>
            <w:webHidden/>
          </w:rPr>
          <w:t>26</w:t>
        </w:r>
        <w:r>
          <w:rPr>
            <w:webHidden/>
          </w:rPr>
          <w:fldChar w:fldCharType="end"/>
        </w:r>
      </w:hyperlink>
    </w:p>
    <w:p w14:paraId="75818025" w14:textId="44ACB9A7" w:rsidR="00E240CD" w:rsidRDefault="00E240CD">
      <w:pPr>
        <w:pStyle w:val="TOC2"/>
        <w:rPr>
          <w:rFonts w:asciiTheme="minorHAnsi" w:eastAsiaTheme="minorEastAsia" w:hAnsiTheme="minorHAnsi" w:cstheme="minorBidi"/>
          <w:sz w:val="22"/>
          <w:szCs w:val="22"/>
        </w:rPr>
      </w:pPr>
      <w:hyperlink w:anchor="_Toc55692441" w:history="1">
        <w:r w:rsidRPr="00300341">
          <w:rPr>
            <w:rStyle w:val="Hyperlink"/>
            <w:rFonts w:eastAsiaTheme="minorHAnsi"/>
          </w:rPr>
          <w:t>2.4 FlightGear</w:t>
        </w:r>
        <w:r>
          <w:rPr>
            <w:webHidden/>
          </w:rPr>
          <w:tab/>
        </w:r>
        <w:r>
          <w:rPr>
            <w:webHidden/>
          </w:rPr>
          <w:fldChar w:fldCharType="begin"/>
        </w:r>
        <w:r>
          <w:rPr>
            <w:webHidden/>
          </w:rPr>
          <w:instrText xml:space="preserve"> PAGEREF _Toc55692441 \h </w:instrText>
        </w:r>
        <w:r>
          <w:rPr>
            <w:webHidden/>
          </w:rPr>
        </w:r>
        <w:r>
          <w:rPr>
            <w:webHidden/>
          </w:rPr>
          <w:fldChar w:fldCharType="separate"/>
        </w:r>
        <w:r>
          <w:rPr>
            <w:webHidden/>
          </w:rPr>
          <w:t>30</w:t>
        </w:r>
        <w:r>
          <w:rPr>
            <w:webHidden/>
          </w:rPr>
          <w:fldChar w:fldCharType="end"/>
        </w:r>
      </w:hyperlink>
    </w:p>
    <w:p w14:paraId="041E0DE5" w14:textId="592ECADC" w:rsidR="00E240CD" w:rsidRDefault="00E240CD">
      <w:pPr>
        <w:pStyle w:val="TOC2"/>
        <w:rPr>
          <w:rFonts w:asciiTheme="minorHAnsi" w:eastAsiaTheme="minorEastAsia" w:hAnsiTheme="minorHAnsi" w:cstheme="minorBidi"/>
          <w:sz w:val="22"/>
          <w:szCs w:val="22"/>
        </w:rPr>
      </w:pPr>
      <w:hyperlink w:anchor="_Toc55692442" w:history="1">
        <w:r w:rsidRPr="00300341">
          <w:rPr>
            <w:rStyle w:val="Hyperlink"/>
            <w:rFonts w:eastAsiaTheme="minorHAnsi"/>
          </w:rPr>
          <w:t>2.5 Networking with Rust</w:t>
        </w:r>
        <w:r>
          <w:rPr>
            <w:webHidden/>
          </w:rPr>
          <w:tab/>
        </w:r>
        <w:r>
          <w:rPr>
            <w:webHidden/>
          </w:rPr>
          <w:fldChar w:fldCharType="begin"/>
        </w:r>
        <w:r>
          <w:rPr>
            <w:webHidden/>
          </w:rPr>
          <w:instrText xml:space="preserve"> PAGEREF _Toc55692442 \h </w:instrText>
        </w:r>
        <w:r>
          <w:rPr>
            <w:webHidden/>
          </w:rPr>
        </w:r>
        <w:r>
          <w:rPr>
            <w:webHidden/>
          </w:rPr>
          <w:fldChar w:fldCharType="separate"/>
        </w:r>
        <w:r>
          <w:rPr>
            <w:webHidden/>
          </w:rPr>
          <w:t>31</w:t>
        </w:r>
        <w:r>
          <w:rPr>
            <w:webHidden/>
          </w:rPr>
          <w:fldChar w:fldCharType="end"/>
        </w:r>
      </w:hyperlink>
    </w:p>
    <w:p w14:paraId="1007C6D0" w14:textId="790F781D" w:rsidR="00E240CD" w:rsidRDefault="00E240CD">
      <w:pPr>
        <w:pStyle w:val="TOC1"/>
        <w:rPr>
          <w:rFonts w:asciiTheme="minorHAnsi" w:eastAsiaTheme="minorEastAsia" w:hAnsiTheme="minorHAnsi" w:cstheme="minorBidi"/>
          <w:bCs w:val="0"/>
          <w:sz w:val="22"/>
          <w:szCs w:val="22"/>
        </w:rPr>
      </w:pPr>
      <w:hyperlink w:anchor="_Toc55692443" w:history="1">
        <w:r w:rsidRPr="00300341">
          <w:rPr>
            <w:rStyle w:val="Hyperlink"/>
          </w:rPr>
          <w:t>III.  Methodology</w:t>
        </w:r>
        <w:r>
          <w:rPr>
            <w:webHidden/>
          </w:rPr>
          <w:tab/>
        </w:r>
        <w:r>
          <w:rPr>
            <w:webHidden/>
          </w:rPr>
          <w:fldChar w:fldCharType="begin"/>
        </w:r>
        <w:r>
          <w:rPr>
            <w:webHidden/>
          </w:rPr>
          <w:instrText xml:space="preserve"> PAGEREF _Toc55692443 \h </w:instrText>
        </w:r>
        <w:r>
          <w:rPr>
            <w:webHidden/>
          </w:rPr>
        </w:r>
        <w:r>
          <w:rPr>
            <w:webHidden/>
          </w:rPr>
          <w:fldChar w:fldCharType="separate"/>
        </w:r>
        <w:r>
          <w:rPr>
            <w:webHidden/>
          </w:rPr>
          <w:t>32</w:t>
        </w:r>
        <w:r>
          <w:rPr>
            <w:webHidden/>
          </w:rPr>
          <w:fldChar w:fldCharType="end"/>
        </w:r>
      </w:hyperlink>
    </w:p>
    <w:p w14:paraId="1562CB05" w14:textId="4E3C2A4E" w:rsidR="00E240CD" w:rsidRDefault="00E240CD">
      <w:pPr>
        <w:pStyle w:val="TOC2"/>
        <w:rPr>
          <w:rFonts w:asciiTheme="minorHAnsi" w:eastAsiaTheme="minorEastAsia" w:hAnsiTheme="minorHAnsi" w:cstheme="minorBidi"/>
          <w:sz w:val="22"/>
          <w:szCs w:val="22"/>
        </w:rPr>
      </w:pPr>
      <w:hyperlink w:anchor="_Toc55692444" w:history="1">
        <w:r w:rsidRPr="00300341">
          <w:rPr>
            <w:rStyle w:val="Hyperlink"/>
          </w:rPr>
          <w:t>3.1 Building the FDM</w:t>
        </w:r>
        <w:r>
          <w:rPr>
            <w:webHidden/>
          </w:rPr>
          <w:tab/>
        </w:r>
        <w:r>
          <w:rPr>
            <w:webHidden/>
          </w:rPr>
          <w:fldChar w:fldCharType="begin"/>
        </w:r>
        <w:r>
          <w:rPr>
            <w:webHidden/>
          </w:rPr>
          <w:instrText xml:space="preserve"> PAGEREF _Toc55692444 \h </w:instrText>
        </w:r>
        <w:r>
          <w:rPr>
            <w:webHidden/>
          </w:rPr>
        </w:r>
        <w:r>
          <w:rPr>
            <w:webHidden/>
          </w:rPr>
          <w:fldChar w:fldCharType="separate"/>
        </w:r>
        <w:r>
          <w:rPr>
            <w:webHidden/>
          </w:rPr>
          <w:t>32</w:t>
        </w:r>
        <w:r>
          <w:rPr>
            <w:webHidden/>
          </w:rPr>
          <w:fldChar w:fldCharType="end"/>
        </w:r>
      </w:hyperlink>
    </w:p>
    <w:p w14:paraId="0A132DCD" w14:textId="12CFC564" w:rsidR="00E240CD" w:rsidRDefault="00E240CD">
      <w:pPr>
        <w:pStyle w:val="TOC2"/>
        <w:rPr>
          <w:rFonts w:asciiTheme="minorHAnsi" w:eastAsiaTheme="minorEastAsia" w:hAnsiTheme="minorHAnsi" w:cstheme="minorBidi"/>
          <w:sz w:val="22"/>
          <w:szCs w:val="22"/>
        </w:rPr>
      </w:pPr>
      <w:hyperlink w:anchor="_Toc55692445" w:history="1">
        <w:r w:rsidRPr="00300341">
          <w:rPr>
            <w:rStyle w:val="Hyperlink"/>
          </w:rPr>
          <w:t>3.2 The FDM Works</w:t>
        </w:r>
        <w:r>
          <w:rPr>
            <w:webHidden/>
          </w:rPr>
          <w:tab/>
        </w:r>
        <w:r>
          <w:rPr>
            <w:webHidden/>
          </w:rPr>
          <w:fldChar w:fldCharType="begin"/>
        </w:r>
        <w:r>
          <w:rPr>
            <w:webHidden/>
          </w:rPr>
          <w:instrText xml:space="preserve"> PAGEREF _Toc55692445 \h </w:instrText>
        </w:r>
        <w:r>
          <w:rPr>
            <w:webHidden/>
          </w:rPr>
        </w:r>
        <w:r>
          <w:rPr>
            <w:webHidden/>
          </w:rPr>
          <w:fldChar w:fldCharType="separate"/>
        </w:r>
        <w:r>
          <w:rPr>
            <w:webHidden/>
          </w:rPr>
          <w:t>33</w:t>
        </w:r>
        <w:r>
          <w:rPr>
            <w:webHidden/>
          </w:rPr>
          <w:fldChar w:fldCharType="end"/>
        </w:r>
      </w:hyperlink>
    </w:p>
    <w:p w14:paraId="1CD0C0AE" w14:textId="7B4580DE" w:rsidR="00E240CD" w:rsidRDefault="00E240CD">
      <w:pPr>
        <w:pStyle w:val="TOC2"/>
        <w:rPr>
          <w:rFonts w:asciiTheme="minorHAnsi" w:eastAsiaTheme="minorEastAsia" w:hAnsiTheme="minorHAnsi" w:cstheme="minorBidi"/>
          <w:sz w:val="22"/>
          <w:szCs w:val="22"/>
        </w:rPr>
      </w:pPr>
      <w:hyperlink w:anchor="_Toc55692446" w:history="1">
        <w:r w:rsidRPr="00300341">
          <w:rPr>
            <w:rStyle w:val="Hyperlink"/>
          </w:rPr>
          <w:t>3.2 ECS and OOP Performance Experiment</w:t>
        </w:r>
        <w:r>
          <w:rPr>
            <w:webHidden/>
          </w:rPr>
          <w:tab/>
        </w:r>
        <w:r>
          <w:rPr>
            <w:webHidden/>
          </w:rPr>
          <w:fldChar w:fldCharType="begin"/>
        </w:r>
        <w:r>
          <w:rPr>
            <w:webHidden/>
          </w:rPr>
          <w:instrText xml:space="preserve"> PAGEREF _Toc55692446 \h </w:instrText>
        </w:r>
        <w:r>
          <w:rPr>
            <w:webHidden/>
          </w:rPr>
        </w:r>
        <w:r>
          <w:rPr>
            <w:webHidden/>
          </w:rPr>
          <w:fldChar w:fldCharType="separate"/>
        </w:r>
        <w:r>
          <w:rPr>
            <w:webHidden/>
          </w:rPr>
          <w:t>34</w:t>
        </w:r>
        <w:r>
          <w:rPr>
            <w:webHidden/>
          </w:rPr>
          <w:fldChar w:fldCharType="end"/>
        </w:r>
      </w:hyperlink>
    </w:p>
    <w:p w14:paraId="0F7C9753" w14:textId="6BECFEA9" w:rsidR="00E240CD" w:rsidRDefault="00E240CD">
      <w:pPr>
        <w:pStyle w:val="TOC1"/>
        <w:rPr>
          <w:rFonts w:asciiTheme="minorHAnsi" w:eastAsiaTheme="minorEastAsia" w:hAnsiTheme="minorHAnsi" w:cstheme="minorBidi"/>
          <w:bCs w:val="0"/>
          <w:sz w:val="22"/>
          <w:szCs w:val="22"/>
        </w:rPr>
      </w:pPr>
      <w:hyperlink w:anchor="_Toc55692447" w:history="1">
        <w:r w:rsidRPr="00300341">
          <w:rPr>
            <w:rStyle w:val="Hyperlink"/>
          </w:rPr>
          <w:t>IV.  Analysis and Results</w:t>
        </w:r>
        <w:r>
          <w:rPr>
            <w:webHidden/>
          </w:rPr>
          <w:tab/>
        </w:r>
        <w:r>
          <w:rPr>
            <w:webHidden/>
          </w:rPr>
          <w:fldChar w:fldCharType="begin"/>
        </w:r>
        <w:r>
          <w:rPr>
            <w:webHidden/>
          </w:rPr>
          <w:instrText xml:space="preserve"> PAGEREF _Toc55692447 \h </w:instrText>
        </w:r>
        <w:r>
          <w:rPr>
            <w:webHidden/>
          </w:rPr>
        </w:r>
        <w:r>
          <w:rPr>
            <w:webHidden/>
          </w:rPr>
          <w:fldChar w:fldCharType="separate"/>
        </w:r>
        <w:r>
          <w:rPr>
            <w:webHidden/>
          </w:rPr>
          <w:t>34</w:t>
        </w:r>
        <w:r>
          <w:rPr>
            <w:webHidden/>
          </w:rPr>
          <w:fldChar w:fldCharType="end"/>
        </w:r>
      </w:hyperlink>
    </w:p>
    <w:p w14:paraId="39C602E6" w14:textId="5781670C" w:rsidR="00E240CD" w:rsidRDefault="00E240CD">
      <w:pPr>
        <w:pStyle w:val="TOC2"/>
        <w:rPr>
          <w:rFonts w:asciiTheme="minorHAnsi" w:eastAsiaTheme="minorEastAsia" w:hAnsiTheme="minorHAnsi" w:cstheme="minorBidi"/>
          <w:sz w:val="22"/>
          <w:szCs w:val="22"/>
        </w:rPr>
      </w:pPr>
      <w:hyperlink w:anchor="_Toc55692448" w:history="1">
        <w:r w:rsidRPr="00300341">
          <w:rPr>
            <w:rStyle w:val="Hyperlink"/>
          </w:rPr>
          <w:t>Chapter Overview</w:t>
        </w:r>
        <w:r>
          <w:rPr>
            <w:webHidden/>
          </w:rPr>
          <w:tab/>
        </w:r>
        <w:r>
          <w:rPr>
            <w:webHidden/>
          </w:rPr>
          <w:fldChar w:fldCharType="begin"/>
        </w:r>
        <w:r>
          <w:rPr>
            <w:webHidden/>
          </w:rPr>
          <w:instrText xml:space="preserve"> PAGEREF _Toc55692448 \h </w:instrText>
        </w:r>
        <w:r>
          <w:rPr>
            <w:webHidden/>
          </w:rPr>
        </w:r>
        <w:r>
          <w:rPr>
            <w:webHidden/>
          </w:rPr>
          <w:fldChar w:fldCharType="separate"/>
        </w:r>
        <w:r>
          <w:rPr>
            <w:webHidden/>
          </w:rPr>
          <w:t>34</w:t>
        </w:r>
        <w:r>
          <w:rPr>
            <w:webHidden/>
          </w:rPr>
          <w:fldChar w:fldCharType="end"/>
        </w:r>
      </w:hyperlink>
    </w:p>
    <w:p w14:paraId="7C6A10C9" w14:textId="4AB99DC5" w:rsidR="00E240CD" w:rsidRDefault="00E240CD">
      <w:pPr>
        <w:pStyle w:val="TOC2"/>
        <w:rPr>
          <w:rFonts w:asciiTheme="minorHAnsi" w:eastAsiaTheme="minorEastAsia" w:hAnsiTheme="minorHAnsi" w:cstheme="minorBidi"/>
          <w:sz w:val="22"/>
          <w:szCs w:val="22"/>
        </w:rPr>
      </w:pPr>
      <w:hyperlink w:anchor="_Toc55692449" w:history="1">
        <w:r w:rsidRPr="00300341">
          <w:rPr>
            <w:rStyle w:val="Hyperlink"/>
          </w:rPr>
          <w:t>Results of Simulation Scenarios</w:t>
        </w:r>
        <w:r>
          <w:rPr>
            <w:webHidden/>
          </w:rPr>
          <w:tab/>
        </w:r>
        <w:r>
          <w:rPr>
            <w:webHidden/>
          </w:rPr>
          <w:fldChar w:fldCharType="begin"/>
        </w:r>
        <w:r>
          <w:rPr>
            <w:webHidden/>
          </w:rPr>
          <w:instrText xml:space="preserve"> PAGEREF _Toc55692449 \h </w:instrText>
        </w:r>
        <w:r>
          <w:rPr>
            <w:webHidden/>
          </w:rPr>
        </w:r>
        <w:r>
          <w:rPr>
            <w:webHidden/>
          </w:rPr>
          <w:fldChar w:fldCharType="separate"/>
        </w:r>
        <w:r>
          <w:rPr>
            <w:webHidden/>
          </w:rPr>
          <w:t>34</w:t>
        </w:r>
        <w:r>
          <w:rPr>
            <w:webHidden/>
          </w:rPr>
          <w:fldChar w:fldCharType="end"/>
        </w:r>
      </w:hyperlink>
    </w:p>
    <w:p w14:paraId="0C12EA0E" w14:textId="38F9DD40" w:rsidR="00E240CD" w:rsidRDefault="00E240CD">
      <w:pPr>
        <w:pStyle w:val="TOC2"/>
        <w:rPr>
          <w:rFonts w:asciiTheme="minorHAnsi" w:eastAsiaTheme="minorEastAsia" w:hAnsiTheme="minorHAnsi" w:cstheme="minorBidi"/>
          <w:sz w:val="22"/>
          <w:szCs w:val="22"/>
        </w:rPr>
      </w:pPr>
      <w:hyperlink w:anchor="_Toc55692450" w:history="1">
        <w:r w:rsidRPr="00300341">
          <w:rPr>
            <w:rStyle w:val="Hyperlink"/>
          </w:rPr>
          <w:t>Investigative Questions Answered</w:t>
        </w:r>
        <w:r>
          <w:rPr>
            <w:webHidden/>
          </w:rPr>
          <w:tab/>
        </w:r>
        <w:r>
          <w:rPr>
            <w:webHidden/>
          </w:rPr>
          <w:fldChar w:fldCharType="begin"/>
        </w:r>
        <w:r>
          <w:rPr>
            <w:webHidden/>
          </w:rPr>
          <w:instrText xml:space="preserve"> PAGEREF _Toc55692450 \h </w:instrText>
        </w:r>
        <w:r>
          <w:rPr>
            <w:webHidden/>
          </w:rPr>
        </w:r>
        <w:r>
          <w:rPr>
            <w:webHidden/>
          </w:rPr>
          <w:fldChar w:fldCharType="separate"/>
        </w:r>
        <w:r>
          <w:rPr>
            <w:webHidden/>
          </w:rPr>
          <w:t>34</w:t>
        </w:r>
        <w:r>
          <w:rPr>
            <w:webHidden/>
          </w:rPr>
          <w:fldChar w:fldCharType="end"/>
        </w:r>
      </w:hyperlink>
    </w:p>
    <w:p w14:paraId="4CA9D874" w14:textId="400B2F73" w:rsidR="00E240CD" w:rsidRDefault="00E240CD">
      <w:pPr>
        <w:pStyle w:val="TOC2"/>
        <w:rPr>
          <w:rFonts w:asciiTheme="minorHAnsi" w:eastAsiaTheme="minorEastAsia" w:hAnsiTheme="minorHAnsi" w:cstheme="minorBidi"/>
          <w:sz w:val="22"/>
          <w:szCs w:val="22"/>
        </w:rPr>
      </w:pPr>
      <w:hyperlink w:anchor="_Toc55692451" w:history="1">
        <w:r w:rsidRPr="00300341">
          <w:rPr>
            <w:rStyle w:val="Hyperlink"/>
          </w:rPr>
          <w:t>Summary</w:t>
        </w:r>
        <w:r>
          <w:rPr>
            <w:webHidden/>
          </w:rPr>
          <w:tab/>
        </w:r>
        <w:r>
          <w:rPr>
            <w:webHidden/>
          </w:rPr>
          <w:fldChar w:fldCharType="begin"/>
        </w:r>
        <w:r>
          <w:rPr>
            <w:webHidden/>
          </w:rPr>
          <w:instrText xml:space="preserve"> PAGEREF _Toc55692451 \h </w:instrText>
        </w:r>
        <w:r>
          <w:rPr>
            <w:webHidden/>
          </w:rPr>
        </w:r>
        <w:r>
          <w:rPr>
            <w:webHidden/>
          </w:rPr>
          <w:fldChar w:fldCharType="separate"/>
        </w:r>
        <w:r>
          <w:rPr>
            <w:webHidden/>
          </w:rPr>
          <w:t>35</w:t>
        </w:r>
        <w:r>
          <w:rPr>
            <w:webHidden/>
          </w:rPr>
          <w:fldChar w:fldCharType="end"/>
        </w:r>
      </w:hyperlink>
    </w:p>
    <w:p w14:paraId="2AE1AAEA" w14:textId="42D86F25" w:rsidR="00E240CD" w:rsidRDefault="00E240CD">
      <w:pPr>
        <w:pStyle w:val="TOC1"/>
        <w:rPr>
          <w:rFonts w:asciiTheme="minorHAnsi" w:eastAsiaTheme="minorEastAsia" w:hAnsiTheme="minorHAnsi" w:cstheme="minorBidi"/>
          <w:bCs w:val="0"/>
          <w:sz w:val="22"/>
          <w:szCs w:val="22"/>
        </w:rPr>
      </w:pPr>
      <w:hyperlink w:anchor="_Toc55692452" w:history="1">
        <w:r w:rsidRPr="00300341">
          <w:rPr>
            <w:rStyle w:val="Hyperlink"/>
          </w:rPr>
          <w:t>V.  Conclusions and Recommendations</w:t>
        </w:r>
        <w:r>
          <w:rPr>
            <w:webHidden/>
          </w:rPr>
          <w:tab/>
        </w:r>
        <w:r>
          <w:rPr>
            <w:webHidden/>
          </w:rPr>
          <w:fldChar w:fldCharType="begin"/>
        </w:r>
        <w:r>
          <w:rPr>
            <w:webHidden/>
          </w:rPr>
          <w:instrText xml:space="preserve"> PAGEREF _Toc55692452 \h </w:instrText>
        </w:r>
        <w:r>
          <w:rPr>
            <w:webHidden/>
          </w:rPr>
        </w:r>
        <w:r>
          <w:rPr>
            <w:webHidden/>
          </w:rPr>
          <w:fldChar w:fldCharType="separate"/>
        </w:r>
        <w:r>
          <w:rPr>
            <w:webHidden/>
          </w:rPr>
          <w:t>35</w:t>
        </w:r>
        <w:r>
          <w:rPr>
            <w:webHidden/>
          </w:rPr>
          <w:fldChar w:fldCharType="end"/>
        </w:r>
      </w:hyperlink>
    </w:p>
    <w:p w14:paraId="2E66A581" w14:textId="21F0D1AA" w:rsidR="00E240CD" w:rsidRDefault="00E240CD">
      <w:pPr>
        <w:pStyle w:val="TOC2"/>
        <w:rPr>
          <w:rFonts w:asciiTheme="minorHAnsi" w:eastAsiaTheme="minorEastAsia" w:hAnsiTheme="minorHAnsi" w:cstheme="minorBidi"/>
          <w:sz w:val="22"/>
          <w:szCs w:val="22"/>
        </w:rPr>
      </w:pPr>
      <w:hyperlink w:anchor="_Toc55692453" w:history="1">
        <w:r w:rsidRPr="00300341">
          <w:rPr>
            <w:rStyle w:val="Hyperlink"/>
          </w:rPr>
          <w:t>Chapter Overview</w:t>
        </w:r>
        <w:r>
          <w:rPr>
            <w:webHidden/>
          </w:rPr>
          <w:tab/>
        </w:r>
        <w:r>
          <w:rPr>
            <w:webHidden/>
          </w:rPr>
          <w:fldChar w:fldCharType="begin"/>
        </w:r>
        <w:r>
          <w:rPr>
            <w:webHidden/>
          </w:rPr>
          <w:instrText xml:space="preserve"> PAGEREF _Toc55692453 \h </w:instrText>
        </w:r>
        <w:r>
          <w:rPr>
            <w:webHidden/>
          </w:rPr>
        </w:r>
        <w:r>
          <w:rPr>
            <w:webHidden/>
          </w:rPr>
          <w:fldChar w:fldCharType="separate"/>
        </w:r>
        <w:r>
          <w:rPr>
            <w:webHidden/>
          </w:rPr>
          <w:t>35</w:t>
        </w:r>
        <w:r>
          <w:rPr>
            <w:webHidden/>
          </w:rPr>
          <w:fldChar w:fldCharType="end"/>
        </w:r>
      </w:hyperlink>
    </w:p>
    <w:p w14:paraId="32E81F2E" w14:textId="49AD6A97" w:rsidR="00E240CD" w:rsidRDefault="00E240CD">
      <w:pPr>
        <w:pStyle w:val="TOC2"/>
        <w:rPr>
          <w:rFonts w:asciiTheme="minorHAnsi" w:eastAsiaTheme="minorEastAsia" w:hAnsiTheme="minorHAnsi" w:cstheme="minorBidi"/>
          <w:sz w:val="22"/>
          <w:szCs w:val="22"/>
        </w:rPr>
      </w:pPr>
      <w:hyperlink w:anchor="_Toc55692454" w:history="1">
        <w:r w:rsidRPr="00300341">
          <w:rPr>
            <w:rStyle w:val="Hyperlink"/>
          </w:rPr>
          <w:t>Conclusions of Research</w:t>
        </w:r>
        <w:r>
          <w:rPr>
            <w:webHidden/>
          </w:rPr>
          <w:tab/>
        </w:r>
        <w:r>
          <w:rPr>
            <w:webHidden/>
          </w:rPr>
          <w:fldChar w:fldCharType="begin"/>
        </w:r>
        <w:r>
          <w:rPr>
            <w:webHidden/>
          </w:rPr>
          <w:instrText xml:space="preserve"> PAGEREF _Toc55692454 \h </w:instrText>
        </w:r>
        <w:r>
          <w:rPr>
            <w:webHidden/>
          </w:rPr>
        </w:r>
        <w:r>
          <w:rPr>
            <w:webHidden/>
          </w:rPr>
          <w:fldChar w:fldCharType="separate"/>
        </w:r>
        <w:r>
          <w:rPr>
            <w:webHidden/>
          </w:rPr>
          <w:t>35</w:t>
        </w:r>
        <w:r>
          <w:rPr>
            <w:webHidden/>
          </w:rPr>
          <w:fldChar w:fldCharType="end"/>
        </w:r>
      </w:hyperlink>
    </w:p>
    <w:p w14:paraId="0E00EEF9" w14:textId="7FB9C801" w:rsidR="00E240CD" w:rsidRDefault="00E240CD">
      <w:pPr>
        <w:pStyle w:val="TOC2"/>
        <w:rPr>
          <w:rFonts w:asciiTheme="minorHAnsi" w:eastAsiaTheme="minorEastAsia" w:hAnsiTheme="minorHAnsi" w:cstheme="minorBidi"/>
          <w:sz w:val="22"/>
          <w:szCs w:val="22"/>
        </w:rPr>
      </w:pPr>
      <w:hyperlink w:anchor="_Toc55692455" w:history="1">
        <w:r w:rsidRPr="00300341">
          <w:rPr>
            <w:rStyle w:val="Hyperlink"/>
          </w:rPr>
          <w:t>Significance of Research</w:t>
        </w:r>
        <w:r>
          <w:rPr>
            <w:webHidden/>
          </w:rPr>
          <w:tab/>
        </w:r>
        <w:r>
          <w:rPr>
            <w:webHidden/>
          </w:rPr>
          <w:fldChar w:fldCharType="begin"/>
        </w:r>
        <w:r>
          <w:rPr>
            <w:webHidden/>
          </w:rPr>
          <w:instrText xml:space="preserve"> PAGEREF _Toc55692455 \h </w:instrText>
        </w:r>
        <w:r>
          <w:rPr>
            <w:webHidden/>
          </w:rPr>
        </w:r>
        <w:r>
          <w:rPr>
            <w:webHidden/>
          </w:rPr>
          <w:fldChar w:fldCharType="separate"/>
        </w:r>
        <w:r>
          <w:rPr>
            <w:webHidden/>
          </w:rPr>
          <w:t>35</w:t>
        </w:r>
        <w:r>
          <w:rPr>
            <w:webHidden/>
          </w:rPr>
          <w:fldChar w:fldCharType="end"/>
        </w:r>
      </w:hyperlink>
    </w:p>
    <w:p w14:paraId="54DC6FF7" w14:textId="10C4CE63" w:rsidR="00E240CD" w:rsidRDefault="00E240CD">
      <w:pPr>
        <w:pStyle w:val="TOC2"/>
        <w:rPr>
          <w:rFonts w:asciiTheme="minorHAnsi" w:eastAsiaTheme="minorEastAsia" w:hAnsiTheme="minorHAnsi" w:cstheme="minorBidi"/>
          <w:sz w:val="22"/>
          <w:szCs w:val="22"/>
        </w:rPr>
      </w:pPr>
      <w:hyperlink w:anchor="_Toc55692456" w:history="1">
        <w:r w:rsidRPr="00300341">
          <w:rPr>
            <w:rStyle w:val="Hyperlink"/>
          </w:rPr>
          <w:t>Recommendations for Action</w:t>
        </w:r>
        <w:r>
          <w:rPr>
            <w:webHidden/>
          </w:rPr>
          <w:tab/>
        </w:r>
        <w:r>
          <w:rPr>
            <w:webHidden/>
          </w:rPr>
          <w:fldChar w:fldCharType="begin"/>
        </w:r>
        <w:r>
          <w:rPr>
            <w:webHidden/>
          </w:rPr>
          <w:instrText xml:space="preserve"> PAGEREF _Toc55692456 \h </w:instrText>
        </w:r>
        <w:r>
          <w:rPr>
            <w:webHidden/>
          </w:rPr>
        </w:r>
        <w:r>
          <w:rPr>
            <w:webHidden/>
          </w:rPr>
          <w:fldChar w:fldCharType="separate"/>
        </w:r>
        <w:r>
          <w:rPr>
            <w:webHidden/>
          </w:rPr>
          <w:t>35</w:t>
        </w:r>
        <w:r>
          <w:rPr>
            <w:webHidden/>
          </w:rPr>
          <w:fldChar w:fldCharType="end"/>
        </w:r>
      </w:hyperlink>
    </w:p>
    <w:p w14:paraId="27C048B3" w14:textId="5ED837CC" w:rsidR="00E240CD" w:rsidRDefault="00E240CD">
      <w:pPr>
        <w:pStyle w:val="TOC2"/>
        <w:rPr>
          <w:rFonts w:asciiTheme="minorHAnsi" w:eastAsiaTheme="minorEastAsia" w:hAnsiTheme="minorHAnsi" w:cstheme="minorBidi"/>
          <w:sz w:val="22"/>
          <w:szCs w:val="22"/>
        </w:rPr>
      </w:pPr>
      <w:hyperlink w:anchor="_Toc55692457" w:history="1">
        <w:r w:rsidRPr="00300341">
          <w:rPr>
            <w:rStyle w:val="Hyperlink"/>
          </w:rPr>
          <w:t>Recommendations for Future Research</w:t>
        </w:r>
        <w:r>
          <w:rPr>
            <w:webHidden/>
          </w:rPr>
          <w:tab/>
        </w:r>
        <w:r>
          <w:rPr>
            <w:webHidden/>
          </w:rPr>
          <w:fldChar w:fldCharType="begin"/>
        </w:r>
        <w:r>
          <w:rPr>
            <w:webHidden/>
          </w:rPr>
          <w:instrText xml:space="preserve"> PAGEREF _Toc55692457 \h </w:instrText>
        </w:r>
        <w:r>
          <w:rPr>
            <w:webHidden/>
          </w:rPr>
        </w:r>
        <w:r>
          <w:rPr>
            <w:webHidden/>
          </w:rPr>
          <w:fldChar w:fldCharType="separate"/>
        </w:r>
        <w:r>
          <w:rPr>
            <w:webHidden/>
          </w:rPr>
          <w:t>35</w:t>
        </w:r>
        <w:r>
          <w:rPr>
            <w:webHidden/>
          </w:rPr>
          <w:fldChar w:fldCharType="end"/>
        </w:r>
      </w:hyperlink>
    </w:p>
    <w:p w14:paraId="16B1B912" w14:textId="4EE26221" w:rsidR="00E240CD" w:rsidRDefault="00E240CD">
      <w:pPr>
        <w:pStyle w:val="TOC2"/>
        <w:rPr>
          <w:rFonts w:asciiTheme="minorHAnsi" w:eastAsiaTheme="minorEastAsia" w:hAnsiTheme="minorHAnsi" w:cstheme="minorBidi"/>
          <w:sz w:val="22"/>
          <w:szCs w:val="22"/>
        </w:rPr>
      </w:pPr>
      <w:hyperlink w:anchor="_Toc55692458" w:history="1">
        <w:r w:rsidRPr="00300341">
          <w:rPr>
            <w:rStyle w:val="Hyperlink"/>
          </w:rPr>
          <w:t>Summary</w:t>
        </w:r>
        <w:r>
          <w:rPr>
            <w:webHidden/>
          </w:rPr>
          <w:tab/>
        </w:r>
        <w:r>
          <w:rPr>
            <w:webHidden/>
          </w:rPr>
          <w:fldChar w:fldCharType="begin"/>
        </w:r>
        <w:r>
          <w:rPr>
            <w:webHidden/>
          </w:rPr>
          <w:instrText xml:space="preserve"> PAGEREF _Toc55692458 \h </w:instrText>
        </w:r>
        <w:r>
          <w:rPr>
            <w:webHidden/>
          </w:rPr>
        </w:r>
        <w:r>
          <w:rPr>
            <w:webHidden/>
          </w:rPr>
          <w:fldChar w:fldCharType="separate"/>
        </w:r>
        <w:r>
          <w:rPr>
            <w:webHidden/>
          </w:rPr>
          <w:t>35</w:t>
        </w:r>
        <w:r>
          <w:rPr>
            <w:webHidden/>
          </w:rPr>
          <w:fldChar w:fldCharType="end"/>
        </w:r>
      </w:hyperlink>
    </w:p>
    <w:p w14:paraId="3B15AA4D" w14:textId="10CDF25D" w:rsidR="00E240CD" w:rsidRDefault="00E240CD">
      <w:pPr>
        <w:pStyle w:val="TOC1"/>
        <w:rPr>
          <w:rFonts w:asciiTheme="minorHAnsi" w:eastAsiaTheme="minorEastAsia" w:hAnsiTheme="minorHAnsi" w:cstheme="minorBidi"/>
          <w:bCs w:val="0"/>
          <w:sz w:val="22"/>
          <w:szCs w:val="22"/>
        </w:rPr>
      </w:pPr>
      <w:hyperlink w:anchor="_Toc55692459" w:history="1">
        <w:r w:rsidRPr="00300341">
          <w:rPr>
            <w:rStyle w:val="Hyperlink"/>
          </w:rPr>
          <w:t>Appendix: Configuring FlightGear as a Visual System</w:t>
        </w:r>
        <w:r>
          <w:rPr>
            <w:webHidden/>
          </w:rPr>
          <w:tab/>
        </w:r>
        <w:r>
          <w:rPr>
            <w:webHidden/>
          </w:rPr>
          <w:fldChar w:fldCharType="begin"/>
        </w:r>
        <w:r>
          <w:rPr>
            <w:webHidden/>
          </w:rPr>
          <w:instrText xml:space="preserve"> PAGEREF _Toc55692459 \h </w:instrText>
        </w:r>
        <w:r>
          <w:rPr>
            <w:webHidden/>
          </w:rPr>
        </w:r>
        <w:r>
          <w:rPr>
            <w:webHidden/>
          </w:rPr>
          <w:fldChar w:fldCharType="separate"/>
        </w:r>
        <w:r>
          <w:rPr>
            <w:webHidden/>
          </w:rPr>
          <w:t>36</w:t>
        </w:r>
        <w:r>
          <w:rPr>
            <w:webHidden/>
          </w:rPr>
          <w:fldChar w:fldCharType="end"/>
        </w:r>
      </w:hyperlink>
    </w:p>
    <w:p w14:paraId="49331FBE" w14:textId="6D02B8F0" w:rsidR="00E240CD" w:rsidRDefault="00E240CD">
      <w:pPr>
        <w:pStyle w:val="TOC1"/>
        <w:rPr>
          <w:rFonts w:asciiTheme="minorHAnsi" w:eastAsiaTheme="minorEastAsia" w:hAnsiTheme="minorHAnsi" w:cstheme="minorBidi"/>
          <w:bCs w:val="0"/>
          <w:sz w:val="22"/>
          <w:szCs w:val="22"/>
        </w:rPr>
      </w:pPr>
      <w:hyperlink w:anchor="_Toc55692460" w:history="1">
        <w:r w:rsidRPr="00300341">
          <w:rPr>
            <w:rStyle w:val="Hyperlink"/>
          </w:rPr>
          <w:t>Bibliography</w:t>
        </w:r>
        <w:r>
          <w:rPr>
            <w:webHidden/>
          </w:rPr>
          <w:tab/>
        </w:r>
        <w:r>
          <w:rPr>
            <w:webHidden/>
          </w:rPr>
          <w:fldChar w:fldCharType="begin"/>
        </w:r>
        <w:r>
          <w:rPr>
            <w:webHidden/>
          </w:rPr>
          <w:instrText xml:space="preserve"> PAGEREF _Toc55692460 \h </w:instrText>
        </w:r>
        <w:r>
          <w:rPr>
            <w:webHidden/>
          </w:rPr>
        </w:r>
        <w:r>
          <w:rPr>
            <w:webHidden/>
          </w:rPr>
          <w:fldChar w:fldCharType="separate"/>
        </w:r>
        <w:r>
          <w:rPr>
            <w:webHidden/>
          </w:rPr>
          <w:t>39</w:t>
        </w:r>
        <w:r>
          <w:rPr>
            <w:webHidden/>
          </w:rPr>
          <w:fldChar w:fldCharType="end"/>
        </w:r>
      </w:hyperlink>
    </w:p>
    <w:p w14:paraId="182256F0" w14:textId="35F2D9A6"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5692428"/>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B10521">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56924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w:t>
      </w:r>
      <w:r w:rsidR="00DE1E58">
        <w:lastRenderedPageBreak/>
        <w:t>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5692430"/>
      <w:r>
        <w:lastRenderedPageBreak/>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1D1A906" w14:textId="3A16C1E8" w:rsidR="00B37316" w:rsidRDefault="00C344AE" w:rsidP="00B37316">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668E3C79" w:rsidR="00C344AE" w:rsidRDefault="00E5650C" w:rsidP="0030510E">
      <w:pPr>
        <w:pStyle w:val="BodyText"/>
        <w:ind w:firstLine="0"/>
      </w:pPr>
      <w:r>
        <w:t xml:space="preserve"> </w:t>
      </w:r>
      <w:r w:rsidR="00AE2753">
        <w:t>(</w:t>
      </w:r>
      <w:r w:rsidR="0079603E">
        <w:t>so should I not mention the ease of code modification with ecs, and also not mention the ensurance of no memory issues with rust? And just focus on performance of ecs vs single threaded OOP?)</w:t>
      </w:r>
    </w:p>
    <w:p w14:paraId="387FA68E" w14:textId="2DDF3673" w:rsidR="00251273" w:rsidRDefault="00D867D5" w:rsidP="00BA0D42">
      <w:pPr>
        <w:pStyle w:val="Heading2"/>
        <w:spacing w:before="0"/>
      </w:pPr>
      <w:bookmarkStart w:id="64" w:name="_Toc55692431"/>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B89B331" w14:textId="33A4B83F" w:rsidR="003F7F55" w:rsidRDefault="00C93BED" w:rsidP="006F2C51">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The </w:t>
      </w:r>
      <w:r w:rsidR="003F7F55">
        <w:t xml:space="preserve">modern ECS architecture is a viable alternative which can provide some important advantages over OOP in such a simulation: runtime performance, and code modifiability. 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additional objective is to investigate a performance difference</w:t>
      </w:r>
      <w:r w:rsidR="003C185E">
        <w:t xml:space="preserve"> between a</w:t>
      </w:r>
      <w:r w:rsidR="001C66D2">
        <w:t xml:space="preserve"> single threaded </w:t>
      </w:r>
      <w:r w:rsidR="003F7F55">
        <w:t xml:space="preserve">OOP design </w:t>
      </w:r>
      <w:r w:rsidR="003F7F55">
        <w:lastRenderedPageBreak/>
        <w:t>im</w:t>
      </w:r>
      <w:r w:rsidR="001420C1">
        <w:t xml:space="preserve">plementation of the goal </w:t>
      </w:r>
      <w:r w:rsidR="003F7F55">
        <w:t xml:space="preserve">FDM. The FDM is based on the works by David Bourg in [14].  </w:t>
      </w:r>
    </w:p>
    <w:p w14:paraId="79870D68" w14:textId="27B8B477" w:rsidR="00CE7460" w:rsidRDefault="00D867D5" w:rsidP="00BA0D42">
      <w:pPr>
        <w:pStyle w:val="Heading2"/>
        <w:spacing w:before="0"/>
      </w:pPr>
      <w:bookmarkStart w:id="83" w:name="_Toc55692432"/>
      <w:r>
        <w:t>1.3</w:t>
      </w:r>
      <w:r w:rsidR="00F96855">
        <w:t xml:space="preserve"> </w:t>
      </w:r>
      <w:r w:rsidR="008B570F">
        <w:t>Hypothesis</w:t>
      </w:r>
      <w:bookmarkEnd w:id="83"/>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52CF1CE0" w:rsidR="0046774C" w:rsidRDefault="00D867D5" w:rsidP="00BA0D42">
      <w:pPr>
        <w:pStyle w:val="Heading2"/>
        <w:spacing w:before="0"/>
      </w:pPr>
      <w:bookmarkStart w:id="84" w:name="_Toc55692433"/>
      <w:r>
        <w:t>1.4</w:t>
      </w:r>
      <w:r w:rsidR="00F96855">
        <w:t xml:space="preserve"> </w:t>
      </w:r>
      <w:r w:rsidR="0046774C">
        <w:t>Contribution</w:t>
      </w:r>
      <w:bookmarkEnd w:id="84"/>
    </w:p>
    <w:p w14:paraId="1C51D32C" w14:textId="6BCDE57D" w:rsidR="00584D7A" w:rsidRDefault="003479EE" w:rsidP="004E7EF0">
      <w:pPr>
        <w:ind w:firstLine="720"/>
      </w:pPr>
      <w:r>
        <w:t xml:space="preserve">The contribution of this thesis </w:t>
      </w:r>
      <w:r w:rsidR="00584D7A">
        <w:t xml:space="preserve">lies in the field of flight modeling and 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t xml:space="preserve">This strategy also </w:t>
      </w:r>
      <w:r w:rsidR="00190178">
        <w:lastRenderedPageBreak/>
        <w:t>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569243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1C44206F" w14:textId="77777777" w:rsidR="001076B8" w:rsidRDefault="002D7B07" w:rsidP="00861143">
      <w:r w:rsidRPr="002D7B07">
        <w:t xml:space="preserve">overview of the approach will be </w:t>
      </w:r>
      <w:r>
        <w:t xml:space="preserve">given </w:t>
      </w:r>
      <w:r w:rsidRPr="002D7B07">
        <w:t xml:space="preserve">here. </w:t>
      </w:r>
    </w:p>
    <w:p w14:paraId="7DC561C8" w14:textId="0113292E" w:rsidR="002C6B9C" w:rsidRDefault="007751FB" w:rsidP="001076B8">
      <w:pPr>
        <w:ind w:firstLine="360"/>
      </w:pPr>
      <w:r>
        <w:t>Firstly, a 2D, Rust based, ECS patterned FDM</w:t>
      </w:r>
      <w:r w:rsidR="001076B8">
        <w:t xml:space="preserve"> is</w:t>
      </w:r>
      <w:r>
        <w:t xml:space="preserve"> created based on the works by Grant Palmer in [</w:t>
      </w:r>
      <w:r w:rsidR="006F3401">
        <w:t xml:space="preserve">30]. The building of this 2D FDM was essentially a stepping </w:t>
      </w:r>
      <w:r w:rsidR="00BC7CDA">
        <w:t>stone to reach</w:t>
      </w:r>
      <w:r w:rsidR="006F3401">
        <w:t xml:space="preserve"> the goal of creating the 3D version. </w:t>
      </w:r>
    </w:p>
    <w:p w14:paraId="74BB96FC" w14:textId="2D2983FC" w:rsidR="009A6115" w:rsidRDefault="001076B8" w:rsidP="002C6B9C">
      <w:pPr>
        <w:ind w:firstLine="360"/>
      </w:pPr>
      <w:r>
        <w:t>Next, t</w:t>
      </w:r>
      <w:r w:rsidR="00586C72">
        <w:t>h</w:t>
      </w:r>
      <w:r w:rsidR="00C61CAB">
        <w:t xml:space="preserve">e focus of this research is </w:t>
      </w:r>
      <w:r w:rsidR="008012ED">
        <w:t>build</w:t>
      </w:r>
      <w:r>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rsidR="00590EE6">
        <w:t>T</w:t>
      </w:r>
      <w:r w:rsidR="00A92800">
        <w:t>o ensure our FDM’s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2B0E29DE"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p>
    <w:p w14:paraId="5235F88B" w14:textId="54AD9648" w:rsidR="00251273" w:rsidRDefault="00D867D5" w:rsidP="00BA0D42">
      <w:pPr>
        <w:pStyle w:val="Heading2"/>
        <w:spacing w:before="0"/>
      </w:pPr>
      <w:bookmarkStart w:id="86" w:name="_Toc493484475"/>
      <w:bookmarkStart w:id="87" w:name="_Toc493484716"/>
      <w:bookmarkStart w:id="88" w:name="_Toc494527310"/>
      <w:bookmarkStart w:id="89" w:name="_Toc495221476"/>
      <w:bookmarkStart w:id="90" w:name="_Toc495663187"/>
      <w:bookmarkStart w:id="91" w:name="_Toc495826209"/>
      <w:bookmarkStart w:id="92" w:name="_Toc495826317"/>
      <w:bookmarkStart w:id="93" w:name="_Toc495999057"/>
      <w:bookmarkStart w:id="94" w:name="_Toc496074855"/>
      <w:bookmarkStart w:id="95" w:name="_Toc496074950"/>
      <w:bookmarkStart w:id="96" w:name="_Toc496075124"/>
      <w:bookmarkStart w:id="97" w:name="_Toc496075282"/>
      <w:bookmarkStart w:id="98" w:name="_Toc496075346"/>
      <w:bookmarkStart w:id="99" w:name="_Toc496080588"/>
      <w:bookmarkStart w:id="100" w:name="_Toc503248585"/>
      <w:bookmarkStart w:id="101" w:name="_Toc504131161"/>
      <w:bookmarkStart w:id="102" w:name="_Toc504131363"/>
      <w:bookmarkStart w:id="103" w:name="_Toc504131518"/>
      <w:bookmarkStart w:id="104" w:name="_Toc55692435"/>
      <w:r>
        <w:t>1.6</w:t>
      </w:r>
      <w:r w:rsidR="00F96855">
        <w:t xml:space="preserve"> </w:t>
      </w:r>
      <w:r w:rsidR="00EC3664">
        <w:t>Assumptions/</w:t>
      </w:r>
      <w:r w:rsidR="00251273">
        <w:t>Limitations</w:t>
      </w:r>
      <w:bookmarkEnd w:id="104"/>
    </w:p>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14:paraId="7B8CD278" w14:textId="2FF086B4"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0076F43" w14:textId="7CF78CCC" w:rsidR="00986FF2" w:rsidRDefault="00986FF2" w:rsidP="000B3494">
      <w:pPr>
        <w:pStyle w:val="BodyText"/>
      </w:pPr>
      <w:r>
        <w:lastRenderedPageBreak/>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5" w:name="_Toc55692436"/>
      <w:r>
        <w:t>1.7</w:t>
      </w:r>
      <w:r w:rsidR="00F96855">
        <w:t xml:space="preserve"> </w:t>
      </w:r>
      <w:r w:rsidR="008B570F">
        <w:t>Thesis Overview</w:t>
      </w:r>
      <w:bookmarkEnd w:id="105"/>
    </w:p>
    <w:p w14:paraId="2994A9DC" w14:textId="74A6C22D"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3C743E3F" w14:textId="77777777" w:rsidR="009757A2" w:rsidRDefault="009757A2" w:rsidP="00BA0D42">
      <w:pPr>
        <w:pStyle w:val="BodyText"/>
      </w:pP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6" w:name="_Toc55692437"/>
      <w:r w:rsidRPr="006F3F05">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w:t>
      </w:r>
      <w:r w:rsidR="00FF6427">
        <w:rPr>
          <w:rFonts w:eastAsiaTheme="minorHAnsi"/>
          <w:szCs w:val="24"/>
        </w:rPr>
        <w:lastRenderedPageBreak/>
        <w:t xml:space="preserve">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5692438"/>
      <w:r>
        <w:rPr>
          <w:rFonts w:eastAsiaTheme="minorHAnsi"/>
        </w:rPr>
        <w:t>2.1</w:t>
      </w:r>
      <w:r w:rsidR="00E20B4B">
        <w:rPr>
          <w:rFonts w:eastAsiaTheme="minorHAnsi"/>
        </w:rPr>
        <w:t xml:space="preserve"> Physics of Flight Modeling</w:t>
      </w:r>
      <w:bookmarkEnd w:id="107"/>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w:t>
      </w:r>
      <w:r w:rsidR="00D84952">
        <w:lastRenderedPageBreak/>
        <w:t>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lastRenderedPageBreak/>
        <w:t>2.1</w:t>
      </w:r>
      <w:r w:rsidR="00062C7C">
        <w:t>.5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2"/>
    </w:p>
    <w:p w14:paraId="270908EA" w14:textId="381B3015" w:rsidR="00242B32" w:rsidRPr="00242B32" w:rsidRDefault="00F62CA9" w:rsidP="00BA0D42">
      <w:pPr>
        <w:pStyle w:val="Heading3"/>
        <w:jc w:val="left"/>
      </w:pPr>
      <w:r>
        <w:lastRenderedPageBreak/>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lastRenderedPageBreak/>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lastRenderedPageBreak/>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23E24680" w:rsidR="00F5130E" w:rsidRDefault="00F5130E" w:rsidP="009546C9">
      <w:r>
        <w:lastRenderedPageBreak/>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ms)</w:t>
      </w:r>
      <w:r w:rsidR="00084E0A">
        <w:t xml:space="preserve"> </w:t>
      </w:r>
      <w:r w:rsidR="00B920ED">
        <w:t>[28].</w:t>
      </w:r>
      <w:r w:rsidR="00AC52EA">
        <w:t xml:space="preserve"> This basically means we have a fixed change in time from tick to tick. </w:t>
      </w:r>
      <w:r w:rsidR="00413163">
        <w:t>This strategy 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1E0DB05" w:rsidR="009028D4" w:rsidRPr="00062C7C" w:rsidRDefault="00F62CA9" w:rsidP="00BA0D42">
      <w:pPr>
        <w:pStyle w:val="Heading3"/>
        <w:jc w:val="left"/>
      </w:pPr>
      <w:r>
        <w:lastRenderedPageBreak/>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5692439"/>
      <w:r>
        <w:rPr>
          <w:rFonts w:eastAsiaTheme="minorHAnsi"/>
        </w:rPr>
        <w:t>2.2</w:t>
      </w:r>
      <w:r w:rsidR="00E20B4B">
        <w:rPr>
          <w:rFonts w:eastAsiaTheme="minorHAnsi"/>
        </w:rPr>
        <w:t xml:space="preserve"> Entity Component System</w:t>
      </w:r>
      <w:bookmarkEnd w:id="114"/>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1A33A06E" w:rsidR="00541D07" w:rsidRPr="00541D07" w:rsidRDefault="00F62CA9" w:rsidP="00BA0D42">
      <w:pPr>
        <w:pStyle w:val="Heading3"/>
        <w:jc w:val="left"/>
      </w:pPr>
      <w:r>
        <w:lastRenderedPageBreak/>
        <w:t>2.2</w:t>
      </w:r>
      <w:r w:rsidR="00541D07">
        <w:t>.1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0B3BB1EC" w:rsidR="00FF241E" w:rsidRPr="00C3671C" w:rsidRDefault="003136CF" w:rsidP="00BA0D42">
      <w:pPr>
        <w:pStyle w:val="Heading3"/>
        <w:jc w:val="left"/>
      </w:pPr>
      <w:r>
        <w:t>2.</w:t>
      </w:r>
      <w:r w:rsidR="00F62CA9">
        <w:t>2</w:t>
      </w:r>
      <w:r>
        <w:t>.2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w:t>
      </w:r>
      <w:r>
        <w:rPr>
          <w:rFonts w:eastAsiaTheme="minorHAnsi"/>
        </w:rPr>
        <w:lastRenderedPageBreak/>
        <w:t>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B0E862A" w:rsidR="00276647" w:rsidRPr="00B1414F" w:rsidRDefault="00F62CA9" w:rsidP="00BA0D42">
      <w:pPr>
        <w:pStyle w:val="Heading3"/>
        <w:jc w:val="left"/>
      </w:pPr>
      <w:r>
        <w:lastRenderedPageBreak/>
        <w:t>2.2</w:t>
      </w:r>
      <w:r w:rsidR="00276647">
        <w:t>.3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22BBF744" w:rsidR="00E20B4B" w:rsidRDefault="00E20B4B" w:rsidP="00BA0D42">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This is good for the FDM because it will be easy to use parallelism, </w:t>
      </w:r>
      <w:r w:rsidR="00F34BEF">
        <w:rPr>
          <w:rFonts w:eastAsiaTheme="minorHAnsi"/>
        </w:rPr>
        <w:t xml:space="preserve">and </w:t>
      </w:r>
      <w:r w:rsidR="003F6E5F">
        <w:rPr>
          <w:rFonts w:eastAsiaTheme="minorHAnsi"/>
        </w:rPr>
        <w:t>the code will be easy to modify</w:t>
      </w:r>
      <w:r w:rsidR="00E316C8">
        <w:rPr>
          <w:rFonts w:eastAsiaTheme="minorHAnsi"/>
        </w:rPr>
        <w:t>.</w:t>
      </w:r>
    </w:p>
    <w:p w14:paraId="38889FCB" w14:textId="343260A2" w:rsidR="0081293B" w:rsidRDefault="00F62CA9" w:rsidP="0081293B">
      <w:pPr>
        <w:pStyle w:val="Heading3"/>
        <w:jc w:val="left"/>
      </w:pPr>
      <w:r>
        <w:t>2.2</w:t>
      </w:r>
      <w:r w:rsidR="0081293B">
        <w:t>.5 ECS Overall</w:t>
      </w:r>
    </w:p>
    <w:p w14:paraId="52BD04F6" w14:textId="0487718B" w:rsidR="00BF622C" w:rsidRDefault="0081293B" w:rsidP="0081293B">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attributes, however, ECS does come with some downsides. The learning curve of ECS is absolutely present. To go from coding OOP to ECS, one must change their way of </w:t>
      </w:r>
      <w:r w:rsidR="00BF622C">
        <w:lastRenderedPageBreak/>
        <w:t>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40DCCB17" w14:textId="0EC2A1AF" w:rsidR="00BF622C" w:rsidRPr="0081293B" w:rsidRDefault="00BF622C" w:rsidP="0081293B">
      <w:r>
        <w:tab/>
      </w:r>
    </w:p>
    <w:p w14:paraId="20099ECE" w14:textId="77777777" w:rsidR="0081293B" w:rsidRPr="000B5EE6" w:rsidRDefault="0081293B" w:rsidP="00BA0D42"/>
    <w:p w14:paraId="17381BC8" w14:textId="2CC463FB" w:rsidR="00472FD6" w:rsidRPr="00472FD6" w:rsidRDefault="00F62CA9" w:rsidP="0050217A">
      <w:pPr>
        <w:pStyle w:val="Heading2"/>
        <w:spacing w:before="0"/>
      </w:pPr>
      <w:bookmarkStart w:id="116" w:name="_Toc55692440"/>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7ACB702" w:rsidR="00F41C2A" w:rsidRPr="00E0668E" w:rsidRDefault="0035678F" w:rsidP="00BA0D42">
      <w:pPr>
        <w:shd w:val="clear" w:color="auto" w:fill="FFFFFF"/>
        <w:ind w:firstLine="720"/>
        <w:rPr>
          <w:rFonts w:eastAsiaTheme="minorHAnsi"/>
          <w:szCs w:val="24"/>
        </w:rPr>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2D389FB2" w14:textId="1AE3912D" w:rsidR="000926FC" w:rsidRDefault="00F62CA9" w:rsidP="00BA0D42">
      <w:pPr>
        <w:pStyle w:val="Heading3"/>
        <w:jc w:val="left"/>
      </w:pPr>
      <w:r>
        <w:t>2.3</w:t>
      </w:r>
      <w:r w:rsidR="00DF1F9E">
        <w:t>.5</w:t>
      </w:r>
      <w:r w:rsidR="000926FC">
        <w:t xml:space="preserve"> Rust Overall</w:t>
      </w:r>
    </w:p>
    <w:p w14:paraId="5EEF3544" w14:textId="40054952" w:rsidR="00534F17" w:rsidRDefault="00F41C2A" w:rsidP="00BA0D42">
      <w:pPr>
        <w:shd w:val="clear" w:color="auto" w:fill="FFFFFF"/>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 xml:space="preserve">is more difficult to write code </w:t>
      </w:r>
      <w:r w:rsidR="00FA4E2B">
        <w:lastRenderedPageBreak/>
        <w:t>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 xml:space="preserve">But the compiler is like a safety net because once the code compiles, the programmer knows it is safe and correct. </w:t>
      </w:r>
    </w:p>
    <w:p w14:paraId="7CFC38BA" w14:textId="45350AE0" w:rsidR="00F907B0" w:rsidRPr="0035678F" w:rsidRDefault="00CE52F6" w:rsidP="00BA0D42">
      <w:pPr>
        <w:shd w:val="clear" w:color="auto" w:fill="FFFFFF"/>
        <w:ind w:firstLine="720"/>
        <w:rPr>
          <w:color w:val="333333"/>
          <w:szCs w:val="24"/>
        </w:rPr>
      </w:pPr>
      <w:r>
        <w:rPr>
          <w:color w:val="333333"/>
          <w:szCs w:val="24"/>
        </w:rPr>
        <w:t xml:space="preserve">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w:t>
      </w:r>
      <w:r w:rsidR="00CD4697">
        <w:rPr>
          <w:color w:val="333333"/>
          <w:szCs w:val="24"/>
        </w:rPr>
        <w:t>is laid out in memory, and how O</w:t>
      </w:r>
      <w:r>
        <w:rPr>
          <w:color w:val="333333"/>
          <w:szCs w:val="24"/>
        </w:rPr>
        <w:t>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r w:rsidR="00454A6A">
        <w:rPr>
          <w:color w:val="333333"/>
          <w:szCs w:val="24"/>
        </w:rPr>
        <w:t xml:space="preserve"> </w:t>
      </w:r>
    </w:p>
    <w:p w14:paraId="70454518" w14:textId="7324DC9C" w:rsidR="00862480" w:rsidRPr="00453244" w:rsidRDefault="00F62CA9" w:rsidP="00BA0D42">
      <w:pPr>
        <w:pStyle w:val="Heading2"/>
        <w:spacing w:before="0"/>
        <w:rPr>
          <w:rFonts w:eastAsiaTheme="minorHAnsi"/>
        </w:rPr>
      </w:pPr>
      <w:bookmarkStart w:id="118" w:name="_Toc55692441"/>
      <w:r>
        <w:rPr>
          <w:rFonts w:eastAsiaTheme="minorHAnsi"/>
        </w:rPr>
        <w:t>2.4</w:t>
      </w:r>
      <w:r w:rsidR="00F907B0">
        <w:rPr>
          <w:rFonts w:eastAsiaTheme="minorHAnsi"/>
        </w:rPr>
        <w:t xml:space="preserve"> FlightGear</w:t>
      </w:r>
      <w:bookmarkEnd w:id="118"/>
    </w:p>
    <w:p w14:paraId="110A6DCD" w14:textId="6998735F"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w:t>
      </w:r>
      <w:r w:rsidR="00810684">
        <w:lastRenderedPageBreak/>
        <w:t xml:space="preserve">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5692442"/>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 xml:space="preserve">n be sent, and received with a </w:t>
      </w:r>
      <w:r w:rsidR="00585F0B">
        <w:rPr>
          <w:rFonts w:eastAsiaTheme="minorHAnsi"/>
          <w:szCs w:val="24"/>
        </w:rPr>
        <w:lastRenderedPageBreak/>
        <w:t>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5692443"/>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4A64A901" w:rsidR="004F2A34" w:rsidRPr="004F2A34" w:rsidRDefault="004F2A34" w:rsidP="00694342">
      <w:pPr>
        <w:ind w:firstLine="720"/>
      </w:pPr>
      <w:r>
        <w:t>This chapter will discuss the research methods used in this thesis, including what has been accomplished and how it has been accomplished.</w:t>
      </w:r>
      <w:r>
        <w:t xml:space="preserve"> </w:t>
      </w:r>
      <w:r w:rsidR="00387124">
        <w:t xml:space="preserve">We will describe </w:t>
      </w:r>
      <w:r>
        <w:t xml:space="preserve">the process of building the desired FDM, and how we certified that it does work as expected – along with the experiment comparing the performance of the built FDM to an OOP counterpart. </w:t>
      </w:r>
    </w:p>
    <w:p w14:paraId="45466F3C" w14:textId="117E9A29" w:rsidR="00B01F9D" w:rsidRDefault="006637C5" w:rsidP="006637C5">
      <w:pPr>
        <w:pStyle w:val="Heading2"/>
        <w:spacing w:before="0"/>
      </w:pPr>
      <w:bookmarkStart w:id="131" w:name="_Toc55692444"/>
      <w:r>
        <w:t>3</w:t>
      </w:r>
      <w:r w:rsidR="005A44FD">
        <w:t>.1</w:t>
      </w:r>
      <w:r>
        <w:t xml:space="preserve"> Building the FDM</w:t>
      </w:r>
      <w:bookmarkEnd w:id="131"/>
    </w:p>
    <w:p w14:paraId="69438DBE" w14:textId="29AC463D"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Rust programming language. With those basics understood, the first goal was to build a 2D version because the physics are less complicated.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The building of this 2D FDM was essentially a stepping stone to reach the goal of creating the 3D version. We mention this stepping stone progress because the knowledge gained from it is required for the main goal.</w:t>
      </w:r>
    </w:p>
    <w:p w14:paraId="30191A5E" w14:textId="5858C510" w:rsidR="002C13EF" w:rsidRDefault="00696819" w:rsidP="002C13EF">
      <w:pPr>
        <w:ind w:firstLine="720"/>
      </w:pPr>
      <w:r>
        <w:t xml:space="preserve">The 3D FDM </w:t>
      </w:r>
      <w:r w:rsidR="00485081">
        <w:t>is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w:t>
      </w:r>
      <w:r w:rsidR="002C13EF">
        <w:lastRenderedPageBreak/>
        <w:t>version in Rust regardless for the upcoming experiment it needed to be written regardless. Al</w:t>
      </w:r>
      <w:r w:rsidR="004E5822">
        <w:t>so, it made more sense to convert the code directly from C++ to Rust in the same OOP design before it would be broken up into the ECS.</w:t>
      </w:r>
      <w:r w:rsidR="002C13EF">
        <w:t xml:space="preserve"> </w:t>
      </w:r>
    </w:p>
    <w:p w14:paraId="1E016D5E" w14:textId="441303BB"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59EED17B" w14:textId="43126B90" w:rsidR="00E240CD" w:rsidRDefault="00E240CD" w:rsidP="00E240CD">
      <w:pPr>
        <w:pStyle w:val="Heading2"/>
        <w:spacing w:before="0"/>
      </w:pPr>
      <w:r>
        <w:t xml:space="preserve">3.2 </w:t>
      </w:r>
      <w:r>
        <w:t>Interactive Flight Simulator</w:t>
      </w:r>
    </w:p>
    <w:p w14:paraId="2882FAF8" w14:textId="57F70A02" w:rsidR="00E240CD" w:rsidRDefault="00E240CD" w:rsidP="00E240CD">
      <w:r>
        <w:t>Talk about how it runs in flight gear and keyboard inputs</w:t>
      </w:r>
    </w:p>
    <w:p w14:paraId="32DCBFFE" w14:textId="261C708D" w:rsidR="00996EDA" w:rsidRDefault="00996EDA" w:rsidP="00996EDA">
      <w:pPr>
        <w:pStyle w:val="Heading2"/>
        <w:spacing w:before="0"/>
      </w:pPr>
      <w:bookmarkStart w:id="132" w:name="_Toc55692445"/>
      <w:r>
        <w:t xml:space="preserve">3.2 </w:t>
      </w:r>
      <w:r w:rsidR="003359DB">
        <w:t xml:space="preserve">The </w:t>
      </w:r>
      <w:r w:rsidR="00D32ED9">
        <w:t>FDM</w:t>
      </w:r>
      <w:r w:rsidR="00A03AEC">
        <w:t xml:space="preserve"> Works</w:t>
      </w:r>
      <w:bookmarkEnd w:id="132"/>
    </w:p>
    <w:p w14:paraId="3F7FA21B" w14:textId="09569E52" w:rsidR="00F02FCE" w:rsidRDefault="00554F1C" w:rsidP="00F02FCE">
      <w:pPr>
        <w:ind w:firstLine="360"/>
      </w:pPr>
      <w:r>
        <w:tab/>
      </w:r>
      <w:r w:rsidR="00F02FCE">
        <w:t>The focus of this research is building a Rust based, ECS patterned, 3D FDM based on the works by</w:t>
      </w:r>
      <w:r w:rsidR="00F02FCE" w:rsidRPr="009D5392">
        <w:t xml:space="preserve"> </w:t>
      </w:r>
      <w:r w:rsidR="00F02FCE">
        <w:t xml:space="preserve">David Bourg in [14]. </w:t>
      </w:r>
      <w:r w:rsidR="00D2621C">
        <w:t xml:space="preserve">From the naked eye, the FDM looks to fly an airplane correctly in FlightGear. </w:t>
      </w:r>
      <w:r w:rsidR="00F02FCE">
        <w:t xml:space="preserve">But to ensure our FDM’s works as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w:t>
      </w:r>
      <w:r w:rsidR="00F02FCE">
        <w:lastRenderedPageBreak/>
        <w:t>a finite amount of time. This test</w:t>
      </w:r>
      <w:r w:rsidR="00A11A4B">
        <w:t xml:space="preserve"> was a success because our </w:t>
      </w:r>
      <w:r w:rsidR="00F02FCE">
        <w:t>FDM flight data</w:t>
      </w:r>
      <w:r w:rsidR="00A11A4B">
        <w:t xml:space="preserve"> </w:t>
      </w:r>
      <w:r w:rsidR="00F02FCE">
        <w:t>match</w:t>
      </w:r>
      <w:r w:rsidR="00A11A4B">
        <w:t>ed</w:t>
      </w:r>
      <w:r w:rsidR="00F02FCE">
        <w:t xml:space="preserve"> the baseline flight data on a predetermined flight path</w:t>
      </w:r>
      <w:r w:rsidR="00A11A4B">
        <w:t>, ensuring our FDM works as it should.</w:t>
      </w:r>
    </w:p>
    <w:p w14:paraId="2A285972" w14:textId="391569C4" w:rsidR="0073328A" w:rsidRDefault="00E91A85" w:rsidP="00996EDA">
      <w:r>
        <w:t xml:space="preserve">(I will get more specific when I </w:t>
      </w:r>
      <w:r w:rsidR="003074CC">
        <w:t>have done the actual test</w:t>
      </w:r>
      <w:r w:rsidR="00A65E08">
        <w:t>)</w:t>
      </w:r>
      <w:r w:rsidR="00A65E08">
        <w:br/>
        <w:t>(I assume t</w:t>
      </w:r>
      <w:r w:rsidR="009639F2">
        <w:t>his test should be talked about</w:t>
      </w:r>
      <w:r w:rsidR="00A65E08">
        <w:t>?)</w:t>
      </w:r>
    </w:p>
    <w:p w14:paraId="06A8C9C2" w14:textId="181FA73B" w:rsidR="0073328A" w:rsidRDefault="0073328A" w:rsidP="0073328A">
      <w:pPr>
        <w:pStyle w:val="Heading2"/>
        <w:spacing w:before="0"/>
      </w:pPr>
      <w:bookmarkStart w:id="133" w:name="_Toc55692446"/>
      <w:r>
        <w:t>3.2 ECS</w:t>
      </w:r>
      <w:r w:rsidR="00387CAC">
        <w:t xml:space="preserve"> and</w:t>
      </w:r>
      <w:r>
        <w:t xml:space="preserve"> OOP Performance </w:t>
      </w:r>
      <w:r w:rsidR="00E6728A">
        <w:t>Experiment</w:t>
      </w:r>
      <w:bookmarkEnd w:id="133"/>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13C533FC" w:rsidR="005E7253" w:rsidRDefault="005E7253" w:rsidP="005E7253">
      <w:pPr>
        <w:pStyle w:val="Heading3"/>
        <w:jc w:val="left"/>
      </w:pPr>
      <w:r>
        <w:t>3</w:t>
      </w:r>
      <w:r>
        <w:t>.2</w:t>
      </w:r>
      <w:r>
        <w:t>.1</w:t>
      </w:r>
      <w:r>
        <w:t xml:space="preserve"> </w:t>
      </w:r>
      <w:r>
        <w:t>Experimental Design</w:t>
      </w:r>
    </w:p>
    <w:p w14:paraId="0F6818B3" w14:textId="3975D986" w:rsidR="00A41E14" w:rsidRDefault="00F8560F" w:rsidP="00A41E14">
      <w:r>
        <w:tab/>
        <w:t xml:space="preserve">The OOP version was benchmarked to assess the performance of how quickly it could process </w:t>
      </w:r>
      <w:r w:rsidR="003A4F20">
        <w:t xml:space="preserve">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 More entities and more time doing more things at once. </w:t>
      </w:r>
    </w:p>
    <w:p w14:paraId="3D47457E" w14:textId="6F45CDB7" w:rsidR="00251273" w:rsidRDefault="003A4F20" w:rsidP="00810562">
      <w:r>
        <w:tab/>
        <w:t>The same experiments done for oop will be benchmarked for ecs and those computation times to complete will be compared to see the difference</w:t>
      </w:r>
      <w:r w:rsidR="001524DF">
        <w:t>…..</w:t>
      </w:r>
      <w:bookmarkStart w:id="134" w:name="_GoBack"/>
      <w:bookmarkEnd w:id="134"/>
    </w:p>
    <w:p w14:paraId="7241B9E1" w14:textId="77777777" w:rsidR="00251273" w:rsidRPr="00945D24" w:rsidRDefault="00251273" w:rsidP="003D7E9C">
      <w:pPr>
        <w:pStyle w:val="Heading1"/>
      </w:pPr>
      <w:bookmarkStart w:id="135" w:name="_Toc55692447"/>
      <w:r w:rsidRPr="00945D24">
        <w:t>IV.  Analysis and Results</w:t>
      </w:r>
      <w:bookmarkEnd w:id="135"/>
    </w:p>
    <w:p w14:paraId="5E84D509" w14:textId="44A513B2" w:rsidR="00251273" w:rsidRDefault="00251273" w:rsidP="003D7E9C">
      <w:pPr>
        <w:pStyle w:val="Heading2"/>
      </w:pPr>
      <w:bookmarkStart w:id="136" w:name="_Toc55692448"/>
      <w:r>
        <w:t>Chapter Overview</w:t>
      </w:r>
      <w:bookmarkEnd w:id="136"/>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7" w:name="_Toc55692449"/>
      <w:r>
        <w:lastRenderedPageBreak/>
        <w:t>Results of Simulation Scenarios</w:t>
      </w:r>
      <w:bookmarkEnd w:id="137"/>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8" w:name="_Toc55692450"/>
      <w:r>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5692451"/>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5692452"/>
      <w:r>
        <w:t>V.  Conclusions and Recommendations</w:t>
      </w:r>
      <w:bookmarkEnd w:id="140"/>
    </w:p>
    <w:p w14:paraId="0E3C2338" w14:textId="11900633" w:rsidR="00251273" w:rsidRDefault="00251273" w:rsidP="003D7E9C">
      <w:pPr>
        <w:pStyle w:val="Heading2"/>
      </w:pPr>
      <w:bookmarkStart w:id="141" w:name="_Toc55692453"/>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5692454"/>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5692455"/>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5692456"/>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5692457"/>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5692458"/>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569245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5692460"/>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50FD4670" w:rsidR="00320F00"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7EAA7BE2" w:rsidR="00B67E4A" w:rsidRPr="0094234E" w:rsidRDefault="00B67E4A" w:rsidP="00E333CB">
      <w:r>
        <w:t xml:space="preserve">[31] rust by example </w:t>
      </w:r>
      <w:r w:rsidRPr="00B67E4A">
        <w:t>https://doc.rust-lang.org/stable/rust-by-example/</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6D31DB" w:rsidRDefault="006D31DB">
      <w:pPr>
        <w:spacing w:line="240" w:lineRule="auto"/>
      </w:pPr>
      <w:r>
        <w:separator/>
      </w:r>
    </w:p>
  </w:endnote>
  <w:endnote w:type="continuationSeparator" w:id="0">
    <w:p w14:paraId="24D9699E" w14:textId="77777777" w:rsidR="006D31DB" w:rsidRDefault="006D31DB">
      <w:pPr>
        <w:spacing w:line="240" w:lineRule="auto"/>
      </w:pPr>
      <w:r>
        <w:continuationSeparator/>
      </w:r>
    </w:p>
  </w:endnote>
  <w:endnote w:type="continuationNotice" w:id="1">
    <w:p w14:paraId="26A9CADE" w14:textId="77777777" w:rsidR="006D31DB" w:rsidRDefault="006D31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6D31DB" w:rsidRDefault="006D31DB"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1A7551B" w:rsidR="006D31DB" w:rsidRDefault="006D31DB">
    <w:pPr>
      <w:pStyle w:val="Footer"/>
      <w:jc w:val="center"/>
    </w:pPr>
    <w:r>
      <w:fldChar w:fldCharType="begin"/>
    </w:r>
    <w:r>
      <w:instrText xml:space="preserve"> PAGE   \* MERGEFORMAT </w:instrText>
    </w:r>
    <w:r>
      <w:fldChar w:fldCharType="separate"/>
    </w:r>
    <w:r w:rsidR="00810562">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6D31DB" w:rsidRDefault="006D31DB">
      <w:pPr>
        <w:spacing w:line="240" w:lineRule="auto"/>
      </w:pPr>
      <w:r>
        <w:separator/>
      </w:r>
    </w:p>
  </w:footnote>
  <w:footnote w:type="continuationSeparator" w:id="0">
    <w:p w14:paraId="0BDD8DED" w14:textId="77777777" w:rsidR="006D31DB" w:rsidRDefault="006D31DB">
      <w:pPr>
        <w:spacing w:line="240" w:lineRule="auto"/>
      </w:pPr>
      <w:r>
        <w:continuationSeparator/>
      </w:r>
    </w:p>
  </w:footnote>
  <w:footnote w:type="continuationNotice" w:id="1">
    <w:p w14:paraId="3A61979E" w14:textId="77777777" w:rsidR="006D31DB" w:rsidRDefault="006D31DB">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2"/>
  </w:num>
  <w:num w:numId="3">
    <w:abstractNumId w:val="21"/>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 w:numId="23">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78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4D5A"/>
    <w:rsid w:val="000059E6"/>
    <w:rsid w:val="00005C02"/>
    <w:rsid w:val="00006334"/>
    <w:rsid w:val="00006474"/>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2293"/>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5719"/>
    <w:rsid w:val="0006779B"/>
    <w:rsid w:val="000721E2"/>
    <w:rsid w:val="00072F71"/>
    <w:rsid w:val="00075330"/>
    <w:rsid w:val="00077228"/>
    <w:rsid w:val="000773DD"/>
    <w:rsid w:val="0007784C"/>
    <w:rsid w:val="00077944"/>
    <w:rsid w:val="00080019"/>
    <w:rsid w:val="0008111D"/>
    <w:rsid w:val="00081588"/>
    <w:rsid w:val="000817B9"/>
    <w:rsid w:val="00083350"/>
    <w:rsid w:val="00083859"/>
    <w:rsid w:val="00084A3D"/>
    <w:rsid w:val="00084C68"/>
    <w:rsid w:val="00084E0A"/>
    <w:rsid w:val="00084EFE"/>
    <w:rsid w:val="000856E8"/>
    <w:rsid w:val="00086413"/>
    <w:rsid w:val="00090BB6"/>
    <w:rsid w:val="00090DD8"/>
    <w:rsid w:val="00090E7C"/>
    <w:rsid w:val="000926FC"/>
    <w:rsid w:val="00094178"/>
    <w:rsid w:val="0009486C"/>
    <w:rsid w:val="00096B78"/>
    <w:rsid w:val="000978E3"/>
    <w:rsid w:val="000A1975"/>
    <w:rsid w:val="000A1D24"/>
    <w:rsid w:val="000A1E12"/>
    <w:rsid w:val="000A1E49"/>
    <w:rsid w:val="000A5FC5"/>
    <w:rsid w:val="000A7647"/>
    <w:rsid w:val="000A7840"/>
    <w:rsid w:val="000A789A"/>
    <w:rsid w:val="000B038D"/>
    <w:rsid w:val="000B0852"/>
    <w:rsid w:val="000B3494"/>
    <w:rsid w:val="000B47F3"/>
    <w:rsid w:val="000B4C1D"/>
    <w:rsid w:val="000B5EE6"/>
    <w:rsid w:val="000B6088"/>
    <w:rsid w:val="000C01DF"/>
    <w:rsid w:val="000C262C"/>
    <w:rsid w:val="000C3565"/>
    <w:rsid w:val="000C3CC3"/>
    <w:rsid w:val="000C45A0"/>
    <w:rsid w:val="000C603C"/>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4BA"/>
    <w:rsid w:val="000F27C4"/>
    <w:rsid w:val="000F332C"/>
    <w:rsid w:val="000F4EBE"/>
    <w:rsid w:val="000F51CD"/>
    <w:rsid w:val="000F549A"/>
    <w:rsid w:val="000F7587"/>
    <w:rsid w:val="00101DF6"/>
    <w:rsid w:val="00105C73"/>
    <w:rsid w:val="00106666"/>
    <w:rsid w:val="00106CE0"/>
    <w:rsid w:val="001076B8"/>
    <w:rsid w:val="00110570"/>
    <w:rsid w:val="00110F45"/>
    <w:rsid w:val="00111219"/>
    <w:rsid w:val="00111D74"/>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815"/>
    <w:rsid w:val="001458EA"/>
    <w:rsid w:val="00145D7B"/>
    <w:rsid w:val="00151AA8"/>
    <w:rsid w:val="00151EC9"/>
    <w:rsid w:val="001520C0"/>
    <w:rsid w:val="001524DF"/>
    <w:rsid w:val="00152C36"/>
    <w:rsid w:val="001530AD"/>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15CD"/>
    <w:rsid w:val="00181C36"/>
    <w:rsid w:val="001824D5"/>
    <w:rsid w:val="0018300B"/>
    <w:rsid w:val="001830BE"/>
    <w:rsid w:val="001850BB"/>
    <w:rsid w:val="00185EAD"/>
    <w:rsid w:val="001865DA"/>
    <w:rsid w:val="0018799A"/>
    <w:rsid w:val="00187EB3"/>
    <w:rsid w:val="00190178"/>
    <w:rsid w:val="00190BBA"/>
    <w:rsid w:val="00192737"/>
    <w:rsid w:val="001958FE"/>
    <w:rsid w:val="001A3649"/>
    <w:rsid w:val="001A5848"/>
    <w:rsid w:val="001A5EFD"/>
    <w:rsid w:val="001A6024"/>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3C6E"/>
    <w:rsid w:val="001C3F5F"/>
    <w:rsid w:val="001C4C03"/>
    <w:rsid w:val="001C5BAE"/>
    <w:rsid w:val="001C66D2"/>
    <w:rsid w:val="001C7BDE"/>
    <w:rsid w:val="001D1431"/>
    <w:rsid w:val="001D1586"/>
    <w:rsid w:val="001D16F7"/>
    <w:rsid w:val="001D1A81"/>
    <w:rsid w:val="001D417E"/>
    <w:rsid w:val="001D41D1"/>
    <w:rsid w:val="001D431F"/>
    <w:rsid w:val="001D47A4"/>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1696"/>
    <w:rsid w:val="00221A49"/>
    <w:rsid w:val="00225DFB"/>
    <w:rsid w:val="002278CF"/>
    <w:rsid w:val="002315DB"/>
    <w:rsid w:val="00233465"/>
    <w:rsid w:val="0023360A"/>
    <w:rsid w:val="00236827"/>
    <w:rsid w:val="00240342"/>
    <w:rsid w:val="00242B32"/>
    <w:rsid w:val="00242CA5"/>
    <w:rsid w:val="00244B00"/>
    <w:rsid w:val="00245221"/>
    <w:rsid w:val="0024765B"/>
    <w:rsid w:val="002509C9"/>
    <w:rsid w:val="00250E7D"/>
    <w:rsid w:val="00250FBF"/>
    <w:rsid w:val="00251273"/>
    <w:rsid w:val="00252839"/>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64D3"/>
    <w:rsid w:val="00276647"/>
    <w:rsid w:val="00281A5B"/>
    <w:rsid w:val="002833F1"/>
    <w:rsid w:val="00283CE3"/>
    <w:rsid w:val="00284343"/>
    <w:rsid w:val="002849C4"/>
    <w:rsid w:val="00284CC7"/>
    <w:rsid w:val="002856C4"/>
    <w:rsid w:val="00286C75"/>
    <w:rsid w:val="00286CAA"/>
    <w:rsid w:val="00291141"/>
    <w:rsid w:val="00291A27"/>
    <w:rsid w:val="00291BEF"/>
    <w:rsid w:val="002926A4"/>
    <w:rsid w:val="00293A03"/>
    <w:rsid w:val="00294195"/>
    <w:rsid w:val="00294A6F"/>
    <w:rsid w:val="00295217"/>
    <w:rsid w:val="002977AE"/>
    <w:rsid w:val="002A06B5"/>
    <w:rsid w:val="002A4569"/>
    <w:rsid w:val="002A62B0"/>
    <w:rsid w:val="002A7730"/>
    <w:rsid w:val="002B0BD5"/>
    <w:rsid w:val="002B0FBF"/>
    <w:rsid w:val="002B426B"/>
    <w:rsid w:val="002B5296"/>
    <w:rsid w:val="002B5703"/>
    <w:rsid w:val="002B5BA1"/>
    <w:rsid w:val="002B655F"/>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2CEA"/>
    <w:rsid w:val="00302F3B"/>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73F9"/>
    <w:rsid w:val="00341407"/>
    <w:rsid w:val="00343346"/>
    <w:rsid w:val="00343869"/>
    <w:rsid w:val="00345505"/>
    <w:rsid w:val="00345C9D"/>
    <w:rsid w:val="00346DAE"/>
    <w:rsid w:val="003479EE"/>
    <w:rsid w:val="003500E8"/>
    <w:rsid w:val="003529E2"/>
    <w:rsid w:val="00354B98"/>
    <w:rsid w:val="0035678F"/>
    <w:rsid w:val="00360148"/>
    <w:rsid w:val="00361EA2"/>
    <w:rsid w:val="0036275E"/>
    <w:rsid w:val="00367EAC"/>
    <w:rsid w:val="0037088B"/>
    <w:rsid w:val="00373E70"/>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516"/>
    <w:rsid w:val="003C07A0"/>
    <w:rsid w:val="003C0BD3"/>
    <w:rsid w:val="003C0F54"/>
    <w:rsid w:val="003C185E"/>
    <w:rsid w:val="003C36DC"/>
    <w:rsid w:val="003C385F"/>
    <w:rsid w:val="003C43F4"/>
    <w:rsid w:val="003C4607"/>
    <w:rsid w:val="003C4C7E"/>
    <w:rsid w:val="003C5EE7"/>
    <w:rsid w:val="003C6D81"/>
    <w:rsid w:val="003C7FAE"/>
    <w:rsid w:val="003D0F76"/>
    <w:rsid w:val="003D481E"/>
    <w:rsid w:val="003D48E1"/>
    <w:rsid w:val="003D5478"/>
    <w:rsid w:val="003D5735"/>
    <w:rsid w:val="003D7632"/>
    <w:rsid w:val="003D7E9C"/>
    <w:rsid w:val="003E094E"/>
    <w:rsid w:val="003E1354"/>
    <w:rsid w:val="003E2754"/>
    <w:rsid w:val="003E33FB"/>
    <w:rsid w:val="003E3A30"/>
    <w:rsid w:val="003E3A34"/>
    <w:rsid w:val="003E557F"/>
    <w:rsid w:val="003E5CDC"/>
    <w:rsid w:val="003F1F7E"/>
    <w:rsid w:val="003F2581"/>
    <w:rsid w:val="003F32D2"/>
    <w:rsid w:val="003F543F"/>
    <w:rsid w:val="003F5979"/>
    <w:rsid w:val="003F6E5F"/>
    <w:rsid w:val="003F7A77"/>
    <w:rsid w:val="003F7F55"/>
    <w:rsid w:val="004008D3"/>
    <w:rsid w:val="00401841"/>
    <w:rsid w:val="00404CD6"/>
    <w:rsid w:val="00405091"/>
    <w:rsid w:val="004058B9"/>
    <w:rsid w:val="004060B3"/>
    <w:rsid w:val="00411248"/>
    <w:rsid w:val="00411427"/>
    <w:rsid w:val="00412573"/>
    <w:rsid w:val="00412C92"/>
    <w:rsid w:val="00412CF4"/>
    <w:rsid w:val="00412ED0"/>
    <w:rsid w:val="00413163"/>
    <w:rsid w:val="00413F0F"/>
    <w:rsid w:val="00415D43"/>
    <w:rsid w:val="004170D6"/>
    <w:rsid w:val="00420F49"/>
    <w:rsid w:val="00424660"/>
    <w:rsid w:val="004246A0"/>
    <w:rsid w:val="0042537E"/>
    <w:rsid w:val="004261D0"/>
    <w:rsid w:val="0042621B"/>
    <w:rsid w:val="004264AA"/>
    <w:rsid w:val="00426CA6"/>
    <w:rsid w:val="00430961"/>
    <w:rsid w:val="00431B4B"/>
    <w:rsid w:val="00435D31"/>
    <w:rsid w:val="00440CD3"/>
    <w:rsid w:val="00440FA8"/>
    <w:rsid w:val="00442B7A"/>
    <w:rsid w:val="00445A74"/>
    <w:rsid w:val="00446AE1"/>
    <w:rsid w:val="004517B4"/>
    <w:rsid w:val="00453244"/>
    <w:rsid w:val="004540BD"/>
    <w:rsid w:val="00454A6A"/>
    <w:rsid w:val="00454ED7"/>
    <w:rsid w:val="0045597C"/>
    <w:rsid w:val="00460597"/>
    <w:rsid w:val="00460BAF"/>
    <w:rsid w:val="00461D10"/>
    <w:rsid w:val="00463C47"/>
    <w:rsid w:val="00464FC8"/>
    <w:rsid w:val="00465C2C"/>
    <w:rsid w:val="0046774C"/>
    <w:rsid w:val="00470632"/>
    <w:rsid w:val="004708DA"/>
    <w:rsid w:val="00471385"/>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730D"/>
    <w:rsid w:val="00497B2E"/>
    <w:rsid w:val="004A021B"/>
    <w:rsid w:val="004A0892"/>
    <w:rsid w:val="004A15AC"/>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6D8"/>
    <w:rsid w:val="004D3E16"/>
    <w:rsid w:val="004D473C"/>
    <w:rsid w:val="004D6091"/>
    <w:rsid w:val="004D660A"/>
    <w:rsid w:val="004D712C"/>
    <w:rsid w:val="004D79AB"/>
    <w:rsid w:val="004D7E03"/>
    <w:rsid w:val="004E0D61"/>
    <w:rsid w:val="004E0F28"/>
    <w:rsid w:val="004E292B"/>
    <w:rsid w:val="004E555F"/>
    <w:rsid w:val="004E5822"/>
    <w:rsid w:val="004E6B6D"/>
    <w:rsid w:val="004E7EF0"/>
    <w:rsid w:val="004F0D76"/>
    <w:rsid w:val="004F212C"/>
    <w:rsid w:val="004F2791"/>
    <w:rsid w:val="004F2A34"/>
    <w:rsid w:val="004F3B25"/>
    <w:rsid w:val="004F4594"/>
    <w:rsid w:val="004F4861"/>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4652"/>
    <w:rsid w:val="0053481B"/>
    <w:rsid w:val="00534F17"/>
    <w:rsid w:val="00535399"/>
    <w:rsid w:val="00536A25"/>
    <w:rsid w:val="00537B4F"/>
    <w:rsid w:val="00541579"/>
    <w:rsid w:val="00541D07"/>
    <w:rsid w:val="005436F5"/>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2899"/>
    <w:rsid w:val="00592A2E"/>
    <w:rsid w:val="00593114"/>
    <w:rsid w:val="005948BD"/>
    <w:rsid w:val="00594FD9"/>
    <w:rsid w:val="005959D6"/>
    <w:rsid w:val="00595C26"/>
    <w:rsid w:val="00596606"/>
    <w:rsid w:val="00596E7D"/>
    <w:rsid w:val="005A1C20"/>
    <w:rsid w:val="005A3596"/>
    <w:rsid w:val="005A43AE"/>
    <w:rsid w:val="005A44FD"/>
    <w:rsid w:val="005A6D62"/>
    <w:rsid w:val="005A7093"/>
    <w:rsid w:val="005A71EA"/>
    <w:rsid w:val="005A7BB5"/>
    <w:rsid w:val="005B25FB"/>
    <w:rsid w:val="005B2ADA"/>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CB2"/>
    <w:rsid w:val="005E3815"/>
    <w:rsid w:val="005E5796"/>
    <w:rsid w:val="005E649B"/>
    <w:rsid w:val="005E7253"/>
    <w:rsid w:val="005E7266"/>
    <w:rsid w:val="005F36D4"/>
    <w:rsid w:val="005F4E1F"/>
    <w:rsid w:val="00600332"/>
    <w:rsid w:val="006013BF"/>
    <w:rsid w:val="00601C4A"/>
    <w:rsid w:val="006023D8"/>
    <w:rsid w:val="00602A0A"/>
    <w:rsid w:val="00602A92"/>
    <w:rsid w:val="0060396B"/>
    <w:rsid w:val="00603C73"/>
    <w:rsid w:val="006044B0"/>
    <w:rsid w:val="006046E0"/>
    <w:rsid w:val="0060540B"/>
    <w:rsid w:val="00605735"/>
    <w:rsid w:val="006057DB"/>
    <w:rsid w:val="006064FB"/>
    <w:rsid w:val="006065BC"/>
    <w:rsid w:val="006070A6"/>
    <w:rsid w:val="006072D3"/>
    <w:rsid w:val="0060779A"/>
    <w:rsid w:val="00611BFE"/>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46AC"/>
    <w:rsid w:val="0063485C"/>
    <w:rsid w:val="006352E5"/>
    <w:rsid w:val="00637822"/>
    <w:rsid w:val="0064106B"/>
    <w:rsid w:val="006423CD"/>
    <w:rsid w:val="00643138"/>
    <w:rsid w:val="00646AA3"/>
    <w:rsid w:val="0065041C"/>
    <w:rsid w:val="0065125A"/>
    <w:rsid w:val="00651319"/>
    <w:rsid w:val="00653BAF"/>
    <w:rsid w:val="006550C3"/>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E8"/>
    <w:rsid w:val="006A0807"/>
    <w:rsid w:val="006A3565"/>
    <w:rsid w:val="006A390F"/>
    <w:rsid w:val="006A4BBC"/>
    <w:rsid w:val="006A69AC"/>
    <w:rsid w:val="006A79E7"/>
    <w:rsid w:val="006B038D"/>
    <w:rsid w:val="006B2801"/>
    <w:rsid w:val="006B36C1"/>
    <w:rsid w:val="006B4D68"/>
    <w:rsid w:val="006B689D"/>
    <w:rsid w:val="006B76CE"/>
    <w:rsid w:val="006C14D7"/>
    <w:rsid w:val="006C231E"/>
    <w:rsid w:val="006C2DD7"/>
    <w:rsid w:val="006C3F2C"/>
    <w:rsid w:val="006C4029"/>
    <w:rsid w:val="006C4EED"/>
    <w:rsid w:val="006C528D"/>
    <w:rsid w:val="006C5629"/>
    <w:rsid w:val="006C5B39"/>
    <w:rsid w:val="006D0EF2"/>
    <w:rsid w:val="006D1D8A"/>
    <w:rsid w:val="006D2A7D"/>
    <w:rsid w:val="006D2F95"/>
    <w:rsid w:val="006D31DB"/>
    <w:rsid w:val="006D3961"/>
    <w:rsid w:val="006D3BBB"/>
    <w:rsid w:val="006D621D"/>
    <w:rsid w:val="006E0478"/>
    <w:rsid w:val="006E04C2"/>
    <w:rsid w:val="006E0CD2"/>
    <w:rsid w:val="006E4255"/>
    <w:rsid w:val="006E46B5"/>
    <w:rsid w:val="006E46DE"/>
    <w:rsid w:val="006E58A3"/>
    <w:rsid w:val="006F0623"/>
    <w:rsid w:val="006F264E"/>
    <w:rsid w:val="006F29F2"/>
    <w:rsid w:val="006F2C51"/>
    <w:rsid w:val="006F3401"/>
    <w:rsid w:val="006F3F05"/>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54"/>
    <w:rsid w:val="00732E99"/>
    <w:rsid w:val="0073328A"/>
    <w:rsid w:val="00733EC2"/>
    <w:rsid w:val="0073593A"/>
    <w:rsid w:val="00736B6A"/>
    <w:rsid w:val="00737CF1"/>
    <w:rsid w:val="00740051"/>
    <w:rsid w:val="0074089D"/>
    <w:rsid w:val="00740BD5"/>
    <w:rsid w:val="00743BD4"/>
    <w:rsid w:val="00745562"/>
    <w:rsid w:val="00747BE5"/>
    <w:rsid w:val="00747E9B"/>
    <w:rsid w:val="00750A63"/>
    <w:rsid w:val="00750C8D"/>
    <w:rsid w:val="00750CEB"/>
    <w:rsid w:val="00753B89"/>
    <w:rsid w:val="00753D99"/>
    <w:rsid w:val="00754404"/>
    <w:rsid w:val="0075499F"/>
    <w:rsid w:val="00755C73"/>
    <w:rsid w:val="00756182"/>
    <w:rsid w:val="007568DF"/>
    <w:rsid w:val="00756ECF"/>
    <w:rsid w:val="00760510"/>
    <w:rsid w:val="00760A89"/>
    <w:rsid w:val="007611BB"/>
    <w:rsid w:val="00763689"/>
    <w:rsid w:val="00764575"/>
    <w:rsid w:val="00764B56"/>
    <w:rsid w:val="0076511A"/>
    <w:rsid w:val="00765B4B"/>
    <w:rsid w:val="007663FB"/>
    <w:rsid w:val="00766A13"/>
    <w:rsid w:val="00766BE8"/>
    <w:rsid w:val="00767F55"/>
    <w:rsid w:val="00773293"/>
    <w:rsid w:val="007751FB"/>
    <w:rsid w:val="007805E1"/>
    <w:rsid w:val="00780913"/>
    <w:rsid w:val="0078144B"/>
    <w:rsid w:val="00782806"/>
    <w:rsid w:val="007834CE"/>
    <w:rsid w:val="00783B4D"/>
    <w:rsid w:val="00784B44"/>
    <w:rsid w:val="0078533B"/>
    <w:rsid w:val="00785BB4"/>
    <w:rsid w:val="00786CD4"/>
    <w:rsid w:val="007914D8"/>
    <w:rsid w:val="0079462D"/>
    <w:rsid w:val="0079603E"/>
    <w:rsid w:val="00796C1B"/>
    <w:rsid w:val="007A3112"/>
    <w:rsid w:val="007A411A"/>
    <w:rsid w:val="007A4F6C"/>
    <w:rsid w:val="007A62D5"/>
    <w:rsid w:val="007A6777"/>
    <w:rsid w:val="007B6434"/>
    <w:rsid w:val="007B715C"/>
    <w:rsid w:val="007B780C"/>
    <w:rsid w:val="007C0B9D"/>
    <w:rsid w:val="007C1058"/>
    <w:rsid w:val="007C1ED2"/>
    <w:rsid w:val="007C26E1"/>
    <w:rsid w:val="007C27DC"/>
    <w:rsid w:val="007C29B9"/>
    <w:rsid w:val="007C393B"/>
    <w:rsid w:val="007C3EC4"/>
    <w:rsid w:val="007D01D1"/>
    <w:rsid w:val="007D299E"/>
    <w:rsid w:val="007D31D8"/>
    <w:rsid w:val="007D3F3B"/>
    <w:rsid w:val="007D441C"/>
    <w:rsid w:val="007D4989"/>
    <w:rsid w:val="007D4E50"/>
    <w:rsid w:val="007D682C"/>
    <w:rsid w:val="007D6C43"/>
    <w:rsid w:val="007D71E7"/>
    <w:rsid w:val="007E0124"/>
    <w:rsid w:val="007E0B0C"/>
    <w:rsid w:val="007E3508"/>
    <w:rsid w:val="007E68BF"/>
    <w:rsid w:val="007F035D"/>
    <w:rsid w:val="007F0961"/>
    <w:rsid w:val="007F4905"/>
    <w:rsid w:val="007F5BA1"/>
    <w:rsid w:val="00800C50"/>
    <w:rsid w:val="00800DB1"/>
    <w:rsid w:val="008012ED"/>
    <w:rsid w:val="00801543"/>
    <w:rsid w:val="008016E7"/>
    <w:rsid w:val="00802935"/>
    <w:rsid w:val="00802A9C"/>
    <w:rsid w:val="00802FD5"/>
    <w:rsid w:val="00803C68"/>
    <w:rsid w:val="00804625"/>
    <w:rsid w:val="00805D52"/>
    <w:rsid w:val="0080755D"/>
    <w:rsid w:val="00810562"/>
    <w:rsid w:val="00810684"/>
    <w:rsid w:val="00811344"/>
    <w:rsid w:val="00811685"/>
    <w:rsid w:val="008120EE"/>
    <w:rsid w:val="00812352"/>
    <w:rsid w:val="0081293B"/>
    <w:rsid w:val="0081403F"/>
    <w:rsid w:val="00814BCF"/>
    <w:rsid w:val="00816344"/>
    <w:rsid w:val="00817E33"/>
    <w:rsid w:val="00817FE5"/>
    <w:rsid w:val="008215F0"/>
    <w:rsid w:val="00821D21"/>
    <w:rsid w:val="00821F03"/>
    <w:rsid w:val="00821FBE"/>
    <w:rsid w:val="0082353A"/>
    <w:rsid w:val="00823D1D"/>
    <w:rsid w:val="00824342"/>
    <w:rsid w:val="0082473F"/>
    <w:rsid w:val="0082479F"/>
    <w:rsid w:val="00826911"/>
    <w:rsid w:val="00826CFB"/>
    <w:rsid w:val="008300E8"/>
    <w:rsid w:val="008318C7"/>
    <w:rsid w:val="00831B4C"/>
    <w:rsid w:val="008322E0"/>
    <w:rsid w:val="00832AAF"/>
    <w:rsid w:val="00833845"/>
    <w:rsid w:val="0083399B"/>
    <w:rsid w:val="00834621"/>
    <w:rsid w:val="008353F0"/>
    <w:rsid w:val="00837966"/>
    <w:rsid w:val="0084041B"/>
    <w:rsid w:val="0084047A"/>
    <w:rsid w:val="00843517"/>
    <w:rsid w:val="00846EF8"/>
    <w:rsid w:val="008519CD"/>
    <w:rsid w:val="008520A3"/>
    <w:rsid w:val="00855450"/>
    <w:rsid w:val="008565D5"/>
    <w:rsid w:val="008605AF"/>
    <w:rsid w:val="00861143"/>
    <w:rsid w:val="008611A1"/>
    <w:rsid w:val="00862480"/>
    <w:rsid w:val="008626D1"/>
    <w:rsid w:val="008655C5"/>
    <w:rsid w:val="0086685A"/>
    <w:rsid w:val="00867397"/>
    <w:rsid w:val="00870BD2"/>
    <w:rsid w:val="00872B5D"/>
    <w:rsid w:val="00876347"/>
    <w:rsid w:val="00877D9D"/>
    <w:rsid w:val="00880E5B"/>
    <w:rsid w:val="008839A2"/>
    <w:rsid w:val="00884E6E"/>
    <w:rsid w:val="00885977"/>
    <w:rsid w:val="00886177"/>
    <w:rsid w:val="00886C47"/>
    <w:rsid w:val="00890508"/>
    <w:rsid w:val="00890985"/>
    <w:rsid w:val="00890C11"/>
    <w:rsid w:val="00892338"/>
    <w:rsid w:val="00894467"/>
    <w:rsid w:val="00896B97"/>
    <w:rsid w:val="008A0CCC"/>
    <w:rsid w:val="008A2E75"/>
    <w:rsid w:val="008A39F7"/>
    <w:rsid w:val="008A52E3"/>
    <w:rsid w:val="008A7F91"/>
    <w:rsid w:val="008B19F7"/>
    <w:rsid w:val="008B29E0"/>
    <w:rsid w:val="008B36A1"/>
    <w:rsid w:val="008B3AA2"/>
    <w:rsid w:val="008B4331"/>
    <w:rsid w:val="008B570F"/>
    <w:rsid w:val="008B590A"/>
    <w:rsid w:val="008B5958"/>
    <w:rsid w:val="008B6137"/>
    <w:rsid w:val="008C0461"/>
    <w:rsid w:val="008C30D0"/>
    <w:rsid w:val="008C3F20"/>
    <w:rsid w:val="008C48BF"/>
    <w:rsid w:val="008C7E35"/>
    <w:rsid w:val="008D02F2"/>
    <w:rsid w:val="008D0E36"/>
    <w:rsid w:val="008D2704"/>
    <w:rsid w:val="008D3DBE"/>
    <w:rsid w:val="008D3E5C"/>
    <w:rsid w:val="008D4827"/>
    <w:rsid w:val="008D4AA7"/>
    <w:rsid w:val="008D778C"/>
    <w:rsid w:val="008E0B00"/>
    <w:rsid w:val="008E0EB9"/>
    <w:rsid w:val="008E1E3E"/>
    <w:rsid w:val="008E4800"/>
    <w:rsid w:val="008E49CB"/>
    <w:rsid w:val="008E6718"/>
    <w:rsid w:val="008E7631"/>
    <w:rsid w:val="008E7E65"/>
    <w:rsid w:val="008F223A"/>
    <w:rsid w:val="008F40F4"/>
    <w:rsid w:val="008F4566"/>
    <w:rsid w:val="008F6355"/>
    <w:rsid w:val="008F70F8"/>
    <w:rsid w:val="009014C0"/>
    <w:rsid w:val="00901952"/>
    <w:rsid w:val="0090272E"/>
    <w:rsid w:val="009028D4"/>
    <w:rsid w:val="00902ECA"/>
    <w:rsid w:val="00903B5E"/>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A08"/>
    <w:rsid w:val="00925B93"/>
    <w:rsid w:val="00925E08"/>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F85"/>
    <w:rsid w:val="0094479C"/>
    <w:rsid w:val="0094482A"/>
    <w:rsid w:val="00945976"/>
    <w:rsid w:val="00945D24"/>
    <w:rsid w:val="0094619D"/>
    <w:rsid w:val="009500ED"/>
    <w:rsid w:val="009501CE"/>
    <w:rsid w:val="0095070D"/>
    <w:rsid w:val="00952CF8"/>
    <w:rsid w:val="00953637"/>
    <w:rsid w:val="009546C9"/>
    <w:rsid w:val="00955969"/>
    <w:rsid w:val="00956E06"/>
    <w:rsid w:val="00957393"/>
    <w:rsid w:val="0096260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4D1E"/>
    <w:rsid w:val="009757A2"/>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EA0"/>
    <w:rsid w:val="00996EDA"/>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60EB"/>
    <w:rsid w:val="009F6858"/>
    <w:rsid w:val="00A02C1E"/>
    <w:rsid w:val="00A03AEC"/>
    <w:rsid w:val="00A04E30"/>
    <w:rsid w:val="00A11A4B"/>
    <w:rsid w:val="00A11DA2"/>
    <w:rsid w:val="00A12048"/>
    <w:rsid w:val="00A12E07"/>
    <w:rsid w:val="00A13B4E"/>
    <w:rsid w:val="00A15151"/>
    <w:rsid w:val="00A15553"/>
    <w:rsid w:val="00A17367"/>
    <w:rsid w:val="00A2096D"/>
    <w:rsid w:val="00A2100A"/>
    <w:rsid w:val="00A2111C"/>
    <w:rsid w:val="00A222A0"/>
    <w:rsid w:val="00A27C71"/>
    <w:rsid w:val="00A30FE6"/>
    <w:rsid w:val="00A32B2E"/>
    <w:rsid w:val="00A32FCE"/>
    <w:rsid w:val="00A33A03"/>
    <w:rsid w:val="00A33BD3"/>
    <w:rsid w:val="00A35B97"/>
    <w:rsid w:val="00A36D79"/>
    <w:rsid w:val="00A414B6"/>
    <w:rsid w:val="00A4161A"/>
    <w:rsid w:val="00A41E14"/>
    <w:rsid w:val="00A41E4A"/>
    <w:rsid w:val="00A43273"/>
    <w:rsid w:val="00A435C8"/>
    <w:rsid w:val="00A43FAB"/>
    <w:rsid w:val="00A450BA"/>
    <w:rsid w:val="00A45484"/>
    <w:rsid w:val="00A4628E"/>
    <w:rsid w:val="00A46957"/>
    <w:rsid w:val="00A5101D"/>
    <w:rsid w:val="00A537CF"/>
    <w:rsid w:val="00A53F50"/>
    <w:rsid w:val="00A55322"/>
    <w:rsid w:val="00A561F3"/>
    <w:rsid w:val="00A562B7"/>
    <w:rsid w:val="00A570F9"/>
    <w:rsid w:val="00A5774D"/>
    <w:rsid w:val="00A578AF"/>
    <w:rsid w:val="00A57E4E"/>
    <w:rsid w:val="00A61F3B"/>
    <w:rsid w:val="00A65234"/>
    <w:rsid w:val="00A65E08"/>
    <w:rsid w:val="00A662F8"/>
    <w:rsid w:val="00A70172"/>
    <w:rsid w:val="00A72E72"/>
    <w:rsid w:val="00A77A9E"/>
    <w:rsid w:val="00A77C3B"/>
    <w:rsid w:val="00A77CF5"/>
    <w:rsid w:val="00A8318F"/>
    <w:rsid w:val="00A8407D"/>
    <w:rsid w:val="00A85589"/>
    <w:rsid w:val="00A86DE3"/>
    <w:rsid w:val="00A87D6B"/>
    <w:rsid w:val="00A87F11"/>
    <w:rsid w:val="00A90401"/>
    <w:rsid w:val="00A9096A"/>
    <w:rsid w:val="00A90BCE"/>
    <w:rsid w:val="00A92406"/>
    <w:rsid w:val="00A92800"/>
    <w:rsid w:val="00A944CB"/>
    <w:rsid w:val="00A948FF"/>
    <w:rsid w:val="00A94AA6"/>
    <w:rsid w:val="00A95F94"/>
    <w:rsid w:val="00A96C24"/>
    <w:rsid w:val="00A96D7D"/>
    <w:rsid w:val="00A97290"/>
    <w:rsid w:val="00AA0034"/>
    <w:rsid w:val="00AA2443"/>
    <w:rsid w:val="00AA2963"/>
    <w:rsid w:val="00AA5824"/>
    <w:rsid w:val="00AB03DC"/>
    <w:rsid w:val="00AB131C"/>
    <w:rsid w:val="00AB3FA1"/>
    <w:rsid w:val="00AB437E"/>
    <w:rsid w:val="00AB5242"/>
    <w:rsid w:val="00AB68DA"/>
    <w:rsid w:val="00AC21A7"/>
    <w:rsid w:val="00AC2680"/>
    <w:rsid w:val="00AC4D2E"/>
    <w:rsid w:val="00AC4DF8"/>
    <w:rsid w:val="00AC52EA"/>
    <w:rsid w:val="00AC5B0D"/>
    <w:rsid w:val="00AC5CCF"/>
    <w:rsid w:val="00AC71F4"/>
    <w:rsid w:val="00AD0B3E"/>
    <w:rsid w:val="00AD1DE6"/>
    <w:rsid w:val="00AD2886"/>
    <w:rsid w:val="00AD2AAB"/>
    <w:rsid w:val="00AD325F"/>
    <w:rsid w:val="00AD3726"/>
    <w:rsid w:val="00AD47CD"/>
    <w:rsid w:val="00AD6F88"/>
    <w:rsid w:val="00AE271F"/>
    <w:rsid w:val="00AE2753"/>
    <w:rsid w:val="00AE30B6"/>
    <w:rsid w:val="00AE412F"/>
    <w:rsid w:val="00AE749E"/>
    <w:rsid w:val="00AF33F8"/>
    <w:rsid w:val="00AF6111"/>
    <w:rsid w:val="00AF7AE9"/>
    <w:rsid w:val="00AF7F52"/>
    <w:rsid w:val="00B000C4"/>
    <w:rsid w:val="00B00A4D"/>
    <w:rsid w:val="00B01F9D"/>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37316"/>
    <w:rsid w:val="00B442D7"/>
    <w:rsid w:val="00B44F93"/>
    <w:rsid w:val="00B45038"/>
    <w:rsid w:val="00B45A40"/>
    <w:rsid w:val="00B45B56"/>
    <w:rsid w:val="00B52039"/>
    <w:rsid w:val="00B52F29"/>
    <w:rsid w:val="00B5477B"/>
    <w:rsid w:val="00B55BD9"/>
    <w:rsid w:val="00B56324"/>
    <w:rsid w:val="00B57758"/>
    <w:rsid w:val="00B57D70"/>
    <w:rsid w:val="00B61F95"/>
    <w:rsid w:val="00B6301B"/>
    <w:rsid w:val="00B6305E"/>
    <w:rsid w:val="00B6363C"/>
    <w:rsid w:val="00B63F4F"/>
    <w:rsid w:val="00B6510B"/>
    <w:rsid w:val="00B67E4A"/>
    <w:rsid w:val="00B72770"/>
    <w:rsid w:val="00B73258"/>
    <w:rsid w:val="00B7344D"/>
    <w:rsid w:val="00B734CF"/>
    <w:rsid w:val="00B73FA4"/>
    <w:rsid w:val="00B7419A"/>
    <w:rsid w:val="00B7440D"/>
    <w:rsid w:val="00B7465D"/>
    <w:rsid w:val="00B763F4"/>
    <w:rsid w:val="00B775B4"/>
    <w:rsid w:val="00B77846"/>
    <w:rsid w:val="00B77940"/>
    <w:rsid w:val="00B8027A"/>
    <w:rsid w:val="00B809CC"/>
    <w:rsid w:val="00B82679"/>
    <w:rsid w:val="00B84810"/>
    <w:rsid w:val="00B84DB0"/>
    <w:rsid w:val="00B85D67"/>
    <w:rsid w:val="00B879C2"/>
    <w:rsid w:val="00B90EC4"/>
    <w:rsid w:val="00B914CA"/>
    <w:rsid w:val="00B920ED"/>
    <w:rsid w:val="00B92395"/>
    <w:rsid w:val="00B923D3"/>
    <w:rsid w:val="00B9414B"/>
    <w:rsid w:val="00B95F84"/>
    <w:rsid w:val="00B96024"/>
    <w:rsid w:val="00BA0632"/>
    <w:rsid w:val="00BA0A6C"/>
    <w:rsid w:val="00BA0D42"/>
    <w:rsid w:val="00BA1AB9"/>
    <w:rsid w:val="00BA2F66"/>
    <w:rsid w:val="00BA3B4D"/>
    <w:rsid w:val="00BA4759"/>
    <w:rsid w:val="00BA6D9D"/>
    <w:rsid w:val="00BA6E17"/>
    <w:rsid w:val="00BB2EC1"/>
    <w:rsid w:val="00BB2FF1"/>
    <w:rsid w:val="00BB377A"/>
    <w:rsid w:val="00BB5715"/>
    <w:rsid w:val="00BB5937"/>
    <w:rsid w:val="00BB78AE"/>
    <w:rsid w:val="00BC04A4"/>
    <w:rsid w:val="00BC0D20"/>
    <w:rsid w:val="00BC0E6D"/>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4D72"/>
    <w:rsid w:val="00BE5736"/>
    <w:rsid w:val="00BE71F8"/>
    <w:rsid w:val="00BE7691"/>
    <w:rsid w:val="00BF1A25"/>
    <w:rsid w:val="00BF4443"/>
    <w:rsid w:val="00BF622C"/>
    <w:rsid w:val="00BF71E4"/>
    <w:rsid w:val="00BF7779"/>
    <w:rsid w:val="00C00632"/>
    <w:rsid w:val="00C0093B"/>
    <w:rsid w:val="00C01E87"/>
    <w:rsid w:val="00C01F65"/>
    <w:rsid w:val="00C02655"/>
    <w:rsid w:val="00C05209"/>
    <w:rsid w:val="00C05699"/>
    <w:rsid w:val="00C06E21"/>
    <w:rsid w:val="00C10829"/>
    <w:rsid w:val="00C12473"/>
    <w:rsid w:val="00C13997"/>
    <w:rsid w:val="00C14157"/>
    <w:rsid w:val="00C14E48"/>
    <w:rsid w:val="00C15632"/>
    <w:rsid w:val="00C167F4"/>
    <w:rsid w:val="00C17DCA"/>
    <w:rsid w:val="00C21C6D"/>
    <w:rsid w:val="00C22130"/>
    <w:rsid w:val="00C223E6"/>
    <w:rsid w:val="00C22DF0"/>
    <w:rsid w:val="00C2371A"/>
    <w:rsid w:val="00C25681"/>
    <w:rsid w:val="00C25A08"/>
    <w:rsid w:val="00C269FC"/>
    <w:rsid w:val="00C30B4F"/>
    <w:rsid w:val="00C3354A"/>
    <w:rsid w:val="00C344AE"/>
    <w:rsid w:val="00C355C8"/>
    <w:rsid w:val="00C364FD"/>
    <w:rsid w:val="00C3671C"/>
    <w:rsid w:val="00C37141"/>
    <w:rsid w:val="00C372CE"/>
    <w:rsid w:val="00C37BB4"/>
    <w:rsid w:val="00C41291"/>
    <w:rsid w:val="00C42EA6"/>
    <w:rsid w:val="00C43347"/>
    <w:rsid w:val="00C43E1E"/>
    <w:rsid w:val="00C444E6"/>
    <w:rsid w:val="00C4487C"/>
    <w:rsid w:val="00C45618"/>
    <w:rsid w:val="00C45B07"/>
    <w:rsid w:val="00C45D99"/>
    <w:rsid w:val="00C465BC"/>
    <w:rsid w:val="00C467B9"/>
    <w:rsid w:val="00C4773B"/>
    <w:rsid w:val="00C47BFC"/>
    <w:rsid w:val="00C47F49"/>
    <w:rsid w:val="00C502F5"/>
    <w:rsid w:val="00C547B1"/>
    <w:rsid w:val="00C5530F"/>
    <w:rsid w:val="00C55DA8"/>
    <w:rsid w:val="00C5665F"/>
    <w:rsid w:val="00C56ECE"/>
    <w:rsid w:val="00C60F0E"/>
    <w:rsid w:val="00C6146D"/>
    <w:rsid w:val="00C61CAB"/>
    <w:rsid w:val="00C62356"/>
    <w:rsid w:val="00C62D53"/>
    <w:rsid w:val="00C63381"/>
    <w:rsid w:val="00C647E7"/>
    <w:rsid w:val="00C65576"/>
    <w:rsid w:val="00C6589B"/>
    <w:rsid w:val="00C7326D"/>
    <w:rsid w:val="00C74854"/>
    <w:rsid w:val="00C752B2"/>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3336"/>
    <w:rsid w:val="00CA4825"/>
    <w:rsid w:val="00CA53F7"/>
    <w:rsid w:val="00CA6D81"/>
    <w:rsid w:val="00CA78C9"/>
    <w:rsid w:val="00CB0DBD"/>
    <w:rsid w:val="00CB1911"/>
    <w:rsid w:val="00CB255A"/>
    <w:rsid w:val="00CB2DAB"/>
    <w:rsid w:val="00CB42F4"/>
    <w:rsid w:val="00CB4E39"/>
    <w:rsid w:val="00CB516D"/>
    <w:rsid w:val="00CB542E"/>
    <w:rsid w:val="00CB5617"/>
    <w:rsid w:val="00CB70F1"/>
    <w:rsid w:val="00CB7B72"/>
    <w:rsid w:val="00CC01E8"/>
    <w:rsid w:val="00CC0659"/>
    <w:rsid w:val="00CC229D"/>
    <w:rsid w:val="00CC4A01"/>
    <w:rsid w:val="00CC6827"/>
    <w:rsid w:val="00CC6B01"/>
    <w:rsid w:val="00CD0BD1"/>
    <w:rsid w:val="00CD13A1"/>
    <w:rsid w:val="00CD14A7"/>
    <w:rsid w:val="00CD1B4D"/>
    <w:rsid w:val="00CD4697"/>
    <w:rsid w:val="00CD561C"/>
    <w:rsid w:val="00CD5723"/>
    <w:rsid w:val="00CD71B0"/>
    <w:rsid w:val="00CD71F4"/>
    <w:rsid w:val="00CD7BD3"/>
    <w:rsid w:val="00CE001E"/>
    <w:rsid w:val="00CE12C1"/>
    <w:rsid w:val="00CE1DF0"/>
    <w:rsid w:val="00CE2E6F"/>
    <w:rsid w:val="00CE52F6"/>
    <w:rsid w:val="00CE7065"/>
    <w:rsid w:val="00CE7460"/>
    <w:rsid w:val="00CE7DE9"/>
    <w:rsid w:val="00CF1024"/>
    <w:rsid w:val="00CF1066"/>
    <w:rsid w:val="00CF1EE1"/>
    <w:rsid w:val="00CF2041"/>
    <w:rsid w:val="00CF5C49"/>
    <w:rsid w:val="00CF7C9D"/>
    <w:rsid w:val="00CF7EDB"/>
    <w:rsid w:val="00D0078E"/>
    <w:rsid w:val="00D01305"/>
    <w:rsid w:val="00D01C59"/>
    <w:rsid w:val="00D0222D"/>
    <w:rsid w:val="00D03582"/>
    <w:rsid w:val="00D04921"/>
    <w:rsid w:val="00D0790D"/>
    <w:rsid w:val="00D07C89"/>
    <w:rsid w:val="00D1038F"/>
    <w:rsid w:val="00D12740"/>
    <w:rsid w:val="00D157D8"/>
    <w:rsid w:val="00D170F5"/>
    <w:rsid w:val="00D215AB"/>
    <w:rsid w:val="00D21A55"/>
    <w:rsid w:val="00D22EA7"/>
    <w:rsid w:val="00D23631"/>
    <w:rsid w:val="00D2413E"/>
    <w:rsid w:val="00D245D6"/>
    <w:rsid w:val="00D24908"/>
    <w:rsid w:val="00D25632"/>
    <w:rsid w:val="00D2621C"/>
    <w:rsid w:val="00D26C41"/>
    <w:rsid w:val="00D26F50"/>
    <w:rsid w:val="00D317AD"/>
    <w:rsid w:val="00D32D72"/>
    <w:rsid w:val="00D32ED9"/>
    <w:rsid w:val="00D35681"/>
    <w:rsid w:val="00D35D65"/>
    <w:rsid w:val="00D361BF"/>
    <w:rsid w:val="00D361F4"/>
    <w:rsid w:val="00D36D17"/>
    <w:rsid w:val="00D37D9A"/>
    <w:rsid w:val="00D41CEE"/>
    <w:rsid w:val="00D43D9D"/>
    <w:rsid w:val="00D449EC"/>
    <w:rsid w:val="00D45A0E"/>
    <w:rsid w:val="00D46058"/>
    <w:rsid w:val="00D464E2"/>
    <w:rsid w:val="00D46C58"/>
    <w:rsid w:val="00D471C1"/>
    <w:rsid w:val="00D47600"/>
    <w:rsid w:val="00D50B80"/>
    <w:rsid w:val="00D50C1A"/>
    <w:rsid w:val="00D51371"/>
    <w:rsid w:val="00D513CD"/>
    <w:rsid w:val="00D5590E"/>
    <w:rsid w:val="00D563EB"/>
    <w:rsid w:val="00D6028A"/>
    <w:rsid w:val="00D61ABC"/>
    <w:rsid w:val="00D6241D"/>
    <w:rsid w:val="00D62D27"/>
    <w:rsid w:val="00D635B8"/>
    <w:rsid w:val="00D640F8"/>
    <w:rsid w:val="00D65D21"/>
    <w:rsid w:val="00D65F69"/>
    <w:rsid w:val="00D66D2F"/>
    <w:rsid w:val="00D73B19"/>
    <w:rsid w:val="00D73F4E"/>
    <w:rsid w:val="00D76C0E"/>
    <w:rsid w:val="00D76D78"/>
    <w:rsid w:val="00D76F33"/>
    <w:rsid w:val="00D77B99"/>
    <w:rsid w:val="00D80283"/>
    <w:rsid w:val="00D807FE"/>
    <w:rsid w:val="00D81270"/>
    <w:rsid w:val="00D82E91"/>
    <w:rsid w:val="00D83378"/>
    <w:rsid w:val="00D83D69"/>
    <w:rsid w:val="00D84952"/>
    <w:rsid w:val="00D864E8"/>
    <w:rsid w:val="00D867D5"/>
    <w:rsid w:val="00D87DFA"/>
    <w:rsid w:val="00D90F86"/>
    <w:rsid w:val="00D950CB"/>
    <w:rsid w:val="00D96176"/>
    <w:rsid w:val="00D96CF7"/>
    <w:rsid w:val="00DA3311"/>
    <w:rsid w:val="00DA3CDF"/>
    <w:rsid w:val="00DA52CB"/>
    <w:rsid w:val="00DA75EB"/>
    <w:rsid w:val="00DB0384"/>
    <w:rsid w:val="00DB0B18"/>
    <w:rsid w:val="00DB36A5"/>
    <w:rsid w:val="00DB391B"/>
    <w:rsid w:val="00DB65D0"/>
    <w:rsid w:val="00DB696D"/>
    <w:rsid w:val="00DB7E65"/>
    <w:rsid w:val="00DC189C"/>
    <w:rsid w:val="00DC2EBD"/>
    <w:rsid w:val="00DC4B91"/>
    <w:rsid w:val="00DC4C85"/>
    <w:rsid w:val="00DC4EA8"/>
    <w:rsid w:val="00DC560C"/>
    <w:rsid w:val="00DC6998"/>
    <w:rsid w:val="00DD007B"/>
    <w:rsid w:val="00DD06AC"/>
    <w:rsid w:val="00DD4038"/>
    <w:rsid w:val="00DD55B3"/>
    <w:rsid w:val="00DD5E89"/>
    <w:rsid w:val="00DD6AA5"/>
    <w:rsid w:val="00DD73AE"/>
    <w:rsid w:val="00DD76F2"/>
    <w:rsid w:val="00DE1D70"/>
    <w:rsid w:val="00DE1E58"/>
    <w:rsid w:val="00DE2BBD"/>
    <w:rsid w:val="00DE57D9"/>
    <w:rsid w:val="00DE6BF1"/>
    <w:rsid w:val="00DF0335"/>
    <w:rsid w:val="00DF07C7"/>
    <w:rsid w:val="00DF1F9E"/>
    <w:rsid w:val="00DF244B"/>
    <w:rsid w:val="00DF3B48"/>
    <w:rsid w:val="00DF5130"/>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E17"/>
    <w:rsid w:val="00E16D9F"/>
    <w:rsid w:val="00E17C3B"/>
    <w:rsid w:val="00E20B4B"/>
    <w:rsid w:val="00E213DA"/>
    <w:rsid w:val="00E23518"/>
    <w:rsid w:val="00E2399E"/>
    <w:rsid w:val="00E23A66"/>
    <w:rsid w:val="00E240CD"/>
    <w:rsid w:val="00E25320"/>
    <w:rsid w:val="00E26433"/>
    <w:rsid w:val="00E276A0"/>
    <w:rsid w:val="00E30832"/>
    <w:rsid w:val="00E3111A"/>
    <w:rsid w:val="00E316C8"/>
    <w:rsid w:val="00E3224F"/>
    <w:rsid w:val="00E327F7"/>
    <w:rsid w:val="00E328C6"/>
    <w:rsid w:val="00E333CB"/>
    <w:rsid w:val="00E353A8"/>
    <w:rsid w:val="00E41A2A"/>
    <w:rsid w:val="00E44C6C"/>
    <w:rsid w:val="00E45473"/>
    <w:rsid w:val="00E473CC"/>
    <w:rsid w:val="00E4750F"/>
    <w:rsid w:val="00E54845"/>
    <w:rsid w:val="00E55172"/>
    <w:rsid w:val="00E55749"/>
    <w:rsid w:val="00E5650C"/>
    <w:rsid w:val="00E601BA"/>
    <w:rsid w:val="00E6244F"/>
    <w:rsid w:val="00E63013"/>
    <w:rsid w:val="00E63D99"/>
    <w:rsid w:val="00E6447D"/>
    <w:rsid w:val="00E649DA"/>
    <w:rsid w:val="00E64DE2"/>
    <w:rsid w:val="00E66CB5"/>
    <w:rsid w:val="00E6728A"/>
    <w:rsid w:val="00E674F1"/>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5CF"/>
    <w:rsid w:val="00E85BFB"/>
    <w:rsid w:val="00E86840"/>
    <w:rsid w:val="00E86E4D"/>
    <w:rsid w:val="00E90003"/>
    <w:rsid w:val="00E9101F"/>
    <w:rsid w:val="00E916AE"/>
    <w:rsid w:val="00E91A85"/>
    <w:rsid w:val="00E92DC0"/>
    <w:rsid w:val="00E9331B"/>
    <w:rsid w:val="00E93469"/>
    <w:rsid w:val="00E93488"/>
    <w:rsid w:val="00E94020"/>
    <w:rsid w:val="00E964F9"/>
    <w:rsid w:val="00E96A36"/>
    <w:rsid w:val="00E96B0F"/>
    <w:rsid w:val="00E97F5D"/>
    <w:rsid w:val="00EA0C97"/>
    <w:rsid w:val="00EA22B9"/>
    <w:rsid w:val="00EA2790"/>
    <w:rsid w:val="00EA36AA"/>
    <w:rsid w:val="00EA3EBC"/>
    <w:rsid w:val="00EA41AB"/>
    <w:rsid w:val="00EA4F00"/>
    <w:rsid w:val="00EA5AE9"/>
    <w:rsid w:val="00EA6947"/>
    <w:rsid w:val="00EB06EB"/>
    <w:rsid w:val="00EB128B"/>
    <w:rsid w:val="00EB1692"/>
    <w:rsid w:val="00EB1A82"/>
    <w:rsid w:val="00EB50D3"/>
    <w:rsid w:val="00EB7015"/>
    <w:rsid w:val="00EC01BD"/>
    <w:rsid w:val="00EC0AC8"/>
    <w:rsid w:val="00EC299B"/>
    <w:rsid w:val="00EC2C2D"/>
    <w:rsid w:val="00EC2D73"/>
    <w:rsid w:val="00EC3664"/>
    <w:rsid w:val="00EC38BD"/>
    <w:rsid w:val="00EC5D3B"/>
    <w:rsid w:val="00EC61E3"/>
    <w:rsid w:val="00EC6A02"/>
    <w:rsid w:val="00ED0B59"/>
    <w:rsid w:val="00ED2728"/>
    <w:rsid w:val="00ED2C8A"/>
    <w:rsid w:val="00ED3CCE"/>
    <w:rsid w:val="00ED4133"/>
    <w:rsid w:val="00ED4BB6"/>
    <w:rsid w:val="00ED7DA4"/>
    <w:rsid w:val="00ED7F24"/>
    <w:rsid w:val="00EE348F"/>
    <w:rsid w:val="00EE34C0"/>
    <w:rsid w:val="00EE3D1C"/>
    <w:rsid w:val="00EE4290"/>
    <w:rsid w:val="00EE42B1"/>
    <w:rsid w:val="00EE6BA4"/>
    <w:rsid w:val="00EE7782"/>
    <w:rsid w:val="00EF0C19"/>
    <w:rsid w:val="00EF12BD"/>
    <w:rsid w:val="00EF2CB8"/>
    <w:rsid w:val="00EF2E21"/>
    <w:rsid w:val="00EF3203"/>
    <w:rsid w:val="00EF6C5C"/>
    <w:rsid w:val="00F007A0"/>
    <w:rsid w:val="00F029B9"/>
    <w:rsid w:val="00F02FCE"/>
    <w:rsid w:val="00F1003B"/>
    <w:rsid w:val="00F10275"/>
    <w:rsid w:val="00F1212F"/>
    <w:rsid w:val="00F1258D"/>
    <w:rsid w:val="00F14D47"/>
    <w:rsid w:val="00F15A22"/>
    <w:rsid w:val="00F15BA7"/>
    <w:rsid w:val="00F20B11"/>
    <w:rsid w:val="00F20B5E"/>
    <w:rsid w:val="00F21006"/>
    <w:rsid w:val="00F221E9"/>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6674"/>
    <w:rsid w:val="00F46D52"/>
    <w:rsid w:val="00F47C7D"/>
    <w:rsid w:val="00F505EA"/>
    <w:rsid w:val="00F5130E"/>
    <w:rsid w:val="00F52085"/>
    <w:rsid w:val="00F53C00"/>
    <w:rsid w:val="00F55E56"/>
    <w:rsid w:val="00F56A24"/>
    <w:rsid w:val="00F611E0"/>
    <w:rsid w:val="00F6226F"/>
    <w:rsid w:val="00F62CA9"/>
    <w:rsid w:val="00F63148"/>
    <w:rsid w:val="00F649C1"/>
    <w:rsid w:val="00F67D09"/>
    <w:rsid w:val="00F700B9"/>
    <w:rsid w:val="00F76A93"/>
    <w:rsid w:val="00F77F1F"/>
    <w:rsid w:val="00F81CA1"/>
    <w:rsid w:val="00F82881"/>
    <w:rsid w:val="00F834BF"/>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602A"/>
    <w:rsid w:val="00FA751A"/>
    <w:rsid w:val="00FB1642"/>
    <w:rsid w:val="00FB3737"/>
    <w:rsid w:val="00FB3A73"/>
    <w:rsid w:val="00FB3F53"/>
    <w:rsid w:val="00FB64DF"/>
    <w:rsid w:val="00FB6954"/>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DD"/>
    <w:rsid w:val="00FE127A"/>
    <w:rsid w:val="00FE1AD5"/>
    <w:rsid w:val="00FE2B85"/>
    <w:rsid w:val="00FE5489"/>
    <w:rsid w:val="00FE6967"/>
    <w:rsid w:val="00FE709E"/>
    <w:rsid w:val="00FE7523"/>
    <w:rsid w:val="00FF1B1F"/>
    <w:rsid w:val="00FF1EDE"/>
    <w:rsid w:val="00FF241E"/>
    <w:rsid w:val="00FF489B"/>
    <w:rsid w:val="00FF4B7F"/>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7825"/>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purl.org/dc/dcmitype/"/>
    <ds:schemaRef ds:uri="http://schemas.microsoft.com/office/2006/documentManagement/types"/>
    <ds:schemaRef ds:uri="http://purl.org/dc/terms/"/>
    <ds:schemaRef ds:uri="http://schemas.openxmlformats.org/package/2006/metadata/core-properties"/>
    <ds:schemaRef ds:uri="http://www.w3.org/XML/1998/namespace"/>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0785DE2-41C8-494D-8BD3-EBD489AC5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11376</TotalTime>
  <Pages>45</Pages>
  <Words>8919</Words>
  <Characters>50841</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59641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1600</cp:revision>
  <cp:lastPrinted>2003-02-21T20:01:00Z</cp:lastPrinted>
  <dcterms:created xsi:type="dcterms:W3CDTF">2020-08-17T02:16:00Z</dcterms:created>
  <dcterms:modified xsi:type="dcterms:W3CDTF">2020-11-08T06:57:00Z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