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212E0"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5BDDE"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6095812"/>
      <w:r>
        <w:t>Abstract</w:t>
      </w:r>
      <w:bookmarkEnd w:id="21"/>
      <w:bookmarkEnd w:id="22"/>
    </w:p>
    <w:p w14:paraId="626C1583" w14:textId="1C67EC0E" w:rsidR="00FF5A9A" w:rsidRDefault="00B35521" w:rsidP="00504726">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implement</w:t>
      </w:r>
      <w:r w:rsidR="0086103F">
        <w:t>ing</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86103F">
        <w:t>based on</w:t>
      </w:r>
      <w:r w:rsidR="00621F0A">
        <w:t xml:space="preserve"> the works of David Bourg in his textbook titled </w:t>
      </w:r>
      <w:r w:rsidR="00621F0A" w:rsidRPr="002F7602">
        <w:rPr>
          <w:i/>
        </w:rPr>
        <w:t>Physics for Game Developers</w:t>
      </w:r>
      <w:r w:rsidR="00621F0A">
        <w:t xml:space="preserve">. </w:t>
      </w:r>
      <w:r w:rsidR="00E95593">
        <w:t xml:space="preserve"> </w:t>
      </w:r>
      <w:r w:rsidR="003D48EB">
        <w:t xml:space="preserve">The ECS </w:t>
      </w:r>
      <w:r w:rsidR="0086103F">
        <w:t xml:space="preserve">architecture </w:t>
      </w:r>
      <w:r w:rsidR="003D48EB">
        <w:t xml:space="preserve">is </w:t>
      </w:r>
      <w:r w:rsidR="0086103F">
        <w:t>based on the Data-Oriented Design (DOD) paradigm. The intent of the research was to divide and define both the Component</w:t>
      </w:r>
      <w:r w:rsidR="00A410E2">
        <w:t>s</w:t>
      </w:r>
      <w:r w:rsidR="0086103F">
        <w:t xml:space="preserve"> and </w:t>
      </w:r>
      <w:r w:rsidR="00E95593">
        <w:t xml:space="preserve">the </w:t>
      </w:r>
      <w:r w:rsidR="0086103F">
        <w:t>Systems for this FDM</w:t>
      </w:r>
      <w:r w:rsidR="003E29EA">
        <w:t>.</w:t>
      </w:r>
      <w:r w:rsidR="0061221A">
        <w:t xml:space="preserve"> This thesis defines </w:t>
      </w:r>
      <w:r w:rsidR="00547127">
        <w:t>four ECS compatible aspects: computing the equations of motion, handling flight control, making a packet, and sending a packet. The main aspect of this thesis consists of a</w:t>
      </w:r>
      <w:r w:rsidR="00B901E1">
        <w:t xml:space="preserve"> </w:t>
      </w:r>
      <w:r w:rsidR="0061221A">
        <w:t xml:space="preserve">System </w:t>
      </w:r>
      <w:r w:rsidR="00547127">
        <w:t xml:space="preserve">that </w:t>
      </w:r>
      <w:r w:rsidR="0061221A">
        <w:t>compute</w:t>
      </w:r>
      <w:r w:rsidR="00547127">
        <w:t>s</w:t>
      </w:r>
      <w:r w:rsidR="0061221A">
        <w:t xml:space="preserve"> the FDM’s equations of motion, and </w:t>
      </w:r>
      <w:r w:rsidR="004F5DEF">
        <w:t xml:space="preserve">a </w:t>
      </w:r>
      <w:r w:rsidR="009A42A8">
        <w:t xml:space="preserve">Component that </w:t>
      </w:r>
      <w:r w:rsidR="0061221A">
        <w:t>hold</w:t>
      </w:r>
      <w:r w:rsidR="009A42A8">
        <w:t>s</w:t>
      </w:r>
      <w:r w:rsidR="0061221A">
        <w:t xml:space="preserve"> the resulting data. </w:t>
      </w:r>
      <w:r w:rsidR="00547127">
        <w:t xml:space="preserve">The three other </w:t>
      </w:r>
      <w:r w:rsidR="003E29EA">
        <w:t xml:space="preserve">ECS compatible aspects support </w:t>
      </w:r>
      <w:r w:rsidR="003D65CB">
        <w:t xml:space="preserve">the </w:t>
      </w:r>
      <w:r w:rsidR="003E29EA">
        <w:t>testing and visualization of the FDM</w:t>
      </w:r>
      <w:r w:rsidR="00F55B22">
        <w:t xml:space="preserve">. </w:t>
      </w:r>
      <w:r w:rsidR="00547127">
        <w:t xml:space="preserve">A </w:t>
      </w:r>
      <w:r w:rsidR="003E29EA">
        <w:t xml:space="preserve">System </w:t>
      </w:r>
      <w:r w:rsidR="00547127">
        <w:t xml:space="preserve">is </w:t>
      </w:r>
      <w:r w:rsidR="003E29EA">
        <w:t xml:space="preserve">responsible </w:t>
      </w:r>
      <w:r w:rsidR="009D1D41">
        <w:t xml:space="preserve">to </w:t>
      </w:r>
      <w:r w:rsidR="00F55B22">
        <w:t>ch</w:t>
      </w:r>
      <w:r w:rsidR="009D1D41">
        <w:t>eck</w:t>
      </w:r>
      <w:r w:rsidR="00F55B22">
        <w:t xml:space="preserve"> for keyboard presses</w:t>
      </w:r>
      <w:r w:rsidR="00D136EA">
        <w:t xml:space="preserve"> that manipulate the aircraft’s control system</w:t>
      </w:r>
      <w:r w:rsidR="00F55B22">
        <w:t>, and a C</w:t>
      </w:r>
      <w:r w:rsidR="00D136EA">
        <w:t>omponent stores those keyboard states</w:t>
      </w:r>
      <w:r w:rsidR="004A7EBF">
        <w:t xml:space="preserve"> to </w:t>
      </w:r>
      <w:r w:rsidR="000953BF">
        <w:t xml:space="preserve">taken into account </w:t>
      </w:r>
      <w:r w:rsidR="004A7EBF">
        <w:t>by the equations of motion</w:t>
      </w:r>
      <w:r w:rsidR="00C6671F">
        <w:t xml:space="preserve"> System</w:t>
      </w:r>
      <w:r w:rsidR="00D136EA">
        <w:t>.</w:t>
      </w:r>
      <w:r w:rsidR="003E29EA">
        <w:t xml:space="preserve"> </w:t>
      </w:r>
      <w:r w:rsidR="00F55B22">
        <w:t>Another System constructs packets based on the output of the aircrafts equations of motion</w:t>
      </w:r>
      <w:r w:rsidR="004F5DEF">
        <w:t xml:space="preserve">, </w:t>
      </w:r>
      <w:r w:rsidR="00F55B22">
        <w:t xml:space="preserve">and a Component holds that packet data. Lastly, a System is responsible for </w:t>
      </w:r>
      <w:r w:rsidR="00AC05D4">
        <w:t xml:space="preserve">actually </w:t>
      </w:r>
      <w:r w:rsidR="00F55B22">
        <w:t xml:space="preserve">sending the packet held by that Component to the FlightGear simulator to provide a graphics display. </w:t>
      </w:r>
      <w:r w:rsidR="00E95593">
        <w:t xml:space="preserve">The specific ECS selected for this research is the Rust-based SPECS framework. </w:t>
      </w:r>
      <w:r w:rsidR="003843E7">
        <w:t>These ECS compatible Systems and Components</w:t>
      </w:r>
      <w:r w:rsidR="005D724C">
        <w:t>,</w:t>
      </w:r>
      <w:r w:rsidR="00C764DF">
        <w:t xml:space="preserve"> when</w:t>
      </w:r>
      <w:r w:rsidR="005D724C">
        <w:t xml:space="preserve"> applicable, were verified to be accurate</w:t>
      </w:r>
      <w:r w:rsidR="00D153A9">
        <w:t xml:space="preserve"> in modeling flight</w:t>
      </w:r>
      <w:r w:rsidR="005D724C">
        <w:t xml:space="preserve"> </w:t>
      </w:r>
      <w:r w:rsidR="00D153A9">
        <w:t>when compared</w:t>
      </w:r>
      <w:r w:rsidR="005D724C">
        <w:t xml:space="preserve"> against David Bourg’s C++ and Object-Oriented Programming (OOP)</w:t>
      </w:r>
      <w:r w:rsidR="002701B2">
        <w:t xml:space="preserve"> designed FDM</w:t>
      </w:r>
      <w:r w:rsidR="00A72013">
        <w:t>.</w:t>
      </w: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6095813"/>
      <w:r w:rsidR="00251273">
        <w:lastRenderedPageBreak/>
        <w:t>Table of Contents</w:t>
      </w:r>
      <w:bookmarkEnd w:id="23"/>
      <w:bookmarkEnd w:id="24"/>
    </w:p>
    <w:p w14:paraId="0EFCED37" w14:textId="77777777" w:rsidR="00251273" w:rsidRDefault="00251273">
      <w:pPr>
        <w:jc w:val="right"/>
      </w:pPr>
      <w:r>
        <w:t>Page</w:t>
      </w:r>
    </w:p>
    <w:p w14:paraId="7BD1CC74" w14:textId="50A3FCD7" w:rsidR="00F01A02"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6095812" w:history="1">
        <w:r w:rsidR="00F01A02" w:rsidRPr="00677DC8">
          <w:rPr>
            <w:rStyle w:val="Hyperlink"/>
          </w:rPr>
          <w:t>Abstract</w:t>
        </w:r>
        <w:r w:rsidR="00F01A02">
          <w:rPr>
            <w:webHidden/>
          </w:rPr>
          <w:tab/>
        </w:r>
        <w:r w:rsidR="00F01A02">
          <w:rPr>
            <w:webHidden/>
          </w:rPr>
          <w:fldChar w:fldCharType="begin"/>
        </w:r>
        <w:r w:rsidR="00F01A02">
          <w:rPr>
            <w:webHidden/>
          </w:rPr>
          <w:instrText xml:space="preserve"> PAGEREF _Toc56095812 \h </w:instrText>
        </w:r>
        <w:r w:rsidR="00F01A02">
          <w:rPr>
            <w:webHidden/>
          </w:rPr>
        </w:r>
        <w:r w:rsidR="00F01A02">
          <w:rPr>
            <w:webHidden/>
          </w:rPr>
          <w:fldChar w:fldCharType="separate"/>
        </w:r>
        <w:r w:rsidR="00F01A02">
          <w:rPr>
            <w:webHidden/>
          </w:rPr>
          <w:t>1</w:t>
        </w:r>
        <w:r w:rsidR="00F01A02">
          <w:rPr>
            <w:webHidden/>
          </w:rPr>
          <w:fldChar w:fldCharType="end"/>
        </w:r>
      </w:hyperlink>
    </w:p>
    <w:p w14:paraId="3A9D6E62" w14:textId="537CCC36" w:rsidR="00F01A02" w:rsidRDefault="00A33867">
      <w:pPr>
        <w:pStyle w:val="TOC1"/>
        <w:rPr>
          <w:rFonts w:asciiTheme="minorHAnsi" w:eastAsiaTheme="minorEastAsia" w:hAnsiTheme="minorHAnsi" w:cstheme="minorBidi"/>
          <w:bCs w:val="0"/>
          <w:sz w:val="22"/>
          <w:szCs w:val="22"/>
        </w:rPr>
      </w:pPr>
      <w:hyperlink w:anchor="_Toc56095813" w:history="1">
        <w:r w:rsidR="00F01A02" w:rsidRPr="00677DC8">
          <w:rPr>
            <w:rStyle w:val="Hyperlink"/>
          </w:rPr>
          <w:t>Table of Contents</w:t>
        </w:r>
        <w:r w:rsidR="00F01A02">
          <w:rPr>
            <w:webHidden/>
          </w:rPr>
          <w:tab/>
        </w:r>
        <w:r w:rsidR="00F01A02">
          <w:rPr>
            <w:webHidden/>
          </w:rPr>
          <w:fldChar w:fldCharType="begin"/>
        </w:r>
        <w:r w:rsidR="00F01A02">
          <w:rPr>
            <w:webHidden/>
          </w:rPr>
          <w:instrText xml:space="preserve"> PAGEREF _Toc56095813 \h </w:instrText>
        </w:r>
        <w:r w:rsidR="00F01A02">
          <w:rPr>
            <w:webHidden/>
          </w:rPr>
        </w:r>
        <w:r w:rsidR="00F01A02">
          <w:rPr>
            <w:webHidden/>
          </w:rPr>
          <w:fldChar w:fldCharType="separate"/>
        </w:r>
        <w:r w:rsidR="00F01A02">
          <w:rPr>
            <w:webHidden/>
          </w:rPr>
          <w:t>3</w:t>
        </w:r>
        <w:r w:rsidR="00F01A02">
          <w:rPr>
            <w:webHidden/>
          </w:rPr>
          <w:fldChar w:fldCharType="end"/>
        </w:r>
      </w:hyperlink>
    </w:p>
    <w:p w14:paraId="44A08356" w14:textId="6ABF08F3" w:rsidR="00F01A02" w:rsidRDefault="00A33867">
      <w:pPr>
        <w:pStyle w:val="TOC1"/>
        <w:rPr>
          <w:rFonts w:asciiTheme="minorHAnsi" w:eastAsiaTheme="minorEastAsia" w:hAnsiTheme="minorHAnsi" w:cstheme="minorBidi"/>
          <w:bCs w:val="0"/>
          <w:sz w:val="22"/>
          <w:szCs w:val="22"/>
        </w:rPr>
      </w:pPr>
      <w:hyperlink w:anchor="_Toc56095814" w:history="1">
        <w:r w:rsidR="00F01A02" w:rsidRPr="00677DC8">
          <w:rPr>
            <w:rStyle w:val="Hyperlink"/>
          </w:rPr>
          <w:t>List of Figures</w:t>
        </w:r>
        <w:r w:rsidR="00F01A02">
          <w:rPr>
            <w:webHidden/>
          </w:rPr>
          <w:tab/>
        </w:r>
        <w:r w:rsidR="00F01A02">
          <w:rPr>
            <w:webHidden/>
          </w:rPr>
          <w:fldChar w:fldCharType="begin"/>
        </w:r>
        <w:r w:rsidR="00F01A02">
          <w:rPr>
            <w:webHidden/>
          </w:rPr>
          <w:instrText xml:space="preserve"> PAGEREF _Toc56095814 \h </w:instrText>
        </w:r>
        <w:r w:rsidR="00F01A02">
          <w:rPr>
            <w:webHidden/>
          </w:rPr>
        </w:r>
        <w:r w:rsidR="00F01A02">
          <w:rPr>
            <w:webHidden/>
          </w:rPr>
          <w:fldChar w:fldCharType="separate"/>
        </w:r>
        <w:r w:rsidR="00F01A02">
          <w:rPr>
            <w:webHidden/>
          </w:rPr>
          <w:t>4</w:t>
        </w:r>
        <w:r w:rsidR="00F01A02">
          <w:rPr>
            <w:webHidden/>
          </w:rPr>
          <w:fldChar w:fldCharType="end"/>
        </w:r>
      </w:hyperlink>
    </w:p>
    <w:p w14:paraId="5CDB5CFF" w14:textId="35652CDA" w:rsidR="00F01A02" w:rsidRDefault="00A33867">
      <w:pPr>
        <w:pStyle w:val="TOC1"/>
        <w:rPr>
          <w:rFonts w:asciiTheme="minorHAnsi" w:eastAsiaTheme="minorEastAsia" w:hAnsiTheme="minorHAnsi" w:cstheme="minorBidi"/>
          <w:bCs w:val="0"/>
          <w:sz w:val="22"/>
          <w:szCs w:val="22"/>
        </w:rPr>
      </w:pPr>
      <w:hyperlink w:anchor="_Toc56095815" w:history="1">
        <w:r w:rsidR="00F01A02" w:rsidRPr="00677DC8">
          <w:rPr>
            <w:rStyle w:val="Hyperlink"/>
          </w:rPr>
          <w:t>I.  Introduction</w:t>
        </w:r>
        <w:r w:rsidR="00F01A02">
          <w:rPr>
            <w:webHidden/>
          </w:rPr>
          <w:tab/>
        </w:r>
        <w:r w:rsidR="00F01A02">
          <w:rPr>
            <w:webHidden/>
          </w:rPr>
          <w:fldChar w:fldCharType="begin"/>
        </w:r>
        <w:r w:rsidR="00F01A02">
          <w:rPr>
            <w:webHidden/>
          </w:rPr>
          <w:instrText xml:space="preserve"> PAGEREF _Toc56095815 \h </w:instrText>
        </w:r>
        <w:r w:rsidR="00F01A02">
          <w:rPr>
            <w:webHidden/>
          </w:rPr>
        </w:r>
        <w:r w:rsidR="00F01A02">
          <w:rPr>
            <w:webHidden/>
          </w:rPr>
          <w:fldChar w:fldCharType="separate"/>
        </w:r>
        <w:r w:rsidR="00F01A02">
          <w:rPr>
            <w:webHidden/>
          </w:rPr>
          <w:t>5</w:t>
        </w:r>
        <w:r w:rsidR="00F01A02">
          <w:rPr>
            <w:webHidden/>
          </w:rPr>
          <w:fldChar w:fldCharType="end"/>
        </w:r>
      </w:hyperlink>
    </w:p>
    <w:p w14:paraId="668B8BE9" w14:textId="608E81E1" w:rsidR="00F01A02" w:rsidRDefault="00A33867">
      <w:pPr>
        <w:pStyle w:val="TOC2"/>
        <w:rPr>
          <w:rFonts w:asciiTheme="minorHAnsi" w:eastAsiaTheme="minorEastAsia" w:hAnsiTheme="minorHAnsi" w:cstheme="minorBidi"/>
          <w:sz w:val="22"/>
          <w:szCs w:val="22"/>
        </w:rPr>
      </w:pPr>
      <w:hyperlink w:anchor="_Toc56095816" w:history="1">
        <w:r w:rsidR="00F01A02" w:rsidRPr="00677DC8">
          <w:rPr>
            <w:rStyle w:val="Hyperlink"/>
          </w:rPr>
          <w:t>1.1 Problem Statement</w:t>
        </w:r>
        <w:r w:rsidR="00F01A02">
          <w:rPr>
            <w:webHidden/>
          </w:rPr>
          <w:tab/>
        </w:r>
        <w:r w:rsidR="00F01A02">
          <w:rPr>
            <w:webHidden/>
          </w:rPr>
          <w:fldChar w:fldCharType="begin"/>
        </w:r>
        <w:r w:rsidR="00F01A02">
          <w:rPr>
            <w:webHidden/>
          </w:rPr>
          <w:instrText xml:space="preserve"> PAGEREF _Toc56095816 \h </w:instrText>
        </w:r>
        <w:r w:rsidR="00F01A02">
          <w:rPr>
            <w:webHidden/>
          </w:rPr>
        </w:r>
        <w:r w:rsidR="00F01A02">
          <w:rPr>
            <w:webHidden/>
          </w:rPr>
          <w:fldChar w:fldCharType="separate"/>
        </w:r>
        <w:r w:rsidR="00F01A02">
          <w:rPr>
            <w:webHidden/>
          </w:rPr>
          <w:t>9</w:t>
        </w:r>
        <w:r w:rsidR="00F01A02">
          <w:rPr>
            <w:webHidden/>
          </w:rPr>
          <w:fldChar w:fldCharType="end"/>
        </w:r>
      </w:hyperlink>
    </w:p>
    <w:p w14:paraId="12834B5B" w14:textId="1D090A95" w:rsidR="00F01A02" w:rsidRDefault="00A33867">
      <w:pPr>
        <w:pStyle w:val="TOC2"/>
        <w:rPr>
          <w:rFonts w:asciiTheme="minorHAnsi" w:eastAsiaTheme="minorEastAsia" w:hAnsiTheme="minorHAnsi" w:cstheme="minorBidi"/>
          <w:sz w:val="22"/>
          <w:szCs w:val="22"/>
        </w:rPr>
      </w:pPr>
      <w:hyperlink w:anchor="_Toc56095817" w:history="1">
        <w:r w:rsidR="00F01A02" w:rsidRPr="00677DC8">
          <w:rPr>
            <w:rStyle w:val="Hyperlink"/>
          </w:rPr>
          <w:t>1.2 Research Objective</w:t>
        </w:r>
        <w:r w:rsidR="00F01A02">
          <w:rPr>
            <w:webHidden/>
          </w:rPr>
          <w:tab/>
        </w:r>
        <w:r w:rsidR="00F01A02">
          <w:rPr>
            <w:webHidden/>
          </w:rPr>
          <w:fldChar w:fldCharType="begin"/>
        </w:r>
        <w:r w:rsidR="00F01A02">
          <w:rPr>
            <w:webHidden/>
          </w:rPr>
          <w:instrText xml:space="preserve"> PAGEREF _Toc56095817 \h </w:instrText>
        </w:r>
        <w:r w:rsidR="00F01A02">
          <w:rPr>
            <w:webHidden/>
          </w:rPr>
        </w:r>
        <w:r w:rsidR="00F01A02">
          <w:rPr>
            <w:webHidden/>
          </w:rPr>
          <w:fldChar w:fldCharType="separate"/>
        </w:r>
        <w:r w:rsidR="00F01A02">
          <w:rPr>
            <w:webHidden/>
          </w:rPr>
          <w:t>9</w:t>
        </w:r>
        <w:r w:rsidR="00F01A02">
          <w:rPr>
            <w:webHidden/>
          </w:rPr>
          <w:fldChar w:fldCharType="end"/>
        </w:r>
      </w:hyperlink>
    </w:p>
    <w:p w14:paraId="51EE9024" w14:textId="2811F2D6" w:rsidR="00F01A02" w:rsidRDefault="00A33867">
      <w:pPr>
        <w:pStyle w:val="TOC2"/>
        <w:rPr>
          <w:rFonts w:asciiTheme="minorHAnsi" w:eastAsiaTheme="minorEastAsia" w:hAnsiTheme="minorHAnsi" w:cstheme="minorBidi"/>
          <w:sz w:val="22"/>
          <w:szCs w:val="22"/>
        </w:rPr>
      </w:pPr>
      <w:hyperlink w:anchor="_Toc56095818" w:history="1">
        <w:r w:rsidR="00F01A02" w:rsidRPr="00677DC8">
          <w:rPr>
            <w:rStyle w:val="Hyperlink"/>
          </w:rPr>
          <w:t>1.3 Hypothesis</w:t>
        </w:r>
        <w:r w:rsidR="00F01A02">
          <w:rPr>
            <w:webHidden/>
          </w:rPr>
          <w:tab/>
        </w:r>
        <w:r w:rsidR="00F01A02">
          <w:rPr>
            <w:webHidden/>
          </w:rPr>
          <w:fldChar w:fldCharType="begin"/>
        </w:r>
        <w:r w:rsidR="00F01A02">
          <w:rPr>
            <w:webHidden/>
          </w:rPr>
          <w:instrText xml:space="preserve"> PAGEREF _Toc56095818 \h </w:instrText>
        </w:r>
        <w:r w:rsidR="00F01A02">
          <w:rPr>
            <w:webHidden/>
          </w:rPr>
        </w:r>
        <w:r w:rsidR="00F01A02">
          <w:rPr>
            <w:webHidden/>
          </w:rPr>
          <w:fldChar w:fldCharType="separate"/>
        </w:r>
        <w:r w:rsidR="00F01A02">
          <w:rPr>
            <w:webHidden/>
          </w:rPr>
          <w:t>10</w:t>
        </w:r>
        <w:r w:rsidR="00F01A02">
          <w:rPr>
            <w:webHidden/>
          </w:rPr>
          <w:fldChar w:fldCharType="end"/>
        </w:r>
      </w:hyperlink>
    </w:p>
    <w:p w14:paraId="481C83C1" w14:textId="0DCF0413" w:rsidR="00F01A02" w:rsidRDefault="00A33867">
      <w:pPr>
        <w:pStyle w:val="TOC2"/>
        <w:rPr>
          <w:rFonts w:asciiTheme="minorHAnsi" w:eastAsiaTheme="minorEastAsia" w:hAnsiTheme="minorHAnsi" w:cstheme="minorBidi"/>
          <w:sz w:val="22"/>
          <w:szCs w:val="22"/>
        </w:rPr>
      </w:pPr>
      <w:hyperlink w:anchor="_Toc56095819" w:history="1">
        <w:r w:rsidR="00F01A02" w:rsidRPr="00677DC8">
          <w:rPr>
            <w:rStyle w:val="Hyperlink"/>
          </w:rPr>
          <w:t>1.4 Contribution</w:t>
        </w:r>
        <w:r w:rsidR="00F01A02">
          <w:rPr>
            <w:webHidden/>
          </w:rPr>
          <w:tab/>
        </w:r>
        <w:r w:rsidR="00F01A02">
          <w:rPr>
            <w:webHidden/>
          </w:rPr>
          <w:fldChar w:fldCharType="begin"/>
        </w:r>
        <w:r w:rsidR="00F01A02">
          <w:rPr>
            <w:webHidden/>
          </w:rPr>
          <w:instrText xml:space="preserve"> PAGEREF _Toc56095819 \h </w:instrText>
        </w:r>
        <w:r w:rsidR="00F01A02">
          <w:rPr>
            <w:webHidden/>
          </w:rPr>
        </w:r>
        <w:r w:rsidR="00F01A02">
          <w:rPr>
            <w:webHidden/>
          </w:rPr>
          <w:fldChar w:fldCharType="separate"/>
        </w:r>
        <w:r w:rsidR="00F01A02">
          <w:rPr>
            <w:webHidden/>
          </w:rPr>
          <w:t>11</w:t>
        </w:r>
        <w:r w:rsidR="00F01A02">
          <w:rPr>
            <w:webHidden/>
          </w:rPr>
          <w:fldChar w:fldCharType="end"/>
        </w:r>
      </w:hyperlink>
    </w:p>
    <w:p w14:paraId="08F75251" w14:textId="3A52B09C" w:rsidR="00F01A02" w:rsidRDefault="00A33867">
      <w:pPr>
        <w:pStyle w:val="TOC2"/>
        <w:rPr>
          <w:rFonts w:asciiTheme="minorHAnsi" w:eastAsiaTheme="minorEastAsia" w:hAnsiTheme="minorHAnsi" w:cstheme="minorBidi"/>
          <w:sz w:val="22"/>
          <w:szCs w:val="22"/>
        </w:rPr>
      </w:pPr>
      <w:hyperlink w:anchor="_Toc56095820" w:history="1">
        <w:r w:rsidR="00F01A02" w:rsidRPr="00677DC8">
          <w:rPr>
            <w:rStyle w:val="Hyperlink"/>
          </w:rPr>
          <w:t>1.5 Approach</w:t>
        </w:r>
        <w:r w:rsidR="00F01A02">
          <w:rPr>
            <w:webHidden/>
          </w:rPr>
          <w:tab/>
        </w:r>
        <w:r w:rsidR="00F01A02">
          <w:rPr>
            <w:webHidden/>
          </w:rPr>
          <w:fldChar w:fldCharType="begin"/>
        </w:r>
        <w:r w:rsidR="00F01A02">
          <w:rPr>
            <w:webHidden/>
          </w:rPr>
          <w:instrText xml:space="preserve"> PAGEREF _Toc56095820 \h </w:instrText>
        </w:r>
        <w:r w:rsidR="00F01A02">
          <w:rPr>
            <w:webHidden/>
          </w:rPr>
        </w:r>
        <w:r w:rsidR="00F01A02">
          <w:rPr>
            <w:webHidden/>
          </w:rPr>
          <w:fldChar w:fldCharType="separate"/>
        </w:r>
        <w:r w:rsidR="00F01A02">
          <w:rPr>
            <w:webHidden/>
          </w:rPr>
          <w:t>11</w:t>
        </w:r>
        <w:r w:rsidR="00F01A02">
          <w:rPr>
            <w:webHidden/>
          </w:rPr>
          <w:fldChar w:fldCharType="end"/>
        </w:r>
      </w:hyperlink>
    </w:p>
    <w:p w14:paraId="131DA0AE" w14:textId="45A742FD" w:rsidR="00F01A02" w:rsidRDefault="00A33867">
      <w:pPr>
        <w:pStyle w:val="TOC2"/>
        <w:rPr>
          <w:rFonts w:asciiTheme="minorHAnsi" w:eastAsiaTheme="minorEastAsia" w:hAnsiTheme="minorHAnsi" w:cstheme="minorBidi"/>
          <w:sz w:val="22"/>
          <w:szCs w:val="22"/>
        </w:rPr>
      </w:pPr>
      <w:hyperlink w:anchor="_Toc56095821" w:history="1">
        <w:r w:rsidR="00F01A02" w:rsidRPr="00677DC8">
          <w:rPr>
            <w:rStyle w:val="Hyperlink"/>
          </w:rPr>
          <w:t>1.6 Assumptions/Limitations</w:t>
        </w:r>
        <w:r w:rsidR="00F01A02">
          <w:rPr>
            <w:webHidden/>
          </w:rPr>
          <w:tab/>
        </w:r>
        <w:r w:rsidR="00F01A02">
          <w:rPr>
            <w:webHidden/>
          </w:rPr>
          <w:fldChar w:fldCharType="begin"/>
        </w:r>
        <w:r w:rsidR="00F01A02">
          <w:rPr>
            <w:webHidden/>
          </w:rPr>
          <w:instrText xml:space="preserve"> PAGEREF _Toc56095821 \h </w:instrText>
        </w:r>
        <w:r w:rsidR="00F01A02">
          <w:rPr>
            <w:webHidden/>
          </w:rPr>
        </w:r>
        <w:r w:rsidR="00F01A02">
          <w:rPr>
            <w:webHidden/>
          </w:rPr>
          <w:fldChar w:fldCharType="separate"/>
        </w:r>
        <w:r w:rsidR="00F01A02">
          <w:rPr>
            <w:webHidden/>
          </w:rPr>
          <w:t>12</w:t>
        </w:r>
        <w:r w:rsidR="00F01A02">
          <w:rPr>
            <w:webHidden/>
          </w:rPr>
          <w:fldChar w:fldCharType="end"/>
        </w:r>
      </w:hyperlink>
    </w:p>
    <w:p w14:paraId="72A9EFFA" w14:textId="00C548DC" w:rsidR="00F01A02" w:rsidRDefault="00A33867">
      <w:pPr>
        <w:pStyle w:val="TOC2"/>
        <w:rPr>
          <w:rFonts w:asciiTheme="minorHAnsi" w:eastAsiaTheme="minorEastAsia" w:hAnsiTheme="minorHAnsi" w:cstheme="minorBidi"/>
          <w:sz w:val="22"/>
          <w:szCs w:val="22"/>
        </w:rPr>
      </w:pPr>
      <w:hyperlink w:anchor="_Toc56095822" w:history="1">
        <w:r w:rsidR="00F01A02" w:rsidRPr="00677DC8">
          <w:rPr>
            <w:rStyle w:val="Hyperlink"/>
          </w:rPr>
          <w:t>1.7 Thesis Overview</w:t>
        </w:r>
        <w:r w:rsidR="00F01A02">
          <w:rPr>
            <w:webHidden/>
          </w:rPr>
          <w:tab/>
        </w:r>
        <w:r w:rsidR="00F01A02">
          <w:rPr>
            <w:webHidden/>
          </w:rPr>
          <w:fldChar w:fldCharType="begin"/>
        </w:r>
        <w:r w:rsidR="00F01A02">
          <w:rPr>
            <w:webHidden/>
          </w:rPr>
          <w:instrText xml:space="preserve"> PAGEREF _Toc56095822 \h </w:instrText>
        </w:r>
        <w:r w:rsidR="00F01A02">
          <w:rPr>
            <w:webHidden/>
          </w:rPr>
        </w:r>
        <w:r w:rsidR="00F01A02">
          <w:rPr>
            <w:webHidden/>
          </w:rPr>
          <w:fldChar w:fldCharType="separate"/>
        </w:r>
        <w:r w:rsidR="00F01A02">
          <w:rPr>
            <w:webHidden/>
          </w:rPr>
          <w:t>13</w:t>
        </w:r>
        <w:r w:rsidR="00F01A02">
          <w:rPr>
            <w:webHidden/>
          </w:rPr>
          <w:fldChar w:fldCharType="end"/>
        </w:r>
      </w:hyperlink>
    </w:p>
    <w:p w14:paraId="7C682F92" w14:textId="7E6001C3" w:rsidR="00F01A02" w:rsidRDefault="00A33867">
      <w:pPr>
        <w:pStyle w:val="TOC1"/>
        <w:rPr>
          <w:rFonts w:asciiTheme="minorHAnsi" w:eastAsiaTheme="minorEastAsia" w:hAnsiTheme="minorHAnsi" w:cstheme="minorBidi"/>
          <w:bCs w:val="0"/>
          <w:sz w:val="22"/>
          <w:szCs w:val="22"/>
        </w:rPr>
      </w:pPr>
      <w:hyperlink w:anchor="_Toc56095823" w:history="1">
        <w:r w:rsidR="00F01A02" w:rsidRPr="00677DC8">
          <w:rPr>
            <w:rStyle w:val="Hyperlink"/>
          </w:rPr>
          <w:t>II. Background</w:t>
        </w:r>
        <w:r w:rsidR="00F01A02">
          <w:rPr>
            <w:webHidden/>
          </w:rPr>
          <w:tab/>
        </w:r>
        <w:r w:rsidR="00F01A02">
          <w:rPr>
            <w:webHidden/>
          </w:rPr>
          <w:fldChar w:fldCharType="begin"/>
        </w:r>
        <w:r w:rsidR="00F01A02">
          <w:rPr>
            <w:webHidden/>
          </w:rPr>
          <w:instrText xml:space="preserve"> PAGEREF _Toc56095823 \h </w:instrText>
        </w:r>
        <w:r w:rsidR="00F01A02">
          <w:rPr>
            <w:webHidden/>
          </w:rPr>
        </w:r>
        <w:r w:rsidR="00F01A02">
          <w:rPr>
            <w:webHidden/>
          </w:rPr>
          <w:fldChar w:fldCharType="separate"/>
        </w:r>
        <w:r w:rsidR="00F01A02">
          <w:rPr>
            <w:webHidden/>
          </w:rPr>
          <w:t>13</w:t>
        </w:r>
        <w:r w:rsidR="00F01A02">
          <w:rPr>
            <w:webHidden/>
          </w:rPr>
          <w:fldChar w:fldCharType="end"/>
        </w:r>
      </w:hyperlink>
    </w:p>
    <w:p w14:paraId="43F5E7A7" w14:textId="02DA94AA" w:rsidR="00F01A02" w:rsidRDefault="00A33867">
      <w:pPr>
        <w:pStyle w:val="TOC2"/>
        <w:rPr>
          <w:rFonts w:asciiTheme="minorHAnsi" w:eastAsiaTheme="minorEastAsia" w:hAnsiTheme="minorHAnsi" w:cstheme="minorBidi"/>
          <w:sz w:val="22"/>
          <w:szCs w:val="22"/>
        </w:rPr>
      </w:pPr>
      <w:hyperlink w:anchor="_Toc56095824" w:history="1">
        <w:r w:rsidR="00F01A02" w:rsidRPr="00677DC8">
          <w:rPr>
            <w:rStyle w:val="Hyperlink"/>
            <w:rFonts w:eastAsiaTheme="minorHAnsi"/>
          </w:rPr>
          <w:t>2.1 Physics of Flight Modeling</w:t>
        </w:r>
        <w:r w:rsidR="00F01A02">
          <w:rPr>
            <w:webHidden/>
          </w:rPr>
          <w:tab/>
        </w:r>
        <w:r w:rsidR="00F01A02">
          <w:rPr>
            <w:webHidden/>
          </w:rPr>
          <w:fldChar w:fldCharType="begin"/>
        </w:r>
        <w:r w:rsidR="00F01A02">
          <w:rPr>
            <w:webHidden/>
          </w:rPr>
          <w:instrText xml:space="preserve"> PAGEREF _Toc56095824 \h </w:instrText>
        </w:r>
        <w:r w:rsidR="00F01A02">
          <w:rPr>
            <w:webHidden/>
          </w:rPr>
        </w:r>
        <w:r w:rsidR="00F01A02">
          <w:rPr>
            <w:webHidden/>
          </w:rPr>
          <w:fldChar w:fldCharType="separate"/>
        </w:r>
        <w:r w:rsidR="00F01A02">
          <w:rPr>
            <w:webHidden/>
          </w:rPr>
          <w:t>13</w:t>
        </w:r>
        <w:r w:rsidR="00F01A02">
          <w:rPr>
            <w:webHidden/>
          </w:rPr>
          <w:fldChar w:fldCharType="end"/>
        </w:r>
      </w:hyperlink>
    </w:p>
    <w:p w14:paraId="4BC4D5FF" w14:textId="5E061F51" w:rsidR="00F01A02" w:rsidRDefault="00A33867">
      <w:pPr>
        <w:pStyle w:val="TOC2"/>
        <w:rPr>
          <w:rFonts w:asciiTheme="minorHAnsi" w:eastAsiaTheme="minorEastAsia" w:hAnsiTheme="minorHAnsi" w:cstheme="minorBidi"/>
          <w:sz w:val="22"/>
          <w:szCs w:val="22"/>
        </w:rPr>
      </w:pPr>
      <w:hyperlink w:anchor="_Toc56095825" w:history="1">
        <w:r w:rsidR="00F01A02" w:rsidRPr="00677DC8">
          <w:rPr>
            <w:rStyle w:val="Hyperlink"/>
            <w:rFonts w:eastAsiaTheme="minorHAnsi"/>
          </w:rPr>
          <w:t>2.2 Entity Component System</w:t>
        </w:r>
        <w:r w:rsidR="00F01A02">
          <w:rPr>
            <w:webHidden/>
          </w:rPr>
          <w:tab/>
        </w:r>
        <w:r w:rsidR="00F01A02">
          <w:rPr>
            <w:webHidden/>
          </w:rPr>
          <w:fldChar w:fldCharType="begin"/>
        </w:r>
        <w:r w:rsidR="00F01A02">
          <w:rPr>
            <w:webHidden/>
          </w:rPr>
          <w:instrText xml:space="preserve"> PAGEREF _Toc56095825 \h </w:instrText>
        </w:r>
        <w:r w:rsidR="00F01A02">
          <w:rPr>
            <w:webHidden/>
          </w:rPr>
        </w:r>
        <w:r w:rsidR="00F01A02">
          <w:rPr>
            <w:webHidden/>
          </w:rPr>
          <w:fldChar w:fldCharType="separate"/>
        </w:r>
        <w:r w:rsidR="00F01A02">
          <w:rPr>
            <w:webHidden/>
          </w:rPr>
          <w:t>24</w:t>
        </w:r>
        <w:r w:rsidR="00F01A02">
          <w:rPr>
            <w:webHidden/>
          </w:rPr>
          <w:fldChar w:fldCharType="end"/>
        </w:r>
      </w:hyperlink>
    </w:p>
    <w:p w14:paraId="595279CB" w14:textId="68AB0E05" w:rsidR="00F01A02" w:rsidRDefault="00A33867">
      <w:pPr>
        <w:pStyle w:val="TOC2"/>
        <w:rPr>
          <w:rFonts w:asciiTheme="minorHAnsi" w:eastAsiaTheme="minorEastAsia" w:hAnsiTheme="minorHAnsi" w:cstheme="minorBidi"/>
          <w:sz w:val="22"/>
          <w:szCs w:val="22"/>
        </w:rPr>
      </w:pPr>
      <w:hyperlink w:anchor="_Toc56095826" w:history="1">
        <w:r w:rsidR="00F01A02" w:rsidRPr="00677DC8">
          <w:rPr>
            <w:rStyle w:val="Hyperlink"/>
          </w:rPr>
          <w:t>2.3 Rust</w:t>
        </w:r>
        <w:r w:rsidR="00F01A02">
          <w:rPr>
            <w:webHidden/>
          </w:rPr>
          <w:tab/>
        </w:r>
        <w:r w:rsidR="00F01A02">
          <w:rPr>
            <w:webHidden/>
          </w:rPr>
          <w:fldChar w:fldCharType="begin"/>
        </w:r>
        <w:r w:rsidR="00F01A02">
          <w:rPr>
            <w:webHidden/>
          </w:rPr>
          <w:instrText xml:space="preserve"> PAGEREF _Toc56095826 \h </w:instrText>
        </w:r>
        <w:r w:rsidR="00F01A02">
          <w:rPr>
            <w:webHidden/>
          </w:rPr>
        </w:r>
        <w:r w:rsidR="00F01A02">
          <w:rPr>
            <w:webHidden/>
          </w:rPr>
          <w:fldChar w:fldCharType="separate"/>
        </w:r>
        <w:r w:rsidR="00F01A02">
          <w:rPr>
            <w:webHidden/>
          </w:rPr>
          <w:t>29</w:t>
        </w:r>
        <w:r w:rsidR="00F01A02">
          <w:rPr>
            <w:webHidden/>
          </w:rPr>
          <w:fldChar w:fldCharType="end"/>
        </w:r>
      </w:hyperlink>
    </w:p>
    <w:p w14:paraId="4C1738A3" w14:textId="7C07A517" w:rsidR="00F01A02" w:rsidRDefault="00A33867">
      <w:pPr>
        <w:pStyle w:val="TOC2"/>
        <w:rPr>
          <w:rFonts w:asciiTheme="minorHAnsi" w:eastAsiaTheme="minorEastAsia" w:hAnsiTheme="minorHAnsi" w:cstheme="minorBidi"/>
          <w:sz w:val="22"/>
          <w:szCs w:val="22"/>
        </w:rPr>
      </w:pPr>
      <w:hyperlink w:anchor="_Toc56095827" w:history="1">
        <w:r w:rsidR="00F01A02" w:rsidRPr="00677DC8">
          <w:rPr>
            <w:rStyle w:val="Hyperlink"/>
            <w:rFonts w:eastAsiaTheme="minorHAnsi"/>
          </w:rPr>
          <w:t>2.4 FlightGear</w:t>
        </w:r>
        <w:r w:rsidR="00F01A02">
          <w:rPr>
            <w:webHidden/>
          </w:rPr>
          <w:tab/>
        </w:r>
        <w:r w:rsidR="00F01A02">
          <w:rPr>
            <w:webHidden/>
          </w:rPr>
          <w:fldChar w:fldCharType="begin"/>
        </w:r>
        <w:r w:rsidR="00F01A02">
          <w:rPr>
            <w:webHidden/>
          </w:rPr>
          <w:instrText xml:space="preserve"> PAGEREF _Toc56095827 \h </w:instrText>
        </w:r>
        <w:r w:rsidR="00F01A02">
          <w:rPr>
            <w:webHidden/>
          </w:rPr>
        </w:r>
        <w:r w:rsidR="00F01A02">
          <w:rPr>
            <w:webHidden/>
          </w:rPr>
          <w:fldChar w:fldCharType="separate"/>
        </w:r>
        <w:r w:rsidR="00F01A02">
          <w:rPr>
            <w:webHidden/>
          </w:rPr>
          <w:t>33</w:t>
        </w:r>
        <w:r w:rsidR="00F01A02">
          <w:rPr>
            <w:webHidden/>
          </w:rPr>
          <w:fldChar w:fldCharType="end"/>
        </w:r>
      </w:hyperlink>
    </w:p>
    <w:p w14:paraId="31E4A187" w14:textId="2382982A" w:rsidR="00F01A02" w:rsidRDefault="00A33867">
      <w:pPr>
        <w:pStyle w:val="TOC2"/>
        <w:rPr>
          <w:rFonts w:asciiTheme="minorHAnsi" w:eastAsiaTheme="minorEastAsia" w:hAnsiTheme="minorHAnsi" w:cstheme="minorBidi"/>
          <w:sz w:val="22"/>
          <w:szCs w:val="22"/>
        </w:rPr>
      </w:pPr>
      <w:hyperlink w:anchor="_Toc56095828" w:history="1">
        <w:r w:rsidR="00F01A02" w:rsidRPr="00677DC8">
          <w:rPr>
            <w:rStyle w:val="Hyperlink"/>
            <w:rFonts w:eastAsiaTheme="minorHAnsi"/>
          </w:rPr>
          <w:t>2.5 Networking with Rust</w:t>
        </w:r>
        <w:r w:rsidR="00F01A02">
          <w:rPr>
            <w:webHidden/>
          </w:rPr>
          <w:tab/>
        </w:r>
        <w:r w:rsidR="00F01A02">
          <w:rPr>
            <w:webHidden/>
          </w:rPr>
          <w:fldChar w:fldCharType="begin"/>
        </w:r>
        <w:r w:rsidR="00F01A02">
          <w:rPr>
            <w:webHidden/>
          </w:rPr>
          <w:instrText xml:space="preserve"> PAGEREF _Toc56095828 \h </w:instrText>
        </w:r>
        <w:r w:rsidR="00F01A02">
          <w:rPr>
            <w:webHidden/>
          </w:rPr>
        </w:r>
        <w:r w:rsidR="00F01A02">
          <w:rPr>
            <w:webHidden/>
          </w:rPr>
          <w:fldChar w:fldCharType="separate"/>
        </w:r>
        <w:r w:rsidR="00F01A02">
          <w:rPr>
            <w:webHidden/>
          </w:rPr>
          <w:t>34</w:t>
        </w:r>
        <w:r w:rsidR="00F01A02">
          <w:rPr>
            <w:webHidden/>
          </w:rPr>
          <w:fldChar w:fldCharType="end"/>
        </w:r>
      </w:hyperlink>
    </w:p>
    <w:p w14:paraId="2B15897E" w14:textId="5BD329CC" w:rsidR="00F01A02" w:rsidRDefault="00A33867">
      <w:pPr>
        <w:pStyle w:val="TOC1"/>
        <w:rPr>
          <w:rFonts w:asciiTheme="minorHAnsi" w:eastAsiaTheme="minorEastAsia" w:hAnsiTheme="minorHAnsi" w:cstheme="minorBidi"/>
          <w:bCs w:val="0"/>
          <w:sz w:val="22"/>
          <w:szCs w:val="22"/>
        </w:rPr>
      </w:pPr>
      <w:hyperlink w:anchor="_Toc56095829" w:history="1">
        <w:r w:rsidR="00F01A02" w:rsidRPr="00677DC8">
          <w:rPr>
            <w:rStyle w:val="Hyperlink"/>
          </w:rPr>
          <w:t>III.  Methodology</w:t>
        </w:r>
        <w:r w:rsidR="00F01A02">
          <w:rPr>
            <w:webHidden/>
          </w:rPr>
          <w:tab/>
        </w:r>
        <w:r w:rsidR="00F01A02">
          <w:rPr>
            <w:webHidden/>
          </w:rPr>
          <w:fldChar w:fldCharType="begin"/>
        </w:r>
        <w:r w:rsidR="00F01A02">
          <w:rPr>
            <w:webHidden/>
          </w:rPr>
          <w:instrText xml:space="preserve"> PAGEREF _Toc56095829 \h </w:instrText>
        </w:r>
        <w:r w:rsidR="00F01A02">
          <w:rPr>
            <w:webHidden/>
          </w:rPr>
        </w:r>
        <w:r w:rsidR="00F01A02">
          <w:rPr>
            <w:webHidden/>
          </w:rPr>
          <w:fldChar w:fldCharType="separate"/>
        </w:r>
        <w:r w:rsidR="00F01A02">
          <w:rPr>
            <w:webHidden/>
          </w:rPr>
          <w:t>35</w:t>
        </w:r>
        <w:r w:rsidR="00F01A02">
          <w:rPr>
            <w:webHidden/>
          </w:rPr>
          <w:fldChar w:fldCharType="end"/>
        </w:r>
      </w:hyperlink>
    </w:p>
    <w:p w14:paraId="74486B41" w14:textId="315AA973" w:rsidR="00F01A02" w:rsidRDefault="00A33867">
      <w:pPr>
        <w:pStyle w:val="TOC2"/>
        <w:rPr>
          <w:rFonts w:asciiTheme="minorHAnsi" w:eastAsiaTheme="minorEastAsia" w:hAnsiTheme="minorHAnsi" w:cstheme="minorBidi"/>
          <w:sz w:val="22"/>
          <w:szCs w:val="22"/>
        </w:rPr>
      </w:pPr>
      <w:hyperlink w:anchor="_Toc56095830" w:history="1">
        <w:r w:rsidR="00F01A02" w:rsidRPr="00677DC8">
          <w:rPr>
            <w:rStyle w:val="Hyperlink"/>
          </w:rPr>
          <w:t>3.1 Building the FDM</w:t>
        </w:r>
        <w:r w:rsidR="00F01A02">
          <w:rPr>
            <w:webHidden/>
          </w:rPr>
          <w:tab/>
        </w:r>
        <w:r w:rsidR="00F01A02">
          <w:rPr>
            <w:webHidden/>
          </w:rPr>
          <w:fldChar w:fldCharType="begin"/>
        </w:r>
        <w:r w:rsidR="00F01A02">
          <w:rPr>
            <w:webHidden/>
          </w:rPr>
          <w:instrText xml:space="preserve"> PAGEREF _Toc56095830 \h </w:instrText>
        </w:r>
        <w:r w:rsidR="00F01A02">
          <w:rPr>
            <w:webHidden/>
          </w:rPr>
        </w:r>
        <w:r w:rsidR="00F01A02">
          <w:rPr>
            <w:webHidden/>
          </w:rPr>
          <w:fldChar w:fldCharType="separate"/>
        </w:r>
        <w:r w:rsidR="00F01A02">
          <w:rPr>
            <w:webHidden/>
          </w:rPr>
          <w:t>35</w:t>
        </w:r>
        <w:r w:rsidR="00F01A02">
          <w:rPr>
            <w:webHidden/>
          </w:rPr>
          <w:fldChar w:fldCharType="end"/>
        </w:r>
      </w:hyperlink>
    </w:p>
    <w:p w14:paraId="19479D91" w14:textId="2C90E677" w:rsidR="00F01A02" w:rsidRDefault="00A33867">
      <w:pPr>
        <w:pStyle w:val="TOC2"/>
        <w:rPr>
          <w:rFonts w:asciiTheme="minorHAnsi" w:eastAsiaTheme="minorEastAsia" w:hAnsiTheme="minorHAnsi" w:cstheme="minorBidi"/>
          <w:sz w:val="22"/>
          <w:szCs w:val="22"/>
        </w:rPr>
      </w:pPr>
      <w:hyperlink w:anchor="_Toc56095831" w:history="1">
        <w:r w:rsidR="00F01A02" w:rsidRPr="00677DC8">
          <w:rPr>
            <w:rStyle w:val="Hyperlink"/>
          </w:rPr>
          <w:t>3.2 Baseline Comparison</w:t>
        </w:r>
        <w:r w:rsidR="00F01A02">
          <w:rPr>
            <w:webHidden/>
          </w:rPr>
          <w:tab/>
        </w:r>
        <w:r w:rsidR="00F01A02">
          <w:rPr>
            <w:webHidden/>
          </w:rPr>
          <w:fldChar w:fldCharType="begin"/>
        </w:r>
        <w:r w:rsidR="00F01A02">
          <w:rPr>
            <w:webHidden/>
          </w:rPr>
          <w:instrText xml:space="preserve"> PAGEREF _Toc56095831 \h </w:instrText>
        </w:r>
        <w:r w:rsidR="00F01A02">
          <w:rPr>
            <w:webHidden/>
          </w:rPr>
        </w:r>
        <w:r w:rsidR="00F01A02">
          <w:rPr>
            <w:webHidden/>
          </w:rPr>
          <w:fldChar w:fldCharType="separate"/>
        </w:r>
        <w:r w:rsidR="00F01A02">
          <w:rPr>
            <w:webHidden/>
          </w:rPr>
          <w:t>42</w:t>
        </w:r>
        <w:r w:rsidR="00F01A02">
          <w:rPr>
            <w:webHidden/>
          </w:rPr>
          <w:fldChar w:fldCharType="end"/>
        </w:r>
      </w:hyperlink>
    </w:p>
    <w:p w14:paraId="6B748E61" w14:textId="0007A975" w:rsidR="00F01A02" w:rsidRDefault="00A33867">
      <w:pPr>
        <w:pStyle w:val="TOC2"/>
        <w:rPr>
          <w:rFonts w:asciiTheme="minorHAnsi" w:eastAsiaTheme="minorEastAsia" w:hAnsiTheme="minorHAnsi" w:cstheme="minorBidi"/>
          <w:sz w:val="22"/>
          <w:szCs w:val="22"/>
        </w:rPr>
      </w:pPr>
      <w:hyperlink w:anchor="_Toc56095832" w:history="1">
        <w:r w:rsidR="00F01A02" w:rsidRPr="00677DC8">
          <w:rPr>
            <w:rStyle w:val="Hyperlink"/>
          </w:rPr>
          <w:t>3.3 ECS and OOP Performance Experiment (need working program first…)</w:t>
        </w:r>
        <w:r w:rsidR="00F01A02">
          <w:rPr>
            <w:webHidden/>
          </w:rPr>
          <w:tab/>
        </w:r>
        <w:r w:rsidR="00F01A02">
          <w:rPr>
            <w:webHidden/>
          </w:rPr>
          <w:fldChar w:fldCharType="begin"/>
        </w:r>
        <w:r w:rsidR="00F01A02">
          <w:rPr>
            <w:webHidden/>
          </w:rPr>
          <w:instrText xml:space="preserve"> PAGEREF _Toc56095832 \h </w:instrText>
        </w:r>
        <w:r w:rsidR="00F01A02">
          <w:rPr>
            <w:webHidden/>
          </w:rPr>
        </w:r>
        <w:r w:rsidR="00F01A02">
          <w:rPr>
            <w:webHidden/>
          </w:rPr>
          <w:fldChar w:fldCharType="separate"/>
        </w:r>
        <w:r w:rsidR="00F01A02">
          <w:rPr>
            <w:webHidden/>
          </w:rPr>
          <w:t>43</w:t>
        </w:r>
        <w:r w:rsidR="00F01A02">
          <w:rPr>
            <w:webHidden/>
          </w:rPr>
          <w:fldChar w:fldCharType="end"/>
        </w:r>
      </w:hyperlink>
    </w:p>
    <w:p w14:paraId="7186FCBF" w14:textId="4B93E7CB" w:rsidR="00F01A02" w:rsidRDefault="00A33867">
      <w:pPr>
        <w:pStyle w:val="TOC1"/>
        <w:rPr>
          <w:rFonts w:asciiTheme="minorHAnsi" w:eastAsiaTheme="minorEastAsia" w:hAnsiTheme="minorHAnsi" w:cstheme="minorBidi"/>
          <w:bCs w:val="0"/>
          <w:sz w:val="22"/>
          <w:szCs w:val="22"/>
        </w:rPr>
      </w:pPr>
      <w:hyperlink w:anchor="_Toc56095833" w:history="1">
        <w:r w:rsidR="00F01A02" w:rsidRPr="00677DC8">
          <w:rPr>
            <w:rStyle w:val="Hyperlink"/>
          </w:rPr>
          <w:t>IV.  Analysis and Results</w:t>
        </w:r>
        <w:r w:rsidR="00F01A02">
          <w:rPr>
            <w:webHidden/>
          </w:rPr>
          <w:tab/>
        </w:r>
        <w:r w:rsidR="00F01A02">
          <w:rPr>
            <w:webHidden/>
          </w:rPr>
          <w:fldChar w:fldCharType="begin"/>
        </w:r>
        <w:r w:rsidR="00F01A02">
          <w:rPr>
            <w:webHidden/>
          </w:rPr>
          <w:instrText xml:space="preserve"> PAGEREF _Toc56095833 \h </w:instrText>
        </w:r>
        <w:r w:rsidR="00F01A02">
          <w:rPr>
            <w:webHidden/>
          </w:rPr>
        </w:r>
        <w:r w:rsidR="00F01A02">
          <w:rPr>
            <w:webHidden/>
          </w:rPr>
          <w:fldChar w:fldCharType="separate"/>
        </w:r>
        <w:r w:rsidR="00F01A02">
          <w:rPr>
            <w:webHidden/>
          </w:rPr>
          <w:t>43</w:t>
        </w:r>
        <w:r w:rsidR="00F01A02">
          <w:rPr>
            <w:webHidden/>
          </w:rPr>
          <w:fldChar w:fldCharType="end"/>
        </w:r>
      </w:hyperlink>
    </w:p>
    <w:p w14:paraId="629B1F99" w14:textId="7BBFADA1" w:rsidR="00F01A02" w:rsidRDefault="00A33867">
      <w:pPr>
        <w:pStyle w:val="TOC2"/>
        <w:rPr>
          <w:rFonts w:asciiTheme="minorHAnsi" w:eastAsiaTheme="minorEastAsia" w:hAnsiTheme="minorHAnsi" w:cstheme="minorBidi"/>
          <w:sz w:val="22"/>
          <w:szCs w:val="22"/>
        </w:rPr>
      </w:pPr>
      <w:hyperlink w:anchor="_Toc56095834" w:history="1">
        <w:r w:rsidR="00F01A02" w:rsidRPr="00677DC8">
          <w:rPr>
            <w:rStyle w:val="Hyperlink"/>
          </w:rPr>
          <w:t>ECS and OOP Performance</w:t>
        </w:r>
        <w:r w:rsidR="00F01A02">
          <w:rPr>
            <w:webHidden/>
          </w:rPr>
          <w:tab/>
        </w:r>
        <w:r w:rsidR="00F01A02">
          <w:rPr>
            <w:webHidden/>
          </w:rPr>
          <w:fldChar w:fldCharType="begin"/>
        </w:r>
        <w:r w:rsidR="00F01A02">
          <w:rPr>
            <w:webHidden/>
          </w:rPr>
          <w:instrText xml:space="preserve"> PAGEREF _Toc56095834 \h </w:instrText>
        </w:r>
        <w:r w:rsidR="00F01A02">
          <w:rPr>
            <w:webHidden/>
          </w:rPr>
        </w:r>
        <w:r w:rsidR="00F01A02">
          <w:rPr>
            <w:webHidden/>
          </w:rPr>
          <w:fldChar w:fldCharType="separate"/>
        </w:r>
        <w:r w:rsidR="00F01A02">
          <w:rPr>
            <w:webHidden/>
          </w:rPr>
          <w:t>43</w:t>
        </w:r>
        <w:r w:rsidR="00F01A02">
          <w:rPr>
            <w:webHidden/>
          </w:rPr>
          <w:fldChar w:fldCharType="end"/>
        </w:r>
      </w:hyperlink>
    </w:p>
    <w:p w14:paraId="7418264B" w14:textId="4BDA14DC" w:rsidR="00F01A02" w:rsidRDefault="00A33867">
      <w:pPr>
        <w:pStyle w:val="TOC2"/>
        <w:rPr>
          <w:rFonts w:asciiTheme="minorHAnsi" w:eastAsiaTheme="minorEastAsia" w:hAnsiTheme="minorHAnsi" w:cstheme="minorBidi"/>
          <w:sz w:val="22"/>
          <w:szCs w:val="22"/>
        </w:rPr>
      </w:pPr>
      <w:hyperlink w:anchor="_Toc56095835" w:history="1">
        <w:r w:rsidR="00F01A02" w:rsidRPr="00677DC8">
          <w:rPr>
            <w:rStyle w:val="Hyperlink"/>
          </w:rPr>
          <w:t>Baseline Comparison</w:t>
        </w:r>
        <w:r w:rsidR="00F01A02">
          <w:rPr>
            <w:webHidden/>
          </w:rPr>
          <w:tab/>
        </w:r>
        <w:r w:rsidR="00F01A02">
          <w:rPr>
            <w:webHidden/>
          </w:rPr>
          <w:fldChar w:fldCharType="begin"/>
        </w:r>
        <w:r w:rsidR="00F01A02">
          <w:rPr>
            <w:webHidden/>
          </w:rPr>
          <w:instrText xml:space="preserve"> PAGEREF _Toc56095835 \h </w:instrText>
        </w:r>
        <w:r w:rsidR="00F01A02">
          <w:rPr>
            <w:webHidden/>
          </w:rPr>
        </w:r>
        <w:r w:rsidR="00F01A02">
          <w:rPr>
            <w:webHidden/>
          </w:rPr>
          <w:fldChar w:fldCharType="separate"/>
        </w:r>
        <w:r w:rsidR="00F01A02">
          <w:rPr>
            <w:webHidden/>
          </w:rPr>
          <w:t>43</w:t>
        </w:r>
        <w:r w:rsidR="00F01A02">
          <w:rPr>
            <w:webHidden/>
          </w:rPr>
          <w:fldChar w:fldCharType="end"/>
        </w:r>
      </w:hyperlink>
    </w:p>
    <w:p w14:paraId="5D81F2CC" w14:textId="100415E3" w:rsidR="00F01A02" w:rsidRDefault="00A33867">
      <w:pPr>
        <w:pStyle w:val="TOC2"/>
        <w:rPr>
          <w:rFonts w:asciiTheme="minorHAnsi" w:eastAsiaTheme="minorEastAsia" w:hAnsiTheme="minorHAnsi" w:cstheme="minorBidi"/>
          <w:sz w:val="22"/>
          <w:szCs w:val="22"/>
        </w:rPr>
      </w:pPr>
      <w:hyperlink w:anchor="_Toc56095836" w:history="1">
        <w:r w:rsidR="00F01A02" w:rsidRPr="00677DC8">
          <w:rPr>
            <w:rStyle w:val="Hyperlink"/>
          </w:rPr>
          <w:t>Investigative Questions Answered</w:t>
        </w:r>
        <w:r w:rsidR="00F01A02">
          <w:rPr>
            <w:webHidden/>
          </w:rPr>
          <w:tab/>
        </w:r>
        <w:r w:rsidR="00F01A02">
          <w:rPr>
            <w:webHidden/>
          </w:rPr>
          <w:fldChar w:fldCharType="begin"/>
        </w:r>
        <w:r w:rsidR="00F01A02">
          <w:rPr>
            <w:webHidden/>
          </w:rPr>
          <w:instrText xml:space="preserve"> PAGEREF _Toc56095836 \h </w:instrText>
        </w:r>
        <w:r w:rsidR="00F01A02">
          <w:rPr>
            <w:webHidden/>
          </w:rPr>
        </w:r>
        <w:r w:rsidR="00F01A02">
          <w:rPr>
            <w:webHidden/>
          </w:rPr>
          <w:fldChar w:fldCharType="separate"/>
        </w:r>
        <w:r w:rsidR="00F01A02">
          <w:rPr>
            <w:webHidden/>
          </w:rPr>
          <w:t>44</w:t>
        </w:r>
        <w:r w:rsidR="00F01A02">
          <w:rPr>
            <w:webHidden/>
          </w:rPr>
          <w:fldChar w:fldCharType="end"/>
        </w:r>
      </w:hyperlink>
    </w:p>
    <w:p w14:paraId="5D4C5725" w14:textId="3CC0FC1D" w:rsidR="00F01A02" w:rsidRDefault="00A33867">
      <w:pPr>
        <w:pStyle w:val="TOC2"/>
        <w:rPr>
          <w:rFonts w:asciiTheme="minorHAnsi" w:eastAsiaTheme="minorEastAsia" w:hAnsiTheme="minorHAnsi" w:cstheme="minorBidi"/>
          <w:sz w:val="22"/>
          <w:szCs w:val="22"/>
        </w:rPr>
      </w:pPr>
      <w:hyperlink w:anchor="_Toc56095837" w:history="1">
        <w:r w:rsidR="00F01A02" w:rsidRPr="00677DC8">
          <w:rPr>
            <w:rStyle w:val="Hyperlink"/>
          </w:rPr>
          <w:t>Summary</w:t>
        </w:r>
        <w:r w:rsidR="00F01A02">
          <w:rPr>
            <w:webHidden/>
          </w:rPr>
          <w:tab/>
        </w:r>
        <w:r w:rsidR="00F01A02">
          <w:rPr>
            <w:webHidden/>
          </w:rPr>
          <w:fldChar w:fldCharType="begin"/>
        </w:r>
        <w:r w:rsidR="00F01A02">
          <w:rPr>
            <w:webHidden/>
          </w:rPr>
          <w:instrText xml:space="preserve"> PAGEREF _Toc56095837 \h </w:instrText>
        </w:r>
        <w:r w:rsidR="00F01A02">
          <w:rPr>
            <w:webHidden/>
          </w:rPr>
        </w:r>
        <w:r w:rsidR="00F01A02">
          <w:rPr>
            <w:webHidden/>
          </w:rPr>
          <w:fldChar w:fldCharType="separate"/>
        </w:r>
        <w:r w:rsidR="00F01A02">
          <w:rPr>
            <w:webHidden/>
          </w:rPr>
          <w:t>44</w:t>
        </w:r>
        <w:r w:rsidR="00F01A02">
          <w:rPr>
            <w:webHidden/>
          </w:rPr>
          <w:fldChar w:fldCharType="end"/>
        </w:r>
      </w:hyperlink>
    </w:p>
    <w:p w14:paraId="54B81AE1" w14:textId="6D9E09CF" w:rsidR="00F01A02" w:rsidRDefault="00A33867">
      <w:pPr>
        <w:pStyle w:val="TOC1"/>
        <w:rPr>
          <w:rFonts w:asciiTheme="minorHAnsi" w:eastAsiaTheme="minorEastAsia" w:hAnsiTheme="minorHAnsi" w:cstheme="minorBidi"/>
          <w:bCs w:val="0"/>
          <w:sz w:val="22"/>
          <w:szCs w:val="22"/>
        </w:rPr>
      </w:pPr>
      <w:hyperlink w:anchor="_Toc56095838" w:history="1">
        <w:r w:rsidR="00F01A02" w:rsidRPr="00677DC8">
          <w:rPr>
            <w:rStyle w:val="Hyperlink"/>
          </w:rPr>
          <w:t>V.  Conclusions and Recommendations</w:t>
        </w:r>
        <w:r w:rsidR="00F01A02">
          <w:rPr>
            <w:webHidden/>
          </w:rPr>
          <w:tab/>
        </w:r>
        <w:r w:rsidR="00F01A02">
          <w:rPr>
            <w:webHidden/>
          </w:rPr>
          <w:fldChar w:fldCharType="begin"/>
        </w:r>
        <w:r w:rsidR="00F01A02">
          <w:rPr>
            <w:webHidden/>
          </w:rPr>
          <w:instrText xml:space="preserve"> PAGEREF _Toc56095838 \h </w:instrText>
        </w:r>
        <w:r w:rsidR="00F01A02">
          <w:rPr>
            <w:webHidden/>
          </w:rPr>
        </w:r>
        <w:r w:rsidR="00F01A02">
          <w:rPr>
            <w:webHidden/>
          </w:rPr>
          <w:fldChar w:fldCharType="separate"/>
        </w:r>
        <w:r w:rsidR="00F01A02">
          <w:rPr>
            <w:webHidden/>
          </w:rPr>
          <w:t>44</w:t>
        </w:r>
        <w:r w:rsidR="00F01A02">
          <w:rPr>
            <w:webHidden/>
          </w:rPr>
          <w:fldChar w:fldCharType="end"/>
        </w:r>
      </w:hyperlink>
    </w:p>
    <w:p w14:paraId="35EC0DEB" w14:textId="6FA5A23E" w:rsidR="00F01A02" w:rsidRDefault="00A33867">
      <w:pPr>
        <w:pStyle w:val="TOC2"/>
        <w:rPr>
          <w:rFonts w:asciiTheme="minorHAnsi" w:eastAsiaTheme="minorEastAsia" w:hAnsiTheme="minorHAnsi" w:cstheme="minorBidi"/>
          <w:sz w:val="22"/>
          <w:szCs w:val="22"/>
        </w:rPr>
      </w:pPr>
      <w:hyperlink w:anchor="_Toc56095839" w:history="1">
        <w:r w:rsidR="00F01A02" w:rsidRPr="00677DC8">
          <w:rPr>
            <w:rStyle w:val="Hyperlink"/>
          </w:rPr>
          <w:t>Chapter Overview</w:t>
        </w:r>
        <w:r w:rsidR="00F01A02">
          <w:rPr>
            <w:webHidden/>
          </w:rPr>
          <w:tab/>
        </w:r>
        <w:r w:rsidR="00F01A02">
          <w:rPr>
            <w:webHidden/>
          </w:rPr>
          <w:fldChar w:fldCharType="begin"/>
        </w:r>
        <w:r w:rsidR="00F01A02">
          <w:rPr>
            <w:webHidden/>
          </w:rPr>
          <w:instrText xml:space="preserve"> PAGEREF _Toc56095839 \h </w:instrText>
        </w:r>
        <w:r w:rsidR="00F01A02">
          <w:rPr>
            <w:webHidden/>
          </w:rPr>
        </w:r>
        <w:r w:rsidR="00F01A02">
          <w:rPr>
            <w:webHidden/>
          </w:rPr>
          <w:fldChar w:fldCharType="separate"/>
        </w:r>
        <w:r w:rsidR="00F01A02">
          <w:rPr>
            <w:webHidden/>
          </w:rPr>
          <w:t>44</w:t>
        </w:r>
        <w:r w:rsidR="00F01A02">
          <w:rPr>
            <w:webHidden/>
          </w:rPr>
          <w:fldChar w:fldCharType="end"/>
        </w:r>
      </w:hyperlink>
    </w:p>
    <w:p w14:paraId="3BDEC497" w14:textId="5ADA838A" w:rsidR="00F01A02" w:rsidRDefault="00A33867">
      <w:pPr>
        <w:pStyle w:val="TOC2"/>
        <w:rPr>
          <w:rFonts w:asciiTheme="minorHAnsi" w:eastAsiaTheme="minorEastAsia" w:hAnsiTheme="minorHAnsi" w:cstheme="minorBidi"/>
          <w:sz w:val="22"/>
          <w:szCs w:val="22"/>
        </w:rPr>
      </w:pPr>
      <w:hyperlink w:anchor="_Toc56095840" w:history="1">
        <w:r w:rsidR="00F01A02" w:rsidRPr="00677DC8">
          <w:rPr>
            <w:rStyle w:val="Hyperlink"/>
          </w:rPr>
          <w:t>Conclusions of Research</w:t>
        </w:r>
        <w:r w:rsidR="00F01A02">
          <w:rPr>
            <w:webHidden/>
          </w:rPr>
          <w:tab/>
        </w:r>
        <w:r w:rsidR="00F01A02">
          <w:rPr>
            <w:webHidden/>
          </w:rPr>
          <w:fldChar w:fldCharType="begin"/>
        </w:r>
        <w:r w:rsidR="00F01A02">
          <w:rPr>
            <w:webHidden/>
          </w:rPr>
          <w:instrText xml:space="preserve"> PAGEREF _Toc56095840 \h </w:instrText>
        </w:r>
        <w:r w:rsidR="00F01A02">
          <w:rPr>
            <w:webHidden/>
          </w:rPr>
        </w:r>
        <w:r w:rsidR="00F01A02">
          <w:rPr>
            <w:webHidden/>
          </w:rPr>
          <w:fldChar w:fldCharType="separate"/>
        </w:r>
        <w:r w:rsidR="00F01A02">
          <w:rPr>
            <w:webHidden/>
          </w:rPr>
          <w:t>44</w:t>
        </w:r>
        <w:r w:rsidR="00F01A02">
          <w:rPr>
            <w:webHidden/>
          </w:rPr>
          <w:fldChar w:fldCharType="end"/>
        </w:r>
      </w:hyperlink>
    </w:p>
    <w:p w14:paraId="6C28B4FC" w14:textId="76506147" w:rsidR="00F01A02" w:rsidRDefault="00A33867">
      <w:pPr>
        <w:pStyle w:val="TOC2"/>
        <w:rPr>
          <w:rFonts w:asciiTheme="minorHAnsi" w:eastAsiaTheme="minorEastAsia" w:hAnsiTheme="minorHAnsi" w:cstheme="minorBidi"/>
          <w:sz w:val="22"/>
          <w:szCs w:val="22"/>
        </w:rPr>
      </w:pPr>
      <w:hyperlink w:anchor="_Toc56095841" w:history="1">
        <w:r w:rsidR="00F01A02" w:rsidRPr="00677DC8">
          <w:rPr>
            <w:rStyle w:val="Hyperlink"/>
          </w:rPr>
          <w:t>Significance of Research</w:t>
        </w:r>
        <w:r w:rsidR="00F01A02">
          <w:rPr>
            <w:webHidden/>
          </w:rPr>
          <w:tab/>
        </w:r>
        <w:r w:rsidR="00F01A02">
          <w:rPr>
            <w:webHidden/>
          </w:rPr>
          <w:fldChar w:fldCharType="begin"/>
        </w:r>
        <w:r w:rsidR="00F01A02">
          <w:rPr>
            <w:webHidden/>
          </w:rPr>
          <w:instrText xml:space="preserve"> PAGEREF _Toc56095841 \h </w:instrText>
        </w:r>
        <w:r w:rsidR="00F01A02">
          <w:rPr>
            <w:webHidden/>
          </w:rPr>
        </w:r>
        <w:r w:rsidR="00F01A02">
          <w:rPr>
            <w:webHidden/>
          </w:rPr>
          <w:fldChar w:fldCharType="separate"/>
        </w:r>
        <w:r w:rsidR="00F01A02">
          <w:rPr>
            <w:webHidden/>
          </w:rPr>
          <w:t>44</w:t>
        </w:r>
        <w:r w:rsidR="00F01A02">
          <w:rPr>
            <w:webHidden/>
          </w:rPr>
          <w:fldChar w:fldCharType="end"/>
        </w:r>
      </w:hyperlink>
    </w:p>
    <w:p w14:paraId="70B42978" w14:textId="030B72AE" w:rsidR="00F01A02" w:rsidRDefault="00A33867">
      <w:pPr>
        <w:pStyle w:val="TOC2"/>
        <w:rPr>
          <w:rFonts w:asciiTheme="minorHAnsi" w:eastAsiaTheme="minorEastAsia" w:hAnsiTheme="minorHAnsi" w:cstheme="minorBidi"/>
          <w:sz w:val="22"/>
          <w:szCs w:val="22"/>
        </w:rPr>
      </w:pPr>
      <w:hyperlink w:anchor="_Toc56095842" w:history="1">
        <w:r w:rsidR="00F01A02" w:rsidRPr="00677DC8">
          <w:rPr>
            <w:rStyle w:val="Hyperlink"/>
          </w:rPr>
          <w:t>Recommendations for Action</w:t>
        </w:r>
        <w:r w:rsidR="00F01A02">
          <w:rPr>
            <w:webHidden/>
          </w:rPr>
          <w:tab/>
        </w:r>
        <w:r w:rsidR="00F01A02">
          <w:rPr>
            <w:webHidden/>
          </w:rPr>
          <w:fldChar w:fldCharType="begin"/>
        </w:r>
        <w:r w:rsidR="00F01A02">
          <w:rPr>
            <w:webHidden/>
          </w:rPr>
          <w:instrText xml:space="preserve"> PAGEREF _Toc56095842 \h </w:instrText>
        </w:r>
        <w:r w:rsidR="00F01A02">
          <w:rPr>
            <w:webHidden/>
          </w:rPr>
        </w:r>
        <w:r w:rsidR="00F01A02">
          <w:rPr>
            <w:webHidden/>
          </w:rPr>
          <w:fldChar w:fldCharType="separate"/>
        </w:r>
        <w:r w:rsidR="00F01A02">
          <w:rPr>
            <w:webHidden/>
          </w:rPr>
          <w:t>44</w:t>
        </w:r>
        <w:r w:rsidR="00F01A02">
          <w:rPr>
            <w:webHidden/>
          </w:rPr>
          <w:fldChar w:fldCharType="end"/>
        </w:r>
      </w:hyperlink>
    </w:p>
    <w:p w14:paraId="4AA7DF99" w14:textId="6E8857B6" w:rsidR="00F01A02" w:rsidRDefault="00A33867">
      <w:pPr>
        <w:pStyle w:val="TOC2"/>
        <w:rPr>
          <w:rFonts w:asciiTheme="minorHAnsi" w:eastAsiaTheme="minorEastAsia" w:hAnsiTheme="minorHAnsi" w:cstheme="minorBidi"/>
          <w:sz w:val="22"/>
          <w:szCs w:val="22"/>
        </w:rPr>
      </w:pPr>
      <w:hyperlink w:anchor="_Toc56095843" w:history="1">
        <w:r w:rsidR="00F01A02" w:rsidRPr="00677DC8">
          <w:rPr>
            <w:rStyle w:val="Hyperlink"/>
          </w:rPr>
          <w:t>Recommendations for Future Research</w:t>
        </w:r>
        <w:r w:rsidR="00F01A02">
          <w:rPr>
            <w:webHidden/>
          </w:rPr>
          <w:tab/>
        </w:r>
        <w:r w:rsidR="00F01A02">
          <w:rPr>
            <w:webHidden/>
          </w:rPr>
          <w:fldChar w:fldCharType="begin"/>
        </w:r>
        <w:r w:rsidR="00F01A02">
          <w:rPr>
            <w:webHidden/>
          </w:rPr>
          <w:instrText xml:space="preserve"> PAGEREF _Toc56095843 \h </w:instrText>
        </w:r>
        <w:r w:rsidR="00F01A02">
          <w:rPr>
            <w:webHidden/>
          </w:rPr>
        </w:r>
        <w:r w:rsidR="00F01A02">
          <w:rPr>
            <w:webHidden/>
          </w:rPr>
          <w:fldChar w:fldCharType="separate"/>
        </w:r>
        <w:r w:rsidR="00F01A02">
          <w:rPr>
            <w:webHidden/>
          </w:rPr>
          <w:t>44</w:t>
        </w:r>
        <w:r w:rsidR="00F01A02">
          <w:rPr>
            <w:webHidden/>
          </w:rPr>
          <w:fldChar w:fldCharType="end"/>
        </w:r>
      </w:hyperlink>
    </w:p>
    <w:p w14:paraId="2539C5ED" w14:textId="149BD9D7" w:rsidR="00F01A02" w:rsidRDefault="00A33867">
      <w:pPr>
        <w:pStyle w:val="TOC2"/>
        <w:rPr>
          <w:rFonts w:asciiTheme="minorHAnsi" w:eastAsiaTheme="minorEastAsia" w:hAnsiTheme="minorHAnsi" w:cstheme="minorBidi"/>
          <w:sz w:val="22"/>
          <w:szCs w:val="22"/>
        </w:rPr>
      </w:pPr>
      <w:hyperlink w:anchor="_Toc56095844" w:history="1">
        <w:r w:rsidR="00F01A02" w:rsidRPr="00677DC8">
          <w:rPr>
            <w:rStyle w:val="Hyperlink"/>
          </w:rPr>
          <w:t>Summary</w:t>
        </w:r>
        <w:r w:rsidR="00F01A02">
          <w:rPr>
            <w:webHidden/>
          </w:rPr>
          <w:tab/>
        </w:r>
        <w:r w:rsidR="00F01A02">
          <w:rPr>
            <w:webHidden/>
          </w:rPr>
          <w:fldChar w:fldCharType="begin"/>
        </w:r>
        <w:r w:rsidR="00F01A02">
          <w:rPr>
            <w:webHidden/>
          </w:rPr>
          <w:instrText xml:space="preserve"> PAGEREF _Toc56095844 \h </w:instrText>
        </w:r>
        <w:r w:rsidR="00F01A02">
          <w:rPr>
            <w:webHidden/>
          </w:rPr>
        </w:r>
        <w:r w:rsidR="00F01A02">
          <w:rPr>
            <w:webHidden/>
          </w:rPr>
          <w:fldChar w:fldCharType="separate"/>
        </w:r>
        <w:r w:rsidR="00F01A02">
          <w:rPr>
            <w:webHidden/>
          </w:rPr>
          <w:t>44</w:t>
        </w:r>
        <w:r w:rsidR="00F01A02">
          <w:rPr>
            <w:webHidden/>
          </w:rPr>
          <w:fldChar w:fldCharType="end"/>
        </w:r>
      </w:hyperlink>
    </w:p>
    <w:p w14:paraId="346AEAAB" w14:textId="29A0BCE5" w:rsidR="00F01A02" w:rsidRDefault="00A33867">
      <w:pPr>
        <w:pStyle w:val="TOC1"/>
        <w:rPr>
          <w:rFonts w:asciiTheme="minorHAnsi" w:eastAsiaTheme="minorEastAsia" w:hAnsiTheme="minorHAnsi" w:cstheme="minorBidi"/>
          <w:bCs w:val="0"/>
          <w:sz w:val="22"/>
          <w:szCs w:val="22"/>
        </w:rPr>
      </w:pPr>
      <w:hyperlink w:anchor="_Toc56095845" w:history="1">
        <w:r w:rsidR="00F01A02" w:rsidRPr="00677DC8">
          <w:rPr>
            <w:rStyle w:val="Hyperlink"/>
          </w:rPr>
          <w:t>Appendix: Configuring FlightGear as a Visual System</w:t>
        </w:r>
        <w:r w:rsidR="00F01A02">
          <w:rPr>
            <w:webHidden/>
          </w:rPr>
          <w:tab/>
        </w:r>
        <w:r w:rsidR="00F01A02">
          <w:rPr>
            <w:webHidden/>
          </w:rPr>
          <w:fldChar w:fldCharType="begin"/>
        </w:r>
        <w:r w:rsidR="00F01A02">
          <w:rPr>
            <w:webHidden/>
          </w:rPr>
          <w:instrText xml:space="preserve"> PAGEREF _Toc56095845 \h </w:instrText>
        </w:r>
        <w:r w:rsidR="00F01A02">
          <w:rPr>
            <w:webHidden/>
          </w:rPr>
        </w:r>
        <w:r w:rsidR="00F01A02">
          <w:rPr>
            <w:webHidden/>
          </w:rPr>
          <w:fldChar w:fldCharType="separate"/>
        </w:r>
        <w:r w:rsidR="00F01A02">
          <w:rPr>
            <w:webHidden/>
          </w:rPr>
          <w:t>45</w:t>
        </w:r>
        <w:r w:rsidR="00F01A02">
          <w:rPr>
            <w:webHidden/>
          </w:rPr>
          <w:fldChar w:fldCharType="end"/>
        </w:r>
      </w:hyperlink>
    </w:p>
    <w:p w14:paraId="04B9663C" w14:textId="069C4291" w:rsidR="00F01A02" w:rsidRDefault="00A33867">
      <w:pPr>
        <w:pStyle w:val="TOC1"/>
        <w:rPr>
          <w:rFonts w:asciiTheme="minorHAnsi" w:eastAsiaTheme="minorEastAsia" w:hAnsiTheme="minorHAnsi" w:cstheme="minorBidi"/>
          <w:bCs w:val="0"/>
          <w:sz w:val="22"/>
          <w:szCs w:val="22"/>
        </w:rPr>
      </w:pPr>
      <w:hyperlink w:anchor="_Toc56095846" w:history="1">
        <w:r w:rsidR="00F01A02" w:rsidRPr="00677DC8">
          <w:rPr>
            <w:rStyle w:val="Hyperlink"/>
          </w:rPr>
          <w:t>Bibliography</w:t>
        </w:r>
        <w:r w:rsidR="00F01A02">
          <w:rPr>
            <w:webHidden/>
          </w:rPr>
          <w:tab/>
        </w:r>
        <w:r w:rsidR="00F01A02">
          <w:rPr>
            <w:webHidden/>
          </w:rPr>
          <w:fldChar w:fldCharType="begin"/>
        </w:r>
        <w:r w:rsidR="00F01A02">
          <w:rPr>
            <w:webHidden/>
          </w:rPr>
          <w:instrText xml:space="preserve"> PAGEREF _Toc56095846 \h </w:instrText>
        </w:r>
        <w:r w:rsidR="00F01A02">
          <w:rPr>
            <w:webHidden/>
          </w:rPr>
        </w:r>
        <w:r w:rsidR="00F01A02">
          <w:rPr>
            <w:webHidden/>
          </w:rPr>
          <w:fldChar w:fldCharType="separate"/>
        </w:r>
        <w:r w:rsidR="00F01A02">
          <w:rPr>
            <w:webHidden/>
          </w:rPr>
          <w:t>48</w:t>
        </w:r>
        <w:r w:rsidR="00F01A02">
          <w:rPr>
            <w:webHidden/>
          </w:rPr>
          <w:fldChar w:fldCharType="end"/>
        </w:r>
      </w:hyperlink>
    </w:p>
    <w:p w14:paraId="182256F0" w14:textId="4FC2B620"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6095814"/>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A33867">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6095815"/>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1D4129E0" w:rsidR="006D2A7D" w:rsidRDefault="00CB333F" w:rsidP="008322E0">
      <w:pPr>
        <w:ind w:firstLine="720"/>
      </w:pPr>
      <w:r>
        <w:t xml:space="preserve">Real-time </w:t>
      </w:r>
      <w:r w:rsidR="00B6198E">
        <w:t>c</w:t>
      </w:r>
      <w:r w:rsidR="00E333CB">
        <w:t xml:space="preserve">omputer </w:t>
      </w:r>
      <w:r w:rsidR="00494BD0">
        <w:t xml:space="preserve">training-based </w:t>
      </w:r>
      <w:r w:rsidR="00E333CB">
        <w:t xml:space="preserve">simulations are important </w:t>
      </w:r>
      <w:r w:rsidR="00420F49">
        <w:t xml:space="preserve">tools for the military. </w:t>
      </w:r>
      <w:r w:rsidR="00494BD0">
        <w:t xml:space="preserve">They </w:t>
      </w:r>
      <w:r w:rsidR="00481146">
        <w:t>are used in order to</w:t>
      </w:r>
      <w:r w:rsidR="00773293">
        <w:t xml:space="preserve"> p</w:t>
      </w:r>
      <w:r w:rsidR="00AB5D69">
        <w:t>repare</w:t>
      </w:r>
      <w:r w:rsidR="00773293">
        <w:t xml:space="preserve"> servicemen and </w:t>
      </w:r>
      <w:r w:rsidR="00885977">
        <w:t>service</w:t>
      </w:r>
      <w:r w:rsidR="00773293">
        <w:t>women</w:t>
      </w:r>
      <w:r w:rsidR="00494BD0">
        <w:t xml:space="preserve"> for a possible </w:t>
      </w:r>
      <w:r w:rsidR="00C2115A">
        <w:lastRenderedPageBreak/>
        <w:t xml:space="preserve">conflict and </w:t>
      </w:r>
      <w:r w:rsidR="00802A9C">
        <w:t>prac</w:t>
      </w:r>
      <w:r w:rsidR="00C2115A">
        <w:t>tice</w:t>
      </w:r>
      <w:r w:rsidR="00802A9C">
        <w:t xml:space="preserve">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2115A">
        <w:t xml:space="preserve">This assertion </w:t>
      </w:r>
      <w:r w:rsidR="007D01D1">
        <w:t>on</w:t>
      </w:r>
      <w:r w:rsidR="00A625ED">
        <w:t xml:space="preserve">ly reinforces the need to train, and </w:t>
      </w:r>
      <w:r w:rsidR="007D01D1">
        <w:t>simulations</w:t>
      </w:r>
      <w:r w:rsidR="00A625ED">
        <w:t xml:space="preserve"> are an effective method of training</w:t>
      </w:r>
      <w:r w:rsidR="007D01D1">
        <w:t>.</w:t>
      </w:r>
    </w:p>
    <w:p w14:paraId="2FD99AA2" w14:textId="40788DEC" w:rsidR="000F24BA" w:rsidRDefault="000F24BA" w:rsidP="008322E0">
      <w:pPr>
        <w:ind w:firstLine="720"/>
      </w:pPr>
      <w:r>
        <w:t xml:space="preserve">The reasons to use a </w:t>
      </w:r>
      <w:r w:rsidR="00313BE0">
        <w:t xml:space="preserve">virtual </w:t>
      </w:r>
      <w:r>
        <w:t xml:space="preserve">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w:t>
      </w:r>
      <w:r w:rsidR="008B727F">
        <w:t xml:space="preserve">capable </w:t>
      </w:r>
      <w:r>
        <w:t>computer to use it. They are more versatile because you can simulate scenarios that might not be possible to put together in real-life. And finally, they are completely safe because users cannot hurt themselves.</w:t>
      </w:r>
    </w:p>
    <w:p w14:paraId="4D7C563F" w14:textId="3DC4772F" w:rsidR="00083D99" w:rsidRDefault="00494BD0" w:rsidP="00083D99">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xml:space="preserve">, </w:t>
      </w:r>
      <w:r w:rsidR="00344407">
        <w:t xml:space="preserve">such as battle planning or individual pilot training. </w:t>
      </w:r>
      <w:r w:rsidR="0028544C">
        <w:t>The simulation software used is often written using the Object-Oriented Programming (OOP)</w:t>
      </w:r>
      <w:r w:rsidR="001118EA">
        <w:t xml:space="preserve"> paradigm. But there is an alternative</w:t>
      </w:r>
      <w:r w:rsidR="00083D99">
        <w:t>, modern</w:t>
      </w:r>
      <w:r w:rsidR="001118EA">
        <w:t xml:space="preserve"> paradigm, called Data-Oriented Design (DOD), that provides some powerful benefits over OOP</w:t>
      </w:r>
      <w:r w:rsidR="00EF2EE5">
        <w:t>, and that we will explore in this thesis</w:t>
      </w:r>
      <w:r w:rsidR="00B105E0">
        <w:t xml:space="preserve"> as it relates to flight simulation</w:t>
      </w:r>
      <w:r w:rsidR="001118EA">
        <w:t xml:space="preserve">. Specifically, we will discuss an implementation of DOD, called the Entity Component System (ECS) architecture. ECS is a programming design architecture that is </w:t>
      </w:r>
      <w:r w:rsidR="00083D99">
        <w:t>primarily</w:t>
      </w:r>
      <w:r w:rsidR="001118EA">
        <w:t xml:space="preserve"> used in the video game industry to design game engines.</w:t>
      </w:r>
      <w:r w:rsidR="00BF6D1B">
        <w:t xml:space="preserve"> But simulations are similar enough to games to be able to take advantage of this architecture.</w:t>
      </w:r>
      <w:r w:rsidR="001118EA">
        <w:t xml:space="preserve"> </w:t>
      </w:r>
      <w:r w:rsidR="00083D99">
        <w:t xml:space="preserve">In this thesis, the leveraging of the ECS design in a military oriented simulation is of particular interest because it has never been done before. The ECS </w:t>
      </w:r>
      <w:r w:rsidR="00083D99">
        <w:lastRenderedPageBreak/>
        <w:t xml:space="preserve">architecture is simply a new way of organizing data, alternatively to using OOP to organize data. Where OOP relies on hierarchies of data, ECS relies on compartmentalization of data, where data content and its functionality on the data is separated. Notably, Unity, a platform for creating and operating real-time 3D games.  uses an ECS architecture in its game engine [15]. The massively popular battle royale game </w:t>
      </w:r>
      <w:r w:rsidR="00083D99" w:rsidRPr="00F53C00">
        <w:rPr>
          <w:i/>
        </w:rPr>
        <w:t>Fall Guys: Ultimate Knockout</w:t>
      </w:r>
      <w:r w:rsidR="00083D99">
        <w:t xml:space="preserve">, for example, was created with Unity, which relies on the ECS design [16]. </w:t>
      </w:r>
      <w:r w:rsidR="008E4C2D">
        <w:t>The ECS architecture,</w:t>
      </w:r>
      <w:r w:rsidR="00083D99">
        <w:t xml:space="preserve"> which is discussed in more detail in Chapter 2, leads to code that is more reusable, readable, and performant. But we will also discus</w:t>
      </w:r>
      <w:r w:rsidR="003809E6">
        <w:t xml:space="preserve">s any possible pitfalls in </w:t>
      </w:r>
      <w:r w:rsidR="00083D99">
        <w:t>software created</w:t>
      </w:r>
      <w:r w:rsidR="003809E6">
        <w:t xml:space="preserve"> as an ECS.</w:t>
      </w:r>
    </w:p>
    <w:p w14:paraId="51D8F286" w14:textId="33E63937" w:rsidR="004C2B06" w:rsidRDefault="001118EA" w:rsidP="009F1CC0">
      <w:pPr>
        <w:ind w:firstLine="720"/>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AB1FB1">
        <w:t xml:space="preserve">development of </w:t>
      </w:r>
      <w:r w:rsidR="00834621">
        <w:t xml:space="preserve">3-Dimensional (3D) </w:t>
      </w:r>
      <w:r w:rsidR="00AB1FB1">
        <w:t>flight dynamics model (FDM)</w:t>
      </w:r>
      <w:r w:rsidR="008B727F">
        <w:t>.</w:t>
      </w:r>
      <w:r w:rsidR="009964DC">
        <w:t xml:space="preserve"> This is the</w:t>
      </w:r>
      <w:r w:rsidR="008322E0">
        <w:t xml:space="preserve"> </w:t>
      </w:r>
      <w:r w:rsidR="009F1CC0">
        <w:t xml:space="preserve">important </w:t>
      </w:r>
      <w:r w:rsidR="008322E0">
        <w:t xml:space="preserve">piece </w:t>
      </w:r>
      <w:r w:rsidR="009964DC">
        <w:t>of</w:t>
      </w:r>
      <w:r w:rsidR="00822C1F">
        <w:t xml:space="preserve"> a</w:t>
      </w:r>
      <w:r w:rsidR="009964DC">
        <w:t xml:space="preserve"> </w:t>
      </w:r>
      <w:r w:rsidR="008322E0">
        <w:t xml:space="preserve">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9964DC">
        <w:t xml:space="preserve"> and is </w:t>
      </w:r>
      <w:r w:rsidR="008605AF">
        <w:t xml:space="preserve">essentially all of the math </w:t>
      </w:r>
      <w:r w:rsidR="00152C36">
        <w:t>that makes an airplane act like an airplane.</w:t>
      </w:r>
      <w:r w:rsidR="009964DC">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while taking into account external forces, like gravity</w:t>
      </w:r>
      <w:r w:rsidR="0065125A">
        <w:t>, as well as the physical properties of the airplane</w:t>
      </w:r>
      <w:r w:rsidR="00C15632">
        <w:t xml:space="preserve">. </w:t>
      </w:r>
      <w:r w:rsidR="003809E6">
        <w:t xml:space="preserve">Although the software engineering of FDMs has been solved, and the math to mimic realistic physics is a standard practice, this thesis describes building a FDM that is unlike any other in terms of how the code is organized as an ECS. </w:t>
      </w:r>
    </w:p>
    <w:p w14:paraId="303C2FDE" w14:textId="05837DFB" w:rsidR="0094479C" w:rsidRDefault="009F2C00" w:rsidP="009F2C00">
      <w:pPr>
        <w:ind w:firstLine="720"/>
      </w:pPr>
      <w:r>
        <w:t xml:space="preserve">To actually implement the ECS architecture in a FDM, the </w:t>
      </w:r>
      <w:r w:rsidR="009A01C9">
        <w:t>Rust programming language</w:t>
      </w:r>
      <w:r>
        <w:t xml:space="preserve"> was chosen</w:t>
      </w:r>
      <w:r w:rsidR="00D07C89">
        <w:t>.</w:t>
      </w:r>
      <w:r w:rsidR="003E094E">
        <w:t xml:space="preserve"> Rust, </w:t>
      </w:r>
      <w:r w:rsidR="003E094E" w:rsidRPr="00EB06EB">
        <w:t>created in 2</w:t>
      </w:r>
      <w:r w:rsidR="003E094E">
        <w:t xml:space="preserve">015, introduces a combination of important features not available in any other language. These provided features stem from two </w:t>
      </w:r>
      <w:r w:rsidR="003E094E">
        <w:lastRenderedPageBreak/>
        <w:t>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rsidR="003E094E">
        <w:t xml:space="preserve"> programmer to be sure the software is memory safe. </w:t>
      </w:r>
      <w:r w:rsidR="002C36A2">
        <w:t>Although</w:t>
      </w:r>
      <w:r w:rsidR="00F21006">
        <w:t xml:space="preserve"> s</w:t>
      </w:r>
      <w:r w:rsidR="003E094E">
        <w:t>ome languages are also memory safe like Rust,</w:t>
      </w:r>
      <w:r w:rsidR="002C36A2">
        <w:t xml:space="preserve"> they </w:t>
      </w:r>
      <w:r w:rsidR="003E094E">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7" w:name="_Toc493484472"/>
      <w:bookmarkStart w:id="28" w:name="_Toc493484713"/>
      <w:bookmarkStart w:id="29" w:name="_Toc494527307"/>
      <w:bookmarkStart w:id="30" w:name="_Toc495221473"/>
      <w:bookmarkStart w:id="31" w:name="_Toc495663184"/>
      <w:bookmarkStart w:id="32" w:name="_Toc495826206"/>
      <w:bookmarkStart w:id="33" w:name="_Toc495826314"/>
      <w:bookmarkStart w:id="34" w:name="_Toc495999054"/>
      <w:bookmarkStart w:id="35" w:name="_Toc496074852"/>
      <w:bookmarkStart w:id="36" w:name="_Toc496074947"/>
      <w:bookmarkStart w:id="37" w:name="_Toc496075121"/>
      <w:bookmarkStart w:id="38" w:name="_Toc496075279"/>
      <w:bookmarkStart w:id="39" w:name="_Toc496075343"/>
      <w:bookmarkStart w:id="40" w:name="_Toc496080585"/>
      <w:bookmarkStart w:id="41" w:name="_Toc503248582"/>
      <w:bookmarkStart w:id="42" w:name="_Toc504131158"/>
      <w:bookmarkStart w:id="43" w:name="_Toc504131360"/>
      <w:bookmarkStart w:id="44" w:name="_Toc504131515"/>
      <w:bookmarkStart w:id="45" w:name="_Toc56095816"/>
      <w:r>
        <w:t>1.1</w:t>
      </w:r>
      <w:r w:rsidR="00F96855">
        <w:t xml:space="preserve"> </w:t>
      </w:r>
      <w:r w:rsidR="009C54CE">
        <w:t>Problem Statement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6457F63" w14:textId="422836A0" w:rsidR="00E80715" w:rsidRDefault="00C344AE" w:rsidP="00E77543">
      <w:pPr>
        <w:pStyle w:val="BodyText"/>
      </w:pPr>
      <w:bookmarkStart w:id="46" w:name="_Toc493484473"/>
      <w:bookmarkStart w:id="47" w:name="_Toc493484714"/>
      <w:bookmarkStart w:id="48" w:name="_Toc494527308"/>
      <w:bookmarkStart w:id="49" w:name="_Toc495221474"/>
      <w:bookmarkStart w:id="50" w:name="_Toc495663185"/>
      <w:bookmarkStart w:id="51" w:name="_Toc495826207"/>
      <w:bookmarkStart w:id="52" w:name="_Toc495826315"/>
      <w:bookmarkStart w:id="53" w:name="_Toc495999055"/>
      <w:bookmarkStart w:id="54" w:name="_Toc496074853"/>
      <w:bookmarkStart w:id="55" w:name="_Toc496074948"/>
      <w:bookmarkStart w:id="56" w:name="_Toc496075122"/>
      <w:bookmarkStart w:id="57" w:name="_Toc496075280"/>
      <w:bookmarkStart w:id="58" w:name="_Toc496075344"/>
      <w:bookmarkStart w:id="59" w:name="_Toc496080586"/>
      <w:bookmarkStart w:id="60" w:name="_Toc503248583"/>
      <w:bookmarkStart w:id="61" w:name="_Toc504131159"/>
      <w:bookmarkStart w:id="62" w:name="_Toc504131361"/>
      <w:bookmarkStart w:id="63" w:name="_Toc504131516"/>
      <w:r>
        <w:t xml:space="preserve">In </w:t>
      </w:r>
      <w:r w:rsidR="00C752B2">
        <w:t>real-time military flight simulations</w:t>
      </w:r>
      <w:r>
        <w:t xml:space="preserve">, </w:t>
      </w:r>
      <w:r w:rsidR="00676A75">
        <w:t xml:space="preserve">including flight simulations,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2A061A">
        <w:t>simulation could spin up</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04035C">
        <w:t xml:space="preserve"> performance, and also </w:t>
      </w:r>
      <w:r w:rsidR="00AA2443">
        <w:t>cause</w:t>
      </w:r>
      <w:r w:rsidR="005C373F">
        <w:t>s</w:t>
      </w:r>
      <w:r w:rsidR="00AA2443">
        <w:t xml:space="preserve"> a mess when trying to modify</w:t>
      </w:r>
      <w:r w:rsidR="001815CD">
        <w:t xml:space="preserve"> or add</w:t>
      </w:r>
      <w:r w:rsidR="00AA2443">
        <w:t xml:space="preserve"> functionality </w:t>
      </w:r>
      <w:r w:rsidR="00C1109F">
        <w:t>or</w:t>
      </w:r>
      <w:r w:rsidR="001815CD">
        <w:t xml:space="preserve"> entities</w:t>
      </w:r>
      <w:r w:rsidR="004D6091">
        <w:t>.</w:t>
      </w:r>
      <w:r w:rsidR="00E80715">
        <w:t xml:space="preserve"> </w:t>
      </w:r>
      <w:r w:rsidR="008B454F">
        <w:t xml:space="preserve">Also, when </w:t>
      </w:r>
      <w:r w:rsidR="00E77543">
        <w:t xml:space="preserve">programming with </w:t>
      </w:r>
      <w:r w:rsidR="00257CBF">
        <w:t>sy</w:t>
      </w:r>
      <w:r w:rsidR="007C29B9">
        <w:t xml:space="preserve">stems </w:t>
      </w:r>
      <w:r w:rsidR="00E77543">
        <w:t xml:space="preserve">level </w:t>
      </w:r>
      <w:r w:rsidR="007C29B9">
        <w:lastRenderedPageBreak/>
        <w:t>programming languages, i</w:t>
      </w:r>
      <w:r w:rsidR="00966618">
        <w:t xml:space="preserve">t </w:t>
      </w:r>
      <w:r w:rsidR="00811685">
        <w:t>is</w:t>
      </w:r>
      <w:r w:rsidR="00E77543">
        <w:t xml:space="preserve"> </w:t>
      </w:r>
      <w:r w:rsidR="00811685">
        <w:t xml:space="preserve">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2C33BD65" w:rsidR="00251273" w:rsidRDefault="00D867D5" w:rsidP="00BA0D42">
      <w:pPr>
        <w:pStyle w:val="Heading2"/>
        <w:spacing w:before="0"/>
      </w:pPr>
      <w:bookmarkStart w:id="64" w:name="_Toc56095817"/>
      <w:r>
        <w:t>1.2</w:t>
      </w:r>
      <w:r w:rsidR="00F96855">
        <w:t xml:space="preserve"> </w:t>
      </w:r>
      <w:r w:rsidR="009C54CE">
        <w:t xml:space="preserve">Research </w:t>
      </w:r>
      <w:r w:rsidR="00EC3664">
        <w:t>Objective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2F8D7BA8" w14:textId="705E4156" w:rsidR="008B454F" w:rsidRDefault="008B454F" w:rsidP="00662907">
      <w:pPr>
        <w:pStyle w:val="BodyText"/>
      </w:pPr>
      <w:bookmarkStart w:id="65" w:name="_Toc493484474"/>
      <w:bookmarkStart w:id="66" w:name="_Toc493484715"/>
      <w:bookmarkStart w:id="67" w:name="_Toc494527309"/>
      <w:bookmarkStart w:id="68" w:name="_Toc495221475"/>
      <w:bookmarkStart w:id="69" w:name="_Toc495663186"/>
      <w:bookmarkStart w:id="70" w:name="_Toc495826208"/>
      <w:bookmarkStart w:id="71" w:name="_Toc495826316"/>
      <w:bookmarkStart w:id="72" w:name="_Toc495999056"/>
      <w:bookmarkStart w:id="73" w:name="_Toc496074854"/>
      <w:bookmarkStart w:id="74" w:name="_Toc496074949"/>
      <w:bookmarkStart w:id="75" w:name="_Toc496075123"/>
      <w:bookmarkStart w:id="76" w:name="_Toc496075281"/>
      <w:bookmarkStart w:id="77" w:name="_Toc496075345"/>
      <w:bookmarkStart w:id="78" w:name="_Toc496080587"/>
      <w:bookmarkStart w:id="79" w:name="_Toc503248584"/>
      <w:bookmarkStart w:id="80" w:name="_Toc504131160"/>
      <w:bookmarkStart w:id="81" w:name="_Toc504131362"/>
      <w:bookmarkStart w:id="82" w:name="_Toc504131517"/>
      <w:r>
        <w:t xml:space="preserve"> </w:t>
      </w:r>
      <w:r w:rsidR="005C373F">
        <w:t xml:space="preserve">The </w:t>
      </w:r>
      <w:r>
        <w:t xml:space="preserve">scenario </w:t>
      </w:r>
      <w:r w:rsidR="005C373F">
        <w:t xml:space="preserve">stated above </w:t>
      </w:r>
      <w:r>
        <w:t>could benefit from the compartmentalization that the ECS approach employs in game engines. With functionality and data decoupled, or separated, software can be as performant as possible in terms of memory-management and parallelization. With that, the decoupling nature of ECS improved ease of code development because pieces of the code are not dependent on each other in order to work [34].</w:t>
      </w:r>
      <w:r w:rsidR="005C373F">
        <w:t xml:space="preserve"> </w:t>
      </w:r>
      <w:r w:rsidR="0029754F">
        <w:t>To summarize, t</w:t>
      </w:r>
      <w:r w:rsidR="00C93BED">
        <w:t xml:space="preserve">he </w:t>
      </w:r>
      <w:r w:rsidR="003F7F55">
        <w:t>modern ECS architecture is a viable</w:t>
      </w:r>
      <w:r>
        <w:t xml:space="preserve"> solution</w:t>
      </w:r>
      <w:r w:rsidR="003F7F55">
        <w:t xml:space="preserve"> </w:t>
      </w:r>
      <w:r w:rsidR="00190EE0">
        <w:t>which can provide some notable</w:t>
      </w:r>
      <w:r w:rsidR="003F7F55">
        <w:t xml:space="preserve"> </w:t>
      </w:r>
      <w:r>
        <w:t xml:space="preserve">performance </w:t>
      </w:r>
      <w:r w:rsidR="003F7F55">
        <w:t>advantag</w:t>
      </w:r>
      <w:r>
        <w:t>es and ease of development advantages over OOP in video games,</w:t>
      </w:r>
      <w:r w:rsidR="00AD0DEE">
        <w:t xml:space="preserve"> which carries over to</w:t>
      </w:r>
      <w:r>
        <w:t xml:space="preserve"> simulations</w:t>
      </w:r>
      <w:r w:rsidR="00A65DC1">
        <w:t xml:space="preserve">. </w:t>
      </w:r>
      <w:r w:rsidR="003F7F55">
        <w:t>Furthermore,</w:t>
      </w:r>
      <w:r w:rsidR="00F53A32">
        <w:t xml:space="preserve"> Rust </w:t>
      </w:r>
      <w:r w:rsidR="003F7F55">
        <w:t>solves the memory safety burden that plagues systems 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a</w:t>
      </w:r>
      <w:r w:rsidR="006F2C51">
        <w:t>n interactive</w:t>
      </w:r>
      <w:r w:rsidR="0029063D">
        <w:t>, easily extensible,</w:t>
      </w:r>
      <w:r w:rsidR="003F7F55">
        <w:t xml:space="preserve"> 3D FDM implemented as a Rust based, ECS</w:t>
      </w:r>
      <w:r w:rsidR="0029754F">
        <w:t xml:space="preserve"> architecture</w:t>
      </w:r>
      <w:r w:rsidR="00FA308B">
        <w:t xml:space="preserve">. </w:t>
      </w:r>
      <w:r w:rsidR="003F7F55">
        <w:t xml:space="preserve">The FDM is based on the works by David Bourg in [14].  </w:t>
      </w:r>
    </w:p>
    <w:p w14:paraId="79870D68" w14:textId="27B8B477" w:rsidR="00CE7460" w:rsidRDefault="00D867D5" w:rsidP="00BA0D42">
      <w:pPr>
        <w:pStyle w:val="Heading2"/>
        <w:spacing w:before="0"/>
      </w:pPr>
      <w:bookmarkStart w:id="83" w:name="_Toc56095818"/>
      <w:r>
        <w:t>1.3</w:t>
      </w:r>
      <w:r w:rsidR="00F96855">
        <w:t xml:space="preserve"> </w:t>
      </w:r>
      <w:r w:rsidR="008B570F">
        <w:t>Hypothesis</w:t>
      </w:r>
      <w:bookmarkEnd w:id="83"/>
    </w:p>
    <w:p w14:paraId="2D4760B6" w14:textId="2656FFAA" w:rsidR="00D51CA4" w:rsidRDefault="00FB1642" w:rsidP="00D12C7B">
      <w:pPr>
        <w:pStyle w:val="BodyText"/>
      </w:pPr>
      <w:r w:rsidRPr="00FB1642">
        <w:t xml:space="preserve"> </w:t>
      </w:r>
      <w:r w:rsidR="00EC38BD">
        <w:t xml:space="preserve">The thesis hypothesizes that a 3D FDM implemented </w:t>
      </w:r>
      <w:r w:rsidR="00E87093">
        <w:t>as a Rust based, ECS design will, not</w:t>
      </w:r>
      <w:r w:rsidR="009A1377">
        <w:t xml:space="preserve"> only</w:t>
      </w:r>
      <w:r w:rsidR="00E87093">
        <w:t xml:space="preserve"> </w:t>
      </w:r>
      <w:r w:rsidR="00FC285D">
        <w:t xml:space="preserve">serves as a viable design alternative, but also introduces some </w:t>
      </w:r>
      <w:r w:rsidR="00D51CA4">
        <w:t>powerful features</w:t>
      </w:r>
      <w:r w:rsidR="00FC285D">
        <w:t xml:space="preserve"> that other FDMs </w:t>
      </w:r>
      <w:r w:rsidR="00D12C7B">
        <w:t xml:space="preserve">certainly </w:t>
      </w:r>
      <w:r w:rsidR="00E6252A">
        <w:t>do not possess</w:t>
      </w:r>
      <w:r w:rsidR="00FC285D">
        <w:t>.</w:t>
      </w:r>
      <w:r w:rsidR="00EC38BD">
        <w:t xml:space="preserve"> </w:t>
      </w:r>
      <w:r w:rsidR="0079603E">
        <w:t>By using ECS to organize data differently, we can separate, or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w:t>
      </w:r>
      <w:r w:rsidR="00FC285D">
        <w:lastRenderedPageBreak/>
        <w:t>data</w:t>
      </w:r>
      <w:r w:rsidR="003E11F1">
        <w:t xml:space="preserve">. </w:t>
      </w:r>
      <w:r w:rsidR="0079603E">
        <w:t xml:space="preserve">This decoupling allows for the functionality on game entities to be easily parallelized and fast. </w:t>
      </w:r>
      <w:r w:rsidR="009A1377">
        <w:t>I</w:t>
      </w:r>
      <w:r w:rsidR="00CA53F7">
        <w:t>n addition to performance</w:t>
      </w:r>
      <w:r w:rsidR="00D12C7B">
        <w:t xml:space="preserve"> benefits</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816796">
        <w:t>.</w:t>
      </w:r>
    </w:p>
    <w:p w14:paraId="4A8F42E2" w14:textId="52CF1CE0" w:rsidR="0046774C" w:rsidRDefault="00D867D5" w:rsidP="00BA0D42">
      <w:pPr>
        <w:pStyle w:val="Heading2"/>
        <w:spacing w:before="0"/>
      </w:pPr>
      <w:bookmarkStart w:id="84" w:name="_Toc56095819"/>
      <w:r>
        <w:t>1.4</w:t>
      </w:r>
      <w:r w:rsidR="00F96855">
        <w:t xml:space="preserve"> </w:t>
      </w:r>
      <w:r w:rsidR="0046774C">
        <w:t>Contribution</w:t>
      </w:r>
      <w:bookmarkEnd w:id="84"/>
    </w:p>
    <w:p w14:paraId="1C51D32C" w14:textId="3056E167" w:rsidR="00584D7A" w:rsidRDefault="003479EE" w:rsidP="0098225C">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but it</w:t>
      </w:r>
      <w:r w:rsidR="0098225C">
        <w:t xml:space="preserve"> is useful to increase performance through efficient memory-management and parallelization. </w:t>
      </w:r>
      <w:r w:rsidR="00190178">
        <w:t>This strategy also 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5" w:name="_Toc56095820"/>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1.</w:t>
      </w:r>
      <w:r w:rsidR="00D867D5">
        <w:t>5</w:t>
      </w:r>
      <w:r>
        <w:t xml:space="preserve"> </w:t>
      </w:r>
      <w:r w:rsidR="00832AAF">
        <w:t>Approach</w:t>
      </w:r>
      <w:bookmarkEnd w:id="85"/>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162CC149" w:rsidR="009A6115" w:rsidRDefault="00EA32C8" w:rsidP="00C0213C">
      <w:pPr>
        <w:ind w:firstLine="720"/>
      </w:pPr>
      <w:r>
        <w:t>T</w:t>
      </w:r>
      <w:r w:rsidR="00586C72">
        <w:t>h</w:t>
      </w:r>
      <w:r w:rsidR="00C61CAB">
        <w:t xml:space="preserve">e focus of this research is </w:t>
      </w:r>
      <w:r w:rsidR="008012ED">
        <w:t>build</w:t>
      </w:r>
      <w:r w:rsidR="001076B8">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a 2D, Rust based, ECS patterned FDM is created based on the works by Grant Palmer in [30]. The building of this 2D FDM was essentially a stepping stone to reach the goal of creating the 3D version. In terms of ECS</w:t>
      </w:r>
      <w:r w:rsidR="00A3602F">
        <w:t xml:space="preserve"> compatible aspects</w:t>
      </w:r>
      <w:r>
        <w:t>, the 3D FDM is compos</w:t>
      </w:r>
      <w:r w:rsidR="00A3602F">
        <w:t xml:space="preserve">ed of three </w:t>
      </w:r>
      <w:r w:rsidR="00A3602F">
        <w:lastRenderedPageBreak/>
        <w:t>Components and four</w:t>
      </w:r>
      <w:r>
        <w:t xml:space="preserve"> Systems, all of which play a part in the airplane Entities </w:t>
      </w:r>
      <w:r w:rsidR="00A3602F">
        <w:t xml:space="preserve">data storage and functionality. </w:t>
      </w:r>
      <w:r>
        <w:t>The Components</w:t>
      </w:r>
      <w:r w:rsidR="00601702">
        <w:t>,</w:t>
      </w:r>
      <w:r>
        <w:t xml:space="preserve"> which contain all of the data used by the Systems are: Keyboa</w:t>
      </w:r>
      <w:r w:rsidR="00601702">
        <w:t>rdState, RigidBody, and Packet</w:t>
      </w:r>
      <w:r>
        <w:t xml:space="preserve">. The Systems, which add functionality to the </w:t>
      </w:r>
      <w:r w:rsidR="006052DB">
        <w:t>Component data of the airplane</w:t>
      </w:r>
      <w:r w:rsidR="00000304">
        <w:t xml:space="preserve"> E</w:t>
      </w:r>
      <w:r w:rsidR="006052DB">
        <w:t>ntities</w:t>
      </w:r>
      <w:r>
        <w:t xml:space="preserve">, are: FlightControl, EquationsOfMotion, </w:t>
      </w:r>
      <w:r w:rsidR="00601702">
        <w:t xml:space="preserve">MakePacket, </w:t>
      </w:r>
      <w:r>
        <w:t xml:space="preserve">and SendPacket. </w:t>
      </w:r>
      <w:r w:rsidR="004F341A">
        <w:t>With the final 3D FDM built, to ensure its</w:t>
      </w:r>
      <w:r w:rsidR="00590EE6">
        <w:t xml:space="preserve"> accuracy</w:t>
      </w:r>
      <w:r w:rsidR="004947B4">
        <w:t xml:space="preserve"> of modeling flight</w:t>
      </w:r>
      <w:r w:rsidR="00590EE6">
        <w:t xml:space="preserve">, we will find out if it </w:t>
      </w:r>
      <w:r w:rsidR="008012ED">
        <w:t xml:space="preserve">replicates the </w:t>
      </w:r>
      <w:r w:rsidR="00440FA8">
        <w:t xml:space="preserve">realistic </w:t>
      </w:r>
      <w:r w:rsidR="008012ED">
        <w:t>fl</w:t>
      </w:r>
      <w:r w:rsidR="00C61CAB">
        <w:t>ight data generated by its C++ baseline</w:t>
      </w:r>
      <w:r w:rsidR="00590EE6">
        <w:t xml:space="preserve"> FDM</w:t>
      </w:r>
      <w:r w:rsidR="008012ED">
        <w:t xml:space="preserve"> as described in Bourg’s textbook.</w:t>
      </w:r>
      <w:r w:rsidR="002D7B07">
        <w:t xml:space="preserve"> </w:t>
      </w:r>
    </w:p>
    <w:p w14:paraId="5235F88B" w14:textId="54AD9648" w:rsidR="00251273" w:rsidRDefault="00D867D5" w:rsidP="00BA0D42">
      <w:pPr>
        <w:pStyle w:val="Heading2"/>
        <w:spacing w:before="0"/>
      </w:pPr>
      <w:bookmarkStart w:id="86" w:name="_Toc56095821"/>
      <w:bookmarkStart w:id="87" w:name="_Toc493484475"/>
      <w:bookmarkStart w:id="88" w:name="_Toc493484716"/>
      <w:bookmarkStart w:id="89" w:name="_Toc494527310"/>
      <w:bookmarkStart w:id="90" w:name="_Toc495221476"/>
      <w:bookmarkStart w:id="91" w:name="_Toc495663187"/>
      <w:bookmarkStart w:id="92" w:name="_Toc495826209"/>
      <w:bookmarkStart w:id="93" w:name="_Toc495826317"/>
      <w:bookmarkStart w:id="94" w:name="_Toc495999057"/>
      <w:bookmarkStart w:id="95" w:name="_Toc496074855"/>
      <w:bookmarkStart w:id="96" w:name="_Toc496074950"/>
      <w:bookmarkStart w:id="97" w:name="_Toc496075124"/>
      <w:bookmarkStart w:id="98" w:name="_Toc496075282"/>
      <w:bookmarkStart w:id="99" w:name="_Toc496075346"/>
      <w:bookmarkStart w:id="100" w:name="_Toc496080588"/>
      <w:bookmarkStart w:id="101" w:name="_Toc503248585"/>
      <w:bookmarkStart w:id="102" w:name="_Toc504131161"/>
      <w:bookmarkStart w:id="103" w:name="_Toc504131363"/>
      <w:bookmarkStart w:id="104" w:name="_Toc504131518"/>
      <w:r>
        <w:t>1.6</w:t>
      </w:r>
      <w:r w:rsidR="00F96855">
        <w:t xml:space="preserve"> </w:t>
      </w:r>
      <w:r w:rsidR="00EC3664">
        <w:t>Assumptions/</w:t>
      </w:r>
      <w:r w:rsidR="00251273">
        <w:t>Limitations</w:t>
      </w:r>
      <w:bookmarkEnd w:id="86"/>
    </w:p>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14:paraId="7B8CD278" w14:textId="7B67A3AA" w:rsidR="00251273" w:rsidRDefault="00480784" w:rsidP="00BA0D42">
      <w:pPr>
        <w:pStyle w:val="BodyText"/>
      </w:pPr>
      <w:r>
        <w:t>Th</w:t>
      </w:r>
      <w:r w:rsidR="00F1258D">
        <w:t xml:space="preserve">e </w:t>
      </w:r>
      <w:r w:rsidR="00986FF2">
        <w:t xml:space="preserve">first limitation is that the </w:t>
      </w:r>
      <w:r w:rsidR="00226987">
        <w:t>FDM</w:t>
      </w:r>
      <w:r>
        <w:t xml:space="preserve"> built is not a standalone application</w:t>
      </w:r>
      <w:r w:rsidR="00824342">
        <w:t xml:space="preserve">; a graphics generation program is needed to display the </w:t>
      </w:r>
      <w:r w:rsidR="00226987">
        <w:t xml:space="preserve">resulting </w:t>
      </w:r>
      <w:r w:rsidR="00824342">
        <w:t xml:space="preserve">simulation. However, if a </w:t>
      </w:r>
      <w:r w:rsidR="007D682C">
        <w:t>user does</w:t>
      </w:r>
      <w:r w:rsidR="001E3721">
        <w:t xml:space="preserve"> not</w:t>
      </w:r>
      <w:r w:rsidR="007D682C">
        <w:t xml:space="preserve"> </w:t>
      </w:r>
      <w:r w:rsidR="00824342">
        <w:t>require graphics</w:t>
      </w:r>
      <w:r w:rsidR="00932F3A">
        <w:t xml:space="preserve"> and only the flight data text output is needed</w:t>
      </w:r>
      <w:r w:rsidR="00824342">
        <w:t>, t</w:t>
      </w:r>
      <w:r>
        <w:t xml:space="preserve">he </w:t>
      </w:r>
      <w:r w:rsidR="00226987">
        <w:t>FDM</w:t>
      </w:r>
      <w:r w:rsidR="00F1258D">
        <w:t xml:space="preserve"> </w:t>
      </w:r>
      <w:r w:rsidR="00226987">
        <w:t>can be executed</w:t>
      </w:r>
      <w:r w:rsidR="00824342">
        <w:t xml:space="preserve"> without a</w:t>
      </w:r>
      <w:r w:rsidR="00517D2C">
        <w:t xml:space="preserve">n external </w:t>
      </w:r>
      <w:r>
        <w:t>visualization system</w:t>
      </w:r>
      <w:r w:rsidR="00824342">
        <w:t>.</w:t>
      </w:r>
      <w:r w:rsidR="007710FC">
        <w:t xml:space="preserve"> But otherwise, the FDM</w:t>
      </w:r>
      <w:r w:rsidR="00824342">
        <w:t xml:space="preserve"> </w:t>
      </w:r>
      <w:r w:rsidR="007710FC">
        <w:t xml:space="preserve">is only configured to work with </w:t>
      </w:r>
      <w:r>
        <w:t xml:space="preserve">FlightGear </w:t>
      </w:r>
      <w:r w:rsidR="00644539">
        <w:t>as the visualization system. A specific packet structure is required by FlightGear to be able to interpret the data</w:t>
      </w:r>
      <w:r w:rsidR="00517D2C">
        <w:t xml:space="preserve">, however, </w:t>
      </w:r>
      <w:r w:rsidR="00644539">
        <w:t xml:space="preserve">the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7F02BC99" w14:textId="27AB5A72" w:rsidR="00652C87" w:rsidRDefault="00DE5E41" w:rsidP="00652C87">
      <w:pPr>
        <w:pStyle w:val="BodyText"/>
      </w:pPr>
      <w:r>
        <w:t>W</w:t>
      </w:r>
      <w:r w:rsidR="00CF65ED">
        <w:t xml:space="preserve">e assume the simulation is not running on </w:t>
      </w:r>
      <w:r>
        <w:t>a very slow compute</w:t>
      </w:r>
      <w:r w:rsidR="002254E4">
        <w:t xml:space="preserve">r. The </w:t>
      </w:r>
      <w:r>
        <w:t>simulation loop is designed to run at a fixed frame rate, and a very slow computer may not be able to keep up</w:t>
      </w:r>
      <w:r w:rsidR="002254E4">
        <w:t xml:space="preserve"> with the predetermined frame rate. </w:t>
      </w:r>
    </w:p>
    <w:p w14:paraId="50076F43" w14:textId="45FA8747"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7247B12" w14:textId="49C259D5" w:rsidR="0056150D" w:rsidRDefault="0056150D" w:rsidP="000B3494">
      <w:pPr>
        <w:pStyle w:val="BodyText"/>
      </w:pPr>
      <w:r>
        <w:lastRenderedPageBreak/>
        <w:t>The airplane is set to fly at a predetermined location. And the latitude, longitude, and elevation of a desired location is needed to fly there, along with plugging in those numbers to the starting position coordinates.</w:t>
      </w:r>
    </w:p>
    <w:p w14:paraId="51159619" w14:textId="4CE6321A" w:rsidR="007E0124" w:rsidRDefault="00D867D5" w:rsidP="00BA0D42">
      <w:pPr>
        <w:pStyle w:val="Heading2"/>
        <w:spacing w:before="0"/>
      </w:pPr>
      <w:bookmarkStart w:id="105" w:name="_Toc56095822"/>
      <w:r>
        <w:t>1.7</w:t>
      </w:r>
      <w:r w:rsidR="00F96855">
        <w:t xml:space="preserve"> </w:t>
      </w:r>
      <w:r w:rsidR="008B570F">
        <w:t>Thesis Overview</w:t>
      </w:r>
      <w:bookmarkEnd w:id="105"/>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15811178" w14:textId="77777777" w:rsidR="00251273" w:rsidRPr="006F3F05" w:rsidRDefault="00251273" w:rsidP="00BA0D42">
      <w:pPr>
        <w:pStyle w:val="Heading1"/>
      </w:pPr>
      <w:bookmarkStart w:id="106" w:name="_Toc56095823"/>
      <w:r w:rsidRPr="006F3F05">
        <w:t xml:space="preserve">II. </w:t>
      </w:r>
      <w:r w:rsidR="00952CF8">
        <w:t>Background</w:t>
      </w:r>
      <w:bookmarkEnd w:id="106"/>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7" w:name="_Toc56095824"/>
      <w:r>
        <w:rPr>
          <w:rFonts w:eastAsiaTheme="minorHAnsi"/>
        </w:rPr>
        <w:t>2.1</w:t>
      </w:r>
      <w:r w:rsidR="00E20B4B">
        <w:rPr>
          <w:rFonts w:eastAsiaTheme="minorHAnsi"/>
        </w:rPr>
        <w:t xml:space="preserve"> Physics of Flight Modeling</w:t>
      </w:r>
      <w:bookmarkEnd w:id="107"/>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way, we will point out the differences between a 2D FDM and 3D FDM. </w:t>
      </w:r>
      <w:r w:rsidR="0090740B">
        <w:t xml:space="preserve">Each FDM, 2D </w:t>
      </w:r>
      <w:r w:rsidR="0090740B">
        <w:lastRenderedPageBreak/>
        <w:t>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lastRenderedPageBreak/>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8"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8"/>
    </w:p>
    <w:p w14:paraId="36D1DCB3" w14:textId="2A6FCAB6" w:rsidR="00D51371" w:rsidRDefault="00D51371" w:rsidP="00C92436">
      <w:pPr>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09"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09"/>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0"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0"/>
    </w:p>
    <w:p w14:paraId="3F27B4F9" w14:textId="5804D70A" w:rsidR="00404CD6" w:rsidRPr="00404CD6" w:rsidRDefault="00F62CA9" w:rsidP="00BA0D42">
      <w:pPr>
        <w:pStyle w:val="Heading3"/>
        <w:jc w:val="left"/>
      </w:pPr>
      <w:r>
        <w:lastRenderedPageBreak/>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1"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1"/>
    </w:p>
    <w:p w14:paraId="7DB85095" w14:textId="62D7D211" w:rsidR="00062C7C" w:rsidRPr="00062C7C" w:rsidRDefault="00F62CA9" w:rsidP="00BA0D42">
      <w:pPr>
        <w:pStyle w:val="Heading3"/>
        <w:jc w:val="left"/>
      </w:pPr>
      <w:r>
        <w:lastRenderedPageBreak/>
        <w:t>2.1</w:t>
      </w:r>
      <w:r w:rsidR="00062C7C">
        <w:t>.5 Coordinate Systems</w:t>
      </w:r>
    </w:p>
    <w:p w14:paraId="211F5E5C" w14:textId="67A47C4D"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369B3A05"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BC0E89">
        <w:rPr>
          <w:iCs/>
        </w:rPr>
        <w:t xml:space="preserve"> x, y, z coordinate systems</w:t>
      </w:r>
      <w:r w:rsidR="00D26B86">
        <w:rPr>
          <w:iCs/>
        </w:rPr>
        <w:t>m like ECEF, but unlike the t</w:t>
      </w:r>
      <w:r w:rsidR="00BC0E89">
        <w:rPr>
          <w:iCs/>
        </w:rPr>
        <w:t>he earth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Figure 5 also visualizes the body frame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lastRenderedPageBreak/>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2"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2"/>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lastRenderedPageBreak/>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3"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3"/>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 xml:space="preserve">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oop. The easiest way to manage 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 xml:space="preserve">the program will go to sleep until it is time for the next update </w:t>
      </w:r>
      <w:r w:rsidR="00FE0A09">
        <w:lastRenderedPageBreak/>
        <w:t>[32]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2C758C14" w14:textId="2C829671" w:rsidR="006652FB" w:rsidRPr="00C92436"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w:t>
      </w:r>
      <w:r w:rsidR="00F76A93">
        <w:rPr>
          <w:rFonts w:eastAsiaTheme="minorHAnsi"/>
        </w:rPr>
        <w:lastRenderedPageBreak/>
        <w:t xml:space="preserve">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4" w:name="_Toc56095825"/>
      <w:r>
        <w:rPr>
          <w:rFonts w:eastAsiaTheme="minorHAnsi"/>
        </w:rPr>
        <w:t>2.2</w:t>
      </w:r>
      <w:r w:rsidR="00E20B4B">
        <w:rPr>
          <w:rFonts w:eastAsiaTheme="minorHAnsi"/>
        </w:rPr>
        <w:t xml:space="preserve"> Entity Component System</w:t>
      </w:r>
      <w:bookmarkEnd w:id="114"/>
    </w:p>
    <w:p w14:paraId="7C010294" w14:textId="5B81ACDA" w:rsidR="00541D07" w:rsidRDefault="00E20B4B" w:rsidP="00BA0D42">
      <w:pPr>
        <w:ind w:firstLine="720"/>
        <w:rPr>
          <w:rFonts w:eastAsiaTheme="minorHAnsi"/>
        </w:rPr>
      </w:pPr>
      <w:r>
        <w:rPr>
          <w:rFonts w:eastAsiaTheme="minorHAnsi"/>
        </w:rPr>
        <w:t>The FDM will be organized</w:t>
      </w:r>
      <w:r w:rsidR="004817FD">
        <w:rPr>
          <w:rFonts w:eastAsiaTheme="minorHAnsi"/>
        </w:rPr>
        <w:t xml:space="preserve">, and written in code as a </w:t>
      </w:r>
      <w:r w:rsidRPr="00C00632">
        <w:rPr>
          <w:rFonts w:eastAsiaTheme="minorHAnsi"/>
        </w:rPr>
        <w:t>ECS architecture</w:t>
      </w:r>
      <w:r w:rsidR="004817FD">
        <w:rPr>
          <w:rFonts w:eastAsiaTheme="minorHAnsi"/>
        </w:rPr>
        <w:t xml:space="preserve">, which is an implementation of the DOD. </w:t>
      </w:r>
      <w:r>
        <w:rPr>
          <w:rFonts w:eastAsiaTheme="minorHAnsi"/>
        </w:rPr>
        <w:t>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w:t>
      </w:r>
      <w:r w:rsidR="004B4390">
        <w:rPr>
          <w:rFonts w:eastAsiaTheme="minorHAnsi"/>
        </w:rPr>
        <w:t xml:space="preserve">improves upon performance and ease of code development. </w:t>
      </w:r>
    </w:p>
    <w:p w14:paraId="0D2E753B" w14:textId="1A33A06E" w:rsidR="00541D07" w:rsidRPr="00541D07" w:rsidRDefault="00F62CA9" w:rsidP="00BA0D42">
      <w:pPr>
        <w:pStyle w:val="Heading3"/>
        <w:jc w:val="left"/>
      </w:pPr>
      <w:r>
        <w:t>2.2</w:t>
      </w:r>
      <w:r w:rsidR="00541D07">
        <w:t>.1 Object-Oriented Problem</w:t>
      </w:r>
    </w:p>
    <w:p w14:paraId="6F1B9146" w14:textId="77777777" w:rsidR="00725F1F"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 xml:space="preserve">The hierarchy chains that are created in game design can become too large to work with and code becomes too highly dependent on other code </w:t>
      </w:r>
      <w:r w:rsidR="00E20B4B">
        <w:rPr>
          <w:rFonts w:eastAsiaTheme="minorHAnsi"/>
        </w:rPr>
        <w:lastRenderedPageBreak/>
        <w:t>[10].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0F4CBD7B" w:rsidR="00E20B4B" w:rsidRDefault="00725F1F" w:rsidP="000952F3">
      <w:pPr>
        <w:ind w:firstLine="720"/>
        <w:rPr>
          <w:rFonts w:eastAsiaTheme="minorHAnsi"/>
        </w:rPr>
      </w:pPr>
      <w:r>
        <w:rPr>
          <w:rFonts w:eastAsiaTheme="minorHAnsi"/>
        </w:rPr>
        <w:t xml:space="preserve">Along with code flexibility, performance can be an issue with the OOP design when talking about </w:t>
      </w:r>
      <w:r w:rsidR="004B4390">
        <w:rPr>
          <w:rFonts w:eastAsiaTheme="minorHAnsi"/>
        </w:rPr>
        <w:t>memory-management in terms of the cache.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put into cache right next to other all the other object’s data. This is a problem when using multithreading because if a thread shares an object’s data, there is not always</w:t>
      </w:r>
      <w:r w:rsidR="000952F3">
        <w:rPr>
          <w:rFonts w:eastAsiaTheme="minorHAnsi"/>
        </w:rPr>
        <w:t xml:space="preserve"> enough</w:t>
      </w:r>
      <w:r>
        <w:rPr>
          <w:rFonts w:eastAsiaTheme="minorHAnsi"/>
        </w:rPr>
        <w:t xml:space="preserve"> room</w:t>
      </w:r>
      <w:r w:rsidR="000952F3">
        <w:rPr>
          <w:rFonts w:eastAsiaTheme="minorHAnsi"/>
        </w:rPr>
        <w:t xml:space="preserve"> on the cache to all the data that the thread actually wants to work on. </w:t>
      </w:r>
      <w:r>
        <w:rPr>
          <w:rFonts w:eastAsiaTheme="minorHAnsi"/>
        </w:rPr>
        <w:t>And when unneeded data is in cache, the chance of cache misses happening increases.</w:t>
      </w:r>
      <w:r w:rsidR="000952F3">
        <w:rPr>
          <w:rFonts w:eastAsiaTheme="minorHAnsi"/>
        </w:rPr>
        <w:t xml:space="preserve"> This is bad for performance and ECS improves upon this. </w:t>
      </w:r>
    </w:p>
    <w:p w14:paraId="50B0A3D3" w14:textId="3D3F1968" w:rsidR="00FF241E" w:rsidRPr="00C3671C" w:rsidRDefault="003136CF" w:rsidP="00BA0D42">
      <w:pPr>
        <w:pStyle w:val="Heading3"/>
        <w:jc w:val="left"/>
      </w:pPr>
      <w:r>
        <w:t>2.</w:t>
      </w:r>
      <w:r w:rsidR="00F62CA9">
        <w:t>2</w:t>
      </w:r>
      <w:r>
        <w:t>.2</w:t>
      </w:r>
      <w:r w:rsidR="00C3671C">
        <w:t xml:space="preserve"> </w:t>
      </w:r>
      <w:r w:rsidR="00D330F5">
        <w:t xml:space="preserve">ECS </w:t>
      </w:r>
      <w:r w:rsidR="00AA7087">
        <w:t>Explained</w:t>
      </w:r>
    </w:p>
    <w:p w14:paraId="57BB9ADE" w14:textId="6C3C9A34"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w:t>
      </w:r>
      <w:r w:rsidR="000A4459">
        <w:rPr>
          <w:rFonts w:eastAsiaTheme="minorHAnsi"/>
        </w:rPr>
        <w:t>, usually stored as a vector in memory,</w:t>
      </w:r>
      <w:r>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w:t>
      </w:r>
      <w:r>
        <w:rPr>
          <w:rFonts w:eastAsiaTheme="minorHAnsi"/>
        </w:rPr>
        <w:lastRenderedPageBreak/>
        <w:t>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5"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5"/>
    </w:p>
    <w:p w14:paraId="67546788" w14:textId="42021BDB"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that it</w:t>
      </w:r>
      <w:r w:rsidR="00E20B4B">
        <w:rPr>
          <w:rFonts w:eastAsiaTheme="minorHAnsi"/>
        </w:rPr>
        <w:t xml:space="preserve"> care</w:t>
      </w:r>
      <w:r w:rsidR="00A86D81">
        <w:rPr>
          <w:rFonts w:eastAsiaTheme="minorHAnsi"/>
        </w:rPr>
        <w:t>s</w:t>
      </w:r>
      <w:r w:rsidR="00E20B4B">
        <w:rPr>
          <w:rFonts w:eastAsiaTheme="minorHAnsi"/>
        </w:rPr>
        <w:t xml:space="preserve"> about</w:t>
      </w:r>
      <w:r w:rsidR="00E20B4B" w:rsidRPr="004D7E03">
        <w:rPr>
          <w:rFonts w:eastAsiaTheme="minorHAnsi"/>
        </w:rPr>
        <w:t>.</w:t>
      </w:r>
      <w:r w:rsidR="00E20B4B">
        <w:rPr>
          <w:rFonts w:eastAsiaTheme="minorHAnsi"/>
        </w:rPr>
        <w:t xml:space="preserve"> </w:t>
      </w:r>
    </w:p>
    <w:p w14:paraId="3F7418E2" w14:textId="408E9268" w:rsidR="00E32C3A" w:rsidRDefault="00A83F49" w:rsidP="00E32C3A">
      <w:pPr>
        <w:ind w:firstLine="720"/>
        <w:rPr>
          <w:rFonts w:eastAsiaTheme="minorHAnsi"/>
        </w:rPr>
      </w:pPr>
      <w:r>
        <w:rPr>
          <w:rFonts w:eastAsiaTheme="minorHAnsi"/>
        </w:rPr>
        <w:lastRenderedPageBreak/>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657545">
        <w:rPr>
          <w:rFonts w:eastAsiaTheme="minorHAnsi"/>
        </w:rPr>
        <w:t xml:space="preserve">Components, which are commonly stored as a vector.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Component data </w:t>
      </w:r>
      <w:r w:rsidR="00926ECB">
        <w:rPr>
          <w:rFonts w:eastAsiaTheme="minorHAnsi"/>
        </w:rPr>
        <w:t xml:space="preserve">that is needed to perform the System is put into cache for that Entity being worked on. This is how the cache holds what it needed, and does not bombard itself with all the data in a class.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data [34].</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97D63FB"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 xml:space="preserve">With all of these useful </w:t>
      </w:r>
      <w:r w:rsidR="00BF622C">
        <w:lastRenderedPageBreak/>
        <w:t>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541579">
        <w:t xml:space="preserve"> introduce</w:t>
      </w:r>
      <w:r w:rsidR="00E2480F">
        <w:t>s</w:t>
      </w:r>
      <w:r w:rsidR="00541579">
        <w:t xml:space="preserve"> some nice benefits once the programmer wraps their head around it. </w:t>
      </w:r>
    </w:p>
    <w:p w14:paraId="17381BC8" w14:textId="2CC463FB" w:rsidR="00472FD6" w:rsidRPr="00472FD6" w:rsidRDefault="00F62CA9" w:rsidP="0050217A">
      <w:pPr>
        <w:pStyle w:val="Heading2"/>
        <w:spacing w:before="0"/>
      </w:pPr>
      <w:bookmarkStart w:id="116" w:name="_Toc56095826"/>
      <w:r>
        <w:t>2.3</w:t>
      </w:r>
      <w:r w:rsidR="00952CF8">
        <w:t xml:space="preserve"> </w:t>
      </w:r>
      <w:r w:rsidR="00106CE0">
        <w:t>Rust</w:t>
      </w:r>
      <w:bookmarkEnd w:id="116"/>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lastRenderedPageBreak/>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lastRenderedPageBreak/>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lastRenderedPageBreak/>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7" w:name="_Ref49697517"/>
      <w:r>
        <w:t>E</w:t>
      </w:r>
      <w:r w:rsidR="00DB0B18" w:rsidRPr="00DB0B18">
        <w:t>xactly</w:t>
      </w:r>
      <w:r w:rsidR="00325F3B">
        <w:t xml:space="preserve"> one mutable reference</w:t>
      </w:r>
      <w:bookmarkEnd w:id="117"/>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 xml:space="preserve">The Rust community is also active and quickly growing. The Rust ecosystem is also rapidly expanding, with now over 46,000 crates available to download [19]. Rust makes it easy to import these crates into code and begin using them, and the crate to </w:t>
      </w:r>
      <w:r>
        <w:rPr>
          <w:color w:val="333333"/>
          <w:szCs w:val="24"/>
        </w:rPr>
        <w:lastRenderedPageBreak/>
        <w:t>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8" w:name="_Toc56095827"/>
      <w:r>
        <w:rPr>
          <w:rFonts w:eastAsiaTheme="minorHAnsi"/>
        </w:rPr>
        <w:t>2.4</w:t>
      </w:r>
      <w:r w:rsidR="00F907B0">
        <w:rPr>
          <w:rFonts w:eastAsiaTheme="minorHAnsi"/>
        </w:rPr>
        <w:t xml:space="preserve"> FlightGear</w:t>
      </w:r>
      <w:bookmarkEnd w:id="118"/>
    </w:p>
    <w:p w14:paraId="110A6DCD" w14:textId="7932E2BE"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B0251A">
        <w:t>.</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lastRenderedPageBreak/>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19" w:name="_Toc56095828"/>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19"/>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xml:space="preserve">,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w:t>
      </w:r>
      <w:r w:rsidR="00B55BD9" w:rsidRPr="00B55BD9">
        <w:rPr>
          <w:rFonts w:eastAsiaTheme="minorHAnsi"/>
          <w:szCs w:val="24"/>
        </w:rPr>
        <w:lastRenderedPageBreak/>
        <w:t>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0" w:name="_Toc496074964"/>
      <w:bookmarkStart w:id="121" w:name="_Toc496075138"/>
      <w:bookmarkStart w:id="122" w:name="_Toc496075296"/>
      <w:bookmarkStart w:id="123" w:name="_Toc496075361"/>
      <w:bookmarkStart w:id="124" w:name="_Toc496080605"/>
      <w:bookmarkStart w:id="125" w:name="_Toc497120308"/>
      <w:bookmarkStart w:id="126" w:name="_Toc503248605"/>
      <w:bookmarkStart w:id="127" w:name="_Toc504131180"/>
      <w:bookmarkStart w:id="128" w:name="_Toc504131382"/>
      <w:bookmarkStart w:id="129" w:name="_Toc504131537"/>
      <w:bookmarkStart w:id="130" w:name="_Toc56095829"/>
      <w:r w:rsidRPr="003F5979">
        <w:t>III.  Methodology</w:t>
      </w:r>
      <w:bookmarkEnd w:id="120"/>
      <w:bookmarkEnd w:id="121"/>
      <w:bookmarkEnd w:id="122"/>
      <w:bookmarkEnd w:id="123"/>
      <w:bookmarkEnd w:id="124"/>
      <w:bookmarkEnd w:id="125"/>
      <w:bookmarkEnd w:id="126"/>
      <w:bookmarkEnd w:id="127"/>
      <w:bookmarkEnd w:id="128"/>
      <w:bookmarkEnd w:id="129"/>
      <w:bookmarkEnd w:id="130"/>
      <w:r w:rsidR="0083399B">
        <w:t xml:space="preserve"> </w:t>
      </w:r>
    </w:p>
    <w:p w14:paraId="5A08015D" w14:textId="6C8E278F"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w:t>
      </w:r>
      <w:r w:rsidR="004659BB">
        <w:t xml:space="preserve">f building the </w:t>
      </w:r>
      <w:r>
        <w:t>FDM</w:t>
      </w:r>
      <w:r w:rsidR="005F64D0">
        <w:t xml:space="preserve"> with SPECS</w:t>
      </w:r>
      <w:r w:rsidR="004659BB">
        <w:t>, and how we verified</w:t>
      </w:r>
      <w:r>
        <w:t xml:space="preserve"> that it does w</w:t>
      </w:r>
      <w:r w:rsidR="00FB6D1A">
        <w:t>ork as expecte</w:t>
      </w:r>
      <w:r w:rsidR="00FD4614">
        <w:t>d.</w:t>
      </w:r>
    </w:p>
    <w:p w14:paraId="45466F3C" w14:textId="13CCDAB7" w:rsidR="00B01F9D" w:rsidRDefault="006637C5" w:rsidP="006637C5">
      <w:pPr>
        <w:pStyle w:val="Heading2"/>
        <w:spacing w:before="0"/>
      </w:pPr>
      <w:bookmarkStart w:id="131" w:name="_Toc56095830"/>
      <w:r>
        <w:t>3</w:t>
      </w:r>
      <w:r w:rsidR="005A44FD">
        <w:t>.1</w:t>
      </w:r>
      <w:r>
        <w:t xml:space="preserve"> Building the FDM</w:t>
      </w:r>
      <w:bookmarkEnd w:id="131"/>
      <w:r w:rsidR="00281E92">
        <w:t xml:space="preserve"> Overview</w:t>
      </w:r>
    </w:p>
    <w:p w14:paraId="69438DBE" w14:textId="0E9AADEE"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stepping stone to reach the goal of creating the 3D version. We mention this </w:t>
      </w:r>
      <w:r w:rsidR="00820009">
        <w:t xml:space="preserve">progress, or </w:t>
      </w:r>
      <w:r w:rsidR="004C414D">
        <w:lastRenderedPageBreak/>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6AA254DE" w:rsidR="002C13EF" w:rsidRDefault="00696819" w:rsidP="002C13EF">
      <w:pPr>
        <w:ind w:firstLine="720"/>
      </w:pPr>
      <w:r>
        <w:t xml:space="preserve">The 3D 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2C13EF">
        <w:t xml:space="preserve"> But, knowing we would need the OOP version in Rust regardless for the upcoming </w:t>
      </w:r>
      <w:r w:rsidR="00606B7C">
        <w:t xml:space="preserve">performance </w:t>
      </w:r>
      <w:r w:rsidR="002C13EF">
        <w:t>experiment</w:t>
      </w:r>
      <w:r w:rsidR="00606B7C">
        <w:t>,</w:t>
      </w:r>
      <w:r w:rsidR="002C13EF">
        <w:t xml:space="preserve"> it</w:t>
      </w:r>
      <w:r w:rsidR="006D719C">
        <w:t xml:space="preserve"> needed to be written</w:t>
      </w:r>
      <w:r w:rsidR="002C13EF">
        <w:t>. Al</w:t>
      </w:r>
      <w:r w:rsidR="006D719C">
        <w:t xml:space="preserve">so, it was simpler </w:t>
      </w:r>
      <w:r w:rsidR="004E5822">
        <w:t>to convert the code directly from C++ to Rust in the same OOP design before it would be broken up into the ECS.</w:t>
      </w:r>
    </w:p>
    <w:p w14:paraId="13142ECC" w14:textId="770CDBF8"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lled nalgebra</w:t>
      </w:r>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r w:rsidR="00D348F9">
        <w:t>nalgebra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606B7C">
        <w:t xml:space="preserve"> that was</w:t>
      </w:r>
      <w:r w:rsidR="008F0F46">
        <w:t xml:space="preserve"> imported in code which contains </w:t>
      </w:r>
      <w:r w:rsidR="00606B7C">
        <w:t>the custom structures is</w:t>
      </w:r>
      <w:r w:rsidR="000E56A7">
        <w:t xml:space="preserve"> named </w:t>
      </w:r>
      <w:r w:rsidR="008F0F46">
        <w:t>common.</w:t>
      </w:r>
      <w:r w:rsidR="00B31F07">
        <w:t xml:space="preserve">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w:t>
      </w:r>
      <w:r w:rsidR="004A62AA">
        <w:lastRenderedPageBreak/>
        <w:t xml:space="preserve">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61D874D" w14:textId="3806A9A4" w:rsidR="00281E92" w:rsidRDefault="00281E92" w:rsidP="00281E92">
      <w:pPr>
        <w:pStyle w:val="Heading2"/>
        <w:spacing w:before="0"/>
      </w:pPr>
      <w:r>
        <w:t>3.2 SPECS</w:t>
      </w:r>
    </w:p>
    <w:p w14:paraId="108E9B2A" w14:textId="52F82E85" w:rsidR="007B7827" w:rsidRDefault="00FA5915" w:rsidP="00FA5915">
      <w:r>
        <w:tab/>
      </w:r>
      <w:r w:rsidR="00A824BD">
        <w:t>The Rust crate SPECS</w:t>
      </w:r>
      <w:r w:rsidR="00D964E8">
        <w:t xml:space="preserve"> was an invaluable framework to implement t</w:t>
      </w:r>
      <w:r w:rsidR="00A824BD">
        <w:t>he FDM as an ECS design.</w:t>
      </w:r>
      <w:r w:rsidR="00405FA3">
        <w:t xml:space="preserve"> Since examples and resources were limited, </w:t>
      </w:r>
      <w:r w:rsidR="00405FA3" w:rsidRPr="00E631A9">
        <w:rPr>
          <w:i/>
        </w:rPr>
        <w:t>The Specs Book</w:t>
      </w:r>
      <w:r w:rsidR="007B7827">
        <w:t xml:space="preserve"> was the main resource used</w:t>
      </w:r>
      <w:r w:rsidR="00405FA3">
        <w:t>, which provided just enough substance to get started.</w:t>
      </w:r>
    </w:p>
    <w:p w14:paraId="617E31D4" w14:textId="171B24A6" w:rsidR="007B7827" w:rsidRDefault="00281E92" w:rsidP="007B7827">
      <w:pPr>
        <w:pStyle w:val="Heading4"/>
        <w:jc w:val="left"/>
      </w:pPr>
      <w:r>
        <w:t>3.2.1</w:t>
      </w:r>
      <w:r w:rsidR="007B7827">
        <w:t xml:space="preserve"> Set Up</w:t>
      </w:r>
    </w:p>
    <w:p w14:paraId="53356482" w14:textId="39695681" w:rsidR="00826436" w:rsidRDefault="007B7827" w:rsidP="007B7827">
      <w:r>
        <w:tab/>
      </w:r>
      <w:r w:rsidR="006F44D7">
        <w:t>SPECS</w:t>
      </w:r>
      <w:r w:rsidR="00800EC0">
        <w:t xml:space="preserve"> </w:t>
      </w:r>
      <w:r w:rsidR="00D90E99">
        <w:t>laid</w:t>
      </w:r>
      <w:r w:rsidR="006F44D7">
        <w:t xml:space="preserve"> the framework to create, no surprise, Entities, Components, and Systems. C</w:t>
      </w:r>
      <w:r w:rsidR="00800EC0">
        <w:t xml:space="preserve">omponents were </w:t>
      </w:r>
      <w:r w:rsidR="006F44D7">
        <w:t>created similarly to how a regular Rust struct</w:t>
      </w:r>
      <w:r w:rsidR="00B90E52">
        <w:t xml:space="preserve"> type</w:t>
      </w:r>
      <w:r w:rsidR="00536980">
        <w:t xml:space="preserve"> is created, but SPECS require</w:t>
      </w:r>
      <w:r w:rsidR="00275901">
        <w:t>d</w:t>
      </w:r>
      <w:r w:rsidR="00536980">
        <w:t xml:space="preserve"> us to specify</w:t>
      </w:r>
      <w:r w:rsidR="006F44D7">
        <w:t xml:space="preserve"> that it </w:t>
      </w:r>
      <w:r w:rsidR="00CC4BFD">
        <w:t xml:space="preserve">is </w:t>
      </w:r>
      <w:r w:rsidR="00536980">
        <w:t xml:space="preserve">being </w:t>
      </w:r>
      <w:r w:rsidR="00CC4BFD">
        <w:t>implemented</w:t>
      </w:r>
      <w:r w:rsidR="006F44D7">
        <w:t xml:space="preserve"> as a Component using </w:t>
      </w:r>
      <w:r w:rsidR="00E62BBA">
        <w:t xml:space="preserve">a </w:t>
      </w:r>
      <w:r w:rsidR="006F44D7">
        <w:t xml:space="preserve">vector </w:t>
      </w:r>
      <w:r w:rsidR="00E62BBA">
        <w:t xml:space="preserve">as </w:t>
      </w:r>
      <w:r w:rsidR="00275901">
        <w:t xml:space="preserve">its </w:t>
      </w:r>
      <w:r w:rsidR="006F44D7">
        <w:t>storage</w:t>
      </w:r>
      <w:r w:rsidR="00275901">
        <w:t xml:space="preserve"> type</w:t>
      </w:r>
      <w:r w:rsidR="006F44D7">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4F4CEDF8" w:rsidR="00B87369" w:rsidRDefault="00826436" w:rsidP="000B6136">
      <w:pPr>
        <w:ind w:firstLine="720"/>
      </w:pPr>
      <w:r>
        <w:t>W</w:t>
      </w:r>
      <w:r w:rsidR="00800EC0">
        <w:t>ith all that said,</w:t>
      </w:r>
      <w:r>
        <w:t xml:space="preserve"> </w:t>
      </w:r>
      <w:r w:rsidR="00373FC8">
        <w:t>in the main</w:t>
      </w:r>
      <w:r w:rsidR="007B060B">
        <w:t xml:space="preserve"> of the program</w:t>
      </w:r>
      <w:r w:rsidR="00373FC8">
        <w:t>,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w:t>
      </w:r>
      <w:r w:rsidR="007B060B">
        <w:t xml:space="preserve">in code </w:t>
      </w:r>
      <w:r>
        <w:t>to manage the parallelization of the Systems</w:t>
      </w:r>
      <w:r w:rsidR="00D007E5">
        <w:t>. The dispatcher</w:t>
      </w:r>
      <w:r>
        <w:t xml:space="preserve"> can be told to have a System </w:t>
      </w:r>
      <w:r>
        <w:lastRenderedPageBreak/>
        <w:t>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07FDA495" w14:textId="4D90C6E3" w:rsidR="000733E6" w:rsidRDefault="00371137" w:rsidP="00823E77">
      <w:pPr>
        <w:ind w:firstLine="720"/>
      </w:pPr>
      <w:r>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41AD41B2" w14:textId="5E3D434C" w:rsidR="005E1414" w:rsidRDefault="00281E92" w:rsidP="005E1414">
      <w:pPr>
        <w:pStyle w:val="Heading4"/>
        <w:jc w:val="left"/>
      </w:pPr>
      <w:r>
        <w:t>3.2.2</w:t>
      </w:r>
      <w:r w:rsidR="00963920">
        <w:t xml:space="preserve"> </w:t>
      </w:r>
      <w:r w:rsidR="005E1414">
        <w:t>Components</w:t>
      </w:r>
    </w:p>
    <w:p w14:paraId="53CF8473" w14:textId="5C2AF466" w:rsidR="005E1414" w:rsidRPr="005E1414" w:rsidRDefault="009005B9" w:rsidP="005E1414">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w:t>
      </w:r>
      <w:r w:rsidR="000618F8">
        <w:t xml:space="preserve"> and Packet</w:t>
      </w:r>
      <w:r w:rsidR="005E1414">
        <w:t>.</w:t>
      </w:r>
    </w:p>
    <w:p w14:paraId="107B73D1" w14:textId="72C44404" w:rsidR="005E1414" w:rsidRDefault="00281E92" w:rsidP="005E1414">
      <w:pPr>
        <w:pStyle w:val="Heading5"/>
        <w:jc w:val="left"/>
        <w:rPr>
          <w:b/>
        </w:rPr>
      </w:pPr>
      <w:r>
        <w:rPr>
          <w:b/>
        </w:rPr>
        <w:lastRenderedPageBreak/>
        <w:t>3.2.2.1</w:t>
      </w:r>
      <w:r w:rsidR="005E1414" w:rsidRPr="005E1414">
        <w:rPr>
          <w:b/>
        </w:rPr>
        <w:t xml:space="preserve"> KeyboardS</w:t>
      </w:r>
      <w:r w:rsidR="00A824BD">
        <w:rPr>
          <w:b/>
        </w:rPr>
        <w:t>tate</w:t>
      </w:r>
    </w:p>
    <w:p w14:paraId="1836022C" w14:textId="2C86C75F" w:rsidR="00EE7A3C" w:rsidRDefault="005E1414" w:rsidP="00494E00">
      <w:r>
        <w:tab/>
        <w:t>The KeyoardState Component holds the boolean variables that correspond to the action that will take place in the simulation when a specified key is pressed on the keyboard.</w:t>
      </w:r>
      <w:r w:rsidR="00CB6C8A">
        <w:t xml:space="preserve"> </w:t>
      </w:r>
      <w:r w:rsidR="000B5AB9">
        <w:t>This C</w:t>
      </w:r>
      <w:r w:rsidR="00266A52">
        <w:t>omponent is used</w:t>
      </w:r>
      <w:r w:rsidR="000B5AB9">
        <w:t xml:space="preserve"> by the EquationsOfMotion System and the FlightControl System. </w:t>
      </w:r>
    </w:p>
    <w:p w14:paraId="438E78B5" w14:textId="07C70D2C" w:rsidR="00A1778D" w:rsidRPr="00A1778D" w:rsidRDefault="00281E92" w:rsidP="00A1778D">
      <w:pPr>
        <w:pStyle w:val="Heading5"/>
        <w:jc w:val="left"/>
        <w:rPr>
          <w:b/>
        </w:rPr>
      </w:pPr>
      <w:r>
        <w:rPr>
          <w:b/>
        </w:rPr>
        <w:t xml:space="preserve">3.2.2.2 </w:t>
      </w:r>
      <w:r w:rsidR="00A1778D">
        <w:rPr>
          <w:b/>
        </w:rPr>
        <w:t>RigidBody</w:t>
      </w:r>
    </w:p>
    <w:p w14:paraId="57F72485" w14:textId="6719698A" w:rsidR="000068E9" w:rsidRDefault="000C6C00" w:rsidP="00A1778D">
      <w:pPr>
        <w:ind w:firstLine="720"/>
      </w:pPr>
      <w:r>
        <w:t>The RigidBody Component holds all of the data variables describing an airplane entity, which is a rigid body</w:t>
      </w:r>
      <w:r w:rsidR="00F12378">
        <w:t xml:space="preserve"> by definition. </w:t>
      </w:r>
      <w:r w:rsidR="00266A52">
        <w:t xml:space="preserve">This Component is used by the </w:t>
      </w:r>
      <w:r w:rsidR="004F51C2">
        <w:t>EquationsOfMotion System and the MakePacket System.</w:t>
      </w:r>
    </w:p>
    <w:p w14:paraId="74F27788" w14:textId="60359008" w:rsidR="00A1778D" w:rsidRPr="00A1778D" w:rsidRDefault="00281E92" w:rsidP="00A1778D">
      <w:pPr>
        <w:pStyle w:val="Heading5"/>
        <w:jc w:val="left"/>
        <w:rPr>
          <w:b/>
        </w:rPr>
      </w:pPr>
      <w:r>
        <w:rPr>
          <w:b/>
        </w:rPr>
        <w:t>3.2.2.3</w:t>
      </w:r>
      <w:r w:rsidR="00A1778D">
        <w:rPr>
          <w:b/>
        </w:rPr>
        <w:t xml:space="preserve"> </w:t>
      </w:r>
      <w:r w:rsidR="00930A93">
        <w:rPr>
          <w:b/>
        </w:rPr>
        <w:t>Packet</w:t>
      </w:r>
    </w:p>
    <w:p w14:paraId="591248AF" w14:textId="00C44FA4" w:rsidR="00E631A9" w:rsidRDefault="0014544A" w:rsidP="00494E00">
      <w:r>
        <w:tab/>
      </w:r>
      <w:r w:rsidR="00DD4894">
        <w:t>The Packet</w:t>
      </w:r>
      <w:r w:rsidR="00B87369">
        <w:t xml:space="preserve"> Compo</w:t>
      </w:r>
      <w:r w:rsidR="006F704F">
        <w:t>nent consists of a vector which holds the serialized</w:t>
      </w:r>
      <w:r w:rsidR="00F51C18">
        <w:t>, or made into bytes,</w:t>
      </w:r>
      <w:r w:rsidR="006F704F">
        <w:t xml:space="preserve"> FGNetFDM struct, which </w:t>
      </w:r>
      <w:r w:rsidR="00DD4894">
        <w:t xml:space="preserve">contains </w:t>
      </w:r>
      <w:r w:rsidR="00B87369">
        <w:t>all of the data necessary to be sent to FlightGear in the form of a packet</w:t>
      </w:r>
      <w:r w:rsidR="00DD4894">
        <w:t xml:space="preserve">. </w:t>
      </w:r>
      <w:r w:rsidR="00FF4D04">
        <w:t xml:space="preserve">The </w:t>
      </w:r>
      <w:r w:rsidR="00854140">
        <w:t xml:space="preserve">FGNetFDM </w:t>
      </w:r>
      <w:r w:rsidR="00FF4D04">
        <w:t>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r w:rsidR="009877CB">
        <w:t xml:space="preserve"> This Component is used by the MakePacket System and the SendPacket System.</w:t>
      </w:r>
    </w:p>
    <w:p w14:paraId="5017301C" w14:textId="7C9C5E96" w:rsidR="00E631A9" w:rsidRDefault="0042360B" w:rsidP="00E631A9">
      <w:pPr>
        <w:pStyle w:val="Heading4"/>
        <w:jc w:val="left"/>
      </w:pPr>
      <w:r>
        <w:t>3.2.3</w:t>
      </w:r>
      <w:r w:rsidR="00E631A9">
        <w:t xml:space="preserve"> Systems</w:t>
      </w:r>
    </w:p>
    <w:p w14:paraId="0681969F" w14:textId="550C0654" w:rsidR="0030413D" w:rsidRPr="0030413D" w:rsidRDefault="00AF64D6" w:rsidP="00AF64D6">
      <w:pPr>
        <w:ind w:firstLine="720"/>
      </w:pPr>
      <w:r>
        <w:t>The</w:t>
      </w:r>
      <w:r w:rsidR="00B927FB">
        <w:t>re are</w:t>
      </w:r>
      <w:r>
        <w:t xml:space="preserve"> </w:t>
      </w:r>
      <w:r w:rsidR="00A2679D">
        <w:t>four</w:t>
      </w:r>
      <w:r w:rsidR="0030413D">
        <w:t xml:space="preserve"> Systems </w:t>
      </w:r>
      <w:r>
        <w:t>required to</w:t>
      </w:r>
      <w:r w:rsidR="0030413D">
        <w:t xml:space="preserve"> manage all of the functionality</w:t>
      </w:r>
      <w:r w:rsidR="00B927FB">
        <w:t xml:space="preserve">: </w:t>
      </w:r>
      <w:r w:rsidR="0030413D">
        <w:t>Flight</w:t>
      </w:r>
      <w:r w:rsidR="00A2679D">
        <w:t xml:space="preserve">Control, EquationsOfMotion, MakePacket, and </w:t>
      </w:r>
      <w:r w:rsidR="0030413D">
        <w:t xml:space="preserve">SendPacket. </w:t>
      </w:r>
      <w:r w:rsidR="009005B9">
        <w:t>Syste</w:t>
      </w:r>
      <w:r w:rsidR="00176701">
        <w:t>ms access certain</w:t>
      </w:r>
      <w:r w:rsidR="009005B9">
        <w:t xml:space="preserve"> Components that are needed for reading or writing to</w:t>
      </w:r>
      <w:r w:rsidR="00176701">
        <w:t>, and the type of access must be specified</w:t>
      </w:r>
      <w:r w:rsidR="009005B9">
        <w:t>. ReadStorage is just read access to the Compoment data, and WriteStorage is reading and also writing over the Component data.</w:t>
      </w:r>
    </w:p>
    <w:p w14:paraId="3AE55B88" w14:textId="5A58FB9E" w:rsidR="00E631A9" w:rsidRPr="00A1778D" w:rsidRDefault="0042360B" w:rsidP="00E631A9">
      <w:pPr>
        <w:pStyle w:val="Heading5"/>
        <w:jc w:val="left"/>
        <w:rPr>
          <w:b/>
        </w:rPr>
      </w:pPr>
      <w:r>
        <w:rPr>
          <w:b/>
        </w:rPr>
        <w:lastRenderedPageBreak/>
        <w:t>3.2.3.1</w:t>
      </w:r>
      <w:r w:rsidR="00E631A9">
        <w:rPr>
          <w:b/>
        </w:rPr>
        <w:t xml:space="preserve">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6B46CBDB" w14:textId="24863FC7" w:rsidR="00C1786A" w:rsidRDefault="0042360B" w:rsidP="00C1786A">
      <w:pPr>
        <w:pStyle w:val="Heading5"/>
        <w:jc w:val="left"/>
        <w:rPr>
          <w:b/>
        </w:rPr>
      </w:pPr>
      <w:r>
        <w:rPr>
          <w:b/>
        </w:rPr>
        <w:t>3.2.3.2</w:t>
      </w:r>
      <w:r w:rsidR="00C1786A">
        <w:rPr>
          <w:b/>
        </w:rPr>
        <w:t xml:space="preserve"> E</w:t>
      </w:r>
      <w:r w:rsidR="00C448DB">
        <w:rPr>
          <w:b/>
        </w:rPr>
        <w:t>quationsOfMotion</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Following accounting for keyboard input, this System calculated the loads, or forces, acting on the airplane.</w:t>
      </w:r>
      <w:r w:rsidR="000E28CC">
        <w:t xml:space="preserve"> From here, the acceleration of the airplane is calculated in Earth space. Then, the velocity of the airplane is calculated in Earth space. </w:t>
      </w:r>
      <w:r w:rsidR="000E28CC">
        <w:lastRenderedPageBreak/>
        <w:t xml:space="preserve">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3109064C" w14:textId="68144F75" w:rsidR="00CA7EC7" w:rsidRPr="00CA7EC7" w:rsidRDefault="0042360B" w:rsidP="00CA7EC7">
      <w:pPr>
        <w:pStyle w:val="Heading5"/>
        <w:jc w:val="left"/>
        <w:rPr>
          <w:b/>
        </w:rPr>
      </w:pPr>
      <w:r>
        <w:rPr>
          <w:b/>
        </w:rPr>
        <w:t>3.2.3.3 Make</w:t>
      </w:r>
      <w:r w:rsidR="00CA7EC7">
        <w:rPr>
          <w:b/>
        </w:rPr>
        <w:t>Packet</w:t>
      </w:r>
    </w:p>
    <w:p w14:paraId="5169B64B" w14:textId="654E3BFD" w:rsidR="00465170" w:rsidRDefault="00BF1598" w:rsidP="00FF4D04">
      <w:pPr>
        <w:ind w:firstLine="720"/>
      </w:pPr>
      <w:r>
        <w:t>This System is what turns the FDM into a functional fl</w:t>
      </w:r>
      <w:r w:rsidR="00FF4D04">
        <w:t>ight simulator because it</w:t>
      </w:r>
      <w:r w:rsidR="00AC7EF1">
        <w:t xml:space="preserve"> evokes</w:t>
      </w:r>
      <w:r>
        <w:t xml:space="preserve"> the </w:t>
      </w:r>
      <w:r w:rsidR="00BB50FC">
        <w:t>graphics</w:t>
      </w:r>
      <w:r>
        <w:t xml:space="preserve"> of FlightGear</w:t>
      </w:r>
      <w:r w:rsidR="00FF4D04">
        <w:t>.</w:t>
      </w:r>
      <w:r w:rsidR="00FF4D04" w:rsidRPr="00FF4D04">
        <w:t xml:space="preserve"> </w:t>
      </w:r>
      <w:r w:rsidR="00FF4D04">
        <w:t>It is responsible for sending packets of data to FlightGear</w:t>
      </w:r>
      <w:r w:rsidR="00BB50FC">
        <w:t xml:space="preserve"> via a network socket. The </w:t>
      </w:r>
      <w:r w:rsidR="00FF4D04">
        <w:t>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 xml:space="preserve">the </w:t>
      </w:r>
      <w:r w:rsidR="00AC0863">
        <w:t xml:space="preserve">Packet </w:t>
      </w:r>
      <w:r w:rsidR="00FF4D04">
        <w:t>C</w:t>
      </w:r>
      <w:r w:rsidR="001C5CE4">
        <w:t xml:space="preserve">omponent as </w:t>
      </w:r>
      <w:r w:rsidR="00D14181">
        <w:t xml:space="preserve">ReadStorage. </w:t>
      </w:r>
    </w:p>
    <w:p w14:paraId="07778BE9" w14:textId="55EE1F3F" w:rsidR="00995BF1" w:rsidRDefault="00BE1378" w:rsidP="007D425C">
      <w:pPr>
        <w:ind w:firstLine="720"/>
      </w:pPr>
      <w:r>
        <w:t xml:space="preserve">The Packet Component essentially holds a vector which contains the FGNetFDM structure serialized into bytes. Inside of this System, an instance of the FGNetFDM structure is created and updated, only to be turned into bytes at the end and put into the Component in the form of a vector. </w:t>
      </w:r>
      <w:r w:rsidR="00FF4D04">
        <w:t>T</w:t>
      </w:r>
      <w:r w:rsidR="007B1413">
        <w:t xml:space="preserve">he </w:t>
      </w:r>
      <w:r>
        <w:t xml:space="preserve">FGNetFDM instance </w:t>
      </w:r>
      <w:r w:rsidR="007B1413">
        <w:t>is updated</w:t>
      </w:r>
      <w:r w:rsidR="002B1866">
        <w:t xml:space="preserve"> for the </w:t>
      </w:r>
      <w:r>
        <w:t>current</w:t>
      </w:r>
      <w:r w:rsidR="002B1866">
        <w:t xml:space="preserve"> calculations from the EquationsOfMotion System</w:t>
      </w:r>
      <w:r>
        <w:t>, and stored in the RigidBody Component data</w:t>
      </w:r>
      <w:r w:rsidR="002B1866">
        <w:t>. 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 xml:space="preserve">latitude, longitude, and altitude. </w:t>
      </w:r>
      <w:r w:rsidR="00D8799F">
        <w:t>The orientation variables updated</w:t>
      </w:r>
      <w:r w:rsidR="00004220">
        <w:t xml:space="preserve"> are</w:t>
      </w:r>
      <w:r w:rsidR="00D8799F">
        <w:t xml:space="preserve"> phy, theta, and psi, which represents the roll, pitch, and yaw, respectively. It is</w:t>
      </w:r>
      <w:r w:rsidR="00F83D74">
        <w:t xml:space="preserve"> updated with the E</w:t>
      </w:r>
      <w:r w:rsidR="00D8799F">
        <w:t>uler angles.</w:t>
      </w:r>
      <w:r w:rsidR="00FB5486">
        <w:t xml:space="preserve"> The FlightGear version is also required to be passed on to the FGNetFDM struct. </w:t>
      </w:r>
      <w:r w:rsidR="004979B9">
        <w:t xml:space="preserve">Once all of the </w:t>
      </w:r>
      <w:r w:rsidR="004979B9">
        <w:lastRenderedPageBreak/>
        <w:t xml:space="preserve">FGNetFDM data has been updated with new values from the current RigidBody Component the data can be arranged into a packet of u8 bytes in the form of a vector, and passed into the Packet Component. </w:t>
      </w:r>
    </w:p>
    <w:p w14:paraId="4B58E6B4" w14:textId="62E13AB0" w:rsidR="004979B9" w:rsidRPr="00CA7EC7" w:rsidRDefault="004979B9" w:rsidP="004979B9">
      <w:pPr>
        <w:pStyle w:val="Heading5"/>
        <w:jc w:val="left"/>
        <w:rPr>
          <w:b/>
        </w:rPr>
      </w:pPr>
      <w:r>
        <w:rPr>
          <w:b/>
        </w:rPr>
        <w:t>3.2.3.4 SendPacket</w:t>
      </w:r>
    </w:p>
    <w:p w14:paraId="3FA511F7" w14:textId="00F0D2A3" w:rsidR="003D13D5" w:rsidRDefault="00153966" w:rsidP="00153966">
      <w:pPr>
        <w:ind w:firstLine="720"/>
      </w:pPr>
      <w:r>
        <w:t>With the packet constructed and updated, this System simply serves to send that packet</w:t>
      </w:r>
      <w:r w:rsidR="00A5486F">
        <w:t xml:space="preserve"> off to FlightGear</w:t>
      </w:r>
      <w:r w:rsidR="008C7E1E">
        <w:t xml:space="preserve"> via a socket connected on its port.</w:t>
      </w:r>
      <w:r w:rsidR="004D5C77">
        <w:t xml:space="preserve"> This system only needs read access to the Packet C</w:t>
      </w:r>
      <w:r w:rsidR="004C0098">
        <w:t>omponent.</w:t>
      </w:r>
      <w:r w:rsidR="004D5C77">
        <w:t xml:space="preserve"> </w:t>
      </w:r>
    </w:p>
    <w:p w14:paraId="32DCBFFE" w14:textId="55A9F07E" w:rsidR="00996EDA" w:rsidRDefault="00996EDA" w:rsidP="00996EDA">
      <w:pPr>
        <w:pStyle w:val="Heading2"/>
        <w:spacing w:before="0"/>
      </w:pPr>
      <w:bookmarkStart w:id="132" w:name="_Toc56095831"/>
      <w:r>
        <w:t xml:space="preserve">3.2 </w:t>
      </w:r>
      <w:bookmarkEnd w:id="132"/>
      <w:r w:rsidR="00E6501C">
        <w:t>FDM Verification</w:t>
      </w:r>
    </w:p>
    <w:p w14:paraId="1B926EFD" w14:textId="169568AC" w:rsidR="00E171DB" w:rsidRDefault="00554F1C" w:rsidP="00B328C8">
      <w:pPr>
        <w:ind w:firstLine="360"/>
      </w:pPr>
      <w:r>
        <w:tab/>
      </w:r>
      <w:r w:rsidR="007D425C">
        <w:t>Since t</w:t>
      </w:r>
      <w:r w:rsidR="00F02FCE">
        <w:t>he focus of</w:t>
      </w:r>
      <w:r w:rsidR="008C7E1E">
        <w:t xml:space="preserve"> this research was</w:t>
      </w:r>
      <w:r w:rsidR="00F02FCE">
        <w:t xml:space="preserve"> building a Rust based, ECS patterned, 3D FDM based on the works by</w:t>
      </w:r>
      <w:r w:rsidR="00F02FCE" w:rsidRPr="009D5392">
        <w:t xml:space="preserve"> </w:t>
      </w:r>
      <w:r w:rsidR="007D425C">
        <w:t>David Bourg in [14], we want</w:t>
      </w:r>
      <w:r w:rsidR="00C4387F">
        <w:t>ed</w:t>
      </w:r>
      <w:r w:rsidR="007D425C">
        <w:t xml:space="preserve"> to find out if it indeed works</w:t>
      </w:r>
      <w:r w:rsidR="000463BE">
        <w:t>.</w:t>
      </w:r>
      <w:r w:rsidR="00F02FCE">
        <w:t xml:space="preserve"> </w:t>
      </w:r>
      <w:r w:rsidR="00735C97">
        <w:t>And f</w:t>
      </w:r>
      <w:r w:rsidR="00D2621C">
        <w:t xml:space="preserve">rom the naked eye, the FDM looks to fly an airplane correctly in FlightGear. </w:t>
      </w:r>
      <w:r w:rsidR="000639AC">
        <w:t>But to ensure our FDM’s works</w:t>
      </w:r>
      <w:r w:rsidR="00F02FCE">
        <w:t xml:space="preserve"> </w:t>
      </w:r>
      <w:r w:rsidR="008F40F4">
        <w:t xml:space="preserve">exactly as </w:t>
      </w:r>
      <w:r w:rsidR="00F02FCE">
        <w:t xml:space="preserve">expected, we </w:t>
      </w:r>
      <w:r w:rsidR="00FD0D53">
        <w:t>wanted to find out</w:t>
      </w:r>
      <w:r w:rsidR="00F02FCE">
        <w:t xml:space="preserve"> if it </w:t>
      </w:r>
      <w:r w:rsidR="009321F4">
        <w:t>replicated</w:t>
      </w:r>
      <w:r w:rsidR="00F02FCE">
        <w:t xml:space="preserve"> the same realistic flight data generated by its C++ baseline FDM as described in Bourg’s textbook. Th</w:t>
      </w:r>
      <w:r w:rsidR="00A96C24">
        <w:t xml:space="preserve">e generated flight data we </w:t>
      </w:r>
      <w:r w:rsidR="00F02FCE">
        <w:t>check</w:t>
      </w:r>
      <w:r w:rsidR="00A96C24">
        <w:t>ed against</w:t>
      </w:r>
      <w:r w:rsidR="00F02FCE">
        <w:t xml:space="preserve"> our FDM is: position coordinates, Eu</w:t>
      </w:r>
      <w:r w:rsidR="003320DA">
        <w:t>ler angles,</w:t>
      </w:r>
      <w:r w:rsidR="00F02FCE">
        <w:t xml:space="preserve"> and time elapsed.</w:t>
      </w:r>
      <w:r w:rsidR="006D31DB">
        <w:t xml:space="preserve"> This data represents exactly where the airplane is</w:t>
      </w:r>
      <w:r w:rsidR="003320DA">
        <w:t xml:space="preserve"> at a given time, and </w:t>
      </w:r>
      <w:r w:rsidR="006D31DB">
        <w:t>how it is oriented</w:t>
      </w:r>
      <w:r w:rsidR="003320DA">
        <w:t xml:space="preserve"> in space. </w:t>
      </w:r>
      <w:r w:rsidR="00F02FCE">
        <w:t xml:space="preserve">Both the baseline program and our program </w:t>
      </w:r>
      <w:r w:rsidR="00A11A4B">
        <w:t xml:space="preserve">was </w:t>
      </w:r>
      <w:r w:rsidR="00F02FCE">
        <w:t xml:space="preserve">compiled and ran with identical instructions as to how to maneuver the airplane at the same time during the simulation for a finite amount of time. </w:t>
      </w:r>
      <w:r w:rsidR="003406DE">
        <w:t>The baseline FDM was compiled with Visual Studio 2019 Community Edition, and the Rust/ECS FDM was compiled with rustc version 1.47.0</w:t>
      </w:r>
      <w:r w:rsidR="00E778C1">
        <w:t xml:space="preserve">. </w:t>
      </w:r>
      <w:r w:rsidR="006319D5">
        <w:t xml:space="preserve">The test was performed on a Lenovo Thinkpad T440p machine with an intel i74800mq processor. </w:t>
      </w:r>
    </w:p>
    <w:p w14:paraId="7CDD5763" w14:textId="5BD931A7" w:rsidR="004D2003" w:rsidRDefault="004D2003" w:rsidP="00B328C8">
      <w:pPr>
        <w:ind w:firstLine="360"/>
      </w:pPr>
      <w:r>
        <w:t>The tests are as follows:</w:t>
      </w:r>
    </w:p>
    <w:p w14:paraId="7241B9E1" w14:textId="77777777" w:rsidR="00251273" w:rsidRPr="00945D24" w:rsidRDefault="00251273" w:rsidP="003D7E9C">
      <w:pPr>
        <w:pStyle w:val="Heading1"/>
      </w:pPr>
      <w:bookmarkStart w:id="133" w:name="_Toc56095833"/>
      <w:r w:rsidRPr="00945D24">
        <w:lastRenderedPageBreak/>
        <w:t>IV.  Analysis and Results</w:t>
      </w:r>
      <w:bookmarkEnd w:id="133"/>
    </w:p>
    <w:p w14:paraId="061CF8CA" w14:textId="648E8DA7" w:rsidR="004E68FE" w:rsidRDefault="00264865" w:rsidP="004E68FE">
      <w:r>
        <w:t>Application</w:t>
      </w:r>
      <w:r w:rsidR="004E68FE">
        <w:t xml:space="preserve"> built together to make something fly. Compared against ecs</w:t>
      </w:r>
      <w:r>
        <w:t>.</w:t>
      </w:r>
    </w:p>
    <w:p w14:paraId="28EDB47B" w14:textId="6B1A501A" w:rsidR="00251273" w:rsidRDefault="004C473F" w:rsidP="00DB5DE7">
      <w:r>
        <w:t>Rigidbody has a position lumped in</w:t>
      </w:r>
      <w:r w:rsidR="00264865">
        <w:t>. D</w:t>
      </w:r>
      <w:r>
        <w:t>if</w:t>
      </w:r>
      <w:r w:rsidR="00264865">
        <w:t>ference in displacement was position</w:t>
      </w:r>
      <w:r>
        <w:t xml:space="preserve">. Does it </w:t>
      </w:r>
      <w:r w:rsidR="0052189A">
        <w:t xml:space="preserve">exactly </w:t>
      </w:r>
      <w:r>
        <w:t>how bourg does it, maybe could be made better. W</w:t>
      </w:r>
      <w:bookmarkStart w:id="134" w:name="_GoBack"/>
      <w:bookmarkEnd w:id="134"/>
      <w:r>
        <w:t>hat I saw after doing all this</w:t>
      </w:r>
    </w:p>
    <w:p w14:paraId="42318FFA" w14:textId="1A094695" w:rsidR="00251273" w:rsidRDefault="002A046E" w:rsidP="003D7E9C">
      <w:pPr>
        <w:pStyle w:val="Heading2"/>
      </w:pPr>
      <w:bookmarkStart w:id="135" w:name="_Toc56095835"/>
      <w:r>
        <w:t>Baseline Comparison</w:t>
      </w:r>
      <w:bookmarkEnd w:id="135"/>
    </w:p>
    <w:p w14:paraId="4C124DA8" w14:textId="12A87E56" w:rsidR="00251273" w:rsidRDefault="002A046E" w:rsidP="003D7E9C">
      <w:pPr>
        <w:pStyle w:val="BodyText"/>
      </w:pPr>
      <w:r>
        <w:t>This test was a success because our FDM flight data matched the baseline flight data on a predetermined flight path, ensuring our FDM works as it should.</w:t>
      </w:r>
    </w:p>
    <w:p w14:paraId="753A0C75" w14:textId="77777777" w:rsidR="00251273" w:rsidRDefault="00251273" w:rsidP="003D7E9C">
      <w:pPr>
        <w:pStyle w:val="Heading2"/>
      </w:pPr>
      <w:bookmarkStart w:id="136" w:name="_Toc56095836"/>
      <w:r>
        <w:t>Investigative Questions Answered</w:t>
      </w:r>
      <w:bookmarkEnd w:id="136"/>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7" w:name="_Toc56095837"/>
      <w:r>
        <w:t>Summary</w:t>
      </w:r>
      <w:bookmarkEnd w:id="137"/>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38" w:name="_Toc56095838"/>
      <w:r>
        <w:t>V.  Conclusions and Recommendations</w:t>
      </w:r>
      <w:bookmarkEnd w:id="138"/>
    </w:p>
    <w:p w14:paraId="0E3C2338" w14:textId="11900633" w:rsidR="00251273" w:rsidRDefault="00251273" w:rsidP="003D7E9C">
      <w:pPr>
        <w:pStyle w:val="Heading2"/>
      </w:pPr>
      <w:bookmarkStart w:id="139" w:name="_Toc56095839"/>
      <w:r>
        <w:t>Chapter Overview</w:t>
      </w:r>
      <w:bookmarkEnd w:id="139"/>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0" w:name="_Toc56095840"/>
      <w:r>
        <w:t>Conclusions of Research</w:t>
      </w:r>
      <w:bookmarkEnd w:id="140"/>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1" w:name="_Toc56095841"/>
      <w:r>
        <w:t>Significance of Research</w:t>
      </w:r>
      <w:bookmarkEnd w:id="141"/>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2" w:name="_Toc56095842"/>
      <w:r>
        <w:t>Recommendations for Action</w:t>
      </w:r>
      <w:bookmarkEnd w:id="142"/>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3" w:name="_Toc56095843"/>
      <w:r>
        <w:lastRenderedPageBreak/>
        <w:t>Recommendations for Future Research</w:t>
      </w:r>
      <w:bookmarkEnd w:id="143"/>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4" w:name="_Toc56095844"/>
      <w:r>
        <w:t>Summary</w:t>
      </w:r>
      <w:bookmarkEnd w:id="144"/>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5" w:name="_Toc56095845"/>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5"/>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6" w:name="_Toc493484480"/>
      <w:bookmarkStart w:id="147" w:name="_Toc493484720"/>
      <w:bookmarkStart w:id="148" w:name="_Toc494527317"/>
      <w:bookmarkStart w:id="149" w:name="_Toc495221484"/>
      <w:bookmarkStart w:id="150" w:name="_Toc495663200"/>
      <w:bookmarkStart w:id="151" w:name="_Toc495826223"/>
      <w:bookmarkStart w:id="152" w:name="_Toc495826331"/>
      <w:bookmarkStart w:id="153" w:name="_Toc495999072"/>
      <w:bookmarkStart w:id="154" w:name="_Toc496074870"/>
      <w:bookmarkStart w:id="155" w:name="_Toc496074966"/>
      <w:bookmarkStart w:id="156" w:name="_Toc496075140"/>
      <w:bookmarkStart w:id="157" w:name="_Toc496075298"/>
      <w:bookmarkStart w:id="158" w:name="_Toc496075363"/>
      <w:bookmarkStart w:id="159" w:name="_Toc496080607"/>
      <w:bookmarkStart w:id="160" w:name="_Toc497120310"/>
      <w:bookmarkStart w:id="161" w:name="_Toc503248614"/>
      <w:bookmarkStart w:id="162" w:name="_Toc504131206"/>
      <w:bookmarkStart w:id="163" w:name="_Toc504131408"/>
      <w:bookmarkStart w:id="164" w:name="_Toc504131563"/>
      <w:bookmarkStart w:id="165" w:name="_Toc1369874"/>
      <w:bookmarkStart w:id="166" w:name="_Toc235956796"/>
      <w:bookmarkStart w:id="167" w:name="_Toc56095846"/>
      <w:r w:rsidRPr="003F5979">
        <w:lastRenderedPageBreak/>
        <w:t>Bibliography</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4032EFCE" w14:textId="3DC2E2A5" w:rsidR="000B6A81"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5D9B49C2" w:rsidR="00B67E4A" w:rsidRDefault="00B67E4A" w:rsidP="00E333CB">
      <w:r>
        <w:t xml:space="preserve">[31] rust by example </w:t>
      </w:r>
      <w:hyperlink r:id="rId20" w:history="1">
        <w:r w:rsidR="00FF4D04" w:rsidRPr="005947A1">
          <w:rPr>
            <w:rStyle w:val="Hyperlink"/>
          </w:rPr>
          <w:t>https://doc.rust-lang.org/stable/rust-by-example/</w:t>
        </w:r>
      </w:hyperlink>
    </w:p>
    <w:p w14:paraId="29698732" w14:textId="254E5348" w:rsidR="000B6A81" w:rsidRDefault="000B6A81" w:rsidP="00E333CB">
      <w:r>
        <w:t xml:space="preserve">[32] </w:t>
      </w:r>
      <w:hyperlink r:id="rId21" w:history="1">
        <w:r w:rsidR="008238F5" w:rsidRPr="005947A1">
          <w:rPr>
            <w:rStyle w:val="Hyperlink"/>
          </w:rPr>
          <w:t>https://gameprogrammingpatterns.com/game-loop.html</w:t>
        </w:r>
      </w:hyperlink>
    </w:p>
    <w:p w14:paraId="7296D2CD" w14:textId="1B00665C" w:rsidR="008238F5" w:rsidRDefault="008238F5" w:rsidP="00E333CB">
      <w:pPr>
        <w:rPr>
          <w:rStyle w:val="Hyperlink"/>
        </w:rPr>
      </w:pPr>
      <w:r>
        <w:lastRenderedPageBreak/>
        <w:t xml:space="preserve">[33] </w:t>
      </w:r>
      <w:hyperlink r:id="rId22" w:history="1">
        <w:r w:rsidRPr="005947A1">
          <w:rPr>
            <w:rStyle w:val="Hyperlink"/>
          </w:rPr>
          <w:t>http://wiki.flightgear.org/Flight_Dynamics_Model</w:t>
        </w:r>
      </w:hyperlink>
    </w:p>
    <w:p w14:paraId="7963881F" w14:textId="407B51D9" w:rsidR="00B243E9" w:rsidRDefault="00B243E9" w:rsidP="00E333CB"/>
    <w:p w14:paraId="55FFCB98" w14:textId="4A1ADBEF" w:rsidR="00B243E9" w:rsidRDefault="00B243E9" w:rsidP="00E333CB">
      <w:r>
        <w:t>[34] vagedes</w:t>
      </w:r>
    </w:p>
    <w:p w14:paraId="5D9FE20D" w14:textId="77777777" w:rsidR="008238F5" w:rsidRDefault="008238F5" w:rsidP="00E333CB"/>
    <w:p w14:paraId="2DEBB082" w14:textId="77777777" w:rsidR="00FF4D04" w:rsidRDefault="00FF4D04" w:rsidP="00E333CB"/>
    <w:p w14:paraId="0582515F" w14:textId="504D42EF" w:rsidR="00FF4D04" w:rsidRDefault="00FF4D04" w:rsidP="00E333CB">
      <w:r>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37AAB766" w:rsidR="00B63F4F" w:rsidRDefault="00B63F4F" w:rsidP="00A5774D">
      <w:pPr>
        <w:spacing w:line="276" w:lineRule="auto"/>
      </w:pPr>
    </w:p>
    <w:p w14:paraId="2B4A9760" w14:textId="0AF507E2" w:rsidR="00D72A41" w:rsidRDefault="00D72A41" w:rsidP="00A5774D">
      <w:pPr>
        <w:spacing w:line="276" w:lineRule="auto"/>
      </w:pPr>
    </w:p>
    <w:p w14:paraId="753C3108" w14:textId="328F6C77" w:rsidR="00D72A41" w:rsidRDefault="00D72A41" w:rsidP="00A5774D">
      <w:pPr>
        <w:spacing w:line="276" w:lineRule="auto"/>
      </w:pPr>
    </w:p>
    <w:p w14:paraId="4340E3A7" w14:textId="1BA9B967" w:rsidR="00D72A41" w:rsidRDefault="00D72A41" w:rsidP="00A5774D">
      <w:pPr>
        <w:spacing w:line="276" w:lineRule="auto"/>
      </w:pPr>
    </w:p>
    <w:p w14:paraId="593A5FAF" w14:textId="24AD48F0" w:rsidR="00D72A41" w:rsidRDefault="00D72A41" w:rsidP="00A5774D">
      <w:pPr>
        <w:spacing w:line="276" w:lineRule="auto"/>
      </w:pPr>
    </w:p>
    <w:p w14:paraId="26D3DF8E" w14:textId="671C8374" w:rsidR="00D72A41" w:rsidRDefault="00D72A41" w:rsidP="00A5774D">
      <w:pPr>
        <w:spacing w:line="276" w:lineRule="auto"/>
      </w:pPr>
    </w:p>
    <w:p w14:paraId="4BEBDD9E" w14:textId="597DCCBE" w:rsidR="00D72A41" w:rsidRDefault="00D72A41" w:rsidP="00A5774D">
      <w:pPr>
        <w:spacing w:line="276" w:lineRule="auto"/>
      </w:pPr>
    </w:p>
    <w:p w14:paraId="4A2473A8" w14:textId="174EE8D6" w:rsidR="00D72A41" w:rsidRDefault="00D72A41" w:rsidP="00A5774D">
      <w:pPr>
        <w:spacing w:line="276" w:lineRule="auto"/>
      </w:pPr>
    </w:p>
    <w:p w14:paraId="49471B61" w14:textId="15A90ED2" w:rsidR="00D72A41" w:rsidRDefault="00D72A41" w:rsidP="00A5774D">
      <w:pPr>
        <w:spacing w:line="276" w:lineRule="auto"/>
      </w:pPr>
    </w:p>
    <w:p w14:paraId="11AA401F" w14:textId="091BBFD1" w:rsidR="00D72A41" w:rsidRDefault="00D72A41" w:rsidP="00A5774D">
      <w:pPr>
        <w:spacing w:line="276" w:lineRule="auto"/>
      </w:pPr>
    </w:p>
    <w:p w14:paraId="089A7298" w14:textId="54F217A0" w:rsidR="00D72A41" w:rsidRDefault="00D72A41" w:rsidP="00A5774D">
      <w:pPr>
        <w:spacing w:line="276" w:lineRule="auto"/>
      </w:pPr>
    </w:p>
    <w:p w14:paraId="66812AEA" w14:textId="09DB3381" w:rsidR="00D72A41" w:rsidRDefault="00D72A41" w:rsidP="00A5774D">
      <w:pPr>
        <w:spacing w:line="276" w:lineRule="auto"/>
      </w:pPr>
    </w:p>
    <w:p w14:paraId="39538D18" w14:textId="1E4203E5" w:rsidR="00D72A41" w:rsidRDefault="00D72A41" w:rsidP="00A5774D">
      <w:pPr>
        <w:spacing w:line="276" w:lineRule="auto"/>
      </w:pPr>
    </w:p>
    <w:p w14:paraId="659C3C55" w14:textId="30EF1CC8" w:rsidR="00D72A41" w:rsidRDefault="00D72A41" w:rsidP="00A5774D">
      <w:pPr>
        <w:spacing w:line="276" w:lineRule="auto"/>
      </w:pPr>
    </w:p>
    <w:p w14:paraId="602FF294" w14:textId="74DA0118" w:rsidR="00D72A41" w:rsidRDefault="00D72A41" w:rsidP="00A5774D">
      <w:pPr>
        <w:spacing w:line="276" w:lineRule="auto"/>
      </w:pPr>
    </w:p>
    <w:p w14:paraId="6A68F1F3" w14:textId="47BEFF4F" w:rsidR="00D72A41" w:rsidRDefault="00D72A41" w:rsidP="00A5774D">
      <w:pPr>
        <w:spacing w:line="276" w:lineRule="auto"/>
      </w:pPr>
    </w:p>
    <w:p w14:paraId="05555843" w14:textId="3DE76129" w:rsidR="00D72A41" w:rsidRDefault="00D72A41" w:rsidP="00A5774D">
      <w:pPr>
        <w:spacing w:line="276" w:lineRule="auto"/>
      </w:pPr>
    </w:p>
    <w:p w14:paraId="70873390" w14:textId="32C4687C" w:rsidR="00D72A41" w:rsidRDefault="00D72A41" w:rsidP="00A5774D">
      <w:pPr>
        <w:spacing w:line="276" w:lineRule="auto"/>
      </w:pPr>
    </w:p>
    <w:p w14:paraId="33E929ED" w14:textId="58590B79" w:rsidR="00D72A41" w:rsidRDefault="00D72A41" w:rsidP="00A5774D">
      <w:pPr>
        <w:spacing w:line="276" w:lineRule="auto"/>
      </w:pPr>
    </w:p>
    <w:p w14:paraId="6B19F83F" w14:textId="2DBABE8E" w:rsidR="00D72A41" w:rsidRDefault="00D72A41" w:rsidP="00A5774D">
      <w:pPr>
        <w:spacing w:line="276" w:lineRule="auto"/>
      </w:pPr>
    </w:p>
    <w:p w14:paraId="702D288C" w14:textId="30F2F4F4" w:rsidR="00D72A41" w:rsidRDefault="00D72A41" w:rsidP="00A5774D">
      <w:pPr>
        <w:spacing w:line="276" w:lineRule="auto"/>
      </w:pPr>
    </w:p>
    <w:p w14:paraId="73AC0A6E" w14:textId="33432948" w:rsidR="00D72A41" w:rsidRDefault="00D72A41" w:rsidP="00A5774D">
      <w:pPr>
        <w:spacing w:line="276" w:lineRule="auto"/>
      </w:pPr>
    </w:p>
    <w:p w14:paraId="329370B8" w14:textId="77777777" w:rsidR="00D72A41" w:rsidRDefault="00D72A41" w:rsidP="00A5774D">
      <w:pPr>
        <w:spacing w:line="276" w:lineRule="auto"/>
      </w:pPr>
    </w:p>
    <w:p w14:paraId="1490C90F" w14:textId="77777777" w:rsidR="009916FC" w:rsidRDefault="009916FC" w:rsidP="00A5774D">
      <w:pPr>
        <w:spacing w:line="276" w:lineRule="auto"/>
      </w:pPr>
    </w:p>
    <w:p w14:paraId="2179E835" w14:textId="584707C1" w:rsidR="00D72A41" w:rsidRDefault="00D72A41">
      <w:pPr>
        <w:pStyle w:val="Heading1"/>
      </w:pPr>
      <w:r>
        <w:lastRenderedPageBreak/>
        <w:t>Acronyms</w:t>
      </w:r>
    </w:p>
    <w:p w14:paraId="6D2A4D31" w14:textId="77777777" w:rsidR="009E6E1E" w:rsidRDefault="009E6E1E">
      <w:pPr>
        <w:pStyle w:val="Heading1"/>
      </w:pPr>
    </w:p>
    <w:sectPr w:rsidR="009E6E1E" w:rsidSect="00A570F9">
      <w:footerReference w:type="default" r:id="rId23"/>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FE70D" w14:textId="77777777" w:rsidR="00F73D29" w:rsidRDefault="00F73D29">
      <w:pPr>
        <w:spacing w:line="240" w:lineRule="auto"/>
      </w:pPr>
      <w:r>
        <w:separator/>
      </w:r>
    </w:p>
  </w:endnote>
  <w:endnote w:type="continuationSeparator" w:id="0">
    <w:p w14:paraId="0C2EC50E" w14:textId="77777777" w:rsidR="00F73D29" w:rsidRDefault="00F73D29">
      <w:pPr>
        <w:spacing w:line="240" w:lineRule="auto"/>
      </w:pPr>
      <w:r>
        <w:continuationSeparator/>
      </w:r>
    </w:p>
  </w:endnote>
  <w:endnote w:type="continuationNotice" w:id="1">
    <w:p w14:paraId="33B7FD36" w14:textId="77777777" w:rsidR="00F73D29" w:rsidRDefault="00F73D2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F73D29" w:rsidRDefault="00F73D29"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6B4B1D34" w:rsidR="00F73D29" w:rsidRDefault="00F73D29">
    <w:pPr>
      <w:pStyle w:val="Footer"/>
      <w:jc w:val="center"/>
    </w:pPr>
    <w:r>
      <w:fldChar w:fldCharType="begin"/>
    </w:r>
    <w:r>
      <w:instrText xml:space="preserve"> PAGE   \* MERGEFORMAT </w:instrText>
    </w:r>
    <w:r>
      <w:fldChar w:fldCharType="separate"/>
    </w:r>
    <w:r w:rsidR="00DB5DE7">
      <w:rPr>
        <w:noProof/>
      </w:rPr>
      <w:t>40</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37EFF" w14:textId="77777777" w:rsidR="00F73D29" w:rsidRDefault="00F73D29">
      <w:pPr>
        <w:spacing w:line="240" w:lineRule="auto"/>
      </w:pPr>
      <w:r>
        <w:separator/>
      </w:r>
    </w:p>
  </w:footnote>
  <w:footnote w:type="continuationSeparator" w:id="0">
    <w:p w14:paraId="30847DDF" w14:textId="77777777" w:rsidR="00F73D29" w:rsidRDefault="00F73D29">
      <w:pPr>
        <w:spacing w:line="240" w:lineRule="auto"/>
      </w:pPr>
      <w:r>
        <w:continuationSeparator/>
      </w:r>
    </w:p>
  </w:footnote>
  <w:footnote w:type="continuationNotice" w:id="1">
    <w:p w14:paraId="004D04F2" w14:textId="77777777" w:rsidR="00F73D29" w:rsidRDefault="00F73D29">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20E"/>
    <w:rsid w:val="0000339F"/>
    <w:rsid w:val="00003999"/>
    <w:rsid w:val="00004220"/>
    <w:rsid w:val="00004D5A"/>
    <w:rsid w:val="000059E6"/>
    <w:rsid w:val="00005C02"/>
    <w:rsid w:val="00006334"/>
    <w:rsid w:val="00006474"/>
    <w:rsid w:val="000068E9"/>
    <w:rsid w:val="00007EA1"/>
    <w:rsid w:val="00010452"/>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0668"/>
    <w:rsid w:val="00032293"/>
    <w:rsid w:val="00033B9E"/>
    <w:rsid w:val="00035B36"/>
    <w:rsid w:val="0004035C"/>
    <w:rsid w:val="00042B01"/>
    <w:rsid w:val="0004390A"/>
    <w:rsid w:val="00043AD2"/>
    <w:rsid w:val="00044CD2"/>
    <w:rsid w:val="000463BE"/>
    <w:rsid w:val="0005230B"/>
    <w:rsid w:val="00052356"/>
    <w:rsid w:val="00052B27"/>
    <w:rsid w:val="00052D14"/>
    <w:rsid w:val="0005366B"/>
    <w:rsid w:val="00053E7B"/>
    <w:rsid w:val="00054D32"/>
    <w:rsid w:val="00055083"/>
    <w:rsid w:val="00055429"/>
    <w:rsid w:val="000560D0"/>
    <w:rsid w:val="00056220"/>
    <w:rsid w:val="00056CF7"/>
    <w:rsid w:val="000602E1"/>
    <w:rsid w:val="0006101B"/>
    <w:rsid w:val="000613F9"/>
    <w:rsid w:val="000615AF"/>
    <w:rsid w:val="000618F8"/>
    <w:rsid w:val="00062C7C"/>
    <w:rsid w:val="000630D9"/>
    <w:rsid w:val="000639AC"/>
    <w:rsid w:val="00065719"/>
    <w:rsid w:val="000657D5"/>
    <w:rsid w:val="0006610D"/>
    <w:rsid w:val="0006779B"/>
    <w:rsid w:val="00070E18"/>
    <w:rsid w:val="000721E2"/>
    <w:rsid w:val="00072F71"/>
    <w:rsid w:val="000733E6"/>
    <w:rsid w:val="00073813"/>
    <w:rsid w:val="00075330"/>
    <w:rsid w:val="00075F1A"/>
    <w:rsid w:val="00075FB3"/>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3D99"/>
    <w:rsid w:val="00084A3D"/>
    <w:rsid w:val="00084C68"/>
    <w:rsid w:val="00084E0A"/>
    <w:rsid w:val="00084EFE"/>
    <w:rsid w:val="000856E8"/>
    <w:rsid w:val="00086413"/>
    <w:rsid w:val="000866FB"/>
    <w:rsid w:val="00090BB6"/>
    <w:rsid w:val="00090CF6"/>
    <w:rsid w:val="00090DD8"/>
    <w:rsid w:val="00090E7C"/>
    <w:rsid w:val="000926FC"/>
    <w:rsid w:val="00094178"/>
    <w:rsid w:val="0009486C"/>
    <w:rsid w:val="000952F3"/>
    <w:rsid w:val="000953BF"/>
    <w:rsid w:val="00096B78"/>
    <w:rsid w:val="000978E3"/>
    <w:rsid w:val="00097D62"/>
    <w:rsid w:val="000A1975"/>
    <w:rsid w:val="000A1D24"/>
    <w:rsid w:val="000A1E12"/>
    <w:rsid w:val="000A1E49"/>
    <w:rsid w:val="000A4459"/>
    <w:rsid w:val="000A5FC5"/>
    <w:rsid w:val="000A7647"/>
    <w:rsid w:val="000A7840"/>
    <w:rsid w:val="000A789A"/>
    <w:rsid w:val="000A7EFB"/>
    <w:rsid w:val="000B038D"/>
    <w:rsid w:val="000B0852"/>
    <w:rsid w:val="000B3494"/>
    <w:rsid w:val="000B47F3"/>
    <w:rsid w:val="000B4C1D"/>
    <w:rsid w:val="000B5AB9"/>
    <w:rsid w:val="000B5EE6"/>
    <w:rsid w:val="000B6088"/>
    <w:rsid w:val="000B6136"/>
    <w:rsid w:val="000B6A81"/>
    <w:rsid w:val="000C01DF"/>
    <w:rsid w:val="000C262C"/>
    <w:rsid w:val="000C3565"/>
    <w:rsid w:val="000C3CC3"/>
    <w:rsid w:val="000C45A0"/>
    <w:rsid w:val="000C603C"/>
    <w:rsid w:val="000C6C00"/>
    <w:rsid w:val="000C7B53"/>
    <w:rsid w:val="000D0C39"/>
    <w:rsid w:val="000D1AFE"/>
    <w:rsid w:val="000D1C39"/>
    <w:rsid w:val="000D1D4B"/>
    <w:rsid w:val="000D1F67"/>
    <w:rsid w:val="000D2314"/>
    <w:rsid w:val="000D2DA9"/>
    <w:rsid w:val="000D38C0"/>
    <w:rsid w:val="000D4DEA"/>
    <w:rsid w:val="000D5D0F"/>
    <w:rsid w:val="000D614B"/>
    <w:rsid w:val="000D71B0"/>
    <w:rsid w:val="000D7471"/>
    <w:rsid w:val="000D7889"/>
    <w:rsid w:val="000D7BA2"/>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5C73"/>
    <w:rsid w:val="00106666"/>
    <w:rsid w:val="00106CE0"/>
    <w:rsid w:val="001076B8"/>
    <w:rsid w:val="00110570"/>
    <w:rsid w:val="00110F45"/>
    <w:rsid w:val="00111219"/>
    <w:rsid w:val="001118EA"/>
    <w:rsid w:val="001119B8"/>
    <w:rsid w:val="00111D74"/>
    <w:rsid w:val="0011376C"/>
    <w:rsid w:val="00113870"/>
    <w:rsid w:val="00113A5E"/>
    <w:rsid w:val="00114C20"/>
    <w:rsid w:val="00117019"/>
    <w:rsid w:val="00117CB0"/>
    <w:rsid w:val="0012020A"/>
    <w:rsid w:val="001224C1"/>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F7F"/>
    <w:rsid w:val="001420C1"/>
    <w:rsid w:val="0014287F"/>
    <w:rsid w:val="00142A88"/>
    <w:rsid w:val="0014440C"/>
    <w:rsid w:val="00144B0E"/>
    <w:rsid w:val="0014544A"/>
    <w:rsid w:val="00145815"/>
    <w:rsid w:val="001458EA"/>
    <w:rsid w:val="00145D7B"/>
    <w:rsid w:val="00151AA8"/>
    <w:rsid w:val="00151EC9"/>
    <w:rsid w:val="001520C0"/>
    <w:rsid w:val="001524DF"/>
    <w:rsid w:val="00152C36"/>
    <w:rsid w:val="001530AD"/>
    <w:rsid w:val="00153966"/>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66F64"/>
    <w:rsid w:val="00170620"/>
    <w:rsid w:val="00172B11"/>
    <w:rsid w:val="00174502"/>
    <w:rsid w:val="001747B2"/>
    <w:rsid w:val="0017491B"/>
    <w:rsid w:val="00174CE2"/>
    <w:rsid w:val="001756F3"/>
    <w:rsid w:val="00175C0A"/>
    <w:rsid w:val="00176701"/>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0EE0"/>
    <w:rsid w:val="00192737"/>
    <w:rsid w:val="00192DF9"/>
    <w:rsid w:val="001931E1"/>
    <w:rsid w:val="001935DE"/>
    <w:rsid w:val="00194997"/>
    <w:rsid w:val="001958FE"/>
    <w:rsid w:val="001A3649"/>
    <w:rsid w:val="001A4A4F"/>
    <w:rsid w:val="001A5848"/>
    <w:rsid w:val="001A5EFD"/>
    <w:rsid w:val="001A6024"/>
    <w:rsid w:val="001A6271"/>
    <w:rsid w:val="001A6863"/>
    <w:rsid w:val="001A6B64"/>
    <w:rsid w:val="001A7638"/>
    <w:rsid w:val="001A78E4"/>
    <w:rsid w:val="001B020E"/>
    <w:rsid w:val="001B15E1"/>
    <w:rsid w:val="001B161B"/>
    <w:rsid w:val="001B1DD8"/>
    <w:rsid w:val="001B223C"/>
    <w:rsid w:val="001B2FF5"/>
    <w:rsid w:val="001B3137"/>
    <w:rsid w:val="001B40D6"/>
    <w:rsid w:val="001B48CD"/>
    <w:rsid w:val="001B5383"/>
    <w:rsid w:val="001B6496"/>
    <w:rsid w:val="001B77E0"/>
    <w:rsid w:val="001B7881"/>
    <w:rsid w:val="001B7E4A"/>
    <w:rsid w:val="001C0A6C"/>
    <w:rsid w:val="001C1093"/>
    <w:rsid w:val="001C1FA4"/>
    <w:rsid w:val="001C22B6"/>
    <w:rsid w:val="001C2366"/>
    <w:rsid w:val="001C26D8"/>
    <w:rsid w:val="001C2979"/>
    <w:rsid w:val="001C2F52"/>
    <w:rsid w:val="001C3C6E"/>
    <w:rsid w:val="001C3F5F"/>
    <w:rsid w:val="001C4343"/>
    <w:rsid w:val="001C4C03"/>
    <w:rsid w:val="001C5BAE"/>
    <w:rsid w:val="001C5CE4"/>
    <w:rsid w:val="001C64A6"/>
    <w:rsid w:val="001C66D2"/>
    <w:rsid w:val="001C7BDE"/>
    <w:rsid w:val="001D1431"/>
    <w:rsid w:val="001D1586"/>
    <w:rsid w:val="001D16F7"/>
    <w:rsid w:val="001D1A81"/>
    <w:rsid w:val="001D417E"/>
    <w:rsid w:val="001D41D1"/>
    <w:rsid w:val="001D431F"/>
    <w:rsid w:val="001D47A4"/>
    <w:rsid w:val="001D73CC"/>
    <w:rsid w:val="001D7660"/>
    <w:rsid w:val="001D7663"/>
    <w:rsid w:val="001E076E"/>
    <w:rsid w:val="001E2A1C"/>
    <w:rsid w:val="001E3721"/>
    <w:rsid w:val="001E471E"/>
    <w:rsid w:val="001E5552"/>
    <w:rsid w:val="001E5F6F"/>
    <w:rsid w:val="001E6659"/>
    <w:rsid w:val="001E6AF8"/>
    <w:rsid w:val="001F0741"/>
    <w:rsid w:val="001F0EBF"/>
    <w:rsid w:val="001F2FE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07EE"/>
    <w:rsid w:val="00221696"/>
    <w:rsid w:val="00221A49"/>
    <w:rsid w:val="00223CCE"/>
    <w:rsid w:val="002254E4"/>
    <w:rsid w:val="00225DFB"/>
    <w:rsid w:val="00226987"/>
    <w:rsid w:val="002278CF"/>
    <w:rsid w:val="002315DB"/>
    <w:rsid w:val="00233465"/>
    <w:rsid w:val="0023360A"/>
    <w:rsid w:val="00233F71"/>
    <w:rsid w:val="00236827"/>
    <w:rsid w:val="00240342"/>
    <w:rsid w:val="0024088D"/>
    <w:rsid w:val="00242B32"/>
    <w:rsid w:val="00242CA5"/>
    <w:rsid w:val="00244B00"/>
    <w:rsid w:val="00244B93"/>
    <w:rsid w:val="00245221"/>
    <w:rsid w:val="0024765B"/>
    <w:rsid w:val="002509C9"/>
    <w:rsid w:val="00250C99"/>
    <w:rsid w:val="00250E7D"/>
    <w:rsid w:val="00250FBF"/>
    <w:rsid w:val="00251273"/>
    <w:rsid w:val="00252839"/>
    <w:rsid w:val="002536CB"/>
    <w:rsid w:val="00253BE4"/>
    <w:rsid w:val="002544B5"/>
    <w:rsid w:val="00256844"/>
    <w:rsid w:val="00257C87"/>
    <w:rsid w:val="00257CBF"/>
    <w:rsid w:val="00260509"/>
    <w:rsid w:val="00260556"/>
    <w:rsid w:val="00260B6B"/>
    <w:rsid w:val="00260ED7"/>
    <w:rsid w:val="00261D74"/>
    <w:rsid w:val="0026292C"/>
    <w:rsid w:val="00262DC1"/>
    <w:rsid w:val="00264586"/>
    <w:rsid w:val="00264865"/>
    <w:rsid w:val="002649E3"/>
    <w:rsid w:val="00266A52"/>
    <w:rsid w:val="002701B2"/>
    <w:rsid w:val="002702E2"/>
    <w:rsid w:val="00270B13"/>
    <w:rsid w:val="002717C1"/>
    <w:rsid w:val="00271D94"/>
    <w:rsid w:val="00271E43"/>
    <w:rsid w:val="00271FE8"/>
    <w:rsid w:val="00273475"/>
    <w:rsid w:val="002753E2"/>
    <w:rsid w:val="00275901"/>
    <w:rsid w:val="002764D3"/>
    <w:rsid w:val="00276647"/>
    <w:rsid w:val="00277BFF"/>
    <w:rsid w:val="00280470"/>
    <w:rsid w:val="00280E48"/>
    <w:rsid w:val="00281A5B"/>
    <w:rsid w:val="00281E92"/>
    <w:rsid w:val="002833F1"/>
    <w:rsid w:val="00283CE3"/>
    <w:rsid w:val="00284343"/>
    <w:rsid w:val="002849C4"/>
    <w:rsid w:val="00284CC7"/>
    <w:rsid w:val="0028544C"/>
    <w:rsid w:val="002856C4"/>
    <w:rsid w:val="00286C75"/>
    <w:rsid w:val="00286CAA"/>
    <w:rsid w:val="0029063D"/>
    <w:rsid w:val="00291141"/>
    <w:rsid w:val="0029143D"/>
    <w:rsid w:val="00291A27"/>
    <w:rsid w:val="00291BEF"/>
    <w:rsid w:val="002926A4"/>
    <w:rsid w:val="00293A03"/>
    <w:rsid w:val="00294195"/>
    <w:rsid w:val="00294A6F"/>
    <w:rsid w:val="00295217"/>
    <w:rsid w:val="002967BE"/>
    <w:rsid w:val="0029754F"/>
    <w:rsid w:val="002977AE"/>
    <w:rsid w:val="002A046E"/>
    <w:rsid w:val="002A061A"/>
    <w:rsid w:val="002A06B5"/>
    <w:rsid w:val="002A3E07"/>
    <w:rsid w:val="002A4569"/>
    <w:rsid w:val="002A62B0"/>
    <w:rsid w:val="002A7730"/>
    <w:rsid w:val="002B0BD5"/>
    <w:rsid w:val="002B0FBF"/>
    <w:rsid w:val="002B17C3"/>
    <w:rsid w:val="002B1866"/>
    <w:rsid w:val="002B426B"/>
    <w:rsid w:val="002B5296"/>
    <w:rsid w:val="002B5703"/>
    <w:rsid w:val="002B5BA1"/>
    <w:rsid w:val="002B655F"/>
    <w:rsid w:val="002B6966"/>
    <w:rsid w:val="002B796F"/>
    <w:rsid w:val="002C13EF"/>
    <w:rsid w:val="002C1467"/>
    <w:rsid w:val="002C1E28"/>
    <w:rsid w:val="002C2049"/>
    <w:rsid w:val="002C2F75"/>
    <w:rsid w:val="002C33E7"/>
    <w:rsid w:val="002C36A2"/>
    <w:rsid w:val="002C3931"/>
    <w:rsid w:val="002C3F33"/>
    <w:rsid w:val="002C5B8B"/>
    <w:rsid w:val="002C6B9C"/>
    <w:rsid w:val="002D069E"/>
    <w:rsid w:val="002D10B7"/>
    <w:rsid w:val="002D389C"/>
    <w:rsid w:val="002D3A1B"/>
    <w:rsid w:val="002D4574"/>
    <w:rsid w:val="002D4D3E"/>
    <w:rsid w:val="002D5E6A"/>
    <w:rsid w:val="002D6E06"/>
    <w:rsid w:val="002D7B07"/>
    <w:rsid w:val="002E06B9"/>
    <w:rsid w:val="002E0DE4"/>
    <w:rsid w:val="002E316F"/>
    <w:rsid w:val="002E3E6B"/>
    <w:rsid w:val="002E69AB"/>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6CF"/>
    <w:rsid w:val="00313BE0"/>
    <w:rsid w:val="00313F50"/>
    <w:rsid w:val="00314D6E"/>
    <w:rsid w:val="0031595F"/>
    <w:rsid w:val="00315B6D"/>
    <w:rsid w:val="00317EAE"/>
    <w:rsid w:val="00320127"/>
    <w:rsid w:val="00320542"/>
    <w:rsid w:val="00320F00"/>
    <w:rsid w:val="0032486A"/>
    <w:rsid w:val="003255E5"/>
    <w:rsid w:val="00325F3B"/>
    <w:rsid w:val="0032675A"/>
    <w:rsid w:val="00326D5B"/>
    <w:rsid w:val="003270AE"/>
    <w:rsid w:val="00327625"/>
    <w:rsid w:val="003305EA"/>
    <w:rsid w:val="003315AB"/>
    <w:rsid w:val="00331730"/>
    <w:rsid w:val="003320DA"/>
    <w:rsid w:val="003327A7"/>
    <w:rsid w:val="00332890"/>
    <w:rsid w:val="00332A14"/>
    <w:rsid w:val="003340F5"/>
    <w:rsid w:val="003351CD"/>
    <w:rsid w:val="00335893"/>
    <w:rsid w:val="003359DB"/>
    <w:rsid w:val="00336015"/>
    <w:rsid w:val="0033684A"/>
    <w:rsid w:val="003369AB"/>
    <w:rsid w:val="00337067"/>
    <w:rsid w:val="003373F9"/>
    <w:rsid w:val="003406DE"/>
    <w:rsid w:val="00341407"/>
    <w:rsid w:val="00343346"/>
    <w:rsid w:val="00343869"/>
    <w:rsid w:val="00344407"/>
    <w:rsid w:val="00345505"/>
    <w:rsid w:val="00345C9D"/>
    <w:rsid w:val="00346DAE"/>
    <w:rsid w:val="003479EE"/>
    <w:rsid w:val="003500E8"/>
    <w:rsid w:val="00350395"/>
    <w:rsid w:val="003529E2"/>
    <w:rsid w:val="00354B98"/>
    <w:rsid w:val="0035678F"/>
    <w:rsid w:val="00360148"/>
    <w:rsid w:val="00361EA2"/>
    <w:rsid w:val="0036275E"/>
    <w:rsid w:val="003631AF"/>
    <w:rsid w:val="00367EAC"/>
    <w:rsid w:val="0037088B"/>
    <w:rsid w:val="00371137"/>
    <w:rsid w:val="00373B0D"/>
    <w:rsid w:val="00373E70"/>
    <w:rsid w:val="00373FC8"/>
    <w:rsid w:val="003748A3"/>
    <w:rsid w:val="0037524F"/>
    <w:rsid w:val="00376224"/>
    <w:rsid w:val="00376FAF"/>
    <w:rsid w:val="003807AE"/>
    <w:rsid w:val="003809E6"/>
    <w:rsid w:val="00380CB0"/>
    <w:rsid w:val="00383E89"/>
    <w:rsid w:val="00383F64"/>
    <w:rsid w:val="003843E7"/>
    <w:rsid w:val="0038524A"/>
    <w:rsid w:val="0038581A"/>
    <w:rsid w:val="00386820"/>
    <w:rsid w:val="00386C92"/>
    <w:rsid w:val="00386E39"/>
    <w:rsid w:val="00387124"/>
    <w:rsid w:val="003877D0"/>
    <w:rsid w:val="00387CAC"/>
    <w:rsid w:val="00391472"/>
    <w:rsid w:val="00392DF3"/>
    <w:rsid w:val="003934D0"/>
    <w:rsid w:val="003953B7"/>
    <w:rsid w:val="003A105B"/>
    <w:rsid w:val="003A155D"/>
    <w:rsid w:val="003A2295"/>
    <w:rsid w:val="003A333F"/>
    <w:rsid w:val="003A39B7"/>
    <w:rsid w:val="003A469E"/>
    <w:rsid w:val="003A4F20"/>
    <w:rsid w:val="003A5272"/>
    <w:rsid w:val="003A54E0"/>
    <w:rsid w:val="003A64BB"/>
    <w:rsid w:val="003B045D"/>
    <w:rsid w:val="003B1B21"/>
    <w:rsid w:val="003B21EB"/>
    <w:rsid w:val="003B2849"/>
    <w:rsid w:val="003B2C99"/>
    <w:rsid w:val="003B345E"/>
    <w:rsid w:val="003B3DA2"/>
    <w:rsid w:val="003B4089"/>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48EB"/>
    <w:rsid w:val="003D5478"/>
    <w:rsid w:val="003D5735"/>
    <w:rsid w:val="003D629C"/>
    <w:rsid w:val="003D65CB"/>
    <w:rsid w:val="003D7632"/>
    <w:rsid w:val="003D7E9C"/>
    <w:rsid w:val="003E094E"/>
    <w:rsid w:val="003E11F1"/>
    <w:rsid w:val="003E1354"/>
    <w:rsid w:val="003E2754"/>
    <w:rsid w:val="003E29EA"/>
    <w:rsid w:val="003E2F07"/>
    <w:rsid w:val="003E33FB"/>
    <w:rsid w:val="003E3A30"/>
    <w:rsid w:val="003E3A34"/>
    <w:rsid w:val="003E470F"/>
    <w:rsid w:val="003E557F"/>
    <w:rsid w:val="003E5CDC"/>
    <w:rsid w:val="003E62FC"/>
    <w:rsid w:val="003F1F7E"/>
    <w:rsid w:val="003F2581"/>
    <w:rsid w:val="003F32D2"/>
    <w:rsid w:val="003F52D1"/>
    <w:rsid w:val="003F543F"/>
    <w:rsid w:val="003F5979"/>
    <w:rsid w:val="003F6E5F"/>
    <w:rsid w:val="003F7A77"/>
    <w:rsid w:val="003F7F55"/>
    <w:rsid w:val="004008D3"/>
    <w:rsid w:val="00401841"/>
    <w:rsid w:val="00404CD6"/>
    <w:rsid w:val="00405091"/>
    <w:rsid w:val="004058B9"/>
    <w:rsid w:val="00405FA3"/>
    <w:rsid w:val="004060B3"/>
    <w:rsid w:val="00411248"/>
    <w:rsid w:val="00411427"/>
    <w:rsid w:val="00412573"/>
    <w:rsid w:val="00412C92"/>
    <w:rsid w:val="00412CF4"/>
    <w:rsid w:val="00412ED0"/>
    <w:rsid w:val="00413163"/>
    <w:rsid w:val="00413F0F"/>
    <w:rsid w:val="0041459A"/>
    <w:rsid w:val="00415BD1"/>
    <w:rsid w:val="00415D43"/>
    <w:rsid w:val="004170D6"/>
    <w:rsid w:val="00420F49"/>
    <w:rsid w:val="0042360B"/>
    <w:rsid w:val="00424660"/>
    <w:rsid w:val="004246A0"/>
    <w:rsid w:val="0042537E"/>
    <w:rsid w:val="004261D0"/>
    <w:rsid w:val="0042621B"/>
    <w:rsid w:val="004264AA"/>
    <w:rsid w:val="00426CA6"/>
    <w:rsid w:val="00426D04"/>
    <w:rsid w:val="00430961"/>
    <w:rsid w:val="00431B4B"/>
    <w:rsid w:val="00434CA3"/>
    <w:rsid w:val="00435D31"/>
    <w:rsid w:val="00440CD3"/>
    <w:rsid w:val="00440FA8"/>
    <w:rsid w:val="00442B7A"/>
    <w:rsid w:val="004438DB"/>
    <w:rsid w:val="00445A74"/>
    <w:rsid w:val="00446AE1"/>
    <w:rsid w:val="004517B4"/>
    <w:rsid w:val="00453244"/>
    <w:rsid w:val="004540BD"/>
    <w:rsid w:val="004546F5"/>
    <w:rsid w:val="00454A6A"/>
    <w:rsid w:val="00454ED7"/>
    <w:rsid w:val="0045597C"/>
    <w:rsid w:val="00460597"/>
    <w:rsid w:val="00460BAF"/>
    <w:rsid w:val="00461D10"/>
    <w:rsid w:val="00463C47"/>
    <w:rsid w:val="00464A61"/>
    <w:rsid w:val="00464FC8"/>
    <w:rsid w:val="00465170"/>
    <w:rsid w:val="004659BB"/>
    <w:rsid w:val="00465C2C"/>
    <w:rsid w:val="0046774C"/>
    <w:rsid w:val="00470632"/>
    <w:rsid w:val="004708DA"/>
    <w:rsid w:val="00471385"/>
    <w:rsid w:val="00471D7C"/>
    <w:rsid w:val="00472FD6"/>
    <w:rsid w:val="004739BE"/>
    <w:rsid w:val="00475173"/>
    <w:rsid w:val="00476317"/>
    <w:rsid w:val="0048027B"/>
    <w:rsid w:val="00480784"/>
    <w:rsid w:val="0048101B"/>
    <w:rsid w:val="00481146"/>
    <w:rsid w:val="004817FD"/>
    <w:rsid w:val="00481801"/>
    <w:rsid w:val="00481CF6"/>
    <w:rsid w:val="004849EE"/>
    <w:rsid w:val="00485081"/>
    <w:rsid w:val="00487463"/>
    <w:rsid w:val="00487D07"/>
    <w:rsid w:val="004920FD"/>
    <w:rsid w:val="00492714"/>
    <w:rsid w:val="00492FD8"/>
    <w:rsid w:val="004947B4"/>
    <w:rsid w:val="00494BD0"/>
    <w:rsid w:val="00494E00"/>
    <w:rsid w:val="0049730D"/>
    <w:rsid w:val="004979B9"/>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A7EBF"/>
    <w:rsid w:val="004B00BE"/>
    <w:rsid w:val="004B078D"/>
    <w:rsid w:val="004B10FB"/>
    <w:rsid w:val="004B1B90"/>
    <w:rsid w:val="004B1BD6"/>
    <w:rsid w:val="004B1E25"/>
    <w:rsid w:val="004B2E1A"/>
    <w:rsid w:val="004B358E"/>
    <w:rsid w:val="004B3B0D"/>
    <w:rsid w:val="004B3F51"/>
    <w:rsid w:val="004B400C"/>
    <w:rsid w:val="004B4390"/>
    <w:rsid w:val="004B5E9A"/>
    <w:rsid w:val="004B6CE9"/>
    <w:rsid w:val="004B7BE6"/>
    <w:rsid w:val="004C0098"/>
    <w:rsid w:val="004C117F"/>
    <w:rsid w:val="004C13D6"/>
    <w:rsid w:val="004C2300"/>
    <w:rsid w:val="004C2B06"/>
    <w:rsid w:val="004C414D"/>
    <w:rsid w:val="004C473F"/>
    <w:rsid w:val="004C4BDE"/>
    <w:rsid w:val="004C6517"/>
    <w:rsid w:val="004C735B"/>
    <w:rsid w:val="004C7BE3"/>
    <w:rsid w:val="004D02AB"/>
    <w:rsid w:val="004D15FE"/>
    <w:rsid w:val="004D2003"/>
    <w:rsid w:val="004D2058"/>
    <w:rsid w:val="004D2E58"/>
    <w:rsid w:val="004D332F"/>
    <w:rsid w:val="004D3557"/>
    <w:rsid w:val="004D36D8"/>
    <w:rsid w:val="004D3E16"/>
    <w:rsid w:val="004D473C"/>
    <w:rsid w:val="004D4F82"/>
    <w:rsid w:val="004D5103"/>
    <w:rsid w:val="004D5C77"/>
    <w:rsid w:val="004D6091"/>
    <w:rsid w:val="004D660A"/>
    <w:rsid w:val="004D712C"/>
    <w:rsid w:val="004D79AB"/>
    <w:rsid w:val="004D7E03"/>
    <w:rsid w:val="004E0D61"/>
    <w:rsid w:val="004E0F28"/>
    <w:rsid w:val="004E292B"/>
    <w:rsid w:val="004E3E67"/>
    <w:rsid w:val="004E555F"/>
    <w:rsid w:val="004E5822"/>
    <w:rsid w:val="004E68FE"/>
    <w:rsid w:val="004E6B6D"/>
    <w:rsid w:val="004E7EF0"/>
    <w:rsid w:val="004F0D76"/>
    <w:rsid w:val="004F212C"/>
    <w:rsid w:val="004F2791"/>
    <w:rsid w:val="004F2A34"/>
    <w:rsid w:val="004F341A"/>
    <w:rsid w:val="004F3B25"/>
    <w:rsid w:val="004F4594"/>
    <w:rsid w:val="004F4861"/>
    <w:rsid w:val="004F510D"/>
    <w:rsid w:val="004F51C2"/>
    <w:rsid w:val="004F5DEF"/>
    <w:rsid w:val="0050041B"/>
    <w:rsid w:val="00500D0C"/>
    <w:rsid w:val="00500F49"/>
    <w:rsid w:val="0050217A"/>
    <w:rsid w:val="00502735"/>
    <w:rsid w:val="00503556"/>
    <w:rsid w:val="00503680"/>
    <w:rsid w:val="00504726"/>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92F"/>
    <w:rsid w:val="00520D97"/>
    <w:rsid w:val="00520E18"/>
    <w:rsid w:val="0052189A"/>
    <w:rsid w:val="005237D2"/>
    <w:rsid w:val="00524A7B"/>
    <w:rsid w:val="00526FD6"/>
    <w:rsid w:val="005309B2"/>
    <w:rsid w:val="00532209"/>
    <w:rsid w:val="00534652"/>
    <w:rsid w:val="0053481B"/>
    <w:rsid w:val="00534F17"/>
    <w:rsid w:val="00535399"/>
    <w:rsid w:val="00536980"/>
    <w:rsid w:val="00536A25"/>
    <w:rsid w:val="00537B4F"/>
    <w:rsid w:val="005408DD"/>
    <w:rsid w:val="00541579"/>
    <w:rsid w:val="00541827"/>
    <w:rsid w:val="00541D07"/>
    <w:rsid w:val="00542C69"/>
    <w:rsid w:val="005436F5"/>
    <w:rsid w:val="005438DD"/>
    <w:rsid w:val="00543CAE"/>
    <w:rsid w:val="00544D21"/>
    <w:rsid w:val="0054510B"/>
    <w:rsid w:val="00545B70"/>
    <w:rsid w:val="00546B0A"/>
    <w:rsid w:val="00547127"/>
    <w:rsid w:val="00547624"/>
    <w:rsid w:val="00547AEB"/>
    <w:rsid w:val="00550A8E"/>
    <w:rsid w:val="005518D7"/>
    <w:rsid w:val="005529F2"/>
    <w:rsid w:val="00554719"/>
    <w:rsid w:val="00554F1C"/>
    <w:rsid w:val="00555F2E"/>
    <w:rsid w:val="0055706F"/>
    <w:rsid w:val="0056085D"/>
    <w:rsid w:val="00560866"/>
    <w:rsid w:val="0056150D"/>
    <w:rsid w:val="00561EF7"/>
    <w:rsid w:val="00563825"/>
    <w:rsid w:val="00567011"/>
    <w:rsid w:val="0057056D"/>
    <w:rsid w:val="005719FB"/>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C72"/>
    <w:rsid w:val="005903EA"/>
    <w:rsid w:val="00590EE6"/>
    <w:rsid w:val="00590F03"/>
    <w:rsid w:val="005913B1"/>
    <w:rsid w:val="00592899"/>
    <w:rsid w:val="00592A2E"/>
    <w:rsid w:val="00593114"/>
    <w:rsid w:val="005948BD"/>
    <w:rsid w:val="00594FD9"/>
    <w:rsid w:val="005959D6"/>
    <w:rsid w:val="00595C26"/>
    <w:rsid w:val="00596606"/>
    <w:rsid w:val="00596E7D"/>
    <w:rsid w:val="005A14F3"/>
    <w:rsid w:val="005A1C20"/>
    <w:rsid w:val="005A2556"/>
    <w:rsid w:val="005A26B9"/>
    <w:rsid w:val="005A3596"/>
    <w:rsid w:val="005A43AE"/>
    <w:rsid w:val="005A44FD"/>
    <w:rsid w:val="005A6D62"/>
    <w:rsid w:val="005A7093"/>
    <w:rsid w:val="005A71EA"/>
    <w:rsid w:val="005A7BB5"/>
    <w:rsid w:val="005B11A9"/>
    <w:rsid w:val="005B25FB"/>
    <w:rsid w:val="005B2ADA"/>
    <w:rsid w:val="005B2D5E"/>
    <w:rsid w:val="005B35E0"/>
    <w:rsid w:val="005B6804"/>
    <w:rsid w:val="005B6B30"/>
    <w:rsid w:val="005B6F63"/>
    <w:rsid w:val="005C11B5"/>
    <w:rsid w:val="005C1F1E"/>
    <w:rsid w:val="005C26EB"/>
    <w:rsid w:val="005C357C"/>
    <w:rsid w:val="005C373F"/>
    <w:rsid w:val="005C3C24"/>
    <w:rsid w:val="005C459F"/>
    <w:rsid w:val="005C5FD0"/>
    <w:rsid w:val="005D0142"/>
    <w:rsid w:val="005D1917"/>
    <w:rsid w:val="005D3F12"/>
    <w:rsid w:val="005D4959"/>
    <w:rsid w:val="005D5297"/>
    <w:rsid w:val="005D5902"/>
    <w:rsid w:val="005D6162"/>
    <w:rsid w:val="005D724C"/>
    <w:rsid w:val="005E1414"/>
    <w:rsid w:val="005E1CB2"/>
    <w:rsid w:val="005E3815"/>
    <w:rsid w:val="005E5796"/>
    <w:rsid w:val="005E649B"/>
    <w:rsid w:val="005E7253"/>
    <w:rsid w:val="005E7266"/>
    <w:rsid w:val="005F2FC5"/>
    <w:rsid w:val="005F36D4"/>
    <w:rsid w:val="005F4E1F"/>
    <w:rsid w:val="005F64D0"/>
    <w:rsid w:val="005F7F79"/>
    <w:rsid w:val="00600332"/>
    <w:rsid w:val="006013BF"/>
    <w:rsid w:val="00601702"/>
    <w:rsid w:val="00601C4A"/>
    <w:rsid w:val="006023D8"/>
    <w:rsid w:val="00602A0A"/>
    <w:rsid w:val="00602A92"/>
    <w:rsid w:val="0060396B"/>
    <w:rsid w:val="00603C73"/>
    <w:rsid w:val="006044B0"/>
    <w:rsid w:val="006046E0"/>
    <w:rsid w:val="006052DB"/>
    <w:rsid w:val="0060540B"/>
    <w:rsid w:val="00605735"/>
    <w:rsid w:val="006057DB"/>
    <w:rsid w:val="00605DC0"/>
    <w:rsid w:val="006064FB"/>
    <w:rsid w:val="006065BC"/>
    <w:rsid w:val="00606B7C"/>
    <w:rsid w:val="006070A6"/>
    <w:rsid w:val="006072D3"/>
    <w:rsid w:val="0060779A"/>
    <w:rsid w:val="006113D6"/>
    <w:rsid w:val="00611BFE"/>
    <w:rsid w:val="00611D1A"/>
    <w:rsid w:val="0061221A"/>
    <w:rsid w:val="00613BAB"/>
    <w:rsid w:val="00614BAB"/>
    <w:rsid w:val="006173E1"/>
    <w:rsid w:val="006209F2"/>
    <w:rsid w:val="00621F0A"/>
    <w:rsid w:val="0062248C"/>
    <w:rsid w:val="00622D12"/>
    <w:rsid w:val="00623431"/>
    <w:rsid w:val="00623B09"/>
    <w:rsid w:val="00623DFB"/>
    <w:rsid w:val="00624E0D"/>
    <w:rsid w:val="00624E66"/>
    <w:rsid w:val="006255A2"/>
    <w:rsid w:val="0062566C"/>
    <w:rsid w:val="0063071D"/>
    <w:rsid w:val="006319D5"/>
    <w:rsid w:val="006346AC"/>
    <w:rsid w:val="0063485C"/>
    <w:rsid w:val="006352E5"/>
    <w:rsid w:val="00635A08"/>
    <w:rsid w:val="00637822"/>
    <w:rsid w:val="0064106B"/>
    <w:rsid w:val="006423CD"/>
    <w:rsid w:val="00643138"/>
    <w:rsid w:val="00644539"/>
    <w:rsid w:val="00646AA3"/>
    <w:rsid w:val="0065041C"/>
    <w:rsid w:val="0065125A"/>
    <w:rsid w:val="00651319"/>
    <w:rsid w:val="00652C87"/>
    <w:rsid w:val="00653BAF"/>
    <w:rsid w:val="006550C3"/>
    <w:rsid w:val="00655B7A"/>
    <w:rsid w:val="00656061"/>
    <w:rsid w:val="00657545"/>
    <w:rsid w:val="00657AC6"/>
    <w:rsid w:val="00660B04"/>
    <w:rsid w:val="00660BFA"/>
    <w:rsid w:val="00660DED"/>
    <w:rsid w:val="00661D18"/>
    <w:rsid w:val="00661FB0"/>
    <w:rsid w:val="00661FC1"/>
    <w:rsid w:val="00662907"/>
    <w:rsid w:val="00662B2A"/>
    <w:rsid w:val="006637C5"/>
    <w:rsid w:val="00664E4D"/>
    <w:rsid w:val="006652FB"/>
    <w:rsid w:val="00667BDD"/>
    <w:rsid w:val="00670205"/>
    <w:rsid w:val="00670A21"/>
    <w:rsid w:val="00670BDA"/>
    <w:rsid w:val="00670F60"/>
    <w:rsid w:val="00673FE1"/>
    <w:rsid w:val="00674502"/>
    <w:rsid w:val="00675030"/>
    <w:rsid w:val="0067699A"/>
    <w:rsid w:val="00676A75"/>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D5"/>
    <w:rsid w:val="006A03E8"/>
    <w:rsid w:val="006A0807"/>
    <w:rsid w:val="006A3565"/>
    <w:rsid w:val="006A358D"/>
    <w:rsid w:val="006A390F"/>
    <w:rsid w:val="006A40F6"/>
    <w:rsid w:val="006A4BBC"/>
    <w:rsid w:val="006A69AC"/>
    <w:rsid w:val="006A79E7"/>
    <w:rsid w:val="006B038D"/>
    <w:rsid w:val="006B26D8"/>
    <w:rsid w:val="006B2801"/>
    <w:rsid w:val="006B36C1"/>
    <w:rsid w:val="006B4D68"/>
    <w:rsid w:val="006B519D"/>
    <w:rsid w:val="006B689D"/>
    <w:rsid w:val="006B76CE"/>
    <w:rsid w:val="006C0356"/>
    <w:rsid w:val="006C14D7"/>
    <w:rsid w:val="006C231E"/>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4B7B"/>
    <w:rsid w:val="006D621D"/>
    <w:rsid w:val="006D719C"/>
    <w:rsid w:val="006E0478"/>
    <w:rsid w:val="006E04C2"/>
    <w:rsid w:val="006E0CD2"/>
    <w:rsid w:val="006E14DF"/>
    <w:rsid w:val="006E4255"/>
    <w:rsid w:val="006E46B5"/>
    <w:rsid w:val="006E46DE"/>
    <w:rsid w:val="006E58A3"/>
    <w:rsid w:val="006E69FE"/>
    <w:rsid w:val="006F0623"/>
    <w:rsid w:val="006F264E"/>
    <w:rsid w:val="006F29F2"/>
    <w:rsid w:val="006F2AB6"/>
    <w:rsid w:val="006F2C51"/>
    <w:rsid w:val="006F3401"/>
    <w:rsid w:val="006F3F05"/>
    <w:rsid w:val="006F44D7"/>
    <w:rsid w:val="006F704F"/>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6C2"/>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5F1F"/>
    <w:rsid w:val="0072660F"/>
    <w:rsid w:val="007268E2"/>
    <w:rsid w:val="00726BE1"/>
    <w:rsid w:val="00726BE7"/>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0F11"/>
    <w:rsid w:val="00743BD4"/>
    <w:rsid w:val="00745506"/>
    <w:rsid w:val="00745562"/>
    <w:rsid w:val="00747B7C"/>
    <w:rsid w:val="00747BE5"/>
    <w:rsid w:val="00747E9B"/>
    <w:rsid w:val="00750A63"/>
    <w:rsid w:val="00750C8D"/>
    <w:rsid w:val="00750CEB"/>
    <w:rsid w:val="00751D5B"/>
    <w:rsid w:val="00753B89"/>
    <w:rsid w:val="00753D99"/>
    <w:rsid w:val="00754404"/>
    <w:rsid w:val="0075499F"/>
    <w:rsid w:val="00755C73"/>
    <w:rsid w:val="00755D64"/>
    <w:rsid w:val="00756182"/>
    <w:rsid w:val="007568DF"/>
    <w:rsid w:val="00756ECF"/>
    <w:rsid w:val="00760510"/>
    <w:rsid w:val="00760A89"/>
    <w:rsid w:val="007611BB"/>
    <w:rsid w:val="00762F65"/>
    <w:rsid w:val="00763689"/>
    <w:rsid w:val="00764575"/>
    <w:rsid w:val="0076464A"/>
    <w:rsid w:val="00764B56"/>
    <w:rsid w:val="0076511A"/>
    <w:rsid w:val="00765B4B"/>
    <w:rsid w:val="007663FB"/>
    <w:rsid w:val="00766A13"/>
    <w:rsid w:val="00766BE8"/>
    <w:rsid w:val="00767F55"/>
    <w:rsid w:val="007710FC"/>
    <w:rsid w:val="00773293"/>
    <w:rsid w:val="00774FA1"/>
    <w:rsid w:val="007751FB"/>
    <w:rsid w:val="0077564B"/>
    <w:rsid w:val="00775A93"/>
    <w:rsid w:val="00776A75"/>
    <w:rsid w:val="007805E1"/>
    <w:rsid w:val="00780913"/>
    <w:rsid w:val="0078144B"/>
    <w:rsid w:val="00781EAD"/>
    <w:rsid w:val="00782806"/>
    <w:rsid w:val="007834CE"/>
    <w:rsid w:val="00783B4D"/>
    <w:rsid w:val="00784B44"/>
    <w:rsid w:val="0078533B"/>
    <w:rsid w:val="00785431"/>
    <w:rsid w:val="00785BB4"/>
    <w:rsid w:val="00786CD4"/>
    <w:rsid w:val="007914D8"/>
    <w:rsid w:val="0079462D"/>
    <w:rsid w:val="0079603E"/>
    <w:rsid w:val="00796C1B"/>
    <w:rsid w:val="007A3112"/>
    <w:rsid w:val="007A411A"/>
    <w:rsid w:val="007A4F6C"/>
    <w:rsid w:val="007A62D5"/>
    <w:rsid w:val="007A6777"/>
    <w:rsid w:val="007B060B"/>
    <w:rsid w:val="007B1413"/>
    <w:rsid w:val="007B6434"/>
    <w:rsid w:val="007B715C"/>
    <w:rsid w:val="007B780C"/>
    <w:rsid w:val="007B7827"/>
    <w:rsid w:val="007C0B9D"/>
    <w:rsid w:val="007C1058"/>
    <w:rsid w:val="007C1ED2"/>
    <w:rsid w:val="007C26E1"/>
    <w:rsid w:val="007C27DC"/>
    <w:rsid w:val="007C29B9"/>
    <w:rsid w:val="007C393B"/>
    <w:rsid w:val="007C3EC4"/>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1C2"/>
    <w:rsid w:val="007E0B0C"/>
    <w:rsid w:val="007E3508"/>
    <w:rsid w:val="007E68BF"/>
    <w:rsid w:val="007F035D"/>
    <w:rsid w:val="007F0961"/>
    <w:rsid w:val="007F490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D52"/>
    <w:rsid w:val="00805EC5"/>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6796"/>
    <w:rsid w:val="00817E33"/>
    <w:rsid w:val="00817FE5"/>
    <w:rsid w:val="00820009"/>
    <w:rsid w:val="008215F0"/>
    <w:rsid w:val="00821D21"/>
    <w:rsid w:val="00821F03"/>
    <w:rsid w:val="00821FBE"/>
    <w:rsid w:val="00822C1F"/>
    <w:rsid w:val="0082353A"/>
    <w:rsid w:val="008238F5"/>
    <w:rsid w:val="00823D1D"/>
    <w:rsid w:val="00823E77"/>
    <w:rsid w:val="00824342"/>
    <w:rsid w:val="0082473F"/>
    <w:rsid w:val="0082479F"/>
    <w:rsid w:val="00826309"/>
    <w:rsid w:val="00826436"/>
    <w:rsid w:val="00826911"/>
    <w:rsid w:val="00826CFB"/>
    <w:rsid w:val="008300E8"/>
    <w:rsid w:val="008318C7"/>
    <w:rsid w:val="00831B4C"/>
    <w:rsid w:val="008322E0"/>
    <w:rsid w:val="00832AAF"/>
    <w:rsid w:val="00833396"/>
    <w:rsid w:val="00833845"/>
    <w:rsid w:val="0083399B"/>
    <w:rsid w:val="00834621"/>
    <w:rsid w:val="008353F0"/>
    <w:rsid w:val="00836FC3"/>
    <w:rsid w:val="00837966"/>
    <w:rsid w:val="0084041B"/>
    <w:rsid w:val="0084047A"/>
    <w:rsid w:val="0084121B"/>
    <w:rsid w:val="00843517"/>
    <w:rsid w:val="00846EF8"/>
    <w:rsid w:val="008519CD"/>
    <w:rsid w:val="008520A3"/>
    <w:rsid w:val="0085318B"/>
    <w:rsid w:val="00854140"/>
    <w:rsid w:val="00855450"/>
    <w:rsid w:val="00855D3F"/>
    <w:rsid w:val="008565D5"/>
    <w:rsid w:val="008605AF"/>
    <w:rsid w:val="0086103F"/>
    <w:rsid w:val="00861143"/>
    <w:rsid w:val="008611A1"/>
    <w:rsid w:val="00861F1B"/>
    <w:rsid w:val="00862480"/>
    <w:rsid w:val="00862643"/>
    <w:rsid w:val="008626D1"/>
    <w:rsid w:val="008655C5"/>
    <w:rsid w:val="0086685A"/>
    <w:rsid w:val="00867397"/>
    <w:rsid w:val="00870BD2"/>
    <w:rsid w:val="00872B5D"/>
    <w:rsid w:val="00874592"/>
    <w:rsid w:val="00875E4F"/>
    <w:rsid w:val="00876347"/>
    <w:rsid w:val="00877D9D"/>
    <w:rsid w:val="00880E5B"/>
    <w:rsid w:val="00882399"/>
    <w:rsid w:val="008839A2"/>
    <w:rsid w:val="00884E6E"/>
    <w:rsid w:val="00885977"/>
    <w:rsid w:val="00886177"/>
    <w:rsid w:val="00886C47"/>
    <w:rsid w:val="00890508"/>
    <w:rsid w:val="00890985"/>
    <w:rsid w:val="00890C11"/>
    <w:rsid w:val="00892338"/>
    <w:rsid w:val="00894467"/>
    <w:rsid w:val="00896B97"/>
    <w:rsid w:val="0089724D"/>
    <w:rsid w:val="008A0CCC"/>
    <w:rsid w:val="008A2E75"/>
    <w:rsid w:val="008A39F7"/>
    <w:rsid w:val="008A4494"/>
    <w:rsid w:val="008A4604"/>
    <w:rsid w:val="008A4B01"/>
    <w:rsid w:val="008A52E3"/>
    <w:rsid w:val="008A765F"/>
    <w:rsid w:val="008A78D5"/>
    <w:rsid w:val="008A7F91"/>
    <w:rsid w:val="008B19F7"/>
    <w:rsid w:val="008B25A0"/>
    <w:rsid w:val="008B29E0"/>
    <w:rsid w:val="008B337D"/>
    <w:rsid w:val="008B36A1"/>
    <w:rsid w:val="008B3AA2"/>
    <w:rsid w:val="008B3D6F"/>
    <w:rsid w:val="008B4331"/>
    <w:rsid w:val="008B454F"/>
    <w:rsid w:val="008B570F"/>
    <w:rsid w:val="008B590A"/>
    <w:rsid w:val="008B5958"/>
    <w:rsid w:val="008B6137"/>
    <w:rsid w:val="008B727F"/>
    <w:rsid w:val="008C0461"/>
    <w:rsid w:val="008C1239"/>
    <w:rsid w:val="008C30D0"/>
    <w:rsid w:val="008C3F20"/>
    <w:rsid w:val="008C48BF"/>
    <w:rsid w:val="008C7D06"/>
    <w:rsid w:val="008C7E1E"/>
    <w:rsid w:val="008C7E35"/>
    <w:rsid w:val="008D02F2"/>
    <w:rsid w:val="008D08A0"/>
    <w:rsid w:val="008D0E36"/>
    <w:rsid w:val="008D2704"/>
    <w:rsid w:val="008D3DBE"/>
    <w:rsid w:val="008D3E5C"/>
    <w:rsid w:val="008D4827"/>
    <w:rsid w:val="008D4AA7"/>
    <w:rsid w:val="008D5A69"/>
    <w:rsid w:val="008D778C"/>
    <w:rsid w:val="008E0B00"/>
    <w:rsid w:val="008E0EB9"/>
    <w:rsid w:val="008E19B4"/>
    <w:rsid w:val="008E1E3E"/>
    <w:rsid w:val="008E4800"/>
    <w:rsid w:val="008E49CB"/>
    <w:rsid w:val="008E4C2D"/>
    <w:rsid w:val="008E6718"/>
    <w:rsid w:val="008E7631"/>
    <w:rsid w:val="008E7E65"/>
    <w:rsid w:val="008F0F46"/>
    <w:rsid w:val="008F223A"/>
    <w:rsid w:val="008F2927"/>
    <w:rsid w:val="008F3A83"/>
    <w:rsid w:val="008F40F4"/>
    <w:rsid w:val="008F4566"/>
    <w:rsid w:val="008F6355"/>
    <w:rsid w:val="008F683E"/>
    <w:rsid w:val="008F70F8"/>
    <w:rsid w:val="009005B9"/>
    <w:rsid w:val="009014C0"/>
    <w:rsid w:val="00901952"/>
    <w:rsid w:val="0090272E"/>
    <w:rsid w:val="009028D4"/>
    <w:rsid w:val="00902ECA"/>
    <w:rsid w:val="0090377A"/>
    <w:rsid w:val="00903B5E"/>
    <w:rsid w:val="009044E6"/>
    <w:rsid w:val="009055B3"/>
    <w:rsid w:val="0090740B"/>
    <w:rsid w:val="009078DC"/>
    <w:rsid w:val="00907C2D"/>
    <w:rsid w:val="00911542"/>
    <w:rsid w:val="009122C1"/>
    <w:rsid w:val="00912FBB"/>
    <w:rsid w:val="00914CCD"/>
    <w:rsid w:val="00916A15"/>
    <w:rsid w:val="00916F27"/>
    <w:rsid w:val="00920F11"/>
    <w:rsid w:val="00921077"/>
    <w:rsid w:val="009230F3"/>
    <w:rsid w:val="00924E64"/>
    <w:rsid w:val="00925352"/>
    <w:rsid w:val="009253CE"/>
    <w:rsid w:val="00925770"/>
    <w:rsid w:val="00925A08"/>
    <w:rsid w:val="00925B93"/>
    <w:rsid w:val="00925E08"/>
    <w:rsid w:val="00925E6B"/>
    <w:rsid w:val="00926A27"/>
    <w:rsid w:val="00926B83"/>
    <w:rsid w:val="00926ECB"/>
    <w:rsid w:val="009276A3"/>
    <w:rsid w:val="00927E6D"/>
    <w:rsid w:val="0093008E"/>
    <w:rsid w:val="00930A93"/>
    <w:rsid w:val="00930ECB"/>
    <w:rsid w:val="00931BAA"/>
    <w:rsid w:val="009321F4"/>
    <w:rsid w:val="00932F3A"/>
    <w:rsid w:val="00933788"/>
    <w:rsid w:val="00933C5C"/>
    <w:rsid w:val="00934894"/>
    <w:rsid w:val="00934CC3"/>
    <w:rsid w:val="009353D5"/>
    <w:rsid w:val="009362E7"/>
    <w:rsid w:val="00936AB8"/>
    <w:rsid w:val="0094234E"/>
    <w:rsid w:val="00943472"/>
    <w:rsid w:val="00943F85"/>
    <w:rsid w:val="0094479C"/>
    <w:rsid w:val="0094482A"/>
    <w:rsid w:val="00945976"/>
    <w:rsid w:val="00945D24"/>
    <w:rsid w:val="0094619D"/>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70D"/>
    <w:rsid w:val="0097689B"/>
    <w:rsid w:val="00977B5B"/>
    <w:rsid w:val="00980F54"/>
    <w:rsid w:val="0098225C"/>
    <w:rsid w:val="00982DBC"/>
    <w:rsid w:val="00983410"/>
    <w:rsid w:val="009848F8"/>
    <w:rsid w:val="009855A1"/>
    <w:rsid w:val="0098677B"/>
    <w:rsid w:val="00986FF2"/>
    <w:rsid w:val="009877CB"/>
    <w:rsid w:val="00990CBE"/>
    <w:rsid w:val="009916FC"/>
    <w:rsid w:val="00991D20"/>
    <w:rsid w:val="00992420"/>
    <w:rsid w:val="009937DF"/>
    <w:rsid w:val="00993F91"/>
    <w:rsid w:val="00994EA5"/>
    <w:rsid w:val="00995BF1"/>
    <w:rsid w:val="00995EA0"/>
    <w:rsid w:val="009964DC"/>
    <w:rsid w:val="00996EDA"/>
    <w:rsid w:val="00997200"/>
    <w:rsid w:val="009A01C9"/>
    <w:rsid w:val="009A0F97"/>
    <w:rsid w:val="009A1300"/>
    <w:rsid w:val="009A1377"/>
    <w:rsid w:val="009A42A8"/>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1D41"/>
    <w:rsid w:val="009D252A"/>
    <w:rsid w:val="009D4874"/>
    <w:rsid w:val="009D51B8"/>
    <w:rsid w:val="009D5392"/>
    <w:rsid w:val="009D5DB3"/>
    <w:rsid w:val="009E0F1D"/>
    <w:rsid w:val="009E1326"/>
    <w:rsid w:val="009E1DB6"/>
    <w:rsid w:val="009E20CE"/>
    <w:rsid w:val="009E22B4"/>
    <w:rsid w:val="009E360C"/>
    <w:rsid w:val="009E4EEA"/>
    <w:rsid w:val="009E6E1E"/>
    <w:rsid w:val="009E75BA"/>
    <w:rsid w:val="009E78AD"/>
    <w:rsid w:val="009E7CF0"/>
    <w:rsid w:val="009F0AB6"/>
    <w:rsid w:val="009F0D86"/>
    <w:rsid w:val="009F0F8B"/>
    <w:rsid w:val="009F1CC0"/>
    <w:rsid w:val="009F2C00"/>
    <w:rsid w:val="009F48CE"/>
    <w:rsid w:val="009F544D"/>
    <w:rsid w:val="009F5862"/>
    <w:rsid w:val="009F589F"/>
    <w:rsid w:val="009F5B84"/>
    <w:rsid w:val="009F5B99"/>
    <w:rsid w:val="009F60EB"/>
    <w:rsid w:val="009F6858"/>
    <w:rsid w:val="00A02C1E"/>
    <w:rsid w:val="00A03AEC"/>
    <w:rsid w:val="00A04E30"/>
    <w:rsid w:val="00A06E9A"/>
    <w:rsid w:val="00A11A4B"/>
    <w:rsid w:val="00A11DA2"/>
    <w:rsid w:val="00A12048"/>
    <w:rsid w:val="00A12E07"/>
    <w:rsid w:val="00A13B4E"/>
    <w:rsid w:val="00A15151"/>
    <w:rsid w:val="00A15553"/>
    <w:rsid w:val="00A17367"/>
    <w:rsid w:val="00A1778D"/>
    <w:rsid w:val="00A2096D"/>
    <w:rsid w:val="00A2100A"/>
    <w:rsid w:val="00A2111C"/>
    <w:rsid w:val="00A222A0"/>
    <w:rsid w:val="00A25836"/>
    <w:rsid w:val="00A2679D"/>
    <w:rsid w:val="00A27C71"/>
    <w:rsid w:val="00A30FE6"/>
    <w:rsid w:val="00A3152C"/>
    <w:rsid w:val="00A32B2E"/>
    <w:rsid w:val="00A32FCE"/>
    <w:rsid w:val="00A33867"/>
    <w:rsid w:val="00A33A03"/>
    <w:rsid w:val="00A33BD3"/>
    <w:rsid w:val="00A35B97"/>
    <w:rsid w:val="00A3602F"/>
    <w:rsid w:val="00A36D79"/>
    <w:rsid w:val="00A36F83"/>
    <w:rsid w:val="00A410E2"/>
    <w:rsid w:val="00A414B6"/>
    <w:rsid w:val="00A4161A"/>
    <w:rsid w:val="00A41E14"/>
    <w:rsid w:val="00A41E4A"/>
    <w:rsid w:val="00A43273"/>
    <w:rsid w:val="00A435C8"/>
    <w:rsid w:val="00A43FAB"/>
    <w:rsid w:val="00A450BA"/>
    <w:rsid w:val="00A45484"/>
    <w:rsid w:val="00A4628E"/>
    <w:rsid w:val="00A46957"/>
    <w:rsid w:val="00A46FC7"/>
    <w:rsid w:val="00A5101D"/>
    <w:rsid w:val="00A52411"/>
    <w:rsid w:val="00A537CF"/>
    <w:rsid w:val="00A538E9"/>
    <w:rsid w:val="00A53F50"/>
    <w:rsid w:val="00A5486F"/>
    <w:rsid w:val="00A55322"/>
    <w:rsid w:val="00A561F3"/>
    <w:rsid w:val="00A562B7"/>
    <w:rsid w:val="00A570F9"/>
    <w:rsid w:val="00A5774D"/>
    <w:rsid w:val="00A578AF"/>
    <w:rsid w:val="00A57E4E"/>
    <w:rsid w:val="00A6092D"/>
    <w:rsid w:val="00A61F3B"/>
    <w:rsid w:val="00A625ED"/>
    <w:rsid w:val="00A64A03"/>
    <w:rsid w:val="00A65234"/>
    <w:rsid w:val="00A65DC1"/>
    <w:rsid w:val="00A65E08"/>
    <w:rsid w:val="00A662F8"/>
    <w:rsid w:val="00A67364"/>
    <w:rsid w:val="00A70172"/>
    <w:rsid w:val="00A72013"/>
    <w:rsid w:val="00A72E72"/>
    <w:rsid w:val="00A77A9E"/>
    <w:rsid w:val="00A77C3B"/>
    <w:rsid w:val="00A77CF5"/>
    <w:rsid w:val="00A824BD"/>
    <w:rsid w:val="00A8318F"/>
    <w:rsid w:val="00A83F49"/>
    <w:rsid w:val="00A8407D"/>
    <w:rsid w:val="00A85589"/>
    <w:rsid w:val="00A86905"/>
    <w:rsid w:val="00A86D81"/>
    <w:rsid w:val="00A86DE3"/>
    <w:rsid w:val="00A87D6B"/>
    <w:rsid w:val="00A87EEA"/>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824"/>
    <w:rsid w:val="00AA7087"/>
    <w:rsid w:val="00AB03DC"/>
    <w:rsid w:val="00AB08A7"/>
    <w:rsid w:val="00AB131C"/>
    <w:rsid w:val="00AB1FB1"/>
    <w:rsid w:val="00AB3FA1"/>
    <w:rsid w:val="00AB437E"/>
    <w:rsid w:val="00AB5242"/>
    <w:rsid w:val="00AB5D69"/>
    <w:rsid w:val="00AB68DA"/>
    <w:rsid w:val="00AC05D4"/>
    <w:rsid w:val="00AC0863"/>
    <w:rsid w:val="00AC21A7"/>
    <w:rsid w:val="00AC2680"/>
    <w:rsid w:val="00AC4D2E"/>
    <w:rsid w:val="00AC4DF8"/>
    <w:rsid w:val="00AC52EA"/>
    <w:rsid w:val="00AC5B0D"/>
    <w:rsid w:val="00AC5CCF"/>
    <w:rsid w:val="00AC71F4"/>
    <w:rsid w:val="00AC7AD1"/>
    <w:rsid w:val="00AC7EF1"/>
    <w:rsid w:val="00AD0B3E"/>
    <w:rsid w:val="00AD0DEE"/>
    <w:rsid w:val="00AD1DE6"/>
    <w:rsid w:val="00AD2886"/>
    <w:rsid w:val="00AD2AAB"/>
    <w:rsid w:val="00AD325F"/>
    <w:rsid w:val="00AD3726"/>
    <w:rsid w:val="00AD47CD"/>
    <w:rsid w:val="00AD6F88"/>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5E0"/>
    <w:rsid w:val="00B10C20"/>
    <w:rsid w:val="00B10DD8"/>
    <w:rsid w:val="00B130FB"/>
    <w:rsid w:val="00B1414F"/>
    <w:rsid w:val="00B14D9B"/>
    <w:rsid w:val="00B2000D"/>
    <w:rsid w:val="00B2195F"/>
    <w:rsid w:val="00B22278"/>
    <w:rsid w:val="00B2258F"/>
    <w:rsid w:val="00B22643"/>
    <w:rsid w:val="00B2423B"/>
    <w:rsid w:val="00B243E9"/>
    <w:rsid w:val="00B245A8"/>
    <w:rsid w:val="00B248F5"/>
    <w:rsid w:val="00B24D98"/>
    <w:rsid w:val="00B24FD0"/>
    <w:rsid w:val="00B262AA"/>
    <w:rsid w:val="00B2788E"/>
    <w:rsid w:val="00B27D28"/>
    <w:rsid w:val="00B3042A"/>
    <w:rsid w:val="00B314E0"/>
    <w:rsid w:val="00B31F07"/>
    <w:rsid w:val="00B328C8"/>
    <w:rsid w:val="00B32E6D"/>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A40"/>
    <w:rsid w:val="00B45B56"/>
    <w:rsid w:val="00B47769"/>
    <w:rsid w:val="00B52039"/>
    <w:rsid w:val="00B52F29"/>
    <w:rsid w:val="00B5477B"/>
    <w:rsid w:val="00B55BD9"/>
    <w:rsid w:val="00B56324"/>
    <w:rsid w:val="00B57758"/>
    <w:rsid w:val="00B57D70"/>
    <w:rsid w:val="00B60BCC"/>
    <w:rsid w:val="00B6198E"/>
    <w:rsid w:val="00B61F95"/>
    <w:rsid w:val="00B6301B"/>
    <w:rsid w:val="00B6305E"/>
    <w:rsid w:val="00B6363C"/>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63F4"/>
    <w:rsid w:val="00B775B4"/>
    <w:rsid w:val="00B77846"/>
    <w:rsid w:val="00B77940"/>
    <w:rsid w:val="00B8027A"/>
    <w:rsid w:val="00B809CC"/>
    <w:rsid w:val="00B81ACD"/>
    <w:rsid w:val="00B82679"/>
    <w:rsid w:val="00B84810"/>
    <w:rsid w:val="00B84DB0"/>
    <w:rsid w:val="00B85D67"/>
    <w:rsid w:val="00B87369"/>
    <w:rsid w:val="00B879C2"/>
    <w:rsid w:val="00B901E1"/>
    <w:rsid w:val="00B90E52"/>
    <w:rsid w:val="00B90EC4"/>
    <w:rsid w:val="00B914CA"/>
    <w:rsid w:val="00B920ED"/>
    <w:rsid w:val="00B92395"/>
    <w:rsid w:val="00B923D3"/>
    <w:rsid w:val="00B927FB"/>
    <w:rsid w:val="00B9414B"/>
    <w:rsid w:val="00B95F84"/>
    <w:rsid w:val="00B96024"/>
    <w:rsid w:val="00BA0632"/>
    <w:rsid w:val="00BA0A6C"/>
    <w:rsid w:val="00BA0D42"/>
    <w:rsid w:val="00BA1AB9"/>
    <w:rsid w:val="00BA2F66"/>
    <w:rsid w:val="00BA3B4D"/>
    <w:rsid w:val="00BA4369"/>
    <w:rsid w:val="00BA4759"/>
    <w:rsid w:val="00BA6D9D"/>
    <w:rsid w:val="00BA6E17"/>
    <w:rsid w:val="00BB050C"/>
    <w:rsid w:val="00BB2EC1"/>
    <w:rsid w:val="00BB2FF1"/>
    <w:rsid w:val="00BB377A"/>
    <w:rsid w:val="00BB50FC"/>
    <w:rsid w:val="00BB5715"/>
    <w:rsid w:val="00BB5937"/>
    <w:rsid w:val="00BB78AE"/>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1B0C"/>
    <w:rsid w:val="00BD2672"/>
    <w:rsid w:val="00BD2AAC"/>
    <w:rsid w:val="00BD3AFF"/>
    <w:rsid w:val="00BD42D6"/>
    <w:rsid w:val="00BD5D39"/>
    <w:rsid w:val="00BD65D9"/>
    <w:rsid w:val="00BE02A8"/>
    <w:rsid w:val="00BE0B19"/>
    <w:rsid w:val="00BE1378"/>
    <w:rsid w:val="00BE260B"/>
    <w:rsid w:val="00BE4D72"/>
    <w:rsid w:val="00BE5736"/>
    <w:rsid w:val="00BE71F8"/>
    <w:rsid w:val="00BE7691"/>
    <w:rsid w:val="00BF1598"/>
    <w:rsid w:val="00BF1A25"/>
    <w:rsid w:val="00BF2185"/>
    <w:rsid w:val="00BF4443"/>
    <w:rsid w:val="00BF4D5A"/>
    <w:rsid w:val="00BF622C"/>
    <w:rsid w:val="00BF6D1B"/>
    <w:rsid w:val="00BF71E4"/>
    <w:rsid w:val="00BF7779"/>
    <w:rsid w:val="00C00632"/>
    <w:rsid w:val="00C0093B"/>
    <w:rsid w:val="00C01E87"/>
    <w:rsid w:val="00C01F65"/>
    <w:rsid w:val="00C0213C"/>
    <w:rsid w:val="00C02655"/>
    <w:rsid w:val="00C03CB2"/>
    <w:rsid w:val="00C04829"/>
    <w:rsid w:val="00C04EF4"/>
    <w:rsid w:val="00C05209"/>
    <w:rsid w:val="00C05699"/>
    <w:rsid w:val="00C06E21"/>
    <w:rsid w:val="00C10829"/>
    <w:rsid w:val="00C1109F"/>
    <w:rsid w:val="00C12473"/>
    <w:rsid w:val="00C12862"/>
    <w:rsid w:val="00C13997"/>
    <w:rsid w:val="00C14157"/>
    <w:rsid w:val="00C14E48"/>
    <w:rsid w:val="00C15632"/>
    <w:rsid w:val="00C167F4"/>
    <w:rsid w:val="00C1786A"/>
    <w:rsid w:val="00C17DCA"/>
    <w:rsid w:val="00C2115A"/>
    <w:rsid w:val="00C21C6D"/>
    <w:rsid w:val="00C22130"/>
    <w:rsid w:val="00C223E6"/>
    <w:rsid w:val="00C22DF0"/>
    <w:rsid w:val="00C2371A"/>
    <w:rsid w:val="00C25681"/>
    <w:rsid w:val="00C25A08"/>
    <w:rsid w:val="00C269FC"/>
    <w:rsid w:val="00C30B4F"/>
    <w:rsid w:val="00C3354A"/>
    <w:rsid w:val="00C3363E"/>
    <w:rsid w:val="00C3449F"/>
    <w:rsid w:val="00C344AE"/>
    <w:rsid w:val="00C355C8"/>
    <w:rsid w:val="00C364FD"/>
    <w:rsid w:val="00C3671C"/>
    <w:rsid w:val="00C37141"/>
    <w:rsid w:val="00C372CE"/>
    <w:rsid w:val="00C37BB4"/>
    <w:rsid w:val="00C41291"/>
    <w:rsid w:val="00C412AB"/>
    <w:rsid w:val="00C42EA6"/>
    <w:rsid w:val="00C43347"/>
    <w:rsid w:val="00C4387F"/>
    <w:rsid w:val="00C43E1E"/>
    <w:rsid w:val="00C4435B"/>
    <w:rsid w:val="00C444E6"/>
    <w:rsid w:val="00C44691"/>
    <w:rsid w:val="00C4487C"/>
    <w:rsid w:val="00C448DB"/>
    <w:rsid w:val="00C45618"/>
    <w:rsid w:val="00C4574D"/>
    <w:rsid w:val="00C45B07"/>
    <w:rsid w:val="00C45D99"/>
    <w:rsid w:val="00C465BC"/>
    <w:rsid w:val="00C467B9"/>
    <w:rsid w:val="00C4773B"/>
    <w:rsid w:val="00C47BFC"/>
    <w:rsid w:val="00C47F49"/>
    <w:rsid w:val="00C502F5"/>
    <w:rsid w:val="00C547B1"/>
    <w:rsid w:val="00C5530F"/>
    <w:rsid w:val="00C55DA8"/>
    <w:rsid w:val="00C5657F"/>
    <w:rsid w:val="00C5665F"/>
    <w:rsid w:val="00C56ECE"/>
    <w:rsid w:val="00C60F0E"/>
    <w:rsid w:val="00C6146D"/>
    <w:rsid w:val="00C61CAB"/>
    <w:rsid w:val="00C61ECD"/>
    <w:rsid w:val="00C62356"/>
    <w:rsid w:val="00C62D53"/>
    <w:rsid w:val="00C63381"/>
    <w:rsid w:val="00C647E7"/>
    <w:rsid w:val="00C65576"/>
    <w:rsid w:val="00C6589B"/>
    <w:rsid w:val="00C6671F"/>
    <w:rsid w:val="00C66BC6"/>
    <w:rsid w:val="00C7326D"/>
    <w:rsid w:val="00C74173"/>
    <w:rsid w:val="00C74854"/>
    <w:rsid w:val="00C752B2"/>
    <w:rsid w:val="00C764DF"/>
    <w:rsid w:val="00C77169"/>
    <w:rsid w:val="00C7797A"/>
    <w:rsid w:val="00C80855"/>
    <w:rsid w:val="00C81283"/>
    <w:rsid w:val="00C83529"/>
    <w:rsid w:val="00C86E12"/>
    <w:rsid w:val="00C876F4"/>
    <w:rsid w:val="00C87ADB"/>
    <w:rsid w:val="00C9019F"/>
    <w:rsid w:val="00C9038D"/>
    <w:rsid w:val="00C90564"/>
    <w:rsid w:val="00C90ACF"/>
    <w:rsid w:val="00C92436"/>
    <w:rsid w:val="00C9300D"/>
    <w:rsid w:val="00C93803"/>
    <w:rsid w:val="00C93BED"/>
    <w:rsid w:val="00C9408E"/>
    <w:rsid w:val="00CA148C"/>
    <w:rsid w:val="00CA154E"/>
    <w:rsid w:val="00CA1B24"/>
    <w:rsid w:val="00CA27AE"/>
    <w:rsid w:val="00CA3336"/>
    <w:rsid w:val="00CA4825"/>
    <w:rsid w:val="00CA53F7"/>
    <w:rsid w:val="00CA6D81"/>
    <w:rsid w:val="00CA78C9"/>
    <w:rsid w:val="00CA7EC7"/>
    <w:rsid w:val="00CB0DBD"/>
    <w:rsid w:val="00CB1911"/>
    <w:rsid w:val="00CB255A"/>
    <w:rsid w:val="00CB2DAB"/>
    <w:rsid w:val="00CB333F"/>
    <w:rsid w:val="00CB42F4"/>
    <w:rsid w:val="00CB4E39"/>
    <w:rsid w:val="00CB516D"/>
    <w:rsid w:val="00CB542E"/>
    <w:rsid w:val="00CB5617"/>
    <w:rsid w:val="00CB6C8A"/>
    <w:rsid w:val="00CB70F1"/>
    <w:rsid w:val="00CB7B72"/>
    <w:rsid w:val="00CC01E8"/>
    <w:rsid w:val="00CC0659"/>
    <w:rsid w:val="00CC229D"/>
    <w:rsid w:val="00CC3053"/>
    <w:rsid w:val="00CC4A01"/>
    <w:rsid w:val="00CC4BFD"/>
    <w:rsid w:val="00CC59ED"/>
    <w:rsid w:val="00CC6827"/>
    <w:rsid w:val="00CC6B01"/>
    <w:rsid w:val="00CD0BD1"/>
    <w:rsid w:val="00CD13A1"/>
    <w:rsid w:val="00CD14A7"/>
    <w:rsid w:val="00CD1B4D"/>
    <w:rsid w:val="00CD342F"/>
    <w:rsid w:val="00CD4697"/>
    <w:rsid w:val="00CD561C"/>
    <w:rsid w:val="00CD5723"/>
    <w:rsid w:val="00CD71B0"/>
    <w:rsid w:val="00CD71F4"/>
    <w:rsid w:val="00CD7BD3"/>
    <w:rsid w:val="00CE001E"/>
    <w:rsid w:val="00CE12C1"/>
    <w:rsid w:val="00CE1DF0"/>
    <w:rsid w:val="00CE2E6F"/>
    <w:rsid w:val="00CE326A"/>
    <w:rsid w:val="00CE373D"/>
    <w:rsid w:val="00CE52F6"/>
    <w:rsid w:val="00CE7065"/>
    <w:rsid w:val="00CE7460"/>
    <w:rsid w:val="00CE7DE9"/>
    <w:rsid w:val="00CF1024"/>
    <w:rsid w:val="00CF1066"/>
    <w:rsid w:val="00CF1947"/>
    <w:rsid w:val="00CF1EE1"/>
    <w:rsid w:val="00CF2041"/>
    <w:rsid w:val="00CF5C49"/>
    <w:rsid w:val="00CF5F99"/>
    <w:rsid w:val="00CF6526"/>
    <w:rsid w:val="00CF65ED"/>
    <w:rsid w:val="00CF7C9D"/>
    <w:rsid w:val="00CF7EDB"/>
    <w:rsid w:val="00D0078E"/>
    <w:rsid w:val="00D007E5"/>
    <w:rsid w:val="00D01305"/>
    <w:rsid w:val="00D01C59"/>
    <w:rsid w:val="00D0222D"/>
    <w:rsid w:val="00D03582"/>
    <w:rsid w:val="00D04921"/>
    <w:rsid w:val="00D056F1"/>
    <w:rsid w:val="00D0790D"/>
    <w:rsid w:val="00D07C89"/>
    <w:rsid w:val="00D07D64"/>
    <w:rsid w:val="00D1038F"/>
    <w:rsid w:val="00D111C0"/>
    <w:rsid w:val="00D12740"/>
    <w:rsid w:val="00D1297D"/>
    <w:rsid w:val="00D12C7B"/>
    <w:rsid w:val="00D136EA"/>
    <w:rsid w:val="00D14181"/>
    <w:rsid w:val="00D153A9"/>
    <w:rsid w:val="00D157D8"/>
    <w:rsid w:val="00D170F5"/>
    <w:rsid w:val="00D215AB"/>
    <w:rsid w:val="00D21A55"/>
    <w:rsid w:val="00D22EA7"/>
    <w:rsid w:val="00D230AB"/>
    <w:rsid w:val="00D23631"/>
    <w:rsid w:val="00D2413E"/>
    <w:rsid w:val="00D245D6"/>
    <w:rsid w:val="00D24908"/>
    <w:rsid w:val="00D24BB8"/>
    <w:rsid w:val="00D25632"/>
    <w:rsid w:val="00D25EBC"/>
    <w:rsid w:val="00D25F58"/>
    <w:rsid w:val="00D2621C"/>
    <w:rsid w:val="00D26B86"/>
    <w:rsid w:val="00D26C41"/>
    <w:rsid w:val="00D26F50"/>
    <w:rsid w:val="00D273FD"/>
    <w:rsid w:val="00D317AD"/>
    <w:rsid w:val="00D32D72"/>
    <w:rsid w:val="00D32ED9"/>
    <w:rsid w:val="00D330F5"/>
    <w:rsid w:val="00D348F9"/>
    <w:rsid w:val="00D35681"/>
    <w:rsid w:val="00D35D65"/>
    <w:rsid w:val="00D361BF"/>
    <w:rsid w:val="00D361F4"/>
    <w:rsid w:val="00D36D17"/>
    <w:rsid w:val="00D37D9A"/>
    <w:rsid w:val="00D40779"/>
    <w:rsid w:val="00D41CEE"/>
    <w:rsid w:val="00D43D9D"/>
    <w:rsid w:val="00D440DC"/>
    <w:rsid w:val="00D449EC"/>
    <w:rsid w:val="00D45A0E"/>
    <w:rsid w:val="00D46058"/>
    <w:rsid w:val="00D464E2"/>
    <w:rsid w:val="00D46C58"/>
    <w:rsid w:val="00D471C1"/>
    <w:rsid w:val="00D47600"/>
    <w:rsid w:val="00D50B80"/>
    <w:rsid w:val="00D50C1A"/>
    <w:rsid w:val="00D51200"/>
    <w:rsid w:val="00D51371"/>
    <w:rsid w:val="00D513CD"/>
    <w:rsid w:val="00D51CA4"/>
    <w:rsid w:val="00D54C2F"/>
    <w:rsid w:val="00D5590E"/>
    <w:rsid w:val="00D563EB"/>
    <w:rsid w:val="00D6028A"/>
    <w:rsid w:val="00D6039F"/>
    <w:rsid w:val="00D61ABC"/>
    <w:rsid w:val="00D6241D"/>
    <w:rsid w:val="00D62D27"/>
    <w:rsid w:val="00D62D5C"/>
    <w:rsid w:val="00D635B8"/>
    <w:rsid w:val="00D640F8"/>
    <w:rsid w:val="00D65D21"/>
    <w:rsid w:val="00D65F69"/>
    <w:rsid w:val="00D66D2F"/>
    <w:rsid w:val="00D72A41"/>
    <w:rsid w:val="00D73B19"/>
    <w:rsid w:val="00D73F4E"/>
    <w:rsid w:val="00D76C0E"/>
    <w:rsid w:val="00D76D78"/>
    <w:rsid w:val="00D76F33"/>
    <w:rsid w:val="00D77B99"/>
    <w:rsid w:val="00D80283"/>
    <w:rsid w:val="00D807FE"/>
    <w:rsid w:val="00D80D30"/>
    <w:rsid w:val="00D81270"/>
    <w:rsid w:val="00D82E91"/>
    <w:rsid w:val="00D83378"/>
    <w:rsid w:val="00D83D69"/>
    <w:rsid w:val="00D845BB"/>
    <w:rsid w:val="00D84952"/>
    <w:rsid w:val="00D864E8"/>
    <w:rsid w:val="00D867D5"/>
    <w:rsid w:val="00D8799F"/>
    <w:rsid w:val="00D87DFA"/>
    <w:rsid w:val="00D90E99"/>
    <w:rsid w:val="00D90F86"/>
    <w:rsid w:val="00D950CB"/>
    <w:rsid w:val="00D96176"/>
    <w:rsid w:val="00D964E8"/>
    <w:rsid w:val="00D96CF7"/>
    <w:rsid w:val="00D97F47"/>
    <w:rsid w:val="00DA0D82"/>
    <w:rsid w:val="00DA3311"/>
    <w:rsid w:val="00DA3CDF"/>
    <w:rsid w:val="00DA52CB"/>
    <w:rsid w:val="00DA5365"/>
    <w:rsid w:val="00DA606D"/>
    <w:rsid w:val="00DA75EB"/>
    <w:rsid w:val="00DB0384"/>
    <w:rsid w:val="00DB0B18"/>
    <w:rsid w:val="00DB36A5"/>
    <w:rsid w:val="00DB391B"/>
    <w:rsid w:val="00DB5DE7"/>
    <w:rsid w:val="00DB65D0"/>
    <w:rsid w:val="00DB696D"/>
    <w:rsid w:val="00DB779A"/>
    <w:rsid w:val="00DB7E65"/>
    <w:rsid w:val="00DC189C"/>
    <w:rsid w:val="00DC2EBD"/>
    <w:rsid w:val="00DC4B91"/>
    <w:rsid w:val="00DC4C85"/>
    <w:rsid w:val="00DC4EA8"/>
    <w:rsid w:val="00DC560C"/>
    <w:rsid w:val="00DC6998"/>
    <w:rsid w:val="00DD007B"/>
    <w:rsid w:val="00DD06AC"/>
    <w:rsid w:val="00DD0AC4"/>
    <w:rsid w:val="00DD3E1A"/>
    <w:rsid w:val="00DD4038"/>
    <w:rsid w:val="00DD4894"/>
    <w:rsid w:val="00DD49B6"/>
    <w:rsid w:val="00DD55B3"/>
    <w:rsid w:val="00DD5E89"/>
    <w:rsid w:val="00DD6AA5"/>
    <w:rsid w:val="00DD73AE"/>
    <w:rsid w:val="00DD76F2"/>
    <w:rsid w:val="00DE1D70"/>
    <w:rsid w:val="00DE1E58"/>
    <w:rsid w:val="00DE2BBD"/>
    <w:rsid w:val="00DE57D9"/>
    <w:rsid w:val="00DE5E41"/>
    <w:rsid w:val="00DE6BF1"/>
    <w:rsid w:val="00DF0335"/>
    <w:rsid w:val="00DF07C7"/>
    <w:rsid w:val="00DF1F9E"/>
    <w:rsid w:val="00DF244B"/>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4910"/>
    <w:rsid w:val="00E16D9F"/>
    <w:rsid w:val="00E171DB"/>
    <w:rsid w:val="00E17C3B"/>
    <w:rsid w:val="00E20B4B"/>
    <w:rsid w:val="00E213DA"/>
    <w:rsid w:val="00E21998"/>
    <w:rsid w:val="00E23518"/>
    <w:rsid w:val="00E2399E"/>
    <w:rsid w:val="00E23A66"/>
    <w:rsid w:val="00E240CD"/>
    <w:rsid w:val="00E2480F"/>
    <w:rsid w:val="00E25320"/>
    <w:rsid w:val="00E26433"/>
    <w:rsid w:val="00E276A0"/>
    <w:rsid w:val="00E30832"/>
    <w:rsid w:val="00E3111A"/>
    <w:rsid w:val="00E316C8"/>
    <w:rsid w:val="00E3224F"/>
    <w:rsid w:val="00E327F7"/>
    <w:rsid w:val="00E328C6"/>
    <w:rsid w:val="00E32C3A"/>
    <w:rsid w:val="00E333CB"/>
    <w:rsid w:val="00E353A8"/>
    <w:rsid w:val="00E41A2A"/>
    <w:rsid w:val="00E44C6C"/>
    <w:rsid w:val="00E45473"/>
    <w:rsid w:val="00E473CC"/>
    <w:rsid w:val="00E4750F"/>
    <w:rsid w:val="00E509BB"/>
    <w:rsid w:val="00E535C7"/>
    <w:rsid w:val="00E54845"/>
    <w:rsid w:val="00E55172"/>
    <w:rsid w:val="00E55749"/>
    <w:rsid w:val="00E5650C"/>
    <w:rsid w:val="00E571DD"/>
    <w:rsid w:val="00E601BA"/>
    <w:rsid w:val="00E6244F"/>
    <w:rsid w:val="00E6252A"/>
    <w:rsid w:val="00E62BBA"/>
    <w:rsid w:val="00E63013"/>
    <w:rsid w:val="00E631A9"/>
    <w:rsid w:val="00E63D99"/>
    <w:rsid w:val="00E6447D"/>
    <w:rsid w:val="00E6477A"/>
    <w:rsid w:val="00E649DA"/>
    <w:rsid w:val="00E64DE2"/>
    <w:rsid w:val="00E6501C"/>
    <w:rsid w:val="00E66CB5"/>
    <w:rsid w:val="00E6728A"/>
    <w:rsid w:val="00E674F1"/>
    <w:rsid w:val="00E67772"/>
    <w:rsid w:val="00E7034A"/>
    <w:rsid w:val="00E709FB"/>
    <w:rsid w:val="00E70B53"/>
    <w:rsid w:val="00E71F31"/>
    <w:rsid w:val="00E71FA5"/>
    <w:rsid w:val="00E73460"/>
    <w:rsid w:val="00E73D94"/>
    <w:rsid w:val="00E74C79"/>
    <w:rsid w:val="00E74F4D"/>
    <w:rsid w:val="00E7679D"/>
    <w:rsid w:val="00E769F8"/>
    <w:rsid w:val="00E77543"/>
    <w:rsid w:val="00E77801"/>
    <w:rsid w:val="00E778C1"/>
    <w:rsid w:val="00E800A0"/>
    <w:rsid w:val="00E80715"/>
    <w:rsid w:val="00E82545"/>
    <w:rsid w:val="00E8340D"/>
    <w:rsid w:val="00E83F92"/>
    <w:rsid w:val="00E853E0"/>
    <w:rsid w:val="00E855CF"/>
    <w:rsid w:val="00E85BFB"/>
    <w:rsid w:val="00E86840"/>
    <w:rsid w:val="00E86E4D"/>
    <w:rsid w:val="00E87093"/>
    <w:rsid w:val="00E8791D"/>
    <w:rsid w:val="00E90003"/>
    <w:rsid w:val="00E9101F"/>
    <w:rsid w:val="00E916AE"/>
    <w:rsid w:val="00E91A85"/>
    <w:rsid w:val="00E92DC0"/>
    <w:rsid w:val="00E9331B"/>
    <w:rsid w:val="00E93469"/>
    <w:rsid w:val="00E93488"/>
    <w:rsid w:val="00E93BA5"/>
    <w:rsid w:val="00E94020"/>
    <w:rsid w:val="00E95593"/>
    <w:rsid w:val="00E964F9"/>
    <w:rsid w:val="00E96A36"/>
    <w:rsid w:val="00E96B0F"/>
    <w:rsid w:val="00E9723F"/>
    <w:rsid w:val="00E97F5D"/>
    <w:rsid w:val="00EA0C97"/>
    <w:rsid w:val="00EA22B9"/>
    <w:rsid w:val="00EA2790"/>
    <w:rsid w:val="00EA32C8"/>
    <w:rsid w:val="00EA36AA"/>
    <w:rsid w:val="00EA3EBC"/>
    <w:rsid w:val="00EA41AB"/>
    <w:rsid w:val="00EA4F00"/>
    <w:rsid w:val="00EA5AE9"/>
    <w:rsid w:val="00EA619E"/>
    <w:rsid w:val="00EA6947"/>
    <w:rsid w:val="00EB06EB"/>
    <w:rsid w:val="00EB128B"/>
    <w:rsid w:val="00EB1692"/>
    <w:rsid w:val="00EB1A82"/>
    <w:rsid w:val="00EB50D3"/>
    <w:rsid w:val="00EB60F6"/>
    <w:rsid w:val="00EB7015"/>
    <w:rsid w:val="00EB73CC"/>
    <w:rsid w:val="00EC01BD"/>
    <w:rsid w:val="00EC0AC8"/>
    <w:rsid w:val="00EC299B"/>
    <w:rsid w:val="00EC2C2D"/>
    <w:rsid w:val="00EC2D73"/>
    <w:rsid w:val="00EC3664"/>
    <w:rsid w:val="00EC3762"/>
    <w:rsid w:val="00EC38BD"/>
    <w:rsid w:val="00EC5D3B"/>
    <w:rsid w:val="00EC61E3"/>
    <w:rsid w:val="00EC6A02"/>
    <w:rsid w:val="00ED0B59"/>
    <w:rsid w:val="00ED2728"/>
    <w:rsid w:val="00ED2829"/>
    <w:rsid w:val="00ED2C8A"/>
    <w:rsid w:val="00ED3CCE"/>
    <w:rsid w:val="00ED4133"/>
    <w:rsid w:val="00ED4BB6"/>
    <w:rsid w:val="00ED7DA4"/>
    <w:rsid w:val="00ED7F24"/>
    <w:rsid w:val="00EE348F"/>
    <w:rsid w:val="00EE34C0"/>
    <w:rsid w:val="00EE3718"/>
    <w:rsid w:val="00EE37A8"/>
    <w:rsid w:val="00EE3D1C"/>
    <w:rsid w:val="00EE4290"/>
    <w:rsid w:val="00EE42B1"/>
    <w:rsid w:val="00EE538A"/>
    <w:rsid w:val="00EE6BA4"/>
    <w:rsid w:val="00EE7782"/>
    <w:rsid w:val="00EE7A3C"/>
    <w:rsid w:val="00EE7F30"/>
    <w:rsid w:val="00EF0C19"/>
    <w:rsid w:val="00EF12BD"/>
    <w:rsid w:val="00EF2CB8"/>
    <w:rsid w:val="00EF2E21"/>
    <w:rsid w:val="00EF2EE5"/>
    <w:rsid w:val="00EF3203"/>
    <w:rsid w:val="00EF6C5C"/>
    <w:rsid w:val="00F007A0"/>
    <w:rsid w:val="00F01A02"/>
    <w:rsid w:val="00F029B9"/>
    <w:rsid w:val="00F02FCE"/>
    <w:rsid w:val="00F03E5A"/>
    <w:rsid w:val="00F07FAC"/>
    <w:rsid w:val="00F1003B"/>
    <w:rsid w:val="00F10275"/>
    <w:rsid w:val="00F10E30"/>
    <w:rsid w:val="00F1212F"/>
    <w:rsid w:val="00F12378"/>
    <w:rsid w:val="00F1258D"/>
    <w:rsid w:val="00F14D47"/>
    <w:rsid w:val="00F15A22"/>
    <w:rsid w:val="00F15BA7"/>
    <w:rsid w:val="00F16A74"/>
    <w:rsid w:val="00F16D8D"/>
    <w:rsid w:val="00F205E8"/>
    <w:rsid w:val="00F20B11"/>
    <w:rsid w:val="00F20B5E"/>
    <w:rsid w:val="00F21006"/>
    <w:rsid w:val="00F221CB"/>
    <w:rsid w:val="00F221E9"/>
    <w:rsid w:val="00F22F9E"/>
    <w:rsid w:val="00F2315B"/>
    <w:rsid w:val="00F2359F"/>
    <w:rsid w:val="00F23F7A"/>
    <w:rsid w:val="00F24AF1"/>
    <w:rsid w:val="00F24D05"/>
    <w:rsid w:val="00F26596"/>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5940"/>
    <w:rsid w:val="00F45DE2"/>
    <w:rsid w:val="00F46674"/>
    <w:rsid w:val="00F46D52"/>
    <w:rsid w:val="00F47C7D"/>
    <w:rsid w:val="00F505EA"/>
    <w:rsid w:val="00F5130E"/>
    <w:rsid w:val="00F51C18"/>
    <w:rsid w:val="00F52085"/>
    <w:rsid w:val="00F53A32"/>
    <w:rsid w:val="00F53C00"/>
    <w:rsid w:val="00F55B22"/>
    <w:rsid w:val="00F55E56"/>
    <w:rsid w:val="00F56A24"/>
    <w:rsid w:val="00F611E0"/>
    <w:rsid w:val="00F6226F"/>
    <w:rsid w:val="00F62332"/>
    <w:rsid w:val="00F62CA9"/>
    <w:rsid w:val="00F63148"/>
    <w:rsid w:val="00F649C1"/>
    <w:rsid w:val="00F67D09"/>
    <w:rsid w:val="00F700B9"/>
    <w:rsid w:val="00F7055F"/>
    <w:rsid w:val="00F70ADD"/>
    <w:rsid w:val="00F7119E"/>
    <w:rsid w:val="00F73B2C"/>
    <w:rsid w:val="00F73D29"/>
    <w:rsid w:val="00F7459A"/>
    <w:rsid w:val="00F75336"/>
    <w:rsid w:val="00F76458"/>
    <w:rsid w:val="00F76A93"/>
    <w:rsid w:val="00F77F1F"/>
    <w:rsid w:val="00F81CA1"/>
    <w:rsid w:val="00F82881"/>
    <w:rsid w:val="00F834BF"/>
    <w:rsid w:val="00F83D74"/>
    <w:rsid w:val="00F847E8"/>
    <w:rsid w:val="00F84A69"/>
    <w:rsid w:val="00F8560F"/>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3269"/>
    <w:rsid w:val="00FB3737"/>
    <w:rsid w:val="00FB3A73"/>
    <w:rsid w:val="00FB3F53"/>
    <w:rsid w:val="00FB5486"/>
    <w:rsid w:val="00FB64DF"/>
    <w:rsid w:val="00FB6954"/>
    <w:rsid w:val="00FB6D1A"/>
    <w:rsid w:val="00FB7BE3"/>
    <w:rsid w:val="00FC019B"/>
    <w:rsid w:val="00FC285D"/>
    <w:rsid w:val="00FC28C3"/>
    <w:rsid w:val="00FC38B9"/>
    <w:rsid w:val="00FC44E6"/>
    <w:rsid w:val="00FC47EF"/>
    <w:rsid w:val="00FC4C78"/>
    <w:rsid w:val="00FC4DF4"/>
    <w:rsid w:val="00FC6231"/>
    <w:rsid w:val="00FC67B1"/>
    <w:rsid w:val="00FC7100"/>
    <w:rsid w:val="00FD0B27"/>
    <w:rsid w:val="00FD0D53"/>
    <w:rsid w:val="00FD1199"/>
    <w:rsid w:val="00FD2530"/>
    <w:rsid w:val="00FD4614"/>
    <w:rsid w:val="00FD4AB4"/>
    <w:rsid w:val="00FD5EC1"/>
    <w:rsid w:val="00FD60D5"/>
    <w:rsid w:val="00FD7555"/>
    <w:rsid w:val="00FE0A09"/>
    <w:rsid w:val="00FE0ADD"/>
    <w:rsid w:val="00FE127A"/>
    <w:rsid w:val="00FE18C2"/>
    <w:rsid w:val="00FE1AD5"/>
    <w:rsid w:val="00FE2B85"/>
    <w:rsid w:val="00FE5489"/>
    <w:rsid w:val="00FE6967"/>
    <w:rsid w:val="00FE709E"/>
    <w:rsid w:val="00FE7523"/>
    <w:rsid w:val="00FF1B1F"/>
    <w:rsid w:val="00FF1EDE"/>
    <w:rsid w:val="00FF241E"/>
    <w:rsid w:val="00FF489B"/>
    <w:rsid w:val="00FF4B7F"/>
    <w:rsid w:val="00FF4D04"/>
    <w:rsid w:val="00FF57AB"/>
    <w:rsid w:val="00FF5808"/>
    <w:rsid w:val="00FF5A2A"/>
    <w:rsid w:val="00FF5A9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hapeDefaults>
    <o:shapedefaults v:ext="edit" spidmax="4097"/>
    <o:shapelayout v:ext="edit">
      <o:idmap v:ext="edit" data="1"/>
    </o:shapelayout>
  </w:shapeDefaults>
  <w:decimalSymbol w:val="."/>
  <w:listSeparator w:val=","/>
  <w14:docId w14:val="4EE891B3"/>
  <w15:docId w15:val="{668B78B2-A511-4E8B-8007-7DBC3CAD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hyperlink" Target="https://gameprogrammingpatterns.com/game-loop.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wiki.flightgear.org/Flight_Dynamics_Mod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47A38B5F-92B3-4734-B572-77B61E02CABB}">
  <ds:schemaRefs>
    <ds:schemaRef ds:uri="http://purl.org/dc/dcmitype/"/>
    <ds:schemaRef ds:uri="http://purl.org/dc/terms/"/>
    <ds:schemaRef ds:uri="http://purl.org/dc/elements/1.1/"/>
    <ds:schemaRef ds:uri="http://schemas.microsoft.com/office/2006/metadata/properties"/>
    <ds:schemaRef ds:uri="http://www.w3.org/XML/1998/namespace"/>
    <ds:schemaRef ds:uri="http://schemas.microsoft.com/office/2006/documentManagement/types"/>
    <ds:schemaRef ds:uri="http://schemas.openxmlformats.org/package/2006/metadata/core-propertie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B0EAFA49-3B92-4D55-8E1B-09D9C7ABF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19034</TotalTime>
  <Pages>52</Pages>
  <Words>10520</Words>
  <Characters>59967</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70347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Willis, Chad A 2d Lt USAF AETC AFIT/ENG</cp:lastModifiedBy>
  <cp:revision>154</cp:revision>
  <cp:lastPrinted>2003-02-21T20:01:00Z</cp:lastPrinted>
  <dcterms:created xsi:type="dcterms:W3CDTF">2020-08-17T02:16:00Z</dcterms:created>
  <dcterms:modified xsi:type="dcterms:W3CDTF">2020-11-23T05:39:00Z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