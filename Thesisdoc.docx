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7992893"/>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7992894"/>
      <w:r w:rsidR="00251273">
        <w:lastRenderedPageBreak/>
        <w:t>Table of Contents</w:t>
      </w:r>
      <w:bookmarkEnd w:id="23"/>
      <w:bookmarkEnd w:id="24"/>
    </w:p>
    <w:p w14:paraId="0EFCED37" w14:textId="77777777" w:rsidR="00251273" w:rsidRDefault="00251273">
      <w:pPr>
        <w:jc w:val="right"/>
      </w:pPr>
      <w:r>
        <w:t>Page</w:t>
      </w:r>
    </w:p>
    <w:p w14:paraId="33CDC19E" w14:textId="0EFA0522" w:rsidR="00841513"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7992893" w:history="1">
        <w:r w:rsidR="00841513" w:rsidRPr="0033226D">
          <w:rPr>
            <w:rStyle w:val="Hyperlink"/>
          </w:rPr>
          <w:t>Abstract</w:t>
        </w:r>
        <w:r w:rsidR="00841513">
          <w:rPr>
            <w:webHidden/>
          </w:rPr>
          <w:tab/>
        </w:r>
        <w:r w:rsidR="00841513">
          <w:rPr>
            <w:webHidden/>
          </w:rPr>
          <w:fldChar w:fldCharType="begin"/>
        </w:r>
        <w:r w:rsidR="00841513">
          <w:rPr>
            <w:webHidden/>
          </w:rPr>
          <w:instrText xml:space="preserve"> PAGEREF _Toc57992893 \h </w:instrText>
        </w:r>
        <w:r w:rsidR="00841513">
          <w:rPr>
            <w:webHidden/>
          </w:rPr>
        </w:r>
        <w:r w:rsidR="00841513">
          <w:rPr>
            <w:webHidden/>
          </w:rPr>
          <w:fldChar w:fldCharType="separate"/>
        </w:r>
        <w:r w:rsidR="00841513">
          <w:rPr>
            <w:webHidden/>
          </w:rPr>
          <w:t>1</w:t>
        </w:r>
        <w:r w:rsidR="00841513">
          <w:rPr>
            <w:webHidden/>
          </w:rPr>
          <w:fldChar w:fldCharType="end"/>
        </w:r>
      </w:hyperlink>
    </w:p>
    <w:p w14:paraId="77899446" w14:textId="0423C98F" w:rsidR="00841513" w:rsidRDefault="00841513">
      <w:pPr>
        <w:pStyle w:val="TOC1"/>
        <w:rPr>
          <w:rFonts w:asciiTheme="minorHAnsi" w:eastAsiaTheme="minorEastAsia" w:hAnsiTheme="minorHAnsi" w:cstheme="minorBidi"/>
          <w:bCs w:val="0"/>
          <w:sz w:val="22"/>
          <w:szCs w:val="22"/>
        </w:rPr>
      </w:pPr>
      <w:hyperlink w:anchor="_Toc57992894" w:history="1">
        <w:r w:rsidRPr="0033226D">
          <w:rPr>
            <w:rStyle w:val="Hyperlink"/>
          </w:rPr>
          <w:t>Table of Contents</w:t>
        </w:r>
        <w:r>
          <w:rPr>
            <w:webHidden/>
          </w:rPr>
          <w:tab/>
        </w:r>
        <w:r>
          <w:rPr>
            <w:webHidden/>
          </w:rPr>
          <w:fldChar w:fldCharType="begin"/>
        </w:r>
        <w:r>
          <w:rPr>
            <w:webHidden/>
          </w:rPr>
          <w:instrText xml:space="preserve"> PAGEREF _Toc57992894 \h </w:instrText>
        </w:r>
        <w:r>
          <w:rPr>
            <w:webHidden/>
          </w:rPr>
        </w:r>
        <w:r>
          <w:rPr>
            <w:webHidden/>
          </w:rPr>
          <w:fldChar w:fldCharType="separate"/>
        </w:r>
        <w:r>
          <w:rPr>
            <w:webHidden/>
          </w:rPr>
          <w:t>2</w:t>
        </w:r>
        <w:r>
          <w:rPr>
            <w:webHidden/>
          </w:rPr>
          <w:fldChar w:fldCharType="end"/>
        </w:r>
      </w:hyperlink>
    </w:p>
    <w:p w14:paraId="740A4560" w14:textId="0C206042" w:rsidR="00841513" w:rsidRDefault="00841513">
      <w:pPr>
        <w:pStyle w:val="TOC1"/>
        <w:rPr>
          <w:rFonts w:asciiTheme="minorHAnsi" w:eastAsiaTheme="minorEastAsia" w:hAnsiTheme="minorHAnsi" w:cstheme="minorBidi"/>
          <w:bCs w:val="0"/>
          <w:sz w:val="22"/>
          <w:szCs w:val="22"/>
        </w:rPr>
      </w:pPr>
      <w:hyperlink w:anchor="_Toc57992895" w:history="1">
        <w:r w:rsidRPr="0033226D">
          <w:rPr>
            <w:rStyle w:val="Hyperlink"/>
          </w:rPr>
          <w:t>List of Figures</w:t>
        </w:r>
        <w:r>
          <w:rPr>
            <w:webHidden/>
          </w:rPr>
          <w:tab/>
        </w:r>
        <w:r>
          <w:rPr>
            <w:webHidden/>
          </w:rPr>
          <w:fldChar w:fldCharType="begin"/>
        </w:r>
        <w:r>
          <w:rPr>
            <w:webHidden/>
          </w:rPr>
          <w:instrText xml:space="preserve"> PAGEREF _Toc57992895 \h </w:instrText>
        </w:r>
        <w:r>
          <w:rPr>
            <w:webHidden/>
          </w:rPr>
        </w:r>
        <w:r>
          <w:rPr>
            <w:webHidden/>
          </w:rPr>
          <w:fldChar w:fldCharType="separate"/>
        </w:r>
        <w:r>
          <w:rPr>
            <w:webHidden/>
          </w:rPr>
          <w:t>3</w:t>
        </w:r>
        <w:r>
          <w:rPr>
            <w:webHidden/>
          </w:rPr>
          <w:fldChar w:fldCharType="end"/>
        </w:r>
      </w:hyperlink>
    </w:p>
    <w:p w14:paraId="49146F22" w14:textId="097F23EA" w:rsidR="00841513" w:rsidRDefault="00841513">
      <w:pPr>
        <w:pStyle w:val="TOC1"/>
        <w:rPr>
          <w:rFonts w:asciiTheme="minorHAnsi" w:eastAsiaTheme="minorEastAsia" w:hAnsiTheme="minorHAnsi" w:cstheme="minorBidi"/>
          <w:bCs w:val="0"/>
          <w:sz w:val="22"/>
          <w:szCs w:val="22"/>
        </w:rPr>
      </w:pPr>
      <w:hyperlink w:anchor="_Toc57992896" w:history="1">
        <w:r w:rsidRPr="0033226D">
          <w:rPr>
            <w:rStyle w:val="Hyperlink"/>
          </w:rPr>
          <w:t>I.  Introduction</w:t>
        </w:r>
        <w:r>
          <w:rPr>
            <w:webHidden/>
          </w:rPr>
          <w:tab/>
        </w:r>
        <w:r>
          <w:rPr>
            <w:webHidden/>
          </w:rPr>
          <w:fldChar w:fldCharType="begin"/>
        </w:r>
        <w:r>
          <w:rPr>
            <w:webHidden/>
          </w:rPr>
          <w:instrText xml:space="preserve"> PAGEREF _Toc57992896 \h </w:instrText>
        </w:r>
        <w:r>
          <w:rPr>
            <w:webHidden/>
          </w:rPr>
        </w:r>
        <w:r>
          <w:rPr>
            <w:webHidden/>
          </w:rPr>
          <w:fldChar w:fldCharType="separate"/>
        </w:r>
        <w:r>
          <w:rPr>
            <w:webHidden/>
          </w:rPr>
          <w:t>5</w:t>
        </w:r>
        <w:r>
          <w:rPr>
            <w:webHidden/>
          </w:rPr>
          <w:fldChar w:fldCharType="end"/>
        </w:r>
      </w:hyperlink>
    </w:p>
    <w:p w14:paraId="2FF83D8D" w14:textId="1EAB081C" w:rsidR="00841513" w:rsidRDefault="00841513">
      <w:pPr>
        <w:pStyle w:val="TOC2"/>
        <w:rPr>
          <w:rFonts w:asciiTheme="minorHAnsi" w:eastAsiaTheme="minorEastAsia" w:hAnsiTheme="minorHAnsi" w:cstheme="minorBidi"/>
          <w:sz w:val="22"/>
          <w:szCs w:val="22"/>
        </w:rPr>
      </w:pPr>
      <w:hyperlink w:anchor="_Toc57992897" w:history="1">
        <w:r w:rsidRPr="0033226D">
          <w:rPr>
            <w:rStyle w:val="Hyperlink"/>
          </w:rPr>
          <w:t>1.1 Problem Statement</w:t>
        </w:r>
        <w:r>
          <w:rPr>
            <w:webHidden/>
          </w:rPr>
          <w:tab/>
        </w:r>
        <w:r>
          <w:rPr>
            <w:webHidden/>
          </w:rPr>
          <w:fldChar w:fldCharType="begin"/>
        </w:r>
        <w:r>
          <w:rPr>
            <w:webHidden/>
          </w:rPr>
          <w:instrText xml:space="preserve"> PAGEREF _Toc57992897 \h </w:instrText>
        </w:r>
        <w:r>
          <w:rPr>
            <w:webHidden/>
          </w:rPr>
        </w:r>
        <w:r>
          <w:rPr>
            <w:webHidden/>
          </w:rPr>
          <w:fldChar w:fldCharType="separate"/>
        </w:r>
        <w:r>
          <w:rPr>
            <w:webHidden/>
          </w:rPr>
          <w:t>7</w:t>
        </w:r>
        <w:r>
          <w:rPr>
            <w:webHidden/>
          </w:rPr>
          <w:fldChar w:fldCharType="end"/>
        </w:r>
      </w:hyperlink>
    </w:p>
    <w:p w14:paraId="615E07AA" w14:textId="1E540B2A" w:rsidR="00841513" w:rsidRDefault="00841513">
      <w:pPr>
        <w:pStyle w:val="TOC2"/>
        <w:rPr>
          <w:rFonts w:asciiTheme="minorHAnsi" w:eastAsiaTheme="minorEastAsia" w:hAnsiTheme="minorHAnsi" w:cstheme="minorBidi"/>
          <w:sz w:val="22"/>
          <w:szCs w:val="22"/>
        </w:rPr>
      </w:pPr>
      <w:hyperlink w:anchor="_Toc57992898" w:history="1">
        <w:r w:rsidRPr="0033226D">
          <w:rPr>
            <w:rStyle w:val="Hyperlink"/>
          </w:rPr>
          <w:t>1.2 Research Objective</w:t>
        </w:r>
        <w:r>
          <w:rPr>
            <w:webHidden/>
          </w:rPr>
          <w:tab/>
        </w:r>
        <w:r>
          <w:rPr>
            <w:webHidden/>
          </w:rPr>
          <w:fldChar w:fldCharType="begin"/>
        </w:r>
        <w:r>
          <w:rPr>
            <w:webHidden/>
          </w:rPr>
          <w:instrText xml:space="preserve"> PAGEREF _Toc57992898 \h </w:instrText>
        </w:r>
        <w:r>
          <w:rPr>
            <w:webHidden/>
          </w:rPr>
        </w:r>
        <w:r>
          <w:rPr>
            <w:webHidden/>
          </w:rPr>
          <w:fldChar w:fldCharType="separate"/>
        </w:r>
        <w:r>
          <w:rPr>
            <w:webHidden/>
          </w:rPr>
          <w:t>8</w:t>
        </w:r>
        <w:r>
          <w:rPr>
            <w:webHidden/>
          </w:rPr>
          <w:fldChar w:fldCharType="end"/>
        </w:r>
      </w:hyperlink>
    </w:p>
    <w:p w14:paraId="6F58DC7F" w14:textId="3E040EB2" w:rsidR="00841513" w:rsidRDefault="00841513">
      <w:pPr>
        <w:pStyle w:val="TOC2"/>
        <w:rPr>
          <w:rFonts w:asciiTheme="minorHAnsi" w:eastAsiaTheme="minorEastAsia" w:hAnsiTheme="minorHAnsi" w:cstheme="minorBidi"/>
          <w:sz w:val="22"/>
          <w:szCs w:val="22"/>
        </w:rPr>
      </w:pPr>
      <w:hyperlink w:anchor="_Toc57992899" w:history="1">
        <w:r w:rsidRPr="0033226D">
          <w:rPr>
            <w:rStyle w:val="Hyperlink"/>
          </w:rPr>
          <w:t>1.3 Hypothesis</w:t>
        </w:r>
        <w:r>
          <w:rPr>
            <w:webHidden/>
          </w:rPr>
          <w:tab/>
        </w:r>
        <w:r>
          <w:rPr>
            <w:webHidden/>
          </w:rPr>
          <w:fldChar w:fldCharType="begin"/>
        </w:r>
        <w:r>
          <w:rPr>
            <w:webHidden/>
          </w:rPr>
          <w:instrText xml:space="preserve"> PAGEREF _Toc57992899 \h </w:instrText>
        </w:r>
        <w:r>
          <w:rPr>
            <w:webHidden/>
          </w:rPr>
        </w:r>
        <w:r>
          <w:rPr>
            <w:webHidden/>
          </w:rPr>
          <w:fldChar w:fldCharType="separate"/>
        </w:r>
        <w:r>
          <w:rPr>
            <w:webHidden/>
          </w:rPr>
          <w:t>8</w:t>
        </w:r>
        <w:r>
          <w:rPr>
            <w:webHidden/>
          </w:rPr>
          <w:fldChar w:fldCharType="end"/>
        </w:r>
      </w:hyperlink>
    </w:p>
    <w:p w14:paraId="3F0FE8E0" w14:textId="36212C26" w:rsidR="00841513" w:rsidRDefault="00841513">
      <w:pPr>
        <w:pStyle w:val="TOC2"/>
        <w:rPr>
          <w:rFonts w:asciiTheme="minorHAnsi" w:eastAsiaTheme="minorEastAsia" w:hAnsiTheme="minorHAnsi" w:cstheme="minorBidi"/>
          <w:sz w:val="22"/>
          <w:szCs w:val="22"/>
        </w:rPr>
      </w:pPr>
      <w:hyperlink w:anchor="_Toc57992900" w:history="1">
        <w:r w:rsidRPr="0033226D">
          <w:rPr>
            <w:rStyle w:val="Hyperlink"/>
          </w:rPr>
          <w:t>1.4 Contribution</w:t>
        </w:r>
        <w:r>
          <w:rPr>
            <w:webHidden/>
          </w:rPr>
          <w:tab/>
        </w:r>
        <w:r>
          <w:rPr>
            <w:webHidden/>
          </w:rPr>
          <w:fldChar w:fldCharType="begin"/>
        </w:r>
        <w:r>
          <w:rPr>
            <w:webHidden/>
          </w:rPr>
          <w:instrText xml:space="preserve"> PAGEREF _Toc57992900 \h </w:instrText>
        </w:r>
        <w:r>
          <w:rPr>
            <w:webHidden/>
          </w:rPr>
        </w:r>
        <w:r>
          <w:rPr>
            <w:webHidden/>
          </w:rPr>
          <w:fldChar w:fldCharType="separate"/>
        </w:r>
        <w:r>
          <w:rPr>
            <w:webHidden/>
          </w:rPr>
          <w:t>9</w:t>
        </w:r>
        <w:r>
          <w:rPr>
            <w:webHidden/>
          </w:rPr>
          <w:fldChar w:fldCharType="end"/>
        </w:r>
      </w:hyperlink>
    </w:p>
    <w:p w14:paraId="6065B336" w14:textId="15E38A69" w:rsidR="00841513" w:rsidRDefault="00841513">
      <w:pPr>
        <w:pStyle w:val="TOC2"/>
        <w:rPr>
          <w:rFonts w:asciiTheme="minorHAnsi" w:eastAsiaTheme="minorEastAsia" w:hAnsiTheme="minorHAnsi" w:cstheme="minorBidi"/>
          <w:sz w:val="22"/>
          <w:szCs w:val="22"/>
        </w:rPr>
      </w:pPr>
      <w:hyperlink w:anchor="_Toc57992901" w:history="1">
        <w:r w:rsidRPr="0033226D">
          <w:rPr>
            <w:rStyle w:val="Hyperlink"/>
          </w:rPr>
          <w:t>1.5 Approach</w:t>
        </w:r>
        <w:r>
          <w:rPr>
            <w:webHidden/>
          </w:rPr>
          <w:tab/>
        </w:r>
        <w:r>
          <w:rPr>
            <w:webHidden/>
          </w:rPr>
          <w:fldChar w:fldCharType="begin"/>
        </w:r>
        <w:r>
          <w:rPr>
            <w:webHidden/>
          </w:rPr>
          <w:instrText xml:space="preserve"> PAGEREF _Toc57992901 \h </w:instrText>
        </w:r>
        <w:r>
          <w:rPr>
            <w:webHidden/>
          </w:rPr>
        </w:r>
        <w:r>
          <w:rPr>
            <w:webHidden/>
          </w:rPr>
          <w:fldChar w:fldCharType="separate"/>
        </w:r>
        <w:r>
          <w:rPr>
            <w:webHidden/>
          </w:rPr>
          <w:t>9</w:t>
        </w:r>
        <w:r>
          <w:rPr>
            <w:webHidden/>
          </w:rPr>
          <w:fldChar w:fldCharType="end"/>
        </w:r>
      </w:hyperlink>
    </w:p>
    <w:p w14:paraId="389916A7" w14:textId="74616FCC" w:rsidR="00841513" w:rsidRDefault="00841513">
      <w:pPr>
        <w:pStyle w:val="TOC2"/>
        <w:rPr>
          <w:rFonts w:asciiTheme="minorHAnsi" w:eastAsiaTheme="minorEastAsia" w:hAnsiTheme="minorHAnsi" w:cstheme="minorBidi"/>
          <w:sz w:val="22"/>
          <w:szCs w:val="22"/>
        </w:rPr>
      </w:pPr>
      <w:hyperlink w:anchor="_Toc57992902" w:history="1">
        <w:r w:rsidRPr="0033226D">
          <w:rPr>
            <w:rStyle w:val="Hyperlink"/>
          </w:rPr>
          <w:t>1.6 Assumptions/Limitations</w:t>
        </w:r>
        <w:r>
          <w:rPr>
            <w:webHidden/>
          </w:rPr>
          <w:tab/>
        </w:r>
        <w:r>
          <w:rPr>
            <w:webHidden/>
          </w:rPr>
          <w:fldChar w:fldCharType="begin"/>
        </w:r>
        <w:r>
          <w:rPr>
            <w:webHidden/>
          </w:rPr>
          <w:instrText xml:space="preserve"> PAGEREF _Toc57992902 \h </w:instrText>
        </w:r>
        <w:r>
          <w:rPr>
            <w:webHidden/>
          </w:rPr>
        </w:r>
        <w:r>
          <w:rPr>
            <w:webHidden/>
          </w:rPr>
          <w:fldChar w:fldCharType="separate"/>
        </w:r>
        <w:r>
          <w:rPr>
            <w:webHidden/>
          </w:rPr>
          <w:t>10</w:t>
        </w:r>
        <w:r>
          <w:rPr>
            <w:webHidden/>
          </w:rPr>
          <w:fldChar w:fldCharType="end"/>
        </w:r>
      </w:hyperlink>
    </w:p>
    <w:p w14:paraId="6406DE0E" w14:textId="553315BD" w:rsidR="00841513" w:rsidRDefault="00841513">
      <w:pPr>
        <w:pStyle w:val="TOC2"/>
        <w:rPr>
          <w:rFonts w:asciiTheme="minorHAnsi" w:eastAsiaTheme="minorEastAsia" w:hAnsiTheme="minorHAnsi" w:cstheme="minorBidi"/>
          <w:sz w:val="22"/>
          <w:szCs w:val="22"/>
        </w:rPr>
      </w:pPr>
      <w:hyperlink w:anchor="_Toc57992903" w:history="1">
        <w:r w:rsidRPr="0033226D">
          <w:rPr>
            <w:rStyle w:val="Hyperlink"/>
          </w:rPr>
          <w:t>1.7 Thesis Overview</w:t>
        </w:r>
        <w:r>
          <w:rPr>
            <w:webHidden/>
          </w:rPr>
          <w:tab/>
        </w:r>
        <w:r>
          <w:rPr>
            <w:webHidden/>
          </w:rPr>
          <w:fldChar w:fldCharType="begin"/>
        </w:r>
        <w:r>
          <w:rPr>
            <w:webHidden/>
          </w:rPr>
          <w:instrText xml:space="preserve"> PAGEREF _Toc57992903 \h </w:instrText>
        </w:r>
        <w:r>
          <w:rPr>
            <w:webHidden/>
          </w:rPr>
        </w:r>
        <w:r>
          <w:rPr>
            <w:webHidden/>
          </w:rPr>
          <w:fldChar w:fldCharType="separate"/>
        </w:r>
        <w:r>
          <w:rPr>
            <w:webHidden/>
          </w:rPr>
          <w:t>11</w:t>
        </w:r>
        <w:r>
          <w:rPr>
            <w:webHidden/>
          </w:rPr>
          <w:fldChar w:fldCharType="end"/>
        </w:r>
      </w:hyperlink>
    </w:p>
    <w:p w14:paraId="7681B3AC" w14:textId="28B8E537" w:rsidR="00841513" w:rsidRDefault="00841513">
      <w:pPr>
        <w:pStyle w:val="TOC1"/>
        <w:rPr>
          <w:rFonts w:asciiTheme="minorHAnsi" w:eastAsiaTheme="minorEastAsia" w:hAnsiTheme="minorHAnsi" w:cstheme="minorBidi"/>
          <w:bCs w:val="0"/>
          <w:sz w:val="22"/>
          <w:szCs w:val="22"/>
        </w:rPr>
      </w:pPr>
      <w:hyperlink w:anchor="_Toc57992904" w:history="1">
        <w:r w:rsidRPr="0033226D">
          <w:rPr>
            <w:rStyle w:val="Hyperlink"/>
          </w:rPr>
          <w:t>II. Background</w:t>
        </w:r>
        <w:r>
          <w:rPr>
            <w:webHidden/>
          </w:rPr>
          <w:tab/>
        </w:r>
        <w:r>
          <w:rPr>
            <w:webHidden/>
          </w:rPr>
          <w:fldChar w:fldCharType="begin"/>
        </w:r>
        <w:r>
          <w:rPr>
            <w:webHidden/>
          </w:rPr>
          <w:instrText xml:space="preserve"> PAGEREF _Toc57992904 \h </w:instrText>
        </w:r>
        <w:r>
          <w:rPr>
            <w:webHidden/>
          </w:rPr>
        </w:r>
        <w:r>
          <w:rPr>
            <w:webHidden/>
          </w:rPr>
          <w:fldChar w:fldCharType="separate"/>
        </w:r>
        <w:r>
          <w:rPr>
            <w:webHidden/>
          </w:rPr>
          <w:t>11</w:t>
        </w:r>
        <w:r>
          <w:rPr>
            <w:webHidden/>
          </w:rPr>
          <w:fldChar w:fldCharType="end"/>
        </w:r>
      </w:hyperlink>
    </w:p>
    <w:p w14:paraId="68D6BF99" w14:textId="7938C16C" w:rsidR="00841513" w:rsidRDefault="00841513">
      <w:pPr>
        <w:pStyle w:val="TOC2"/>
        <w:rPr>
          <w:rFonts w:asciiTheme="minorHAnsi" w:eastAsiaTheme="minorEastAsia" w:hAnsiTheme="minorHAnsi" w:cstheme="minorBidi"/>
          <w:sz w:val="22"/>
          <w:szCs w:val="22"/>
        </w:rPr>
      </w:pPr>
      <w:hyperlink w:anchor="_Toc57992905" w:history="1">
        <w:r w:rsidRPr="0033226D">
          <w:rPr>
            <w:rStyle w:val="Hyperlink"/>
            <w:rFonts w:eastAsiaTheme="minorHAnsi"/>
          </w:rPr>
          <w:t>2.1 Physics of Flight Modeling</w:t>
        </w:r>
        <w:r>
          <w:rPr>
            <w:webHidden/>
          </w:rPr>
          <w:tab/>
        </w:r>
        <w:r>
          <w:rPr>
            <w:webHidden/>
          </w:rPr>
          <w:fldChar w:fldCharType="begin"/>
        </w:r>
        <w:r>
          <w:rPr>
            <w:webHidden/>
          </w:rPr>
          <w:instrText xml:space="preserve"> PAGEREF _Toc57992905 \h </w:instrText>
        </w:r>
        <w:r>
          <w:rPr>
            <w:webHidden/>
          </w:rPr>
        </w:r>
        <w:r>
          <w:rPr>
            <w:webHidden/>
          </w:rPr>
          <w:fldChar w:fldCharType="separate"/>
        </w:r>
        <w:r>
          <w:rPr>
            <w:webHidden/>
          </w:rPr>
          <w:t>11</w:t>
        </w:r>
        <w:r>
          <w:rPr>
            <w:webHidden/>
          </w:rPr>
          <w:fldChar w:fldCharType="end"/>
        </w:r>
      </w:hyperlink>
    </w:p>
    <w:p w14:paraId="11814300" w14:textId="2036042B" w:rsidR="00841513" w:rsidRDefault="00841513">
      <w:pPr>
        <w:pStyle w:val="TOC2"/>
        <w:rPr>
          <w:rFonts w:asciiTheme="minorHAnsi" w:eastAsiaTheme="minorEastAsia" w:hAnsiTheme="minorHAnsi" w:cstheme="minorBidi"/>
          <w:sz w:val="22"/>
          <w:szCs w:val="22"/>
        </w:rPr>
      </w:pPr>
      <w:hyperlink w:anchor="_Toc57992906" w:history="1">
        <w:r w:rsidRPr="0033226D">
          <w:rPr>
            <w:rStyle w:val="Hyperlink"/>
            <w:rFonts w:eastAsiaTheme="minorHAnsi"/>
          </w:rPr>
          <w:t>2.2 Entity Component System</w:t>
        </w:r>
        <w:r>
          <w:rPr>
            <w:webHidden/>
          </w:rPr>
          <w:tab/>
        </w:r>
        <w:r>
          <w:rPr>
            <w:webHidden/>
          </w:rPr>
          <w:fldChar w:fldCharType="begin"/>
        </w:r>
        <w:r>
          <w:rPr>
            <w:webHidden/>
          </w:rPr>
          <w:instrText xml:space="preserve"> PAGEREF _Toc57992906 \h </w:instrText>
        </w:r>
        <w:r>
          <w:rPr>
            <w:webHidden/>
          </w:rPr>
        </w:r>
        <w:r>
          <w:rPr>
            <w:webHidden/>
          </w:rPr>
          <w:fldChar w:fldCharType="separate"/>
        </w:r>
        <w:r>
          <w:rPr>
            <w:webHidden/>
          </w:rPr>
          <w:t>22</w:t>
        </w:r>
        <w:r>
          <w:rPr>
            <w:webHidden/>
          </w:rPr>
          <w:fldChar w:fldCharType="end"/>
        </w:r>
      </w:hyperlink>
    </w:p>
    <w:p w14:paraId="26F4187D" w14:textId="437CA902" w:rsidR="00841513" w:rsidRDefault="00841513">
      <w:pPr>
        <w:pStyle w:val="TOC2"/>
        <w:rPr>
          <w:rFonts w:asciiTheme="minorHAnsi" w:eastAsiaTheme="minorEastAsia" w:hAnsiTheme="minorHAnsi" w:cstheme="minorBidi"/>
          <w:sz w:val="22"/>
          <w:szCs w:val="22"/>
        </w:rPr>
      </w:pPr>
      <w:hyperlink w:anchor="_Toc57992907" w:history="1">
        <w:r w:rsidRPr="0033226D">
          <w:rPr>
            <w:rStyle w:val="Hyperlink"/>
          </w:rPr>
          <w:t>2.3 Rust</w:t>
        </w:r>
        <w:r>
          <w:rPr>
            <w:webHidden/>
          </w:rPr>
          <w:tab/>
        </w:r>
        <w:r>
          <w:rPr>
            <w:webHidden/>
          </w:rPr>
          <w:fldChar w:fldCharType="begin"/>
        </w:r>
        <w:r>
          <w:rPr>
            <w:webHidden/>
          </w:rPr>
          <w:instrText xml:space="preserve"> PAGEREF _Toc57992907 \h </w:instrText>
        </w:r>
        <w:r>
          <w:rPr>
            <w:webHidden/>
          </w:rPr>
        </w:r>
        <w:r>
          <w:rPr>
            <w:webHidden/>
          </w:rPr>
          <w:fldChar w:fldCharType="separate"/>
        </w:r>
        <w:r>
          <w:rPr>
            <w:webHidden/>
          </w:rPr>
          <w:t>26</w:t>
        </w:r>
        <w:r>
          <w:rPr>
            <w:webHidden/>
          </w:rPr>
          <w:fldChar w:fldCharType="end"/>
        </w:r>
      </w:hyperlink>
    </w:p>
    <w:p w14:paraId="7D5C43CE" w14:textId="73C7C7F5" w:rsidR="00841513" w:rsidRDefault="00841513">
      <w:pPr>
        <w:pStyle w:val="TOC2"/>
        <w:rPr>
          <w:rFonts w:asciiTheme="minorHAnsi" w:eastAsiaTheme="minorEastAsia" w:hAnsiTheme="minorHAnsi" w:cstheme="minorBidi"/>
          <w:sz w:val="22"/>
          <w:szCs w:val="22"/>
        </w:rPr>
      </w:pPr>
      <w:hyperlink w:anchor="_Toc57992908" w:history="1">
        <w:r w:rsidRPr="0033226D">
          <w:rPr>
            <w:rStyle w:val="Hyperlink"/>
            <w:rFonts w:eastAsiaTheme="minorHAnsi"/>
          </w:rPr>
          <w:t>2.4 FlightGear</w:t>
        </w:r>
        <w:r>
          <w:rPr>
            <w:webHidden/>
          </w:rPr>
          <w:tab/>
        </w:r>
        <w:r>
          <w:rPr>
            <w:webHidden/>
          </w:rPr>
          <w:fldChar w:fldCharType="begin"/>
        </w:r>
        <w:r>
          <w:rPr>
            <w:webHidden/>
          </w:rPr>
          <w:instrText xml:space="preserve"> PAGEREF _Toc57992908 \h </w:instrText>
        </w:r>
        <w:r>
          <w:rPr>
            <w:webHidden/>
          </w:rPr>
        </w:r>
        <w:r>
          <w:rPr>
            <w:webHidden/>
          </w:rPr>
          <w:fldChar w:fldCharType="separate"/>
        </w:r>
        <w:r>
          <w:rPr>
            <w:webHidden/>
          </w:rPr>
          <w:t>30</w:t>
        </w:r>
        <w:r>
          <w:rPr>
            <w:webHidden/>
          </w:rPr>
          <w:fldChar w:fldCharType="end"/>
        </w:r>
      </w:hyperlink>
    </w:p>
    <w:p w14:paraId="57A23237" w14:textId="4FB29B57" w:rsidR="00841513" w:rsidRDefault="00841513">
      <w:pPr>
        <w:pStyle w:val="TOC2"/>
        <w:rPr>
          <w:rFonts w:asciiTheme="minorHAnsi" w:eastAsiaTheme="minorEastAsia" w:hAnsiTheme="minorHAnsi" w:cstheme="minorBidi"/>
          <w:sz w:val="22"/>
          <w:szCs w:val="22"/>
        </w:rPr>
      </w:pPr>
      <w:hyperlink w:anchor="_Toc57992909" w:history="1">
        <w:r w:rsidRPr="0033226D">
          <w:rPr>
            <w:rStyle w:val="Hyperlink"/>
            <w:rFonts w:eastAsiaTheme="minorHAnsi"/>
          </w:rPr>
          <w:t>2.5 Networking with Rust</w:t>
        </w:r>
        <w:r>
          <w:rPr>
            <w:webHidden/>
          </w:rPr>
          <w:tab/>
        </w:r>
        <w:r>
          <w:rPr>
            <w:webHidden/>
          </w:rPr>
          <w:fldChar w:fldCharType="begin"/>
        </w:r>
        <w:r>
          <w:rPr>
            <w:webHidden/>
          </w:rPr>
          <w:instrText xml:space="preserve"> PAGEREF _Toc57992909 \h </w:instrText>
        </w:r>
        <w:r>
          <w:rPr>
            <w:webHidden/>
          </w:rPr>
        </w:r>
        <w:r>
          <w:rPr>
            <w:webHidden/>
          </w:rPr>
          <w:fldChar w:fldCharType="separate"/>
        </w:r>
        <w:r>
          <w:rPr>
            <w:webHidden/>
          </w:rPr>
          <w:t>31</w:t>
        </w:r>
        <w:r>
          <w:rPr>
            <w:webHidden/>
          </w:rPr>
          <w:fldChar w:fldCharType="end"/>
        </w:r>
      </w:hyperlink>
    </w:p>
    <w:p w14:paraId="046D55E7" w14:textId="34C59519" w:rsidR="00841513" w:rsidRDefault="00841513">
      <w:pPr>
        <w:pStyle w:val="TOC1"/>
        <w:rPr>
          <w:rFonts w:asciiTheme="minorHAnsi" w:eastAsiaTheme="minorEastAsia" w:hAnsiTheme="minorHAnsi" w:cstheme="minorBidi"/>
          <w:bCs w:val="0"/>
          <w:sz w:val="22"/>
          <w:szCs w:val="22"/>
        </w:rPr>
      </w:pPr>
      <w:hyperlink w:anchor="_Toc57992910" w:history="1">
        <w:r w:rsidRPr="0033226D">
          <w:rPr>
            <w:rStyle w:val="Hyperlink"/>
          </w:rPr>
          <w:t>III.  Methodology</w:t>
        </w:r>
        <w:r>
          <w:rPr>
            <w:webHidden/>
          </w:rPr>
          <w:tab/>
        </w:r>
        <w:r>
          <w:rPr>
            <w:webHidden/>
          </w:rPr>
          <w:fldChar w:fldCharType="begin"/>
        </w:r>
        <w:r>
          <w:rPr>
            <w:webHidden/>
          </w:rPr>
          <w:instrText xml:space="preserve"> PAGEREF _Toc57992910 \h </w:instrText>
        </w:r>
        <w:r>
          <w:rPr>
            <w:webHidden/>
          </w:rPr>
        </w:r>
        <w:r>
          <w:rPr>
            <w:webHidden/>
          </w:rPr>
          <w:fldChar w:fldCharType="separate"/>
        </w:r>
        <w:r>
          <w:rPr>
            <w:webHidden/>
          </w:rPr>
          <w:t>32</w:t>
        </w:r>
        <w:r>
          <w:rPr>
            <w:webHidden/>
          </w:rPr>
          <w:fldChar w:fldCharType="end"/>
        </w:r>
      </w:hyperlink>
    </w:p>
    <w:p w14:paraId="7185444D" w14:textId="77C01B95" w:rsidR="00841513" w:rsidRDefault="00841513">
      <w:pPr>
        <w:pStyle w:val="TOC2"/>
        <w:rPr>
          <w:rFonts w:asciiTheme="minorHAnsi" w:eastAsiaTheme="minorEastAsia" w:hAnsiTheme="minorHAnsi" w:cstheme="minorBidi"/>
          <w:sz w:val="22"/>
          <w:szCs w:val="22"/>
        </w:rPr>
      </w:pPr>
      <w:hyperlink w:anchor="_Toc57992911" w:history="1">
        <w:r w:rsidRPr="0033226D">
          <w:rPr>
            <w:rStyle w:val="Hyperlink"/>
          </w:rPr>
          <w:t>3.1 Building the FDM Overview</w:t>
        </w:r>
        <w:r>
          <w:rPr>
            <w:webHidden/>
          </w:rPr>
          <w:tab/>
        </w:r>
        <w:r>
          <w:rPr>
            <w:webHidden/>
          </w:rPr>
          <w:fldChar w:fldCharType="begin"/>
        </w:r>
        <w:r>
          <w:rPr>
            <w:webHidden/>
          </w:rPr>
          <w:instrText xml:space="preserve"> PAGEREF _Toc57992911 \h </w:instrText>
        </w:r>
        <w:r>
          <w:rPr>
            <w:webHidden/>
          </w:rPr>
        </w:r>
        <w:r>
          <w:rPr>
            <w:webHidden/>
          </w:rPr>
          <w:fldChar w:fldCharType="separate"/>
        </w:r>
        <w:r>
          <w:rPr>
            <w:webHidden/>
          </w:rPr>
          <w:t>32</w:t>
        </w:r>
        <w:r>
          <w:rPr>
            <w:webHidden/>
          </w:rPr>
          <w:fldChar w:fldCharType="end"/>
        </w:r>
      </w:hyperlink>
    </w:p>
    <w:p w14:paraId="209A1F75" w14:textId="1D67E335" w:rsidR="00841513" w:rsidRDefault="00841513">
      <w:pPr>
        <w:pStyle w:val="TOC2"/>
        <w:rPr>
          <w:rFonts w:asciiTheme="minorHAnsi" w:eastAsiaTheme="minorEastAsia" w:hAnsiTheme="minorHAnsi" w:cstheme="minorBidi"/>
          <w:sz w:val="22"/>
          <w:szCs w:val="22"/>
        </w:rPr>
      </w:pPr>
      <w:hyperlink w:anchor="_Toc57992912" w:history="1">
        <w:r w:rsidRPr="0033226D">
          <w:rPr>
            <w:rStyle w:val="Hyperlink"/>
          </w:rPr>
          <w:t>3.2 Set Up</w:t>
        </w:r>
        <w:r>
          <w:rPr>
            <w:webHidden/>
          </w:rPr>
          <w:tab/>
        </w:r>
        <w:r>
          <w:rPr>
            <w:webHidden/>
          </w:rPr>
          <w:fldChar w:fldCharType="begin"/>
        </w:r>
        <w:r>
          <w:rPr>
            <w:webHidden/>
          </w:rPr>
          <w:instrText xml:space="preserve"> PAGEREF _Toc57992912 \h </w:instrText>
        </w:r>
        <w:r>
          <w:rPr>
            <w:webHidden/>
          </w:rPr>
        </w:r>
        <w:r>
          <w:rPr>
            <w:webHidden/>
          </w:rPr>
          <w:fldChar w:fldCharType="separate"/>
        </w:r>
        <w:r>
          <w:rPr>
            <w:webHidden/>
          </w:rPr>
          <w:t>34</w:t>
        </w:r>
        <w:r>
          <w:rPr>
            <w:webHidden/>
          </w:rPr>
          <w:fldChar w:fldCharType="end"/>
        </w:r>
      </w:hyperlink>
    </w:p>
    <w:p w14:paraId="53B58B1E" w14:textId="1F02074E" w:rsidR="00841513" w:rsidRDefault="00841513">
      <w:pPr>
        <w:pStyle w:val="TOC2"/>
        <w:rPr>
          <w:rFonts w:asciiTheme="minorHAnsi" w:eastAsiaTheme="minorEastAsia" w:hAnsiTheme="minorHAnsi" w:cstheme="minorBidi"/>
          <w:sz w:val="22"/>
          <w:szCs w:val="22"/>
        </w:rPr>
      </w:pPr>
      <w:hyperlink w:anchor="_Toc57992913" w:history="1">
        <w:r w:rsidRPr="0033226D">
          <w:rPr>
            <w:rStyle w:val="Hyperlink"/>
          </w:rPr>
          <w:t>3.3 SPECS Components</w:t>
        </w:r>
        <w:r>
          <w:rPr>
            <w:webHidden/>
          </w:rPr>
          <w:tab/>
        </w:r>
        <w:r>
          <w:rPr>
            <w:webHidden/>
          </w:rPr>
          <w:fldChar w:fldCharType="begin"/>
        </w:r>
        <w:r>
          <w:rPr>
            <w:webHidden/>
          </w:rPr>
          <w:instrText xml:space="preserve"> PAGEREF _Toc57992913 \h </w:instrText>
        </w:r>
        <w:r>
          <w:rPr>
            <w:webHidden/>
          </w:rPr>
        </w:r>
        <w:r>
          <w:rPr>
            <w:webHidden/>
          </w:rPr>
          <w:fldChar w:fldCharType="separate"/>
        </w:r>
        <w:r>
          <w:rPr>
            <w:webHidden/>
          </w:rPr>
          <w:t>36</w:t>
        </w:r>
        <w:r>
          <w:rPr>
            <w:webHidden/>
          </w:rPr>
          <w:fldChar w:fldCharType="end"/>
        </w:r>
      </w:hyperlink>
    </w:p>
    <w:p w14:paraId="76A6DFE7" w14:textId="72D09A44" w:rsidR="00841513" w:rsidRDefault="00841513">
      <w:pPr>
        <w:pStyle w:val="TOC2"/>
        <w:rPr>
          <w:rFonts w:asciiTheme="minorHAnsi" w:eastAsiaTheme="minorEastAsia" w:hAnsiTheme="minorHAnsi" w:cstheme="minorBidi"/>
          <w:sz w:val="22"/>
          <w:szCs w:val="22"/>
        </w:rPr>
      </w:pPr>
      <w:hyperlink w:anchor="_Toc57992914" w:history="1">
        <w:r w:rsidRPr="0033226D">
          <w:rPr>
            <w:rStyle w:val="Hyperlink"/>
          </w:rPr>
          <w:t>3.4 SPECS Systems</w:t>
        </w:r>
        <w:r>
          <w:rPr>
            <w:webHidden/>
          </w:rPr>
          <w:tab/>
        </w:r>
        <w:r>
          <w:rPr>
            <w:webHidden/>
          </w:rPr>
          <w:fldChar w:fldCharType="begin"/>
        </w:r>
        <w:r>
          <w:rPr>
            <w:webHidden/>
          </w:rPr>
          <w:instrText xml:space="preserve"> PAGEREF _Toc57992914 \h </w:instrText>
        </w:r>
        <w:r>
          <w:rPr>
            <w:webHidden/>
          </w:rPr>
        </w:r>
        <w:r>
          <w:rPr>
            <w:webHidden/>
          </w:rPr>
          <w:fldChar w:fldCharType="separate"/>
        </w:r>
        <w:r>
          <w:rPr>
            <w:webHidden/>
          </w:rPr>
          <w:t>36</w:t>
        </w:r>
        <w:r>
          <w:rPr>
            <w:webHidden/>
          </w:rPr>
          <w:fldChar w:fldCharType="end"/>
        </w:r>
      </w:hyperlink>
    </w:p>
    <w:p w14:paraId="7AE8913B" w14:textId="474D96C6" w:rsidR="00841513" w:rsidRDefault="00841513">
      <w:pPr>
        <w:pStyle w:val="TOC2"/>
        <w:rPr>
          <w:rFonts w:asciiTheme="minorHAnsi" w:eastAsiaTheme="minorEastAsia" w:hAnsiTheme="minorHAnsi" w:cstheme="minorBidi"/>
          <w:sz w:val="22"/>
          <w:szCs w:val="22"/>
        </w:rPr>
      </w:pPr>
      <w:hyperlink w:anchor="_Toc57992915" w:history="1">
        <w:r w:rsidRPr="0033226D">
          <w:rPr>
            <w:rStyle w:val="Hyperlink"/>
          </w:rPr>
          <w:t>3.5 FDM Equivalency Verification</w:t>
        </w:r>
        <w:r>
          <w:rPr>
            <w:webHidden/>
          </w:rPr>
          <w:tab/>
        </w:r>
        <w:r>
          <w:rPr>
            <w:webHidden/>
          </w:rPr>
          <w:fldChar w:fldCharType="begin"/>
        </w:r>
        <w:r>
          <w:rPr>
            <w:webHidden/>
          </w:rPr>
          <w:instrText xml:space="preserve"> PAGEREF _Toc57992915 \h </w:instrText>
        </w:r>
        <w:r>
          <w:rPr>
            <w:webHidden/>
          </w:rPr>
        </w:r>
        <w:r>
          <w:rPr>
            <w:webHidden/>
          </w:rPr>
          <w:fldChar w:fldCharType="separate"/>
        </w:r>
        <w:r>
          <w:rPr>
            <w:webHidden/>
          </w:rPr>
          <w:t>39</w:t>
        </w:r>
        <w:r>
          <w:rPr>
            <w:webHidden/>
          </w:rPr>
          <w:fldChar w:fldCharType="end"/>
        </w:r>
      </w:hyperlink>
    </w:p>
    <w:p w14:paraId="47188F6D" w14:textId="229274F4" w:rsidR="00841513" w:rsidRDefault="00841513">
      <w:pPr>
        <w:pStyle w:val="TOC1"/>
        <w:rPr>
          <w:rFonts w:asciiTheme="minorHAnsi" w:eastAsiaTheme="minorEastAsia" w:hAnsiTheme="minorHAnsi" w:cstheme="minorBidi"/>
          <w:bCs w:val="0"/>
          <w:sz w:val="22"/>
          <w:szCs w:val="22"/>
        </w:rPr>
      </w:pPr>
      <w:hyperlink w:anchor="_Toc57992916" w:history="1">
        <w:r w:rsidRPr="0033226D">
          <w:rPr>
            <w:rStyle w:val="Hyperlink"/>
          </w:rPr>
          <w:t>IV.  Analysis and Results</w:t>
        </w:r>
        <w:r>
          <w:rPr>
            <w:webHidden/>
          </w:rPr>
          <w:tab/>
        </w:r>
        <w:r>
          <w:rPr>
            <w:webHidden/>
          </w:rPr>
          <w:fldChar w:fldCharType="begin"/>
        </w:r>
        <w:r>
          <w:rPr>
            <w:webHidden/>
          </w:rPr>
          <w:instrText xml:space="preserve"> PAGEREF _Toc57992916 \h </w:instrText>
        </w:r>
        <w:r>
          <w:rPr>
            <w:webHidden/>
          </w:rPr>
        </w:r>
        <w:r>
          <w:rPr>
            <w:webHidden/>
          </w:rPr>
          <w:fldChar w:fldCharType="separate"/>
        </w:r>
        <w:r>
          <w:rPr>
            <w:webHidden/>
          </w:rPr>
          <w:t>42</w:t>
        </w:r>
        <w:r>
          <w:rPr>
            <w:webHidden/>
          </w:rPr>
          <w:fldChar w:fldCharType="end"/>
        </w:r>
      </w:hyperlink>
    </w:p>
    <w:p w14:paraId="14432057" w14:textId="0FE0F467" w:rsidR="00841513" w:rsidRDefault="00841513">
      <w:pPr>
        <w:pStyle w:val="TOC2"/>
        <w:rPr>
          <w:rFonts w:asciiTheme="minorHAnsi" w:eastAsiaTheme="minorEastAsia" w:hAnsiTheme="minorHAnsi" w:cstheme="minorBidi"/>
          <w:sz w:val="22"/>
          <w:szCs w:val="22"/>
        </w:rPr>
      </w:pPr>
      <w:hyperlink w:anchor="_Toc57992917" w:history="1">
        <w:r w:rsidRPr="0033226D">
          <w:rPr>
            <w:rStyle w:val="Hyperlink"/>
          </w:rPr>
          <w:t>4.1 Simulation Application</w:t>
        </w:r>
        <w:r>
          <w:rPr>
            <w:webHidden/>
          </w:rPr>
          <w:tab/>
        </w:r>
        <w:r>
          <w:rPr>
            <w:webHidden/>
          </w:rPr>
          <w:fldChar w:fldCharType="begin"/>
        </w:r>
        <w:r>
          <w:rPr>
            <w:webHidden/>
          </w:rPr>
          <w:instrText xml:space="preserve"> PAGEREF _Toc57992917 \h </w:instrText>
        </w:r>
        <w:r>
          <w:rPr>
            <w:webHidden/>
          </w:rPr>
        </w:r>
        <w:r>
          <w:rPr>
            <w:webHidden/>
          </w:rPr>
          <w:fldChar w:fldCharType="separate"/>
        </w:r>
        <w:r>
          <w:rPr>
            <w:webHidden/>
          </w:rPr>
          <w:t>42</w:t>
        </w:r>
        <w:r>
          <w:rPr>
            <w:webHidden/>
          </w:rPr>
          <w:fldChar w:fldCharType="end"/>
        </w:r>
      </w:hyperlink>
    </w:p>
    <w:p w14:paraId="6E3C77FA" w14:textId="4662A745" w:rsidR="00841513" w:rsidRDefault="00841513">
      <w:pPr>
        <w:pStyle w:val="TOC2"/>
        <w:rPr>
          <w:rFonts w:asciiTheme="minorHAnsi" w:eastAsiaTheme="minorEastAsia" w:hAnsiTheme="minorHAnsi" w:cstheme="minorBidi"/>
          <w:sz w:val="22"/>
          <w:szCs w:val="22"/>
        </w:rPr>
      </w:pPr>
      <w:hyperlink w:anchor="_Toc57992918" w:history="1">
        <w:r w:rsidRPr="0033226D">
          <w:rPr>
            <w:rStyle w:val="Hyperlink"/>
          </w:rPr>
          <w:t>4.2 FDM Equivalency Verification</w:t>
        </w:r>
        <w:r>
          <w:rPr>
            <w:webHidden/>
          </w:rPr>
          <w:tab/>
        </w:r>
        <w:r>
          <w:rPr>
            <w:webHidden/>
          </w:rPr>
          <w:fldChar w:fldCharType="begin"/>
        </w:r>
        <w:r>
          <w:rPr>
            <w:webHidden/>
          </w:rPr>
          <w:instrText xml:space="preserve"> PAGEREF _Toc57992918 \h </w:instrText>
        </w:r>
        <w:r>
          <w:rPr>
            <w:webHidden/>
          </w:rPr>
        </w:r>
        <w:r>
          <w:rPr>
            <w:webHidden/>
          </w:rPr>
          <w:fldChar w:fldCharType="separate"/>
        </w:r>
        <w:r>
          <w:rPr>
            <w:webHidden/>
          </w:rPr>
          <w:t>43</w:t>
        </w:r>
        <w:r>
          <w:rPr>
            <w:webHidden/>
          </w:rPr>
          <w:fldChar w:fldCharType="end"/>
        </w:r>
      </w:hyperlink>
    </w:p>
    <w:p w14:paraId="20D3B1E0" w14:textId="1FAAFDC2" w:rsidR="00841513" w:rsidRDefault="00841513">
      <w:pPr>
        <w:pStyle w:val="TOC1"/>
        <w:rPr>
          <w:rFonts w:asciiTheme="minorHAnsi" w:eastAsiaTheme="minorEastAsia" w:hAnsiTheme="minorHAnsi" w:cstheme="minorBidi"/>
          <w:bCs w:val="0"/>
          <w:sz w:val="22"/>
          <w:szCs w:val="22"/>
        </w:rPr>
      </w:pPr>
      <w:hyperlink w:anchor="_Toc57992919" w:history="1">
        <w:r w:rsidRPr="0033226D">
          <w:rPr>
            <w:rStyle w:val="Hyperlink"/>
          </w:rPr>
          <w:t>V.  Conclusions and Recommendations</w:t>
        </w:r>
        <w:r>
          <w:rPr>
            <w:webHidden/>
          </w:rPr>
          <w:tab/>
        </w:r>
        <w:r>
          <w:rPr>
            <w:webHidden/>
          </w:rPr>
          <w:fldChar w:fldCharType="begin"/>
        </w:r>
        <w:r>
          <w:rPr>
            <w:webHidden/>
          </w:rPr>
          <w:instrText xml:space="preserve"> PAGEREF _Toc57992919 \h </w:instrText>
        </w:r>
        <w:r>
          <w:rPr>
            <w:webHidden/>
          </w:rPr>
        </w:r>
        <w:r>
          <w:rPr>
            <w:webHidden/>
          </w:rPr>
          <w:fldChar w:fldCharType="separate"/>
        </w:r>
        <w:r>
          <w:rPr>
            <w:webHidden/>
          </w:rPr>
          <w:t>46</w:t>
        </w:r>
        <w:r>
          <w:rPr>
            <w:webHidden/>
          </w:rPr>
          <w:fldChar w:fldCharType="end"/>
        </w:r>
      </w:hyperlink>
    </w:p>
    <w:p w14:paraId="745BA22F" w14:textId="33EB0FB0" w:rsidR="00841513" w:rsidRDefault="00841513">
      <w:pPr>
        <w:pStyle w:val="TOC2"/>
        <w:rPr>
          <w:rFonts w:asciiTheme="minorHAnsi" w:eastAsiaTheme="minorEastAsia" w:hAnsiTheme="minorHAnsi" w:cstheme="minorBidi"/>
          <w:sz w:val="22"/>
          <w:szCs w:val="22"/>
        </w:rPr>
      </w:pPr>
      <w:hyperlink w:anchor="_Toc57992920" w:history="1">
        <w:r w:rsidRPr="0033226D">
          <w:rPr>
            <w:rStyle w:val="Hyperlink"/>
          </w:rPr>
          <w:t>5.1 Research Conclusions</w:t>
        </w:r>
        <w:r>
          <w:rPr>
            <w:webHidden/>
          </w:rPr>
          <w:tab/>
        </w:r>
        <w:r>
          <w:rPr>
            <w:webHidden/>
          </w:rPr>
          <w:fldChar w:fldCharType="begin"/>
        </w:r>
        <w:r>
          <w:rPr>
            <w:webHidden/>
          </w:rPr>
          <w:instrText xml:space="preserve"> PAGEREF _Toc57992920 \h </w:instrText>
        </w:r>
        <w:r>
          <w:rPr>
            <w:webHidden/>
          </w:rPr>
        </w:r>
        <w:r>
          <w:rPr>
            <w:webHidden/>
          </w:rPr>
          <w:fldChar w:fldCharType="separate"/>
        </w:r>
        <w:r>
          <w:rPr>
            <w:webHidden/>
          </w:rPr>
          <w:t>46</w:t>
        </w:r>
        <w:r>
          <w:rPr>
            <w:webHidden/>
          </w:rPr>
          <w:fldChar w:fldCharType="end"/>
        </w:r>
      </w:hyperlink>
    </w:p>
    <w:p w14:paraId="7A69CDAC" w14:textId="1FD4B279" w:rsidR="00841513" w:rsidRDefault="00841513">
      <w:pPr>
        <w:pStyle w:val="TOC2"/>
        <w:rPr>
          <w:rFonts w:asciiTheme="minorHAnsi" w:eastAsiaTheme="minorEastAsia" w:hAnsiTheme="minorHAnsi" w:cstheme="minorBidi"/>
          <w:sz w:val="22"/>
          <w:szCs w:val="22"/>
        </w:rPr>
      </w:pPr>
      <w:hyperlink w:anchor="_Toc57992921" w:history="1">
        <w:r w:rsidRPr="0033226D">
          <w:rPr>
            <w:rStyle w:val="Hyperlink"/>
          </w:rPr>
          <w:t>5.2 Significance of Research</w:t>
        </w:r>
        <w:r>
          <w:rPr>
            <w:webHidden/>
          </w:rPr>
          <w:tab/>
        </w:r>
        <w:r>
          <w:rPr>
            <w:webHidden/>
          </w:rPr>
          <w:fldChar w:fldCharType="begin"/>
        </w:r>
        <w:r>
          <w:rPr>
            <w:webHidden/>
          </w:rPr>
          <w:instrText xml:space="preserve"> PAGEREF _Toc57992921 \h </w:instrText>
        </w:r>
        <w:r>
          <w:rPr>
            <w:webHidden/>
          </w:rPr>
        </w:r>
        <w:r>
          <w:rPr>
            <w:webHidden/>
          </w:rPr>
          <w:fldChar w:fldCharType="separate"/>
        </w:r>
        <w:r>
          <w:rPr>
            <w:webHidden/>
          </w:rPr>
          <w:t>46</w:t>
        </w:r>
        <w:r>
          <w:rPr>
            <w:webHidden/>
          </w:rPr>
          <w:fldChar w:fldCharType="end"/>
        </w:r>
      </w:hyperlink>
    </w:p>
    <w:p w14:paraId="48042F34" w14:textId="14E28031" w:rsidR="00841513" w:rsidRDefault="00841513">
      <w:pPr>
        <w:pStyle w:val="TOC2"/>
        <w:rPr>
          <w:rFonts w:asciiTheme="minorHAnsi" w:eastAsiaTheme="minorEastAsia" w:hAnsiTheme="minorHAnsi" w:cstheme="minorBidi"/>
          <w:sz w:val="22"/>
          <w:szCs w:val="22"/>
        </w:rPr>
      </w:pPr>
      <w:hyperlink w:anchor="_Toc57992922" w:history="1">
        <w:r w:rsidRPr="0033226D">
          <w:rPr>
            <w:rStyle w:val="Hyperlink"/>
          </w:rPr>
          <w:t>5.3 Recommendations for Future Research</w:t>
        </w:r>
        <w:r>
          <w:rPr>
            <w:webHidden/>
          </w:rPr>
          <w:tab/>
        </w:r>
        <w:r>
          <w:rPr>
            <w:webHidden/>
          </w:rPr>
          <w:fldChar w:fldCharType="begin"/>
        </w:r>
        <w:r>
          <w:rPr>
            <w:webHidden/>
          </w:rPr>
          <w:instrText xml:space="preserve"> PAGEREF _Toc57992922 \h </w:instrText>
        </w:r>
        <w:r>
          <w:rPr>
            <w:webHidden/>
          </w:rPr>
        </w:r>
        <w:r>
          <w:rPr>
            <w:webHidden/>
          </w:rPr>
          <w:fldChar w:fldCharType="separate"/>
        </w:r>
        <w:r>
          <w:rPr>
            <w:webHidden/>
          </w:rPr>
          <w:t>46</w:t>
        </w:r>
        <w:r>
          <w:rPr>
            <w:webHidden/>
          </w:rPr>
          <w:fldChar w:fldCharType="end"/>
        </w:r>
      </w:hyperlink>
    </w:p>
    <w:p w14:paraId="6393B122" w14:textId="0B982B39" w:rsidR="00841513" w:rsidRDefault="00841513">
      <w:pPr>
        <w:pStyle w:val="TOC2"/>
        <w:rPr>
          <w:rFonts w:asciiTheme="minorHAnsi" w:eastAsiaTheme="minorEastAsia" w:hAnsiTheme="minorHAnsi" w:cstheme="minorBidi"/>
          <w:sz w:val="22"/>
          <w:szCs w:val="22"/>
        </w:rPr>
      </w:pPr>
      <w:hyperlink w:anchor="_Toc57992923" w:history="1">
        <w:r w:rsidRPr="0033226D">
          <w:rPr>
            <w:rStyle w:val="Hyperlink"/>
          </w:rPr>
          <w:t>Summary</w:t>
        </w:r>
        <w:r>
          <w:rPr>
            <w:webHidden/>
          </w:rPr>
          <w:tab/>
        </w:r>
        <w:r>
          <w:rPr>
            <w:webHidden/>
          </w:rPr>
          <w:fldChar w:fldCharType="begin"/>
        </w:r>
        <w:r>
          <w:rPr>
            <w:webHidden/>
          </w:rPr>
          <w:instrText xml:space="preserve"> PAGEREF _Toc57992923 \h </w:instrText>
        </w:r>
        <w:r>
          <w:rPr>
            <w:webHidden/>
          </w:rPr>
        </w:r>
        <w:r>
          <w:rPr>
            <w:webHidden/>
          </w:rPr>
          <w:fldChar w:fldCharType="separate"/>
        </w:r>
        <w:r>
          <w:rPr>
            <w:webHidden/>
          </w:rPr>
          <w:t>46</w:t>
        </w:r>
        <w:r>
          <w:rPr>
            <w:webHidden/>
          </w:rPr>
          <w:fldChar w:fldCharType="end"/>
        </w:r>
      </w:hyperlink>
    </w:p>
    <w:p w14:paraId="33FF5DFD" w14:textId="058F100F" w:rsidR="00841513" w:rsidRDefault="00841513">
      <w:pPr>
        <w:pStyle w:val="TOC1"/>
        <w:rPr>
          <w:rFonts w:asciiTheme="minorHAnsi" w:eastAsiaTheme="minorEastAsia" w:hAnsiTheme="minorHAnsi" w:cstheme="minorBidi"/>
          <w:bCs w:val="0"/>
          <w:sz w:val="22"/>
          <w:szCs w:val="22"/>
        </w:rPr>
      </w:pPr>
      <w:hyperlink w:anchor="_Toc57992924" w:history="1">
        <w:r w:rsidRPr="0033226D">
          <w:rPr>
            <w:rStyle w:val="Hyperlink"/>
          </w:rPr>
          <w:t>Appendix: Configuring FlightGear as a Visual System</w:t>
        </w:r>
        <w:r>
          <w:rPr>
            <w:webHidden/>
          </w:rPr>
          <w:tab/>
        </w:r>
        <w:r>
          <w:rPr>
            <w:webHidden/>
          </w:rPr>
          <w:fldChar w:fldCharType="begin"/>
        </w:r>
        <w:r>
          <w:rPr>
            <w:webHidden/>
          </w:rPr>
          <w:instrText xml:space="preserve"> PAGEREF _Toc57992924 \h </w:instrText>
        </w:r>
        <w:r>
          <w:rPr>
            <w:webHidden/>
          </w:rPr>
        </w:r>
        <w:r>
          <w:rPr>
            <w:webHidden/>
          </w:rPr>
          <w:fldChar w:fldCharType="separate"/>
        </w:r>
        <w:r>
          <w:rPr>
            <w:webHidden/>
          </w:rPr>
          <w:t>47</w:t>
        </w:r>
        <w:r>
          <w:rPr>
            <w:webHidden/>
          </w:rPr>
          <w:fldChar w:fldCharType="end"/>
        </w:r>
      </w:hyperlink>
    </w:p>
    <w:p w14:paraId="66C57751" w14:textId="00AD9CFA" w:rsidR="00841513" w:rsidRDefault="00841513">
      <w:pPr>
        <w:pStyle w:val="TOC1"/>
        <w:rPr>
          <w:rFonts w:asciiTheme="minorHAnsi" w:eastAsiaTheme="minorEastAsia" w:hAnsiTheme="minorHAnsi" w:cstheme="minorBidi"/>
          <w:bCs w:val="0"/>
          <w:sz w:val="22"/>
          <w:szCs w:val="22"/>
        </w:rPr>
      </w:pPr>
      <w:hyperlink w:anchor="_Toc57992925" w:history="1">
        <w:r w:rsidRPr="0033226D">
          <w:rPr>
            <w:rStyle w:val="Hyperlink"/>
          </w:rPr>
          <w:t>Bibliography</w:t>
        </w:r>
        <w:r>
          <w:rPr>
            <w:webHidden/>
          </w:rPr>
          <w:tab/>
        </w:r>
        <w:r>
          <w:rPr>
            <w:webHidden/>
          </w:rPr>
          <w:fldChar w:fldCharType="begin"/>
        </w:r>
        <w:r>
          <w:rPr>
            <w:webHidden/>
          </w:rPr>
          <w:instrText xml:space="preserve"> PAGEREF _Toc57992925 \h </w:instrText>
        </w:r>
        <w:r>
          <w:rPr>
            <w:webHidden/>
          </w:rPr>
        </w:r>
        <w:r>
          <w:rPr>
            <w:webHidden/>
          </w:rPr>
          <w:fldChar w:fldCharType="separate"/>
        </w:r>
        <w:r>
          <w:rPr>
            <w:webHidden/>
          </w:rPr>
          <w:t>50</w:t>
        </w:r>
        <w:r>
          <w:rPr>
            <w:webHidden/>
          </w:rPr>
          <w:fldChar w:fldCharType="end"/>
        </w:r>
      </w:hyperlink>
    </w:p>
    <w:p w14:paraId="407F5869" w14:textId="390CB6F5" w:rsidR="00841513" w:rsidRDefault="00841513">
      <w:pPr>
        <w:pStyle w:val="TOC1"/>
        <w:rPr>
          <w:rFonts w:asciiTheme="minorHAnsi" w:eastAsiaTheme="minorEastAsia" w:hAnsiTheme="minorHAnsi" w:cstheme="minorBidi"/>
          <w:bCs w:val="0"/>
          <w:sz w:val="22"/>
          <w:szCs w:val="22"/>
        </w:rPr>
      </w:pPr>
      <w:hyperlink w:anchor="_Toc57992926" w:history="1">
        <w:r w:rsidRPr="0033226D">
          <w:rPr>
            <w:rStyle w:val="Hyperlink"/>
          </w:rPr>
          <w:t>Acronyms</w:t>
        </w:r>
        <w:r>
          <w:rPr>
            <w:webHidden/>
          </w:rPr>
          <w:tab/>
        </w:r>
        <w:r>
          <w:rPr>
            <w:webHidden/>
          </w:rPr>
          <w:fldChar w:fldCharType="begin"/>
        </w:r>
        <w:r>
          <w:rPr>
            <w:webHidden/>
          </w:rPr>
          <w:instrText xml:space="preserve"> PAGEREF _Toc57992926 \h </w:instrText>
        </w:r>
        <w:r>
          <w:rPr>
            <w:webHidden/>
          </w:rPr>
        </w:r>
        <w:r>
          <w:rPr>
            <w:webHidden/>
          </w:rPr>
          <w:fldChar w:fldCharType="separate"/>
        </w:r>
        <w:r>
          <w:rPr>
            <w:webHidden/>
          </w:rPr>
          <w:t>53</w:t>
        </w:r>
        <w:r>
          <w:rPr>
            <w:webHidden/>
          </w:rPr>
          <w:fldChar w:fldCharType="end"/>
        </w:r>
      </w:hyperlink>
    </w:p>
    <w:p w14:paraId="182256F0" w14:textId="2A91BB5E"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7992895"/>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72DC7F9A" w:rsidR="008D778C" w:rsidRDefault="008D778C" w:rsidP="008D778C"/>
    <w:p w14:paraId="101824B8" w14:textId="77777777" w:rsidR="00FD5C32" w:rsidRDefault="00FD5C32"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79928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21F12E18"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e. Virtual simulations are cost effective because they do not require real-life vehicles and equipment, which require fuel, maintenance and manpower to operate.</w:t>
      </w:r>
      <w:r>
        <w:t xml:space="preserv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1002F04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w:t>
      </w:r>
      <w:r w:rsidR="001118EA">
        <w:lastRenderedPageBreak/>
        <w:t xml:space="preserve">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43716D99"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 xml:space="preserve">The pilot of the airplane, or in this case, the simulation user, </w:t>
      </w:r>
      <w:r w:rsidR="00600845">
        <w:t xml:space="preserve">during flight, </w:t>
      </w:r>
      <w:r w:rsidR="008605AF">
        <w:t>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571EF">
        <w:t>T</w:t>
      </w:r>
      <w:r w:rsidR="003809E6">
        <w:t xml:space="preserve">his thesis describes building a FDM that is unlike any other in terms of how the code is organized as an ECS. </w:t>
      </w:r>
    </w:p>
    <w:p w14:paraId="303C2FDE" w14:textId="05837DFB" w:rsidR="0094479C" w:rsidRDefault="009F2C00" w:rsidP="009F2C00">
      <w:pPr>
        <w:ind w:firstLine="720"/>
      </w:pPr>
      <w:r>
        <w:lastRenderedPageBreak/>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7992897"/>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67E93B93"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t>
      </w:r>
      <w:r w:rsidR="00862643">
        <w:lastRenderedPageBreak/>
        <w:t xml:space="preserve">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7992898"/>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7992899"/>
      <w:r>
        <w:t>1.3</w:t>
      </w:r>
      <w:r w:rsidR="00F96855">
        <w:t xml:space="preserve"> </w:t>
      </w:r>
      <w:r w:rsidR="008B570F">
        <w:t>Hypothesis</w:t>
      </w:r>
      <w:bookmarkEnd w:id="83"/>
    </w:p>
    <w:p w14:paraId="2D4760B6" w14:textId="250CCB2D"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 xml:space="preserve">By using ECS to organize </w:t>
      </w:r>
      <w:r w:rsidR="005B2C38">
        <w:lastRenderedPageBreak/>
        <w:t>data</w:t>
      </w:r>
      <w:r w:rsidR="0079603E">
        <w:t>,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7992900"/>
      <w:r>
        <w:t>1.4</w:t>
      </w:r>
      <w:r w:rsidR="00F96855">
        <w:t xml:space="preserve"> </w:t>
      </w:r>
      <w:r w:rsidR="0046774C">
        <w:t>Contribution</w:t>
      </w:r>
      <w:bookmarkEnd w:id="84"/>
    </w:p>
    <w:p w14:paraId="1C51D32C" w14:textId="5650059D"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799290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46E51517" w:rsidR="009A6115" w:rsidRDefault="00EA32C8" w:rsidP="00C0213C">
      <w:pPr>
        <w:ind w:firstLine="720"/>
      </w:pPr>
      <w:r>
        <w:lastRenderedPageBreak/>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 xml:space="preserve">a </w:t>
      </w:r>
      <w:r w:rsidR="00FF11C2">
        <w:t>2-dimensional (</w:t>
      </w:r>
      <w:r>
        <w:t>2D</w:t>
      </w:r>
      <w:r w:rsidR="00FF11C2">
        <w:t>)</w:t>
      </w:r>
      <w:r>
        <w:t>,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493484475"/>
      <w:bookmarkStart w:id="87" w:name="_Toc493484716"/>
      <w:bookmarkStart w:id="88" w:name="_Toc494527310"/>
      <w:bookmarkStart w:id="89" w:name="_Toc495221476"/>
      <w:bookmarkStart w:id="90" w:name="_Toc495663187"/>
      <w:bookmarkStart w:id="91" w:name="_Toc495826209"/>
      <w:bookmarkStart w:id="92" w:name="_Toc495826317"/>
      <w:bookmarkStart w:id="93" w:name="_Toc495999057"/>
      <w:bookmarkStart w:id="94" w:name="_Toc496074855"/>
      <w:bookmarkStart w:id="95" w:name="_Toc496074950"/>
      <w:bookmarkStart w:id="96" w:name="_Toc496075124"/>
      <w:bookmarkStart w:id="97" w:name="_Toc496075282"/>
      <w:bookmarkStart w:id="98" w:name="_Toc496075346"/>
      <w:bookmarkStart w:id="99" w:name="_Toc496080588"/>
      <w:bookmarkStart w:id="100" w:name="_Toc503248585"/>
      <w:bookmarkStart w:id="101" w:name="_Toc504131161"/>
      <w:bookmarkStart w:id="102" w:name="_Toc504131363"/>
      <w:bookmarkStart w:id="103" w:name="_Toc504131518"/>
      <w:bookmarkStart w:id="104" w:name="_Toc57992902"/>
      <w:r>
        <w:t>1.6</w:t>
      </w:r>
      <w:r w:rsidR="00F96855">
        <w:t xml:space="preserve"> </w:t>
      </w:r>
      <w:r w:rsidR="00EC3664">
        <w:t>Assumptions/</w:t>
      </w:r>
      <w:r w:rsidR="00251273">
        <w:t>Limitations</w:t>
      </w:r>
      <w:bookmarkEnd w:id="104"/>
    </w:p>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094E606A" w:rsidR="00652C87" w:rsidRDefault="00DE5E41" w:rsidP="00652C87">
      <w:pPr>
        <w:pStyle w:val="BodyText"/>
      </w:pPr>
      <w:r>
        <w:t>W</w:t>
      </w:r>
      <w:r w:rsidR="00CF65ED">
        <w:t>e assume the simulation is not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5" w:name="_Toc57992903"/>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7992904"/>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7992905"/>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w:t>
      </w:r>
      <w:r w:rsidR="0097670D">
        <w:lastRenderedPageBreak/>
        <w:t xml:space="preserve">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5364E0A7" w:rsidR="00062C7C" w:rsidRPr="00062C7C" w:rsidRDefault="00F62CA9" w:rsidP="00BA0D42">
      <w:pPr>
        <w:pStyle w:val="Heading3"/>
        <w:jc w:val="left"/>
      </w:pPr>
      <w:r>
        <w:lastRenderedPageBreak/>
        <w:t>2.1</w:t>
      </w:r>
      <w:r w:rsidR="00062C7C">
        <w:t>.5 Coordinate Systems</w:t>
      </w:r>
    </w:p>
    <w:p w14:paraId="1DD2430F" w14:textId="44C74E22" w:rsidR="000573BC" w:rsidRDefault="000573BC" w:rsidP="00BA0D42">
      <w:pPr>
        <w:ind w:firstLine="720"/>
        <w:rPr>
          <w:iCs/>
        </w:rPr>
      </w:pPr>
      <w:r>
        <w:rPr>
          <w:iCs/>
        </w:rPr>
        <w:t>(as of right now, 3d model does not use ecef, whereas I did use ecef in the 2d model</w:t>
      </w:r>
      <w:r w:rsidR="006E28D9">
        <w:rPr>
          <w:iCs/>
        </w:rPr>
        <w:t>, so part of this section may not be necessary</w:t>
      </w:r>
      <w:r>
        <w:rPr>
          <w:iCs/>
        </w:rPr>
        <w:t>)</w:t>
      </w:r>
    </w:p>
    <w:p w14:paraId="211F5E5C" w14:textId="7171BC10"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used in the FDM</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6F7B3F">
        <w:t xml:space="preserve">, a Rust crate </w:t>
      </w:r>
      <w:r w:rsidR="003A333F">
        <w:t>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7D680E87"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6B1F5C">
        <w:rPr>
          <w:iCs/>
        </w:rPr>
        <w:t xml:space="preserve"> x, y, z coordinate system</w:t>
      </w:r>
      <w:r w:rsidR="00CC0FCF">
        <w:rPr>
          <w:iCs/>
        </w:rPr>
        <w:t xml:space="preserve"> like ECEF, but unlike the</w:t>
      </w:r>
      <w:r w:rsidR="00BC0E89">
        <w:rPr>
          <w:iCs/>
        </w:rPr>
        <w:t xml:space="preserve"> </w:t>
      </w:r>
      <w:r w:rsidR="006A14A9">
        <w:rPr>
          <w:iCs/>
        </w:rPr>
        <w:t>E</w:t>
      </w:r>
      <w:r w:rsidR="00BC0E89">
        <w:rPr>
          <w:iCs/>
        </w:rPr>
        <w:t>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body </w:t>
      </w:r>
      <w:r w:rsidR="00D26B86">
        <w:rPr>
          <w:iCs/>
        </w:rPr>
        <w:lastRenderedPageBreak/>
        <w:t>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0677BA30"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7992906"/>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25672DE"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7992907"/>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7992908"/>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7992909"/>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7992910"/>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7992911"/>
      <w:r>
        <w:t>3</w:t>
      </w:r>
      <w:r w:rsidR="005A44FD">
        <w:t>.1</w:t>
      </w:r>
      <w:r>
        <w:t xml:space="preserve"> Building the FDM</w:t>
      </w:r>
      <w:r w:rsidR="00281E92">
        <w:t xml:space="preserve"> Overview</w:t>
      </w:r>
      <w:bookmarkEnd w:id="131"/>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22B10FD1"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bookmarkStart w:id="132" w:name="_Toc57992912"/>
      <w:r>
        <w:t xml:space="preserve">3.2 </w:t>
      </w:r>
      <w:r w:rsidR="002317D2">
        <w:t>Set Up</w:t>
      </w:r>
      <w:bookmarkEnd w:id="132"/>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0CBF6BBD" w:rsidR="00A34C70" w:rsidRDefault="00A53BB9" w:rsidP="00A34C70">
      <w:pPr>
        <w:ind w:firstLine="720"/>
      </w:pPr>
      <w:r>
        <w:t xml:space="preserve">The other global variables that may be modified pertain to </w:t>
      </w:r>
      <w:r w:rsidR="00CF1625">
        <w:t>thrust</w:t>
      </w:r>
      <w:r>
        <w:t xml:space="preserve">. The </w:t>
      </w:r>
      <w:r w:rsidR="00CF1625">
        <w:t>maximum thrust, MAX_THRUST, is set at 3000.0 lbs of force, but is able to be altered. Also, the delta thrust, D_THRUST, which represents the amount of thrust incremented when increasing or dec</w:t>
      </w:r>
      <w:r w:rsidR="00C06ECB">
        <w:t>reasing thrust with keypresses, is able to be altered. D_THRUST is set at 100.0 lbs of thrust</w:t>
      </w:r>
      <w:r w:rsidR="00F976D0">
        <w:t xml:space="preserve"> per keypress. </w:t>
      </w:r>
    </w:p>
    <w:p w14:paraId="6A7E6486" w14:textId="156E2648" w:rsidR="006270F1" w:rsidRDefault="006270F1" w:rsidP="006270F1">
      <w:pPr>
        <w:pStyle w:val="Heading2"/>
        <w:spacing w:before="0"/>
      </w:pPr>
      <w:bookmarkStart w:id="133" w:name="_Toc57992913"/>
      <w:r>
        <w:lastRenderedPageBreak/>
        <w:t xml:space="preserve">3.3 </w:t>
      </w:r>
      <w:r w:rsidR="009C17B6">
        <w:t xml:space="preserve">SPECS </w:t>
      </w:r>
      <w:r>
        <w:t>Components</w:t>
      </w:r>
      <w:bookmarkEnd w:id="133"/>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bookmarkStart w:id="134" w:name="_Toc57992914"/>
      <w:r>
        <w:t xml:space="preserve">3.4 </w:t>
      </w:r>
      <w:r w:rsidR="009C17B6">
        <w:t xml:space="preserve">SPECS </w:t>
      </w:r>
      <w:r>
        <w:t>Systems</w:t>
      </w:r>
      <w:bookmarkEnd w:id="134"/>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xml:space="preserve">. </w:t>
      </w:r>
      <w:r w:rsidR="009005B9">
        <w:lastRenderedPageBreak/>
        <w:t>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lastRenderedPageBreak/>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5" w:name="_Toc57992915"/>
      <w:r>
        <w:t>3.</w:t>
      </w:r>
      <w:r w:rsidR="00A01AB3">
        <w:t>5</w:t>
      </w:r>
      <w:r w:rsidR="00996EDA">
        <w:t xml:space="preserve"> </w:t>
      </w:r>
      <w:r w:rsidR="00E6501C">
        <w:t xml:space="preserve">FDM </w:t>
      </w:r>
      <w:r w:rsidR="00C32981">
        <w:t xml:space="preserve">Equivalency </w:t>
      </w:r>
      <w:r w:rsidR="00E6501C">
        <w:t>Verification</w:t>
      </w:r>
      <w:bookmarkEnd w:id="135"/>
    </w:p>
    <w:p w14:paraId="6C42CDF9" w14:textId="07CD2C01"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w:t>
      </w:r>
      <w:r w:rsidR="00533CE3">
        <w:lastRenderedPageBreak/>
        <w:t xml:space="preserve">tests did not involve any of the code required to interactively fly in FlightGear, and dismissed FlightGear entirely. </w:t>
      </w:r>
    </w:p>
    <w:p w14:paraId="02CBB552" w14:textId="0E115652"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8829D0">
        <w:t xml:space="preserve"> The variables </w:t>
      </w:r>
      <w:r w:rsidR="004365F5">
        <w:t>specific values</w:t>
      </w:r>
      <w:r w:rsidR="008829D0">
        <w:t xml:space="preserve"> were set in order to have the plane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The starting position coordinates are the same as originally defined in Bourg’s C++ FDM. The coordinates represent and arbitrary location measured in feet. F</w:t>
      </w:r>
      <w:r w:rsidR="00044AA4">
        <w:t>or example, a</w:t>
      </w:r>
      <w:r w:rsidR="00C116E2">
        <w:t xml:space="preserve"> </w:t>
      </w:r>
      <w:r w:rsidR="00044AA4">
        <w:t xml:space="preserve">starting </w:t>
      </w:r>
      <w:r w:rsidR="00C116E2">
        <w:t>z coordinate</w:t>
      </w:r>
      <w:r w:rsidR="00044AA4">
        <w:t xml:space="preserve"> of 2000.0</w:t>
      </w:r>
      <w:r w:rsidR="00C116E2">
        <w:t xml:space="preserve"> represent</w:t>
      </w:r>
      <w:r w:rsidR="00044AA4">
        <w:t xml:space="preserve">s height, or altitude, in feet.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starting values chosen  while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096EBC43" w:rsidR="00E37749" w:rsidRPr="00142D0F" w:rsidRDefault="00E37749" w:rsidP="00BF6651">
            <w:pPr>
              <w:spacing w:line="240" w:lineRule="auto"/>
              <w:rPr>
                <w:rFonts w:ascii="Times New Roman" w:hAnsi="Times New Roman"/>
              </w:rPr>
            </w:pPr>
            <w:r w:rsidRPr="00142D0F">
              <w:rPr>
                <w:rFonts w:ascii="Times New Roman" w:hAnsi="Times New Roman"/>
              </w:rPr>
              <w:t>Thrust Force (lbs)</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BF6651">
            <w:pPr>
              <w:spacing w:line="240" w:lineRule="auto"/>
              <w:rPr>
                <w:rFonts w:ascii="Times New Roman" w:hAnsi="Times New Roman"/>
              </w:rPr>
            </w:pPr>
            <w:r w:rsidRPr="00142D0F">
              <w:rPr>
                <w:rFonts w:ascii="Times New Roman" w:hAnsi="Times New Roman"/>
              </w:rPr>
              <w:t>30 / 900</w:t>
            </w:r>
          </w:p>
        </w:tc>
      </w:tr>
    </w:tbl>
    <w:p w14:paraId="15745555" w14:textId="77777777" w:rsidR="00D7617E" w:rsidRDefault="00D7617E" w:rsidP="00D861A2">
      <w:pPr>
        <w:ind w:firstLine="720"/>
      </w:pPr>
    </w:p>
    <w:p w14:paraId="42BFCB30" w14:textId="7F72D9CF"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w:t>
      </w:r>
      <w:r w:rsidR="00CA4DD7">
        <w:lastRenderedPageBreak/>
        <w:t>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E13384">
        <w:t xml:space="preserve">to avoid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7A0199B4" w:rsidR="0042340E" w:rsidRPr="0042340E" w:rsidRDefault="00E37749" w:rsidP="0042340E">
      <w:pPr>
        <w:pStyle w:val="Heading3"/>
        <w:jc w:val="left"/>
      </w:pPr>
      <w:r>
        <w:t>3.5.1 Test One (No Flight Control)</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42340E">
            <w:pPr>
              <w:spacing w:line="240" w:lineRule="auto"/>
              <w:rPr>
                <w:rFonts w:ascii="Times New Roman" w:hAnsi="Times New Roman"/>
              </w:rPr>
            </w:pPr>
            <w:r w:rsidRPr="00142D0F">
              <w:rPr>
                <w:rFonts w:ascii="Times New Roman" w:hAnsi="Times New Roman"/>
              </w:rPr>
              <w:t>None</w:t>
            </w:r>
          </w:p>
        </w:tc>
      </w:tr>
    </w:tbl>
    <w:p w14:paraId="69A41767" w14:textId="62E47C0F" w:rsidR="00E37749" w:rsidRDefault="00E37749" w:rsidP="0042340E">
      <w:pPr>
        <w:spacing w:line="240" w:lineRule="auto"/>
      </w:pPr>
    </w:p>
    <w:p w14:paraId="0C38BE43" w14:textId="6CA9FA68" w:rsidR="00BF7100" w:rsidRPr="00BF7100" w:rsidRDefault="009F6712" w:rsidP="00BF7100">
      <w:pPr>
        <w:pStyle w:val="Heading3"/>
        <w:jc w:val="left"/>
      </w:pPr>
      <w:r>
        <w:t>3.5.2 Test Two (Thrust)</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18772C1A" w14:textId="41C85D14" w:rsidR="00625DED" w:rsidRPr="00142D0F" w:rsidRDefault="00625DED" w:rsidP="00BF7100">
            <w:pPr>
              <w:spacing w:line="240" w:lineRule="auto"/>
              <w:rPr>
                <w:rFonts w:ascii="Times New Roman" w:hAnsi="Times New Roman"/>
              </w:rPr>
            </w:pPr>
            <w:r w:rsidRPr="00142D0F">
              <w:rPr>
                <w:rFonts w:ascii="Times New Roman" w:hAnsi="Times New Roman"/>
              </w:rPr>
              <w:t>1 – 5: Decrease Thrust</w:t>
            </w:r>
          </w:p>
          <w:p w14:paraId="2EE3AA21" w14:textId="5352A0A3" w:rsidR="00625DED" w:rsidRPr="00142D0F" w:rsidRDefault="00625DED" w:rsidP="00BF7100">
            <w:pPr>
              <w:spacing w:line="240" w:lineRule="auto"/>
              <w:rPr>
                <w:rFonts w:ascii="Times New Roman" w:hAnsi="Times New Roman"/>
              </w:rPr>
            </w:pPr>
            <w:r w:rsidRPr="00142D0F">
              <w:rPr>
                <w:rFonts w:ascii="Times New Roman" w:hAnsi="Times New Roman"/>
              </w:rPr>
              <w:t>6 – 900: N</w:t>
            </w:r>
            <w:r w:rsidR="00790C84" w:rsidRPr="00142D0F">
              <w:rPr>
                <w:rFonts w:ascii="Times New Roman" w:hAnsi="Times New Roman"/>
              </w:rPr>
              <w:t>one</w:t>
            </w:r>
          </w:p>
        </w:tc>
      </w:tr>
    </w:tbl>
    <w:p w14:paraId="7278485A" w14:textId="77777777" w:rsidR="009F6712" w:rsidRDefault="009F6712" w:rsidP="00E37749"/>
    <w:p w14:paraId="18DEBA7A" w14:textId="7EED8E69" w:rsidR="00047BB7" w:rsidRPr="00047BB7" w:rsidRDefault="00E37749" w:rsidP="00EA2791">
      <w:pPr>
        <w:pStyle w:val="Heading3"/>
        <w:jc w:val="left"/>
      </w:pPr>
      <w:r>
        <w:t xml:space="preserve">3.5.3 Test </w:t>
      </w:r>
      <w:r w:rsidR="00994809">
        <w:t>Three</w:t>
      </w:r>
      <w:r>
        <w:t xml:space="preserve"> (Roll)</w:t>
      </w:r>
    </w:p>
    <w:tbl>
      <w:tblPr>
        <w:tblStyle w:val="TableGrid"/>
        <w:tblW w:w="0" w:type="auto"/>
        <w:jc w:val="center"/>
        <w:tblLook w:val="04A0" w:firstRow="1" w:lastRow="0" w:firstColumn="1" w:lastColumn="0" w:noHBand="0" w:noVBand="1"/>
      </w:tblPr>
      <w:tblGrid>
        <w:gridCol w:w="5209"/>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01B41E3E"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75F8D430" w14:textId="0EC61E38" w:rsidR="00E37749" w:rsidRPr="00142D0F" w:rsidRDefault="00E37749" w:rsidP="00047BB7">
            <w:pPr>
              <w:spacing w:line="240" w:lineRule="auto"/>
              <w:rPr>
                <w:rFonts w:ascii="Times New Roman" w:hAnsi="Times New Roman"/>
              </w:rPr>
            </w:pPr>
            <w:r w:rsidRPr="00142D0F">
              <w:rPr>
                <w:rFonts w:ascii="Times New Roman" w:hAnsi="Times New Roman"/>
              </w:rPr>
              <w:t>6 – 900:</w:t>
            </w:r>
            <w:r w:rsidR="00FF2116" w:rsidRPr="00142D0F">
              <w:rPr>
                <w:rFonts w:ascii="Times New Roman" w:hAnsi="Times New Roman"/>
              </w:rPr>
              <w:t xml:space="preserve"> If the frame # is divisible by 15</w:t>
            </w:r>
            <w:r w:rsidRPr="00142D0F">
              <w:rPr>
                <w:rFonts w:ascii="Times New Roman" w:hAnsi="Times New Roman"/>
              </w:rPr>
              <w:t>, Roll Right</w:t>
            </w:r>
          </w:p>
        </w:tc>
      </w:tr>
    </w:tbl>
    <w:p w14:paraId="6E8A60F2" w14:textId="77777777" w:rsidR="00E37749" w:rsidRDefault="00E37749" w:rsidP="00E37749"/>
    <w:p w14:paraId="2D064B9D" w14:textId="14DBF27C" w:rsidR="00047BB7" w:rsidRPr="00047BB7" w:rsidRDefault="00E37749" w:rsidP="00047BB7">
      <w:pPr>
        <w:pStyle w:val="Heading3"/>
        <w:jc w:val="left"/>
      </w:pPr>
      <w:r>
        <w:t xml:space="preserve">3.5.2 Test </w:t>
      </w:r>
      <w:r w:rsidR="00994809">
        <w:t>Four</w:t>
      </w:r>
      <w:r>
        <w:t xml:space="preserve"> (Pitch)</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5F2931EF"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4A6D96E8" w14:textId="01196EC1" w:rsidR="00E37749" w:rsidRPr="00142D0F" w:rsidRDefault="00E37749" w:rsidP="00047BB7">
            <w:pPr>
              <w:spacing w:line="240" w:lineRule="auto"/>
              <w:rPr>
                <w:rFonts w:ascii="Times New Roman" w:hAnsi="Times New Roman"/>
              </w:rPr>
            </w:pPr>
            <w:r w:rsidRPr="00142D0F">
              <w:rPr>
                <w:rFonts w:ascii="Times New Roman" w:hAnsi="Times New Roman"/>
              </w:rPr>
              <w:t xml:space="preserve">6 – 900: </w:t>
            </w:r>
            <w:r w:rsidR="00FF2116" w:rsidRPr="00142D0F">
              <w:rPr>
                <w:rFonts w:ascii="Times New Roman" w:hAnsi="Times New Roman"/>
              </w:rPr>
              <w:t xml:space="preserve">If the frame # is even, </w:t>
            </w:r>
            <w:r w:rsidRPr="00142D0F">
              <w:rPr>
                <w:rFonts w:ascii="Times New Roman" w:hAnsi="Times New Roman"/>
              </w:rPr>
              <w:t>Pitch Up</w:t>
            </w:r>
          </w:p>
        </w:tc>
      </w:tr>
    </w:tbl>
    <w:p w14:paraId="51A87FC2" w14:textId="77777777" w:rsidR="00E37749" w:rsidRDefault="00E37749" w:rsidP="00E37749"/>
    <w:p w14:paraId="73A7FF16" w14:textId="6D8CB9B4" w:rsidR="00047BB7" w:rsidRPr="00047BB7" w:rsidRDefault="00994809" w:rsidP="00047BB7">
      <w:pPr>
        <w:pStyle w:val="Heading3"/>
        <w:jc w:val="left"/>
      </w:pPr>
      <w:r>
        <w:lastRenderedPageBreak/>
        <w:t>3.5.4 Test Five</w:t>
      </w:r>
      <w:r w:rsidR="00E37749">
        <w:t xml:space="preserve"> (Yaw)</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01DCD856"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10640129" w14:textId="70614FBB" w:rsidR="00E37749" w:rsidRPr="00142D0F" w:rsidRDefault="00FF2116" w:rsidP="00047BB7">
            <w:pPr>
              <w:spacing w:line="240" w:lineRule="auto"/>
              <w:rPr>
                <w:rFonts w:ascii="Times New Roman" w:hAnsi="Times New Roman"/>
              </w:rPr>
            </w:pPr>
            <w:r w:rsidRPr="00142D0F">
              <w:rPr>
                <w:rFonts w:ascii="Times New Roman" w:hAnsi="Times New Roman"/>
              </w:rPr>
              <w:t>6 – 900:</w:t>
            </w:r>
            <w:r w:rsidR="00A61FFA" w:rsidRPr="00142D0F">
              <w:rPr>
                <w:rFonts w:ascii="Times New Roman" w:hAnsi="Times New Roman"/>
              </w:rPr>
              <w:t xml:space="preserve"> </w:t>
            </w:r>
            <w:r w:rsidRPr="00142D0F">
              <w:rPr>
                <w:rFonts w:ascii="Times New Roman" w:hAnsi="Times New Roman"/>
              </w:rPr>
              <w:t>If the frame # is divisible by 15,</w:t>
            </w:r>
            <w:r w:rsidR="00A61FFA" w:rsidRPr="00142D0F">
              <w:rPr>
                <w:rFonts w:ascii="Times New Roman" w:hAnsi="Times New Roman"/>
              </w:rPr>
              <w:t xml:space="preserve"> </w:t>
            </w:r>
            <w:r w:rsidR="00E37749" w:rsidRPr="00142D0F">
              <w:rPr>
                <w:rFonts w:ascii="Times New Roman" w:hAnsi="Times New Roman"/>
              </w:rPr>
              <w:t>Yaw Right</w:t>
            </w:r>
          </w:p>
        </w:tc>
      </w:tr>
    </w:tbl>
    <w:p w14:paraId="24625908" w14:textId="42927DD0" w:rsidR="00E37749" w:rsidRDefault="00E37749" w:rsidP="00D861A2">
      <w:pPr>
        <w:ind w:firstLine="720"/>
      </w:pPr>
    </w:p>
    <w:p w14:paraId="7EEC298C" w14:textId="5B70DC74" w:rsidR="00047BB7" w:rsidRPr="00047BB7" w:rsidRDefault="00994809" w:rsidP="00047BB7">
      <w:pPr>
        <w:pStyle w:val="Heading3"/>
        <w:jc w:val="left"/>
      </w:pPr>
      <w:r>
        <w:t>3.5.4 Test Six (Flaps)</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047BB7">
            <w:pPr>
              <w:spacing w:line="240" w:lineRule="auto"/>
              <w:rPr>
                <w:rFonts w:ascii="Times New Roman" w:hAnsi="Times New Roman"/>
              </w:rPr>
            </w:pPr>
            <w:r w:rsidRPr="00142D0F">
              <w:rPr>
                <w:rFonts w:ascii="Times New Roman" w:hAnsi="Times New Roman"/>
              </w:rPr>
              <w:t>1 – 900: Flaps Down</w:t>
            </w:r>
          </w:p>
        </w:tc>
      </w:tr>
    </w:tbl>
    <w:p w14:paraId="14277DA5" w14:textId="723D7919" w:rsidR="002E266C" w:rsidRPr="002E266C" w:rsidRDefault="002E266C" w:rsidP="002E266C"/>
    <w:p w14:paraId="7241B9E1" w14:textId="7A37570F" w:rsidR="00251273" w:rsidRPr="00945D24" w:rsidRDefault="00251273" w:rsidP="003D7E9C">
      <w:pPr>
        <w:pStyle w:val="Heading1"/>
      </w:pPr>
      <w:bookmarkStart w:id="136" w:name="_Toc57992916"/>
      <w:r w:rsidRPr="00945D24">
        <w:t>IV.  Analysis and Results</w:t>
      </w:r>
      <w:bookmarkEnd w:id="136"/>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bookmarkStart w:id="137" w:name="_Toc57992917"/>
      <w:r>
        <w:t>4.1 Simulation Application</w:t>
      </w:r>
      <w:bookmarkEnd w:id="137"/>
    </w:p>
    <w:p w14:paraId="79E60696" w14:textId="485109B2"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By replicating Bourg’s FDM exactly as described in C++, we were a</w:t>
      </w:r>
      <w:r w:rsidR="005D384A">
        <w:t>ble to mimic the</w:t>
      </w:r>
      <w:r w:rsidR="00090439">
        <w:t xml:space="preserve"> realistic flight dynamic</w:t>
      </w:r>
      <w:r w:rsidR="00B21100">
        <w:t>s data to be sent to FlightGear via a packet to visualize</w:t>
      </w:r>
      <w:r w:rsidR="00F446F2">
        <w:t xml:space="preserve"> on the screen</w:t>
      </w:r>
      <w:r w:rsidR="00B21100">
        <w:t xml:space="preserve">. </w:t>
      </w:r>
    </w:p>
    <w:p w14:paraId="1C3F3885" w14:textId="3E1655CA" w:rsidR="00112836" w:rsidRDefault="00FE1CFF" w:rsidP="00112836">
      <w:r>
        <w:t>(not sure what else to talk about, how do I show results that it flies a plane in flightgear other than actually showing it flies in flightgear)</w:t>
      </w:r>
    </w:p>
    <w:p w14:paraId="42318FFA" w14:textId="2BEE1797" w:rsidR="00251273" w:rsidRDefault="00112836" w:rsidP="003D7E9C">
      <w:pPr>
        <w:pStyle w:val="Heading2"/>
      </w:pPr>
      <w:bookmarkStart w:id="138" w:name="_Toc57992918"/>
      <w:r>
        <w:lastRenderedPageBreak/>
        <w:t xml:space="preserve">4.2 </w:t>
      </w:r>
      <w:r w:rsidR="00076CD5">
        <w:t>FDM Equivalency Verification</w:t>
      </w:r>
      <w:bookmarkEnd w:id="138"/>
    </w:p>
    <w:p w14:paraId="48B3350F" w14:textId="77777777"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p>
    <w:p w14:paraId="0DA68581" w14:textId="73C7842C" w:rsidR="00286ACD" w:rsidRDefault="00B5238D" w:rsidP="00B75A13">
      <w:r>
        <w:t>(we have a problem here because yaw is messed up in the tests</w:t>
      </w:r>
      <w:r w:rsidR="008C08C9">
        <w:t>, and in turn messes up the y position</w:t>
      </w:r>
      <w:r w:rsidR="0048342E">
        <w:t>, need to fix this in the code</w:t>
      </w:r>
      <w:r>
        <w:t>)</w:t>
      </w:r>
    </w:p>
    <w:p w14:paraId="52F0426F" w14:textId="43CF51BA" w:rsidR="0048342E" w:rsidRDefault="0048342E" w:rsidP="00B75A13">
      <w:r>
        <w:t>(actual results are not accurate right now, I need to re run them</w:t>
      </w:r>
      <w:r w:rsidR="001F12B1">
        <w:t>, as well as fix the bug</w:t>
      </w:r>
      <w:r>
        <w:t>)</w:t>
      </w:r>
    </w:p>
    <w:p w14:paraId="32D18B1B" w14:textId="35F004AB" w:rsidR="00286ACD" w:rsidRDefault="00FE1CFF" w:rsidP="00FE1CFF">
      <w:pPr>
        <w:pStyle w:val="Heading3"/>
        <w:jc w:val="left"/>
      </w:pPr>
      <w:r>
        <w:t>4.2</w:t>
      </w:r>
      <w:r w:rsidR="00286ACD">
        <w:t xml:space="preserve">.1 Test One </w:t>
      </w:r>
      <w:r w:rsidR="00F40FF8">
        <w:t>(No Flight Control)</w:t>
      </w:r>
    </w:p>
    <w:tbl>
      <w:tblPr>
        <w:tblStyle w:val="TableGrid"/>
        <w:tblW w:w="7903" w:type="dxa"/>
        <w:jc w:val="center"/>
        <w:tblCellMar>
          <w:left w:w="115" w:type="dxa"/>
          <w:right w:w="115" w:type="dxa"/>
        </w:tblCellMar>
        <w:tblLook w:val="04A0" w:firstRow="1" w:lastRow="0" w:firstColumn="1" w:lastColumn="0" w:noHBand="0" w:noVBand="1"/>
      </w:tblPr>
      <w:tblGrid>
        <w:gridCol w:w="1885"/>
        <w:gridCol w:w="2803"/>
        <w:gridCol w:w="3215"/>
      </w:tblGrid>
      <w:tr w:rsidR="00286ACD" w14:paraId="2875709D" w14:textId="77777777" w:rsidTr="00331F59">
        <w:trPr>
          <w:trHeight w:val="332"/>
          <w:jc w:val="center"/>
        </w:trPr>
        <w:tc>
          <w:tcPr>
            <w:tcW w:w="1885" w:type="dxa"/>
          </w:tcPr>
          <w:p w14:paraId="2BD263D3" w14:textId="77777777" w:rsidR="00286ACD" w:rsidRDefault="00286ACD" w:rsidP="00483218"/>
        </w:tc>
        <w:tc>
          <w:tcPr>
            <w:tcW w:w="2803" w:type="dxa"/>
          </w:tcPr>
          <w:p w14:paraId="414C6766" w14:textId="77777777" w:rsidR="00286ACD" w:rsidRDefault="00286ACD" w:rsidP="00483218">
            <w:r>
              <w:t>Rust/ECS Output</w:t>
            </w:r>
          </w:p>
        </w:tc>
        <w:tc>
          <w:tcPr>
            <w:tcW w:w="3215" w:type="dxa"/>
          </w:tcPr>
          <w:p w14:paraId="2B27946A" w14:textId="77777777" w:rsidR="00286ACD" w:rsidRDefault="00286ACD" w:rsidP="00483218">
            <w:r>
              <w:t xml:space="preserve">C++/OOP Benchmark Output </w:t>
            </w:r>
          </w:p>
        </w:tc>
      </w:tr>
      <w:tr w:rsidR="00286ACD" w14:paraId="6DF812DA" w14:textId="77777777" w:rsidTr="00331F59">
        <w:trPr>
          <w:jc w:val="center"/>
        </w:trPr>
        <w:tc>
          <w:tcPr>
            <w:tcW w:w="1885" w:type="dxa"/>
          </w:tcPr>
          <w:p w14:paraId="3C6E032A" w14:textId="77777777" w:rsidR="00286ACD" w:rsidRDefault="00286ACD" w:rsidP="00483218">
            <w:r>
              <w:t xml:space="preserve">Position </w:t>
            </w:r>
            <w:r>
              <w:br/>
              <w:t>(x, y , z)</w:t>
            </w:r>
          </w:p>
        </w:tc>
        <w:tc>
          <w:tcPr>
            <w:tcW w:w="2803" w:type="dxa"/>
          </w:tcPr>
          <w:p w14:paraId="637C2AB6" w14:textId="77777777" w:rsidR="00286ACD" w:rsidRDefault="00286ACD" w:rsidP="00483218">
            <w:r>
              <w:t>-1045.2231130699374,</w:t>
            </w:r>
          </w:p>
          <w:p w14:paraId="2D7F7AC2" w14:textId="77777777" w:rsidR="00286ACD" w:rsidRDefault="00286ACD" w:rsidP="00483218">
            <w:r>
              <w:t>0.008302614662798928,</w:t>
            </w:r>
          </w:p>
          <w:p w14:paraId="0E953ADF" w14:textId="77777777" w:rsidR="00286ACD" w:rsidRDefault="00286ACD" w:rsidP="00483218">
            <w:r>
              <w:t>420.11927606534243</w:t>
            </w:r>
          </w:p>
        </w:tc>
        <w:tc>
          <w:tcPr>
            <w:tcW w:w="3215" w:type="dxa"/>
          </w:tcPr>
          <w:p w14:paraId="0E00410D" w14:textId="77777777" w:rsidR="00286ACD" w:rsidRDefault="00286ACD" w:rsidP="00483218">
            <w:r w:rsidRPr="00D064BF">
              <w:t>-1045.37</w:t>
            </w:r>
            <w:r>
              <w:t xml:space="preserve">, </w:t>
            </w:r>
          </w:p>
          <w:p w14:paraId="3ACC4080" w14:textId="77777777" w:rsidR="00286ACD" w:rsidRDefault="00286ACD" w:rsidP="00483218">
            <w:r w:rsidRPr="00D064BF">
              <w:t>-0.0444084</w:t>
            </w:r>
            <w:r>
              <w:t xml:space="preserve">, </w:t>
            </w:r>
          </w:p>
          <w:p w14:paraId="48D351DB" w14:textId="77777777" w:rsidR="00286ACD" w:rsidRDefault="00286ACD" w:rsidP="00483218">
            <w:r w:rsidRPr="00D064BF">
              <w:t>421.399</w:t>
            </w:r>
          </w:p>
        </w:tc>
      </w:tr>
      <w:tr w:rsidR="00286ACD" w14:paraId="36469F68" w14:textId="77777777" w:rsidTr="00331F59">
        <w:trPr>
          <w:jc w:val="center"/>
        </w:trPr>
        <w:tc>
          <w:tcPr>
            <w:tcW w:w="1885" w:type="dxa"/>
          </w:tcPr>
          <w:p w14:paraId="60F81C4C" w14:textId="77777777" w:rsidR="00286ACD" w:rsidRDefault="00286ACD" w:rsidP="00483218">
            <w:r>
              <w:t xml:space="preserve">Euler Angles </w:t>
            </w:r>
            <w:r>
              <w:br/>
              <w:t>(roll, pitch, yaw)</w:t>
            </w:r>
          </w:p>
        </w:tc>
        <w:tc>
          <w:tcPr>
            <w:tcW w:w="2803" w:type="dxa"/>
          </w:tcPr>
          <w:p w14:paraId="2962670D" w14:textId="77777777" w:rsidR="00286ACD" w:rsidRDefault="00286ACD" w:rsidP="00483218">
            <w:r>
              <w:t>0.002817044095946979,</w:t>
            </w:r>
          </w:p>
          <w:p w14:paraId="3F183697" w14:textId="77777777" w:rsidR="00286ACD" w:rsidRDefault="00286ACD" w:rsidP="00483218">
            <w:r>
              <w:t>-16.14774176260282,</w:t>
            </w:r>
          </w:p>
          <w:p w14:paraId="1EF302AB" w14:textId="77777777" w:rsidR="00286ACD" w:rsidRDefault="00286ACD" w:rsidP="00483218">
            <w:r>
              <w:t>0.004196830341169564</w:t>
            </w:r>
          </w:p>
        </w:tc>
        <w:tc>
          <w:tcPr>
            <w:tcW w:w="3215" w:type="dxa"/>
          </w:tcPr>
          <w:p w14:paraId="6BBA1C5B" w14:textId="77777777" w:rsidR="00286ACD" w:rsidRDefault="00286ACD" w:rsidP="00483218">
            <w:r w:rsidRPr="00D064BF">
              <w:t>-0.00279299</w:t>
            </w:r>
            <w:r>
              <w:t>,</w:t>
            </w:r>
          </w:p>
          <w:p w14:paraId="5DDEBEC6" w14:textId="77777777" w:rsidR="00286ACD" w:rsidRDefault="00286ACD" w:rsidP="00483218">
            <w:r>
              <w:t xml:space="preserve"> </w:t>
            </w:r>
            <w:r w:rsidRPr="00D064BF">
              <w:t>-16.1436</w:t>
            </w:r>
            <w:r>
              <w:t xml:space="preserve">, </w:t>
            </w:r>
          </w:p>
          <w:p w14:paraId="4549AB8A" w14:textId="77777777" w:rsidR="00286ACD" w:rsidRDefault="00286ACD" w:rsidP="00483218">
            <w:r w:rsidRPr="00D064BF">
              <w:t>-0.00508352</w:t>
            </w:r>
          </w:p>
        </w:tc>
      </w:tr>
      <w:tr w:rsidR="00286ACD" w14:paraId="735BD6B6" w14:textId="77777777" w:rsidTr="00331F59">
        <w:trPr>
          <w:jc w:val="center"/>
        </w:trPr>
        <w:tc>
          <w:tcPr>
            <w:tcW w:w="1885" w:type="dxa"/>
          </w:tcPr>
          <w:p w14:paraId="4E5E1D31" w14:textId="77777777" w:rsidR="00286ACD" w:rsidRDefault="00286ACD" w:rsidP="00483218">
            <w:r>
              <w:t>Speed (knots)</w:t>
            </w:r>
          </w:p>
        </w:tc>
        <w:tc>
          <w:tcPr>
            <w:tcW w:w="2803" w:type="dxa"/>
          </w:tcPr>
          <w:p w14:paraId="0B92B46D" w14:textId="77777777" w:rsidR="00286ACD" w:rsidRDefault="00286ACD" w:rsidP="00483218">
            <w:r w:rsidRPr="00830A6F">
              <w:t>85.98892180235976</w:t>
            </w:r>
          </w:p>
        </w:tc>
        <w:tc>
          <w:tcPr>
            <w:tcW w:w="3215" w:type="dxa"/>
          </w:tcPr>
          <w:p w14:paraId="162061FD" w14:textId="77777777" w:rsidR="00286ACD" w:rsidRPr="00D064BF" w:rsidRDefault="00286ACD" w:rsidP="00483218">
            <w:r w:rsidRPr="00830A6F">
              <w:t>85.9906</w:t>
            </w:r>
          </w:p>
        </w:tc>
      </w:tr>
    </w:tbl>
    <w:p w14:paraId="2548FFFA" w14:textId="77777777" w:rsidR="00286ACD" w:rsidRDefault="00286ACD" w:rsidP="00286ACD"/>
    <w:p w14:paraId="1254152E" w14:textId="4F82CBFE" w:rsidR="00286ACD" w:rsidRDefault="00FE1CFF" w:rsidP="00FE1CFF">
      <w:pPr>
        <w:pStyle w:val="Heading3"/>
        <w:jc w:val="left"/>
      </w:pPr>
      <w:r>
        <w:t>4.2.2</w:t>
      </w:r>
      <w:r w:rsidR="00286ACD">
        <w:t xml:space="preserve"> Test Two</w:t>
      </w:r>
      <w:r w:rsidR="00F40FF8">
        <w:t xml:space="preserve"> (Thrust)</w:t>
      </w:r>
    </w:p>
    <w:tbl>
      <w:tblPr>
        <w:tblStyle w:val="TableGrid"/>
        <w:tblW w:w="8038" w:type="dxa"/>
        <w:jc w:val="center"/>
        <w:tblCellMar>
          <w:left w:w="115" w:type="dxa"/>
          <w:right w:w="115" w:type="dxa"/>
        </w:tblCellMar>
        <w:tblLook w:val="04A0" w:firstRow="1" w:lastRow="0" w:firstColumn="1" w:lastColumn="0" w:noHBand="0" w:noVBand="1"/>
      </w:tblPr>
      <w:tblGrid>
        <w:gridCol w:w="1885"/>
        <w:gridCol w:w="2938"/>
        <w:gridCol w:w="3215"/>
      </w:tblGrid>
      <w:tr w:rsidR="00286ACD" w14:paraId="6CA4BBBB" w14:textId="77777777" w:rsidTr="00331F59">
        <w:trPr>
          <w:trHeight w:val="332"/>
          <w:jc w:val="center"/>
        </w:trPr>
        <w:tc>
          <w:tcPr>
            <w:tcW w:w="1885" w:type="dxa"/>
          </w:tcPr>
          <w:p w14:paraId="3EBD3FDB" w14:textId="77777777" w:rsidR="00286ACD" w:rsidRDefault="00286ACD" w:rsidP="00483218"/>
        </w:tc>
        <w:tc>
          <w:tcPr>
            <w:tcW w:w="2938" w:type="dxa"/>
          </w:tcPr>
          <w:p w14:paraId="7D478C99" w14:textId="77777777" w:rsidR="00286ACD" w:rsidRDefault="00286ACD" w:rsidP="00483218">
            <w:r>
              <w:t>Rust/ECS Output</w:t>
            </w:r>
          </w:p>
        </w:tc>
        <w:tc>
          <w:tcPr>
            <w:tcW w:w="3215" w:type="dxa"/>
          </w:tcPr>
          <w:p w14:paraId="3CE9B3D5" w14:textId="77777777" w:rsidR="00286ACD" w:rsidRDefault="00286ACD" w:rsidP="00483218">
            <w:r>
              <w:t xml:space="preserve">C++/OOP Benchmark Output </w:t>
            </w:r>
          </w:p>
        </w:tc>
      </w:tr>
      <w:tr w:rsidR="00286ACD" w14:paraId="290C272B" w14:textId="77777777" w:rsidTr="00331F59">
        <w:trPr>
          <w:jc w:val="center"/>
        </w:trPr>
        <w:tc>
          <w:tcPr>
            <w:tcW w:w="1885" w:type="dxa"/>
          </w:tcPr>
          <w:p w14:paraId="06C2EE79" w14:textId="77777777" w:rsidR="00286ACD" w:rsidRDefault="00286ACD" w:rsidP="00483218">
            <w:r>
              <w:t xml:space="preserve">Position </w:t>
            </w:r>
            <w:r>
              <w:br/>
              <w:t>(x, y , z)</w:t>
            </w:r>
          </w:p>
        </w:tc>
        <w:tc>
          <w:tcPr>
            <w:tcW w:w="2938" w:type="dxa"/>
          </w:tcPr>
          <w:p w14:paraId="7F433D0B" w14:textId="77777777" w:rsidR="00286ACD" w:rsidRDefault="00286ACD" w:rsidP="00483218">
            <w:r>
              <w:t>-1617.015113059453</w:t>
            </w:r>
          </w:p>
          <w:p w14:paraId="5189CBD3" w14:textId="77777777" w:rsidR="00286ACD" w:rsidRDefault="00286ACD" w:rsidP="00483218">
            <w:r>
              <w:t>-0.07406504268567983</w:t>
            </w:r>
          </w:p>
          <w:p w14:paraId="2E5D4F2C" w14:textId="77777777" w:rsidR="00286ACD" w:rsidRDefault="00286ACD" w:rsidP="00483218">
            <w:r>
              <w:lastRenderedPageBreak/>
              <w:t>2185.7138081356943</w:t>
            </w:r>
          </w:p>
        </w:tc>
        <w:tc>
          <w:tcPr>
            <w:tcW w:w="3215" w:type="dxa"/>
          </w:tcPr>
          <w:p w14:paraId="4CB30594" w14:textId="77777777" w:rsidR="00286ACD" w:rsidRDefault="00286ACD" w:rsidP="00483218">
            <w:r>
              <w:lastRenderedPageBreak/>
              <w:t>-1617.2</w:t>
            </w:r>
          </w:p>
          <w:p w14:paraId="0AE9DA42" w14:textId="77777777" w:rsidR="00286ACD" w:rsidRDefault="00286ACD" w:rsidP="00483218">
            <w:r>
              <w:t>-0.0326514</w:t>
            </w:r>
          </w:p>
          <w:p w14:paraId="4866C123" w14:textId="77777777" w:rsidR="00286ACD" w:rsidRDefault="00286ACD" w:rsidP="00483218">
            <w:r>
              <w:lastRenderedPageBreak/>
              <w:t>2186.43</w:t>
            </w:r>
          </w:p>
        </w:tc>
      </w:tr>
      <w:tr w:rsidR="00286ACD" w14:paraId="6AEDB855" w14:textId="77777777" w:rsidTr="00331F59">
        <w:trPr>
          <w:jc w:val="center"/>
        </w:trPr>
        <w:tc>
          <w:tcPr>
            <w:tcW w:w="1885" w:type="dxa"/>
          </w:tcPr>
          <w:p w14:paraId="52477316" w14:textId="77777777" w:rsidR="00286ACD" w:rsidRDefault="00286ACD" w:rsidP="00483218">
            <w:r>
              <w:lastRenderedPageBreak/>
              <w:t xml:space="preserve">Euler Angles </w:t>
            </w:r>
            <w:r>
              <w:br/>
              <w:t>(roll, pitch, yaw)</w:t>
            </w:r>
          </w:p>
        </w:tc>
        <w:tc>
          <w:tcPr>
            <w:tcW w:w="2938" w:type="dxa"/>
          </w:tcPr>
          <w:p w14:paraId="1A17045D" w14:textId="77777777" w:rsidR="00286ACD" w:rsidRDefault="00286ACD" w:rsidP="00483218">
            <w:r>
              <w:t>0.0020224772313296425</w:t>
            </w:r>
          </w:p>
          <w:p w14:paraId="000F1072" w14:textId="77777777" w:rsidR="00286ACD" w:rsidRDefault="00286ACD" w:rsidP="00483218">
            <w:r>
              <w:t>14.87975665798229</w:t>
            </w:r>
          </w:p>
          <w:p w14:paraId="5CF6A2C7" w14:textId="77777777" w:rsidR="00286ACD" w:rsidRDefault="00286ACD" w:rsidP="00483218">
            <w:r>
              <w:t>-0.0020249368947450404</w:t>
            </w:r>
          </w:p>
          <w:p w14:paraId="7CCFA36D" w14:textId="77777777" w:rsidR="00286ACD" w:rsidRDefault="00286ACD" w:rsidP="00483218"/>
        </w:tc>
        <w:tc>
          <w:tcPr>
            <w:tcW w:w="3215" w:type="dxa"/>
          </w:tcPr>
          <w:p w14:paraId="44BD9318" w14:textId="77777777" w:rsidR="00286ACD" w:rsidRDefault="00286ACD" w:rsidP="00483218">
            <w:r>
              <w:t>0.000269796</w:t>
            </w:r>
          </w:p>
          <w:p w14:paraId="37C0DB5B" w14:textId="77777777" w:rsidR="00286ACD" w:rsidRDefault="00286ACD" w:rsidP="00483218">
            <w:r>
              <w:t>14.7907</w:t>
            </w:r>
          </w:p>
          <w:p w14:paraId="7CAC1184" w14:textId="77777777" w:rsidR="00286ACD" w:rsidRDefault="00286ACD" w:rsidP="00483218">
            <w:r>
              <w:t>-0.00473717</w:t>
            </w:r>
          </w:p>
          <w:p w14:paraId="7028DE86" w14:textId="77777777" w:rsidR="00286ACD" w:rsidRDefault="00286ACD" w:rsidP="00483218"/>
        </w:tc>
      </w:tr>
      <w:tr w:rsidR="00286ACD" w14:paraId="2010EEC2" w14:textId="77777777" w:rsidTr="00331F59">
        <w:trPr>
          <w:jc w:val="center"/>
        </w:trPr>
        <w:tc>
          <w:tcPr>
            <w:tcW w:w="1885" w:type="dxa"/>
          </w:tcPr>
          <w:p w14:paraId="3CC5863F" w14:textId="77777777" w:rsidR="00286ACD" w:rsidRDefault="00286ACD" w:rsidP="00483218">
            <w:r>
              <w:t>Speed (knots)</w:t>
            </w:r>
          </w:p>
        </w:tc>
        <w:tc>
          <w:tcPr>
            <w:tcW w:w="2938" w:type="dxa"/>
          </w:tcPr>
          <w:p w14:paraId="00BBF1FD" w14:textId="77777777" w:rsidR="00286ACD" w:rsidRDefault="00286ACD" w:rsidP="00483218">
            <w:r w:rsidRPr="00860263">
              <w:t>71.94265924907944</w:t>
            </w:r>
          </w:p>
        </w:tc>
        <w:tc>
          <w:tcPr>
            <w:tcW w:w="3215" w:type="dxa"/>
          </w:tcPr>
          <w:p w14:paraId="453F14E2" w14:textId="77777777" w:rsidR="00286ACD" w:rsidRPr="00D064BF" w:rsidRDefault="00286ACD" w:rsidP="00483218">
            <w:r w:rsidRPr="00860263">
              <w:t>71.9424</w:t>
            </w:r>
          </w:p>
        </w:tc>
      </w:tr>
    </w:tbl>
    <w:p w14:paraId="44A44073" w14:textId="77777777" w:rsidR="00286ACD" w:rsidRDefault="00286ACD" w:rsidP="00286ACD"/>
    <w:p w14:paraId="01AC733B" w14:textId="63075753" w:rsidR="00286ACD" w:rsidRDefault="00FE1CFF" w:rsidP="00FE1CFF">
      <w:pPr>
        <w:pStyle w:val="Heading3"/>
        <w:jc w:val="left"/>
      </w:pPr>
      <w:r>
        <w:t>4.2.3</w:t>
      </w:r>
      <w:r w:rsidR="00286ACD">
        <w:t xml:space="preserve"> Test Three</w:t>
      </w:r>
      <w:r w:rsidR="00F40FF8">
        <w:t xml:space="preserve"> (Roll)</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286ACD" w14:paraId="61E6E74A" w14:textId="77777777" w:rsidTr="00331F59">
        <w:trPr>
          <w:trHeight w:val="332"/>
          <w:jc w:val="center"/>
        </w:trPr>
        <w:tc>
          <w:tcPr>
            <w:tcW w:w="1885" w:type="dxa"/>
          </w:tcPr>
          <w:p w14:paraId="4FCD5881" w14:textId="77777777" w:rsidR="00286ACD" w:rsidRDefault="00286ACD" w:rsidP="00483218"/>
        </w:tc>
        <w:tc>
          <w:tcPr>
            <w:tcW w:w="1981" w:type="dxa"/>
          </w:tcPr>
          <w:p w14:paraId="13C91DF1" w14:textId="77777777" w:rsidR="00286ACD" w:rsidRDefault="00286ACD" w:rsidP="00483218">
            <w:r>
              <w:t>Rust/ECS Output</w:t>
            </w:r>
          </w:p>
        </w:tc>
        <w:tc>
          <w:tcPr>
            <w:tcW w:w="3215" w:type="dxa"/>
          </w:tcPr>
          <w:p w14:paraId="258E5F33" w14:textId="77777777" w:rsidR="00286ACD" w:rsidRDefault="00286ACD" w:rsidP="00483218">
            <w:r>
              <w:t xml:space="preserve">C++/OOP Benchmark Output </w:t>
            </w:r>
          </w:p>
        </w:tc>
      </w:tr>
      <w:tr w:rsidR="00286ACD" w14:paraId="411B6E11" w14:textId="77777777" w:rsidTr="00331F59">
        <w:trPr>
          <w:jc w:val="center"/>
        </w:trPr>
        <w:tc>
          <w:tcPr>
            <w:tcW w:w="1885" w:type="dxa"/>
          </w:tcPr>
          <w:p w14:paraId="7243F1D3" w14:textId="77777777" w:rsidR="00286ACD" w:rsidRDefault="00286ACD" w:rsidP="00483218">
            <w:r>
              <w:t xml:space="preserve">Position </w:t>
            </w:r>
            <w:r>
              <w:br/>
              <w:t>(x, y , z)</w:t>
            </w:r>
          </w:p>
        </w:tc>
        <w:tc>
          <w:tcPr>
            <w:tcW w:w="1981" w:type="dxa"/>
          </w:tcPr>
          <w:p w14:paraId="33A113BB" w14:textId="77777777" w:rsidR="00286ACD" w:rsidRDefault="00286ACD" w:rsidP="00483218">
            <w:r>
              <w:t>-3323.9705</w:t>
            </w:r>
          </w:p>
          <w:p w14:paraId="457EABF3" w14:textId="77777777" w:rsidR="00286ACD" w:rsidRDefault="00286ACD" w:rsidP="00483218">
            <w:r>
              <w:t>-2548.3826</w:t>
            </w:r>
          </w:p>
          <w:p w14:paraId="279759E7" w14:textId="77777777" w:rsidR="00286ACD" w:rsidRDefault="00286ACD" w:rsidP="00483218">
            <w:r>
              <w:t>511.64557</w:t>
            </w:r>
          </w:p>
          <w:p w14:paraId="7460B779" w14:textId="77777777" w:rsidR="00286ACD" w:rsidRDefault="00286ACD" w:rsidP="00483218"/>
        </w:tc>
        <w:tc>
          <w:tcPr>
            <w:tcW w:w="3215" w:type="dxa"/>
          </w:tcPr>
          <w:p w14:paraId="3D6BA4E1" w14:textId="77777777" w:rsidR="00286ACD" w:rsidRDefault="00286ACD" w:rsidP="00483218">
            <w:r>
              <w:t>-3670.72</w:t>
            </w:r>
          </w:p>
          <w:p w14:paraId="65A11265" w14:textId="77777777" w:rsidR="00286ACD" w:rsidRDefault="00286ACD" w:rsidP="00483218">
            <w:r>
              <w:t>-2389.94</w:t>
            </w:r>
          </w:p>
          <w:p w14:paraId="6F4B918B" w14:textId="77777777" w:rsidR="00286ACD" w:rsidRDefault="00286ACD" w:rsidP="00483218">
            <w:r>
              <w:t>310.189</w:t>
            </w:r>
          </w:p>
        </w:tc>
      </w:tr>
      <w:tr w:rsidR="00286ACD" w14:paraId="2ADCE630" w14:textId="77777777" w:rsidTr="00331F59">
        <w:trPr>
          <w:jc w:val="center"/>
        </w:trPr>
        <w:tc>
          <w:tcPr>
            <w:tcW w:w="1885" w:type="dxa"/>
          </w:tcPr>
          <w:p w14:paraId="545A63A8" w14:textId="77777777" w:rsidR="00286ACD" w:rsidRDefault="00286ACD" w:rsidP="00483218">
            <w:r>
              <w:t xml:space="preserve">Euler Angles </w:t>
            </w:r>
            <w:r>
              <w:br/>
              <w:t>(roll, pitch, yaw)</w:t>
            </w:r>
          </w:p>
        </w:tc>
        <w:tc>
          <w:tcPr>
            <w:tcW w:w="1981" w:type="dxa"/>
          </w:tcPr>
          <w:p w14:paraId="2AAE09EF" w14:textId="77777777" w:rsidR="00286ACD" w:rsidRDefault="00286ACD" w:rsidP="00483218">
            <w:r>
              <w:t xml:space="preserve"> 44.985977</w:t>
            </w:r>
          </w:p>
          <w:p w14:paraId="71BFF0DC" w14:textId="77777777" w:rsidR="00286ACD" w:rsidRDefault="00286ACD" w:rsidP="00483218">
            <w:r>
              <w:t>-23.272076</w:t>
            </w:r>
          </w:p>
          <w:p w14:paraId="6B881C5C" w14:textId="77777777" w:rsidR="00286ACD" w:rsidRDefault="00286ACD" w:rsidP="00483218">
            <w:r>
              <w:t>-163.35863</w:t>
            </w:r>
          </w:p>
        </w:tc>
        <w:tc>
          <w:tcPr>
            <w:tcW w:w="3215" w:type="dxa"/>
          </w:tcPr>
          <w:p w14:paraId="5FB4D9C0" w14:textId="77777777" w:rsidR="00286ACD" w:rsidRDefault="00286ACD" w:rsidP="00483218">
            <w:r>
              <w:t>49.4179</w:t>
            </w:r>
          </w:p>
          <w:p w14:paraId="38127CFB" w14:textId="77777777" w:rsidR="00286ACD" w:rsidRDefault="00286ACD" w:rsidP="00483218">
            <w:r>
              <w:t>-28.0639</w:t>
            </w:r>
          </w:p>
          <w:p w14:paraId="3851880B" w14:textId="77777777" w:rsidR="00286ACD" w:rsidRDefault="00286ACD" w:rsidP="00483218">
            <w:r>
              <w:t>176.639</w:t>
            </w:r>
          </w:p>
        </w:tc>
      </w:tr>
      <w:tr w:rsidR="00286ACD" w14:paraId="63E50C29" w14:textId="77777777" w:rsidTr="00331F59">
        <w:trPr>
          <w:jc w:val="center"/>
        </w:trPr>
        <w:tc>
          <w:tcPr>
            <w:tcW w:w="1885" w:type="dxa"/>
          </w:tcPr>
          <w:p w14:paraId="77779142" w14:textId="77777777" w:rsidR="00286ACD" w:rsidRDefault="00286ACD" w:rsidP="00483218">
            <w:r>
              <w:t>Speed (knots)</w:t>
            </w:r>
          </w:p>
        </w:tc>
        <w:tc>
          <w:tcPr>
            <w:tcW w:w="1981" w:type="dxa"/>
          </w:tcPr>
          <w:p w14:paraId="410C784E" w14:textId="77777777" w:rsidR="00286ACD" w:rsidRDefault="00286ACD" w:rsidP="00483218">
            <w:r w:rsidRPr="00336634">
              <w:t>109.63399</w:t>
            </w:r>
          </w:p>
        </w:tc>
        <w:tc>
          <w:tcPr>
            <w:tcW w:w="3215" w:type="dxa"/>
          </w:tcPr>
          <w:p w14:paraId="16700E66" w14:textId="77777777" w:rsidR="00286ACD" w:rsidRPr="00D064BF" w:rsidRDefault="00286ACD" w:rsidP="00483218">
            <w:r w:rsidRPr="00336634">
              <w:t>114.756</w:t>
            </w:r>
          </w:p>
        </w:tc>
      </w:tr>
    </w:tbl>
    <w:p w14:paraId="61ADB46A" w14:textId="58FEC312" w:rsidR="00286ACD" w:rsidRDefault="00286ACD" w:rsidP="00286ACD"/>
    <w:p w14:paraId="6E9FDAEC" w14:textId="77777777" w:rsidR="003E5A7E" w:rsidRDefault="003E5A7E" w:rsidP="003E5A7E">
      <w:pPr>
        <w:pStyle w:val="Heading3"/>
        <w:jc w:val="left"/>
      </w:pPr>
      <w:r>
        <w:t>3.5.4 Test Four (Pitch)</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0ECA0EDF" w14:textId="77777777" w:rsidTr="00331F59">
        <w:trPr>
          <w:trHeight w:val="332"/>
          <w:jc w:val="center"/>
        </w:trPr>
        <w:tc>
          <w:tcPr>
            <w:tcW w:w="1885" w:type="dxa"/>
          </w:tcPr>
          <w:p w14:paraId="059E8FDE" w14:textId="77777777" w:rsidR="003E5A7E" w:rsidRDefault="003E5A7E" w:rsidP="00483218"/>
        </w:tc>
        <w:tc>
          <w:tcPr>
            <w:tcW w:w="1981" w:type="dxa"/>
          </w:tcPr>
          <w:p w14:paraId="2F01DC24" w14:textId="77777777" w:rsidR="003E5A7E" w:rsidRDefault="003E5A7E" w:rsidP="00483218">
            <w:r>
              <w:t>Rust/ECS Output</w:t>
            </w:r>
          </w:p>
        </w:tc>
        <w:tc>
          <w:tcPr>
            <w:tcW w:w="3215" w:type="dxa"/>
          </w:tcPr>
          <w:p w14:paraId="75671629" w14:textId="77777777" w:rsidR="003E5A7E" w:rsidRDefault="003E5A7E" w:rsidP="00483218">
            <w:r>
              <w:t xml:space="preserve">C++/OOP Benchmark Output </w:t>
            </w:r>
          </w:p>
        </w:tc>
      </w:tr>
      <w:tr w:rsidR="003E5A7E" w14:paraId="1C8E3EBC" w14:textId="77777777" w:rsidTr="00331F59">
        <w:trPr>
          <w:jc w:val="center"/>
        </w:trPr>
        <w:tc>
          <w:tcPr>
            <w:tcW w:w="1885" w:type="dxa"/>
          </w:tcPr>
          <w:p w14:paraId="78A92ABE" w14:textId="77777777" w:rsidR="003E5A7E" w:rsidRDefault="003E5A7E" w:rsidP="00483218">
            <w:r>
              <w:lastRenderedPageBreak/>
              <w:t xml:space="preserve">Position </w:t>
            </w:r>
            <w:r>
              <w:br/>
              <w:t>(x, y , z)</w:t>
            </w:r>
          </w:p>
        </w:tc>
        <w:tc>
          <w:tcPr>
            <w:tcW w:w="1981" w:type="dxa"/>
          </w:tcPr>
          <w:p w14:paraId="0CD9C1E6" w14:textId="77777777" w:rsidR="003E5A7E" w:rsidRDefault="003E5A7E" w:rsidP="00483218">
            <w:r>
              <w:t>-649.5285</w:t>
            </w:r>
          </w:p>
          <w:p w14:paraId="18F0463C" w14:textId="77777777" w:rsidR="003E5A7E" w:rsidRDefault="003E5A7E" w:rsidP="00483218">
            <w:r>
              <w:t>-301.2899</w:t>
            </w:r>
          </w:p>
          <w:p w14:paraId="54C32FAE" w14:textId="77777777" w:rsidR="003E5A7E" w:rsidRDefault="003E5A7E" w:rsidP="00483218">
            <w:r>
              <w:t>1094.2408</w:t>
            </w:r>
          </w:p>
        </w:tc>
        <w:tc>
          <w:tcPr>
            <w:tcW w:w="3215" w:type="dxa"/>
          </w:tcPr>
          <w:p w14:paraId="5F0915C7" w14:textId="77777777" w:rsidR="003E5A7E" w:rsidRDefault="003E5A7E" w:rsidP="00483218">
            <w:r>
              <w:t>-719.885</w:t>
            </w:r>
          </w:p>
          <w:p w14:paraId="7A955EE3" w14:textId="77777777" w:rsidR="003E5A7E" w:rsidRDefault="003E5A7E" w:rsidP="00483218">
            <w:r>
              <w:t>-844.926</w:t>
            </w:r>
          </w:p>
          <w:p w14:paraId="4F66245F" w14:textId="77777777" w:rsidR="003E5A7E" w:rsidRDefault="003E5A7E" w:rsidP="00483218">
            <w:r>
              <w:t>1101.44</w:t>
            </w:r>
          </w:p>
        </w:tc>
      </w:tr>
      <w:tr w:rsidR="003E5A7E" w14:paraId="592D8009" w14:textId="77777777" w:rsidTr="00331F59">
        <w:trPr>
          <w:jc w:val="center"/>
        </w:trPr>
        <w:tc>
          <w:tcPr>
            <w:tcW w:w="1885" w:type="dxa"/>
          </w:tcPr>
          <w:p w14:paraId="18096D31" w14:textId="77777777" w:rsidR="003E5A7E" w:rsidRDefault="003E5A7E" w:rsidP="00483218">
            <w:r>
              <w:t xml:space="preserve">Euler Angles </w:t>
            </w:r>
            <w:r>
              <w:br/>
              <w:t>(roll, pitch, yaw)</w:t>
            </w:r>
          </w:p>
        </w:tc>
        <w:tc>
          <w:tcPr>
            <w:tcW w:w="1981" w:type="dxa"/>
          </w:tcPr>
          <w:p w14:paraId="3CAEC1CC" w14:textId="77777777" w:rsidR="003E5A7E" w:rsidRDefault="003E5A7E" w:rsidP="00483218">
            <w:r>
              <w:t>-12.28797</w:t>
            </w:r>
          </w:p>
          <w:p w14:paraId="174D9683" w14:textId="77777777" w:rsidR="003E5A7E" w:rsidRDefault="003E5A7E" w:rsidP="00483218">
            <w:r>
              <w:t>-3.4957612</w:t>
            </w:r>
          </w:p>
          <w:p w14:paraId="1693EC8B" w14:textId="77777777" w:rsidR="003E5A7E" w:rsidRDefault="003E5A7E" w:rsidP="00483218">
            <w:r>
              <w:t>-1.0381378</w:t>
            </w:r>
          </w:p>
        </w:tc>
        <w:tc>
          <w:tcPr>
            <w:tcW w:w="3215" w:type="dxa"/>
          </w:tcPr>
          <w:p w14:paraId="43E658E0" w14:textId="77777777" w:rsidR="003E5A7E" w:rsidRDefault="003E5A7E" w:rsidP="00483218">
            <w:r>
              <w:t>-11.2852</w:t>
            </w:r>
          </w:p>
          <w:p w14:paraId="76EC750B" w14:textId="77777777" w:rsidR="003E5A7E" w:rsidRDefault="003E5A7E" w:rsidP="00483218">
            <w:r>
              <w:t>-3.46273</w:t>
            </w:r>
          </w:p>
          <w:p w14:paraId="685327DF" w14:textId="77777777" w:rsidR="003E5A7E" w:rsidRDefault="003E5A7E" w:rsidP="00483218">
            <w:r>
              <w:t>-14.0013</w:t>
            </w:r>
          </w:p>
        </w:tc>
      </w:tr>
      <w:tr w:rsidR="003E5A7E" w14:paraId="26630D61" w14:textId="77777777" w:rsidTr="00331F59">
        <w:trPr>
          <w:jc w:val="center"/>
        </w:trPr>
        <w:tc>
          <w:tcPr>
            <w:tcW w:w="1885" w:type="dxa"/>
          </w:tcPr>
          <w:p w14:paraId="4195B3EF" w14:textId="77777777" w:rsidR="003E5A7E" w:rsidRDefault="003E5A7E" w:rsidP="00483218">
            <w:r>
              <w:t>Speed (knots)</w:t>
            </w:r>
          </w:p>
        </w:tc>
        <w:tc>
          <w:tcPr>
            <w:tcW w:w="1981" w:type="dxa"/>
          </w:tcPr>
          <w:p w14:paraId="2724A96C" w14:textId="77777777" w:rsidR="003E5A7E" w:rsidRDefault="003E5A7E" w:rsidP="00483218">
            <w:r w:rsidRPr="002474E3">
              <w:t>88.62229</w:t>
            </w:r>
          </w:p>
        </w:tc>
        <w:tc>
          <w:tcPr>
            <w:tcW w:w="3215" w:type="dxa"/>
          </w:tcPr>
          <w:p w14:paraId="448466A8" w14:textId="77777777" w:rsidR="003E5A7E" w:rsidRPr="00D064BF" w:rsidRDefault="003E5A7E" w:rsidP="00483218">
            <w:r w:rsidRPr="002474E3">
              <w:t>88.2994</w:t>
            </w:r>
          </w:p>
        </w:tc>
      </w:tr>
    </w:tbl>
    <w:p w14:paraId="408E71C4" w14:textId="1D9E25F0" w:rsidR="003E5A7E" w:rsidRDefault="003E5A7E" w:rsidP="00286ACD"/>
    <w:p w14:paraId="08460638" w14:textId="39B5216D" w:rsidR="003E5A7E" w:rsidRDefault="003E5A7E" w:rsidP="003E5A7E">
      <w:pPr>
        <w:pStyle w:val="Heading3"/>
        <w:jc w:val="left"/>
      </w:pPr>
      <w:r>
        <w:t>3.5.4 Test Five (Yaw)</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5DA22252" w14:textId="77777777" w:rsidTr="00331F59">
        <w:trPr>
          <w:trHeight w:val="332"/>
          <w:jc w:val="center"/>
        </w:trPr>
        <w:tc>
          <w:tcPr>
            <w:tcW w:w="1885" w:type="dxa"/>
          </w:tcPr>
          <w:p w14:paraId="01693F3B" w14:textId="77777777" w:rsidR="003E5A7E" w:rsidRDefault="003E5A7E" w:rsidP="00483218"/>
        </w:tc>
        <w:tc>
          <w:tcPr>
            <w:tcW w:w="1981" w:type="dxa"/>
          </w:tcPr>
          <w:p w14:paraId="3DAB6658" w14:textId="77777777" w:rsidR="003E5A7E" w:rsidRDefault="003E5A7E" w:rsidP="00483218">
            <w:r>
              <w:t>Rust/ECS Output</w:t>
            </w:r>
          </w:p>
        </w:tc>
        <w:tc>
          <w:tcPr>
            <w:tcW w:w="3215" w:type="dxa"/>
          </w:tcPr>
          <w:p w14:paraId="73820260" w14:textId="77777777" w:rsidR="003E5A7E" w:rsidRDefault="003E5A7E" w:rsidP="00483218">
            <w:r>
              <w:t xml:space="preserve">C++/OOP Benchmark Output </w:t>
            </w:r>
          </w:p>
        </w:tc>
      </w:tr>
      <w:tr w:rsidR="003E5A7E" w14:paraId="15F270C7" w14:textId="77777777" w:rsidTr="00331F59">
        <w:trPr>
          <w:jc w:val="center"/>
        </w:trPr>
        <w:tc>
          <w:tcPr>
            <w:tcW w:w="1885" w:type="dxa"/>
          </w:tcPr>
          <w:p w14:paraId="300B90F6" w14:textId="77777777" w:rsidR="003E5A7E" w:rsidRDefault="003E5A7E" w:rsidP="00483218">
            <w:r>
              <w:t xml:space="preserve">Position </w:t>
            </w:r>
            <w:r>
              <w:br/>
              <w:t>(x, y , z)</w:t>
            </w:r>
          </w:p>
        </w:tc>
        <w:tc>
          <w:tcPr>
            <w:tcW w:w="1981" w:type="dxa"/>
          </w:tcPr>
          <w:p w14:paraId="46C4F9CB" w14:textId="77777777" w:rsidR="003E5A7E" w:rsidRDefault="003E5A7E" w:rsidP="00483218">
            <w:r>
              <w:t>-649.5285</w:t>
            </w:r>
          </w:p>
          <w:p w14:paraId="0DAFC514" w14:textId="77777777" w:rsidR="003E5A7E" w:rsidRDefault="003E5A7E" w:rsidP="00483218">
            <w:r>
              <w:t>-301.2899</w:t>
            </w:r>
          </w:p>
          <w:p w14:paraId="2B284C0F" w14:textId="77777777" w:rsidR="003E5A7E" w:rsidRDefault="003E5A7E" w:rsidP="00483218">
            <w:r>
              <w:t>1094.2408</w:t>
            </w:r>
          </w:p>
        </w:tc>
        <w:tc>
          <w:tcPr>
            <w:tcW w:w="3215" w:type="dxa"/>
          </w:tcPr>
          <w:p w14:paraId="43FAB357" w14:textId="77777777" w:rsidR="003E5A7E" w:rsidRDefault="003E5A7E" w:rsidP="00483218">
            <w:r>
              <w:t>-719.885</w:t>
            </w:r>
          </w:p>
          <w:p w14:paraId="03BEECEC" w14:textId="77777777" w:rsidR="003E5A7E" w:rsidRDefault="003E5A7E" w:rsidP="00483218">
            <w:r>
              <w:t>-844.926</w:t>
            </w:r>
          </w:p>
          <w:p w14:paraId="4E93C4D1" w14:textId="77777777" w:rsidR="003E5A7E" w:rsidRDefault="003E5A7E" w:rsidP="00483218">
            <w:r>
              <w:t>1101.44</w:t>
            </w:r>
          </w:p>
        </w:tc>
      </w:tr>
      <w:tr w:rsidR="003E5A7E" w14:paraId="5DCA22CC" w14:textId="77777777" w:rsidTr="00331F59">
        <w:trPr>
          <w:jc w:val="center"/>
        </w:trPr>
        <w:tc>
          <w:tcPr>
            <w:tcW w:w="1885" w:type="dxa"/>
          </w:tcPr>
          <w:p w14:paraId="10DD3685" w14:textId="77777777" w:rsidR="003E5A7E" w:rsidRDefault="003E5A7E" w:rsidP="00483218">
            <w:r>
              <w:t xml:space="preserve">Euler Angles </w:t>
            </w:r>
            <w:r>
              <w:br/>
              <w:t>(roll, pitch, yaw)</w:t>
            </w:r>
          </w:p>
        </w:tc>
        <w:tc>
          <w:tcPr>
            <w:tcW w:w="1981" w:type="dxa"/>
          </w:tcPr>
          <w:p w14:paraId="118156F3" w14:textId="77777777" w:rsidR="003E5A7E" w:rsidRDefault="003E5A7E" w:rsidP="00483218">
            <w:r>
              <w:t>-12.28797</w:t>
            </w:r>
          </w:p>
          <w:p w14:paraId="29F15875" w14:textId="77777777" w:rsidR="003E5A7E" w:rsidRDefault="003E5A7E" w:rsidP="00483218">
            <w:r>
              <w:t>-3.4957612</w:t>
            </w:r>
          </w:p>
          <w:p w14:paraId="2ADB527A" w14:textId="77777777" w:rsidR="003E5A7E" w:rsidRDefault="003E5A7E" w:rsidP="00483218">
            <w:r>
              <w:t>-1.0381378</w:t>
            </w:r>
          </w:p>
        </w:tc>
        <w:tc>
          <w:tcPr>
            <w:tcW w:w="3215" w:type="dxa"/>
          </w:tcPr>
          <w:p w14:paraId="3AF7E138" w14:textId="77777777" w:rsidR="003E5A7E" w:rsidRDefault="003E5A7E" w:rsidP="00483218">
            <w:r>
              <w:t>-11.2852</w:t>
            </w:r>
          </w:p>
          <w:p w14:paraId="52880572" w14:textId="77777777" w:rsidR="003E5A7E" w:rsidRDefault="003E5A7E" w:rsidP="00483218">
            <w:r>
              <w:t>-3.46273</w:t>
            </w:r>
          </w:p>
          <w:p w14:paraId="4745DA07" w14:textId="77777777" w:rsidR="003E5A7E" w:rsidRDefault="003E5A7E" w:rsidP="00483218">
            <w:r>
              <w:t>-14.0013</w:t>
            </w:r>
          </w:p>
        </w:tc>
      </w:tr>
      <w:tr w:rsidR="003E5A7E" w14:paraId="08B69500" w14:textId="77777777" w:rsidTr="00331F59">
        <w:trPr>
          <w:jc w:val="center"/>
        </w:trPr>
        <w:tc>
          <w:tcPr>
            <w:tcW w:w="1885" w:type="dxa"/>
          </w:tcPr>
          <w:p w14:paraId="2EA5C74C" w14:textId="77777777" w:rsidR="003E5A7E" w:rsidRDefault="003E5A7E" w:rsidP="00483218">
            <w:r>
              <w:t>Speed (knots)</w:t>
            </w:r>
          </w:p>
        </w:tc>
        <w:tc>
          <w:tcPr>
            <w:tcW w:w="1981" w:type="dxa"/>
          </w:tcPr>
          <w:p w14:paraId="28DB8AA0" w14:textId="77777777" w:rsidR="003E5A7E" w:rsidRDefault="003E5A7E" w:rsidP="00483218">
            <w:r w:rsidRPr="002474E3">
              <w:t>88.62229</w:t>
            </w:r>
          </w:p>
        </w:tc>
        <w:tc>
          <w:tcPr>
            <w:tcW w:w="3215" w:type="dxa"/>
          </w:tcPr>
          <w:p w14:paraId="0961D1B4" w14:textId="77777777" w:rsidR="003E5A7E" w:rsidRPr="00D064BF" w:rsidRDefault="003E5A7E" w:rsidP="00483218">
            <w:r w:rsidRPr="002474E3">
              <w:t>88.2994</w:t>
            </w:r>
          </w:p>
        </w:tc>
      </w:tr>
    </w:tbl>
    <w:p w14:paraId="57222135" w14:textId="75A25364" w:rsidR="003E5A7E" w:rsidRDefault="003E5A7E" w:rsidP="00286ACD"/>
    <w:p w14:paraId="1277C540" w14:textId="10365346" w:rsidR="003E5A7E" w:rsidRDefault="003E5A7E" w:rsidP="003E5A7E">
      <w:pPr>
        <w:pStyle w:val="Heading3"/>
        <w:jc w:val="left"/>
      </w:pPr>
      <w:r>
        <w:t>3.5.4 Test Six (Flaps)</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035B1F1F" w14:textId="77777777" w:rsidTr="00331F59">
        <w:trPr>
          <w:trHeight w:val="332"/>
          <w:jc w:val="center"/>
        </w:trPr>
        <w:tc>
          <w:tcPr>
            <w:tcW w:w="1885" w:type="dxa"/>
          </w:tcPr>
          <w:p w14:paraId="17D6D330" w14:textId="77777777" w:rsidR="003E5A7E" w:rsidRDefault="003E5A7E" w:rsidP="00483218"/>
        </w:tc>
        <w:tc>
          <w:tcPr>
            <w:tcW w:w="1981" w:type="dxa"/>
          </w:tcPr>
          <w:p w14:paraId="27708EFD" w14:textId="77777777" w:rsidR="003E5A7E" w:rsidRDefault="003E5A7E" w:rsidP="00483218">
            <w:r>
              <w:t>Rust/ECS Output</w:t>
            </w:r>
          </w:p>
        </w:tc>
        <w:tc>
          <w:tcPr>
            <w:tcW w:w="3215" w:type="dxa"/>
          </w:tcPr>
          <w:p w14:paraId="242A3C61" w14:textId="77777777" w:rsidR="003E5A7E" w:rsidRDefault="003E5A7E" w:rsidP="00483218">
            <w:r>
              <w:t xml:space="preserve">C++/OOP Benchmark Output </w:t>
            </w:r>
          </w:p>
        </w:tc>
      </w:tr>
      <w:tr w:rsidR="003E5A7E" w14:paraId="7EC50D10" w14:textId="77777777" w:rsidTr="00331F59">
        <w:trPr>
          <w:jc w:val="center"/>
        </w:trPr>
        <w:tc>
          <w:tcPr>
            <w:tcW w:w="1885" w:type="dxa"/>
          </w:tcPr>
          <w:p w14:paraId="59C59F7C" w14:textId="77777777" w:rsidR="003E5A7E" w:rsidRDefault="003E5A7E" w:rsidP="00483218">
            <w:r>
              <w:lastRenderedPageBreak/>
              <w:t xml:space="preserve">Position </w:t>
            </w:r>
            <w:r>
              <w:br/>
              <w:t>(x, y , z)</w:t>
            </w:r>
          </w:p>
        </w:tc>
        <w:tc>
          <w:tcPr>
            <w:tcW w:w="1981" w:type="dxa"/>
          </w:tcPr>
          <w:p w14:paraId="0D842CDE" w14:textId="77777777" w:rsidR="003E5A7E" w:rsidRDefault="003E5A7E" w:rsidP="00483218">
            <w:r>
              <w:t>-649.5285</w:t>
            </w:r>
          </w:p>
          <w:p w14:paraId="22BA0BCE" w14:textId="77777777" w:rsidR="003E5A7E" w:rsidRDefault="003E5A7E" w:rsidP="00483218">
            <w:r>
              <w:t>-301.2899</w:t>
            </w:r>
          </w:p>
          <w:p w14:paraId="5663986E" w14:textId="77777777" w:rsidR="003E5A7E" w:rsidRDefault="003E5A7E" w:rsidP="00483218">
            <w:r>
              <w:t>1094.2408</w:t>
            </w:r>
          </w:p>
        </w:tc>
        <w:tc>
          <w:tcPr>
            <w:tcW w:w="3215" w:type="dxa"/>
          </w:tcPr>
          <w:p w14:paraId="45DB8F73" w14:textId="77777777" w:rsidR="003E5A7E" w:rsidRDefault="003E5A7E" w:rsidP="00483218">
            <w:r>
              <w:t>-719.885</w:t>
            </w:r>
          </w:p>
          <w:p w14:paraId="131B004D" w14:textId="77777777" w:rsidR="003E5A7E" w:rsidRDefault="003E5A7E" w:rsidP="00483218">
            <w:r>
              <w:t>-844.926</w:t>
            </w:r>
          </w:p>
          <w:p w14:paraId="0DE7556E" w14:textId="77777777" w:rsidR="003E5A7E" w:rsidRDefault="003E5A7E" w:rsidP="00483218">
            <w:r>
              <w:t>1101.44</w:t>
            </w:r>
          </w:p>
        </w:tc>
      </w:tr>
      <w:tr w:rsidR="003E5A7E" w14:paraId="591BB035" w14:textId="77777777" w:rsidTr="00331F59">
        <w:trPr>
          <w:jc w:val="center"/>
        </w:trPr>
        <w:tc>
          <w:tcPr>
            <w:tcW w:w="1885" w:type="dxa"/>
          </w:tcPr>
          <w:p w14:paraId="6893102D" w14:textId="77777777" w:rsidR="003E5A7E" w:rsidRDefault="003E5A7E" w:rsidP="00483218">
            <w:r>
              <w:t xml:space="preserve">Euler Angles </w:t>
            </w:r>
            <w:r>
              <w:br/>
              <w:t>(roll, pitch, yaw)</w:t>
            </w:r>
          </w:p>
        </w:tc>
        <w:tc>
          <w:tcPr>
            <w:tcW w:w="1981" w:type="dxa"/>
          </w:tcPr>
          <w:p w14:paraId="6CE087CE" w14:textId="77777777" w:rsidR="003E5A7E" w:rsidRDefault="003E5A7E" w:rsidP="00483218">
            <w:r>
              <w:t>-12.28797</w:t>
            </w:r>
          </w:p>
          <w:p w14:paraId="7CC6D488" w14:textId="77777777" w:rsidR="003E5A7E" w:rsidRDefault="003E5A7E" w:rsidP="00483218">
            <w:r>
              <w:t>-3.4957612</w:t>
            </w:r>
          </w:p>
          <w:p w14:paraId="72D4586B" w14:textId="77777777" w:rsidR="003E5A7E" w:rsidRDefault="003E5A7E" w:rsidP="00483218">
            <w:r>
              <w:t>-1.0381378</w:t>
            </w:r>
          </w:p>
        </w:tc>
        <w:tc>
          <w:tcPr>
            <w:tcW w:w="3215" w:type="dxa"/>
          </w:tcPr>
          <w:p w14:paraId="5750FA2E" w14:textId="77777777" w:rsidR="003E5A7E" w:rsidRDefault="003E5A7E" w:rsidP="00483218">
            <w:r>
              <w:t>-11.2852</w:t>
            </w:r>
          </w:p>
          <w:p w14:paraId="589A938C" w14:textId="77777777" w:rsidR="003E5A7E" w:rsidRDefault="003E5A7E" w:rsidP="00483218">
            <w:r>
              <w:t>-3.46273</w:t>
            </w:r>
          </w:p>
          <w:p w14:paraId="3D1B3DB9" w14:textId="77777777" w:rsidR="003E5A7E" w:rsidRDefault="003E5A7E" w:rsidP="00483218">
            <w:r>
              <w:t>-14.0013</w:t>
            </w:r>
          </w:p>
        </w:tc>
      </w:tr>
      <w:tr w:rsidR="003E5A7E" w14:paraId="18DCBC32" w14:textId="77777777" w:rsidTr="00331F59">
        <w:trPr>
          <w:jc w:val="center"/>
        </w:trPr>
        <w:tc>
          <w:tcPr>
            <w:tcW w:w="1885" w:type="dxa"/>
          </w:tcPr>
          <w:p w14:paraId="1643BE78" w14:textId="77777777" w:rsidR="003E5A7E" w:rsidRDefault="003E5A7E" w:rsidP="00483218">
            <w:r>
              <w:t>Speed (knots)</w:t>
            </w:r>
          </w:p>
        </w:tc>
        <w:tc>
          <w:tcPr>
            <w:tcW w:w="1981" w:type="dxa"/>
          </w:tcPr>
          <w:p w14:paraId="3FEEB392" w14:textId="77777777" w:rsidR="003E5A7E" w:rsidRDefault="003E5A7E" w:rsidP="00483218">
            <w:r w:rsidRPr="002474E3">
              <w:t>88.62229</w:t>
            </w:r>
          </w:p>
        </w:tc>
        <w:tc>
          <w:tcPr>
            <w:tcW w:w="3215" w:type="dxa"/>
          </w:tcPr>
          <w:p w14:paraId="436BC7CC" w14:textId="77777777" w:rsidR="003E5A7E" w:rsidRPr="00D064BF" w:rsidRDefault="003E5A7E" w:rsidP="00483218">
            <w:r w:rsidRPr="002474E3">
              <w:t>88.2994</w:t>
            </w:r>
          </w:p>
        </w:tc>
      </w:tr>
    </w:tbl>
    <w:p w14:paraId="7F788BF8" w14:textId="38FDD424" w:rsidR="003E5A7E" w:rsidRDefault="003E5A7E" w:rsidP="00286ACD"/>
    <w:p w14:paraId="58EB8C27" w14:textId="3ADDA866" w:rsidR="009C3F20" w:rsidRDefault="00251273" w:rsidP="009C3F20">
      <w:pPr>
        <w:pStyle w:val="Heading1"/>
      </w:pPr>
      <w:bookmarkStart w:id="139" w:name="_Toc57992919"/>
      <w:r>
        <w:t>V.  Conclusions and Recommendations</w:t>
      </w:r>
      <w:bookmarkEnd w:id="139"/>
    </w:p>
    <w:p w14:paraId="6492171C" w14:textId="7B064C37" w:rsidR="009C3F20" w:rsidRDefault="009C3F20" w:rsidP="009C3F20">
      <w:r>
        <w:t>(should the contribution part of the intro go here)</w:t>
      </w:r>
    </w:p>
    <w:p w14:paraId="3BA6D53D" w14:textId="0A1B4CEC" w:rsidR="00E97EE9" w:rsidRDefault="00390BB6" w:rsidP="00E97EE9">
      <w:pPr>
        <w:pStyle w:val="Heading2"/>
      </w:pPr>
      <w:bookmarkStart w:id="140" w:name="_Toc57992920"/>
      <w:r>
        <w:t xml:space="preserve">5.1 </w:t>
      </w:r>
      <w:r w:rsidR="00E97EE9">
        <w:t>Research Conclusions</w:t>
      </w:r>
      <w:bookmarkEnd w:id="140"/>
    </w:p>
    <w:p w14:paraId="517D4F45" w14:textId="77777777" w:rsidR="00A06D54" w:rsidRPr="00A06D54" w:rsidRDefault="00A06D54" w:rsidP="00A06D54"/>
    <w:p w14:paraId="0D300DA6" w14:textId="36BE641C" w:rsidR="00251273" w:rsidRDefault="00390BB6" w:rsidP="003D7E9C">
      <w:pPr>
        <w:pStyle w:val="Heading2"/>
      </w:pPr>
      <w:bookmarkStart w:id="141" w:name="_Toc57992921"/>
      <w:r>
        <w:t xml:space="preserve">5.2 </w:t>
      </w:r>
      <w:r w:rsidR="00251273">
        <w:t>Significance of Research</w:t>
      </w:r>
      <w:bookmarkEnd w:id="141"/>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42" w:name="_Toc57992922"/>
      <w:r>
        <w:t xml:space="preserve">5.3 </w:t>
      </w:r>
      <w:r w:rsidR="00251273">
        <w:t>Recommendations for Future Research</w:t>
      </w:r>
      <w:bookmarkEnd w:id="142"/>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3" w:name="_Toc57992923"/>
      <w:r>
        <w:t>Summary</w:t>
      </w:r>
      <w:bookmarkEnd w:id="143"/>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4" w:name="_Toc57992924"/>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4"/>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31B894F" w:rsidR="00216100" w:rsidRDefault="000A7840" w:rsidP="00E0754D">
      <w:r w:rsidRPr="00810684">
        <w:t>fgfs.exe --aircraft=ufo --disable-panel --disable-sound --enable-hud --disable-random-objects --fdm=null --vc=0 --timeofday=noon --native-fdm=socket,in,30,,5500,udp</w:t>
      </w:r>
    </w:p>
    <w:p w14:paraId="226F541F" w14:textId="77777777" w:rsidR="00727E09" w:rsidRDefault="00727E09"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5" w:name="_Toc493484480"/>
      <w:bookmarkStart w:id="146" w:name="_Toc493484720"/>
      <w:bookmarkStart w:id="147" w:name="_Toc494527317"/>
      <w:bookmarkStart w:id="148" w:name="_Toc495221484"/>
      <w:bookmarkStart w:id="149" w:name="_Toc495663200"/>
      <w:bookmarkStart w:id="150" w:name="_Toc495826223"/>
      <w:bookmarkStart w:id="151" w:name="_Toc495826331"/>
      <w:bookmarkStart w:id="152" w:name="_Toc495999072"/>
      <w:bookmarkStart w:id="153" w:name="_Toc496074870"/>
      <w:bookmarkStart w:id="154" w:name="_Toc496074966"/>
      <w:bookmarkStart w:id="155" w:name="_Toc496075140"/>
      <w:bookmarkStart w:id="156" w:name="_Toc496075298"/>
      <w:bookmarkStart w:id="157" w:name="_Toc496075363"/>
      <w:bookmarkStart w:id="158" w:name="_Toc496080607"/>
      <w:bookmarkStart w:id="159" w:name="_Toc497120310"/>
      <w:bookmarkStart w:id="160" w:name="_Toc503248614"/>
      <w:bookmarkStart w:id="161" w:name="_Toc504131206"/>
      <w:bookmarkStart w:id="162" w:name="_Toc504131408"/>
      <w:bookmarkStart w:id="163" w:name="_Toc504131563"/>
      <w:bookmarkStart w:id="164" w:name="_Toc1369874"/>
      <w:bookmarkStart w:id="165" w:name="_Toc235956796"/>
      <w:bookmarkStart w:id="166" w:name="_Toc57992925"/>
      <w:r w:rsidRPr="003F5979">
        <w:lastRenderedPageBreak/>
        <w:t>Bibliography</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4CB208C" w:rsidR="002F6D0A" w:rsidRDefault="002F6D0A" w:rsidP="00AE30B6">
      <w:pPr>
        <w:spacing w:line="276" w:lineRule="auto"/>
      </w:pPr>
      <w:r>
        <w:t>[13]</w:t>
      </w:r>
      <w:r w:rsidR="00F84A69">
        <w:t xml:space="preserve"> wow what was this source…</w:t>
      </w:r>
      <w:r w:rsidR="002C1E28">
        <w:t xml:space="preserve"> (fidelity paragraph)</w:t>
      </w:r>
      <w:r w:rsidR="00AA5769">
        <w:t xml:space="preserve"> (probably not needed…)</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 xml:space="preserve">y Example. </w:t>
      </w:r>
      <w:r w:rsidR="00810B7A">
        <w:t>[Online; accessed 0</w:t>
      </w:r>
      <w:r w:rsidR="00810B7A">
        <w:t>7</w:t>
      </w:r>
      <w:r w:rsidR="00810B7A">
        <w:t>/01/2020.</w:t>
      </w:r>
    </w:p>
    <w:p w14:paraId="29698732" w14:textId="3CDD595E"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w:t>
      </w:r>
      <w:r w:rsidR="00263CE2" w:rsidRPr="00B75719">
        <w:t>D</w:t>
      </w:r>
      <w:r w:rsidR="00263CE2" w:rsidRPr="00B75719">
        <w:t>ynamics_Model</w:t>
      </w:r>
      <w:r w:rsidR="00263CE2">
        <w:t xml:space="preserve">. Flight Dynamics Model, 2020. </w:t>
      </w:r>
      <w:r w:rsidR="00263CE2">
        <w:t>[Online; accessed 07/01/2020.</w:t>
      </w:r>
    </w:p>
    <w:p w14:paraId="55FFCB98" w14:textId="6D5F1DD9" w:rsidR="00B243E9" w:rsidRDefault="00B243E9" w:rsidP="00B75719">
      <w:pPr>
        <w:ind w:left="450" w:hanging="450"/>
      </w:pPr>
      <w:r>
        <w:t xml:space="preserve">[34] </w:t>
      </w:r>
      <w:r w:rsidR="00160838">
        <w:t>Joeseph V</w:t>
      </w:r>
      <w:r>
        <w:t>agedes</w:t>
      </w:r>
      <w:r w:rsidR="00612BB0">
        <w:t xml:space="preserve">. </w:t>
      </w:r>
      <w:r w:rsidR="00BA09BF">
        <w:t>A Study of Execution Performance for Rust-Based Object vs Data Oriented Architectures,</w:t>
      </w:r>
      <w:r w:rsidR="00612BB0">
        <w:t xml:space="preserve"> 2020. </w:t>
      </w:r>
      <w:bookmarkStart w:id="167" w:name="_GoBack"/>
      <w:bookmarkEnd w:id="167"/>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68" w:name="_Toc57992926"/>
      <w:r>
        <w:lastRenderedPageBreak/>
        <w:t>Acronyms</w:t>
      </w:r>
      <w:bookmarkEnd w:id="168"/>
    </w:p>
    <w:p w14:paraId="4808ED76" w14:textId="77777777" w:rsidR="00841513" w:rsidRDefault="00841513" w:rsidP="00841513">
      <w:r>
        <w:t>ECS</w:t>
      </w:r>
      <w:r>
        <w:br/>
        <w:t>OOP</w:t>
      </w:r>
      <w:r>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C4629C" w:rsidRDefault="00C4629C">
      <w:pPr>
        <w:spacing w:line="240" w:lineRule="auto"/>
      </w:pPr>
      <w:r>
        <w:separator/>
      </w:r>
    </w:p>
  </w:endnote>
  <w:endnote w:type="continuationSeparator" w:id="0">
    <w:p w14:paraId="0C2EC50E" w14:textId="77777777" w:rsidR="00C4629C" w:rsidRDefault="00C4629C">
      <w:pPr>
        <w:spacing w:line="240" w:lineRule="auto"/>
      </w:pPr>
      <w:r>
        <w:continuationSeparator/>
      </w:r>
    </w:p>
  </w:endnote>
  <w:endnote w:type="continuationNotice" w:id="1">
    <w:p w14:paraId="33B7FD36" w14:textId="77777777" w:rsidR="00C4629C" w:rsidRDefault="00C462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C4629C" w:rsidRDefault="00C4629C"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0064CA6" w:rsidR="00C4629C" w:rsidRDefault="00C4629C">
    <w:pPr>
      <w:pStyle w:val="Footer"/>
      <w:jc w:val="center"/>
    </w:pPr>
    <w:r>
      <w:fldChar w:fldCharType="begin"/>
    </w:r>
    <w:r>
      <w:instrText xml:space="preserve"> PAGE   \* MERGEFORMAT </w:instrText>
    </w:r>
    <w:r>
      <w:fldChar w:fldCharType="separate"/>
    </w:r>
    <w:r w:rsidR="00BA09BF">
      <w:rPr>
        <w:noProof/>
      </w:rPr>
      <w:t>52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C4629C" w:rsidRDefault="00C4629C">
      <w:pPr>
        <w:spacing w:line="240" w:lineRule="auto"/>
      </w:pPr>
      <w:r>
        <w:separator/>
      </w:r>
    </w:p>
  </w:footnote>
  <w:footnote w:type="continuationSeparator" w:id="0">
    <w:p w14:paraId="30847DDF" w14:textId="77777777" w:rsidR="00C4629C" w:rsidRDefault="00C4629C">
      <w:pPr>
        <w:spacing w:line="240" w:lineRule="auto"/>
      </w:pPr>
      <w:r>
        <w:continuationSeparator/>
      </w:r>
    </w:p>
  </w:footnote>
  <w:footnote w:type="continuationNotice" w:id="1">
    <w:p w14:paraId="004D04F2" w14:textId="77777777" w:rsidR="00C4629C" w:rsidRDefault="00C4629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796"/>
    <w:rsid w:val="000059E6"/>
    <w:rsid w:val="00005C02"/>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2D94"/>
    <w:rsid w:val="0002403D"/>
    <w:rsid w:val="00025965"/>
    <w:rsid w:val="00025CB5"/>
    <w:rsid w:val="00027159"/>
    <w:rsid w:val="000276B1"/>
    <w:rsid w:val="00030668"/>
    <w:rsid w:val="00032293"/>
    <w:rsid w:val="00033B9E"/>
    <w:rsid w:val="00035B36"/>
    <w:rsid w:val="0004035C"/>
    <w:rsid w:val="00042B01"/>
    <w:rsid w:val="0004390A"/>
    <w:rsid w:val="00043AD2"/>
    <w:rsid w:val="00044AA4"/>
    <w:rsid w:val="00044CD2"/>
    <w:rsid w:val="00045A0D"/>
    <w:rsid w:val="000463BE"/>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602E1"/>
    <w:rsid w:val="0006101B"/>
    <w:rsid w:val="000613F9"/>
    <w:rsid w:val="000615AF"/>
    <w:rsid w:val="000618F8"/>
    <w:rsid w:val="00062036"/>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90439"/>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2D0F"/>
    <w:rsid w:val="0014440C"/>
    <w:rsid w:val="00144B0E"/>
    <w:rsid w:val="0014544A"/>
    <w:rsid w:val="001457A0"/>
    <w:rsid w:val="00145815"/>
    <w:rsid w:val="001458EA"/>
    <w:rsid w:val="00145D7B"/>
    <w:rsid w:val="00151AA8"/>
    <w:rsid w:val="00151D05"/>
    <w:rsid w:val="00151EC9"/>
    <w:rsid w:val="001520C0"/>
    <w:rsid w:val="001524DF"/>
    <w:rsid w:val="00152C36"/>
    <w:rsid w:val="001530AD"/>
    <w:rsid w:val="00153966"/>
    <w:rsid w:val="001539CA"/>
    <w:rsid w:val="0015483B"/>
    <w:rsid w:val="0015635D"/>
    <w:rsid w:val="00156F93"/>
    <w:rsid w:val="00157351"/>
    <w:rsid w:val="00157840"/>
    <w:rsid w:val="00160468"/>
    <w:rsid w:val="00160838"/>
    <w:rsid w:val="001608C3"/>
    <w:rsid w:val="00160B16"/>
    <w:rsid w:val="00162D90"/>
    <w:rsid w:val="001630B2"/>
    <w:rsid w:val="001639DC"/>
    <w:rsid w:val="001640D2"/>
    <w:rsid w:val="00164230"/>
    <w:rsid w:val="00164CAE"/>
    <w:rsid w:val="00165F99"/>
    <w:rsid w:val="00166F64"/>
    <w:rsid w:val="00170620"/>
    <w:rsid w:val="00172282"/>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584"/>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962"/>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8F9"/>
    <w:rsid w:val="001F7669"/>
    <w:rsid w:val="001F7FEF"/>
    <w:rsid w:val="00202F11"/>
    <w:rsid w:val="002051C7"/>
    <w:rsid w:val="002067FC"/>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3770"/>
    <w:rsid w:val="00263CE2"/>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266C"/>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1F59"/>
    <w:rsid w:val="003320DA"/>
    <w:rsid w:val="00332300"/>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407"/>
    <w:rsid w:val="00345505"/>
    <w:rsid w:val="00345C9D"/>
    <w:rsid w:val="00346DAE"/>
    <w:rsid w:val="003479EE"/>
    <w:rsid w:val="003500E8"/>
    <w:rsid w:val="00350395"/>
    <w:rsid w:val="003529E2"/>
    <w:rsid w:val="003536FE"/>
    <w:rsid w:val="00354B98"/>
    <w:rsid w:val="0035678F"/>
    <w:rsid w:val="003571EF"/>
    <w:rsid w:val="00360148"/>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0BB6"/>
    <w:rsid w:val="00391472"/>
    <w:rsid w:val="00392DF3"/>
    <w:rsid w:val="003934D0"/>
    <w:rsid w:val="003953B7"/>
    <w:rsid w:val="00395B9E"/>
    <w:rsid w:val="003A105B"/>
    <w:rsid w:val="003A155D"/>
    <w:rsid w:val="003A2295"/>
    <w:rsid w:val="003A333F"/>
    <w:rsid w:val="003A39B7"/>
    <w:rsid w:val="003A469E"/>
    <w:rsid w:val="003A4F20"/>
    <w:rsid w:val="003A5272"/>
    <w:rsid w:val="003A54E0"/>
    <w:rsid w:val="003A64BB"/>
    <w:rsid w:val="003B045D"/>
    <w:rsid w:val="003B04A2"/>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182"/>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F0F"/>
    <w:rsid w:val="0041459A"/>
    <w:rsid w:val="0041497D"/>
    <w:rsid w:val="00415BD1"/>
    <w:rsid w:val="00415D43"/>
    <w:rsid w:val="004170D6"/>
    <w:rsid w:val="00420F49"/>
    <w:rsid w:val="0042123D"/>
    <w:rsid w:val="0042340E"/>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365F5"/>
    <w:rsid w:val="00440C56"/>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3BAA"/>
    <w:rsid w:val="00475173"/>
    <w:rsid w:val="00476317"/>
    <w:rsid w:val="0048027B"/>
    <w:rsid w:val="00480784"/>
    <w:rsid w:val="0048101B"/>
    <w:rsid w:val="00481146"/>
    <w:rsid w:val="004817FD"/>
    <w:rsid w:val="00481801"/>
    <w:rsid w:val="00481CF6"/>
    <w:rsid w:val="00483218"/>
    <w:rsid w:val="0048342E"/>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1A08"/>
    <w:rsid w:val="004C2300"/>
    <w:rsid w:val="004C2B06"/>
    <w:rsid w:val="004C414D"/>
    <w:rsid w:val="004C473F"/>
    <w:rsid w:val="004C4BDE"/>
    <w:rsid w:val="004C6517"/>
    <w:rsid w:val="004C735B"/>
    <w:rsid w:val="004C7BE3"/>
    <w:rsid w:val="004D02AB"/>
    <w:rsid w:val="004D15FE"/>
    <w:rsid w:val="004D2003"/>
    <w:rsid w:val="004D2058"/>
    <w:rsid w:val="004D2491"/>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79"/>
    <w:rsid w:val="00520D97"/>
    <w:rsid w:val="00520E18"/>
    <w:rsid w:val="0052189A"/>
    <w:rsid w:val="005237D2"/>
    <w:rsid w:val="00524A7B"/>
    <w:rsid w:val="00526FD6"/>
    <w:rsid w:val="0052728D"/>
    <w:rsid w:val="00527BF5"/>
    <w:rsid w:val="005308B0"/>
    <w:rsid w:val="005309B2"/>
    <w:rsid w:val="00532209"/>
    <w:rsid w:val="00533CE3"/>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C38"/>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84A"/>
    <w:rsid w:val="005D3F12"/>
    <w:rsid w:val="005D4959"/>
    <w:rsid w:val="005D5297"/>
    <w:rsid w:val="005D5902"/>
    <w:rsid w:val="005D6162"/>
    <w:rsid w:val="005D724C"/>
    <w:rsid w:val="005E1414"/>
    <w:rsid w:val="005E1CB2"/>
    <w:rsid w:val="005E3815"/>
    <w:rsid w:val="005E5796"/>
    <w:rsid w:val="005E649B"/>
    <w:rsid w:val="005E7253"/>
    <w:rsid w:val="005E7266"/>
    <w:rsid w:val="005F200A"/>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2BB0"/>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5DED"/>
    <w:rsid w:val="006270F1"/>
    <w:rsid w:val="0063071D"/>
    <w:rsid w:val="006319D5"/>
    <w:rsid w:val="006346AC"/>
    <w:rsid w:val="0063485C"/>
    <w:rsid w:val="006352E5"/>
    <w:rsid w:val="00635A08"/>
    <w:rsid w:val="00637822"/>
    <w:rsid w:val="00640D4D"/>
    <w:rsid w:val="0064106B"/>
    <w:rsid w:val="006423CD"/>
    <w:rsid w:val="00643138"/>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EBE"/>
    <w:rsid w:val="00673FE1"/>
    <w:rsid w:val="00674502"/>
    <w:rsid w:val="00675030"/>
    <w:rsid w:val="0067699A"/>
    <w:rsid w:val="00676A75"/>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3565"/>
    <w:rsid w:val="006A358D"/>
    <w:rsid w:val="006A390F"/>
    <w:rsid w:val="006A40F6"/>
    <w:rsid w:val="006A48F1"/>
    <w:rsid w:val="006A4BBC"/>
    <w:rsid w:val="006A69AC"/>
    <w:rsid w:val="006A7718"/>
    <w:rsid w:val="006A79E7"/>
    <w:rsid w:val="006B038D"/>
    <w:rsid w:val="006B046C"/>
    <w:rsid w:val="006B1F5C"/>
    <w:rsid w:val="006B26D8"/>
    <w:rsid w:val="006B2801"/>
    <w:rsid w:val="006B36C1"/>
    <w:rsid w:val="006B4D68"/>
    <w:rsid w:val="006B519D"/>
    <w:rsid w:val="006B689D"/>
    <w:rsid w:val="006B7417"/>
    <w:rsid w:val="006B76CE"/>
    <w:rsid w:val="006C0356"/>
    <w:rsid w:val="006C05DC"/>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968"/>
    <w:rsid w:val="006F7B3F"/>
    <w:rsid w:val="0070046E"/>
    <w:rsid w:val="00700DF1"/>
    <w:rsid w:val="00701C3B"/>
    <w:rsid w:val="00702489"/>
    <w:rsid w:val="00702806"/>
    <w:rsid w:val="00702B7D"/>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27E09"/>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1AB1"/>
    <w:rsid w:val="00742D30"/>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F65"/>
    <w:rsid w:val="00763689"/>
    <w:rsid w:val="00764575"/>
    <w:rsid w:val="0076464A"/>
    <w:rsid w:val="00764B56"/>
    <w:rsid w:val="0076511A"/>
    <w:rsid w:val="00765B4B"/>
    <w:rsid w:val="00766063"/>
    <w:rsid w:val="007663FB"/>
    <w:rsid w:val="00766A13"/>
    <w:rsid w:val="00766BE8"/>
    <w:rsid w:val="00767F55"/>
    <w:rsid w:val="007710FC"/>
    <w:rsid w:val="00773293"/>
    <w:rsid w:val="007747EB"/>
    <w:rsid w:val="00774FA1"/>
    <w:rsid w:val="007751FB"/>
    <w:rsid w:val="0077564B"/>
    <w:rsid w:val="00775A93"/>
    <w:rsid w:val="00776A75"/>
    <w:rsid w:val="007802AA"/>
    <w:rsid w:val="007805E1"/>
    <w:rsid w:val="00780913"/>
    <w:rsid w:val="0078144B"/>
    <w:rsid w:val="00781EAD"/>
    <w:rsid w:val="00782806"/>
    <w:rsid w:val="007834CE"/>
    <w:rsid w:val="00783B4D"/>
    <w:rsid w:val="00784B44"/>
    <w:rsid w:val="0078533B"/>
    <w:rsid w:val="00785431"/>
    <w:rsid w:val="00785BB4"/>
    <w:rsid w:val="00786CD4"/>
    <w:rsid w:val="00790C84"/>
    <w:rsid w:val="007914D8"/>
    <w:rsid w:val="0079333D"/>
    <w:rsid w:val="0079462D"/>
    <w:rsid w:val="0079603E"/>
    <w:rsid w:val="00796C1B"/>
    <w:rsid w:val="007A1075"/>
    <w:rsid w:val="007A1A86"/>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755D"/>
    <w:rsid w:val="00810562"/>
    <w:rsid w:val="00810684"/>
    <w:rsid w:val="00810B7A"/>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29D0"/>
    <w:rsid w:val="008839A2"/>
    <w:rsid w:val="00884068"/>
    <w:rsid w:val="00884E6E"/>
    <w:rsid w:val="00885977"/>
    <w:rsid w:val="00886177"/>
    <w:rsid w:val="00886C47"/>
    <w:rsid w:val="00890508"/>
    <w:rsid w:val="00890985"/>
    <w:rsid w:val="00890C11"/>
    <w:rsid w:val="00890C7B"/>
    <w:rsid w:val="00892338"/>
    <w:rsid w:val="00894467"/>
    <w:rsid w:val="00896B97"/>
    <w:rsid w:val="0089724D"/>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1B53"/>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1059"/>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8B9"/>
    <w:rsid w:val="009C7BCD"/>
    <w:rsid w:val="009D0706"/>
    <w:rsid w:val="009D1D41"/>
    <w:rsid w:val="009D252A"/>
    <w:rsid w:val="009D30EA"/>
    <w:rsid w:val="009D4874"/>
    <w:rsid w:val="009D51B8"/>
    <w:rsid w:val="009D5392"/>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769"/>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100"/>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9A3"/>
    <w:rsid w:val="00B45A40"/>
    <w:rsid w:val="00B45B56"/>
    <w:rsid w:val="00B46802"/>
    <w:rsid w:val="00B47769"/>
    <w:rsid w:val="00B505D5"/>
    <w:rsid w:val="00B52039"/>
    <w:rsid w:val="00B5238D"/>
    <w:rsid w:val="00B52F29"/>
    <w:rsid w:val="00B5477B"/>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3258"/>
    <w:rsid w:val="00B7344D"/>
    <w:rsid w:val="00B734CF"/>
    <w:rsid w:val="00B73FA4"/>
    <w:rsid w:val="00B7419A"/>
    <w:rsid w:val="00B7440D"/>
    <w:rsid w:val="00B7465D"/>
    <w:rsid w:val="00B75331"/>
    <w:rsid w:val="00B75719"/>
    <w:rsid w:val="00B7583E"/>
    <w:rsid w:val="00B75A13"/>
    <w:rsid w:val="00B763F4"/>
    <w:rsid w:val="00B775B4"/>
    <w:rsid w:val="00B77846"/>
    <w:rsid w:val="00B77940"/>
    <w:rsid w:val="00B8027A"/>
    <w:rsid w:val="00B809CC"/>
    <w:rsid w:val="00B8140B"/>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9BF"/>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651"/>
    <w:rsid w:val="00BF6D1B"/>
    <w:rsid w:val="00BF7100"/>
    <w:rsid w:val="00BF71E4"/>
    <w:rsid w:val="00BF7779"/>
    <w:rsid w:val="00C00632"/>
    <w:rsid w:val="00C006DF"/>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16E2"/>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29C"/>
    <w:rsid w:val="00C465BC"/>
    <w:rsid w:val="00C467B9"/>
    <w:rsid w:val="00C4773B"/>
    <w:rsid w:val="00C47BFC"/>
    <w:rsid w:val="00C47F49"/>
    <w:rsid w:val="00C502F5"/>
    <w:rsid w:val="00C52D1B"/>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8B3"/>
    <w:rsid w:val="00CB2DAB"/>
    <w:rsid w:val="00CB333F"/>
    <w:rsid w:val="00CB42F4"/>
    <w:rsid w:val="00CB4E39"/>
    <w:rsid w:val="00CB516D"/>
    <w:rsid w:val="00CB542E"/>
    <w:rsid w:val="00CB5617"/>
    <w:rsid w:val="00CB6C8A"/>
    <w:rsid w:val="00CB70F1"/>
    <w:rsid w:val="00CB7B72"/>
    <w:rsid w:val="00CC01E8"/>
    <w:rsid w:val="00CC0659"/>
    <w:rsid w:val="00CC0FCF"/>
    <w:rsid w:val="00CC229D"/>
    <w:rsid w:val="00CC3053"/>
    <w:rsid w:val="00CC389B"/>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462D"/>
    <w:rsid w:val="00CF5B82"/>
    <w:rsid w:val="00CF5C49"/>
    <w:rsid w:val="00CF5F99"/>
    <w:rsid w:val="00CF6526"/>
    <w:rsid w:val="00CF65ED"/>
    <w:rsid w:val="00CF7C9D"/>
    <w:rsid w:val="00CF7EDB"/>
    <w:rsid w:val="00D005AC"/>
    <w:rsid w:val="00D0078E"/>
    <w:rsid w:val="00D007E5"/>
    <w:rsid w:val="00D00C50"/>
    <w:rsid w:val="00D01305"/>
    <w:rsid w:val="00D01C59"/>
    <w:rsid w:val="00D0222D"/>
    <w:rsid w:val="00D03582"/>
    <w:rsid w:val="00D04921"/>
    <w:rsid w:val="00D056F1"/>
    <w:rsid w:val="00D064BF"/>
    <w:rsid w:val="00D0790D"/>
    <w:rsid w:val="00D07A27"/>
    <w:rsid w:val="00D07C89"/>
    <w:rsid w:val="00D07D64"/>
    <w:rsid w:val="00D1038F"/>
    <w:rsid w:val="00D111C0"/>
    <w:rsid w:val="00D12740"/>
    <w:rsid w:val="00D1277C"/>
    <w:rsid w:val="00D1297D"/>
    <w:rsid w:val="00D12C7B"/>
    <w:rsid w:val="00D136EA"/>
    <w:rsid w:val="00D14181"/>
    <w:rsid w:val="00D14E8F"/>
    <w:rsid w:val="00D153A9"/>
    <w:rsid w:val="00D157D8"/>
    <w:rsid w:val="00D15A35"/>
    <w:rsid w:val="00D170F5"/>
    <w:rsid w:val="00D21505"/>
    <w:rsid w:val="00D215AB"/>
    <w:rsid w:val="00D21A55"/>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17AD"/>
    <w:rsid w:val="00D3189E"/>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17E"/>
    <w:rsid w:val="00D76C0E"/>
    <w:rsid w:val="00D76D78"/>
    <w:rsid w:val="00D76F33"/>
    <w:rsid w:val="00D77B99"/>
    <w:rsid w:val="00D77B9B"/>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8C3"/>
    <w:rsid w:val="00D97F47"/>
    <w:rsid w:val="00DA0D82"/>
    <w:rsid w:val="00DA3311"/>
    <w:rsid w:val="00DA3CDF"/>
    <w:rsid w:val="00DA3CE1"/>
    <w:rsid w:val="00DA49AF"/>
    <w:rsid w:val="00DA4B6C"/>
    <w:rsid w:val="00DA52CB"/>
    <w:rsid w:val="00DA5365"/>
    <w:rsid w:val="00DA606D"/>
    <w:rsid w:val="00DA75EB"/>
    <w:rsid w:val="00DB0384"/>
    <w:rsid w:val="00DB0B18"/>
    <w:rsid w:val="00DB320B"/>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C7026"/>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7FE"/>
    <w:rsid w:val="00E12EBB"/>
    <w:rsid w:val="00E13384"/>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36BAE"/>
    <w:rsid w:val="00E37749"/>
    <w:rsid w:val="00E41A2A"/>
    <w:rsid w:val="00E44C6C"/>
    <w:rsid w:val="00E45473"/>
    <w:rsid w:val="00E4593A"/>
    <w:rsid w:val="00E459A4"/>
    <w:rsid w:val="00E45FAA"/>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2791"/>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3584"/>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5F11"/>
    <w:rsid w:val="00ED7DA4"/>
    <w:rsid w:val="00ED7F24"/>
    <w:rsid w:val="00EE1E72"/>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4090C"/>
    <w:rsid w:val="00F40FF8"/>
    <w:rsid w:val="00F41C2A"/>
    <w:rsid w:val="00F425F4"/>
    <w:rsid w:val="00F43FF7"/>
    <w:rsid w:val="00F446F2"/>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1FA6"/>
    <w:rsid w:val="00F73B2C"/>
    <w:rsid w:val="00F73D29"/>
    <w:rsid w:val="00F7459A"/>
    <w:rsid w:val="00F75336"/>
    <w:rsid w:val="00F76458"/>
    <w:rsid w:val="00F76A93"/>
    <w:rsid w:val="00F773FE"/>
    <w:rsid w:val="00F77F1F"/>
    <w:rsid w:val="00F81CA1"/>
    <w:rsid w:val="00F82881"/>
    <w:rsid w:val="00F834BF"/>
    <w:rsid w:val="00F83C2C"/>
    <w:rsid w:val="00F83D74"/>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424F"/>
    <w:rsid w:val="00FE515E"/>
    <w:rsid w:val="00FE5489"/>
    <w:rsid w:val="00FE5C6C"/>
    <w:rsid w:val="00FE6335"/>
    <w:rsid w:val="00FE6967"/>
    <w:rsid w:val="00FE709E"/>
    <w:rsid w:val="00FE752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openxmlformats.org/package/2006/metadata/core-properties"/>
    <ds:schemaRef ds:uri="http://purl.org/dc/elements/1.1/"/>
    <ds:schemaRef ds:uri="http://purl.org/dc/dcmitype/"/>
    <ds:schemaRef ds:uri="http://schemas.microsoft.com/office/2006/documentManagement/types"/>
    <ds:schemaRef ds:uri="http://www.w3.org/XML/1998/namespace"/>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9E0B843F-BB17-4D05-B635-51233ED5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22988</TotalTime>
  <Pages>57</Pages>
  <Words>11433</Words>
  <Characters>65170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463</cp:revision>
  <cp:lastPrinted>2003-02-21T20:01:00Z</cp:lastPrinted>
  <dcterms:created xsi:type="dcterms:W3CDTF">2020-08-17T02:16:00Z</dcterms:created>
  <dcterms:modified xsi:type="dcterms:W3CDTF">2020-12-04T23:16:00Z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