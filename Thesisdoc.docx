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50AAA843"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B73629">
        <w:t xml:space="preserve"> </w:t>
      </w:r>
      <w:r w:rsidR="00EE74AD">
        <w:t>for</w:t>
      </w:r>
      <w:r w:rsidR="009A439F">
        <w:t xml:space="preserve"> </w:t>
      </w:r>
      <w:r w:rsidR="00EE74AD">
        <w:t>military</w:t>
      </w:r>
      <w:r w:rsidR="00B73629">
        <w:t xml:space="preserve"> </w:t>
      </w:r>
      <w:r w:rsidR="00EE74AD">
        <w:t xml:space="preserve">simulation </w:t>
      </w:r>
      <w:r w:rsidR="00F24302">
        <w:t>advancement</w:t>
      </w:r>
      <w:r w:rsidR="00EE0303">
        <w:t>.</w:t>
      </w:r>
      <w:r w:rsidR="0075400B">
        <w:t xml:space="preserve"> One</w:t>
      </w:r>
      <w:r w:rsidR="00EE0303">
        <w:t xml:space="preserve">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2C22BB6A"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0913F7">
        <w:t>h is</w:t>
      </w:r>
      <w:r w:rsidR="001844A7">
        <w:t xml:space="preserve">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517E43BB" w14:textId="6ADAF5DD" w:rsidR="00C50526" w:rsidRPr="00B27B0C" w:rsidRDefault="00511AD4" w:rsidP="00B27B0C">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E92CC2">
        <w:t xml:space="preserve"> </w:t>
      </w:r>
      <w:r w:rsidR="00700802">
        <w:t>were</w:t>
      </w:r>
      <w:r w:rsidR="00E92CC2">
        <w:t xml:space="preserve"> tested against the original code and </w:t>
      </w:r>
      <w:r w:rsidR="00700802">
        <w:t>were</w:t>
      </w:r>
      <w:r w:rsidR="00E92CC2">
        <w:t xml:space="preserve"> found to </w:t>
      </w:r>
      <w:r w:rsidR="00382469">
        <w:t>work</w:t>
      </w:r>
      <w:r w:rsidR="007E695D">
        <w:t xml:space="preserve"> as expected</w:t>
      </w:r>
      <w:r w:rsidR="000C1C8C">
        <w:t xml:space="preserve"> </w:t>
      </w:r>
      <w:r w:rsidR="0075400B">
        <w:t xml:space="preserve">within a </w:t>
      </w:r>
      <w:r w:rsidR="00553EE9">
        <w:t>floating</w:t>
      </w:r>
      <w:r w:rsidR="005743EA">
        <w:t>-</w:t>
      </w:r>
      <w:r w:rsidR="00553EE9">
        <w:t>point tolerance</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4EE13BD6" w14:textId="24183D0A"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cknowledgements</w:t>
      </w:r>
      <w:bookmarkEnd w:id="23"/>
    </w:p>
    <w:p w14:paraId="52702E6B" w14:textId="5B61E246"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rsidR="00E00DB5">
        <w:t>to thank everyone who</w:t>
      </w:r>
      <w:r>
        <w:t xml:space="preserve">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48C7AA67"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74213749" w:rsidR="005C199C" w:rsidRPr="005C199C" w:rsidRDefault="007B6C8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005C199C" w:rsidRPr="005C199C">
          <w:rPr>
            <w:rStyle w:val="Hyperlink"/>
            <w:rFonts w:ascii="Times New Roman" w:hAnsi="Times New Roman" w:cs="Times New Roman"/>
            <w:b w:val="0"/>
            <w:caps w:val="0"/>
            <w:noProof/>
            <w:sz w:val="24"/>
            <w:szCs w:val="24"/>
            <w:u w:val="none"/>
          </w:rPr>
          <w:t>Acknowledgements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_Toc63596090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38874D7" w14:textId="29A358CA" w:rsidR="005C199C" w:rsidRPr="005C199C" w:rsidRDefault="007B6C8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005C199C" w:rsidRPr="005C199C">
          <w:rPr>
            <w:rStyle w:val="Hyperlink"/>
            <w:rFonts w:ascii="Times New Roman" w:hAnsi="Times New Roman" w:cs="Times New Roman"/>
            <w:b w:val="0"/>
            <w:caps w:val="0"/>
            <w:noProof/>
            <w:sz w:val="24"/>
            <w:szCs w:val="24"/>
            <w:u w:val="none"/>
          </w:rPr>
          <w:t>Table of Contents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vi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54F75291" w14:textId="5841F739" w:rsidR="005C199C" w:rsidRPr="005C199C" w:rsidRDefault="007B6C8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005C199C" w:rsidRPr="005C199C">
          <w:rPr>
            <w:rStyle w:val="Hyperlink"/>
            <w:rFonts w:ascii="Times New Roman" w:hAnsi="Times New Roman" w:cs="Times New Roman"/>
            <w:b w:val="0"/>
            <w:caps w:val="0"/>
            <w:noProof/>
            <w:sz w:val="24"/>
            <w:szCs w:val="24"/>
            <w:u w:val="none"/>
          </w:rPr>
          <w:t>List of Figures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ix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F276542" w14:textId="1A3110CB" w:rsidR="005C199C" w:rsidRPr="005C199C" w:rsidRDefault="007B6C8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005C199C" w:rsidRPr="005C199C">
          <w:rPr>
            <w:rStyle w:val="Hyperlink"/>
            <w:rFonts w:ascii="Times New Roman" w:hAnsi="Times New Roman" w:cs="Times New Roman"/>
            <w:b w:val="0"/>
            <w:caps w:val="0"/>
            <w:noProof/>
            <w:sz w:val="24"/>
            <w:szCs w:val="24"/>
            <w:u w:val="none"/>
          </w:rPr>
          <w:t>List of Tables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156473FD" w14:textId="5C9C8707" w:rsidR="005C199C" w:rsidRPr="005C199C" w:rsidRDefault="007B6C8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005C199C" w:rsidRPr="005C199C">
          <w:rPr>
            <w:rStyle w:val="Hyperlink"/>
            <w:rFonts w:ascii="Times New Roman" w:hAnsi="Times New Roman" w:cs="Times New Roman"/>
            <w:b w:val="0"/>
            <w:caps w:val="0"/>
            <w:noProof/>
            <w:sz w:val="24"/>
            <w:szCs w:val="24"/>
            <w:u w:val="none"/>
          </w:rPr>
          <w:t>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Introduction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_Toc63596094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1</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9C270AD" w14:textId="3E9F16B9"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005C199C" w:rsidRPr="005C199C">
          <w:rPr>
            <w:rStyle w:val="Hyperlink"/>
            <w:rFonts w:ascii="Times New Roman" w:hAnsi="Times New Roman" w:cs="Times New Roman"/>
            <w:smallCaps w:val="0"/>
            <w:noProof/>
            <w:sz w:val="24"/>
            <w:szCs w:val="24"/>
            <w:u w:val="none"/>
          </w:rPr>
          <w:t>1.1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Problem Statement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w:t>
        </w:r>
        <w:r w:rsidR="005C199C" w:rsidRPr="005C199C">
          <w:rPr>
            <w:rFonts w:ascii="Times New Roman" w:hAnsi="Times New Roman" w:cs="Times New Roman"/>
            <w:smallCaps w:val="0"/>
            <w:noProof/>
            <w:webHidden/>
            <w:sz w:val="24"/>
            <w:szCs w:val="24"/>
          </w:rPr>
          <w:fldChar w:fldCharType="end"/>
        </w:r>
      </w:hyperlink>
    </w:p>
    <w:p w14:paraId="4369666D" w14:textId="1BB3B1D4"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005C199C" w:rsidRPr="005C199C">
          <w:rPr>
            <w:rStyle w:val="Hyperlink"/>
            <w:rFonts w:ascii="Times New Roman" w:hAnsi="Times New Roman" w:cs="Times New Roman"/>
            <w:smallCaps w:val="0"/>
            <w:noProof/>
            <w:sz w:val="24"/>
            <w:szCs w:val="24"/>
            <w:u w:val="none"/>
          </w:rPr>
          <w:t>1.2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Objective</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w:t>
        </w:r>
        <w:r w:rsidR="005C199C" w:rsidRPr="005C199C">
          <w:rPr>
            <w:rFonts w:ascii="Times New Roman" w:hAnsi="Times New Roman" w:cs="Times New Roman"/>
            <w:smallCaps w:val="0"/>
            <w:noProof/>
            <w:webHidden/>
            <w:sz w:val="24"/>
            <w:szCs w:val="24"/>
          </w:rPr>
          <w:fldChar w:fldCharType="end"/>
        </w:r>
      </w:hyperlink>
    </w:p>
    <w:p w14:paraId="3D8B4BAC" w14:textId="0339AD4A"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005C199C" w:rsidRPr="005C199C">
          <w:rPr>
            <w:rStyle w:val="Hyperlink"/>
            <w:rFonts w:ascii="Times New Roman" w:hAnsi="Times New Roman" w:cs="Times New Roman"/>
            <w:smallCaps w:val="0"/>
            <w:noProof/>
            <w:sz w:val="24"/>
            <w:szCs w:val="24"/>
            <w:u w:val="none"/>
          </w:rPr>
          <w:t>1.3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Hypothesis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23E2EACA" w14:textId="22A3B27E"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005C199C" w:rsidRPr="005C199C">
          <w:rPr>
            <w:rStyle w:val="Hyperlink"/>
            <w:rFonts w:ascii="Times New Roman" w:hAnsi="Times New Roman" w:cs="Times New Roman"/>
            <w:smallCaps w:val="0"/>
            <w:noProof/>
            <w:sz w:val="24"/>
            <w:szCs w:val="24"/>
            <w:u w:val="none"/>
          </w:rPr>
          <w:t>1.4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Approach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53561109" w14:textId="50F3A95B"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005C199C" w:rsidRPr="005C199C">
          <w:rPr>
            <w:rStyle w:val="Hyperlink"/>
            <w:rFonts w:ascii="Times New Roman" w:hAnsi="Times New Roman" w:cs="Times New Roman"/>
            <w:smallCaps w:val="0"/>
            <w:noProof/>
            <w:sz w:val="24"/>
            <w:szCs w:val="24"/>
            <w:u w:val="none"/>
          </w:rPr>
          <w:t>1.5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Assumptions/Limitations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w:t>
        </w:r>
        <w:r w:rsidR="005C199C" w:rsidRPr="005C199C">
          <w:rPr>
            <w:rFonts w:ascii="Times New Roman" w:hAnsi="Times New Roman" w:cs="Times New Roman"/>
            <w:smallCaps w:val="0"/>
            <w:noProof/>
            <w:webHidden/>
            <w:sz w:val="24"/>
            <w:szCs w:val="24"/>
          </w:rPr>
          <w:fldChar w:fldCharType="end"/>
        </w:r>
      </w:hyperlink>
    </w:p>
    <w:p w14:paraId="27D87551" w14:textId="213FA261"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005C199C" w:rsidRPr="005C199C">
          <w:rPr>
            <w:rStyle w:val="Hyperlink"/>
            <w:rFonts w:ascii="Times New Roman" w:hAnsi="Times New Roman" w:cs="Times New Roman"/>
            <w:smallCaps w:val="0"/>
            <w:noProof/>
            <w:sz w:val="24"/>
            <w:szCs w:val="24"/>
            <w:u w:val="none"/>
          </w:rPr>
          <w:t>1.6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Thesis Overview</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8</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36195F3F" w14:textId="0D7F8223" w:rsidR="005C199C" w:rsidRPr="005C199C" w:rsidRDefault="007B6C8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005C199C" w:rsidRPr="005C199C">
          <w:rPr>
            <w:rStyle w:val="Hyperlink"/>
            <w:rFonts w:ascii="Times New Roman" w:hAnsi="Times New Roman" w:cs="Times New Roman"/>
            <w:b w:val="0"/>
            <w:caps w:val="0"/>
            <w:noProof/>
            <w:sz w:val="24"/>
            <w:szCs w:val="24"/>
            <w:u w:val="none"/>
          </w:rPr>
          <w:t>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Background</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_Toc63596101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667BDEB" w14:textId="5E157800"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005C199C" w:rsidRPr="005C199C">
          <w:rPr>
            <w:rStyle w:val="Hyperlink"/>
            <w:rFonts w:ascii="Times New Roman" w:eastAsiaTheme="minorHAnsi" w:hAnsi="Times New Roman" w:cs="Times New Roman"/>
            <w:smallCaps w:val="0"/>
            <w:noProof/>
            <w:sz w:val="24"/>
            <w:szCs w:val="24"/>
            <w:u w:val="none"/>
          </w:rPr>
          <w:t>2.1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Physics of Flight Modeling</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9</w:t>
        </w:r>
        <w:r w:rsidR="005C199C" w:rsidRPr="005C199C">
          <w:rPr>
            <w:rFonts w:ascii="Times New Roman" w:hAnsi="Times New Roman" w:cs="Times New Roman"/>
            <w:smallCaps w:val="0"/>
            <w:noProof/>
            <w:webHidden/>
            <w:sz w:val="24"/>
            <w:szCs w:val="24"/>
          </w:rPr>
          <w:fldChar w:fldCharType="end"/>
        </w:r>
      </w:hyperlink>
    </w:p>
    <w:p w14:paraId="54EDA587" w14:textId="52408EFE"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005C199C" w:rsidRPr="005C199C">
          <w:rPr>
            <w:rStyle w:val="Hyperlink"/>
            <w:rFonts w:ascii="Times New Roman" w:hAnsi="Times New Roman" w:cs="Times New Roman"/>
            <w:i w:val="0"/>
            <w:noProof/>
            <w:sz w:val="24"/>
            <w:szCs w:val="24"/>
            <w:u w:val="none"/>
          </w:rPr>
          <w:t>2.1.1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Degrees of Freedom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10</w:t>
        </w:r>
        <w:r w:rsidR="005C199C" w:rsidRPr="005C199C">
          <w:rPr>
            <w:rFonts w:ascii="Times New Roman" w:hAnsi="Times New Roman" w:cs="Times New Roman"/>
            <w:i w:val="0"/>
            <w:noProof/>
            <w:webHidden/>
            <w:sz w:val="24"/>
            <w:szCs w:val="24"/>
          </w:rPr>
          <w:fldChar w:fldCharType="end"/>
        </w:r>
      </w:hyperlink>
    </w:p>
    <w:p w14:paraId="3BF41EFC" w14:textId="770E6198"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005C199C" w:rsidRPr="005C199C">
          <w:rPr>
            <w:rStyle w:val="Hyperlink"/>
            <w:rFonts w:ascii="Times New Roman" w:hAnsi="Times New Roman" w:cs="Times New Roman"/>
            <w:i w:val="0"/>
            <w:noProof/>
            <w:sz w:val="24"/>
            <w:szCs w:val="24"/>
            <w:u w:val="none"/>
          </w:rPr>
          <w:t>2.1.2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Forces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11</w:t>
        </w:r>
        <w:r w:rsidR="005C199C" w:rsidRPr="005C199C">
          <w:rPr>
            <w:rFonts w:ascii="Times New Roman" w:hAnsi="Times New Roman" w:cs="Times New Roman"/>
            <w:i w:val="0"/>
            <w:noProof/>
            <w:webHidden/>
            <w:sz w:val="24"/>
            <w:szCs w:val="24"/>
          </w:rPr>
          <w:fldChar w:fldCharType="end"/>
        </w:r>
      </w:hyperlink>
    </w:p>
    <w:p w14:paraId="1F557574" w14:textId="0B09AD54"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005C199C" w:rsidRPr="005C199C">
          <w:rPr>
            <w:rStyle w:val="Hyperlink"/>
            <w:rFonts w:ascii="Times New Roman" w:hAnsi="Times New Roman" w:cs="Times New Roman"/>
            <w:i w:val="0"/>
            <w:noProof/>
            <w:sz w:val="24"/>
            <w:szCs w:val="24"/>
            <w:u w:val="none"/>
          </w:rPr>
          <w:t>2.1.3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Airplane 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12</w:t>
        </w:r>
        <w:r w:rsidR="005C199C" w:rsidRPr="005C199C">
          <w:rPr>
            <w:rFonts w:ascii="Times New Roman" w:hAnsi="Times New Roman" w:cs="Times New Roman"/>
            <w:i w:val="0"/>
            <w:noProof/>
            <w:webHidden/>
            <w:sz w:val="24"/>
            <w:szCs w:val="24"/>
          </w:rPr>
          <w:fldChar w:fldCharType="end"/>
        </w:r>
      </w:hyperlink>
    </w:p>
    <w:p w14:paraId="2C8796B1" w14:textId="75A3B9B1"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005C199C" w:rsidRPr="005C199C">
          <w:rPr>
            <w:rStyle w:val="Hyperlink"/>
            <w:rFonts w:ascii="Times New Roman" w:hAnsi="Times New Roman" w:cs="Times New Roman"/>
            <w:noProof/>
            <w:sz w:val="24"/>
            <w:szCs w:val="24"/>
            <w:u w:val="none"/>
          </w:rPr>
          <w:t>2.1.3.1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Airfoil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_Toc63596107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12</w:t>
        </w:r>
        <w:r w:rsidR="005C199C" w:rsidRPr="005C199C">
          <w:rPr>
            <w:rFonts w:ascii="Times New Roman" w:hAnsi="Times New Roman" w:cs="Times New Roman"/>
            <w:noProof/>
            <w:webHidden/>
            <w:sz w:val="24"/>
            <w:szCs w:val="24"/>
          </w:rPr>
          <w:fldChar w:fldCharType="end"/>
        </w:r>
      </w:hyperlink>
    </w:p>
    <w:p w14:paraId="68ACDCF0" w14:textId="5BE2A7EC"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005C199C" w:rsidRPr="005C199C">
          <w:rPr>
            <w:rStyle w:val="Hyperlink"/>
            <w:rFonts w:ascii="Times New Roman" w:hAnsi="Times New Roman" w:cs="Times New Roman"/>
            <w:i w:val="0"/>
            <w:noProof/>
            <w:sz w:val="24"/>
            <w:szCs w:val="24"/>
            <w:u w:val="none"/>
          </w:rPr>
          <w:t>2.1.4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Rotations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13</w:t>
        </w:r>
        <w:r w:rsidR="005C199C" w:rsidRPr="005C199C">
          <w:rPr>
            <w:rFonts w:ascii="Times New Roman" w:hAnsi="Times New Roman" w:cs="Times New Roman"/>
            <w:i w:val="0"/>
            <w:noProof/>
            <w:webHidden/>
            <w:sz w:val="24"/>
            <w:szCs w:val="24"/>
          </w:rPr>
          <w:fldChar w:fldCharType="end"/>
        </w:r>
      </w:hyperlink>
    </w:p>
    <w:p w14:paraId="4AA4DED2" w14:textId="2F8119CE"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005C199C" w:rsidRPr="005C199C">
          <w:rPr>
            <w:rStyle w:val="Hyperlink"/>
            <w:rFonts w:ascii="Times New Roman" w:hAnsi="Times New Roman" w:cs="Times New Roman"/>
            <w:i w:val="0"/>
            <w:noProof/>
            <w:sz w:val="24"/>
            <w:szCs w:val="24"/>
            <w:u w:val="none"/>
          </w:rPr>
          <w:t>2.1.5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Coordinate 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14</w:t>
        </w:r>
        <w:r w:rsidR="005C199C" w:rsidRPr="005C199C">
          <w:rPr>
            <w:rFonts w:ascii="Times New Roman" w:hAnsi="Times New Roman" w:cs="Times New Roman"/>
            <w:i w:val="0"/>
            <w:noProof/>
            <w:webHidden/>
            <w:sz w:val="24"/>
            <w:szCs w:val="24"/>
          </w:rPr>
          <w:fldChar w:fldCharType="end"/>
        </w:r>
      </w:hyperlink>
    </w:p>
    <w:p w14:paraId="3204ECE4" w14:textId="6196F026"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005C199C" w:rsidRPr="005C199C">
          <w:rPr>
            <w:rStyle w:val="Hyperlink"/>
            <w:rFonts w:ascii="Times New Roman" w:hAnsi="Times New Roman" w:cs="Times New Roman"/>
            <w:i w:val="0"/>
            <w:noProof/>
            <w:sz w:val="24"/>
            <w:szCs w:val="24"/>
            <w:u w:val="none"/>
          </w:rPr>
          <w:t>2.1.6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FDM Calculation Steps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17</w:t>
        </w:r>
        <w:r w:rsidR="005C199C" w:rsidRPr="005C199C">
          <w:rPr>
            <w:rFonts w:ascii="Times New Roman" w:hAnsi="Times New Roman" w:cs="Times New Roman"/>
            <w:i w:val="0"/>
            <w:noProof/>
            <w:webHidden/>
            <w:sz w:val="24"/>
            <w:szCs w:val="24"/>
          </w:rPr>
          <w:fldChar w:fldCharType="end"/>
        </w:r>
      </w:hyperlink>
    </w:p>
    <w:p w14:paraId="0200AF10" w14:textId="1BB2D0A7"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005C199C" w:rsidRPr="005C199C">
          <w:rPr>
            <w:rStyle w:val="Hyperlink"/>
            <w:rFonts w:ascii="Times New Roman" w:hAnsi="Times New Roman" w:cs="Times New Roman"/>
            <w:noProof/>
            <w:sz w:val="24"/>
            <w:szCs w:val="24"/>
            <w:u w:val="none"/>
          </w:rPr>
          <w:t>2.1.6.1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Mass Properties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18</w:t>
        </w:r>
        <w:r w:rsidR="005C199C" w:rsidRPr="005C199C">
          <w:rPr>
            <w:rFonts w:ascii="Times New Roman" w:hAnsi="Times New Roman" w:cs="Times New Roman"/>
            <w:noProof/>
            <w:webHidden/>
            <w:sz w:val="24"/>
            <w:szCs w:val="24"/>
          </w:rPr>
          <w:fldChar w:fldCharType="end"/>
        </w:r>
      </w:hyperlink>
    </w:p>
    <w:p w14:paraId="6F48B02F" w14:textId="584CC6F8"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005C199C" w:rsidRPr="005C199C">
          <w:rPr>
            <w:rStyle w:val="Hyperlink"/>
            <w:rFonts w:ascii="Times New Roman" w:hAnsi="Times New Roman" w:cs="Times New Roman"/>
            <w:noProof/>
            <w:sz w:val="24"/>
            <w:szCs w:val="24"/>
            <w:u w:val="none"/>
          </w:rPr>
          <w:t>2.1.6.2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Forces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19</w:t>
        </w:r>
        <w:r w:rsidR="005C199C" w:rsidRPr="005C199C">
          <w:rPr>
            <w:rFonts w:ascii="Times New Roman" w:hAnsi="Times New Roman" w:cs="Times New Roman"/>
            <w:noProof/>
            <w:webHidden/>
            <w:sz w:val="24"/>
            <w:szCs w:val="24"/>
          </w:rPr>
          <w:fldChar w:fldCharType="end"/>
        </w:r>
      </w:hyperlink>
    </w:p>
    <w:p w14:paraId="529BDDD5" w14:textId="34D119B9"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005C199C" w:rsidRPr="005C199C">
          <w:rPr>
            <w:rStyle w:val="Hyperlink"/>
            <w:rFonts w:ascii="Times New Roman" w:hAnsi="Times New Roman" w:cs="Times New Roman"/>
            <w:noProof/>
            <w:sz w:val="24"/>
            <w:szCs w:val="24"/>
            <w:u w:val="none"/>
          </w:rPr>
          <w:t>2.1.6.3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 of 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20</w:t>
        </w:r>
        <w:r w:rsidR="005C199C" w:rsidRPr="005C199C">
          <w:rPr>
            <w:rFonts w:ascii="Times New Roman" w:hAnsi="Times New Roman" w:cs="Times New Roman"/>
            <w:noProof/>
            <w:webHidden/>
            <w:sz w:val="24"/>
            <w:szCs w:val="24"/>
          </w:rPr>
          <w:fldChar w:fldCharType="end"/>
        </w:r>
      </w:hyperlink>
    </w:p>
    <w:p w14:paraId="409A0E5E" w14:textId="2413672D" w:rsidR="005C199C" w:rsidRPr="005C199C" w:rsidRDefault="007B6C8D"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005C199C" w:rsidRPr="005C199C">
          <w:rPr>
            <w:rStyle w:val="Hyperlink"/>
            <w:rFonts w:ascii="Times New Roman" w:hAnsi="Times New Roman" w:cs="Times New Roman"/>
            <w:noProof/>
            <w:sz w:val="24"/>
            <w:szCs w:val="24"/>
            <w:u w:val="none"/>
          </w:rPr>
          <w:t>2.1.6.3.1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Simulation Loop Methods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22</w:t>
        </w:r>
        <w:r w:rsidR="005C199C" w:rsidRPr="005C199C">
          <w:rPr>
            <w:rFonts w:ascii="Times New Roman" w:hAnsi="Times New Roman" w:cs="Times New Roman"/>
            <w:noProof/>
            <w:webHidden/>
            <w:sz w:val="24"/>
            <w:szCs w:val="24"/>
          </w:rPr>
          <w:fldChar w:fldCharType="end"/>
        </w:r>
      </w:hyperlink>
    </w:p>
    <w:p w14:paraId="71260BC1" w14:textId="7AEBCCBD"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005C199C" w:rsidRPr="005C199C">
          <w:rPr>
            <w:rStyle w:val="Hyperlink"/>
            <w:rFonts w:ascii="Times New Roman" w:hAnsi="Times New Roman" w:cs="Times New Roman"/>
            <w:i w:val="0"/>
            <w:noProof/>
            <w:sz w:val="24"/>
            <w:szCs w:val="24"/>
            <w:u w:val="none"/>
          </w:rPr>
          <w:t>2.1.7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Fidelity</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23</w:t>
        </w:r>
        <w:r w:rsidR="005C199C" w:rsidRPr="005C199C">
          <w:rPr>
            <w:rFonts w:ascii="Times New Roman" w:hAnsi="Times New Roman" w:cs="Times New Roman"/>
            <w:i w:val="0"/>
            <w:noProof/>
            <w:webHidden/>
            <w:sz w:val="24"/>
            <w:szCs w:val="24"/>
          </w:rPr>
          <w:fldChar w:fldCharType="end"/>
        </w:r>
      </w:hyperlink>
    </w:p>
    <w:p w14:paraId="5B9DE29F" w14:textId="4AC8C047"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005C199C" w:rsidRPr="005C199C">
          <w:rPr>
            <w:rStyle w:val="Hyperlink"/>
            <w:rFonts w:ascii="Times New Roman" w:eastAsiaTheme="minorHAnsi" w:hAnsi="Times New Roman" w:cs="Times New Roman"/>
            <w:smallCaps w:val="0"/>
            <w:noProof/>
            <w:sz w:val="24"/>
            <w:szCs w:val="24"/>
            <w:u w:val="none"/>
          </w:rPr>
          <w:t>2.2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Entity-Component-System</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_Toc63596116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23</w:t>
        </w:r>
        <w:r w:rsidR="005C199C" w:rsidRPr="005C199C">
          <w:rPr>
            <w:rFonts w:ascii="Times New Roman" w:hAnsi="Times New Roman" w:cs="Times New Roman"/>
            <w:smallCaps w:val="0"/>
            <w:noProof/>
            <w:webHidden/>
            <w:sz w:val="24"/>
            <w:szCs w:val="24"/>
          </w:rPr>
          <w:fldChar w:fldCharType="end"/>
        </w:r>
      </w:hyperlink>
    </w:p>
    <w:p w14:paraId="530BE32C" w14:textId="5928F879"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005C199C" w:rsidRPr="005C199C">
          <w:rPr>
            <w:rStyle w:val="Hyperlink"/>
            <w:rFonts w:ascii="Times New Roman" w:hAnsi="Times New Roman" w:cs="Times New Roman"/>
            <w:i w:val="0"/>
            <w:noProof/>
            <w:sz w:val="24"/>
            <w:szCs w:val="24"/>
            <w:u w:val="none"/>
          </w:rPr>
          <w:t>2.2.1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Object-Oriented Problem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24</w:t>
        </w:r>
        <w:r w:rsidR="005C199C" w:rsidRPr="005C199C">
          <w:rPr>
            <w:rFonts w:ascii="Times New Roman" w:hAnsi="Times New Roman" w:cs="Times New Roman"/>
            <w:i w:val="0"/>
            <w:noProof/>
            <w:webHidden/>
            <w:sz w:val="24"/>
            <w:szCs w:val="24"/>
          </w:rPr>
          <w:fldChar w:fldCharType="end"/>
        </w:r>
      </w:hyperlink>
    </w:p>
    <w:p w14:paraId="0A170107" w14:textId="0FBA8208"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005C199C" w:rsidRPr="005C199C">
          <w:rPr>
            <w:rStyle w:val="Hyperlink"/>
            <w:rFonts w:ascii="Times New Roman" w:hAnsi="Times New Roman" w:cs="Times New Roman"/>
            <w:i w:val="0"/>
            <w:noProof/>
            <w:sz w:val="24"/>
            <w:szCs w:val="24"/>
            <w:u w:val="none"/>
          </w:rPr>
          <w:t>2.2.2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Explained</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25</w:t>
        </w:r>
        <w:r w:rsidR="005C199C" w:rsidRPr="005C199C">
          <w:rPr>
            <w:rFonts w:ascii="Times New Roman" w:hAnsi="Times New Roman" w:cs="Times New Roman"/>
            <w:i w:val="0"/>
            <w:noProof/>
            <w:webHidden/>
            <w:sz w:val="24"/>
            <w:szCs w:val="24"/>
          </w:rPr>
          <w:fldChar w:fldCharType="end"/>
        </w:r>
      </w:hyperlink>
    </w:p>
    <w:p w14:paraId="2F8F2E8E" w14:textId="5BF404B2"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005C199C" w:rsidRPr="005C199C">
          <w:rPr>
            <w:rStyle w:val="Hyperlink"/>
            <w:rFonts w:ascii="Times New Roman" w:hAnsi="Times New Roman" w:cs="Times New Roman"/>
            <w:i w:val="0"/>
            <w:noProof/>
            <w:sz w:val="24"/>
            <w:szCs w:val="24"/>
            <w:u w:val="none"/>
          </w:rPr>
          <w:t>2.2.3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SPECS Framework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27</w:t>
        </w:r>
        <w:r w:rsidR="005C199C" w:rsidRPr="005C199C">
          <w:rPr>
            <w:rFonts w:ascii="Times New Roman" w:hAnsi="Times New Roman" w:cs="Times New Roman"/>
            <w:i w:val="0"/>
            <w:noProof/>
            <w:webHidden/>
            <w:sz w:val="24"/>
            <w:szCs w:val="24"/>
          </w:rPr>
          <w:fldChar w:fldCharType="end"/>
        </w:r>
      </w:hyperlink>
    </w:p>
    <w:p w14:paraId="22F9BC3A" w14:textId="0FE1DEC4"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005C199C" w:rsidRPr="005C199C">
          <w:rPr>
            <w:rStyle w:val="Hyperlink"/>
            <w:rFonts w:ascii="Times New Roman" w:hAnsi="Times New Roman" w:cs="Times New Roman"/>
            <w:i w:val="0"/>
            <w:noProof/>
            <w:sz w:val="24"/>
            <w:szCs w:val="24"/>
            <w:u w:val="none"/>
          </w:rPr>
          <w:t>2.2.4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29</w:t>
        </w:r>
        <w:r w:rsidR="005C199C" w:rsidRPr="005C199C">
          <w:rPr>
            <w:rFonts w:ascii="Times New Roman" w:hAnsi="Times New Roman" w:cs="Times New Roman"/>
            <w:i w:val="0"/>
            <w:noProof/>
            <w:webHidden/>
            <w:sz w:val="24"/>
            <w:szCs w:val="24"/>
          </w:rPr>
          <w:fldChar w:fldCharType="end"/>
        </w:r>
      </w:hyperlink>
    </w:p>
    <w:p w14:paraId="61B6D137" w14:textId="46985621"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005C199C" w:rsidRPr="005C199C">
          <w:rPr>
            <w:rStyle w:val="Hyperlink"/>
            <w:rFonts w:ascii="Times New Roman" w:hAnsi="Times New Roman" w:cs="Times New Roman"/>
            <w:smallCaps w:val="0"/>
            <w:noProof/>
            <w:sz w:val="24"/>
            <w:szCs w:val="24"/>
            <w:u w:val="none"/>
          </w:rPr>
          <w:t>2.3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29</w:t>
        </w:r>
        <w:r w:rsidR="005C199C" w:rsidRPr="005C199C">
          <w:rPr>
            <w:rFonts w:ascii="Times New Roman" w:hAnsi="Times New Roman" w:cs="Times New Roman"/>
            <w:smallCaps w:val="0"/>
            <w:noProof/>
            <w:webHidden/>
            <w:sz w:val="24"/>
            <w:szCs w:val="24"/>
          </w:rPr>
          <w:fldChar w:fldCharType="end"/>
        </w:r>
      </w:hyperlink>
    </w:p>
    <w:p w14:paraId="3D850425" w14:textId="592B107B"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005C199C" w:rsidRPr="005C199C">
          <w:rPr>
            <w:rStyle w:val="Hyperlink"/>
            <w:rFonts w:ascii="Times New Roman" w:hAnsi="Times New Roman" w:cs="Times New Roman"/>
            <w:i w:val="0"/>
            <w:noProof/>
            <w:sz w:val="24"/>
            <w:szCs w:val="24"/>
            <w:u w:val="none"/>
          </w:rPr>
          <w:t>2.3.1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Safe Rust and Unsafe Rust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30</w:t>
        </w:r>
        <w:r w:rsidR="005C199C" w:rsidRPr="005C199C">
          <w:rPr>
            <w:rFonts w:ascii="Times New Roman" w:hAnsi="Times New Roman" w:cs="Times New Roman"/>
            <w:i w:val="0"/>
            <w:noProof/>
            <w:webHidden/>
            <w:sz w:val="24"/>
            <w:szCs w:val="24"/>
          </w:rPr>
          <w:fldChar w:fldCharType="end"/>
        </w:r>
      </w:hyperlink>
    </w:p>
    <w:p w14:paraId="32FCDF20" w14:textId="762FCFD3"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005C199C" w:rsidRPr="005C199C">
          <w:rPr>
            <w:rStyle w:val="Hyperlink"/>
            <w:rFonts w:ascii="Times New Roman" w:hAnsi="Times New Roman" w:cs="Times New Roman"/>
            <w:i w:val="0"/>
            <w:noProof/>
            <w:sz w:val="24"/>
            <w:szCs w:val="24"/>
            <w:u w:val="none"/>
          </w:rPr>
          <w:t>2.3.2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Ownership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31</w:t>
        </w:r>
        <w:r w:rsidR="005C199C" w:rsidRPr="005C199C">
          <w:rPr>
            <w:rFonts w:ascii="Times New Roman" w:hAnsi="Times New Roman" w:cs="Times New Roman"/>
            <w:i w:val="0"/>
            <w:noProof/>
            <w:webHidden/>
            <w:sz w:val="24"/>
            <w:szCs w:val="24"/>
          </w:rPr>
          <w:fldChar w:fldCharType="end"/>
        </w:r>
      </w:hyperlink>
    </w:p>
    <w:p w14:paraId="2A08A6BE" w14:textId="0095964F"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005C199C" w:rsidRPr="005C199C">
          <w:rPr>
            <w:rStyle w:val="Hyperlink"/>
            <w:rFonts w:ascii="Times New Roman" w:hAnsi="Times New Roman" w:cs="Times New Roman"/>
            <w:i w:val="0"/>
            <w:noProof/>
            <w:sz w:val="24"/>
            <w:szCs w:val="24"/>
            <w:u w:val="none"/>
          </w:rPr>
          <w:t>2.3.3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Borrowing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28F191E1" w14:textId="09400BCE"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005C199C" w:rsidRPr="005C199C">
          <w:rPr>
            <w:rStyle w:val="Hyperlink"/>
            <w:rFonts w:ascii="Times New Roman" w:hAnsi="Times New Roman" w:cs="Times New Roman"/>
            <w:i w:val="0"/>
            <w:noProof/>
            <w:sz w:val="24"/>
            <w:szCs w:val="24"/>
            <w:u w:val="none"/>
          </w:rPr>
          <w:t>2.3.4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Lifetimes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567629D2" w14:textId="2A44BCE7"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005C199C" w:rsidRPr="005C199C">
          <w:rPr>
            <w:rStyle w:val="Hyperlink"/>
            <w:rFonts w:ascii="Times New Roman" w:hAnsi="Times New Roman" w:cs="Times New Roman"/>
            <w:i w:val="0"/>
            <w:noProof/>
            <w:sz w:val="24"/>
            <w:szCs w:val="24"/>
            <w:u w:val="none"/>
          </w:rPr>
          <w:t>2.3.5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33</w:t>
        </w:r>
        <w:r w:rsidR="005C199C" w:rsidRPr="005C199C">
          <w:rPr>
            <w:rFonts w:ascii="Times New Roman" w:hAnsi="Times New Roman" w:cs="Times New Roman"/>
            <w:i w:val="0"/>
            <w:noProof/>
            <w:webHidden/>
            <w:sz w:val="24"/>
            <w:szCs w:val="24"/>
          </w:rPr>
          <w:fldChar w:fldCharType="end"/>
        </w:r>
      </w:hyperlink>
    </w:p>
    <w:p w14:paraId="0E2F4944" w14:textId="3FCCFDAE"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005C199C" w:rsidRPr="005C199C">
          <w:rPr>
            <w:rStyle w:val="Hyperlink"/>
            <w:rFonts w:ascii="Times New Roman" w:hAnsi="Times New Roman" w:cs="Times New Roman"/>
            <w:i w:val="0"/>
            <w:noProof/>
            <w:sz w:val="24"/>
            <w:szCs w:val="24"/>
            <w:u w:val="none"/>
          </w:rPr>
          <w:t>2.3.6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Crates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471A5F5D" w14:textId="32C2AA75"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005C199C" w:rsidRPr="005C199C">
          <w:rPr>
            <w:rStyle w:val="Hyperlink"/>
            <w:rFonts w:ascii="Times New Roman" w:hAnsi="Times New Roman" w:cs="Times New Roman"/>
            <w:i w:val="0"/>
            <w:noProof/>
            <w:sz w:val="24"/>
            <w:szCs w:val="24"/>
            <w:u w:val="none"/>
          </w:rPr>
          <w:t>2.3.7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Rust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59C94C53" w14:textId="5A31A0AC"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005C199C" w:rsidRPr="005C199C">
          <w:rPr>
            <w:rStyle w:val="Hyperlink"/>
            <w:rFonts w:ascii="Times New Roman" w:hAnsi="Times New Roman" w:cs="Times New Roman"/>
            <w:smallCaps w:val="0"/>
            <w:noProof/>
            <w:sz w:val="24"/>
            <w:szCs w:val="24"/>
            <w:u w:val="none"/>
          </w:rPr>
          <w:t>2.4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FlightGear</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35</w:t>
        </w:r>
        <w:r w:rsidR="005C199C" w:rsidRPr="005C199C">
          <w:rPr>
            <w:rFonts w:ascii="Times New Roman" w:hAnsi="Times New Roman" w:cs="Times New Roman"/>
            <w:smallCaps w:val="0"/>
            <w:noProof/>
            <w:webHidden/>
            <w:sz w:val="24"/>
            <w:szCs w:val="24"/>
          </w:rPr>
          <w:fldChar w:fldCharType="end"/>
        </w:r>
      </w:hyperlink>
    </w:p>
    <w:p w14:paraId="1A81E851" w14:textId="4C3FB598"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005C199C" w:rsidRPr="005C199C">
          <w:rPr>
            <w:rStyle w:val="Hyperlink"/>
            <w:rFonts w:ascii="Times New Roman" w:hAnsi="Times New Roman" w:cs="Times New Roman"/>
            <w:smallCaps w:val="0"/>
            <w:noProof/>
            <w:sz w:val="24"/>
            <w:szCs w:val="24"/>
            <w:u w:val="none"/>
          </w:rPr>
          <w:t>2.5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Networking And 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36</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4BA2EF1" w14:textId="73401B55" w:rsidR="005C199C" w:rsidRPr="005C199C" w:rsidRDefault="007B6C8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005C199C" w:rsidRPr="005C199C">
          <w:rPr>
            <w:rStyle w:val="Hyperlink"/>
            <w:rFonts w:ascii="Times New Roman" w:hAnsi="Times New Roman" w:cs="Times New Roman"/>
            <w:b w:val="0"/>
            <w:caps w:val="0"/>
            <w:noProof/>
            <w:sz w:val="24"/>
            <w:szCs w:val="24"/>
            <w:u w:val="none"/>
          </w:rPr>
          <w:t>III.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Methodology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_Toc63596131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38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5A779E9" w14:textId="785429D4"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005C199C" w:rsidRPr="005C199C">
          <w:rPr>
            <w:rStyle w:val="Hyperlink"/>
            <w:rFonts w:ascii="Times New Roman" w:hAnsi="Times New Roman" w:cs="Times New Roman"/>
            <w:smallCaps w:val="0"/>
            <w:noProof/>
            <w:sz w:val="24"/>
            <w:szCs w:val="24"/>
            <w:u w:val="none"/>
          </w:rPr>
          <w:t>3.1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Dynamics Models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38</w:t>
        </w:r>
        <w:r w:rsidR="005C199C" w:rsidRPr="005C199C">
          <w:rPr>
            <w:rFonts w:ascii="Times New Roman" w:hAnsi="Times New Roman" w:cs="Times New Roman"/>
            <w:smallCaps w:val="0"/>
            <w:noProof/>
            <w:webHidden/>
            <w:sz w:val="24"/>
            <w:szCs w:val="24"/>
          </w:rPr>
          <w:fldChar w:fldCharType="end"/>
        </w:r>
      </w:hyperlink>
    </w:p>
    <w:p w14:paraId="34FCDFD9" w14:textId="04957A52"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005C199C" w:rsidRPr="005C199C">
          <w:rPr>
            <w:rStyle w:val="Hyperlink"/>
            <w:rFonts w:ascii="Times New Roman" w:hAnsi="Times New Roman" w:cs="Times New Roman"/>
            <w:smallCaps w:val="0"/>
            <w:noProof/>
            <w:sz w:val="24"/>
            <w:szCs w:val="24"/>
            <w:u w:val="none"/>
          </w:rPr>
          <w:t>3.2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41</w:t>
        </w:r>
        <w:r w:rsidR="005C199C" w:rsidRPr="005C199C">
          <w:rPr>
            <w:rFonts w:ascii="Times New Roman" w:hAnsi="Times New Roman" w:cs="Times New Roman"/>
            <w:smallCaps w:val="0"/>
            <w:noProof/>
            <w:webHidden/>
            <w:sz w:val="24"/>
            <w:szCs w:val="24"/>
          </w:rPr>
          <w:fldChar w:fldCharType="end"/>
        </w:r>
      </w:hyperlink>
    </w:p>
    <w:p w14:paraId="64245994" w14:textId="7AF016E9"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005C199C" w:rsidRPr="005C199C">
          <w:rPr>
            <w:rStyle w:val="Hyperlink"/>
            <w:rFonts w:ascii="Times New Roman" w:hAnsi="Times New Roman" w:cs="Times New Roman"/>
            <w:i w:val="0"/>
            <w:noProof/>
            <w:sz w:val="24"/>
            <w:szCs w:val="24"/>
            <w:u w:val="none"/>
          </w:rPr>
          <w:t>3.2.1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42</w:t>
        </w:r>
        <w:r w:rsidR="005C199C" w:rsidRPr="005C199C">
          <w:rPr>
            <w:rFonts w:ascii="Times New Roman" w:hAnsi="Times New Roman" w:cs="Times New Roman"/>
            <w:i w:val="0"/>
            <w:noProof/>
            <w:webHidden/>
            <w:sz w:val="24"/>
            <w:szCs w:val="24"/>
          </w:rPr>
          <w:fldChar w:fldCharType="end"/>
        </w:r>
      </w:hyperlink>
    </w:p>
    <w:p w14:paraId="618D631F" w14:textId="7E5B4738"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005C199C" w:rsidRPr="005C199C">
          <w:rPr>
            <w:rStyle w:val="Hyperlink"/>
            <w:rFonts w:ascii="Times New Roman" w:hAnsi="Times New Roman" w:cs="Times New Roman"/>
            <w:i w:val="0"/>
            <w:noProof/>
            <w:sz w:val="24"/>
            <w:szCs w:val="24"/>
            <w:u w:val="none"/>
          </w:rPr>
          <w:t>3.2.2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08208CBC" w14:textId="47EED0D4"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005C199C" w:rsidRPr="005C199C">
          <w:rPr>
            <w:rStyle w:val="Hyperlink"/>
            <w:rFonts w:ascii="Times New Roman" w:hAnsi="Times New Roman" w:cs="Times New Roman"/>
            <w:i w:val="0"/>
            <w:noProof/>
            <w:sz w:val="24"/>
            <w:szCs w:val="24"/>
            <w:u w:val="none"/>
          </w:rPr>
          <w:t>3.2.3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63C3AE0F" w14:textId="00E7E094"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005C199C" w:rsidRPr="005C199C">
          <w:rPr>
            <w:rStyle w:val="Hyperlink"/>
            <w:rFonts w:ascii="Times New Roman" w:hAnsi="Times New Roman" w:cs="Times New Roman"/>
            <w:smallCaps w:val="0"/>
            <w:noProof/>
            <w:sz w:val="24"/>
            <w:szCs w:val="24"/>
            <w:u w:val="none"/>
          </w:rPr>
          <w:t>3.3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45</w:t>
        </w:r>
        <w:r w:rsidR="005C199C" w:rsidRPr="005C199C">
          <w:rPr>
            <w:rFonts w:ascii="Times New Roman" w:hAnsi="Times New Roman" w:cs="Times New Roman"/>
            <w:smallCaps w:val="0"/>
            <w:noProof/>
            <w:webHidden/>
            <w:sz w:val="24"/>
            <w:szCs w:val="24"/>
          </w:rPr>
          <w:fldChar w:fldCharType="end"/>
        </w:r>
      </w:hyperlink>
    </w:p>
    <w:p w14:paraId="64F96444" w14:textId="10ACC0BA"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005C199C" w:rsidRPr="005C199C">
          <w:rPr>
            <w:rStyle w:val="Hyperlink"/>
            <w:rFonts w:ascii="Times New Roman" w:hAnsi="Times New Roman" w:cs="Times New Roman"/>
            <w:i w:val="0"/>
            <w:noProof/>
            <w:sz w:val="24"/>
            <w:szCs w:val="24"/>
            <w:u w:val="none"/>
          </w:rPr>
          <w:t>3.3.1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4E887758" w14:textId="4F690979"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005C199C" w:rsidRPr="005C199C">
          <w:rPr>
            <w:rStyle w:val="Hyperlink"/>
            <w:rFonts w:ascii="Times New Roman" w:hAnsi="Times New Roman" w:cs="Times New Roman"/>
            <w:i w:val="0"/>
            <w:noProof/>
            <w:sz w:val="24"/>
            <w:szCs w:val="24"/>
            <w:u w:val="none"/>
          </w:rPr>
          <w:t>3.3.2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6457415C" w14:textId="220C40DE"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005C199C" w:rsidRPr="005C199C">
          <w:rPr>
            <w:rStyle w:val="Hyperlink"/>
            <w:rFonts w:ascii="Times New Roman" w:hAnsi="Times New Roman" w:cs="Times New Roman"/>
            <w:i w:val="0"/>
            <w:noProof/>
            <w:sz w:val="24"/>
            <w:szCs w:val="24"/>
            <w:u w:val="none"/>
          </w:rPr>
          <w:t>3.3.3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47</w:t>
        </w:r>
        <w:r w:rsidR="005C199C" w:rsidRPr="005C199C">
          <w:rPr>
            <w:rFonts w:ascii="Times New Roman" w:hAnsi="Times New Roman" w:cs="Times New Roman"/>
            <w:i w:val="0"/>
            <w:noProof/>
            <w:webHidden/>
            <w:sz w:val="24"/>
            <w:szCs w:val="24"/>
          </w:rPr>
          <w:fldChar w:fldCharType="end"/>
        </w:r>
      </w:hyperlink>
    </w:p>
    <w:p w14:paraId="027350D3" w14:textId="4B4D7004"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005C199C" w:rsidRPr="005C199C">
          <w:rPr>
            <w:rStyle w:val="Hyperlink"/>
            <w:rFonts w:ascii="Times New Roman" w:hAnsi="Times New Roman" w:cs="Times New Roman"/>
            <w:smallCaps w:val="0"/>
            <w:noProof/>
            <w:sz w:val="24"/>
            <w:szCs w:val="24"/>
            <w:u w:val="none"/>
          </w:rPr>
          <w:t>3.4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48</w:t>
        </w:r>
        <w:r w:rsidR="005C199C" w:rsidRPr="005C199C">
          <w:rPr>
            <w:rFonts w:ascii="Times New Roman" w:hAnsi="Times New Roman" w:cs="Times New Roman"/>
            <w:smallCaps w:val="0"/>
            <w:noProof/>
            <w:webHidden/>
            <w:sz w:val="24"/>
            <w:szCs w:val="24"/>
          </w:rPr>
          <w:fldChar w:fldCharType="end"/>
        </w:r>
      </w:hyperlink>
    </w:p>
    <w:p w14:paraId="1CF05F6F" w14:textId="3B3D7ECD"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005C199C" w:rsidRPr="005C199C">
          <w:rPr>
            <w:rStyle w:val="Hyperlink"/>
            <w:rFonts w:ascii="Times New Roman" w:hAnsi="Times New Roman" w:cs="Times New Roman"/>
            <w:i w:val="0"/>
            <w:noProof/>
            <w:sz w:val="24"/>
            <w:szCs w:val="24"/>
            <w:u w:val="none"/>
          </w:rPr>
          <w:t>3.4.1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(Angle of Attack)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49</w:t>
        </w:r>
        <w:r w:rsidR="005C199C" w:rsidRPr="005C199C">
          <w:rPr>
            <w:rFonts w:ascii="Times New Roman" w:hAnsi="Times New Roman" w:cs="Times New Roman"/>
            <w:i w:val="0"/>
            <w:noProof/>
            <w:webHidden/>
            <w:sz w:val="24"/>
            <w:szCs w:val="24"/>
          </w:rPr>
          <w:fldChar w:fldCharType="end"/>
        </w:r>
      </w:hyperlink>
    </w:p>
    <w:p w14:paraId="4C89E251" w14:textId="0AE797CB"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005C199C" w:rsidRPr="005C199C">
          <w:rPr>
            <w:rStyle w:val="Hyperlink"/>
            <w:rFonts w:ascii="Times New Roman" w:hAnsi="Times New Roman" w:cs="Times New Roman"/>
            <w:i w:val="0"/>
            <w:noProof/>
            <w:sz w:val="24"/>
            <w:szCs w:val="24"/>
            <w:u w:val="none"/>
          </w:rPr>
          <w:t>3.4.2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(Bank)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60BC28B9" w14:textId="005EC04A"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005C199C" w:rsidRPr="005C199C">
          <w:rPr>
            <w:rStyle w:val="Hyperlink"/>
            <w:rFonts w:ascii="Times New Roman" w:hAnsi="Times New Roman" w:cs="Times New Roman"/>
            <w:i w:val="0"/>
            <w:noProof/>
            <w:sz w:val="24"/>
            <w:szCs w:val="24"/>
            <w:u w:val="none"/>
          </w:rPr>
          <w:t>3.4.3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2D731F3E" w14:textId="6F54B19B"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005C199C" w:rsidRPr="005C199C">
          <w:rPr>
            <w:rStyle w:val="Hyperlink"/>
            <w:rFonts w:ascii="Times New Roman" w:hAnsi="Times New Roman" w:cs="Times New Roman"/>
            <w:i w:val="0"/>
            <w:noProof/>
            <w:sz w:val="24"/>
            <w:szCs w:val="24"/>
            <w:u w:val="none"/>
          </w:rPr>
          <w:t>3.4.4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348265CA" w14:textId="7AC0D418"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005C199C" w:rsidRPr="005C199C">
          <w:rPr>
            <w:rStyle w:val="Hyperlink"/>
            <w:rFonts w:ascii="Times New Roman" w:hAnsi="Times New Roman" w:cs="Times New Roman"/>
            <w:smallCaps w:val="0"/>
            <w:noProof/>
            <w:sz w:val="24"/>
            <w:szCs w:val="24"/>
            <w:u w:val="none"/>
          </w:rPr>
          <w:t>3.5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51</w:t>
        </w:r>
        <w:r w:rsidR="005C199C" w:rsidRPr="005C199C">
          <w:rPr>
            <w:rFonts w:ascii="Times New Roman" w:hAnsi="Times New Roman" w:cs="Times New Roman"/>
            <w:smallCaps w:val="0"/>
            <w:noProof/>
            <w:webHidden/>
            <w:sz w:val="24"/>
            <w:szCs w:val="24"/>
          </w:rPr>
          <w:fldChar w:fldCharType="end"/>
        </w:r>
      </w:hyperlink>
    </w:p>
    <w:p w14:paraId="0987CF2D" w14:textId="25483D81"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005C199C" w:rsidRPr="005C199C">
          <w:rPr>
            <w:rStyle w:val="Hyperlink"/>
            <w:rFonts w:ascii="Times New Roman" w:hAnsi="Times New Roman" w:cs="Times New Roman"/>
            <w:i w:val="0"/>
            <w:noProof/>
            <w:sz w:val="24"/>
            <w:szCs w:val="24"/>
            <w:u w:val="none"/>
          </w:rPr>
          <w:t>3.5.1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(No Flight Control)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3A23AE31" w14:textId="7509DD82"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005C199C" w:rsidRPr="005C199C">
          <w:rPr>
            <w:rStyle w:val="Hyperlink"/>
            <w:rFonts w:ascii="Times New Roman" w:hAnsi="Times New Roman" w:cs="Times New Roman"/>
            <w:i w:val="0"/>
            <w:noProof/>
            <w:sz w:val="24"/>
            <w:szCs w:val="24"/>
            <w:u w:val="none"/>
          </w:rPr>
          <w:t>3.5.2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(Roll)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05DE542A" w14:textId="170D79C2"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005C199C" w:rsidRPr="005C199C">
          <w:rPr>
            <w:rStyle w:val="Hyperlink"/>
            <w:rFonts w:ascii="Times New Roman" w:hAnsi="Times New Roman" w:cs="Times New Roman"/>
            <w:i w:val="0"/>
            <w:noProof/>
            <w:sz w:val="24"/>
            <w:szCs w:val="24"/>
            <w:u w:val="none"/>
          </w:rPr>
          <w:t>3.5.3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(Pitch)</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3D4F71E0" w14:textId="692D93FE"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005C199C" w:rsidRPr="005C199C">
          <w:rPr>
            <w:rStyle w:val="Hyperlink"/>
            <w:rFonts w:ascii="Times New Roman" w:hAnsi="Times New Roman" w:cs="Times New Roman"/>
            <w:i w:val="0"/>
            <w:noProof/>
            <w:sz w:val="24"/>
            <w:szCs w:val="24"/>
            <w:u w:val="none"/>
          </w:rPr>
          <w:t>3.5.4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Four (Yaw)</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2BD07512" w14:textId="33FDF08D"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005C199C" w:rsidRPr="005C199C">
          <w:rPr>
            <w:rStyle w:val="Hyperlink"/>
            <w:rFonts w:ascii="Times New Roman" w:hAnsi="Times New Roman" w:cs="Times New Roman"/>
            <w:i w:val="0"/>
            <w:noProof/>
            <w:sz w:val="24"/>
            <w:szCs w:val="24"/>
            <w:u w:val="none"/>
          </w:rPr>
          <w:t>3.5.5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Five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_Toc63596151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7727ED15" w14:textId="3D902320"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005C199C" w:rsidRPr="005C199C">
          <w:rPr>
            <w:rStyle w:val="Hyperlink"/>
            <w:rFonts w:ascii="Times New Roman" w:hAnsi="Times New Roman" w:cs="Times New Roman"/>
            <w:i w:val="0"/>
            <w:noProof/>
            <w:sz w:val="24"/>
            <w:szCs w:val="24"/>
            <w:u w:val="none"/>
          </w:rPr>
          <w:t>3.5.6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Six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51BF2BA6" w14:textId="20A8B5B2"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005C199C" w:rsidRPr="005C199C">
          <w:rPr>
            <w:rStyle w:val="Hyperlink"/>
            <w:rFonts w:ascii="Times New Roman" w:hAnsi="Times New Roman" w:cs="Times New Roman"/>
            <w:i w:val="0"/>
            <w:noProof/>
            <w:sz w:val="24"/>
            <w:szCs w:val="24"/>
            <w:u w:val="none"/>
          </w:rPr>
          <w:t>3.5.7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 Verification</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56</w:t>
        </w:r>
        <w:r w:rsidR="005C199C" w:rsidRPr="005C199C">
          <w:rPr>
            <w:rFonts w:ascii="Times New Roman" w:hAnsi="Times New Roman" w:cs="Times New Roman"/>
            <w:i w:val="0"/>
            <w:noProof/>
            <w:webHidden/>
            <w:sz w:val="24"/>
            <w:szCs w:val="24"/>
          </w:rPr>
          <w:fldChar w:fldCharType="end"/>
        </w:r>
      </w:hyperlink>
    </w:p>
    <w:p w14:paraId="2DFA643C" w14:textId="5D34F2D8"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005C199C" w:rsidRPr="005C199C">
          <w:rPr>
            <w:rStyle w:val="Hyperlink"/>
            <w:rFonts w:ascii="Times New Roman" w:hAnsi="Times New Roman" w:cs="Times New Roman"/>
            <w:noProof/>
            <w:sz w:val="24"/>
            <w:szCs w:val="24"/>
            <w:u w:val="none"/>
          </w:rPr>
          <w:t>3.5.7.1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Vector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79E41EF8" w14:textId="710C8EB7"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005C199C" w:rsidRPr="005C199C">
          <w:rPr>
            <w:rStyle w:val="Hyperlink"/>
            <w:rFonts w:ascii="Times New Roman" w:hAnsi="Times New Roman" w:cs="Times New Roman"/>
            <w:noProof/>
            <w:sz w:val="24"/>
            <w:szCs w:val="24"/>
            <w:u w:val="none"/>
          </w:rPr>
          <w:t>3.5.7.2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Matrix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3F8513BE" w14:textId="2A9EB049"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005C199C" w:rsidRPr="005C199C">
          <w:rPr>
            <w:rStyle w:val="Hyperlink"/>
            <w:rFonts w:ascii="Times New Roman" w:hAnsi="Times New Roman" w:cs="Times New Roman"/>
            <w:noProof/>
            <w:sz w:val="24"/>
            <w:szCs w:val="24"/>
            <w:u w:val="none"/>
          </w:rPr>
          <w:t>3.5.7.3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Quaternion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58</w:t>
        </w:r>
        <w:r w:rsidR="005C199C" w:rsidRPr="005C199C">
          <w:rPr>
            <w:rFonts w:ascii="Times New Roman" w:hAnsi="Times New Roman" w:cs="Times New Roman"/>
            <w:noProof/>
            <w:webHidden/>
            <w:sz w:val="24"/>
            <w:szCs w:val="24"/>
          </w:rPr>
          <w:fldChar w:fldCharType="end"/>
        </w:r>
      </w:hyperlink>
    </w:p>
    <w:p w14:paraId="6F533F68" w14:textId="05073AE9"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005C199C" w:rsidRPr="005C199C">
          <w:rPr>
            <w:rStyle w:val="Hyperlink"/>
            <w:rFonts w:ascii="Times New Roman" w:hAnsi="Times New Roman" w:cs="Times New Roman"/>
            <w:smallCaps w:val="0"/>
            <w:noProof/>
            <w:sz w:val="24"/>
            <w:szCs w:val="24"/>
            <w:u w:val="none"/>
          </w:rPr>
          <w:t>3.6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_Toc63596157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58</w:t>
        </w:r>
        <w:r w:rsidR="005C199C" w:rsidRPr="005C199C">
          <w:rPr>
            <w:rFonts w:ascii="Times New Roman" w:hAnsi="Times New Roman" w:cs="Times New Roman"/>
            <w:smallCaps w:val="0"/>
            <w:noProof/>
            <w:webHidden/>
            <w:sz w:val="24"/>
            <w:szCs w:val="24"/>
          </w:rPr>
          <w:fldChar w:fldCharType="end"/>
        </w:r>
      </w:hyperlink>
    </w:p>
    <w:p w14:paraId="67B45B63" w14:textId="689DEA3B"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005C199C" w:rsidRPr="005C199C">
          <w:rPr>
            <w:rStyle w:val="Hyperlink"/>
            <w:rFonts w:ascii="Times New Roman" w:hAnsi="Times New Roman" w:cs="Times New Roman"/>
            <w:i w:val="0"/>
            <w:noProof/>
            <w:sz w:val="24"/>
            <w:szCs w:val="24"/>
            <w:u w:val="none"/>
          </w:rPr>
          <w:t>3.6.1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Simulation Loop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D22C04E" w14:textId="1BD9C807"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005C199C" w:rsidRPr="005C199C">
          <w:rPr>
            <w:rStyle w:val="Hyperlink"/>
            <w:rFonts w:ascii="Times New Roman" w:hAnsi="Times New Roman" w:cs="Times New Roman"/>
            <w:i w:val="0"/>
            <w:noProof/>
            <w:sz w:val="24"/>
            <w:szCs w:val="24"/>
            <w:u w:val="none"/>
          </w:rPr>
          <w:t>3.6.2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93833ED" w14:textId="788B2ADF"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005C199C" w:rsidRPr="005C199C">
          <w:rPr>
            <w:rStyle w:val="Hyperlink"/>
            <w:rFonts w:ascii="Times New Roman" w:hAnsi="Times New Roman" w:cs="Times New Roman"/>
            <w:i w:val="0"/>
            <w:noProof/>
            <w:sz w:val="24"/>
            <w:szCs w:val="24"/>
            <w:u w:val="none"/>
          </w:rPr>
          <w:t>3.6.3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61</w:t>
        </w:r>
        <w:r w:rsidR="005C199C" w:rsidRPr="005C199C">
          <w:rPr>
            <w:rFonts w:ascii="Times New Roman" w:hAnsi="Times New Roman" w:cs="Times New Roman"/>
            <w:i w:val="0"/>
            <w:noProof/>
            <w:webHidden/>
            <w:sz w:val="24"/>
            <w:szCs w:val="24"/>
          </w:rPr>
          <w:fldChar w:fldCharType="end"/>
        </w:r>
      </w:hyperlink>
    </w:p>
    <w:p w14:paraId="4C2CB86E" w14:textId="0B79F854"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005C199C" w:rsidRPr="005C199C">
          <w:rPr>
            <w:rStyle w:val="Hyperlink"/>
            <w:rFonts w:ascii="Times New Roman" w:hAnsi="Times New Roman" w:cs="Times New Roman"/>
            <w:noProof/>
            <w:sz w:val="24"/>
            <w:szCs w:val="24"/>
            <w:u w:val="none"/>
          </w:rPr>
          <w:t>3.6.3.1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KeyboardState</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AAC29AD" w14:textId="49B7F798"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005C199C" w:rsidRPr="005C199C">
          <w:rPr>
            <w:rStyle w:val="Hyperlink"/>
            <w:rFonts w:ascii="Times New Roman" w:hAnsi="Times New Roman" w:cs="Times New Roman"/>
            <w:noProof/>
            <w:sz w:val="24"/>
            <w:szCs w:val="24"/>
            <w:u w:val="none"/>
          </w:rPr>
          <w:t>3.6.3.2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FGNetFDM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9C7CA41" w14:textId="63010005"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005C199C" w:rsidRPr="005C199C">
          <w:rPr>
            <w:rStyle w:val="Hyperlink"/>
            <w:rFonts w:ascii="Times New Roman" w:hAnsi="Times New Roman" w:cs="Times New Roman"/>
            <w:noProof/>
            <w:sz w:val="24"/>
            <w:szCs w:val="24"/>
            <w:u w:val="none"/>
          </w:rPr>
          <w:t>3.6.3.3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DataFDM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62</w:t>
        </w:r>
        <w:r w:rsidR="005C199C" w:rsidRPr="005C199C">
          <w:rPr>
            <w:rFonts w:ascii="Times New Roman" w:hAnsi="Times New Roman" w:cs="Times New Roman"/>
            <w:noProof/>
            <w:webHidden/>
            <w:sz w:val="24"/>
            <w:szCs w:val="24"/>
          </w:rPr>
          <w:fldChar w:fldCharType="end"/>
        </w:r>
      </w:hyperlink>
    </w:p>
    <w:p w14:paraId="30A71BD8" w14:textId="11B9068A"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005C199C" w:rsidRPr="005C199C">
          <w:rPr>
            <w:rStyle w:val="Hyperlink"/>
            <w:rFonts w:ascii="Times New Roman" w:hAnsi="Times New Roman" w:cs="Times New Roman"/>
            <w:i w:val="0"/>
            <w:noProof/>
            <w:sz w:val="24"/>
            <w:szCs w:val="24"/>
            <w:u w:val="none"/>
          </w:rPr>
          <w:t>3.6.4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62</w:t>
        </w:r>
        <w:r w:rsidR="005C199C" w:rsidRPr="005C199C">
          <w:rPr>
            <w:rFonts w:ascii="Times New Roman" w:hAnsi="Times New Roman" w:cs="Times New Roman"/>
            <w:i w:val="0"/>
            <w:noProof/>
            <w:webHidden/>
            <w:sz w:val="24"/>
            <w:szCs w:val="24"/>
          </w:rPr>
          <w:fldChar w:fldCharType="end"/>
        </w:r>
      </w:hyperlink>
    </w:p>
    <w:p w14:paraId="15E40D74" w14:textId="2DA7FEF7"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005C199C" w:rsidRPr="005C199C">
          <w:rPr>
            <w:rStyle w:val="Hyperlink"/>
            <w:rFonts w:ascii="Times New Roman" w:hAnsi="Times New Roman" w:cs="Times New Roman"/>
            <w:noProof/>
            <w:sz w:val="24"/>
            <w:szCs w:val="24"/>
            <w:u w:val="none"/>
          </w:rPr>
          <w:t>3.6.4.1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FlightControl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65</w:t>
        </w:r>
        <w:r w:rsidR="005C199C" w:rsidRPr="005C199C">
          <w:rPr>
            <w:rFonts w:ascii="Times New Roman" w:hAnsi="Times New Roman" w:cs="Times New Roman"/>
            <w:noProof/>
            <w:webHidden/>
            <w:sz w:val="24"/>
            <w:szCs w:val="24"/>
          </w:rPr>
          <w:fldChar w:fldCharType="end"/>
        </w:r>
      </w:hyperlink>
    </w:p>
    <w:p w14:paraId="68E4E8C4" w14:textId="64D862D6"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005C199C" w:rsidRPr="005C199C">
          <w:rPr>
            <w:rStyle w:val="Hyperlink"/>
            <w:rFonts w:ascii="Times New Roman" w:hAnsi="Times New Roman" w:cs="Times New Roman"/>
            <w:noProof/>
            <w:sz w:val="24"/>
            <w:szCs w:val="24"/>
            <w:u w:val="none"/>
          </w:rPr>
          <w:t>3.6.4.2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MakePacket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67</w:t>
        </w:r>
        <w:r w:rsidR="005C199C" w:rsidRPr="005C199C">
          <w:rPr>
            <w:rFonts w:ascii="Times New Roman" w:hAnsi="Times New Roman" w:cs="Times New Roman"/>
            <w:noProof/>
            <w:webHidden/>
            <w:sz w:val="24"/>
            <w:szCs w:val="24"/>
          </w:rPr>
          <w:fldChar w:fldCharType="end"/>
        </w:r>
      </w:hyperlink>
    </w:p>
    <w:p w14:paraId="30C287F0" w14:textId="70D30A8B"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005C199C" w:rsidRPr="005C199C">
          <w:rPr>
            <w:rStyle w:val="Hyperlink"/>
            <w:rFonts w:ascii="Times New Roman" w:hAnsi="Times New Roman" w:cs="Times New Roman"/>
            <w:noProof/>
            <w:sz w:val="24"/>
            <w:szCs w:val="24"/>
            <w:u w:val="none"/>
          </w:rPr>
          <w:t>3.6.4.3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SendPacket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p>
    <w:p w14:paraId="31E5C8C5" w14:textId="630456AC" w:rsidR="005C199C" w:rsidRPr="005C199C" w:rsidRDefault="007B6C8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005C199C" w:rsidRPr="005C199C">
          <w:rPr>
            <w:rStyle w:val="Hyperlink"/>
            <w:rFonts w:ascii="Times New Roman" w:hAnsi="Times New Roman" w:cs="Times New Roman"/>
            <w:noProof/>
            <w:sz w:val="24"/>
            <w:szCs w:val="24"/>
            <w:u w:val="none"/>
          </w:rPr>
          <w:t>3.6.4.4</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EquationsOfMotion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_Toc63596168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r w:rsidR="005C199C">
        <w:rPr>
          <w:rStyle w:val="Hyperlink"/>
          <w:rFonts w:ascii="Times New Roman" w:hAnsi="Times New Roman" w:cs="Times New Roman"/>
          <w:noProof/>
          <w:sz w:val="24"/>
          <w:szCs w:val="24"/>
          <w:u w:val="none"/>
        </w:rPr>
        <w:br/>
      </w:r>
    </w:p>
    <w:p w14:paraId="57540B73" w14:textId="12D89768" w:rsidR="005C199C" w:rsidRPr="005C199C" w:rsidRDefault="007B6C8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005C199C" w:rsidRPr="005C199C">
          <w:rPr>
            <w:rStyle w:val="Hyperlink"/>
            <w:rFonts w:ascii="Times New Roman" w:hAnsi="Times New Roman" w:cs="Times New Roman"/>
            <w:b w:val="0"/>
            <w:caps w:val="0"/>
            <w:noProof/>
            <w:sz w:val="24"/>
            <w:szCs w:val="24"/>
            <w:u w:val="none"/>
          </w:rPr>
          <w:t>IV.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Analysis and Results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_Toc63596169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70</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E482B78" w14:textId="068FA772"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005C199C" w:rsidRPr="005C199C">
          <w:rPr>
            <w:rStyle w:val="Hyperlink"/>
            <w:rFonts w:ascii="Times New Roman" w:hAnsi="Times New Roman" w:cs="Times New Roman"/>
            <w:smallCaps w:val="0"/>
            <w:noProof/>
            <w:sz w:val="24"/>
            <w:szCs w:val="24"/>
            <w:u w:val="none"/>
          </w:rPr>
          <w:t>4.1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70</w:t>
        </w:r>
        <w:r w:rsidR="005C199C" w:rsidRPr="005C199C">
          <w:rPr>
            <w:rFonts w:ascii="Times New Roman" w:hAnsi="Times New Roman" w:cs="Times New Roman"/>
            <w:smallCaps w:val="0"/>
            <w:noProof/>
            <w:webHidden/>
            <w:sz w:val="24"/>
            <w:szCs w:val="24"/>
          </w:rPr>
          <w:fldChar w:fldCharType="end"/>
        </w:r>
      </w:hyperlink>
    </w:p>
    <w:p w14:paraId="41B87BA0" w14:textId="718831E0"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005C199C" w:rsidRPr="005C199C">
          <w:rPr>
            <w:rStyle w:val="Hyperlink"/>
            <w:rFonts w:ascii="Times New Roman" w:hAnsi="Times New Roman" w:cs="Times New Roman"/>
            <w:smallCaps w:val="0"/>
            <w:noProof/>
            <w:sz w:val="24"/>
            <w:szCs w:val="24"/>
            <w:u w:val="none"/>
          </w:rPr>
          <w:t>4.2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p>
    <w:p w14:paraId="5D6B8B94" w14:textId="5CC9FF64" w:rsidR="005C199C" w:rsidRPr="005C199C" w:rsidRDefault="007B6C8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005C199C" w:rsidRPr="005C199C">
          <w:rPr>
            <w:rStyle w:val="Hyperlink"/>
            <w:rFonts w:ascii="Times New Roman" w:hAnsi="Times New Roman" w:cs="Times New Roman"/>
            <w:i w:val="0"/>
            <w:noProof/>
            <w:sz w:val="24"/>
            <w:szCs w:val="24"/>
            <w:u w:val="none"/>
          </w:rPr>
          <w:t>4.2.1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_Toc63596174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71</w:t>
        </w:r>
        <w:r w:rsidR="005C199C" w:rsidRPr="005C199C">
          <w:rPr>
            <w:rFonts w:ascii="Times New Roman" w:hAnsi="Times New Roman" w:cs="Times New Roman"/>
            <w:i w:val="0"/>
            <w:noProof/>
            <w:webHidden/>
            <w:sz w:val="24"/>
            <w:szCs w:val="24"/>
          </w:rPr>
          <w:fldChar w:fldCharType="end"/>
        </w:r>
      </w:hyperlink>
    </w:p>
    <w:p w14:paraId="01D6A089" w14:textId="017F0F3B"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005C199C" w:rsidRPr="005C199C">
          <w:rPr>
            <w:rStyle w:val="Hyperlink"/>
            <w:rFonts w:ascii="Times New Roman" w:hAnsi="Times New Roman" w:cs="Times New Roman"/>
            <w:smallCaps w:val="0"/>
            <w:noProof/>
            <w:sz w:val="24"/>
            <w:szCs w:val="24"/>
            <w:u w:val="none"/>
          </w:rPr>
          <w:t>4.3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21D94D3C" w14:textId="2CC5C73E" w:rsidR="005C199C" w:rsidRPr="005C199C" w:rsidRDefault="007B6C8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005C199C" w:rsidRPr="005C199C">
          <w:rPr>
            <w:rStyle w:val="Hyperlink"/>
            <w:rFonts w:ascii="Times New Roman" w:hAnsi="Times New Roman" w:cs="Times New Roman"/>
            <w:b w:val="0"/>
            <w:caps w:val="0"/>
            <w:noProof/>
            <w:sz w:val="24"/>
            <w:szCs w:val="24"/>
            <w:u w:val="none"/>
          </w:rPr>
          <w:t>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Conclusion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_Toc63596176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74</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874C9BF" w14:textId="47F3DC98"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005C199C" w:rsidRPr="005C199C">
          <w:rPr>
            <w:rStyle w:val="Hyperlink"/>
            <w:rFonts w:ascii="Times New Roman" w:hAnsi="Times New Roman" w:cs="Times New Roman"/>
            <w:smallCaps w:val="0"/>
            <w:noProof/>
            <w:sz w:val="24"/>
            <w:szCs w:val="24"/>
            <w:u w:val="none"/>
          </w:rPr>
          <w:t>5.1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Conclusions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74</w:t>
        </w:r>
        <w:r w:rsidR="005C199C" w:rsidRPr="005C199C">
          <w:rPr>
            <w:rFonts w:ascii="Times New Roman" w:hAnsi="Times New Roman" w:cs="Times New Roman"/>
            <w:smallCaps w:val="0"/>
            <w:noProof/>
            <w:webHidden/>
            <w:sz w:val="24"/>
            <w:szCs w:val="24"/>
          </w:rPr>
          <w:fldChar w:fldCharType="end"/>
        </w:r>
      </w:hyperlink>
    </w:p>
    <w:p w14:paraId="236C71CA" w14:textId="52991D20"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005C199C" w:rsidRPr="005C199C">
          <w:rPr>
            <w:rStyle w:val="Hyperlink"/>
            <w:rFonts w:ascii="Times New Roman" w:hAnsi="Times New Roman" w:cs="Times New Roman"/>
            <w:smallCaps w:val="0"/>
            <w:noProof/>
            <w:sz w:val="24"/>
            <w:szCs w:val="24"/>
            <w:u w:val="none"/>
          </w:rPr>
          <w:t>5.2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Significance of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76</w:t>
        </w:r>
        <w:r w:rsidR="005C199C" w:rsidRPr="005C199C">
          <w:rPr>
            <w:rFonts w:ascii="Times New Roman" w:hAnsi="Times New Roman" w:cs="Times New Roman"/>
            <w:smallCaps w:val="0"/>
            <w:noProof/>
            <w:webHidden/>
            <w:sz w:val="24"/>
            <w:szCs w:val="24"/>
          </w:rPr>
          <w:fldChar w:fldCharType="end"/>
        </w:r>
      </w:hyperlink>
    </w:p>
    <w:p w14:paraId="12561E37" w14:textId="7B61167E" w:rsidR="005C199C" w:rsidRPr="005C199C" w:rsidRDefault="007B6C8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005C199C" w:rsidRPr="005C199C">
          <w:rPr>
            <w:rStyle w:val="Hyperlink"/>
            <w:rFonts w:ascii="Times New Roman" w:hAnsi="Times New Roman" w:cs="Times New Roman"/>
            <w:smallCaps w:val="0"/>
            <w:noProof/>
            <w:sz w:val="24"/>
            <w:szCs w:val="24"/>
            <w:u w:val="none"/>
          </w:rPr>
          <w:t>5.3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Future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_Toc63596180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77</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CD1D091" w14:textId="0B2EDD0F" w:rsidR="005C199C" w:rsidRPr="005C199C" w:rsidRDefault="007B6C8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005C199C" w:rsidRPr="005C199C">
          <w:rPr>
            <w:rStyle w:val="Hyperlink"/>
            <w:rFonts w:ascii="Times New Roman" w:hAnsi="Times New Roman" w:cs="Times New Roman"/>
            <w:b w:val="0"/>
            <w:caps w:val="0"/>
            <w:noProof/>
            <w:sz w:val="24"/>
            <w:szCs w:val="24"/>
            <w:u w:val="none"/>
          </w:rPr>
          <w:t>Appendix A: Configuring FlightGear as a Visual System</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683B0112" w14:textId="3411E45F" w:rsidR="005C199C" w:rsidRPr="005C199C" w:rsidRDefault="007B6C8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005C199C" w:rsidRPr="005C199C">
          <w:rPr>
            <w:rStyle w:val="Hyperlink"/>
            <w:rFonts w:ascii="Times New Roman" w:hAnsi="Times New Roman" w:cs="Times New Roman"/>
            <w:b w:val="0"/>
            <w:caps w:val="0"/>
            <w:noProof/>
            <w:sz w:val="24"/>
            <w:szCs w:val="24"/>
            <w:u w:val="none"/>
          </w:rPr>
          <w:t>Appendix B: Flight Simulator Keyboard Controls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3AA50ACC" w14:textId="2D015367" w:rsidR="005C199C" w:rsidRPr="005C199C" w:rsidRDefault="007B6C8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005C199C" w:rsidRPr="005C199C">
          <w:rPr>
            <w:rStyle w:val="Hyperlink"/>
            <w:rFonts w:ascii="Times New Roman" w:hAnsi="Times New Roman" w:cs="Times New Roman"/>
            <w:b w:val="0"/>
            <w:caps w:val="0"/>
            <w:noProof/>
            <w:sz w:val="24"/>
            <w:szCs w:val="24"/>
            <w:u w:val="none"/>
          </w:rPr>
          <w:t>Bibliography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80</w:t>
        </w:r>
        <w:r w:rsidR="005C199C"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5C9074C3" w14:textId="78898186" w:rsidR="00827A6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4020807" w:history="1">
        <w:r w:rsidR="00827A62" w:rsidRPr="00086CE1">
          <w:rPr>
            <w:rStyle w:val="Hyperlink"/>
            <w:noProof/>
          </w:rPr>
          <w:t>Figure 1: Forces Visualized [3]</w:t>
        </w:r>
        <w:r w:rsidR="00827A62">
          <w:rPr>
            <w:noProof/>
            <w:webHidden/>
          </w:rPr>
          <w:tab/>
        </w:r>
        <w:r w:rsidR="00827A62">
          <w:rPr>
            <w:noProof/>
            <w:webHidden/>
          </w:rPr>
          <w:fldChar w:fldCharType="begin"/>
        </w:r>
        <w:r w:rsidR="00827A62">
          <w:rPr>
            <w:noProof/>
            <w:webHidden/>
          </w:rPr>
          <w:instrText xml:space="preserve"> PAGEREF _Toc64020807 \h </w:instrText>
        </w:r>
        <w:r w:rsidR="00827A62">
          <w:rPr>
            <w:noProof/>
            <w:webHidden/>
          </w:rPr>
        </w:r>
        <w:r w:rsidR="00827A62">
          <w:rPr>
            <w:noProof/>
            <w:webHidden/>
          </w:rPr>
          <w:fldChar w:fldCharType="separate"/>
        </w:r>
        <w:r w:rsidR="00827A62">
          <w:rPr>
            <w:noProof/>
            <w:webHidden/>
          </w:rPr>
          <w:t>11</w:t>
        </w:r>
        <w:r w:rsidR="00827A62">
          <w:rPr>
            <w:noProof/>
            <w:webHidden/>
          </w:rPr>
          <w:fldChar w:fldCharType="end"/>
        </w:r>
      </w:hyperlink>
    </w:p>
    <w:p w14:paraId="2CDC4AE9" w14:textId="3AA6CD67"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08" w:history="1">
        <w:r w:rsidR="00827A62" w:rsidRPr="00086CE1">
          <w:rPr>
            <w:rStyle w:val="Hyperlink"/>
            <w:noProof/>
          </w:rPr>
          <w:t>Figure 2: Airplane Components [3]</w:t>
        </w:r>
        <w:r w:rsidR="00827A62">
          <w:rPr>
            <w:noProof/>
            <w:webHidden/>
          </w:rPr>
          <w:tab/>
        </w:r>
        <w:r w:rsidR="00827A62">
          <w:rPr>
            <w:noProof/>
            <w:webHidden/>
          </w:rPr>
          <w:fldChar w:fldCharType="begin"/>
        </w:r>
        <w:r w:rsidR="00827A62">
          <w:rPr>
            <w:noProof/>
            <w:webHidden/>
          </w:rPr>
          <w:instrText xml:space="preserve"> PAGEREF _Toc64020808 \h </w:instrText>
        </w:r>
        <w:r w:rsidR="00827A62">
          <w:rPr>
            <w:noProof/>
            <w:webHidden/>
          </w:rPr>
        </w:r>
        <w:r w:rsidR="00827A62">
          <w:rPr>
            <w:noProof/>
            <w:webHidden/>
          </w:rPr>
          <w:fldChar w:fldCharType="separate"/>
        </w:r>
        <w:r w:rsidR="00827A62">
          <w:rPr>
            <w:noProof/>
            <w:webHidden/>
          </w:rPr>
          <w:t>12</w:t>
        </w:r>
        <w:r w:rsidR="00827A62">
          <w:rPr>
            <w:noProof/>
            <w:webHidden/>
          </w:rPr>
          <w:fldChar w:fldCharType="end"/>
        </w:r>
      </w:hyperlink>
    </w:p>
    <w:p w14:paraId="1A329FF8" w14:textId="0F939BFB"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09" w:history="1">
        <w:r w:rsidR="00827A62" w:rsidRPr="00086CE1">
          <w:rPr>
            <w:rStyle w:val="Hyperlink"/>
            <w:noProof/>
          </w:rPr>
          <w:t>Figure 3: Airfoil Cross-section [14]</w:t>
        </w:r>
        <w:r w:rsidR="00827A62">
          <w:rPr>
            <w:noProof/>
            <w:webHidden/>
          </w:rPr>
          <w:tab/>
        </w:r>
        <w:r w:rsidR="00827A62">
          <w:rPr>
            <w:noProof/>
            <w:webHidden/>
          </w:rPr>
          <w:fldChar w:fldCharType="begin"/>
        </w:r>
        <w:r w:rsidR="00827A62">
          <w:rPr>
            <w:noProof/>
            <w:webHidden/>
          </w:rPr>
          <w:instrText xml:space="preserve"> PAGEREF _Toc64020809 \h </w:instrText>
        </w:r>
        <w:r w:rsidR="00827A62">
          <w:rPr>
            <w:noProof/>
            <w:webHidden/>
          </w:rPr>
        </w:r>
        <w:r w:rsidR="00827A62">
          <w:rPr>
            <w:noProof/>
            <w:webHidden/>
          </w:rPr>
          <w:fldChar w:fldCharType="separate"/>
        </w:r>
        <w:r w:rsidR="00827A62">
          <w:rPr>
            <w:noProof/>
            <w:webHidden/>
          </w:rPr>
          <w:t>13</w:t>
        </w:r>
        <w:r w:rsidR="00827A62">
          <w:rPr>
            <w:noProof/>
            <w:webHidden/>
          </w:rPr>
          <w:fldChar w:fldCharType="end"/>
        </w:r>
      </w:hyperlink>
    </w:p>
    <w:p w14:paraId="232F9FF9" w14:textId="5E14D00A"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0" w:history="1">
        <w:r w:rsidR="00827A62" w:rsidRPr="00086CE1">
          <w:rPr>
            <w:rStyle w:val="Hyperlink"/>
            <w:noProof/>
          </w:rPr>
          <w:t>Figure 4: Airplane Rotations [3]</w:t>
        </w:r>
        <w:r w:rsidR="00827A62">
          <w:rPr>
            <w:noProof/>
            <w:webHidden/>
          </w:rPr>
          <w:tab/>
        </w:r>
        <w:r w:rsidR="00827A62">
          <w:rPr>
            <w:noProof/>
            <w:webHidden/>
          </w:rPr>
          <w:fldChar w:fldCharType="begin"/>
        </w:r>
        <w:r w:rsidR="00827A62">
          <w:rPr>
            <w:noProof/>
            <w:webHidden/>
          </w:rPr>
          <w:instrText xml:space="preserve"> PAGEREF _Toc64020810 \h </w:instrText>
        </w:r>
        <w:r w:rsidR="00827A62">
          <w:rPr>
            <w:noProof/>
            <w:webHidden/>
          </w:rPr>
        </w:r>
        <w:r w:rsidR="00827A62">
          <w:rPr>
            <w:noProof/>
            <w:webHidden/>
          </w:rPr>
          <w:fldChar w:fldCharType="separate"/>
        </w:r>
        <w:r w:rsidR="00827A62">
          <w:rPr>
            <w:noProof/>
            <w:webHidden/>
          </w:rPr>
          <w:t>14</w:t>
        </w:r>
        <w:r w:rsidR="00827A62">
          <w:rPr>
            <w:noProof/>
            <w:webHidden/>
          </w:rPr>
          <w:fldChar w:fldCharType="end"/>
        </w:r>
      </w:hyperlink>
    </w:p>
    <w:p w14:paraId="7518D3BE" w14:textId="504DB154"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1" w:history="1">
        <w:r w:rsidR="00827A62" w:rsidRPr="00086CE1">
          <w:rPr>
            <w:rStyle w:val="Hyperlink"/>
            <w:noProof/>
          </w:rPr>
          <w:t>Figure 5: East, North, Up Coordinate System [16]</w:t>
        </w:r>
        <w:r w:rsidR="00827A62">
          <w:rPr>
            <w:noProof/>
            <w:webHidden/>
          </w:rPr>
          <w:tab/>
        </w:r>
        <w:r w:rsidR="00827A62">
          <w:rPr>
            <w:noProof/>
            <w:webHidden/>
          </w:rPr>
          <w:fldChar w:fldCharType="begin"/>
        </w:r>
        <w:r w:rsidR="00827A62">
          <w:rPr>
            <w:noProof/>
            <w:webHidden/>
          </w:rPr>
          <w:instrText xml:space="preserve"> PAGEREF _Toc64020811 \h </w:instrText>
        </w:r>
        <w:r w:rsidR="00827A62">
          <w:rPr>
            <w:noProof/>
            <w:webHidden/>
          </w:rPr>
        </w:r>
        <w:r w:rsidR="00827A62">
          <w:rPr>
            <w:noProof/>
            <w:webHidden/>
          </w:rPr>
          <w:fldChar w:fldCharType="separate"/>
        </w:r>
        <w:r w:rsidR="00827A62">
          <w:rPr>
            <w:noProof/>
            <w:webHidden/>
          </w:rPr>
          <w:t>15</w:t>
        </w:r>
        <w:r w:rsidR="00827A62">
          <w:rPr>
            <w:noProof/>
            <w:webHidden/>
          </w:rPr>
          <w:fldChar w:fldCharType="end"/>
        </w:r>
      </w:hyperlink>
    </w:p>
    <w:p w14:paraId="54801A61" w14:textId="11C9EC70"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2" w:history="1">
        <w:r w:rsidR="00827A62" w:rsidRPr="00086CE1">
          <w:rPr>
            <w:rStyle w:val="Hyperlink"/>
            <w:noProof/>
          </w:rPr>
          <w:t>Figure 6: Rotational and Translation Coordinate Axes [2]</w:t>
        </w:r>
        <w:r w:rsidR="00827A62">
          <w:rPr>
            <w:noProof/>
            <w:webHidden/>
          </w:rPr>
          <w:tab/>
        </w:r>
        <w:r w:rsidR="00827A62">
          <w:rPr>
            <w:noProof/>
            <w:webHidden/>
          </w:rPr>
          <w:fldChar w:fldCharType="begin"/>
        </w:r>
        <w:r w:rsidR="00827A62">
          <w:rPr>
            <w:noProof/>
            <w:webHidden/>
          </w:rPr>
          <w:instrText xml:space="preserve"> PAGEREF _Toc64020812 \h </w:instrText>
        </w:r>
        <w:r w:rsidR="00827A62">
          <w:rPr>
            <w:noProof/>
            <w:webHidden/>
          </w:rPr>
        </w:r>
        <w:r w:rsidR="00827A62">
          <w:rPr>
            <w:noProof/>
            <w:webHidden/>
          </w:rPr>
          <w:fldChar w:fldCharType="separate"/>
        </w:r>
        <w:r w:rsidR="00827A62">
          <w:rPr>
            <w:noProof/>
            <w:webHidden/>
          </w:rPr>
          <w:t>16</w:t>
        </w:r>
        <w:r w:rsidR="00827A62">
          <w:rPr>
            <w:noProof/>
            <w:webHidden/>
          </w:rPr>
          <w:fldChar w:fldCharType="end"/>
        </w:r>
      </w:hyperlink>
    </w:p>
    <w:p w14:paraId="5180ECE7" w14:textId="39CB5CC9"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3" w:history="1">
        <w:r w:rsidR="00827A62" w:rsidRPr="00086CE1">
          <w:rPr>
            <w:rStyle w:val="Hyperlink"/>
            <w:noProof/>
          </w:rPr>
          <w:t>Figure 7: Rotational Coordinate Axes [2]</w:t>
        </w:r>
        <w:r w:rsidR="00827A62">
          <w:rPr>
            <w:noProof/>
            <w:webHidden/>
          </w:rPr>
          <w:tab/>
        </w:r>
        <w:r w:rsidR="00827A62">
          <w:rPr>
            <w:noProof/>
            <w:webHidden/>
          </w:rPr>
          <w:fldChar w:fldCharType="begin"/>
        </w:r>
        <w:r w:rsidR="00827A62">
          <w:rPr>
            <w:noProof/>
            <w:webHidden/>
          </w:rPr>
          <w:instrText xml:space="preserve"> PAGEREF _Toc64020813 \h </w:instrText>
        </w:r>
        <w:r w:rsidR="00827A62">
          <w:rPr>
            <w:noProof/>
            <w:webHidden/>
          </w:rPr>
        </w:r>
        <w:r w:rsidR="00827A62">
          <w:rPr>
            <w:noProof/>
            <w:webHidden/>
          </w:rPr>
          <w:fldChar w:fldCharType="separate"/>
        </w:r>
        <w:r w:rsidR="00827A62">
          <w:rPr>
            <w:noProof/>
            <w:webHidden/>
          </w:rPr>
          <w:t>16</w:t>
        </w:r>
        <w:r w:rsidR="00827A62">
          <w:rPr>
            <w:noProof/>
            <w:webHidden/>
          </w:rPr>
          <w:fldChar w:fldCharType="end"/>
        </w:r>
      </w:hyperlink>
    </w:p>
    <w:p w14:paraId="5A0D48D0" w14:textId="5ED572F4"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4" w:history="1">
        <w:r w:rsidR="00827A62" w:rsidRPr="00086CE1">
          <w:rPr>
            <w:rStyle w:val="Hyperlink"/>
            <w:noProof/>
          </w:rPr>
          <w:t>Figure 8: Lift Coefficient vs Angle of Attack [3]</w:t>
        </w:r>
        <w:r w:rsidR="00827A62">
          <w:rPr>
            <w:noProof/>
            <w:webHidden/>
          </w:rPr>
          <w:tab/>
        </w:r>
        <w:r w:rsidR="00827A62">
          <w:rPr>
            <w:noProof/>
            <w:webHidden/>
          </w:rPr>
          <w:fldChar w:fldCharType="begin"/>
        </w:r>
        <w:r w:rsidR="00827A62">
          <w:rPr>
            <w:noProof/>
            <w:webHidden/>
          </w:rPr>
          <w:instrText xml:space="preserve"> PAGEREF _Toc64020814 \h </w:instrText>
        </w:r>
        <w:r w:rsidR="00827A62">
          <w:rPr>
            <w:noProof/>
            <w:webHidden/>
          </w:rPr>
        </w:r>
        <w:r w:rsidR="00827A62">
          <w:rPr>
            <w:noProof/>
            <w:webHidden/>
          </w:rPr>
          <w:fldChar w:fldCharType="separate"/>
        </w:r>
        <w:r w:rsidR="00827A62">
          <w:rPr>
            <w:noProof/>
            <w:webHidden/>
          </w:rPr>
          <w:t>20</w:t>
        </w:r>
        <w:r w:rsidR="00827A62">
          <w:rPr>
            <w:noProof/>
            <w:webHidden/>
          </w:rPr>
          <w:fldChar w:fldCharType="end"/>
        </w:r>
      </w:hyperlink>
    </w:p>
    <w:p w14:paraId="4AAF26CF" w14:textId="02C0EC1D"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5" w:history="1">
        <w:r w:rsidR="00827A62" w:rsidRPr="00086CE1">
          <w:rPr>
            <w:rStyle w:val="Hyperlink"/>
            <w:noProof/>
          </w:rPr>
          <w:t>Figure 9: Entity-Component-System Visualized [26]</w:t>
        </w:r>
        <w:r w:rsidR="00827A62">
          <w:rPr>
            <w:noProof/>
            <w:webHidden/>
          </w:rPr>
          <w:tab/>
        </w:r>
        <w:r w:rsidR="00827A62">
          <w:rPr>
            <w:noProof/>
            <w:webHidden/>
          </w:rPr>
          <w:fldChar w:fldCharType="begin"/>
        </w:r>
        <w:r w:rsidR="00827A62">
          <w:rPr>
            <w:noProof/>
            <w:webHidden/>
          </w:rPr>
          <w:instrText xml:space="preserve"> PAGEREF _Toc64020815 \h </w:instrText>
        </w:r>
        <w:r w:rsidR="00827A62">
          <w:rPr>
            <w:noProof/>
            <w:webHidden/>
          </w:rPr>
        </w:r>
        <w:r w:rsidR="00827A62">
          <w:rPr>
            <w:noProof/>
            <w:webHidden/>
          </w:rPr>
          <w:fldChar w:fldCharType="separate"/>
        </w:r>
        <w:r w:rsidR="00827A62">
          <w:rPr>
            <w:noProof/>
            <w:webHidden/>
          </w:rPr>
          <w:t>26</w:t>
        </w:r>
        <w:r w:rsidR="00827A62">
          <w:rPr>
            <w:noProof/>
            <w:webHidden/>
          </w:rPr>
          <w:fldChar w:fldCharType="end"/>
        </w:r>
      </w:hyperlink>
    </w:p>
    <w:p w14:paraId="3C70A579" w14:textId="0A4E9423"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6" w:history="1">
        <w:r w:rsidR="00827A62" w:rsidRPr="00086CE1">
          <w:rPr>
            <w:rStyle w:val="Hyperlink"/>
            <w:noProof/>
          </w:rPr>
          <w:t>Figure 10: Flight Dynamics Model Entity-Component-System Organization</w:t>
        </w:r>
        <w:r w:rsidR="00827A62">
          <w:rPr>
            <w:noProof/>
            <w:webHidden/>
          </w:rPr>
          <w:tab/>
        </w:r>
        <w:r w:rsidR="00827A62">
          <w:rPr>
            <w:noProof/>
            <w:webHidden/>
          </w:rPr>
          <w:fldChar w:fldCharType="begin"/>
        </w:r>
        <w:r w:rsidR="00827A62">
          <w:rPr>
            <w:noProof/>
            <w:webHidden/>
          </w:rPr>
          <w:instrText xml:space="preserve"> PAGEREF _Toc64020816 \h </w:instrText>
        </w:r>
        <w:r w:rsidR="00827A62">
          <w:rPr>
            <w:noProof/>
            <w:webHidden/>
          </w:rPr>
        </w:r>
        <w:r w:rsidR="00827A62">
          <w:rPr>
            <w:noProof/>
            <w:webHidden/>
          </w:rPr>
          <w:fldChar w:fldCharType="separate"/>
        </w:r>
        <w:r w:rsidR="00827A62">
          <w:rPr>
            <w:noProof/>
            <w:webHidden/>
          </w:rPr>
          <w:t>41</w:t>
        </w:r>
        <w:r w:rsidR="00827A62">
          <w:rPr>
            <w:noProof/>
            <w:webHidden/>
          </w:rPr>
          <w:fldChar w:fldCharType="end"/>
        </w:r>
      </w:hyperlink>
    </w:p>
    <w:p w14:paraId="4888D75E" w14:textId="7034097D"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7" w:history="1">
        <w:r w:rsidR="00827A62" w:rsidRPr="00086CE1">
          <w:rPr>
            <w:rStyle w:val="Hyperlink"/>
            <w:noProof/>
          </w:rPr>
          <w:t>Figure 11: Flight Simulator Entity-Component-System Organization</w:t>
        </w:r>
        <w:r w:rsidR="00827A62">
          <w:rPr>
            <w:noProof/>
            <w:webHidden/>
          </w:rPr>
          <w:tab/>
        </w:r>
        <w:r w:rsidR="00827A62">
          <w:rPr>
            <w:noProof/>
            <w:webHidden/>
          </w:rPr>
          <w:fldChar w:fldCharType="begin"/>
        </w:r>
        <w:r w:rsidR="00827A62">
          <w:rPr>
            <w:noProof/>
            <w:webHidden/>
          </w:rPr>
          <w:instrText xml:space="preserve"> PAGEREF _Toc64020817 \h </w:instrText>
        </w:r>
        <w:r w:rsidR="00827A62">
          <w:rPr>
            <w:noProof/>
            <w:webHidden/>
          </w:rPr>
        </w:r>
        <w:r w:rsidR="00827A62">
          <w:rPr>
            <w:noProof/>
            <w:webHidden/>
          </w:rPr>
          <w:fldChar w:fldCharType="separate"/>
        </w:r>
        <w:r w:rsidR="00827A62">
          <w:rPr>
            <w:noProof/>
            <w:webHidden/>
          </w:rPr>
          <w:t>63</w:t>
        </w:r>
        <w:r w:rsidR="00827A62">
          <w:rPr>
            <w:noProof/>
            <w:webHidden/>
          </w:rPr>
          <w:fldChar w:fldCharType="end"/>
        </w:r>
      </w:hyperlink>
    </w:p>
    <w:p w14:paraId="44BB04C5" w14:textId="11F444DB"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8" w:history="1">
        <w:r w:rsidR="00827A62" w:rsidRPr="00086CE1">
          <w:rPr>
            <w:rStyle w:val="Hyperlink"/>
            <w:noProof/>
          </w:rPr>
          <w:t>Figure 12: Flight Simulator System Execution Flow</w:t>
        </w:r>
        <w:r w:rsidR="00827A62">
          <w:rPr>
            <w:noProof/>
            <w:webHidden/>
          </w:rPr>
          <w:tab/>
        </w:r>
        <w:r w:rsidR="00827A62">
          <w:rPr>
            <w:noProof/>
            <w:webHidden/>
          </w:rPr>
          <w:fldChar w:fldCharType="begin"/>
        </w:r>
        <w:r w:rsidR="00827A62">
          <w:rPr>
            <w:noProof/>
            <w:webHidden/>
          </w:rPr>
          <w:instrText xml:space="preserve"> PAGEREF _Toc64020818 \h </w:instrText>
        </w:r>
        <w:r w:rsidR="00827A62">
          <w:rPr>
            <w:noProof/>
            <w:webHidden/>
          </w:rPr>
        </w:r>
        <w:r w:rsidR="00827A62">
          <w:rPr>
            <w:noProof/>
            <w:webHidden/>
          </w:rPr>
          <w:fldChar w:fldCharType="separate"/>
        </w:r>
        <w:r w:rsidR="00827A62">
          <w:rPr>
            <w:noProof/>
            <w:webHidden/>
          </w:rPr>
          <w:t>64</w:t>
        </w:r>
        <w:r w:rsidR="00827A62">
          <w:rPr>
            <w:noProof/>
            <w:webHidden/>
          </w:rPr>
          <w:fldChar w:fldCharType="end"/>
        </w:r>
      </w:hyperlink>
    </w:p>
    <w:p w14:paraId="55B2C851" w14:textId="629C5269"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19" w:history="1">
        <w:r w:rsidR="00827A62" w:rsidRPr="00086CE1">
          <w:rPr>
            <w:rStyle w:val="Hyperlink"/>
            <w:noProof/>
          </w:rPr>
          <w:t>Figure 13: FlightGear Display During Simulation</w:t>
        </w:r>
        <w:r w:rsidR="00827A62">
          <w:rPr>
            <w:noProof/>
            <w:webHidden/>
          </w:rPr>
          <w:tab/>
        </w:r>
        <w:r w:rsidR="00827A62">
          <w:rPr>
            <w:noProof/>
            <w:webHidden/>
          </w:rPr>
          <w:fldChar w:fldCharType="begin"/>
        </w:r>
        <w:r w:rsidR="00827A62">
          <w:rPr>
            <w:noProof/>
            <w:webHidden/>
          </w:rPr>
          <w:instrText xml:space="preserve"> PAGEREF _Toc64020819 \h </w:instrText>
        </w:r>
        <w:r w:rsidR="00827A62">
          <w:rPr>
            <w:noProof/>
            <w:webHidden/>
          </w:rPr>
        </w:r>
        <w:r w:rsidR="00827A62">
          <w:rPr>
            <w:noProof/>
            <w:webHidden/>
          </w:rPr>
          <w:fldChar w:fldCharType="separate"/>
        </w:r>
        <w:r w:rsidR="00827A62">
          <w:rPr>
            <w:noProof/>
            <w:webHidden/>
          </w:rPr>
          <w:t>73</w:t>
        </w:r>
        <w:r w:rsidR="00827A62">
          <w:rPr>
            <w:noProof/>
            <w:webHidden/>
          </w:rPr>
          <w:fldChar w:fldCharType="end"/>
        </w:r>
      </w:hyperlink>
    </w:p>
    <w:p w14:paraId="68206EAA" w14:textId="0C34B1AA"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39E57C9B" w14:textId="5B3FC31B" w:rsidR="00827A6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4020820" w:history="1">
        <w:r w:rsidR="00827A62" w:rsidRPr="003E2A57">
          <w:rPr>
            <w:rStyle w:val="Hyperlink"/>
            <w:noProof/>
          </w:rPr>
          <w:t>Table 1: Test One Palmer-based Flight Control Instructions</w:t>
        </w:r>
        <w:r w:rsidR="00827A62">
          <w:rPr>
            <w:noProof/>
            <w:webHidden/>
          </w:rPr>
          <w:tab/>
        </w:r>
        <w:r w:rsidR="00827A62">
          <w:rPr>
            <w:noProof/>
            <w:webHidden/>
          </w:rPr>
          <w:fldChar w:fldCharType="begin"/>
        </w:r>
        <w:r w:rsidR="00827A62">
          <w:rPr>
            <w:noProof/>
            <w:webHidden/>
          </w:rPr>
          <w:instrText xml:space="preserve"> PAGEREF _Toc64020820 \h </w:instrText>
        </w:r>
        <w:r w:rsidR="00827A62">
          <w:rPr>
            <w:noProof/>
            <w:webHidden/>
          </w:rPr>
        </w:r>
        <w:r w:rsidR="00827A62">
          <w:rPr>
            <w:noProof/>
            <w:webHidden/>
          </w:rPr>
          <w:fldChar w:fldCharType="separate"/>
        </w:r>
        <w:r w:rsidR="00827A62">
          <w:rPr>
            <w:noProof/>
            <w:webHidden/>
          </w:rPr>
          <w:t>49</w:t>
        </w:r>
        <w:r w:rsidR="00827A62">
          <w:rPr>
            <w:noProof/>
            <w:webHidden/>
          </w:rPr>
          <w:fldChar w:fldCharType="end"/>
        </w:r>
      </w:hyperlink>
    </w:p>
    <w:p w14:paraId="33EA0B18" w14:textId="5811AFC6"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1" w:history="1">
        <w:r w:rsidR="00827A62" w:rsidRPr="003E2A57">
          <w:rPr>
            <w:rStyle w:val="Hyperlink"/>
            <w:noProof/>
          </w:rPr>
          <w:t>Table 2: Test Two Palmer-based Flight Control Instructions</w:t>
        </w:r>
        <w:r w:rsidR="00827A62">
          <w:rPr>
            <w:noProof/>
            <w:webHidden/>
          </w:rPr>
          <w:tab/>
        </w:r>
        <w:r w:rsidR="00827A62">
          <w:rPr>
            <w:noProof/>
            <w:webHidden/>
          </w:rPr>
          <w:fldChar w:fldCharType="begin"/>
        </w:r>
        <w:r w:rsidR="00827A62">
          <w:rPr>
            <w:noProof/>
            <w:webHidden/>
          </w:rPr>
          <w:instrText xml:space="preserve"> PAGEREF _Toc64020821 \h </w:instrText>
        </w:r>
        <w:r w:rsidR="00827A62">
          <w:rPr>
            <w:noProof/>
            <w:webHidden/>
          </w:rPr>
        </w:r>
        <w:r w:rsidR="00827A62">
          <w:rPr>
            <w:noProof/>
            <w:webHidden/>
          </w:rPr>
          <w:fldChar w:fldCharType="separate"/>
        </w:r>
        <w:r w:rsidR="00827A62">
          <w:rPr>
            <w:noProof/>
            <w:webHidden/>
          </w:rPr>
          <w:t>50</w:t>
        </w:r>
        <w:r w:rsidR="00827A62">
          <w:rPr>
            <w:noProof/>
            <w:webHidden/>
          </w:rPr>
          <w:fldChar w:fldCharType="end"/>
        </w:r>
      </w:hyperlink>
    </w:p>
    <w:p w14:paraId="34B867D1" w14:textId="1BC9CBC4"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2" w:history="1">
        <w:r w:rsidR="00827A62" w:rsidRPr="003E2A57">
          <w:rPr>
            <w:rStyle w:val="Hyperlink"/>
            <w:noProof/>
          </w:rPr>
          <w:t>Table 3: Test Three Palmer-based Flight Control Instructions</w:t>
        </w:r>
        <w:r w:rsidR="00827A62">
          <w:rPr>
            <w:noProof/>
            <w:webHidden/>
          </w:rPr>
          <w:tab/>
        </w:r>
        <w:r w:rsidR="00827A62">
          <w:rPr>
            <w:noProof/>
            <w:webHidden/>
          </w:rPr>
          <w:fldChar w:fldCharType="begin"/>
        </w:r>
        <w:r w:rsidR="00827A62">
          <w:rPr>
            <w:noProof/>
            <w:webHidden/>
          </w:rPr>
          <w:instrText xml:space="preserve"> PAGEREF _Toc64020822 \h </w:instrText>
        </w:r>
        <w:r w:rsidR="00827A62">
          <w:rPr>
            <w:noProof/>
            <w:webHidden/>
          </w:rPr>
        </w:r>
        <w:r w:rsidR="00827A62">
          <w:rPr>
            <w:noProof/>
            <w:webHidden/>
          </w:rPr>
          <w:fldChar w:fldCharType="separate"/>
        </w:r>
        <w:r w:rsidR="00827A62">
          <w:rPr>
            <w:noProof/>
            <w:webHidden/>
          </w:rPr>
          <w:t>50</w:t>
        </w:r>
        <w:r w:rsidR="00827A62">
          <w:rPr>
            <w:noProof/>
            <w:webHidden/>
          </w:rPr>
          <w:fldChar w:fldCharType="end"/>
        </w:r>
      </w:hyperlink>
    </w:p>
    <w:p w14:paraId="21739D70" w14:textId="115ADE7F"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3" w:history="1">
        <w:r w:rsidR="00827A62" w:rsidRPr="003E2A57">
          <w:rPr>
            <w:rStyle w:val="Hyperlink"/>
            <w:noProof/>
          </w:rPr>
          <w:t>Table 4: Test Four Palmer-based Flight Control Instructions</w:t>
        </w:r>
        <w:r w:rsidR="00827A62">
          <w:rPr>
            <w:noProof/>
            <w:webHidden/>
          </w:rPr>
          <w:tab/>
        </w:r>
        <w:r w:rsidR="00827A62">
          <w:rPr>
            <w:noProof/>
            <w:webHidden/>
          </w:rPr>
          <w:fldChar w:fldCharType="begin"/>
        </w:r>
        <w:r w:rsidR="00827A62">
          <w:rPr>
            <w:noProof/>
            <w:webHidden/>
          </w:rPr>
          <w:instrText xml:space="preserve"> PAGEREF _Toc64020823 \h </w:instrText>
        </w:r>
        <w:r w:rsidR="00827A62">
          <w:rPr>
            <w:noProof/>
            <w:webHidden/>
          </w:rPr>
        </w:r>
        <w:r w:rsidR="00827A62">
          <w:rPr>
            <w:noProof/>
            <w:webHidden/>
          </w:rPr>
          <w:fldChar w:fldCharType="separate"/>
        </w:r>
        <w:r w:rsidR="00827A62">
          <w:rPr>
            <w:noProof/>
            <w:webHidden/>
          </w:rPr>
          <w:t>51</w:t>
        </w:r>
        <w:r w:rsidR="00827A62">
          <w:rPr>
            <w:noProof/>
            <w:webHidden/>
          </w:rPr>
          <w:fldChar w:fldCharType="end"/>
        </w:r>
      </w:hyperlink>
    </w:p>
    <w:p w14:paraId="6B6B835D" w14:textId="29DD5E51"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4" w:history="1">
        <w:r w:rsidR="00827A62" w:rsidRPr="003E2A57">
          <w:rPr>
            <w:rStyle w:val="Hyperlink"/>
            <w:noProof/>
          </w:rPr>
          <w:t>Table 5: Initial Flight Data for Each Bourg-based Test</w:t>
        </w:r>
        <w:r w:rsidR="00827A62">
          <w:rPr>
            <w:noProof/>
            <w:webHidden/>
          </w:rPr>
          <w:tab/>
        </w:r>
        <w:r w:rsidR="00827A62">
          <w:rPr>
            <w:noProof/>
            <w:webHidden/>
          </w:rPr>
          <w:fldChar w:fldCharType="begin"/>
        </w:r>
        <w:r w:rsidR="00827A62">
          <w:rPr>
            <w:noProof/>
            <w:webHidden/>
          </w:rPr>
          <w:instrText xml:space="preserve"> PAGEREF _Toc64020824 \h </w:instrText>
        </w:r>
        <w:r w:rsidR="00827A62">
          <w:rPr>
            <w:noProof/>
            <w:webHidden/>
          </w:rPr>
        </w:r>
        <w:r w:rsidR="00827A62">
          <w:rPr>
            <w:noProof/>
            <w:webHidden/>
          </w:rPr>
          <w:fldChar w:fldCharType="separate"/>
        </w:r>
        <w:r w:rsidR="00827A62">
          <w:rPr>
            <w:noProof/>
            <w:webHidden/>
          </w:rPr>
          <w:t>52</w:t>
        </w:r>
        <w:r w:rsidR="00827A62">
          <w:rPr>
            <w:noProof/>
            <w:webHidden/>
          </w:rPr>
          <w:fldChar w:fldCharType="end"/>
        </w:r>
      </w:hyperlink>
    </w:p>
    <w:p w14:paraId="169B7109" w14:textId="1BF490E5"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5" w:history="1">
        <w:r w:rsidR="00827A62" w:rsidRPr="003E2A57">
          <w:rPr>
            <w:rStyle w:val="Hyperlink"/>
            <w:noProof/>
          </w:rPr>
          <w:t>Table 6: Test One Bourg-based Flight Control Instructions</w:t>
        </w:r>
        <w:r w:rsidR="00827A62">
          <w:rPr>
            <w:noProof/>
            <w:webHidden/>
          </w:rPr>
          <w:tab/>
        </w:r>
        <w:r w:rsidR="00827A62">
          <w:rPr>
            <w:noProof/>
            <w:webHidden/>
          </w:rPr>
          <w:fldChar w:fldCharType="begin"/>
        </w:r>
        <w:r w:rsidR="00827A62">
          <w:rPr>
            <w:noProof/>
            <w:webHidden/>
          </w:rPr>
          <w:instrText xml:space="preserve"> PAGEREF _Toc64020825 \h </w:instrText>
        </w:r>
        <w:r w:rsidR="00827A62">
          <w:rPr>
            <w:noProof/>
            <w:webHidden/>
          </w:rPr>
        </w:r>
        <w:r w:rsidR="00827A62">
          <w:rPr>
            <w:noProof/>
            <w:webHidden/>
          </w:rPr>
          <w:fldChar w:fldCharType="separate"/>
        </w:r>
        <w:r w:rsidR="00827A62">
          <w:rPr>
            <w:noProof/>
            <w:webHidden/>
          </w:rPr>
          <w:t>53</w:t>
        </w:r>
        <w:r w:rsidR="00827A62">
          <w:rPr>
            <w:noProof/>
            <w:webHidden/>
          </w:rPr>
          <w:fldChar w:fldCharType="end"/>
        </w:r>
      </w:hyperlink>
    </w:p>
    <w:p w14:paraId="644C2F9F" w14:textId="605B5FB2"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6" w:history="1">
        <w:r w:rsidR="00827A62" w:rsidRPr="003E2A57">
          <w:rPr>
            <w:rStyle w:val="Hyperlink"/>
            <w:noProof/>
          </w:rPr>
          <w:t>Table 7: Test Two Bourg-based Flight Control Instructions</w:t>
        </w:r>
        <w:r w:rsidR="00827A62">
          <w:rPr>
            <w:noProof/>
            <w:webHidden/>
          </w:rPr>
          <w:tab/>
        </w:r>
        <w:r w:rsidR="00827A62">
          <w:rPr>
            <w:noProof/>
            <w:webHidden/>
          </w:rPr>
          <w:fldChar w:fldCharType="begin"/>
        </w:r>
        <w:r w:rsidR="00827A62">
          <w:rPr>
            <w:noProof/>
            <w:webHidden/>
          </w:rPr>
          <w:instrText xml:space="preserve"> PAGEREF _Toc64020826 \h </w:instrText>
        </w:r>
        <w:r w:rsidR="00827A62">
          <w:rPr>
            <w:noProof/>
            <w:webHidden/>
          </w:rPr>
        </w:r>
        <w:r w:rsidR="00827A62">
          <w:rPr>
            <w:noProof/>
            <w:webHidden/>
          </w:rPr>
          <w:fldChar w:fldCharType="separate"/>
        </w:r>
        <w:r w:rsidR="00827A62">
          <w:rPr>
            <w:noProof/>
            <w:webHidden/>
          </w:rPr>
          <w:t>54</w:t>
        </w:r>
        <w:r w:rsidR="00827A62">
          <w:rPr>
            <w:noProof/>
            <w:webHidden/>
          </w:rPr>
          <w:fldChar w:fldCharType="end"/>
        </w:r>
      </w:hyperlink>
    </w:p>
    <w:p w14:paraId="59CBE04B" w14:textId="73CE42C7"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7" w:history="1">
        <w:r w:rsidR="00827A62" w:rsidRPr="003E2A57">
          <w:rPr>
            <w:rStyle w:val="Hyperlink"/>
            <w:noProof/>
          </w:rPr>
          <w:t>Table 8: Test Three Bourg-based Flight Control Instructions</w:t>
        </w:r>
        <w:r w:rsidR="00827A62">
          <w:rPr>
            <w:noProof/>
            <w:webHidden/>
          </w:rPr>
          <w:tab/>
        </w:r>
        <w:r w:rsidR="00827A62">
          <w:rPr>
            <w:noProof/>
            <w:webHidden/>
          </w:rPr>
          <w:fldChar w:fldCharType="begin"/>
        </w:r>
        <w:r w:rsidR="00827A62">
          <w:rPr>
            <w:noProof/>
            <w:webHidden/>
          </w:rPr>
          <w:instrText xml:space="preserve"> PAGEREF _Toc64020827 \h </w:instrText>
        </w:r>
        <w:r w:rsidR="00827A62">
          <w:rPr>
            <w:noProof/>
            <w:webHidden/>
          </w:rPr>
        </w:r>
        <w:r w:rsidR="00827A62">
          <w:rPr>
            <w:noProof/>
            <w:webHidden/>
          </w:rPr>
          <w:fldChar w:fldCharType="separate"/>
        </w:r>
        <w:r w:rsidR="00827A62">
          <w:rPr>
            <w:noProof/>
            <w:webHidden/>
          </w:rPr>
          <w:t>54</w:t>
        </w:r>
        <w:r w:rsidR="00827A62">
          <w:rPr>
            <w:noProof/>
            <w:webHidden/>
          </w:rPr>
          <w:fldChar w:fldCharType="end"/>
        </w:r>
      </w:hyperlink>
    </w:p>
    <w:p w14:paraId="7D688EE9" w14:textId="6FAE3D7B"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8" w:history="1">
        <w:r w:rsidR="00827A62" w:rsidRPr="003E2A57">
          <w:rPr>
            <w:rStyle w:val="Hyperlink"/>
            <w:noProof/>
          </w:rPr>
          <w:t>Table 9: Test Four Bourg-based Flight Control Instructions</w:t>
        </w:r>
        <w:r w:rsidR="00827A62">
          <w:rPr>
            <w:noProof/>
            <w:webHidden/>
          </w:rPr>
          <w:tab/>
        </w:r>
        <w:r w:rsidR="00827A62">
          <w:rPr>
            <w:noProof/>
            <w:webHidden/>
          </w:rPr>
          <w:fldChar w:fldCharType="begin"/>
        </w:r>
        <w:r w:rsidR="00827A62">
          <w:rPr>
            <w:noProof/>
            <w:webHidden/>
          </w:rPr>
          <w:instrText xml:space="preserve"> PAGEREF _Toc64020828 \h </w:instrText>
        </w:r>
        <w:r w:rsidR="00827A62">
          <w:rPr>
            <w:noProof/>
            <w:webHidden/>
          </w:rPr>
        </w:r>
        <w:r w:rsidR="00827A62">
          <w:rPr>
            <w:noProof/>
            <w:webHidden/>
          </w:rPr>
          <w:fldChar w:fldCharType="separate"/>
        </w:r>
        <w:r w:rsidR="00827A62">
          <w:rPr>
            <w:noProof/>
            <w:webHidden/>
          </w:rPr>
          <w:t>55</w:t>
        </w:r>
        <w:r w:rsidR="00827A62">
          <w:rPr>
            <w:noProof/>
            <w:webHidden/>
          </w:rPr>
          <w:fldChar w:fldCharType="end"/>
        </w:r>
      </w:hyperlink>
    </w:p>
    <w:p w14:paraId="2F3F6F8A" w14:textId="14BF5242"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29" w:history="1">
        <w:r w:rsidR="00827A62" w:rsidRPr="003E2A57">
          <w:rPr>
            <w:rStyle w:val="Hyperlink"/>
            <w:noProof/>
          </w:rPr>
          <w:t>Table 10: Test Five Bourg-based Flight Control Instructions</w:t>
        </w:r>
        <w:r w:rsidR="00827A62">
          <w:rPr>
            <w:noProof/>
            <w:webHidden/>
          </w:rPr>
          <w:tab/>
        </w:r>
        <w:r w:rsidR="00827A62">
          <w:rPr>
            <w:noProof/>
            <w:webHidden/>
          </w:rPr>
          <w:fldChar w:fldCharType="begin"/>
        </w:r>
        <w:r w:rsidR="00827A62">
          <w:rPr>
            <w:noProof/>
            <w:webHidden/>
          </w:rPr>
          <w:instrText xml:space="preserve"> PAGEREF _Toc64020829 \h </w:instrText>
        </w:r>
        <w:r w:rsidR="00827A62">
          <w:rPr>
            <w:noProof/>
            <w:webHidden/>
          </w:rPr>
        </w:r>
        <w:r w:rsidR="00827A62">
          <w:rPr>
            <w:noProof/>
            <w:webHidden/>
          </w:rPr>
          <w:fldChar w:fldCharType="separate"/>
        </w:r>
        <w:r w:rsidR="00827A62">
          <w:rPr>
            <w:noProof/>
            <w:webHidden/>
          </w:rPr>
          <w:t>55</w:t>
        </w:r>
        <w:r w:rsidR="00827A62">
          <w:rPr>
            <w:noProof/>
            <w:webHidden/>
          </w:rPr>
          <w:fldChar w:fldCharType="end"/>
        </w:r>
      </w:hyperlink>
    </w:p>
    <w:p w14:paraId="2FA6D461" w14:textId="4EFD55F4"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30" w:history="1">
        <w:r w:rsidR="00827A62" w:rsidRPr="003E2A57">
          <w:rPr>
            <w:rStyle w:val="Hyperlink"/>
            <w:noProof/>
          </w:rPr>
          <w:t>Table 11: Test Six Bourg-based Flight Control Instructions</w:t>
        </w:r>
        <w:r w:rsidR="00827A62">
          <w:rPr>
            <w:noProof/>
            <w:webHidden/>
          </w:rPr>
          <w:tab/>
        </w:r>
        <w:r w:rsidR="00827A62">
          <w:rPr>
            <w:noProof/>
            <w:webHidden/>
          </w:rPr>
          <w:fldChar w:fldCharType="begin"/>
        </w:r>
        <w:r w:rsidR="00827A62">
          <w:rPr>
            <w:noProof/>
            <w:webHidden/>
          </w:rPr>
          <w:instrText xml:space="preserve"> PAGEREF _Toc64020830 \h </w:instrText>
        </w:r>
        <w:r w:rsidR="00827A62">
          <w:rPr>
            <w:noProof/>
            <w:webHidden/>
          </w:rPr>
        </w:r>
        <w:r w:rsidR="00827A62">
          <w:rPr>
            <w:noProof/>
            <w:webHidden/>
          </w:rPr>
          <w:fldChar w:fldCharType="separate"/>
        </w:r>
        <w:r w:rsidR="00827A62">
          <w:rPr>
            <w:noProof/>
            <w:webHidden/>
          </w:rPr>
          <w:t>56</w:t>
        </w:r>
        <w:r w:rsidR="00827A62">
          <w:rPr>
            <w:noProof/>
            <w:webHidden/>
          </w:rPr>
          <w:fldChar w:fldCharType="end"/>
        </w:r>
      </w:hyperlink>
    </w:p>
    <w:p w14:paraId="2E2E5F83" w14:textId="3CF6A3B4"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31" w:history="1">
        <w:r w:rsidR="00827A62" w:rsidRPr="003E2A57">
          <w:rPr>
            <w:rStyle w:val="Hyperlink"/>
            <w:noProof/>
          </w:rPr>
          <w:t>Table 12: Palmer-based Flight Simulator Keyboard Controls</w:t>
        </w:r>
        <w:r w:rsidR="00827A62">
          <w:rPr>
            <w:noProof/>
            <w:webHidden/>
          </w:rPr>
          <w:tab/>
        </w:r>
        <w:r w:rsidR="00827A62">
          <w:rPr>
            <w:noProof/>
            <w:webHidden/>
          </w:rPr>
          <w:fldChar w:fldCharType="begin"/>
        </w:r>
        <w:r w:rsidR="00827A62">
          <w:rPr>
            <w:noProof/>
            <w:webHidden/>
          </w:rPr>
          <w:instrText xml:space="preserve"> PAGEREF _Toc64020831 \h </w:instrText>
        </w:r>
        <w:r w:rsidR="00827A62">
          <w:rPr>
            <w:noProof/>
            <w:webHidden/>
          </w:rPr>
        </w:r>
        <w:r w:rsidR="00827A62">
          <w:rPr>
            <w:noProof/>
            <w:webHidden/>
          </w:rPr>
          <w:fldChar w:fldCharType="separate"/>
        </w:r>
        <w:r w:rsidR="00827A62">
          <w:rPr>
            <w:noProof/>
            <w:webHidden/>
          </w:rPr>
          <w:t>79</w:t>
        </w:r>
        <w:r w:rsidR="00827A62">
          <w:rPr>
            <w:noProof/>
            <w:webHidden/>
          </w:rPr>
          <w:fldChar w:fldCharType="end"/>
        </w:r>
      </w:hyperlink>
    </w:p>
    <w:p w14:paraId="4412E900" w14:textId="2B7E9700" w:rsidR="00827A62" w:rsidRDefault="007B6C8D">
      <w:pPr>
        <w:pStyle w:val="TableofFigures"/>
        <w:tabs>
          <w:tab w:val="right" w:leader="dot" w:pos="8630"/>
        </w:tabs>
        <w:rPr>
          <w:rFonts w:asciiTheme="minorHAnsi" w:eastAsiaTheme="minorEastAsia" w:hAnsiTheme="minorHAnsi" w:cstheme="minorBidi"/>
          <w:noProof/>
          <w:sz w:val="22"/>
          <w:szCs w:val="22"/>
        </w:rPr>
      </w:pPr>
      <w:hyperlink w:anchor="_Toc64020832" w:history="1">
        <w:r w:rsidR="00827A62" w:rsidRPr="003E2A57">
          <w:rPr>
            <w:rStyle w:val="Hyperlink"/>
            <w:noProof/>
          </w:rPr>
          <w:t>Table 13: Bourg-based Flight Simulator Keyboard Controls</w:t>
        </w:r>
        <w:r w:rsidR="00827A62">
          <w:rPr>
            <w:noProof/>
            <w:webHidden/>
          </w:rPr>
          <w:tab/>
        </w:r>
        <w:r w:rsidR="00827A62">
          <w:rPr>
            <w:noProof/>
            <w:webHidden/>
          </w:rPr>
          <w:fldChar w:fldCharType="begin"/>
        </w:r>
        <w:r w:rsidR="00827A62">
          <w:rPr>
            <w:noProof/>
            <w:webHidden/>
          </w:rPr>
          <w:instrText xml:space="preserve"> PAGEREF _Toc64020832 \h </w:instrText>
        </w:r>
        <w:r w:rsidR="00827A62">
          <w:rPr>
            <w:noProof/>
            <w:webHidden/>
          </w:rPr>
        </w:r>
        <w:r w:rsidR="00827A62">
          <w:rPr>
            <w:noProof/>
            <w:webHidden/>
          </w:rPr>
          <w:fldChar w:fldCharType="separate"/>
        </w:r>
        <w:r w:rsidR="00827A62">
          <w:rPr>
            <w:noProof/>
            <w:webHidden/>
          </w:rPr>
          <w:t>79</w:t>
        </w:r>
        <w:r w:rsidR="00827A62">
          <w:rPr>
            <w:noProof/>
            <w:webHidden/>
          </w:rPr>
          <w:fldChar w:fldCharType="end"/>
        </w:r>
      </w:hyperlink>
    </w:p>
    <w:p w14:paraId="3923B597" w14:textId="03ED1905"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5DDB09E2"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75292">
        <w:t xml:space="preserve">all that is needed is a </w:t>
      </w:r>
      <w:r w:rsidR="00D54414">
        <w:t>computer to use them</w:t>
      </w:r>
      <w:r w:rsidR="000F24BA">
        <w:t>. The</w:t>
      </w:r>
      <w:r w:rsidR="00A75292">
        <w:t>y are more versatile because one</w:t>
      </w:r>
      <w:r w:rsidR="000F24BA">
        <w:t xml:space="preserve">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70B8EF1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096DCB">
        <w:t xml:space="preserve"> of data as well as it</w:t>
      </w:r>
      <w:r w:rsidR="00AF6A44">
        <w:t>s associated behavior.</w:t>
      </w:r>
      <w:r w:rsidR="00CB1ED8">
        <w:t xml:space="preserve"> However, </w:t>
      </w:r>
      <w:r w:rsidR="001118EA">
        <w:t>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DF216D">
        <w:t xml:space="preserve"> that is</w:t>
      </w:r>
      <w:r w:rsidR="00EF2EE5">
        <w:t xml:space="preserve"> explore</w:t>
      </w:r>
      <w:r w:rsidR="00DF216D">
        <w:t>d</w:t>
      </w:r>
      <w:r w:rsidR="00EF2EE5">
        <w:t xml:space="preserve"> in this thesis</w:t>
      </w:r>
      <w:r w:rsidR="00B105E0">
        <w:t xml:space="preserve"> </w:t>
      </w:r>
      <w:r w:rsidR="00C2459E">
        <w:t>as it relates to</w:t>
      </w:r>
      <w:r w:rsidR="00EB4035">
        <w:t xml:space="preserve"> implementing two Flight Dynamics Models (FDM) and a flight simulator</w:t>
      </w:r>
      <w:r w:rsidR="00C2459E">
        <w:t xml:space="preserve">. </w:t>
      </w:r>
      <w:r w:rsidR="009D4E9B">
        <w:t>One</w:t>
      </w:r>
      <w:r w:rsidR="003D294E">
        <w:t xml:space="preserve"> </w:t>
      </w:r>
      <w:r w:rsidR="00503D51">
        <w:t>application</w:t>
      </w:r>
      <w:r w:rsidR="001118EA">
        <w:t xml:space="preserve"> of DOD</w:t>
      </w:r>
      <w:r w:rsidR="009D4E9B">
        <w:t xml:space="preserve"> is specifically discussed</w:t>
      </w:r>
      <w:r w:rsidR="001118EA">
        <w:t>, called the Entity</w:t>
      </w:r>
      <w:r w:rsidR="005C0255">
        <w:t>-Component-</w:t>
      </w:r>
      <w:r w:rsidR="001118EA">
        <w:t>System (ECS) architecture. ECS is a</w:t>
      </w:r>
      <w:r w:rsidR="0007448A">
        <w:t>n</w:t>
      </w:r>
      <w:r w:rsidR="001118EA">
        <w:t xml:space="preserve"> architecture </w:t>
      </w:r>
      <w:r w:rsidR="0007448A">
        <w:t>that is</w:t>
      </w:r>
      <w:r w:rsidR="001118EA">
        <w:t xml:space="preserve"> </w:t>
      </w:r>
      <w:r w:rsidR="001118EA">
        <w:lastRenderedPageBreak/>
        <w:t>used in t</w:t>
      </w:r>
      <w:r w:rsidR="0007448A">
        <w:t>he video game industry within</w:t>
      </w:r>
      <w:r w:rsidR="001118EA">
        <w:t xml:space="preserve"> game engines.</w:t>
      </w:r>
      <w:r w:rsidR="00BF6D1B">
        <w:t xml:space="preserve"> </w:t>
      </w:r>
      <w:r w:rsidR="00212737">
        <w:t>However, video games are similar to simulations, which also makes them candidates to use the ECS architecture [6].</w:t>
      </w:r>
      <w:r w:rsidR="001118EA">
        <w:t xml:space="preserve"> </w:t>
      </w:r>
      <w:r w:rsidR="0066189B">
        <w:t>This thesis investigates the use of ECS for simulations.</w:t>
      </w:r>
    </w:p>
    <w:p w14:paraId="4D7C563F" w14:textId="0EBD981D"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oriented simulation is of particular interest because it</w:t>
      </w:r>
      <w:r w:rsidR="00110D28">
        <w:t xml:space="preserve"> is novel area of research</w:t>
      </w:r>
      <w:r w:rsidR="00083D99">
        <w:t xml:space="preserv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9D4E9B">
        <w:t xml:space="preserve"> </w:t>
      </w:r>
      <w:r w:rsidR="009D4E9B">
        <w:fldChar w:fldCharType="begin" w:fldLock="1"/>
      </w:r>
      <w:r w:rsidR="009D4E9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operties":{"noteIndex":0},"schema":"https://github.com/citation-style-language/schema/raw/master/csl-citation.json"}</w:instrText>
      </w:r>
      <w:r w:rsidR="009D4E9B">
        <w:fldChar w:fldCharType="separate"/>
      </w:r>
      <w:r w:rsidR="009D4E9B" w:rsidRPr="009D4E9B">
        <w:rPr>
          <w:noProof/>
        </w:rPr>
        <w:t>[6]</w:t>
      </w:r>
      <w:r w:rsidR="009D4E9B">
        <w:fldChar w:fldCharType="end"/>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906EC8">
        <w:fldChar w:fldCharType="separate"/>
      </w:r>
      <w:r w:rsidR="009D4E9B" w:rsidRPr="009D4E9B">
        <w:rPr>
          <w:noProof/>
        </w:rPr>
        <w:t>[9]</w:t>
      </w:r>
      <w:r w:rsidR="00906EC8">
        <w:fldChar w:fldCharType="end"/>
      </w:r>
      <w:r w:rsidR="00906EC8">
        <w:t xml:space="preserve">. </w:t>
      </w:r>
      <w:r w:rsidR="00242AD4">
        <w:t>Although p</w:t>
      </w:r>
      <w:r w:rsidR="003809E6">
        <w:t xml:space="preserve">ossible pitfalls in </w:t>
      </w:r>
      <w:r w:rsidR="00083D99">
        <w:t>software created</w:t>
      </w:r>
      <w:r w:rsidR="00F95840">
        <w:t xml:space="preserve"> using</w:t>
      </w:r>
      <w:r w:rsidR="003809E6">
        <w:t xml:space="preserve"> an ECS</w:t>
      </w:r>
      <w:r w:rsidR="00242AD4">
        <w:t xml:space="preserve"> are</w:t>
      </w:r>
      <w:r w:rsidR="00CE1F9B">
        <w:t xml:space="preserve"> also presented</w:t>
      </w:r>
      <w:r w:rsidR="003809E6">
        <w:t>.</w:t>
      </w:r>
    </w:p>
    <w:p w14:paraId="4EA6D41B" w14:textId="3F9FA47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6C6126">
        <w:t xml:space="preserve"> </w:t>
      </w:r>
      <w:r w:rsidR="00004D5A">
        <w:t xml:space="preserve">focus </w:t>
      </w:r>
      <w:r w:rsidR="006C6126">
        <w:t xml:space="preserve">is </w:t>
      </w:r>
      <w:r w:rsidR="00004D5A">
        <w:t>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9D4E9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[9]"},"properties":{"noteIndex":0},"schema":"https://github.com/citation-style-language/schema/raw/master/csl-citation.json"}</w:instrText>
      </w:r>
      <w:r w:rsidR="00D128DD">
        <w:fldChar w:fldCharType="separate"/>
      </w:r>
      <w:r w:rsidR="009D4E9B" w:rsidRPr="009D4E9B">
        <w:rPr>
          <w:noProof/>
        </w:rPr>
        <w:t>[10]</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646DCB">
        <w:t xml:space="preserve">are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9D4E9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[10]"},"properties":{"noteIndex":0},"schema":"https://github.com/citation-style-language/schema/raw/master/csl-citation.json"}</w:instrText>
      </w:r>
      <w:r w:rsidR="00D128DD">
        <w:fldChar w:fldCharType="separate"/>
      </w:r>
      <w:r w:rsidR="009D4E9B" w:rsidRPr="009D4E9B">
        <w:rPr>
          <w:noProof/>
        </w:rPr>
        <w:t>[11]</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t>based</w:t>
      </w:r>
      <w:r w:rsidR="008B1245">
        <w:t xml:space="preserve"> pattern</w:t>
      </w:r>
      <w:r w:rsidR="00A642AC">
        <w:t>,</w:t>
      </w:r>
      <w:r w:rsidR="008B1245">
        <w:t xml:space="preserve"> ECS</w:t>
      </w:r>
      <w:r w:rsidR="00526B56">
        <w:t>.</w:t>
      </w:r>
      <w:r w:rsidR="005D1D28">
        <w:t xml:space="preserve"> </w:t>
      </w:r>
      <w:r w:rsidR="004A4472">
        <w:t xml:space="preserve">Subsequently, </w:t>
      </w:r>
      <w:r w:rsidR="00116907">
        <w:t xml:space="preserve">both FDMs </w:t>
      </w:r>
      <w:r w:rsidR="004A4472">
        <w:t xml:space="preserve">are interfaced </w:t>
      </w:r>
      <w:r w:rsidR="00116907">
        <w:t xml:space="preserve">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03789B02"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506EB9">
        <w:fldChar w:fldCharType="separate"/>
      </w:r>
      <w:r w:rsidR="009D4E9B" w:rsidRPr="009D4E9B">
        <w:rPr>
          <w:noProof/>
        </w:rPr>
        <w:t>[12]</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D128DD">
        <w:fldChar w:fldCharType="separate"/>
      </w:r>
      <w:r w:rsidR="009D4E9B" w:rsidRPr="009D4E9B">
        <w:rPr>
          <w:noProof/>
        </w:rPr>
        <w:t>[12]</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B47EC6">
        <w:t xml:space="preserve">However, </w:t>
      </w:r>
      <w:r w:rsidR="005309B2">
        <w:t>Rust is not without drawbacks compared t</w:t>
      </w:r>
      <w:r w:rsidR="00820F9E">
        <w:t>o other langu</w:t>
      </w:r>
      <w:r w:rsidR="00B5461E">
        <w:t>ages, which</w:t>
      </w:r>
      <w:r w:rsidR="00820F9E">
        <w:t xml:space="preserve"> is</w:t>
      </w:r>
      <w:r w:rsidR="005309B2">
        <w:t xml:space="preserve"> discuss</w:t>
      </w:r>
      <w:r w:rsidR="00820F9E">
        <w:t>ed</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359609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3B5ADFB5"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 xml:space="preserve">acting on potentially </w:t>
      </w:r>
      <w:r w:rsidR="00F619BF">
        <w:lastRenderedPageBreak/>
        <w:t>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he entanglement of 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D128DD">
        <w:fldChar w:fldCharType="separate"/>
      </w:r>
      <w:r w:rsidR="009D4E9B" w:rsidRPr="009D4E9B">
        <w:rPr>
          <w:noProof/>
        </w:rPr>
        <w:t>[9]</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D128DD">
        <w:fldChar w:fldCharType="separate"/>
      </w:r>
      <w:r w:rsidR="009D4E9B" w:rsidRPr="009D4E9B">
        <w:rPr>
          <w:noProof/>
        </w:rPr>
        <w:t>[9]</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5A7C0E">
        <w:fldChar w:fldCharType="separate"/>
      </w:r>
      <w:r w:rsidR="009D4E9B" w:rsidRPr="009D4E9B">
        <w:rPr>
          <w:noProof/>
        </w:rPr>
        <w:t>[9]</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359609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7F48D69C"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133F65">
        <w:fldChar w:fldCharType="separate"/>
      </w:r>
      <w:r w:rsidR="009D4E9B" w:rsidRPr="009D4E9B">
        <w:rPr>
          <w:noProof/>
        </w:rPr>
        <w:t>[9]</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D128DD">
        <w:fldChar w:fldCharType="separate"/>
      </w:r>
      <w:r w:rsidR="009D4E9B" w:rsidRPr="009D4E9B">
        <w:rPr>
          <w:noProof/>
        </w:rPr>
        <w:t>[9]</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32199C">
        <w:t xml:space="preserve"> </w:t>
      </w:r>
      <w:r w:rsidR="00133F65">
        <w:t>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3596097"/>
      <w:r>
        <w:lastRenderedPageBreak/>
        <w:t>Hypothesis</w:t>
      </w:r>
      <w:bookmarkEnd w:id="86"/>
    </w:p>
    <w:p w14:paraId="2D4760B6" w14:textId="386A29F0"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7E3561">
        <w:t xml:space="preserve">based, ECS design </w:t>
      </w:r>
      <w:r w:rsidR="00E87093">
        <w:t>not</w:t>
      </w:r>
      <w:r w:rsidR="009A1377">
        <w:t xml:space="preserve"> only</w:t>
      </w:r>
      <w:r w:rsidR="00E87093">
        <w:t xml:space="preserve"> </w:t>
      </w:r>
      <w:r w:rsidR="00FC285D">
        <w:t>serve</w:t>
      </w:r>
      <w:r w:rsidR="007E3561">
        <w:t>s</w:t>
      </w:r>
      <w:r w:rsidR="00FC285D">
        <w:t xml:space="pre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w:t>
      </w:r>
      <w:r w:rsidR="003B1204">
        <w:t xml:space="preserve">the </w:t>
      </w:r>
      <w:r w:rsidR="0079603E">
        <w:t xml:space="preserve">ECS </w:t>
      </w:r>
      <w:r w:rsidR="003B1204">
        <w:t>architecture</w:t>
      </w:r>
      <w:r w:rsidR="0079603E">
        <w:t xml:space="preserve">, </w:t>
      </w:r>
      <w:r w:rsidR="00BB181B">
        <w:t xml:space="preserve">functionality is </w:t>
      </w:r>
      <w:r w:rsidR="0079603E">
        <w:t>decouple</w:t>
      </w:r>
      <w:r w:rsidR="00BB181B">
        <w:t>d</w:t>
      </w:r>
      <w:r w:rsidR="0079603E">
        <w:t xml:space="preserve"> from the actual data in m</w:t>
      </w:r>
      <w:r w:rsidR="00F02AB4">
        <w:t>emory</w:t>
      </w:r>
      <w:r w:rsidR="0079603E">
        <w:t>.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6A1BA3">
        <w:fldChar w:fldCharType="separate"/>
      </w:r>
      <w:r w:rsidR="009D4E9B" w:rsidRPr="009D4E9B">
        <w:rPr>
          <w:noProof/>
        </w:rPr>
        <w:t>[9]</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7E3561">
        <w:t>. This is</w:t>
      </w:r>
      <w:r w:rsidR="00CA53F7">
        <w:t xml:space="preserve"> explained in more detail in the next chapter. </w:t>
      </w:r>
      <w:r w:rsidR="0079603E">
        <w:t xml:space="preserve">So, </w:t>
      </w:r>
      <w:r w:rsidR="00995A85">
        <w:t xml:space="preserve">the </w:t>
      </w:r>
      <w:r w:rsidR="0079603E">
        <w:t xml:space="preserve">same reasons game designers </w:t>
      </w:r>
      <w:r w:rsidR="00383E89">
        <w:t xml:space="preserve">choose to </w:t>
      </w:r>
      <w:r w:rsidR="0079603E">
        <w:t xml:space="preserve">use </w:t>
      </w:r>
      <w:r w:rsidR="00995A85">
        <w:t xml:space="preserve">the ECS design in a video game </w:t>
      </w:r>
      <w:r w:rsidR="00156FCD">
        <w:t xml:space="preserve">translates </w:t>
      </w:r>
      <w:r w:rsidR="00A31CC0">
        <w:t xml:space="preserve">over </w:t>
      </w:r>
      <w:r w:rsidR="001A548C">
        <w:t>to</w:t>
      </w:r>
      <w:r w:rsidR="00A31CC0">
        <w:t xml:space="preserve"> FDM</w:t>
      </w:r>
      <w:r w:rsidR="001A548C">
        <w:t>s</w:t>
      </w:r>
      <w:r w:rsidR="00A31CC0">
        <w:t xml:space="preserve"> </w:t>
      </w:r>
      <w:r w:rsidR="00D953B5">
        <w:t xml:space="preserve">for use </w:t>
      </w:r>
      <w:r w:rsidR="00A31CC0">
        <w:t>in simulation.</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35960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03FC0224" w:rsidR="002C6B9C" w:rsidRDefault="007E3561" w:rsidP="001A72C2">
      <w:pPr>
        <w:spacing w:before="100" w:beforeAutospacing="1" w:after="100" w:afterAutospacing="1"/>
        <w:contextualSpacing/>
      </w:pPr>
      <w:r>
        <w:t>overview of the approach is</w:t>
      </w:r>
      <w:r w:rsidR="002D7B07" w:rsidRPr="002D7B07">
        <w:t xml:space="preserve"> </w:t>
      </w:r>
      <w:r w:rsidR="002D7B07">
        <w:t xml:space="preserve">given </w:t>
      </w:r>
      <w:r w:rsidR="002D7B07" w:rsidRPr="002D7B07">
        <w:t xml:space="preserve">here. </w:t>
      </w:r>
    </w:p>
    <w:p w14:paraId="2E3099C4" w14:textId="0BCD839C"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w:t>
      </w:r>
      <w:r w:rsidR="00E15DF2">
        <w:t>p</w:t>
      </w:r>
      <w:r w:rsidR="00F95191">
        <w:t xml:space="preserve">ublished </w:t>
      </w:r>
      <w:r w:rsidR="00193CAD">
        <w:t>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F95191">
        <w:t xml:space="preserve">published </w:t>
      </w:r>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7C0F3781"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is composed of one Component</w:t>
      </w:r>
      <w:r>
        <w:t xml:space="preserve"> and one </w:t>
      </w:r>
      <w:r w:rsidR="00E12CC9">
        <w:t xml:space="preserve">System, </w:t>
      </w:r>
      <w:r>
        <w:t>which play a part in the airpl</w:t>
      </w:r>
      <w:r w:rsidR="00094FE5">
        <w:t>ane Entity’</w:t>
      </w:r>
      <w:r>
        <w:t xml:space="preserve">s data storage and </w:t>
      </w:r>
      <w:r>
        <w:lastRenderedPageBreak/>
        <w:t>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w:t>
      </w:r>
      <w:r w:rsidR="00DA4DC2">
        <w:t xml:space="preserve">ing flight, it was tested if </w:t>
      </w:r>
      <w:r>
        <w:t xml:space="preserve">it replicates the </w:t>
      </w:r>
      <w:r w:rsidR="00355A83">
        <w:t xml:space="preserve">same </w:t>
      </w:r>
      <w:r>
        <w:t>realistic flight data</w:t>
      </w:r>
      <w:r w:rsidR="00DE5360">
        <w:t xml:space="preserve"> </w:t>
      </w:r>
      <w:r w:rsidR="00DA4DC2">
        <w:t>within a</w:t>
      </w:r>
      <w:r w:rsidR="00CF3FC7">
        <w:t xml:space="preserve"> floating</w:t>
      </w:r>
      <w:r w:rsidR="000259ED">
        <w:t>-</w:t>
      </w:r>
      <w:r w:rsidR="00CF3FC7">
        <w:t>point tolerance</w:t>
      </w:r>
      <w:r w:rsidR="00DE5360">
        <w:t xml:space="preserve"> of the data</w:t>
      </w:r>
      <w:r w:rsidR="00CF3FC7">
        <w:t xml:space="preserve"> </w:t>
      </w:r>
      <w:r w:rsidR="00A560B4">
        <w:t xml:space="preserve">generated by </w:t>
      </w:r>
      <w:r w:rsidR="00DE5360">
        <w:t>the</w:t>
      </w:r>
      <w:r w:rsidR="006B2F93">
        <w:t xml:space="preserve"> original </w:t>
      </w:r>
      <w:r w:rsidR="00A560B4">
        <w:t xml:space="preserve">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205482A"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xml:space="preserve">, </w:t>
      </w:r>
      <w:r w:rsidR="00590EE6">
        <w:t xml:space="preserve">it </w:t>
      </w:r>
      <w:r w:rsidR="008376FE">
        <w:t xml:space="preserve">was tested if </w:t>
      </w:r>
      <w:r w:rsidR="008012ED">
        <w:t xml:space="preserve">the </w:t>
      </w:r>
      <w:r w:rsidR="00440FA8">
        <w:t xml:space="preserve">realistic </w:t>
      </w:r>
      <w:r w:rsidR="008012ED">
        <w:t>fl</w:t>
      </w:r>
      <w:r w:rsidR="00C61CAB">
        <w:t>ight</w:t>
      </w:r>
      <w:r w:rsidR="008376FE">
        <w:t xml:space="preserve"> data</w:t>
      </w:r>
      <w:r w:rsidR="00C61CAB">
        <w:t xml:space="preserve"> </w:t>
      </w:r>
      <w:r w:rsidR="008376FE">
        <w:t>is replicated</w:t>
      </w:r>
      <w:r w:rsidR="00140F2A">
        <w:t xml:space="preserve"> </w:t>
      </w:r>
      <w:r w:rsidR="002F0EC4">
        <w:t>within a small tolerance</w:t>
      </w:r>
      <w:r w:rsidR="008376FE">
        <w:t xml:space="preserve"> of the data </w:t>
      </w:r>
      <w:r w:rsidR="00140F2A">
        <w:t>generated by</w:t>
      </w:r>
      <w:r w:rsidR="008376FE">
        <w:t xml:space="preserve"> the original C++ </w:t>
      </w:r>
      <w:r w:rsidR="00590EE6">
        <w:t>FDM</w:t>
      </w:r>
      <w:r w:rsidR="008012ED">
        <w:t xml:space="preserve"> as described in Bourg’s textbook.</w:t>
      </w:r>
      <w:r w:rsidR="002D7B07">
        <w:t xml:space="preserve"> </w:t>
      </w:r>
    </w:p>
    <w:p w14:paraId="3F1CFAA1" w14:textId="0AEAA890"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731B0A">
        <w:t>are</w:t>
      </w:r>
      <w:r w:rsidR="00CB5640">
        <w:t xml:space="preserve">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rsidR="00731B0A">
        <w:t>created.</w:t>
      </w:r>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3596099"/>
      <w:r>
        <w:lastRenderedPageBreak/>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57F34849" w:rsidR="00652C87" w:rsidRDefault="003B5BDC" w:rsidP="001A72C2">
      <w:pPr>
        <w:pStyle w:val="BodyText"/>
        <w:numPr>
          <w:ilvl w:val="0"/>
          <w:numId w:val="16"/>
        </w:numPr>
        <w:spacing w:before="100" w:beforeAutospacing="1" w:after="100" w:afterAutospacing="1"/>
        <w:contextualSpacing/>
      </w:pPr>
      <w:r>
        <w:t>It is assumed that t</w:t>
      </w:r>
      <w:r w:rsidR="00DB1650">
        <w:t xml:space="preserve">he </w:t>
      </w:r>
      <w:r w:rsidR="002253C9">
        <w:t xml:space="preserve">flight simulators </w:t>
      </w:r>
      <w:r w:rsidR="00BF4B33">
        <w:t>are</w:t>
      </w:r>
      <w:r w:rsidR="00CF65ED">
        <w:t xml:space="preserve"> running on</w:t>
      </w:r>
      <w:r w:rsidR="00DA49AF">
        <w:t xml:space="preserve"> a modern computer</w:t>
      </w:r>
      <w:r w:rsidR="002254E4">
        <w:t xml:space="preserve">. The </w:t>
      </w:r>
      <w:r w:rsidR="002855A7">
        <w:t xml:space="preserve">example </w:t>
      </w:r>
      <w:r w:rsidR="00DE5E41">
        <w:t>simulation loop</w:t>
      </w:r>
      <w:r w:rsidR="00EB69DB">
        <w:t xml:space="preserve"> </w:t>
      </w:r>
      <w:r w:rsidR="002855A7">
        <w:t>is</w:t>
      </w:r>
      <w:r w:rsidR="00DE5E41">
        <w:t xml:space="preserve"> </w:t>
      </w:r>
      <w:r w:rsidR="002253C9">
        <w:t xml:space="preserve">defaulted to </w:t>
      </w:r>
      <w:r w:rsidR="00DE5E41">
        <w:t>run at a fixed frame rate</w:t>
      </w:r>
      <w:r w:rsidR="002253C9">
        <w:t xml:space="preserve"> of 30 Frames Per Second (FPS)</w:t>
      </w:r>
      <w:r w:rsidR="00973556">
        <w:t xml:space="preserve"> </w:t>
      </w:r>
      <w:r w:rsidR="00DE5E41">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lastRenderedPageBreak/>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3596100"/>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3596101"/>
      <w:r w:rsidRPr="00E914BE">
        <w:rPr>
          <w:sz w:val="29"/>
          <w:szCs w:val="29"/>
        </w:rPr>
        <w:lastRenderedPageBreak/>
        <w:t>Background</w:t>
      </w:r>
      <w:bookmarkEnd w:id="108"/>
    </w:p>
    <w:p w14:paraId="170B1C7C" w14:textId="66A987FF"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CA6A42">
        <w:rPr>
          <w:rFonts w:eastAsiaTheme="minorHAnsi"/>
          <w:szCs w:val="24"/>
        </w:rPr>
        <w:t>chapter</w:t>
      </w:r>
      <w:r w:rsidR="004A021B">
        <w:rPr>
          <w:rFonts w:eastAsiaTheme="minorHAnsi"/>
          <w:szCs w:val="24"/>
        </w:rPr>
        <w:t xml:space="preserve"> provide</w:t>
      </w:r>
      <w:r w:rsidR="00CA6A42">
        <w:rPr>
          <w:rFonts w:eastAsiaTheme="minorHAnsi"/>
          <w:szCs w:val="24"/>
        </w:rPr>
        <w:t>s</w:t>
      </w:r>
      <w:r w:rsidR="004A021B">
        <w:rPr>
          <w:rFonts w:eastAsiaTheme="minorHAnsi"/>
          <w:szCs w:val="24"/>
        </w:rPr>
        <w:t xml:space="preserv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CA6A42">
        <w:rPr>
          <w:rFonts w:eastAsiaTheme="minorHAnsi"/>
          <w:szCs w:val="24"/>
        </w:rPr>
        <w:t xml:space="preserve">, is </w:t>
      </w:r>
      <w:r w:rsidR="00CB2DAB">
        <w:rPr>
          <w:rFonts w:eastAsiaTheme="minorHAnsi"/>
          <w:szCs w:val="24"/>
        </w:rPr>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275839">
        <w:rPr>
          <w:rFonts w:eastAsiaTheme="minorHAnsi"/>
          <w:szCs w:val="24"/>
        </w:rPr>
        <w:t>nguage is</w:t>
      </w:r>
      <w:r w:rsidR="00FF6427">
        <w:rPr>
          <w:rFonts w:eastAsiaTheme="minorHAnsi"/>
          <w:szCs w:val="24"/>
        </w:rPr>
        <w:t xml:space="preserv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8F46DB">
        <w:rPr>
          <w:rFonts w:eastAsiaTheme="minorHAnsi"/>
          <w:szCs w:val="24"/>
        </w:rPr>
        <w:t>is</w:t>
      </w:r>
      <w:r w:rsidR="00FF6427">
        <w:rPr>
          <w:rFonts w:eastAsiaTheme="minorHAnsi"/>
          <w:szCs w:val="24"/>
        </w:rPr>
        <w:t xml:space="preserve"> explained. </w:t>
      </w:r>
      <w:r w:rsidR="00460BAF">
        <w:rPr>
          <w:rFonts w:eastAsiaTheme="minorHAnsi"/>
          <w:szCs w:val="24"/>
        </w:rPr>
        <w:t>Lastly,</w:t>
      </w:r>
      <w:r w:rsidR="00FF6427">
        <w:rPr>
          <w:rFonts w:eastAsiaTheme="minorHAnsi"/>
          <w:szCs w:val="24"/>
        </w:rPr>
        <w:t xml:space="preserve"> networking and sending packets of data to FlightGear with R</w:t>
      </w:r>
      <w:r w:rsidR="00467217">
        <w:rPr>
          <w:rFonts w:eastAsiaTheme="minorHAnsi"/>
          <w:szCs w:val="24"/>
        </w:rPr>
        <w:t>ust is</w:t>
      </w:r>
      <w:r w:rsidR="00E90003">
        <w:rPr>
          <w:rFonts w:eastAsiaTheme="minorHAnsi"/>
          <w:szCs w:val="24"/>
        </w:rPr>
        <w:t xml:space="preserv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Start w:id="123" w:name="_Toc63595690"/>
      <w:bookmarkStart w:id="124" w:name="_Toc6359610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5" w:name="_Toc63596103"/>
      <w:r>
        <w:rPr>
          <w:rFonts w:eastAsiaTheme="minorHAnsi"/>
        </w:rPr>
        <w:t>Physics of Flight Modeling</w:t>
      </w:r>
      <w:bookmarkEnd w:id="125"/>
    </w:p>
    <w:p w14:paraId="4E758485" w14:textId="148C04B8"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9D4E9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[9]"},"properties":{"noteIndex":0},"schema":"https://github.com/citation-style-language/schema/raw/master/csl-citation.json"}</w:instrText>
      </w:r>
      <w:r w:rsidR="006A1BA3">
        <w:fldChar w:fldCharType="separate"/>
      </w:r>
      <w:r w:rsidR="009D4E9B" w:rsidRPr="009D4E9B">
        <w:rPr>
          <w:noProof/>
        </w:rPr>
        <w:t>[10]</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3B5BDC">
        <w:t xml:space="preserve">In this thesis, the </w:t>
      </w:r>
      <w:r w:rsidR="007F76F1">
        <w:t>p</w:t>
      </w:r>
      <w:r w:rsidR="00982E66">
        <w:t>hysics of a rigid-body airplane</w:t>
      </w:r>
      <w:r w:rsidR="00154F9D">
        <w:t xml:space="preserve"> </w:t>
      </w:r>
      <w:r w:rsidR="00035682">
        <w:t xml:space="preserve">is approximated </w:t>
      </w:r>
      <w:r w:rsidR="00154F9D">
        <w:t>through numerical integration of the equations of motion</w:t>
      </w:r>
      <w:r w:rsidR="00035682">
        <w:t>.</w:t>
      </w:r>
    </w:p>
    <w:p w14:paraId="21F55358" w14:textId="09FAB562" w:rsidR="00165E0B" w:rsidRDefault="005428DA" w:rsidP="00906E52">
      <w:pPr>
        <w:spacing w:before="100" w:beforeAutospacing="1" w:after="100" w:afterAutospacing="1"/>
        <w:ind w:firstLine="360"/>
        <w:contextualSpacing/>
        <w:rPr>
          <w:iCs/>
        </w:rPr>
      </w:pPr>
      <w:r>
        <w:t>This thesis considers two different FDM</w:t>
      </w:r>
      <w:r w:rsidR="0066066A">
        <w:t>s. T</w:t>
      </w:r>
      <w:r w:rsidR="005F2FC5">
        <w:t xml:space="preserve">he </w:t>
      </w:r>
      <w:r w:rsidR="00982E66">
        <w:t xml:space="preserve">differences between </w:t>
      </w:r>
      <w:r>
        <w:t>each of</w:t>
      </w:r>
      <w:r w:rsidR="0066066A">
        <w:t xml:space="preserve"> the</w:t>
      </w:r>
      <w:r>
        <w:t xml:space="preserve"> </w:t>
      </w:r>
      <w:r w:rsidR="0003687D">
        <w:t>FDMs</w:t>
      </w:r>
      <w:r w:rsidR="00FC612A">
        <w:t xml:space="preserve"> </w:t>
      </w:r>
      <w:r w:rsidR="0066066A">
        <w:t xml:space="preserve">are pointed out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xml:space="preserve">, which is the </w:t>
      </w:r>
      <w:r w:rsidR="004C4BDE">
        <w:lastRenderedPageBreak/>
        <w:t>speed and direction of the airplane</w:t>
      </w:r>
      <w:r w:rsidR="00D111C0">
        <w:t xml:space="preserve">, over time </w:t>
      </w:r>
      <w:r w:rsidR="006A1BA3">
        <w:fldChar w:fldCharType="begin" w:fldLock="1"/>
      </w:r>
      <w:r w:rsidR="009D4E9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[12]"},"properties":{"noteIndex":0},"schema":"https://github.com/citation-style-language/schema/raw/master/csl-citation.json"}</w:instrText>
      </w:r>
      <w:r w:rsidR="006A1BA3">
        <w:fldChar w:fldCharType="separate"/>
      </w:r>
      <w:r w:rsidR="009D4E9B" w:rsidRPr="009D4E9B">
        <w:rPr>
          <w:noProof/>
        </w:rPr>
        <w:t>[13]</w:t>
      </w:r>
      <w:r w:rsidR="006A1BA3">
        <w:fldChar w:fldCharType="end"/>
      </w:r>
      <w:r w:rsidR="00673FE1">
        <w:t>.</w:t>
      </w:r>
      <w:r w:rsidR="00856241">
        <w:t xml:space="preserve"> However, </w:t>
      </w:r>
      <w:r w:rsidR="006346AC">
        <w:t xml:space="preserve">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6" w:name="_Toc63596104"/>
      <w:r>
        <w:t>Degrees of Freedom</w:t>
      </w:r>
      <w:bookmarkEnd w:id="126"/>
    </w:p>
    <w:p w14:paraId="3915168E" w14:textId="47E4BA35"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9D4E9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[13]"},"properties":{"noteIndex":0},"schema":"https://github.com/citation-style-language/schema/raw/master/csl-citation.json"}</w:instrText>
      </w:r>
      <w:r w:rsidR="006A1BA3">
        <w:fldChar w:fldCharType="separate"/>
      </w:r>
      <w:r w:rsidR="009D4E9B" w:rsidRPr="009D4E9B">
        <w:rPr>
          <w:noProof/>
        </w:rPr>
        <w:t>[14]</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9D4E9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[10]"},"properties":{"noteIndex":0},"schema":"https://github.com/citation-style-language/schema/raw/master/csl-citation.json"}</w:instrText>
      </w:r>
      <w:r w:rsidR="006A1BA3">
        <w:fldChar w:fldCharType="separate"/>
      </w:r>
      <w:r w:rsidR="009D4E9B" w:rsidRPr="009D4E9B">
        <w:rPr>
          <w:noProof/>
        </w:rPr>
        <w:t>[11]</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5C060EE2" w:rsidR="00165E0B" w:rsidRPr="007F76F1" w:rsidRDefault="00295287" w:rsidP="00906E52">
      <w:pPr>
        <w:spacing w:before="100" w:beforeAutospacing="1" w:after="100" w:afterAutospacing="1"/>
        <w:ind w:firstLine="360"/>
        <w:contextualSpacing/>
      </w:pPr>
      <w:r w:rsidRPr="00295287">
        <w:t xml:space="preserve">For this </w:t>
      </w:r>
      <w:r w:rsidR="00B800BF">
        <w:t xml:space="preserve">research, </w:t>
      </w:r>
      <w:r w:rsidR="00DB7D15">
        <w:t>both an</w:t>
      </w:r>
      <w:r w:rsidR="00B800BF">
        <w:t xml:space="preserve"> imperative programming-based FDM</w:t>
      </w:r>
      <w:r w:rsidR="00DB7D15">
        <w:t xml:space="preserve"> and an</w:t>
      </w:r>
      <w:r w:rsidRPr="00295287">
        <w:t xml:space="preserve"> O</w:t>
      </w:r>
      <w:r w:rsidR="001468A5">
        <w:t>bject-Oriented Programming-</w:t>
      </w:r>
      <w:r w:rsidR="00A67958">
        <w:t xml:space="preserve">based </w:t>
      </w:r>
      <w:r w:rsidR="00B800BF">
        <w:t xml:space="preserve">FDM </w:t>
      </w:r>
      <w:r w:rsidRPr="00295287">
        <w:t xml:space="preserve">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rotate on all three axes</w:t>
      </w:r>
      <w:r w:rsidR="0088253A">
        <w:t xml:space="preserve"> due to external forces.</w:t>
      </w:r>
      <w:r w:rsidR="00C70353">
        <w:t xml:space="preserve"> </w:t>
      </w:r>
      <w:r w:rsidR="00DA1ABC">
        <w:t xml:space="preserve">Therefore, our re-implemented versions </w:t>
      </w:r>
      <w:r w:rsidR="00A040C2">
        <w:t>a</w:t>
      </w:r>
      <w:r w:rsidR="008B46D8">
        <w:t>re associated with</w:t>
      </w:r>
      <w:r w:rsidR="00DF54BA">
        <w:t xml:space="preserve">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7" w:name="_Toc63596105"/>
      <w:r>
        <w:lastRenderedPageBreak/>
        <w:t>Forces</w:t>
      </w:r>
      <w:bookmarkEnd w:id="127"/>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8" w:name="_Toc6402080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8"/>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9" w:name="_Toc63596106"/>
      <w:r>
        <w:lastRenderedPageBreak/>
        <w:t>Airplane Components</w:t>
      </w:r>
      <w:bookmarkEnd w:id="129"/>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0" w:name="_Toc6402080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0"/>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1" w:name="_Toc63596107"/>
      <w:r>
        <w:t>Airfoil</w:t>
      </w:r>
      <w:bookmarkEnd w:id="131"/>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22DA7077" w:rsidR="00BB79E9" w:rsidRPr="00906E52" w:rsidRDefault="00C502F5" w:rsidP="00906E52">
      <w:pPr>
        <w:pStyle w:val="Caption"/>
        <w:spacing w:before="100" w:beforeAutospacing="1" w:after="100" w:afterAutospacing="1"/>
        <w:ind w:firstLine="360"/>
        <w:contextualSpacing/>
        <w:jc w:val="center"/>
        <w:rPr>
          <w:b w:val="0"/>
        </w:rPr>
      </w:pPr>
      <w:bookmarkStart w:id="132" w:name="_Toc6402080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9D4E9B">
        <w:rPr>
          <w:b w:val="0"/>
        </w:rPr>
        <w:instrText>ADDIN CSL_CITATION {"citationItems":[{"id":"ITEM-1","itemData":{"URL":"https://en.wikipedia.org/wiki/Airfoil","container-title":"Wikipedia","id":"ITEM-1","issued":{"date-parts":[["2020"]]},"title":"Airfoil","type":"webpage"},"uris":["http://www.mendeley.com/documents/?uuid=f3ce2e33-73c8-4d51-a777-5e5156b7f062"]}],"mendeley":{"formattedCitation":"[15]","plainTextFormattedCitation":"[15]","previouslyFormattedCitation":"[14]"},"properties":{"noteIndex":0},"schema":"https://github.com/citation-style-language/schema/raw/master/csl-citation.json"}</w:instrText>
      </w:r>
      <w:r w:rsidR="006A1BA3">
        <w:rPr>
          <w:b w:val="0"/>
        </w:rPr>
        <w:fldChar w:fldCharType="separate"/>
      </w:r>
      <w:bookmarkEnd w:id="132"/>
      <w:r w:rsidR="009D4E9B" w:rsidRPr="009D4E9B">
        <w:rPr>
          <w:b w:val="0"/>
          <w:noProof/>
        </w:rPr>
        <w:t>[15]</w:t>
      </w:r>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3" w:name="_Toc63596108"/>
      <w:r>
        <w:t>Rotations</w:t>
      </w:r>
      <w:bookmarkEnd w:id="133"/>
    </w:p>
    <w:p w14:paraId="6A16033C" w14:textId="43BFB4CD"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9D4E9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[16]","plainTextFormattedCitation":"[16]","previouslyFormattedCitation":"[15]"},"properties":{"noteIndex":0},"schema":"https://github.com/citation-style-language/schema/raw/master/csl-citation.json"}</w:instrText>
      </w:r>
      <w:r w:rsidR="006A1BA3">
        <w:rPr>
          <w:iCs/>
        </w:rPr>
        <w:fldChar w:fldCharType="separate"/>
      </w:r>
      <w:r w:rsidR="009D4E9B" w:rsidRPr="009D4E9B">
        <w:rPr>
          <w:iCs/>
          <w:noProof/>
        </w:rPr>
        <w:t>[16]</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4" w:name="_Toc6402081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4"/>
      <w:r w:rsidR="006A1BA3">
        <w:rPr>
          <w:b w:val="0"/>
        </w:rPr>
        <w:fldChar w:fldCharType="end"/>
      </w:r>
    </w:p>
    <w:p w14:paraId="72707B83" w14:textId="4C54EB79"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9D4E9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[13]"},"properties":{"noteIndex":0},"schema":"https://github.com/citation-style-language/schema/raw/master/csl-citation.json"}</w:instrText>
      </w:r>
      <w:r w:rsidR="006919AD">
        <w:rPr>
          <w:iCs/>
        </w:rPr>
        <w:fldChar w:fldCharType="separate"/>
      </w:r>
      <w:r w:rsidR="009D4E9B" w:rsidRPr="009D4E9B">
        <w:rPr>
          <w:iCs/>
          <w:noProof/>
        </w:rPr>
        <w:t>[14]</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5" w:name="_Toc63596109"/>
      <w:r>
        <w:t>Coordinate Systems</w:t>
      </w:r>
      <w:bookmarkEnd w:id="135"/>
    </w:p>
    <w:p w14:paraId="0A25BCE9" w14:textId="4A20ACBA"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896F6F">
        <w:rPr>
          <w:iCs/>
        </w:rPr>
        <w:t>is</w:t>
      </w:r>
      <w:r w:rsidR="00C128A6">
        <w:rPr>
          <w:iCs/>
        </w:rPr>
        <w:t xml:space="preserv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w:t>
      </w:r>
      <w:r w:rsidR="003449A1">
        <w:rPr>
          <w:iCs/>
        </w:rPr>
        <w:lastRenderedPageBreak/>
        <w:t>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9D4E9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[16]"},"properties":{"noteIndex":0},"schema":"https://github.com/citation-style-language/schema/raw/master/csl-citation.json"}</w:instrText>
      </w:r>
      <w:r w:rsidR="00F52995">
        <w:rPr>
          <w:iCs/>
        </w:rPr>
        <w:fldChar w:fldCharType="separate"/>
      </w:r>
      <w:r w:rsidR="009D4E9B" w:rsidRPr="009D4E9B">
        <w:rPr>
          <w:iCs/>
          <w:noProof/>
        </w:rPr>
        <w:t>[17]</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7D71543D" w:rsidR="00F52995" w:rsidRPr="00C01363" w:rsidRDefault="00F52995" w:rsidP="00C01363">
      <w:pPr>
        <w:pStyle w:val="Caption"/>
        <w:jc w:val="center"/>
        <w:rPr>
          <w:b w:val="0"/>
        </w:rPr>
      </w:pPr>
      <w:bookmarkStart w:id="136" w:name="_Toc6402081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9D4E9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[16]"},"properties":{"noteIndex":0},"schema":"https://github.com/citation-style-language/schema/raw/master/csl-citation.json"}</w:instrText>
      </w:r>
      <w:r w:rsidR="00C01363">
        <w:rPr>
          <w:b w:val="0"/>
        </w:rPr>
        <w:fldChar w:fldCharType="separate"/>
      </w:r>
      <w:bookmarkEnd w:id="136"/>
      <w:r w:rsidR="009D4E9B" w:rsidRPr="009D4E9B">
        <w:rPr>
          <w:b w:val="0"/>
          <w:noProof/>
        </w:rPr>
        <w:t>[17]</w:t>
      </w:r>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7" w:name="_Toc6402081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7"/>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8" w:name="_Toc6402081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8"/>
      <w:r w:rsidR="00490A34">
        <w:rPr>
          <w:b w:val="0"/>
        </w:rPr>
        <w:fldChar w:fldCharType="end"/>
      </w:r>
    </w:p>
    <w:p w14:paraId="4D22489C" w14:textId="7D255E20"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ENU Cartesian coordinates describing the Earth frame of reference </w:t>
      </w:r>
      <w:r w:rsidR="00B67D0D">
        <w:rPr>
          <w:iCs/>
        </w:rPr>
        <w:t xml:space="preserve">is converted </w:t>
      </w:r>
      <w:r w:rsidR="00736390">
        <w:rPr>
          <w:iCs/>
        </w:rPr>
        <w:t>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7A9B9C7"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F90C69">
        <w:rPr>
          <w:iCs/>
        </w:rPr>
        <w:t xml:space="preserve">the </w:t>
      </w:r>
      <w:r w:rsidR="005F6AE2" w:rsidRPr="0034366D">
        <w:rPr>
          <w:iCs/>
        </w:rPr>
        <w:t>y-axis pointing up</w:t>
      </w:r>
      <w:r w:rsidR="005F6AE2">
        <w:rPr>
          <w:iCs/>
        </w:rPr>
        <w:t xml:space="preserve">, and </w:t>
      </w:r>
      <w:r w:rsidR="00F90C69">
        <w:rPr>
          <w:iCs/>
        </w:rPr>
        <w:t xml:space="preserve">the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w:t>
      </w:r>
      <w:r w:rsidR="00120F7D">
        <w:rPr>
          <w:iCs/>
        </w:rPr>
        <w:t>represents a</w:t>
      </w:r>
      <w:r w:rsidR="00702EDB">
        <w:rPr>
          <w:iCs/>
        </w:rPr>
        <w:t xml:space="preserve">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0D0478">
        <w:rPr>
          <w:iCs/>
        </w:rPr>
        <w:t>when sending</w:t>
      </w:r>
      <w:r w:rsidR="0030344C">
        <w:rPr>
          <w:iCs/>
        </w:rPr>
        <w:t xml:space="preserve"> the Euler angles to FlightGear </w:t>
      </w:r>
      <w:r w:rsidR="00F87339">
        <w:rPr>
          <w:iCs/>
        </w:rPr>
        <w:t xml:space="preserve">via UDP Packet </w:t>
      </w:r>
      <w:r w:rsidR="0030344C">
        <w:rPr>
          <w:iCs/>
        </w:rPr>
        <w:t>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662DD1">
        <w:rPr>
          <w:iCs/>
        </w:rPr>
        <w:t xml:space="preserve"> how it is expected to 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9" w:name="_Toc63596110"/>
      <w:r>
        <w:t>FDM Calculation Steps</w:t>
      </w:r>
      <w:bookmarkEnd w:id="139"/>
    </w:p>
    <w:p w14:paraId="579F0875" w14:textId="47F1D167"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E151B8">
        <w:rPr>
          <w:iCs/>
        </w:rPr>
        <w:t xml:space="preserve">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E151B8">
        <w:rPr>
          <w:iCs/>
        </w:rPr>
        <w:t xml:space="preserve"> can be explained</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3596111"/>
      <w:r>
        <w:t>Mass Properties</w:t>
      </w:r>
      <w:bookmarkEnd w:id="140"/>
    </w:p>
    <w:p w14:paraId="5A39AAAD" w14:textId="68A12531"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he airfoil p</w:t>
      </w:r>
      <w:r w:rsidR="00771654">
        <w:t xml:space="preserve">roperties of a fighter jet </w:t>
      </w:r>
      <w:r w:rsidR="000E71C6">
        <w:t>have</w:t>
      </w:r>
      <w:r w:rsidR="00771654">
        <w:t xml:space="preserve"> a</w:t>
      </w:r>
      <w:r>
        <w:t xml:space="preserve">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6D00F005"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9D4E9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[17]"},"properties":{"noteIndex":0},"schema":"https://github.com/citation-style-language/schema/raw/master/csl-citation.json"}</w:instrText>
      </w:r>
      <w:r w:rsidR="006A1BA3">
        <w:rPr>
          <w:rFonts w:eastAsiaTheme="minorHAnsi"/>
        </w:rPr>
        <w:fldChar w:fldCharType="separate"/>
      </w:r>
      <w:r w:rsidR="009D4E9B" w:rsidRPr="009D4E9B">
        <w:rPr>
          <w:rFonts w:eastAsiaTheme="minorHAnsi"/>
          <w:noProof/>
        </w:rPr>
        <w:t>[18]</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9D4E9B">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[17]"},"properties":{"noteIndex":0},"schema":"https://github.com/citation-style-language/schema/raw/master/csl-citation.json"}</w:instrText>
      </w:r>
      <w:r w:rsidR="006A1BAB">
        <w:fldChar w:fldCharType="separate"/>
      </w:r>
      <w:r w:rsidR="009D4E9B" w:rsidRPr="009D4E9B">
        <w:rPr>
          <w:noProof/>
        </w:rPr>
        <w:t>[18]</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2"/>
      <w:r>
        <w:lastRenderedPageBreak/>
        <w:t>Forces</w:t>
      </w:r>
      <w:bookmarkEnd w:id="141"/>
    </w:p>
    <w:p w14:paraId="3536D289" w14:textId="2FCF3EF9"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w:t>
      </w:r>
      <w:r w:rsidR="008776BF">
        <w:rPr>
          <w:rFonts w:eastAsiaTheme="minorHAnsi"/>
        </w:rPr>
        <w:t xml:space="preserve">gravity and thrust, but the </w:t>
      </w:r>
      <w:r w:rsidR="003001E8">
        <w:rPr>
          <w:rFonts w:eastAsiaTheme="minorHAnsi"/>
        </w:rPr>
        <w:t>general steps</w:t>
      </w:r>
      <w:r w:rsidR="00AC7616">
        <w:rPr>
          <w:rFonts w:eastAsiaTheme="minorHAnsi"/>
        </w:rPr>
        <w:t xml:space="preserve"> will be </w:t>
      </w:r>
      <w:r w:rsidR="008776BF">
        <w:rPr>
          <w:rFonts w:eastAsiaTheme="minorHAnsi"/>
        </w:rPr>
        <w:t>explained</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2" w:name="_Toc6402081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2"/>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3" w:name="_Toc63596113"/>
      <w:r>
        <w:t>Equations of Motion</w:t>
      </w:r>
      <w:bookmarkEnd w:id="143"/>
    </w:p>
    <w:p w14:paraId="2001EC10" w14:textId="0E92C562"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9D4E9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[12]"},"properties":{"noteIndex":0},"schema":"https://github.com/citation-style-language/schema/raw/master/csl-citation.json"}</w:instrText>
      </w:r>
      <w:r w:rsidR="00D60DE1">
        <w:fldChar w:fldCharType="separate"/>
      </w:r>
      <w:r w:rsidR="009D4E9B" w:rsidRPr="009D4E9B">
        <w:rPr>
          <w:noProof/>
        </w:rPr>
        <w:t>[13]</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9D4E9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[19]","plainTextFormattedCitation":"[19]","previouslyFormattedCitation":"[18]"},"properties":{"noteIndex":0},"schema":"https://github.com/citation-style-language/schema/raw/master/csl-citation.json"}</w:instrText>
      </w:r>
      <w:r w:rsidR="00B613EC">
        <w:fldChar w:fldCharType="separate"/>
      </w:r>
      <w:r w:rsidR="009D4E9B" w:rsidRPr="009D4E9B">
        <w:rPr>
          <w:noProof/>
        </w:rPr>
        <w:t>[19]</w:t>
      </w:r>
      <w:r w:rsidR="00B613EC">
        <w:fldChar w:fldCharType="end"/>
      </w:r>
      <w:r w:rsidR="009546C9">
        <w:t xml:space="preserve">.  </w:t>
      </w:r>
    </w:p>
    <w:p w14:paraId="717A532A" w14:textId="52410CEE"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9D4E9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[19]"},"properties":{"noteIndex":0},"schema":"https://github.com/citation-style-language/schema/raw/master/csl-citation.json"}</w:instrText>
      </w:r>
      <w:r w:rsidR="00B613EC">
        <w:fldChar w:fldCharType="separate"/>
      </w:r>
      <w:r w:rsidR="009D4E9B" w:rsidRPr="009D4E9B">
        <w:rPr>
          <w:noProof/>
        </w:rPr>
        <w:t>[20]</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3CAAFCA3"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9D4E9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[12]"},"properties":{"noteIndex":0},"schema":"https://github.com/citation-style-language/schema/raw/master/csl-citation.json"}</w:instrText>
      </w:r>
      <w:r w:rsidR="00B613EC">
        <w:fldChar w:fldCharType="separate"/>
      </w:r>
      <w:r w:rsidR="009D4E9B" w:rsidRPr="009D4E9B">
        <w:rPr>
          <w:noProof/>
        </w:rPr>
        <w:t>[13]</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w:t>
      </w:r>
      <w:r w:rsidR="002A2599">
        <w:t xml:space="preserve"> simplified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4" w:name="_Toc63596114"/>
      <w:r w:rsidRPr="00977ADB">
        <w:rPr>
          <w:b/>
        </w:rPr>
        <w:t>Simulation Loop</w:t>
      </w:r>
      <w:r w:rsidR="00B31936">
        <w:rPr>
          <w:b/>
        </w:rPr>
        <w:t xml:space="preserve"> Methods</w:t>
      </w:r>
      <w:bookmarkEnd w:id="144"/>
    </w:p>
    <w:p w14:paraId="55D5B9D6" w14:textId="34F777AB"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w:t>
      </w:r>
      <w:r w:rsidR="00ED4153">
        <w:t xml:space="preserve">If someone is using a </w:t>
      </w:r>
      <w:r w:rsidR="00954492">
        <w:t>fast computer</w:t>
      </w:r>
      <w:r>
        <w:t xml:space="preserve"> the simulation will go</w:t>
      </w:r>
      <w:r w:rsidR="00ED4153">
        <w:t xml:space="preserve"> too fast, and if someone is</w:t>
      </w:r>
      <w:r>
        <w:t xml:space="preserve"> on a slow </w:t>
      </w:r>
      <w:r w:rsidR="00B613EC">
        <w:t xml:space="preserve">computer it will be too slow </w:t>
      </w:r>
      <w:r w:rsidR="00B613EC">
        <w:fldChar w:fldCharType="begin" w:fldLock="1"/>
      </w:r>
      <w:r w:rsidR="009D4E9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[20]"},"properties":{"noteIndex":0},"schema":"https://github.com/citation-style-language/schema/raw/master/csl-citation.json"}</w:instrText>
      </w:r>
      <w:r w:rsidR="00B613EC">
        <w:fldChar w:fldCharType="separate"/>
      </w:r>
      <w:r w:rsidR="009D4E9B" w:rsidRPr="009D4E9B">
        <w:rPr>
          <w:noProof/>
        </w:rPr>
        <w:t>[21]</w:t>
      </w:r>
      <w:r w:rsidR="00B613EC">
        <w:fldChar w:fldCharType="end"/>
      </w:r>
      <w:r w:rsidR="00A8361F">
        <w:t xml:space="preserve">. </w:t>
      </w:r>
      <w:r w:rsidR="00C15052">
        <w:t>The next simplest</w:t>
      </w:r>
      <w:r>
        <w:t xml:space="preserve"> way to manage the</w:t>
      </w:r>
      <w:r w:rsidR="00207C35">
        <w:t xml:space="preserve"> loop, and the strategy chosen for use </w:t>
      </w:r>
      <w:r w:rsidR="00C15052">
        <w:t>in this thesis</w:t>
      </w:r>
      <w:r w:rsidR="00207C35">
        <w:t xml:space="preserve">, is </w:t>
      </w:r>
      <w:r>
        <w:t xml:space="preserve">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9D4E9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[19]"},"properties":{"noteIndex":0},"schema":"https://github.com/citation-style-language/schema/raw/master/csl-citation.json"}</w:instrText>
      </w:r>
      <w:r w:rsidR="00B613EC">
        <w:fldChar w:fldCharType="separate"/>
      </w:r>
      <w:r w:rsidR="009D4E9B" w:rsidRPr="009D4E9B">
        <w:rPr>
          <w:noProof/>
        </w:rPr>
        <w:t>[20]</w:t>
      </w:r>
      <w:r w:rsidR="00B613EC">
        <w:fldChar w:fldCharType="end"/>
      </w:r>
      <w:r>
        <w:t xml:space="preserve">. For example, if the </w:t>
      </w:r>
      <w:r w:rsidR="006B0DCB">
        <w:t>desired FPS of the simulation is chosen to be 30 and that equates to a time step of</w:t>
      </w:r>
      <w:r>
        <w:t xml:space="preserve"> 33 millisecon</w:t>
      </w:r>
      <w:r w:rsidR="00187E5E">
        <w:t xml:space="preserve">ds, then it must be </w:t>
      </w:r>
      <w:r>
        <w:t>reliably know</w:t>
      </w:r>
      <w:r w:rsidR="00187E5E">
        <w:t>n</w:t>
      </w:r>
      <w:r>
        <w:t xml:space="preserve">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9D4E9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[20]"},"properties":{"noteIndex":0},"schema":"https://github.com/citation-style-language/schema/raw/master/csl-citation.json"}</w:instrText>
      </w:r>
      <w:r w:rsidR="00B613EC">
        <w:fldChar w:fldCharType="separate"/>
      </w:r>
      <w:r w:rsidR="009D4E9B" w:rsidRPr="009D4E9B">
        <w:rPr>
          <w:noProof/>
        </w:rPr>
        <w:t>[21]</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9D4E9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[20]"},"properties":{"noteIndex":0},"schema":"https://github.com/citation-style-language/schema/raw/master/csl-citation.json"}</w:instrText>
      </w:r>
      <w:r w:rsidR="00B613EC">
        <w:fldChar w:fldCharType="separate"/>
      </w:r>
      <w:r w:rsidR="009D4E9B" w:rsidRPr="009D4E9B">
        <w:rPr>
          <w:noProof/>
        </w:rPr>
        <w:t>[21]</w:t>
      </w:r>
      <w:r w:rsidR="00B613EC">
        <w:fldChar w:fldCharType="end"/>
      </w:r>
      <w:r>
        <w:t>. This strategy, however</w:t>
      </w:r>
      <w:r w:rsidR="00F74B19">
        <w:t>, introduces some issues, which is not important to explain here.</w:t>
      </w:r>
      <w:r>
        <w:t xml:space="preserve">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5" w:name="_Toc63596115"/>
      <w:r>
        <w:lastRenderedPageBreak/>
        <w:t>Fidelity</w:t>
      </w:r>
      <w:bookmarkEnd w:id="145"/>
    </w:p>
    <w:p w14:paraId="20A4FD79" w14:textId="5C0918AB"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9D4E9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[22]","plainTextFormattedCitation":"[22]","previouslyFormattedCitation":"[21]"},"properties":{"noteIndex":0},"schema":"https://github.com/citation-style-language/schema/raw/master/csl-citation.json"}</w:instrText>
      </w:r>
      <w:r w:rsidR="00B613EC">
        <w:fldChar w:fldCharType="separate"/>
      </w:r>
      <w:r w:rsidR="009D4E9B" w:rsidRPr="009D4E9B">
        <w:rPr>
          <w:noProof/>
        </w:rPr>
        <w:t>[22]</w:t>
      </w:r>
      <w:r w:rsidR="00B613EC">
        <w:fldChar w:fldCharType="end"/>
      </w:r>
      <w:r w:rsidR="00BD48B2">
        <w:t>. In this research</w:t>
      </w:r>
      <w:r w:rsidR="00F76A93">
        <w:t xml:space="preserve">, </w:t>
      </w:r>
      <w:r w:rsidR="0007685E">
        <w:t xml:space="preserve">the FDMs are </w:t>
      </w:r>
      <w:r w:rsidR="00B237D6">
        <w:t>c</w:t>
      </w:r>
      <w:r w:rsidR="00A21B96">
        <w:t>haracterize</w:t>
      </w:r>
      <w:r w:rsidR="0007685E">
        <w:t>d</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9D4E9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[23]","plainTextFormattedCitation":"[23]","previouslyFormattedCitation":"[22]"},"properties":{"noteIndex":0},"schema":"https://github.com/citation-style-language/schema/raw/master/csl-citation.json"}</w:instrText>
      </w:r>
      <w:r w:rsidR="00B613EC">
        <w:fldChar w:fldCharType="separate"/>
      </w:r>
      <w:r w:rsidR="009D4E9B" w:rsidRPr="009D4E9B">
        <w:rPr>
          <w:noProof/>
        </w:rPr>
        <w:t>[23]</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modeling requi</w:t>
      </w:r>
      <w:r w:rsidR="00F76A93">
        <w:rPr>
          <w:rFonts w:eastAsiaTheme="minorHAnsi"/>
        </w:rPr>
        <w:t>re</w:t>
      </w:r>
      <w:r w:rsidR="005275B7">
        <w:rPr>
          <w:rFonts w:eastAsiaTheme="minorHAnsi"/>
        </w:rPr>
        <w:t>s</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9D4E9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[24]","plainTextFormattedCitation":"[24]","previouslyFormattedCitation":"[23]"},"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[24]</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6" w:name="_Toc63596116"/>
      <w:r>
        <w:rPr>
          <w:rFonts w:eastAsiaTheme="minorHAnsi"/>
        </w:rPr>
        <w:t>Entity-Component-</w:t>
      </w:r>
      <w:r w:rsidR="00E20B4B">
        <w:rPr>
          <w:rFonts w:eastAsiaTheme="minorHAnsi"/>
        </w:rPr>
        <w:t>System</w:t>
      </w:r>
      <w:bookmarkEnd w:id="146"/>
    </w:p>
    <w:p w14:paraId="23BEA3A0" w14:textId="7B57D26F"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sidR="005275B7">
        <w:rPr>
          <w:rFonts w:eastAsiaTheme="minorHAnsi"/>
        </w:rPr>
        <w:t xml:space="preserve"> are</w:t>
      </w:r>
      <w:r>
        <w:rPr>
          <w:rFonts w:eastAsiaTheme="minorHAnsi"/>
        </w:rPr>
        <w:t xml:space="preserv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9D4E9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[25]","plainTextFormattedCitation":"[25]","previouslyFormattedCitation":"[24]"},"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[25]</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9D4E9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7" w:name="_Toc63596117"/>
      <w:r>
        <w:lastRenderedPageBreak/>
        <w:t>Object-Oriented Problem</w:t>
      </w:r>
      <w:bookmarkEnd w:id="147"/>
    </w:p>
    <w:p w14:paraId="6F1B9146" w14:textId="367FC0D8"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t>
      </w:r>
      <w:r w:rsidR="001331DD">
        <w:rPr>
          <w:rFonts w:eastAsiaTheme="minorHAnsi"/>
        </w:rPr>
        <w:t>there is</w:t>
      </w:r>
      <w:r w:rsidR="00A6708D">
        <w:rPr>
          <w:rFonts w:eastAsiaTheme="minorHAnsi"/>
        </w:rPr>
        <w:t xml:space="preserve"> a </w:t>
      </w:r>
      <w:r w:rsidR="001331DD">
        <w:rPr>
          <w:rFonts w:eastAsiaTheme="minorHAnsi"/>
        </w:rPr>
        <w:t xml:space="preserve">world that can be populated with </w:t>
      </w:r>
      <w:r w:rsidR="00E20B4B">
        <w:rPr>
          <w:rFonts w:eastAsiaTheme="minorHAnsi"/>
        </w:rPr>
        <w:t>things. These things may have similar attributes as well as unique attributes. With O</w:t>
      </w:r>
      <w:r w:rsidR="00786F8D">
        <w:rPr>
          <w:rFonts w:eastAsiaTheme="minorHAnsi"/>
        </w:rPr>
        <w:t>OP, one</w:t>
      </w:r>
      <w:r w:rsidR="00E20B4B">
        <w:rPr>
          <w:rFonts w:eastAsiaTheme="minorHAnsi"/>
        </w:rPr>
        <w:t xml:space="preserve">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w:t>
      </w:r>
      <w:r w:rsidR="00A8361F">
        <w:rPr>
          <w:rFonts w:eastAsiaTheme="minorHAnsi"/>
        </w:rPr>
        <w:t>rits the lays eggs attribute. Although</w:t>
      </w:r>
      <w:r w:rsidR="00E20B4B">
        <w:rPr>
          <w:rFonts w:eastAsiaTheme="minorHAnsi"/>
        </w:rPr>
        <w:t xml:space="preserve">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9D4E9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[26]","plainTextFormattedCitation":"[26]","previouslyFormattedCitation":"[25]"},"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[26]</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9D4E9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2C1FED3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9D4E9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8" w:name="_Toc63596118"/>
      <w:r>
        <w:lastRenderedPageBreak/>
        <w:t xml:space="preserve">ECS </w:t>
      </w:r>
      <w:r w:rsidR="00AA7087">
        <w:t>Explained</w:t>
      </w:r>
      <w:bookmarkEnd w:id="148"/>
    </w:p>
    <w:p w14:paraId="57BB9ADE" w14:textId="2DDE2C2A" w:rsidR="00E20B4B" w:rsidRDefault="007667AE" w:rsidP="00906E52">
      <w:pPr>
        <w:spacing w:before="100" w:beforeAutospacing="1" w:after="100" w:afterAutospacing="1"/>
        <w:ind w:firstLine="360"/>
        <w:contextualSpacing/>
        <w:rPr>
          <w:rFonts w:eastAsiaTheme="minorHAnsi"/>
        </w:rPr>
      </w:pPr>
      <w:r>
        <w:rPr>
          <w:rFonts w:eastAsiaTheme="minorHAnsi"/>
        </w:rPr>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D4153">
        <w:rPr>
          <w:rFonts w:eastAsiaTheme="minorHAnsi"/>
        </w:rPr>
        <w:t xml:space="preserve"> there are no</w:t>
      </w:r>
      <w:r w:rsidR="00E20B4B">
        <w:rPr>
          <w:rFonts w:eastAsiaTheme="minorHAnsi"/>
        </w:rPr>
        <w:t xml:space="preserve"> hierarchy levels – </w:t>
      </w:r>
      <w:r w:rsidR="00ED4153">
        <w:rPr>
          <w:rFonts w:eastAsiaTheme="minorHAnsi"/>
        </w:rPr>
        <w:t xml:space="preserve">instead there are </w:t>
      </w:r>
      <w:r w:rsidR="00E20B4B">
        <w:rPr>
          <w:rFonts w:eastAsiaTheme="minorHAnsi"/>
        </w:rPr>
        <w:t>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9D4E9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9D4E9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[27]","plainTextFormattedCitation":"[27]","previouslyFormattedCitation":"[26]"},"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[27]</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137E6134" w:rsidR="00E20B4B" w:rsidRPr="00D0790D" w:rsidRDefault="00E20B4B" w:rsidP="00906E52">
      <w:pPr>
        <w:pStyle w:val="Caption"/>
        <w:spacing w:before="100" w:beforeAutospacing="1" w:after="100" w:afterAutospacing="1"/>
        <w:ind w:firstLine="360"/>
        <w:contextualSpacing/>
        <w:jc w:val="center"/>
        <w:rPr>
          <w:b w:val="0"/>
        </w:rPr>
      </w:pPr>
      <w:bookmarkStart w:id="149" w:name="_Toc6402081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9D4E9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[27]","plainTextFormattedCitation":"[27]","previouslyFormattedCitation":"[26]"},"properties":{"noteIndex":0},"schema":"https://github.com/citation-style-language/schema/raw/master/csl-citation.json"}</w:instrText>
      </w:r>
      <w:r w:rsidR="00B613EC">
        <w:rPr>
          <w:b w:val="0"/>
        </w:rPr>
        <w:fldChar w:fldCharType="separate"/>
      </w:r>
      <w:bookmarkEnd w:id="149"/>
      <w:r w:rsidR="009D4E9B" w:rsidRPr="009D4E9B">
        <w:rPr>
          <w:b w:val="0"/>
          <w:noProof/>
        </w:rPr>
        <w:t>[27]</w:t>
      </w:r>
      <w:r w:rsidR="00B613EC">
        <w:rPr>
          <w:b w:val="0"/>
        </w:rPr>
        <w:fldChar w:fldCharType="end"/>
      </w:r>
    </w:p>
    <w:p w14:paraId="67546788" w14:textId="69F02A0D"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9D4E9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[28]</w:t>
      </w:r>
      <w:r w:rsidR="00B613EC">
        <w:rPr>
          <w:rFonts w:eastAsiaTheme="minorHAnsi"/>
        </w:rPr>
        <w:fldChar w:fldCharType="end"/>
      </w:r>
      <w:r w:rsidR="00B613EC">
        <w:rPr>
          <w:rFonts w:eastAsiaTheme="minorHAnsi"/>
        </w:rPr>
        <w:t>.</w:t>
      </w:r>
    </w:p>
    <w:p w14:paraId="1C4449AE" w14:textId="6C15CDF0"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So, for</w:t>
      </w:r>
      <w:r w:rsidR="005275B7">
        <w:rPr>
          <w:rFonts w:eastAsiaTheme="minorHAnsi"/>
        </w:rPr>
        <w:t xml:space="preserve"> example, the Render System</w:t>
      </w:r>
      <w:r w:rsidR="000A4459">
        <w:rPr>
          <w:rFonts w:eastAsiaTheme="minorHAnsi"/>
        </w:rPr>
        <w:t xml:space="preserve"> only need</w:t>
      </w:r>
      <w:r w:rsidR="005275B7">
        <w:rPr>
          <w:rFonts w:eastAsiaTheme="minorHAnsi"/>
        </w:rPr>
        <w:t>s</w:t>
      </w:r>
      <w:r w:rsidR="000A4459">
        <w:rPr>
          <w:rFonts w:eastAsiaTheme="minorHAnsi"/>
        </w:rPr>
        <w:t xml:space="preserve">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9D4E9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1B05FF">
        <w:rPr>
          <w:rFonts w:eastAsiaTheme="minorHAnsi"/>
        </w:rPr>
        <w:fldChar w:fldCharType="separate"/>
      </w:r>
      <w:r w:rsidR="009D4E9B" w:rsidRPr="009D4E9B">
        <w:rPr>
          <w:rFonts w:eastAsiaTheme="minorHAnsi"/>
          <w:noProof/>
        </w:rPr>
        <w:t>[9]</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0" w:name="_Toc63596119"/>
      <w:r>
        <w:t>SPECS Framework</w:t>
      </w:r>
      <w:bookmarkEnd w:id="150"/>
    </w:p>
    <w:p w14:paraId="310DF7DF" w14:textId="3EE9F36A"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9D4E9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1B05FF">
        <w:rPr>
          <w:rFonts w:eastAsiaTheme="minorHAnsi"/>
        </w:rPr>
        <w:fldChar w:fldCharType="separate"/>
      </w:r>
      <w:r w:rsidR="009D4E9B" w:rsidRPr="009D4E9B">
        <w:rPr>
          <w:rFonts w:eastAsiaTheme="minorHAnsi"/>
          <w:noProof/>
        </w:rPr>
        <w:t>[28]</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417D9049"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9D4E9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1B05FF">
        <w:fldChar w:fldCharType="separate"/>
      </w:r>
      <w:r w:rsidR="009D4E9B" w:rsidRPr="009D4E9B">
        <w:rPr>
          <w:noProof/>
        </w:rPr>
        <w:t>[28]</w:t>
      </w:r>
      <w:r w:rsidR="001B05FF">
        <w:fldChar w:fldCharType="end"/>
      </w:r>
      <w:r w:rsidR="00C0308E">
        <w:t xml:space="preserve">. </w:t>
      </w:r>
    </w:p>
    <w:p w14:paraId="41DC3151" w14:textId="275D4A06"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9D4E9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1B05FF">
        <w:fldChar w:fldCharType="separate"/>
      </w:r>
      <w:r w:rsidR="009D4E9B" w:rsidRPr="009D4E9B">
        <w:rPr>
          <w:noProof/>
        </w:rPr>
        <w:t>[28]</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9D4E9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1B05FF">
        <w:fldChar w:fldCharType="separate"/>
      </w:r>
      <w:r w:rsidR="009D4E9B" w:rsidRPr="009D4E9B">
        <w:rPr>
          <w:noProof/>
        </w:rPr>
        <w:t>[28]</w:t>
      </w:r>
      <w:r w:rsidR="001B05FF">
        <w:fldChar w:fldCharType="end"/>
      </w:r>
      <w:r w:rsidR="00C55F98">
        <w:t xml:space="preserve">. </w:t>
      </w:r>
    </w:p>
    <w:p w14:paraId="0E973C4A" w14:textId="69D1E92A"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9D4E9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1B05FF">
        <w:fldChar w:fldCharType="separate"/>
      </w:r>
      <w:r w:rsidR="009D4E9B" w:rsidRPr="009D4E9B">
        <w:rPr>
          <w:noProof/>
        </w:rPr>
        <w:t>[28]</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6D90DD90"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9D4E9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1B05FF">
        <w:fldChar w:fldCharType="separate"/>
      </w:r>
      <w:r w:rsidR="009D4E9B" w:rsidRPr="009D4E9B">
        <w:rPr>
          <w:noProof/>
        </w:rPr>
        <w:t>[28]</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1" w:name="_Toc63596120"/>
      <w:r>
        <w:t>ECS Overall</w:t>
      </w:r>
      <w:bookmarkEnd w:id="151"/>
    </w:p>
    <w:p w14:paraId="07094318" w14:textId="31189AF1"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w:t>
      </w:r>
      <w:r w:rsidR="005275B7">
        <w:t xml:space="preserve"> one must know what Systems</w:t>
      </w:r>
      <w:r w:rsidR="005B1E35">
        <w:t xml:space="preserve">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2" w:name="_Toc63596121"/>
      <w:r>
        <w:t>Rust</w:t>
      </w:r>
      <w:bookmarkEnd w:id="152"/>
    </w:p>
    <w:p w14:paraId="7E9837BC" w14:textId="3A7A6B61"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C93219">
        <w:fldChar w:fldCharType="separate"/>
      </w:r>
      <w:r w:rsidR="009D4E9B" w:rsidRPr="009D4E9B">
        <w:rPr>
          <w:noProof/>
        </w:rPr>
        <w:t>[29]</w:t>
      </w:r>
      <w:r w:rsidR="00C93219">
        <w:fldChar w:fldCharType="end"/>
      </w:r>
      <w:r w:rsidR="00CE52F6">
        <w:t xml:space="preserve">. </w:t>
      </w:r>
      <w:r w:rsidR="005275B7">
        <w:t xml:space="preserve">Rust </w:t>
      </w:r>
      <w:r w:rsidR="00E01B93">
        <w:t>guarante</w:t>
      </w:r>
      <w:r w:rsidR="007E7D61">
        <w:t>e</w:t>
      </w:r>
      <w:r w:rsidR="005275B7">
        <w:t>s</w:t>
      </w:r>
      <w:r w:rsidR="007E7D61">
        <w:t xml:space="preserv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1B05FF">
        <w:fldChar w:fldCharType="separate"/>
      </w:r>
      <w:r w:rsidR="009D4E9B" w:rsidRPr="009D4E9B">
        <w:rPr>
          <w:noProof/>
        </w:rPr>
        <w:t>[12]</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1B05FF">
        <w:fldChar w:fldCharType="separate"/>
      </w:r>
      <w:r w:rsidR="009D4E9B" w:rsidRPr="009D4E9B">
        <w:rPr>
          <w:noProof/>
        </w:rPr>
        <w:t>[12]</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5275B7">
        <w:t>, and it</w:t>
      </w:r>
      <w:r w:rsidR="009F544D">
        <w:t xml:space="preserve"> </w:t>
      </w:r>
      <w:r w:rsidR="0000339F">
        <w:t xml:space="preserve">still </w:t>
      </w:r>
      <w:r w:rsidR="009F544D">
        <w:t>guarantee</w:t>
      </w:r>
      <w:r w:rsidR="005275B7">
        <w:t>s</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1B05FF">
        <w:fldChar w:fldCharType="separate"/>
      </w:r>
      <w:r w:rsidR="009D4E9B" w:rsidRPr="009D4E9B">
        <w:rPr>
          <w:noProof/>
        </w:rPr>
        <w:t>[12]</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71FB5D43"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1B05FF">
        <w:fldChar w:fldCharType="separate"/>
      </w:r>
      <w:r w:rsidR="009D4E9B" w:rsidRPr="009D4E9B">
        <w:rPr>
          <w:noProof/>
        </w:rPr>
        <w:t>[12]</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3" w:name="_Toc63596122"/>
      <w:r>
        <w:t xml:space="preserve">Safe Rust </w:t>
      </w:r>
      <w:r w:rsidR="008D4827">
        <w:t>and</w:t>
      </w:r>
      <w:r w:rsidR="0094234E">
        <w:t xml:space="preserve"> Unsafe Rust</w:t>
      </w:r>
      <w:bookmarkEnd w:id="153"/>
    </w:p>
    <w:p w14:paraId="34B986C3" w14:textId="46E0B5F0" w:rsidR="00207A69" w:rsidRDefault="00786F8D" w:rsidP="00906E52">
      <w:pPr>
        <w:spacing w:before="100" w:beforeAutospacing="1" w:after="100" w:afterAutospacing="1"/>
        <w:ind w:firstLine="360"/>
        <w:contextualSpacing/>
      </w:pPr>
      <w:r>
        <w:t xml:space="preserve">Before the discussion begins of </w:t>
      </w:r>
      <w:r w:rsidR="00660B04">
        <w:t>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w:t>
      </w:r>
      <w:r w:rsidR="00660B04">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9D4E9B">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[30]","plainTextFormattedCitation":"[30]","previouslyFormattedCitation":"[29]"},"properties":{"noteIndex":0},"schema":"https://github.com/citation-style-language/schema/raw/master/csl-citation.json"}</w:instrText>
      </w:r>
      <w:r w:rsidR="001B05FF">
        <w:fldChar w:fldCharType="separate"/>
      </w:r>
      <w:r w:rsidR="009D4E9B" w:rsidRPr="009D4E9B">
        <w:rPr>
          <w:noProof/>
        </w:rPr>
        <w:t>[30]</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xml:space="preserve">. </w:t>
      </w:r>
      <w:r w:rsidR="005275B7">
        <w:t xml:space="preserve">These features are </w:t>
      </w:r>
      <w:r w:rsidR="00A95D72">
        <w:t>discussed</w:t>
      </w:r>
      <w:r w:rsidR="005275B7">
        <w:t xml:space="preserve"> in this chapter now</w:t>
      </w:r>
      <w:r w:rsidR="003B79B6">
        <w:t>.</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4" w:name="_Toc63596123"/>
      <w:r>
        <w:t>Ownership</w:t>
      </w:r>
      <w:bookmarkEnd w:id="154"/>
    </w:p>
    <w:p w14:paraId="2C6AB250" w14:textId="169B0CCE"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1B05FF">
        <w:fldChar w:fldCharType="separate"/>
      </w:r>
      <w:r w:rsidR="009D4E9B" w:rsidRPr="009D4E9B">
        <w:rPr>
          <w:noProof/>
        </w:rPr>
        <w:t>[29]</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5" w:name="_Toc63596124"/>
      <w:r>
        <w:lastRenderedPageBreak/>
        <w:t>Borrowing</w:t>
      </w:r>
      <w:bookmarkEnd w:id="155"/>
    </w:p>
    <w:p w14:paraId="03FC6881" w14:textId="582FC8CE"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rsidR="00E667EA">
        <w:t>borrow checker</w:t>
      </w:r>
      <w:r>
        <w:t xml:space="preserve"> statically guarantee</w:t>
      </w:r>
      <w:r w:rsidR="00E667EA">
        <w:t>s</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1B05FF">
        <w:fldChar w:fldCharType="separate"/>
      </w:r>
      <w:r w:rsidR="009D4E9B" w:rsidRPr="009D4E9B">
        <w:rPr>
          <w:noProof/>
        </w:rPr>
        <w:t>[29]</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6" w:name="_Ref49697517"/>
      <w:r>
        <w:t>E</w:t>
      </w:r>
      <w:r w:rsidR="00DB0B18" w:rsidRPr="00DB0B18">
        <w:t>xactly</w:t>
      </w:r>
      <w:r w:rsidR="00325F3B">
        <w:t xml:space="preserve"> one mutable reference</w:t>
      </w:r>
      <w:bookmarkEnd w:id="156"/>
    </w:p>
    <w:p w14:paraId="0B00617D" w14:textId="01B0D7A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9D4E9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1B05FF">
        <w:rPr>
          <w:rFonts w:eastAsiaTheme="minorHAnsi"/>
          <w:szCs w:val="24"/>
        </w:rPr>
        <w:fldChar w:fldCharType="separate"/>
      </w:r>
      <w:r w:rsidR="009D4E9B" w:rsidRPr="009D4E9B">
        <w:rPr>
          <w:rFonts w:eastAsiaTheme="minorHAnsi"/>
          <w:noProof/>
          <w:szCs w:val="24"/>
        </w:rPr>
        <w:t>[12]</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7" w:name="_Toc63596125"/>
      <w:r>
        <w:t>Lifetimes</w:t>
      </w:r>
      <w:bookmarkEnd w:id="157"/>
    </w:p>
    <w:p w14:paraId="1C1EEF78" w14:textId="52A8842C"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1B05FF">
        <w:fldChar w:fldCharType="separate"/>
      </w:r>
      <w:r w:rsidR="009D4E9B" w:rsidRPr="009D4E9B">
        <w:rPr>
          <w:noProof/>
        </w:rPr>
        <w:t>[29]</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9D4E9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[31]","plainTextFormattedCitation":"[31]","previouslyFormattedCitation":"[30]"},"properties":{"noteIndex":0},"schema":"https://github.com/citation-style-language/schema/raw/master/csl-citation.json"}</w:instrText>
      </w:r>
      <w:r w:rsidR="001B05FF">
        <w:fldChar w:fldCharType="separate"/>
      </w:r>
      <w:r w:rsidR="009D4E9B" w:rsidRPr="009D4E9B">
        <w:rPr>
          <w:noProof/>
        </w:rPr>
        <w:t>[31]</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1B05FF">
        <w:fldChar w:fldCharType="separate"/>
      </w:r>
      <w:r w:rsidR="009D4E9B" w:rsidRPr="009D4E9B">
        <w:rPr>
          <w:noProof/>
        </w:rPr>
        <w:t>[12]</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8" w:name="_Toc63596126"/>
      <w:r>
        <w:t>Testing</w:t>
      </w:r>
      <w:bookmarkEnd w:id="158"/>
    </w:p>
    <w:p w14:paraId="66767066" w14:textId="5952804C"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E667EA">
        <w:t xml:space="preserve">Rust tests </w:t>
      </w:r>
      <w:r w:rsidR="006A2EB8">
        <w:t>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17182E">
        <w:fldChar w:fldCharType="separate"/>
      </w:r>
      <w:r w:rsidR="009D4E9B" w:rsidRPr="009D4E9B">
        <w:rPr>
          <w:noProof/>
        </w:rPr>
        <w:t>[29]</w:t>
      </w:r>
      <w:r w:rsidR="0017182E">
        <w:fldChar w:fldCharType="end"/>
      </w:r>
      <w:r w:rsidR="00927079">
        <w:t>.</w:t>
      </w:r>
    </w:p>
    <w:p w14:paraId="6CBB66D8" w14:textId="226D8661"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B97793">
        <w:fldChar w:fldCharType="separate"/>
      </w:r>
      <w:r w:rsidR="009D4E9B" w:rsidRPr="009D4E9B">
        <w:rPr>
          <w:noProof/>
        </w:rPr>
        <w:t>[29]</w:t>
      </w:r>
      <w:r w:rsidR="00B97793">
        <w:fldChar w:fldCharType="end"/>
      </w:r>
      <w:r w:rsidR="00B97793">
        <w:t xml:space="preserve">. </w:t>
      </w:r>
    </w:p>
    <w:p w14:paraId="39819598" w14:textId="7C3ECFFB"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use</w:t>
      </w:r>
      <w:r w:rsidR="00E667EA">
        <w:t>s</w:t>
      </w:r>
      <w:r w:rsidR="00A54D33">
        <w:t xml:space="preserve"> code </w:t>
      </w:r>
      <w:r w:rsidR="00C157A6">
        <w:t xml:space="preserve">in a project </w:t>
      </w:r>
      <w:r w:rsidR="00A54D33">
        <w:t xml:space="preserve">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ecessary because, although</w:t>
      </w:r>
      <w:r w:rsidR="00897F2F">
        <w:t xml:space="preserve"> </w:t>
      </w:r>
      <w:r w:rsidR="00897F2F">
        <w:lastRenderedPageBreak/>
        <w:t>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17182E">
        <w:fldChar w:fldCharType="separate"/>
      </w:r>
      <w:r w:rsidR="009D4E9B" w:rsidRPr="009D4E9B">
        <w:rPr>
          <w:noProof/>
        </w:rPr>
        <w:t>[29]</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9" w:name="_Toc63596127"/>
      <w:r>
        <w:t>Crates</w:t>
      </w:r>
      <w:bookmarkEnd w:id="159"/>
    </w:p>
    <w:p w14:paraId="1D9437C2" w14:textId="401DA5BF"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1B05FF">
        <w:fldChar w:fldCharType="separate"/>
      </w:r>
      <w:r w:rsidR="009D4E9B" w:rsidRPr="009D4E9B">
        <w:rPr>
          <w:noProof/>
        </w:rPr>
        <w:t>[29]</w:t>
      </w:r>
      <w:r w:rsidR="001B05FF">
        <w:fldChar w:fldCharType="end"/>
      </w:r>
      <w:r>
        <w:t xml:space="preserve">. </w:t>
      </w:r>
      <w:r w:rsidR="009507C5">
        <w:t xml:space="preserve">In this thesis, </w:t>
      </w:r>
      <w:r w:rsidR="00FE18C2">
        <w:t>multiple crates</w:t>
      </w:r>
      <w:r w:rsidR="009507C5">
        <w:t xml:space="preserve"> are used</w:t>
      </w:r>
      <w:r w:rsidR="00FE18C2">
        <w:t xml:space="preserve"> to code the final result, but the most notable crate is SPECS, which </w:t>
      </w:r>
      <w:r w:rsidR="008B3D6F">
        <w:t xml:space="preserve">is a framework to easily </w:t>
      </w:r>
      <w:r w:rsidR="00953AB6">
        <w:t>program</w:t>
      </w:r>
      <w:r w:rsidR="00FE18C2">
        <w:t xml:space="preserve"> the ECS design in Rust.</w:t>
      </w:r>
    </w:p>
    <w:p w14:paraId="267545A3" w14:textId="333C58B1"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9D4E9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[32]","plainTextFormattedCitation":"[32]","previouslyFormattedCitation":"[31]"},"properties":{"noteIndex":0},"schema":"https://github.com/citation-style-language/schema/raw/master/csl-citation.json"}</w:instrText>
      </w:r>
      <w:r w:rsidR="001B05FF">
        <w:rPr>
          <w:color w:val="333333"/>
          <w:szCs w:val="24"/>
        </w:rPr>
        <w:fldChar w:fldCharType="separate"/>
      </w:r>
      <w:r w:rsidR="009D4E9B" w:rsidRPr="009D4E9B">
        <w:rPr>
          <w:noProof/>
          <w:color w:val="333333"/>
          <w:szCs w:val="24"/>
        </w:rPr>
        <w:t>[32]</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0" w:name="_Toc63596128"/>
      <w:r>
        <w:t>Rust Overall</w:t>
      </w:r>
      <w:bookmarkEnd w:id="160"/>
    </w:p>
    <w:p w14:paraId="70454518" w14:textId="5530A1DE"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9D4E9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[11]"},"properties":{"noteIndex":0},"schema":"https://github.com/citation-style-language/schema/raw/master/csl-citation.json"}</w:instrText>
      </w:r>
      <w:r w:rsidR="00477230">
        <w:fldChar w:fldCharType="separate"/>
      </w:r>
      <w:r w:rsidR="009D4E9B" w:rsidRPr="009D4E9B">
        <w:rPr>
          <w:noProof/>
        </w:rPr>
        <w:t>[12]</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0519F1">
        <w:t>However,</w:t>
      </w:r>
      <w:r w:rsidR="00FA4E2B">
        <w:t xml:space="preserve">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1" w:name="_Toc63596129"/>
      <w:r>
        <w:t>FlightGear</w:t>
      </w:r>
      <w:bookmarkEnd w:id="161"/>
    </w:p>
    <w:p w14:paraId="441CB08A" w14:textId="09595464"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9D4E9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eviouslyFormattedCitation":"[32]"},"properties":{"noteIndex":0},"schema":"https://github.com/citation-style-language/schema/raw/master/csl-citation.json"}</w:instrText>
      </w:r>
      <w:r w:rsidR="00477230">
        <w:fldChar w:fldCharType="separate"/>
      </w:r>
      <w:r w:rsidR="009D4E9B" w:rsidRPr="009D4E9B">
        <w:rPr>
          <w:noProof/>
        </w:rPr>
        <w:t>[6]</w:t>
      </w:r>
      <w:r w:rsidR="00477230">
        <w:fldChar w:fldCharType="end"/>
      </w:r>
      <w:r w:rsidR="008475BC">
        <w:t>.</w:t>
      </w:r>
    </w:p>
    <w:p w14:paraId="110A6DCD" w14:textId="2D91651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F96D88">
        <w:t xml:space="preserve">hese packets of data are </w:t>
      </w:r>
      <w:r w:rsidR="003748A3">
        <w:t>sent</w:t>
      </w:r>
      <w:r w:rsidR="000D1AFE">
        <w:t xml:space="preserve"> from</w:t>
      </w:r>
      <w:r w:rsidR="00FE709E">
        <w:t xml:space="preserve"> the</w:t>
      </w:r>
      <w:r w:rsidR="000D1AFE">
        <w:t xml:space="preserve"> </w:t>
      </w:r>
      <w:r w:rsidR="00F016BC">
        <w:t>ECS patterned</w:t>
      </w:r>
      <w:r w:rsidR="00454A6A">
        <w:t xml:space="preserve"> </w:t>
      </w:r>
      <w:r w:rsidR="00204039">
        <w:t xml:space="preserve">Rust </w:t>
      </w:r>
      <w:r w:rsidR="004E3D49">
        <w:t xml:space="preserve">flight simulator </w:t>
      </w:r>
      <w:r w:rsidR="00204039">
        <w:t xml:space="preserve">application </w:t>
      </w:r>
      <w:r w:rsidR="003748A3">
        <w:t>to FlightGear</w:t>
      </w:r>
      <w:r w:rsidR="00F016BC">
        <w:t xml:space="preserve"> </w:t>
      </w:r>
      <w:r w:rsidR="00933788">
        <w:t>and</w:t>
      </w:r>
      <w:r w:rsidR="003748A3">
        <w:t xml:space="preserve"> </w:t>
      </w:r>
      <w:r w:rsidR="000D1AFE">
        <w:t>the pack</w:t>
      </w:r>
      <w:r w:rsidR="00F96D88">
        <w:t>ets</w:t>
      </w:r>
      <w:r w:rsidR="000D1AFE">
        <w:t xml:space="preserve">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3F3EECFF" w:rsidR="00BB5329" w:rsidRDefault="00A53F50" w:rsidP="00906E52">
      <w:pPr>
        <w:spacing w:before="100" w:beforeAutospacing="1" w:after="100" w:afterAutospacing="1"/>
        <w:ind w:firstLine="360"/>
        <w:contextualSpacing/>
      </w:pPr>
      <w:r>
        <w:t xml:space="preserve">With FlightGear configured, it </w:t>
      </w:r>
      <w:r w:rsidR="00D556D6">
        <w:t>can</w:t>
      </w:r>
      <w:r w:rsidR="00216100">
        <w:t xml:space="preserve"> process the received network packets</w:t>
      </w:r>
      <w:r>
        <w:t xml:space="preserve"> constructed by the Rust </w:t>
      </w:r>
      <w:r w:rsidR="00E92083">
        <w:t>application.</w:t>
      </w:r>
      <w:r w:rsidR="005E7266">
        <w:t xml:space="preserve">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2" w:name="_Toc63596130"/>
      <w:r>
        <w:t xml:space="preserve">Networking </w:t>
      </w:r>
      <w:r w:rsidR="00D042C0">
        <w:t>And</w:t>
      </w:r>
      <w:r>
        <w:t xml:space="preserve"> Rust</w:t>
      </w:r>
      <w:bookmarkEnd w:id="162"/>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1D7DC256"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9D4E9B">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8309A1">
        <w:rPr>
          <w:rFonts w:eastAsiaTheme="minorHAnsi"/>
          <w:szCs w:val="24"/>
        </w:rPr>
        <w:fldChar w:fldCharType="separate"/>
      </w:r>
      <w:r w:rsidR="009D4E9B" w:rsidRPr="009D4E9B">
        <w:rPr>
          <w:rFonts w:eastAsiaTheme="minorHAnsi"/>
          <w:noProof/>
          <w:szCs w:val="24"/>
        </w:rPr>
        <w:t>[29]</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3" w:name="_Toc496074964"/>
      <w:bookmarkStart w:id="164" w:name="_Toc496075138"/>
      <w:bookmarkStart w:id="165" w:name="_Toc496075296"/>
      <w:bookmarkStart w:id="166" w:name="_Toc496075361"/>
      <w:bookmarkStart w:id="167" w:name="_Toc496080605"/>
      <w:bookmarkStart w:id="168" w:name="_Toc497120308"/>
      <w:bookmarkStart w:id="169" w:name="_Toc503248605"/>
      <w:bookmarkStart w:id="170" w:name="_Toc504131180"/>
      <w:bookmarkStart w:id="171" w:name="_Toc504131382"/>
      <w:bookmarkStart w:id="172" w:name="_Toc504131537"/>
      <w:bookmarkStart w:id="173" w:name="_Toc63596131"/>
      <w:r w:rsidRPr="00E914BE">
        <w:rPr>
          <w:sz w:val="29"/>
          <w:szCs w:val="29"/>
        </w:rPr>
        <w:lastRenderedPageBreak/>
        <w:t>Methodology</w:t>
      </w:r>
      <w:bookmarkEnd w:id="163"/>
      <w:bookmarkEnd w:id="164"/>
      <w:bookmarkEnd w:id="165"/>
      <w:bookmarkEnd w:id="166"/>
      <w:bookmarkEnd w:id="167"/>
      <w:bookmarkEnd w:id="168"/>
      <w:bookmarkEnd w:id="169"/>
      <w:bookmarkEnd w:id="170"/>
      <w:bookmarkEnd w:id="171"/>
      <w:bookmarkEnd w:id="172"/>
      <w:bookmarkEnd w:id="173"/>
      <w:r w:rsidR="0083399B" w:rsidRPr="00E914BE">
        <w:rPr>
          <w:sz w:val="29"/>
          <w:szCs w:val="29"/>
        </w:rPr>
        <w:t xml:space="preserve"> </w:t>
      </w:r>
    </w:p>
    <w:p w14:paraId="0A2E3257" w14:textId="79D67A75" w:rsidR="009F115C" w:rsidRPr="004F2A34" w:rsidRDefault="006A0099" w:rsidP="00080CCD">
      <w:pPr>
        <w:spacing w:before="100" w:beforeAutospacing="1" w:after="100" w:afterAutospacing="1"/>
        <w:ind w:firstLine="360"/>
        <w:contextualSpacing/>
      </w:pPr>
      <w:r>
        <w:t xml:space="preserve">This chapter </w:t>
      </w:r>
      <w:r w:rsidR="004F2A34">
        <w:t>discuss</w:t>
      </w:r>
      <w:r>
        <w:t>es</w:t>
      </w:r>
      <w:r w:rsidR="004F2A34">
        <w:t xml:space="preserve"> the research methods used in this thesis, including what has been accomplished and how it has been accomplished. </w:t>
      </w:r>
      <w:r>
        <w:t xml:space="preserve">The </w:t>
      </w:r>
      <w:r w:rsidR="004F2A34">
        <w:t>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913EBD">
        <w:t xml:space="preserve"> is described</w:t>
      </w:r>
      <w:r w:rsidR="004659BB">
        <w:t>,</w:t>
      </w:r>
      <w:r w:rsidR="00913EBD">
        <w:t xml:space="preserve"> along with</w:t>
      </w:r>
      <w:r w:rsidR="004659BB">
        <w:t xml:space="preserve"> ho</w:t>
      </w:r>
      <w:r w:rsidR="00913EBD">
        <w:t xml:space="preserve">w the re-implementations were verified to </w:t>
      </w:r>
      <w:r w:rsidR="004F2A34">
        <w:t>w</w:t>
      </w:r>
      <w:r w:rsidR="00FB6D1A">
        <w:t>ork as expecte</w:t>
      </w:r>
      <w:r w:rsidR="00FD4614">
        <w:t>d</w:t>
      </w:r>
      <w:r w:rsidR="00913EBD">
        <w:t xml:space="preserve">. </w:t>
      </w:r>
      <w:r w:rsidR="0054034B">
        <w:t>Next,</w:t>
      </w:r>
      <w:r w:rsidR="00913EBD">
        <w:t xml:space="preserve"> how the </w:t>
      </w:r>
      <w:r w:rsidR="00485AE0">
        <w:t>Flight Dynamics Models</w:t>
      </w:r>
      <w:r w:rsidR="00C20604">
        <w:t xml:space="preserve"> (FDM)</w:t>
      </w:r>
      <w:r w:rsidR="00FE7F53">
        <w:t xml:space="preserve"> were set up as flight simulators</w:t>
      </w:r>
      <w:r w:rsidR="00913EBD">
        <w:t xml:space="preserve"> is explained</w:t>
      </w:r>
      <w:r w:rsidR="00FE7F53">
        <w:t>.</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4" w:name="_Toc63596132"/>
      <w:r>
        <w:t xml:space="preserve">Building the </w:t>
      </w:r>
      <w:r w:rsidR="00BE4013">
        <w:t>Flight Dynamics Models</w:t>
      </w:r>
      <w:bookmarkEnd w:id="174"/>
    </w:p>
    <w:p w14:paraId="6BA99766" w14:textId="2F2262B2"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F14285">
        <w:t>However, section 3.6</w:t>
      </w:r>
      <w:r w:rsidR="00280367">
        <w:t xml:space="preserve"> </w:t>
      </w:r>
      <w:r w:rsidR="00F14285">
        <w:t>describes</w:t>
      </w:r>
      <w:r w:rsidR="00280367">
        <w:t xml:space="preserv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14634657" w:rsidR="009073CB" w:rsidRDefault="00407762" w:rsidP="00080CCD">
      <w:pPr>
        <w:spacing w:before="100" w:beforeAutospacing="1" w:after="100" w:afterAutospacing="1"/>
        <w:ind w:firstLine="360"/>
        <w:contextualSpacing/>
      </w:pPr>
      <w:r>
        <w:t>The approach to building</w:t>
      </w:r>
      <w:r w:rsidR="00434FAB">
        <w:t xml:space="preserve"> the</w:t>
      </w:r>
      <w:r w:rsidR="008B2438">
        <w:t xml:space="preserve"> FDMs</w:t>
      </w:r>
      <w:r w:rsidR="002A5A07">
        <w:t xml:space="preserve">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05898272"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9D4E9B">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8309A1">
        <w:rPr>
          <w:i/>
        </w:rPr>
        <w:fldChar w:fldCharType="separate"/>
      </w:r>
      <w:r w:rsidR="009D4E9B" w:rsidRPr="009D4E9B">
        <w:rPr>
          <w:noProof/>
        </w:rPr>
        <w:t>[29]</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70924AA"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13DD793" w:rsidR="00D70C1D" w:rsidRDefault="00D70C1D" w:rsidP="00080CCD">
      <w:pPr>
        <w:spacing w:before="100" w:beforeAutospacing="1" w:after="100" w:afterAutospacing="1"/>
        <w:ind w:firstLine="360"/>
        <w:contextualSpacing/>
      </w:pPr>
      <w:r>
        <w:t>From a translational standpoint</w:t>
      </w:r>
      <w:r w:rsidR="00A93B28">
        <w:t>,</w:t>
      </w:r>
      <w:r>
        <w:t xml:space="preserve"> </w:t>
      </w:r>
      <w:r w:rsidR="003124FD">
        <w:t xml:space="preserve">both </w:t>
      </w:r>
      <w:r>
        <w:t>model</w:t>
      </w:r>
      <w:r w:rsidR="00A61674">
        <w:t>s can cause</w:t>
      </w:r>
      <w:r w:rsidR="00D358B5">
        <w:t xml:space="preserve"> </w:t>
      </w:r>
      <w:r w:rsidR="00174991">
        <w:t xml:space="preserve">positional </w:t>
      </w:r>
      <w:r w:rsidR="00D358B5">
        <w:t>translation</w:t>
      </w:r>
      <w:r>
        <w:t xml:space="preserve">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 xml:space="preserve">Bourg’s FDM does not use rotation matrices, it uses a quaternion, which </w:t>
      </w:r>
      <w:r w:rsidR="00981B9A">
        <w:lastRenderedPageBreak/>
        <w:t>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45F08F4D"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9D4E9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2/5","type":"webpage"},"uris":["http://www.mendeley.com/documents/?uuid=50139cd2-8ab5-4564-ad06-d819ecb57aa6"]}],"mendeley":{"formattedCitation":"[25], [27]","plainTextFormattedCitation":"[25], [27]","previouslyFormattedCitation":"[24], [26]"},"properties":{"noteIndex":0},"schema":"https://github.com/citation-style-language/schema/raw/master/csl-citation.json"}</w:instrText>
      </w:r>
      <w:r w:rsidR="008309A1">
        <w:fldChar w:fldCharType="separate"/>
      </w:r>
      <w:r w:rsidR="009D4E9B" w:rsidRPr="009D4E9B">
        <w:rPr>
          <w:noProof/>
        </w:rPr>
        <w:t>[25], [27]</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9D4E9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8309A1">
        <w:rPr>
          <w:i/>
        </w:rPr>
        <w:fldChar w:fldCharType="separate"/>
      </w:r>
      <w:r w:rsidR="009D4E9B" w:rsidRPr="009D4E9B">
        <w:rPr>
          <w:noProof/>
        </w:rPr>
        <w:t>[28]</w:t>
      </w:r>
      <w:r w:rsidR="008309A1">
        <w:rPr>
          <w:i/>
        </w:rPr>
        <w:fldChar w:fldCharType="end"/>
      </w:r>
      <w:r w:rsidR="00073DB9">
        <w:t xml:space="preserve">, which is the official documentation on the SPECS framework for Rust. </w:t>
      </w:r>
    </w:p>
    <w:p w14:paraId="1A347485" w14:textId="4A4931A8"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5" w:name="_Toc6402081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5"/>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6" w:name="_Toc63596133"/>
      <w:r>
        <w:t>Palmer</w:t>
      </w:r>
      <w:r w:rsidR="00247FB8">
        <w:t>-based</w:t>
      </w:r>
      <w:r w:rsidR="00295986">
        <w:t xml:space="preserve"> Flight Dynamics Model</w:t>
      </w:r>
      <w:bookmarkEnd w:id="176"/>
    </w:p>
    <w:p w14:paraId="5B1DA342" w14:textId="51D903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t>
      </w:r>
      <w:r w:rsidR="005E6F08">
        <w:t>t</w:t>
      </w:r>
      <w:r>
        <w:t xml:space="preserve">he </w:t>
      </w:r>
      <w:r w:rsidR="00565DBE">
        <w:t xml:space="preserve">calculations of the </w:t>
      </w:r>
      <w:r>
        <w:t xml:space="preserve">climb angle, climb rate, and heading angle measurements originally omitted in the C version </w:t>
      </w:r>
      <w:r w:rsidR="005E6F08">
        <w:t xml:space="preserve">were added </w:t>
      </w:r>
      <w:r>
        <w:t xml:space="preserve">to the Rust </w:t>
      </w:r>
      <w:r w:rsidR="00460769">
        <w:t>re-implementation.</w:t>
      </w:r>
      <w:r>
        <w:t xml:space="preserve"> </w:t>
      </w:r>
    </w:p>
    <w:p w14:paraId="773EB6C7" w14:textId="2D502EC4"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8C2E13">
        <w:t>Section 3.6 explains</w:t>
      </w:r>
      <w:r w:rsidR="00D02557">
        <w:t xml:space="preserve">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7" w:name="_Toc63596134"/>
      <w:r>
        <w:t>R</w:t>
      </w:r>
      <w:r w:rsidR="00452671">
        <w:t>esource</w:t>
      </w:r>
      <w:bookmarkEnd w:id="177"/>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 xml:space="preserve">used by </w:t>
      </w:r>
      <w:r w:rsidR="00424D0C">
        <w:lastRenderedPageBreak/>
        <w:t>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8" w:name="_Toc63596135"/>
      <w:r>
        <w:t>Component</w:t>
      </w:r>
      <w:bookmarkEnd w:id="178"/>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9" w:name="_Toc63596136"/>
      <w:r>
        <w:t>System</w:t>
      </w:r>
      <w:bookmarkEnd w:id="179"/>
    </w:p>
    <w:p w14:paraId="136826F0" w14:textId="5550CCE5" w:rsidR="00C71DC2" w:rsidRDefault="00C71DC2" w:rsidP="00080CCD">
      <w:pPr>
        <w:spacing w:before="100" w:beforeAutospacing="1" w:after="100" w:afterAutospacing="1"/>
        <w:ind w:firstLine="360"/>
        <w:contextualSpacing/>
      </w:pPr>
      <w:r>
        <w:t>The FDM contains one System that computes the equations of motion: EquationsOfMotion. This System requires WriteStorage a</w:t>
      </w:r>
      <w:r w:rsidR="00042A25">
        <w:t>ccess to the DataFDM Component.</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xml:space="preserve">, called </w:t>
      </w:r>
      <w:r w:rsidR="00194BBA" w:rsidRPr="004B48A4">
        <w:rPr>
          <w:rFonts w:ascii="Courier New" w:hAnsi="Courier New" w:cs="Courier New"/>
        </w:rPr>
        <w:t>plane_right_hand_side</w:t>
      </w:r>
      <w:r w:rsidR="00194BBA">
        <w:t>,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0" w:name="_Toc63596137"/>
      <w:r>
        <w:lastRenderedPageBreak/>
        <w:t>Bourg-based</w:t>
      </w:r>
      <w:r w:rsidR="00295986">
        <w:t xml:space="preserve"> Flight Dynamics Model</w:t>
      </w:r>
      <w:bookmarkEnd w:id="180"/>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81FF222"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533928">
        <w:t>Section 3.6 explains</w:t>
      </w:r>
      <w:r w:rsidR="003974F1">
        <w:t xml:space="preserve">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1" w:name="_Toc63596138"/>
      <w:r>
        <w:t>Resource</w:t>
      </w:r>
      <w:r w:rsidR="00465BB4">
        <w:t>s</w:t>
      </w:r>
      <w:bookmarkEnd w:id="181"/>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2" w:name="_Toc63596139"/>
      <w:r>
        <w:t>Component</w:t>
      </w:r>
      <w:bookmarkEnd w:id="182"/>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3" w:name="_Toc63596140"/>
      <w:r>
        <w:lastRenderedPageBreak/>
        <w:t>System</w:t>
      </w:r>
      <w:bookmarkEnd w:id="183"/>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0420141F"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w:t>
      </w:r>
      <w:r w:rsidR="004078FD">
        <w:t xml:space="preserve"> of the components because it is not </w:t>
      </w:r>
      <w:r w:rsidR="004D6434">
        <w:t>know</w:t>
      </w:r>
      <w:r w:rsidR="004078FD">
        <w:t>n</w:t>
      </w:r>
      <w:r w:rsidR="004D6434">
        <w:t xml:space="preserve"> if a roll, for example, is still occurring</w:t>
      </w:r>
      <w:r w:rsidR="004078FD">
        <w:t xml:space="preserve"> from the last frame</w:t>
      </w:r>
      <w:r w:rsidR="004D6434">
        <w:t>.</w:t>
      </w:r>
      <w:r w:rsidR="0059191E">
        <w:t xml:space="preserve"> Now, </w:t>
      </w:r>
      <w:r w:rsidR="004579F0">
        <w:t xml:space="preserve">for interactive flight simulation, </w:t>
      </w:r>
      <w:r w:rsidR="00EB25B5">
        <w:t xml:space="preserve">this is where the handling of flight control input would happen, but </w:t>
      </w:r>
      <w:r w:rsidR="008F0B13">
        <w:t>this</w:t>
      </w:r>
      <w:r w:rsidR="009F680F">
        <w:t xml:space="preserve"> part</w:t>
      </w:r>
      <w:r w:rsidR="008F0B13">
        <w:t xml:space="preserve"> is discussed in Section 3.6</w:t>
      </w:r>
      <w:r w:rsidR="00EB25B5">
        <w:t>.</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19292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 xml:space="preserve">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w:t>
      </w:r>
      <w:r>
        <w:lastRenderedPageBreak/>
        <w:t>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4" w:name="_Toc63596141"/>
      <w:r>
        <w:t>Palmer-based</w:t>
      </w:r>
      <w:r w:rsidR="006D11AA">
        <w:t xml:space="preserve"> FDM Equivalency Verification</w:t>
      </w:r>
      <w:bookmarkEnd w:id="184"/>
    </w:p>
    <w:p w14:paraId="1A43C445" w14:textId="5B736A97"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0F682F">
        <w:t>, it was required</w:t>
      </w:r>
      <w:r>
        <w:t xml:space="preserve"> to find out if it indeed worked as expected. When flying the airplane in FlightGear, from the naked eye, the flight mechanics look to be correct. </w:t>
      </w:r>
      <w:r w:rsidR="006900B2">
        <w:t>Although</w:t>
      </w:r>
      <w:r w:rsidR="00811A01">
        <w:t xml:space="preserve"> to ensure this </w:t>
      </w:r>
      <w:r w:rsidR="00136246">
        <w:t xml:space="preserve">re-implemented </w:t>
      </w:r>
      <w:r w:rsidR="00811A01">
        <w:t xml:space="preserve">FDM </w:t>
      </w:r>
      <w:r w:rsidR="003665F1">
        <w:t>works properly, it was</w:t>
      </w:r>
      <w:r>
        <w:t xml:space="preserve"> investigated if it replicates the same realis</w:t>
      </w:r>
      <w:r w:rsidR="000F682F">
        <w:t>tic flight data generated by the</w:t>
      </w:r>
      <w:r>
        <w:t xml:space="preserve"> C</w:t>
      </w:r>
      <w:r w:rsidR="0072707E">
        <w:t xml:space="preserve">-based FDM </w:t>
      </w:r>
      <w:r w:rsidR="000F682F">
        <w:t xml:space="preserve">original </w:t>
      </w:r>
      <w:r w:rsidR="002D2498">
        <w:t xml:space="preserve">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140A40">
        <w:t xml:space="preserve"> and checked</w:t>
      </w:r>
      <w:r w:rsidR="00607AB7">
        <w:t xml:space="preserve"> if the </w:t>
      </w:r>
      <w:r w:rsidR="00E035BC">
        <w:t xml:space="preserve">flight </w:t>
      </w:r>
      <w:r w:rsidR="00607AB7">
        <w:t>data from the last fra</w:t>
      </w:r>
      <w:r w:rsidR="00140A40">
        <w:t>me generated</w:t>
      </w:r>
      <w:r w:rsidR="00607AB7">
        <w:t xml:space="preserve"> by our FDM matched the</w:t>
      </w:r>
      <w:r w:rsidR="00140A40">
        <w:t xml:space="preserve"> flight data generated by the original</w:t>
      </w:r>
      <w:r w:rsidR="00607AB7">
        <w:t xml:space="preserve">.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7A68C24C"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w:t>
      </w:r>
      <w:r w:rsidR="001B4572">
        <w:t xml:space="preserve">resulting </w:t>
      </w:r>
      <w:r w:rsidR="002B4940">
        <w:t xml:space="preserve">output. </w:t>
      </w:r>
      <w:r w:rsidR="00B80968">
        <w:t xml:space="preserve">This output was then copied over to the Rust test, where the same test </w:t>
      </w:r>
      <w:r w:rsidR="001748DF">
        <w:t xml:space="preserve">conditions for the </w:t>
      </w:r>
      <w:r w:rsidR="00DE7F35">
        <w:t>original scenario</w:t>
      </w:r>
      <w:r w:rsidR="001748DF">
        <w:t xml:space="preserve"> were performed on our FDM</w:t>
      </w:r>
      <w:r w:rsidR="005B7845">
        <w:t xml:space="preserve">, and both outputs were </w:t>
      </w:r>
      <w:r w:rsidR="006C6058">
        <w:t>compared</w:t>
      </w:r>
      <w:r w:rsidR="00B80968">
        <w:t xml:space="preserve">. </w:t>
      </w:r>
    </w:p>
    <w:p w14:paraId="37A6A5B5" w14:textId="59D584C8"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3665F1">
        <w:t xml:space="preserve">The parameters tested were </w:t>
      </w:r>
      <w:r w:rsidR="001748DF">
        <w:t>bank, attack angle</w:t>
      </w:r>
      <w:r w:rsidR="00301EC6">
        <w:t>,</w:t>
      </w:r>
      <w:r w:rsidR="003665F1">
        <w:t xml:space="preserve"> and flaps. O</w:t>
      </w:r>
      <w:r w:rsidR="001748DF">
        <w:t>nly</w:t>
      </w:r>
      <w:r w:rsidR="003665F1">
        <w:t xml:space="preserve"> </w:t>
      </w:r>
      <w:r w:rsidR="00D42518">
        <w:t>one side of ea</w:t>
      </w:r>
      <w:r w:rsidR="002B5F99">
        <w:t>ch of the flight controls</w:t>
      </w:r>
      <w:r w:rsidR="001748DF">
        <w:t xml:space="preserve"> </w:t>
      </w:r>
      <w:r w:rsidR="003665F1">
        <w:t xml:space="preserve">were tested </w:t>
      </w:r>
      <w:r w:rsidR="001748DF">
        <w:t>when applicable</w:t>
      </w:r>
      <w:r w:rsidR="002B5F99">
        <w:t xml:space="preserve"> (i.e., </w:t>
      </w:r>
      <w:r w:rsidR="00D42518">
        <w:t>bank right vs bank left) to reduce redundancy.</w:t>
      </w:r>
      <w:r w:rsidR="008E4E8E">
        <w:t xml:space="preserve"> </w:t>
      </w:r>
      <w:r w:rsidR="00E102B3">
        <w:t xml:space="preserve">There is overlap in what is being tested, </w:t>
      </w:r>
      <w:r w:rsidR="00E102B3">
        <w:lastRenderedPageBreak/>
        <w:t xml:space="preserve">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67E6D667"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4F2FB0">
        <w:t>The r</w:t>
      </w:r>
      <w:r w:rsidR="007960E2">
        <w:t>esults</w:t>
      </w:r>
      <w:r w:rsidR="004F2FB0">
        <w:t xml:space="preserve"> were tested</w:t>
      </w:r>
      <w:r w:rsidR="007960E2">
        <w:t xml:space="preserve"> to the smallest tolerance possible without failing the integration test.</w:t>
      </w:r>
    </w:p>
    <w:p w14:paraId="161F8F6B" w14:textId="5FAC77B7" w:rsidR="001225C8" w:rsidRDefault="00AB6949" w:rsidP="00080CCD">
      <w:pPr>
        <w:spacing w:before="100" w:beforeAutospacing="1" w:after="100" w:afterAutospacing="1"/>
        <w:ind w:firstLine="360"/>
        <w:contextualSpacing/>
      </w:pPr>
      <w:r>
        <w:t>The original</w:t>
      </w:r>
      <w:r w:rsidR="00566AC3">
        <w:t xml:space="preserve">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5" w:name="_Toc63596142"/>
      <w:r>
        <w:t>Test One</w:t>
      </w:r>
      <w:r w:rsidR="002B755A">
        <w:t xml:space="preserve"> (</w:t>
      </w:r>
      <w:r w:rsidR="00EC15EA">
        <w:t>Angle of Attack</w:t>
      </w:r>
      <w:r w:rsidR="002B755A">
        <w:t>)</w:t>
      </w:r>
      <w:bookmarkEnd w:id="185"/>
    </w:p>
    <w:p w14:paraId="4521673D" w14:textId="107D5569"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EC15EA">
        <w:t xml:space="preserve"> work</w:t>
      </w:r>
      <w:r w:rsidR="0029609C">
        <w:t>s</w:t>
      </w:r>
      <w:r w:rsidR="00EC15EA">
        <w:t xml:space="preserve">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lastRenderedPageBreak/>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6" w:name="_Toc6402082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6"/>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7" w:name="_Toc63596143"/>
      <w:r>
        <w:t>Test Two</w:t>
      </w:r>
      <w:r w:rsidR="002B755A">
        <w:t xml:space="preserve"> (</w:t>
      </w:r>
      <w:r w:rsidR="00EC15EA">
        <w:t>Bank</w:t>
      </w:r>
      <w:r w:rsidR="002B755A">
        <w:t>)</w:t>
      </w:r>
      <w:bookmarkEnd w:id="187"/>
    </w:p>
    <w:p w14:paraId="10C08849" w14:textId="7D3E040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w:t>
      </w:r>
      <w:r w:rsidR="00B65474">
        <w:t>e degrees of bank is</w:t>
      </w:r>
      <w:r w:rsidR="007A0FC0">
        <w:t xml:space="preserve"> set to 10.0, which</w:t>
      </w:r>
      <w:r w:rsidR="00B65474">
        <w:t xml:space="preserve"> </w:t>
      </w:r>
      <w:r w:rsidR="007A0FC0">
        <w:t>bank</w:t>
      </w:r>
      <w:r w:rsidR="00B65474">
        <w:t>s</w:t>
      </w:r>
      <w:r w:rsidR="007A0FC0">
        <w:t xml:space="preserve"> the airplane to the</w:t>
      </w:r>
      <w:r w:rsidR="00B65474">
        <w:t xml:space="preserve"> right. The angle of attack is </w:t>
      </w:r>
      <w:r w:rsidR="007A0FC0">
        <w:t>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8" w:name="_Toc6402082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8"/>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9" w:name="_Toc63596144"/>
      <w:r>
        <w:t xml:space="preserve">Test Three </w:t>
      </w:r>
      <w:r w:rsidR="002B755A">
        <w:t>(Flaps)</w:t>
      </w:r>
      <w:bookmarkEnd w:id="189"/>
    </w:p>
    <w:p w14:paraId="04DC7DCC" w14:textId="2DC087EA" w:rsidR="008F7B0C" w:rsidRPr="004C6E22" w:rsidRDefault="008D5722" w:rsidP="00FB7947">
      <w:pPr>
        <w:spacing w:before="100" w:beforeAutospacing="1" w:after="100" w:afterAutospacing="1"/>
        <w:ind w:firstLine="360"/>
        <w:contextualSpacing/>
      </w:pPr>
      <w:r>
        <w:t>This</w:t>
      </w:r>
      <w:r w:rsidR="00670FC2">
        <w:t xml:space="preserve"> test </w:t>
      </w:r>
      <w:r w:rsidR="00460F26">
        <w:t>examine</w:t>
      </w:r>
      <w:r w:rsidR="00EB1EFC">
        <w:t>d</w:t>
      </w:r>
      <w:r w:rsidR="00460F26">
        <w:t xml:space="preserve">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w:t>
      </w:r>
      <w:r w:rsidR="00767C15">
        <w:t xml:space="preserve">test, </w:t>
      </w:r>
      <w:r w:rsidR="00670FC2">
        <w:t xml:space="preserve">the flaps </w:t>
      </w:r>
      <w:r w:rsidR="00EB1EFC">
        <w:t xml:space="preserve">are </w:t>
      </w:r>
      <w:r w:rsidR="00037AD5">
        <w:t>deflected at</w:t>
      </w:r>
      <w:r w:rsidR="00241050">
        <w:t xml:space="preserve"> 20 degrees</w:t>
      </w:r>
      <w:r w:rsidR="00670FC2">
        <w:t>.</w:t>
      </w:r>
      <w:r w:rsidR="00ED3079">
        <w:t xml:space="preserve"> The airplane is</w:t>
      </w:r>
      <w:r w:rsidR="005A63F8">
        <w:t xml:space="preserve"> </w:t>
      </w:r>
      <w:r w:rsidR="003F1588">
        <w:t xml:space="preserve">set to accelerate </w:t>
      </w:r>
      <w:r w:rsidR="005A63F8">
        <w:t>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0" w:name="_Toc6402082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0"/>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1" w:name="_Toc63596145"/>
      <w:r>
        <w:lastRenderedPageBreak/>
        <w:t xml:space="preserve">Test Three </w:t>
      </w:r>
      <w:r w:rsidR="00C06EE0">
        <w:t>(Everything)</w:t>
      </w:r>
      <w:bookmarkEnd w:id="191"/>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2" w:name="_Toc64020823"/>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2"/>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3" w:name="_Toc63596146"/>
      <w:r>
        <w:t xml:space="preserve">Bourg-based </w:t>
      </w:r>
      <w:r w:rsidR="00E6501C">
        <w:t xml:space="preserve">FDM </w:t>
      </w:r>
      <w:r w:rsidR="00C32981">
        <w:t xml:space="preserve">Equivalency </w:t>
      </w:r>
      <w:r w:rsidR="00E6501C">
        <w:t>Verification</w:t>
      </w:r>
      <w:bookmarkEnd w:id="193"/>
    </w:p>
    <w:p w14:paraId="6C42CDF9" w14:textId="71D4711A"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C179C2">
        <w:t>, it was required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B467E5">
        <w:t xml:space="preserve">To </w:t>
      </w:r>
      <w:r w:rsidR="00811A01">
        <w:t>ensure this FDM</w:t>
      </w:r>
      <w:r w:rsidR="000639AC">
        <w:t xml:space="preserve"> works</w:t>
      </w:r>
      <w:r w:rsidR="00F02FCE">
        <w:t xml:space="preserve"> </w:t>
      </w:r>
      <w:r w:rsidR="00D46975">
        <w:t>properly</w:t>
      </w:r>
      <w:r w:rsidR="00C179C2">
        <w:t xml:space="preserve">, it was </w:t>
      </w:r>
      <w:r w:rsidR="00EB1114">
        <w:t>investigate</w:t>
      </w:r>
      <w:r w:rsidR="009E5BDD">
        <w:t>d</w:t>
      </w:r>
      <w:r w:rsidR="00EB1114">
        <w:t xml:space="preserve"> if </w:t>
      </w:r>
      <w:r w:rsidR="00F02FCE">
        <w:t xml:space="preserve">it </w:t>
      </w:r>
      <w:r w:rsidR="00EB1114">
        <w:t>replicates</w:t>
      </w:r>
      <w:r w:rsidR="00F02FCE">
        <w:t xml:space="preserve"> the same realis</w:t>
      </w:r>
      <w:r w:rsidR="00AB6949">
        <w:t>tic flight data generated by the original</w:t>
      </w:r>
      <w:r w:rsidR="00F02FCE">
        <w:t xml:space="preserve"> C++ 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EA6D3D">
        <w:t xml:space="preserve"> was equivalent to the original</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04FFA8F3" w:rsidR="008316B4" w:rsidRDefault="00370D3A" w:rsidP="00AB16CD">
      <w:pPr>
        <w:spacing w:before="100" w:beforeAutospacing="1" w:after="100" w:afterAutospacing="1"/>
        <w:ind w:firstLine="360"/>
        <w:contextualSpacing/>
      </w:pPr>
      <w:r>
        <w:t>Similar to the integration testing perfo</w:t>
      </w:r>
      <w:r w:rsidR="00C179C2">
        <w:t>rmed on the Palmer-based FDM, the flight data</w:t>
      </w:r>
      <w:r w:rsidR="00EA6D3D">
        <w:t xml:space="preserve"> was </w:t>
      </w:r>
      <w:r w:rsidR="00C179C2">
        <w:t xml:space="preserve">generated by </w:t>
      </w:r>
      <w:r>
        <w:t>Bourg’s original FD</w:t>
      </w:r>
      <w:r w:rsidR="00C27E36">
        <w:t>M under some fligh</w:t>
      </w:r>
      <w:r w:rsidR="00EA6D3D">
        <w:t>t parameters was copied into a</w:t>
      </w:r>
      <w:r>
        <w:t xml:space="preserve"> series of Rust </w:t>
      </w:r>
      <w:r w:rsidR="00EA6D3D">
        <w:t xml:space="preserve">integration </w:t>
      </w:r>
      <w:r>
        <w:t xml:space="preserve">tests to replicate that exact </w:t>
      </w:r>
      <w:r w:rsidR="00DA0DE8">
        <w:t xml:space="preserve">same </w:t>
      </w:r>
      <w:r w:rsidR="00EA6D3D">
        <w:t xml:space="preserve">scenario.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1E589909" w:rsidR="00D7617E" w:rsidRPr="00142D0F" w:rsidRDefault="00633EFE" w:rsidP="00C34289">
            <w:pPr>
              <w:spacing w:line="240" w:lineRule="auto"/>
            </w:pPr>
            <w:r>
              <w:t>Air</w:t>
            </w:r>
            <w:r w:rsidR="00C50307">
              <w:t>s</w:t>
            </w:r>
            <w:r w:rsidR="009D0D38">
              <w:t>peed (</w:t>
            </w:r>
            <w:r w:rsidR="004F43EE">
              <w:t>feet</w:t>
            </w:r>
            <w:r w:rsidR="009D0D38">
              <w:t>/s</w:t>
            </w:r>
            <w:r w:rsidR="004F43EE">
              <w:t>econd</w:t>
            </w:r>
            <w:r w:rsidR="00D7617E" w:rsidRPr="00142D0F">
              <w:t>)</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4" w:name="_Toc64020824"/>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4"/>
    </w:p>
    <w:p w14:paraId="42D1D213" w14:textId="04958C58"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1F70E3">
        <w:t>. The final test examine</w:t>
      </w:r>
      <w:r w:rsidR="00180D58">
        <w:t>d</w:t>
      </w:r>
      <w:r w:rsidR="009A69E7">
        <w:t xml:space="preserve"> every flight control. </w:t>
      </w:r>
    </w:p>
    <w:p w14:paraId="42BFCB30" w14:textId="3F7FB084"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 xml:space="preserve">The flight controls have to be implemented this way because the airplane components that </w:t>
      </w:r>
      <w:r w:rsidR="00CE1E27">
        <w:lastRenderedPageBreak/>
        <w:t>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0E5793">
        <w:t>O</w:t>
      </w:r>
      <w:r w:rsidR="00CA4DD7">
        <w:t xml:space="preserve">nly </w:t>
      </w:r>
      <w:r w:rsidR="000E5793">
        <w:t xml:space="preserve">one </w:t>
      </w:r>
      <w:r w:rsidR="00CA4DD7">
        <w:t xml:space="preserve">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0E5793">
        <w:t xml:space="preserve"> were tested</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681E4FF5" w:rsidR="005C71EB" w:rsidRDefault="00B966F4" w:rsidP="00086653">
      <w:pPr>
        <w:spacing w:before="100" w:beforeAutospacing="1" w:after="100" w:afterAutospacing="1"/>
        <w:ind w:firstLine="360"/>
        <w:contextualSpacing/>
      </w:pPr>
      <w:r>
        <w:t>Following the Palmer</w:t>
      </w:r>
      <w:r w:rsidR="00ED0849">
        <w:t>-based equivalency tests, a</w:t>
      </w:r>
      <w:r>
        <w:t xml:space="preserve"> </w:t>
      </w:r>
      <w:r w:rsidR="000B1201">
        <w:t xml:space="preserve">tolerance was used to </w:t>
      </w:r>
      <w:r>
        <w:t xml:space="preserve">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FE636E">
        <w:t xml:space="preserve"> The results were </w:t>
      </w:r>
      <w:r w:rsidR="00244DDE">
        <w:t xml:space="preserve">tested to the smallest tolerance possible without failing the integration test. </w:t>
      </w:r>
    </w:p>
    <w:p w14:paraId="1C783749" w14:textId="20EF835D" w:rsidR="00AE4525" w:rsidRDefault="00045A0D" w:rsidP="00FB7947">
      <w:pPr>
        <w:spacing w:before="100" w:beforeAutospacing="1" w:after="100" w:afterAutospacing="1"/>
        <w:ind w:firstLine="360"/>
        <w:contextualSpacing/>
      </w:pPr>
      <w:r>
        <w:t xml:space="preserve">The </w:t>
      </w:r>
      <w:r w:rsidR="00F42E40">
        <w:t xml:space="preserve">original </w:t>
      </w:r>
      <w:r>
        <w:t>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5" w:name="_Toc63596147"/>
      <w:r>
        <w:t>Test One (No Flight Control)</w:t>
      </w:r>
      <w:bookmarkEnd w:id="195"/>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6" w:name="_Toc64020825"/>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6"/>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7" w:name="_Toc63596148"/>
      <w:r>
        <w:lastRenderedPageBreak/>
        <w:t xml:space="preserve">Test </w:t>
      </w:r>
      <w:r w:rsidR="00393A50">
        <w:t>Two</w:t>
      </w:r>
      <w:r>
        <w:t xml:space="preserve"> (Roll)</w:t>
      </w:r>
      <w:bookmarkEnd w:id="197"/>
    </w:p>
    <w:p w14:paraId="6716FC02" w14:textId="63E22025"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F167D4">
        <w:t>on starts, the airplane</w:t>
      </w:r>
      <w:r w:rsidR="00EB1B59">
        <w:t xml:space="preserve"> dip</w:t>
      </w:r>
      <w:r w:rsidR="00F167D4">
        <w:t>s down</w:t>
      </w:r>
      <w:r w:rsidR="00EB1B59">
        <w:t xml:space="preserve"> dramatically without increasing the thrust an</w:t>
      </w:r>
      <w:r w:rsidR="005765A9">
        <w:t xml:space="preserve">d pitching up, so that is why </w:t>
      </w:r>
      <w:r w:rsidR="00EB1B59">
        <w:t>pitch</w:t>
      </w:r>
      <w:r w:rsidR="005765A9">
        <w:t>ing up is necessary</w:t>
      </w:r>
      <w:r w:rsidR="00EB1B59">
        <w:t xml:space="preserve">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8" w:name="_Toc64020826"/>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8"/>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199" w:name="_Toc63596149"/>
      <w:r>
        <w:t xml:space="preserve">Test </w:t>
      </w:r>
      <w:r w:rsidR="00393A50">
        <w:t>Three</w:t>
      </w:r>
      <w:r>
        <w:t xml:space="preserve"> (Pitch)</w:t>
      </w:r>
      <w:bookmarkEnd w:id="199"/>
    </w:p>
    <w:p w14:paraId="50D8C93A" w14:textId="6B2B526D"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If the airplane were going faster caused by more than 1000 pounds of thrust force, it is possible that the airplane could stall –</w:t>
      </w:r>
      <w:r w:rsidR="009F3151">
        <w:t xml:space="preserve"> but in this case, the airplane</w:t>
      </w:r>
      <w:r w:rsidR="00887906">
        <w:t xml:space="preserve"> ascend</w:t>
      </w:r>
      <w:r w:rsidR="009F3151">
        <w:t>s</w:t>
      </w:r>
      <w:r w:rsidR="005C227A">
        <w:t xml:space="preserve">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0" w:name="_Toc64020827"/>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0"/>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1" w:name="_Toc63596150"/>
      <w:r>
        <w:lastRenderedPageBreak/>
        <w:t>Test Four</w:t>
      </w:r>
      <w:r w:rsidR="00E37749">
        <w:t xml:space="preserve"> (Yaw)</w:t>
      </w:r>
      <w:bookmarkEnd w:id="201"/>
    </w:p>
    <w:p w14:paraId="2CE79FF4" w14:textId="03B76C1E" w:rsidR="009D369C" w:rsidRPr="009D369C" w:rsidRDefault="00192082" w:rsidP="00FB7947">
      <w:pPr>
        <w:spacing w:before="100" w:beforeAutospacing="1" w:after="100" w:afterAutospacing="1"/>
        <w:ind w:firstLine="360"/>
        <w:contextualSpacing/>
      </w:pPr>
      <w:r>
        <w:t>This test examined</w:t>
      </w:r>
      <w:r w:rsidR="009D369C">
        <w:t xml:space="preserve">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2" w:name="_Toc64020828"/>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2"/>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3" w:name="_Toc63596151"/>
      <w:r>
        <w:t>Test Five</w:t>
      </w:r>
      <w:r w:rsidR="00994809">
        <w:t xml:space="preserve"> (Flaps)</w:t>
      </w:r>
      <w:bookmarkEnd w:id="203"/>
    </w:p>
    <w:p w14:paraId="4E07171B" w14:textId="4C4428B1" w:rsidR="006434B0" w:rsidRPr="006434B0" w:rsidRDefault="00507FC5" w:rsidP="00FB7947">
      <w:pPr>
        <w:spacing w:before="100" w:beforeAutospacing="1" w:after="100" w:afterAutospacing="1"/>
        <w:ind w:firstLine="360"/>
        <w:contextualSpacing/>
      </w:pPr>
      <w:r>
        <w:t>This</w:t>
      </w:r>
      <w:r w:rsidR="006B0800">
        <w:t xml:space="preserve"> test examined</w:t>
      </w:r>
      <w:r w:rsidR="006434B0">
        <w:t xml:space="preserve"> the lowering of the flaps on the airplane. The flaps can either be up or down during the simulation; the flaps are toggled on and off. </w:t>
      </w:r>
      <w:r w:rsidR="000A5A3E">
        <w:t xml:space="preserve">The flaps are </w:t>
      </w:r>
      <w:r w:rsidR="001F6591">
        <w:t>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4" w:name="_Toc64020829"/>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4"/>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5" w:name="_Toc63596152"/>
      <w:r>
        <w:t>Test Six (Everything)</w:t>
      </w:r>
      <w:bookmarkEnd w:id="205"/>
    </w:p>
    <w:p w14:paraId="59CAFC0F" w14:textId="1EB322DF" w:rsidR="00780A48" w:rsidRDefault="00FB3DAD" w:rsidP="00780A48">
      <w:pPr>
        <w:spacing w:before="100" w:beforeAutospacing="1" w:after="100" w:afterAutospacing="1"/>
        <w:ind w:firstLine="360"/>
        <w:contextualSpacing/>
      </w:pPr>
      <w:r>
        <w:t>The final test examined</w:t>
      </w:r>
      <w:r w:rsidR="00780A48">
        <w:t xml:space="preserve">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6" w:name="_Toc64020830"/>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6"/>
    </w:p>
    <w:p w14:paraId="6EC47758" w14:textId="6D899548" w:rsidR="00271967" w:rsidRDefault="00271967" w:rsidP="00271967">
      <w:pPr>
        <w:pStyle w:val="Heading3"/>
        <w:numPr>
          <w:ilvl w:val="2"/>
          <w:numId w:val="5"/>
        </w:numPr>
        <w:ind w:left="1080"/>
        <w:jc w:val="left"/>
      </w:pPr>
      <w:bookmarkStart w:id="207" w:name="_Toc63596153"/>
      <w:r>
        <w:t xml:space="preserve">Custom Type </w:t>
      </w:r>
      <w:r w:rsidR="00B13BEB">
        <w:t>Mod</w:t>
      </w:r>
      <w:r w:rsidR="001F2F92">
        <w:t>ule</w:t>
      </w:r>
      <w:r w:rsidR="00B13BEB">
        <w:t xml:space="preserve"> </w:t>
      </w:r>
      <w:r>
        <w:t>Verification</w:t>
      </w:r>
      <w:bookmarkEnd w:id="207"/>
    </w:p>
    <w:p w14:paraId="785C6ECF" w14:textId="6644DED6"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2D743B0A"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w:t>
      </w:r>
      <w:r w:rsidR="008C67BE">
        <w:t>sting of some operations that are used</w:t>
      </w:r>
      <w:r w:rsidR="00421CFE">
        <w:t xml:space="preserve"> in the FDM – those operation</w:t>
      </w:r>
      <w:r w:rsidR="0025502D">
        <w:t xml:space="preserve"> tests</w:t>
      </w:r>
      <w:r w:rsidR="00421CFE">
        <w:t xml:space="preserve"> were added in C++ </w:t>
      </w:r>
      <w:r w:rsidR="009959B4">
        <w:t xml:space="preserve">in order to </w:t>
      </w:r>
      <w:r w:rsidR="00FF7CE6">
        <w:t>get data to compare to</w:t>
      </w:r>
      <w:r w:rsidR="00421CFE">
        <w:t xml:space="preserve">. </w:t>
      </w:r>
    </w:p>
    <w:p w14:paraId="3F903EF6" w14:textId="7254A903"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w:t>
      </w:r>
      <w:r>
        <w:lastRenderedPageBreak/>
        <w:t>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9D4E9B">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[29]","plainTextFormattedCitation":"[29]","previouslyFormattedCitation":"[28]"},"properties":{"noteIndex":0},"schema":"https://github.com/citation-style-language/schema/raw/master/csl-citation.json"}</w:instrText>
      </w:r>
      <w:r w:rsidR="00472C76">
        <w:fldChar w:fldCharType="separate"/>
      </w:r>
      <w:r w:rsidR="009D4E9B" w:rsidRPr="009D4E9B">
        <w:rPr>
          <w:noProof/>
        </w:rPr>
        <w:t>[29]</w:t>
      </w:r>
      <w:r w:rsidR="00472C76">
        <w:fldChar w:fldCharType="end"/>
      </w:r>
      <w:r>
        <w:t>.</w:t>
      </w:r>
    </w:p>
    <w:p w14:paraId="4BB200C7" w14:textId="3A47508F"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B467E5">
        <w:t>T</w:t>
      </w:r>
      <w:r w:rsidR="00DD7EED">
        <w:t>o be sure that the</w:t>
      </w:r>
      <w:r w:rsidR="00317810">
        <w:t xml:space="preserve"> operations on the vector, matrix, and quaternions were correct</w:t>
      </w:r>
      <w:r w:rsidR="001E63BF">
        <w:t>,</w:t>
      </w:r>
      <w:r w:rsidR="00882084">
        <w:t xml:space="preserve"> </w:t>
      </w:r>
      <w:r w:rsidR="00317810">
        <w:t>a series of</w:t>
      </w:r>
      <w:r w:rsidR="00003BEF">
        <w:t xml:space="preserve"> Rust unit</w:t>
      </w:r>
      <w:r w:rsidR="00317810">
        <w:t xml:space="preserve"> tests</w:t>
      </w:r>
      <w:r w:rsidR="00882084">
        <w:t xml:space="preserve"> were devised</w:t>
      </w:r>
      <w:r w:rsidR="00317810">
        <w:t xml:space="preserve">. </w:t>
      </w:r>
      <w:r w:rsidR="00003BEF">
        <w:t>Each unit test checks each oper</w:t>
      </w:r>
      <w:r w:rsidR="007C7B5B">
        <w:t xml:space="preserve">ation used by this FDM. </w:t>
      </w:r>
      <w:r w:rsidR="00B813FE">
        <w:t xml:space="preserve">Each </w:t>
      </w:r>
      <w:r w:rsidR="00003BEF">
        <w:t xml:space="preserve">of these operations </w:t>
      </w:r>
      <w:r w:rsidR="00B813FE">
        <w:t xml:space="preserve">were compiled and ran </w:t>
      </w:r>
      <w:r w:rsidR="00003BEF">
        <w:t>with the original C++ code by Bourg</w:t>
      </w:r>
      <w:r w:rsidR="00160AA3">
        <w:t>. The resulting output was then used in</w:t>
      </w:r>
      <w:r w:rsidR="00003BEF">
        <w:t xml:space="preserve"> the Rust </w:t>
      </w:r>
      <w:r w:rsidR="00160AA3">
        <w:t xml:space="preserve">unit </w:t>
      </w:r>
      <w:r w:rsidR="00003BEF">
        <w:t xml:space="preserve">tests to be compared to the output by the Rust </w:t>
      </w:r>
      <w:r w:rsidR="00160AA3">
        <w:t>re-implementations</w:t>
      </w:r>
      <w:r w:rsidR="00003BEF">
        <w:t xml:space="preserve">. </w:t>
      </w:r>
      <w:r w:rsidR="00CB67CF">
        <w:t>The</w:t>
      </w:r>
      <w:r w:rsidR="0005144F">
        <w:t xml:space="preserve"> operations</w:t>
      </w:r>
      <w:r w:rsidR="00CB67CF">
        <w:t xml:space="preserve"> in the Rust tests </w:t>
      </w:r>
      <w:r w:rsidR="004D5BF6">
        <w:t>were given the same input as</w:t>
      </w:r>
      <w:r w:rsidR="00CB67CF">
        <w:t xml:space="preserve"> what was used to gather the </w:t>
      </w:r>
      <w:r w:rsidR="00160AA3">
        <w:t>C++ code results</w:t>
      </w:r>
      <w:r w:rsidR="00CB67CF">
        <w:t>.</w:t>
      </w:r>
    </w:p>
    <w:p w14:paraId="7D9F3577" w14:textId="4E37BF48" w:rsidR="005732C8" w:rsidRDefault="00C518DE" w:rsidP="00D05143">
      <w:pPr>
        <w:pStyle w:val="Heading4"/>
        <w:numPr>
          <w:ilvl w:val="3"/>
          <w:numId w:val="5"/>
        </w:numPr>
        <w:jc w:val="left"/>
      </w:pPr>
      <w:bookmarkStart w:id="208" w:name="_Toc63596154"/>
      <w:r>
        <w:t>Vector Tests</w:t>
      </w:r>
      <w:bookmarkEnd w:id="208"/>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09" w:name="_Toc63596155"/>
      <w:r>
        <w:lastRenderedPageBreak/>
        <w:t>Matrix Tests</w:t>
      </w:r>
      <w:bookmarkEnd w:id="209"/>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0" w:name="_Toc63596156"/>
      <w:r>
        <w:t>Quaternion Tests</w:t>
      </w:r>
      <w:bookmarkEnd w:id="210"/>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1" w:name="_Toc63596157"/>
      <w:r>
        <w:t>Building the Flight Simulator</w:t>
      </w:r>
      <w:r w:rsidR="00C22A6B">
        <w:t>s</w:t>
      </w:r>
      <w:bookmarkEnd w:id="211"/>
    </w:p>
    <w:p w14:paraId="1374D51B" w14:textId="032E33DD"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lastRenderedPageBreak/>
        <w:t xml:space="preserve">one </w:t>
      </w:r>
      <w:r w:rsidR="00183D9E">
        <w:t>section – however</w:t>
      </w:r>
      <w:r w:rsidR="00DA4B05">
        <w:t>,</w:t>
      </w:r>
      <w:r w:rsidR="00183D9E">
        <w:t xml:space="preserve"> </w:t>
      </w:r>
      <w:r w:rsidR="00801187">
        <w:t xml:space="preserve">the handful of differences are pointed out. </w:t>
      </w:r>
      <w:r w:rsidR="00BB742F">
        <w:t xml:space="preserve">Also,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mentioned in the sections describing the creation of the raw FDMs</w:t>
      </w:r>
      <w:r w:rsidR="00801187">
        <w:t xml:space="preserve"> are noted</w:t>
      </w:r>
      <w:r w:rsidR="00BB742F">
        <w:t xml:space="preserve">. </w:t>
      </w:r>
    </w:p>
    <w:p w14:paraId="6CD53B3B" w14:textId="341048B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rsidR="00C5774C">
        <w:t xml:space="preserve"> System, the</w:t>
      </w:r>
      <w:r w:rsidR="00610359">
        <w:t xml:space="preserve"> S</w:t>
      </w:r>
      <w:r>
        <w:t xml:space="preserve">ystems and Components </w:t>
      </w:r>
      <w:r w:rsidR="00C5774C">
        <w:t xml:space="preserve">were added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 xml:space="preserve">discrepancies during simulation so that the </w:t>
      </w:r>
      <w:r w:rsidR="00F26BCC">
        <w:lastRenderedPageBreak/>
        <w:t>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2" w:name="_Toc63596158"/>
      <w:r>
        <w:t>Simulation Loop</w:t>
      </w:r>
      <w:bookmarkEnd w:id="212"/>
    </w:p>
    <w:p w14:paraId="40851F76" w14:textId="5AA07745"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w:t>
      </w:r>
      <w:r w:rsidR="00FA6DE7">
        <w:t xml:space="preserve">. This strategy works because it is known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CF4ABB">
        <w:t>is</w:t>
      </w:r>
      <w:r w:rsidR="002E3A76">
        <w:t xml:space="preserve"> able to </w:t>
      </w:r>
      <w:r w:rsidR="00F96A84">
        <w:t>maintai</w:t>
      </w:r>
      <w:r w:rsidR="00472C76">
        <w:t xml:space="preserve">n a smooth frame rate </w:t>
      </w:r>
      <w:r w:rsidR="00472C76">
        <w:fldChar w:fldCharType="begin" w:fldLock="1"/>
      </w:r>
      <w:r w:rsidR="009D4E9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[19]"},"properties":{"noteIndex":0},"schema":"https://github.com/citation-style-language/schema/raw/master/csl-citation.json"}</w:instrText>
      </w:r>
      <w:r w:rsidR="00472C76">
        <w:fldChar w:fldCharType="separate"/>
      </w:r>
      <w:r w:rsidR="009D4E9B" w:rsidRPr="009D4E9B">
        <w:rPr>
          <w:noProof/>
        </w:rPr>
        <w:t>[20]</w:t>
      </w:r>
      <w:r w:rsidR="00472C76">
        <w:fldChar w:fldCharType="end"/>
      </w:r>
      <w:r w:rsidR="00F96A84">
        <w:t>. This strategy might normally be an issue for slow computers, but the FDM</w:t>
      </w:r>
      <w:r w:rsidR="005E2232">
        <w:t>s are</w:t>
      </w:r>
      <w:r w:rsidR="00F96A84">
        <w:t xml:space="preserve"> not very demanding on hardware. The downside is t</w:t>
      </w:r>
      <w:r w:rsidR="00DC6787">
        <w:t>hat for fast computers,</w:t>
      </w:r>
      <w:r w:rsidR="00F96A84">
        <w:t xml:space="preserve"> some frames per second </w:t>
      </w:r>
      <w:r w:rsidR="00DC6787">
        <w:t xml:space="preserve">are left </w:t>
      </w:r>
      <w:r w:rsidR="00F96A84">
        <w:t>on the table</w:t>
      </w:r>
      <w:r w:rsidR="0073397E">
        <w:t xml:space="preserve"> due to the</w:t>
      </w:r>
      <w:r w:rsidR="00472C76">
        <w:t xml:space="preserve">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3" w:name="_Toc63596159"/>
      <w:r>
        <w:lastRenderedPageBreak/>
        <w:t>Resources</w:t>
      </w:r>
      <w:bookmarkEnd w:id="213"/>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4" w:name="_Toc63596160"/>
      <w:r>
        <w:t>Components</w:t>
      </w:r>
      <w:bookmarkEnd w:id="214"/>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5" w:name="_Toc63596161"/>
      <w:r>
        <w:t>KeyboardState</w:t>
      </w:r>
      <w:bookmarkEnd w:id="215"/>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6" w:name="_Toc63596162"/>
      <w:r>
        <w:t>FGNetFDM</w:t>
      </w:r>
      <w:bookmarkEnd w:id="216"/>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lastRenderedPageBreak/>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7" w:name="_Toc63596163"/>
      <w:r>
        <w:t>DataFDM</w:t>
      </w:r>
      <w:bookmarkEnd w:id="217"/>
    </w:p>
    <w:p w14:paraId="674510BD" w14:textId="43904118"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being used by the Equat</w:t>
      </w:r>
      <w:r w:rsidR="00003824">
        <w:t xml:space="preserve">ionsOfMotion System. However, </w:t>
      </w:r>
      <w:r w:rsidR="00244EE0">
        <w:t xml:space="preserve">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92D4B">
        <w:t xml:space="preserve">is </w:t>
      </w:r>
      <w:r w:rsidR="00EA1479">
        <w:t>describe</w:t>
      </w:r>
      <w:r w:rsidR="00F467A5">
        <w:t>d</w:t>
      </w:r>
      <w:r w:rsidR="00EA1479">
        <w:t xml:space="preserv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8" w:name="_Toc63596164"/>
      <w:r>
        <w:t>Systems</w:t>
      </w:r>
      <w:bookmarkEnd w:id="218"/>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9" w:name="_Toc6402081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9"/>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16E02F16"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9D4E9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[28]","plainTextFormattedCitation":"[28]","previouslyFormattedCitation":"[27]"},"properties":{"noteIndex":0},"schema":"https://github.com/citation-style-language/schema/raw/master/csl-citation.json"}</w:instrText>
      </w:r>
      <w:r w:rsidR="001C6E89">
        <w:fldChar w:fldCharType="separate"/>
      </w:r>
      <w:r w:rsidR="009D4E9B" w:rsidRPr="009D4E9B">
        <w:rPr>
          <w:noProof/>
        </w:rPr>
        <w:t>[28]</w:t>
      </w:r>
      <w:r w:rsidR="001C6E89">
        <w:fldChar w:fldCharType="end"/>
      </w:r>
      <w:r w:rsidR="006A3F73">
        <w:t>. So, the specification of</w:t>
      </w:r>
      <w:r w:rsidR="009450C7">
        <w:t xml:space="preserve"> the deterministic sequential execution order </w:t>
      </w:r>
      <w:r w:rsidR="006A3F73">
        <w:t>of</w:t>
      </w:r>
      <w:r w:rsidR="009450C7">
        <w:t xml:space="preserve"> the dispatcher in code</w:t>
      </w:r>
      <w:r w:rsidR="006A3F73">
        <w:t xml:space="preserve"> is needed</w:t>
      </w:r>
      <w:r w:rsidR="009450C7">
        <w:t>.</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0" w:name="_Toc6402081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0"/>
    </w:p>
    <w:p w14:paraId="64D2B8CF" w14:textId="66914E98"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w:t>
      </w:r>
      <w:r w:rsidR="001C4A04">
        <w:t xml:space="preserve"> is added to the dispatcher, the dispatcher can be told to </w:t>
      </w:r>
      <w:r w:rsidR="002968D2">
        <w:t>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1" w:name="_Toc63596165"/>
      <w:r>
        <w:t>FlightControl</w:t>
      </w:r>
      <w:bookmarkEnd w:id="221"/>
    </w:p>
    <w:p w14:paraId="3C02B6A6" w14:textId="3B38AFE6"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the KeyboardS</w:t>
      </w:r>
      <w:r w:rsidR="00240101">
        <w:t>tate Component data. So, it has</w:t>
      </w:r>
      <w:r>
        <w:t xml:space="preserve"> WriteStorage access to KeyboardState. </w:t>
      </w:r>
    </w:p>
    <w:p w14:paraId="4F25DB37" w14:textId="4FD12DF2" w:rsidR="00625265" w:rsidRDefault="00484DF7" w:rsidP="00FB7947">
      <w:pPr>
        <w:spacing w:before="100" w:beforeAutospacing="1" w:after="100" w:afterAutospacing="1"/>
        <w:ind w:firstLine="360"/>
        <w:contextualSpacing/>
      </w:pPr>
      <w:r>
        <w:t xml:space="preserve">To </w:t>
      </w:r>
      <w:r w:rsidR="00625265">
        <w:t>detect the keyb</w:t>
      </w:r>
      <w:r w:rsidR="00D94150">
        <w:t xml:space="preserve">oard keypresses,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D94150">
        <w:t xml:space="preserve"> is implemented</w:t>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w:t>
      </w:r>
      <w:r w:rsidR="00624491">
        <w:t xml:space="preserve"> at the current instance, and then</w:t>
      </w:r>
      <w:r w:rsidR="00625265">
        <w:t xml:space="preserve"> check </w:t>
      </w:r>
      <w:r w:rsidR="00624491">
        <w:t xml:space="preserve">is made to see </w:t>
      </w:r>
      <w:r w:rsidR="00625265">
        <w:t>if any of the keys in that list match the keys t</w:t>
      </w:r>
      <w:r w:rsidR="00624491">
        <w:t xml:space="preserve">hat are </w:t>
      </w:r>
      <w:r w:rsidR="001819A8">
        <w:t>tied</w:t>
      </w:r>
      <w:r w:rsidR="008777CB">
        <w:t xml:space="preserve"> with a flight control that</w:t>
      </w:r>
      <w:r w:rsidR="001819A8">
        <w:t xml:space="preserve"> affect</w:t>
      </w:r>
      <w:r w:rsidR="008777CB">
        <w:t>s</w:t>
      </w:r>
      <w:r w:rsidR="00BA3B2F">
        <w:t xml:space="preserve"> the equations of motion</w:t>
      </w:r>
      <w:r w:rsidR="00625265">
        <w:t xml:space="preserve"> in our FDM. Since more than one key can be pr</w:t>
      </w:r>
      <w:r w:rsidR="00AB7E94">
        <w:t xml:space="preserve">essed at once, </w:t>
      </w:r>
      <w:r w:rsidR="00625265">
        <w:t>al</w:t>
      </w:r>
      <w:r w:rsidR="008F2C01">
        <w:t>l of the designated keys</w:t>
      </w:r>
      <w:r w:rsidR="00AB7E94">
        <w:t xml:space="preserve"> are checked</w:t>
      </w:r>
      <w:r w:rsidR="00625265">
        <w:t xml:space="preserve">, and </w:t>
      </w:r>
      <w:r w:rsidR="00903595">
        <w:t xml:space="preserve">when a key is being pressed, </w:t>
      </w:r>
      <w:r w:rsidR="00625265">
        <w:t>the KeyboardState data that corresponds to that keypr</w:t>
      </w:r>
      <w:r w:rsidR="008F67BB">
        <w:t>ess</w:t>
      </w:r>
      <w:r w:rsidR="00AB7E94">
        <w:t xml:space="preserve"> is toggled to true</w:t>
      </w:r>
      <w:r w:rsidR="00856BB2">
        <w:t>. Before any</w:t>
      </w:r>
      <w:r w:rsidR="00625265">
        <w:t xml:space="preserve"> of the KeyboardState data</w:t>
      </w:r>
      <w:r w:rsidR="00856BB2">
        <w:t xml:space="preserve"> is toggled to true</w:t>
      </w:r>
      <w:r w:rsidR="003E5674">
        <w:t xml:space="preserve">, </w:t>
      </w:r>
      <w:r w:rsidR="00856BB2">
        <w:t>the data is defaulted</w:t>
      </w:r>
      <w:r w:rsidR="003E5674">
        <w:t xml:space="preserve"> to false to start fresh for that frame.</w:t>
      </w:r>
      <w:r w:rsidR="000D5377">
        <w:t xml:space="preserve"> Once the FlightControl System has done its job</w:t>
      </w:r>
      <w:r w:rsidR="00625265">
        <w:t>, the EquationsOfMotion Sys</w:t>
      </w:r>
      <w:r w:rsidR="00C813E5">
        <w:t>tem</w:t>
      </w:r>
      <w:r w:rsidR="000D5377">
        <w:t xml:space="preserve"> take</w:t>
      </w:r>
      <w:r w:rsidR="00C813E5">
        <w:t>s</w:t>
      </w:r>
      <w:r w:rsidR="000D5377">
        <w:t xml:space="preserv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7489A165"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w:t>
      </w:r>
      <w:r w:rsidR="006A0EA5">
        <w:t xml:space="preserve"> Considering </w:t>
      </w:r>
      <w:r>
        <w:t>a component can be activated by en</w:t>
      </w:r>
      <w:r w:rsidR="0027324B">
        <w:t xml:space="preserve">dless keypresses, a barrel roll </w:t>
      </w:r>
      <w:r>
        <w:t>can be performed i</w:t>
      </w:r>
      <w:r w:rsidR="002745C2">
        <w:t>n the Bourg-based simulator. H</w:t>
      </w:r>
      <w:r w:rsidR="007D3493">
        <w:t>owever</w:t>
      </w:r>
      <w:r>
        <w:t xml:space="preserve">, the Palmer-based simulator does not employ this freedom. In the Palmer-based simulator, the bank angle, attack angle, and flaps have a value range. </w:t>
      </w:r>
      <w:r>
        <w:lastRenderedPageBreak/>
        <w:t>Attack angle 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2" w:name="_Toc63596166"/>
      <w:r>
        <w:t>MakePacket</w:t>
      </w:r>
      <w:bookmarkEnd w:id="222"/>
    </w:p>
    <w:p w14:paraId="3133C635" w14:textId="4C3E97B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5163FF">
        <w:t>, with data that is</w:t>
      </w:r>
      <w:r w:rsidR="00F80D75">
        <w:t xml:space="preserv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2F9B313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714163">
        <w:t>. W</w:t>
      </w:r>
      <w:r w:rsidR="00625265">
        <w:t>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3" w:name="_Toc63596167"/>
      <w:r>
        <w:lastRenderedPageBreak/>
        <w:t>SendPacket</w:t>
      </w:r>
      <w:bookmarkEnd w:id="223"/>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4" w:name="_Toc63596168"/>
      <w:r>
        <w:t>EquationsOfMotion</w:t>
      </w:r>
      <w:bookmarkEnd w:id="224"/>
    </w:p>
    <w:p w14:paraId="34BEF3FB" w14:textId="64A40C38"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2238D0">
        <w:t xml:space="preserve">However, </w:t>
      </w:r>
      <w:r w:rsidR="00835088">
        <w:t>the</w:t>
      </w:r>
      <w:r w:rsidR="00EE4996">
        <w:t>re are two</w:t>
      </w:r>
      <w:r>
        <w:t xml:space="preserve"> </w:t>
      </w:r>
      <w:r w:rsidR="00835088">
        <w:t xml:space="preserve">important </w:t>
      </w:r>
      <w:r>
        <w:t>difference</w:t>
      </w:r>
      <w:r w:rsidR="00233E76">
        <w:t>s between the</w:t>
      </w:r>
      <w:r w:rsidR="00835088">
        <w:t xml:space="preserve"> FDM</w:t>
      </w:r>
      <w:r w:rsidR="00233E76">
        <w:t>s defined by their respective authors</w:t>
      </w:r>
      <w:r w:rsidR="00835088">
        <w:t xml:space="preserve">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5980C12C"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 xml:space="preserve">For both simulators, </w:t>
      </w:r>
      <w:r w:rsidR="00723E24">
        <w:t xml:space="preserve">the </w:t>
      </w:r>
      <w:r>
        <w:t xml:space="preserve">KeyboardStates </w:t>
      </w:r>
      <w:r w:rsidR="00723E24">
        <w:t>are then checked t</w:t>
      </w:r>
      <w:r w:rsidR="002B32E2">
        <w: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rsidR="00A03A7B">
        <w:t>he FDM</w:t>
      </w:r>
      <w:r>
        <w:t xml:space="preserve"> take</w:t>
      </w:r>
      <w:r w:rsidR="00A03A7B">
        <w:t>s</w:t>
      </w:r>
      <w:r>
        <w:t xml:space="preserv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5" w:name="_Toc63596169"/>
      <w:r w:rsidRPr="00E914BE">
        <w:rPr>
          <w:sz w:val="29"/>
          <w:szCs w:val="29"/>
        </w:rPr>
        <w:lastRenderedPageBreak/>
        <w:t>Analysis and Results</w:t>
      </w:r>
      <w:bookmarkEnd w:id="225"/>
    </w:p>
    <w:p w14:paraId="0179A928" w14:textId="0DD5C1EE" w:rsidR="00A2634D" w:rsidRDefault="002A1C5B" w:rsidP="004159AA">
      <w:pPr>
        <w:spacing w:before="100" w:beforeAutospacing="1" w:after="100" w:afterAutospacing="1"/>
        <w:ind w:firstLine="360"/>
        <w:contextualSpacing/>
      </w:pPr>
      <w:r>
        <w:t>This chapter</w:t>
      </w:r>
      <w:r w:rsidR="00B5238D">
        <w:t xml:space="preserve"> explains the results obtained by the tests performed in </w:t>
      </w:r>
      <w:r w:rsidR="008E41A8">
        <w:t>the methodology</w:t>
      </w:r>
      <w:r w:rsidR="00B5238D">
        <w:t xml:space="preserve">. </w:t>
      </w:r>
      <w:r w:rsidR="00EF7A82">
        <w:t>First discussed are</w:t>
      </w:r>
      <w:r w:rsidR="00B87CC7">
        <w:t xml:space="preserve"> the</w:t>
      </w:r>
      <w:r w:rsidR="00EF7A82">
        <w:t xml:space="preserve"> </w:t>
      </w:r>
      <w:r w:rsidR="0062170F">
        <w:t xml:space="preserve">integration </w:t>
      </w:r>
      <w:r w:rsidR="0077320F">
        <w:t>tests performed t</w:t>
      </w:r>
      <w:r w:rsidR="00AD4D76">
        <w:t xml:space="preserve">o determine equivalency of our Palmer-based </w:t>
      </w:r>
      <w:r w:rsidR="00EA3CD8">
        <w:t xml:space="preserve">Flight Dynamics Model (FDM) designed using the </w:t>
      </w:r>
      <w:r w:rsidR="009F10F8">
        <w:t>Entity-Component-System</w:t>
      </w:r>
      <w:r w:rsidR="00670303">
        <w:t xml:space="preserve"> (ECS)</w:t>
      </w:r>
      <w:r w:rsidR="009F10F8">
        <w:t xml:space="preserve"> </w:t>
      </w:r>
      <w:r w:rsidR="00EA3CD8">
        <w:t>written in Rust</w:t>
      </w:r>
      <w:r w:rsidR="0077320F">
        <w:t xml:space="preserve"> compared to the </w:t>
      </w:r>
      <w:r w:rsidR="007F005F">
        <w:t xml:space="preserve">original </w:t>
      </w:r>
      <w:r w:rsidR="007D0B9F">
        <w:t xml:space="preserve">imperative </w:t>
      </w:r>
      <w:r w:rsidR="0077320F">
        <w:t>C-based</w:t>
      </w:r>
      <w:r w:rsidR="00B10F34">
        <w:t xml:space="preserve"> FDM</w:t>
      </w:r>
      <w:r w:rsidR="00B87CC7">
        <w:t xml:space="preserve">. Next, </w:t>
      </w:r>
      <w:r w:rsidR="0062170F">
        <w:t>the integration</w:t>
      </w:r>
      <w:r w:rsidR="0077320F">
        <w:t xml:space="preserve"> tests of our</w:t>
      </w:r>
      <w:r w:rsidR="00AD4D76">
        <w:t xml:space="preserve"> Bourg-based</w:t>
      </w:r>
      <w:r w:rsidR="0077320F">
        <w:t xml:space="preserve"> </w:t>
      </w:r>
      <w:r w:rsidR="009F10F8">
        <w:t>Rust/</w:t>
      </w:r>
      <w:r w:rsidR="00EA3CD8">
        <w:t>ECS</w:t>
      </w:r>
      <w:r w:rsidR="007F005F">
        <w:t xml:space="preserve"> FDM</w:t>
      </w:r>
      <w:r w:rsidR="0077320F">
        <w:t xml:space="preserve"> compa</w:t>
      </w:r>
      <w:r w:rsidR="008D1E16">
        <w:t>red to the</w:t>
      </w:r>
      <w:r w:rsidR="007F005F">
        <w:t xml:space="preserve"> original FDM that is written using </w:t>
      </w:r>
      <w:r w:rsidR="008D1E16">
        <w:t>Object-Oriented Programming</w:t>
      </w:r>
      <w:r w:rsidR="007F005F">
        <w:t xml:space="preserve"> </w:t>
      </w:r>
      <w:r w:rsidR="0035180E">
        <w:t xml:space="preserve">(OOP) </w:t>
      </w:r>
      <w:r w:rsidR="007F005F">
        <w:t>and C++</w:t>
      </w:r>
      <w:r w:rsidR="00B87CC7">
        <w:t xml:space="preserve"> are discussed</w:t>
      </w:r>
      <w:r w:rsidR="0077320F">
        <w:t>.</w:t>
      </w:r>
      <w:r w:rsidR="00365DB4">
        <w:t xml:space="preserve"> Next, the</w:t>
      </w:r>
      <w:r w:rsidR="00FB5667">
        <w:t xml:space="preserv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w:t>
      </w:r>
      <w:r w:rsidR="006676BD">
        <w:t xml:space="preserve">FDM </w:t>
      </w:r>
      <w:r w:rsidR="00883166">
        <w:t>compared to the</w:t>
      </w:r>
      <w:r w:rsidR="00574F9C">
        <w:t xml:space="preserve"> </w:t>
      </w:r>
      <w:r w:rsidR="00883166">
        <w:t xml:space="preserve">original </w:t>
      </w:r>
      <w:r w:rsidR="00574F9C">
        <w:t xml:space="preserve">C++ </w:t>
      </w:r>
      <w:r w:rsidR="00883166">
        <w:t>code</w:t>
      </w:r>
      <w:r w:rsidR="00365DB4">
        <w:t xml:space="preserve"> is verified</w:t>
      </w:r>
      <w:r w:rsidR="00FB5667">
        <w:t>.</w:t>
      </w:r>
      <w:r w:rsidR="0077320F">
        <w:t xml:space="preserve"> Lastly,</w:t>
      </w:r>
      <w:r w:rsidR="00883166">
        <w:t xml:space="preserve"> the</w:t>
      </w:r>
      <w:r w:rsidR="0077320F">
        <w:t xml:space="preserve"> </w:t>
      </w:r>
      <w:r w:rsidR="00494483">
        <w:t>completed</w:t>
      </w:r>
      <w:r w:rsidR="00112836">
        <w:t xml:space="preserve"> </w:t>
      </w:r>
      <w:r w:rsidR="0077320F">
        <w:t xml:space="preserve">flight simulators </w:t>
      </w:r>
      <w:r w:rsidR="00055D4E">
        <w:t xml:space="preserve">using </w:t>
      </w:r>
      <w:r w:rsidR="00494483">
        <w:t>the</w:t>
      </w:r>
      <w:r w:rsidR="009A293F">
        <w:t xml:space="preserve"> </w:t>
      </w:r>
      <w:r w:rsidR="00CD4F3C">
        <w:t>FDMs</w:t>
      </w:r>
      <w:r w:rsidR="00883166">
        <w:t xml:space="preserve"> are examined</w:t>
      </w:r>
      <w:r w:rsidR="00CD4F3C">
        <w:t>.</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6" w:name="_Toc60590600"/>
      <w:bookmarkStart w:id="227" w:name="_Toc60590983"/>
      <w:bookmarkStart w:id="228" w:name="_Toc60591090"/>
      <w:bookmarkStart w:id="229" w:name="_Toc60591197"/>
      <w:bookmarkStart w:id="230" w:name="_Toc60594846"/>
      <w:bookmarkStart w:id="231" w:name="_Toc60594988"/>
      <w:bookmarkStart w:id="232" w:name="_Toc60595094"/>
      <w:bookmarkStart w:id="233" w:name="_Toc60595211"/>
      <w:bookmarkStart w:id="234" w:name="_Toc61301327"/>
      <w:bookmarkStart w:id="235" w:name="_Toc61609802"/>
      <w:bookmarkStart w:id="236" w:name="_Toc62139986"/>
      <w:bookmarkStart w:id="237" w:name="_Toc62474358"/>
      <w:bookmarkStart w:id="238" w:name="_Toc62935856"/>
      <w:bookmarkStart w:id="239" w:name="_Toc62935965"/>
      <w:bookmarkStart w:id="240" w:name="_Toc63595758"/>
      <w:bookmarkStart w:id="241" w:name="_Toc63596170"/>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2" w:name="_Toc62935857"/>
      <w:bookmarkStart w:id="243" w:name="_Toc62935966"/>
      <w:bookmarkStart w:id="244" w:name="_Toc63595759"/>
      <w:bookmarkStart w:id="245" w:name="_Toc63596171"/>
      <w:bookmarkEnd w:id="242"/>
      <w:bookmarkEnd w:id="243"/>
      <w:bookmarkEnd w:id="244"/>
      <w:bookmarkEnd w:id="245"/>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6" w:name="_Toc63596172"/>
      <w:r>
        <w:t>Palmer-based</w:t>
      </w:r>
      <w:r w:rsidR="007168FC">
        <w:t xml:space="preserve"> FDM Equivalency Verification</w:t>
      </w:r>
      <w:bookmarkEnd w:id="246"/>
    </w:p>
    <w:p w14:paraId="57497AE2" w14:textId="0AA9AA9C"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w:t>
      </w:r>
      <w:r w:rsidR="00AB2CF2">
        <w:t>ECS</w:t>
      </w:r>
      <w:r w:rsidR="001A572F">
        <w:t xml:space="preserve"> </w:t>
      </w:r>
      <w:r w:rsidR="000A5E32">
        <w:t xml:space="preserve">FDM </w:t>
      </w:r>
      <w:r w:rsidR="00C07007">
        <w:t xml:space="preserve">versus the </w:t>
      </w:r>
      <w:r w:rsidR="00A15FD8">
        <w:t xml:space="preserve">original </w:t>
      </w:r>
      <w:r w:rsidR="00C07007">
        <w:t>C-</w:t>
      </w:r>
      <w:r>
        <w:t>base</w:t>
      </w:r>
      <w:r w:rsidR="001A572F">
        <w:t xml:space="preserve">d </w:t>
      </w:r>
      <w:r w:rsidR="000A5E32">
        <w:t xml:space="preserve">FDM </w:t>
      </w:r>
      <w:r w:rsidR="00A15FD8">
        <w:t>u</w:t>
      </w:r>
      <w:r>
        <w:t xml:space="preserve">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544166">
        <w:t xml:space="preserve"> a</w:t>
      </w:r>
      <w:r w:rsidR="000259ED">
        <w:t xml:space="preserve">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7" w:name="_Toc63596173"/>
      <w:r>
        <w:lastRenderedPageBreak/>
        <w:t>Bourg-based</w:t>
      </w:r>
      <w:r w:rsidR="00112836" w:rsidRPr="005442A9">
        <w:t xml:space="preserve"> </w:t>
      </w:r>
      <w:r w:rsidR="00076CD5" w:rsidRPr="005442A9">
        <w:t>FDM Equivalency Verification</w:t>
      </w:r>
      <w:bookmarkEnd w:id="247"/>
    </w:p>
    <w:p w14:paraId="11561D25" w14:textId="06DD45E3"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w:t>
      </w:r>
      <w:r w:rsidR="004E5CBC">
        <w:t xml:space="preserve">original </w:t>
      </w:r>
      <w:r w:rsidRPr="005442A9">
        <w:t xml:space="preserve">C++/OOP FDM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781800">
        <w:t>s use</w:t>
      </w:r>
      <w:r w:rsidR="000259ED">
        <w:t xml:space="preserve"> of 32-bit floating-</w:t>
      </w:r>
      <w:r w:rsidR="00C2113A">
        <w:t>point numbers, whereas the Palmer-based model uses</w:t>
      </w:r>
      <w:r w:rsidR="005203D0">
        <w:t xml:space="preserve"> more precise</w:t>
      </w:r>
      <w:r w:rsidR="0034283F">
        <w:t xml:space="preserve"> 64-bit floating-</w:t>
      </w:r>
      <w:r w:rsidR="00FF3DAB">
        <w:t>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8" w:name="_Toc63596174"/>
      <w:r>
        <w:t>C</w:t>
      </w:r>
      <w:r w:rsidR="00B4117A">
        <w:t>ustom</w:t>
      </w:r>
      <w:r>
        <w:t xml:space="preserve"> T</w:t>
      </w:r>
      <w:r w:rsidR="00B4117A">
        <w:t>ype Modules</w:t>
      </w:r>
      <w:bookmarkEnd w:id="248"/>
    </w:p>
    <w:p w14:paraId="4DB83209" w14:textId="006CF70F"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rsidR="007F3ABC">
        <w:t xml:space="preserve"> re-implemented FDM, </w:t>
      </w:r>
      <w:r w:rsidR="00105D8C">
        <w:t>Rust unit tests</w:t>
      </w:r>
      <w:r w:rsidR="007F3ABC">
        <w:t xml:space="preserve"> were added</w:t>
      </w:r>
      <w:r w:rsidR="00105D8C">
        <w:t xml:space="preserve">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49" w:name="_Toc63596175"/>
      <w:r w:rsidRPr="005442A9">
        <w:t>Flight Simulators</w:t>
      </w:r>
      <w:bookmarkEnd w:id="249"/>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46410111"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E80188">
        <w:t xml:space="preserve"> to a</w:t>
      </w:r>
      <w:r w:rsidR="00B133D1">
        <w:t xml:space="preserve"> floa</w:t>
      </w:r>
      <w:r w:rsidR="000259ED">
        <w:t>ting-</w:t>
      </w:r>
      <w:r w:rsidR="00B133D1">
        <w:t xml:space="preserve">point </w:t>
      </w:r>
      <w:r w:rsidR="00A13C54">
        <w:t xml:space="preserve">margin of </w:t>
      </w:r>
      <w:r w:rsidR="00B133D1">
        <w:t xml:space="preserve">error. </w:t>
      </w:r>
    </w:p>
    <w:p w14:paraId="35BFC218" w14:textId="05C9DA21"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36F2E1B4">
            <wp:extent cx="4963795" cy="393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4963795" cy="393197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0" w:name="_Toc6402081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50"/>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1" w:name="_Toc63596176"/>
      <w:r w:rsidRPr="00E914BE">
        <w:rPr>
          <w:sz w:val="29"/>
          <w:szCs w:val="29"/>
        </w:rPr>
        <w:lastRenderedPageBreak/>
        <w:t>Conclusion</w:t>
      </w:r>
      <w:bookmarkEnd w:id="251"/>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54EFB1C5" w:rsidR="004E158B" w:rsidRDefault="00991F30" w:rsidP="00FC26A2">
      <w:pPr>
        <w:spacing w:before="100" w:beforeAutospacing="1" w:after="100" w:afterAutospacing="1"/>
        <w:contextualSpacing/>
      </w:pPr>
      <w:r>
        <w:t xml:space="preserve">The results found are </w:t>
      </w:r>
      <w:r w:rsidR="002E2DE9">
        <w:t>reiterate</w:t>
      </w:r>
      <w:r>
        <w:t>d</w:t>
      </w:r>
      <w:r w:rsidR="002E2DE9" w:rsidRPr="002E2DE9">
        <w:t xml:space="preserve"> during </w:t>
      </w:r>
      <w:r w:rsidR="002E2DE9">
        <w:t xml:space="preserve">testing and </w:t>
      </w:r>
      <w:r w:rsidR="002E2DE9" w:rsidRPr="002E2DE9">
        <w:t>analysis</w:t>
      </w:r>
      <w:r w:rsidR="005C0255">
        <w:t xml:space="preserve"> of the </w:t>
      </w:r>
      <w:r w:rsidR="00B20F19">
        <w:t>two Flight Dynamics Models</w:t>
      </w:r>
      <w:r w:rsidR="005C0255">
        <w:t xml:space="preserve"> </w:t>
      </w:r>
      <w:r w:rsidR="000238A4">
        <w:t xml:space="preserve">(FDM) </w:t>
      </w:r>
      <w:r w:rsidR="005C0255">
        <w:t>and their subsequent flight simulators.</w:t>
      </w:r>
      <w:r>
        <w:t xml:space="preserve"> Next, the c</w:t>
      </w:r>
      <w:r w:rsidR="002E2DE9">
        <w:t>ontribution</w:t>
      </w:r>
      <w:r w:rsidR="002E2DE9" w:rsidRPr="002E2DE9">
        <w:t xml:space="preserve"> impact</w:t>
      </w:r>
      <w:r w:rsidR="002E2DE9">
        <w:t xml:space="preserve"> that this research has on the field of simulation and modeling</w:t>
      </w:r>
      <w:r>
        <w:t xml:space="preserve"> is described</w:t>
      </w:r>
      <w:r w:rsidR="00E63DB4">
        <w:t xml:space="preserve">, and </w:t>
      </w:r>
      <w:r w:rsidR="002E2DE9">
        <w:t>possible future research extending this thesis</w:t>
      </w:r>
      <w:r w:rsidR="00137C3B">
        <w:t xml:space="preserve"> concerning</w:t>
      </w:r>
      <w:r w:rsidR="005C0255">
        <w:t xml:space="preserve"> the Entity-Component-System</w:t>
      </w:r>
      <w:r w:rsidR="00486CF0">
        <w:t xml:space="preserve"> architecture</w:t>
      </w:r>
      <w:r w:rsidR="00EA5F0F">
        <w:t xml:space="preserve"> (ECS)</w:t>
      </w:r>
      <w:r w:rsidR="00E63DB4">
        <w:t xml:space="preserve"> is explained</w:t>
      </w:r>
      <w:r w:rsidR="00486CF0">
        <w:t>.</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2" w:name="_Toc60590619"/>
      <w:bookmarkStart w:id="253" w:name="_Toc60591002"/>
      <w:bookmarkStart w:id="254" w:name="_Toc60591109"/>
      <w:bookmarkStart w:id="255" w:name="_Toc60591216"/>
      <w:bookmarkStart w:id="256" w:name="_Toc60594865"/>
      <w:bookmarkStart w:id="257" w:name="_Toc60595007"/>
      <w:bookmarkStart w:id="258" w:name="_Toc60595113"/>
      <w:bookmarkStart w:id="259" w:name="_Toc60595230"/>
      <w:bookmarkStart w:id="260" w:name="_Toc61301346"/>
      <w:bookmarkStart w:id="261" w:name="_Toc61609808"/>
      <w:bookmarkStart w:id="262" w:name="_Toc62139992"/>
      <w:bookmarkStart w:id="263" w:name="_Toc62474364"/>
      <w:bookmarkStart w:id="264" w:name="_Toc62935863"/>
      <w:bookmarkStart w:id="265" w:name="_Toc62935972"/>
      <w:bookmarkStart w:id="266" w:name="_Toc63595765"/>
      <w:bookmarkStart w:id="267" w:name="_Toc63596177"/>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8" w:name="_Toc63596178"/>
      <w:r>
        <w:t>Research Conclusions</w:t>
      </w:r>
      <w:bookmarkEnd w:id="268"/>
    </w:p>
    <w:p w14:paraId="78FEC9EA" w14:textId="3BF47FD0"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EA5F0F">
        <w:t>ECS</w:t>
      </w:r>
      <w:r w:rsidR="009F6F6F">
        <w:t xml:space="preserve">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 xml:space="preserve">hrough the re-implementation of two </w:t>
      </w:r>
      <w:r w:rsidR="000238A4">
        <w:t>FDMs</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2C4BB4">
        <w:t xml:space="preserve"> the </w:t>
      </w:r>
      <w:r w:rsidR="00673D1A">
        <w:t>viability of the ECS architecture</w:t>
      </w:r>
      <w:r w:rsidR="002C4BB4">
        <w:t xml:space="preserve"> was confirmed</w:t>
      </w:r>
      <w:r w:rsidR="00673D1A">
        <w:t xml:space="preserve">. </w:t>
      </w:r>
    </w:p>
    <w:p w14:paraId="0A60E4EA" w14:textId="76406F5E"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 xml:space="preserve">in his </w:t>
      </w:r>
      <w:r w:rsidR="0084263E">
        <w:t xml:space="preserve">published </w:t>
      </w:r>
      <w:r>
        <w:t>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w:t>
      </w:r>
      <w:r w:rsidR="004E5CBC">
        <w:t xml:space="preserve">original </w:t>
      </w:r>
      <w:r w:rsidR="006E484F">
        <w:t>imperative</w:t>
      </w:r>
      <w:r w:rsidR="00D07C68">
        <w:t xml:space="preserve"> C</w:t>
      </w:r>
      <w:r w:rsidR="00673D1A">
        <w:t xml:space="preserve">-based </w:t>
      </w:r>
      <w:r w:rsidR="005C1D0F">
        <w:lastRenderedPageBreak/>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and took the last frames flight data and compared it to the flight data generated under the same parameters by the original</w:t>
      </w:r>
      <w:r w:rsidR="004E5CBC">
        <w:t xml:space="preserve"> code</w:t>
      </w:r>
      <w:r w:rsidR="00F95E6A">
        <w:t xml:space="preserve">.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3C123D98"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w:t>
      </w:r>
      <w:r w:rsidR="0084263E">
        <w:t xml:space="preserve">published </w:t>
      </w:r>
      <w:r w:rsidR="00ED609B">
        <w:t xml:space="preserve">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 xml:space="preserve">Just like the previous </w:t>
      </w:r>
      <w:r w:rsidR="007E7D2F">
        <w:t>tests,</w:t>
      </w:r>
      <w:r w:rsidR="007209A4">
        <w:t xml:space="preserve"> the FDMs</w:t>
      </w:r>
      <w:r w:rsidR="007E7D2F">
        <w:t xml:space="preserve"> were ran</w:t>
      </w:r>
      <w:r w:rsidR="007209A4">
        <w:t xml:space="preserve"> through a fligh</w:t>
      </w:r>
      <w:r w:rsidR="00CD1327">
        <w:t>t path performing some maneuver</w:t>
      </w:r>
      <w:r w:rsidR="00750204">
        <w:t>s</w:t>
      </w:r>
      <w:r w:rsidR="00770755">
        <w:t xml:space="preserve"> </w:t>
      </w:r>
      <w:r w:rsidR="007209A4">
        <w:t xml:space="preserve">and </w:t>
      </w:r>
      <w:r w:rsidR="009304C3">
        <w:t xml:space="preserve">compared the </w:t>
      </w:r>
      <w:r w:rsidR="007209A4">
        <w:t xml:space="preserve">flight data from the last frame </w:t>
      </w:r>
      <w:r w:rsidR="00B9035F">
        <w:t>of the original</w:t>
      </w:r>
      <w:r w:rsidR="009304C3">
        <w:t xml:space="preserve">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350CE5B3" w:rsidR="00FE4F24" w:rsidRDefault="00582B24" w:rsidP="00FC26A2">
      <w:pPr>
        <w:spacing w:before="100" w:beforeAutospacing="1" w:after="100" w:afterAutospacing="1"/>
        <w:ind w:firstLine="360"/>
        <w:contextualSpacing/>
      </w:pPr>
      <w:r>
        <w:t xml:space="preserve">Furthermore, </w:t>
      </w:r>
      <w:r w:rsidR="00D8487D">
        <w:t>in relation to</w:t>
      </w:r>
      <w:r w:rsidR="00033751">
        <w:t xml:space="preserve"> Bourg’s flight model,</w:t>
      </w:r>
      <w:r>
        <w:t xml:space="preserve"> the </w:t>
      </w:r>
      <w:r w:rsidR="00FE3570">
        <w:t xml:space="preserve">custom vector, </w:t>
      </w:r>
      <w:r w:rsidR="00D13D51">
        <w:t>matrix, and quaternion module</w:t>
      </w:r>
      <w:r w:rsidR="00410B34">
        <w:t>s</w:t>
      </w:r>
      <w:r w:rsidR="00FE3570">
        <w:t xml:space="preserve"> that were re-implemented in Rust based on Bourg’s custom C++ classes</w:t>
      </w:r>
      <w:r w:rsidR="00033751">
        <w:t xml:space="preserve"> were tested</w:t>
      </w:r>
      <w:r w:rsidR="00FE3570">
        <w:t xml:space="preserve">. </w:t>
      </w:r>
      <w:r w:rsidR="00E73F52">
        <w:t>Rust unit tests</w:t>
      </w:r>
      <w:r w:rsidR="009847B0">
        <w:t xml:space="preserve"> were set up</w:t>
      </w:r>
      <w:r w:rsidR="00E73F52">
        <w:t xml:space="preserve">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w:t>
      </w:r>
      <w:r w:rsidR="00C01571">
        <w:t xml:space="preserve">+ with some input to gather the baseline </w:t>
      </w:r>
      <w:r w:rsidR="0035566E">
        <w:t>data to be c</w:t>
      </w:r>
      <w:r w:rsidR="001E5099">
        <w:t>ompared</w:t>
      </w:r>
      <w:r w:rsidR="00B9035F">
        <w:t xml:space="preserve"> in the unit tests. The original</w:t>
      </w:r>
      <w:r w:rsidR="0035566E">
        <w:t xml:space="preserve"> data was copied to each respective unit test to be compar</w:t>
      </w:r>
      <w:r w:rsidR="00410B34">
        <w:t>ed to the output of our Rust implementation</w:t>
      </w:r>
      <w:r w:rsidR="0035566E">
        <w:t>. All the tests passed</w:t>
      </w:r>
      <w:r w:rsidR="00831C5F">
        <w:t xml:space="preserve"> with no need for </w:t>
      </w:r>
      <w:r w:rsidR="00261B18">
        <w:t>tolerance</w:t>
      </w:r>
      <w:r w:rsidR="0035566E">
        <w:t xml:space="preserve">, </w:t>
      </w:r>
      <w:r w:rsidR="00261B18">
        <w:t>verifying that these Ru</w:t>
      </w:r>
      <w:r w:rsidR="00281610">
        <w:t>st modules function as expected.</w:t>
      </w:r>
      <w:bookmarkStart w:id="269" w:name="_GoBack"/>
      <w:bookmarkEnd w:id="269"/>
    </w:p>
    <w:p w14:paraId="6A1712DD" w14:textId="6EB53250"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9D4E9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[6]"},"properties":{"noteIndex":0},"schema":"https://github.com/citation-style-language/schema/raw/master/csl-citation.json"}</w:instrText>
      </w:r>
      <w:r w:rsidR="00472C76">
        <w:fldChar w:fldCharType="separate"/>
      </w:r>
      <w:r w:rsidR="009D4E9B" w:rsidRPr="009D4E9B">
        <w:rPr>
          <w:noProof/>
        </w:rPr>
        <w:t>[9]</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3D35D9F2"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832965">
        <w:t xml:space="preserve">it is known that </w:t>
      </w:r>
      <w:r w:rsidR="00B3035A">
        <w:t xml:space="preserve">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rsidR="006B5F70">
        <w:t xml:space="preserve">, it is guaranteed that </w:t>
      </w:r>
      <w:r>
        <w:t xml:space="preserve">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lastRenderedPageBreak/>
        <w:t>Future Research</w:t>
      </w:r>
      <w:bookmarkEnd w:id="27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37FD5326" w14:textId="3D24B52B" w:rsidR="005A5D50" w:rsidRDefault="00A42267" w:rsidP="0060790B">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lastRenderedPageBreak/>
        <w:t>Appendix A: Configuring FlightGear as a Visual System</w:t>
      </w:r>
      <w:bookmarkEnd w:id="272"/>
    </w:p>
    <w:p w14:paraId="7E660C58" w14:textId="42F0BD12" w:rsidR="003B589A" w:rsidRDefault="00381A61" w:rsidP="00842693">
      <w:pPr>
        <w:spacing w:before="100" w:beforeAutospacing="1" w:after="100" w:afterAutospacing="1"/>
        <w:contextualSpacing/>
      </w:pPr>
      <w:r>
        <w:t>The command line to execute the FlightGear application for simu</w:t>
      </w:r>
      <w:r w:rsidR="00E1774F">
        <w:t>lation use in</w:t>
      </w:r>
      <w:r>
        <w:t xml:space="preserve"> this research is</w:t>
      </w:r>
      <w:r w:rsidR="00D27DC4">
        <w:t>:</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3EB0DE43" w:rsidR="00D27DC4" w:rsidRDefault="00203EE3" w:rsidP="00842693">
      <w:pPr>
        <w:spacing w:before="100" w:beforeAutospacing="1" w:after="100" w:afterAutospacing="1"/>
        <w:contextualSpacing/>
      </w:pPr>
      <w:r>
        <w:t>Command line breakdown</w:t>
      </w:r>
      <w:r w:rsidR="00D27DC4">
        <w:t>:</w:t>
      </w:r>
    </w:p>
    <w:p w14:paraId="194B8C18" w14:textId="401B3C0A" w:rsidR="00EA668D" w:rsidRDefault="003C0BD3" w:rsidP="00AC1730">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w:t>
      </w:r>
      <w:r w:rsidR="00E75260">
        <w:t>light Dynamics Model</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917CEFD" w14:textId="3E5B6DF3" w:rsidR="00125E43" w:rsidRPr="00B16165" w:rsidRDefault="00BF5959" w:rsidP="00842693">
      <w:pPr>
        <w:pStyle w:val="Heading1"/>
        <w:rPr>
          <w:sz w:val="29"/>
          <w:szCs w:val="29"/>
        </w:rPr>
      </w:pPr>
      <w:bookmarkStart w:id="273" w:name="_Toc63596182"/>
      <w:r w:rsidRPr="00B16165">
        <w:rPr>
          <w:sz w:val="29"/>
          <w:szCs w:val="29"/>
        </w:rPr>
        <w:lastRenderedPageBreak/>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402083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402083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19F3695D" w14:textId="092748EC"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lastRenderedPageBreak/>
        <w:t>Bibliography</w:t>
      </w:r>
      <w:bookmarkEnd w:id="276"/>
    </w:p>
    <w:p w14:paraId="3F4FEEAD" w14:textId="50F0DD03" w:rsidR="009D4E9B" w:rsidRPr="009D4E9B" w:rsidRDefault="00472C76" w:rsidP="009D4E9B">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9D4E9B" w:rsidRPr="009D4E9B">
        <w:rPr>
          <w:noProof/>
          <w:szCs w:val="24"/>
        </w:rPr>
        <w:t>[1]</w:t>
      </w:r>
      <w:r w:rsidR="009D4E9B" w:rsidRPr="009D4E9B">
        <w:rPr>
          <w:noProof/>
          <w:szCs w:val="24"/>
        </w:rPr>
        <w:tab/>
        <w:t>slide-rs hackers, “Specs.” https://crates.io/crates/specs.</w:t>
      </w:r>
    </w:p>
    <w:p w14:paraId="7884327E"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w:t>
      </w:r>
      <w:r w:rsidRPr="009D4E9B">
        <w:rPr>
          <w:noProof/>
          <w:szCs w:val="24"/>
        </w:rPr>
        <w:tab/>
        <w:t xml:space="preserve">G. Palmer, </w:t>
      </w:r>
      <w:r w:rsidRPr="009D4E9B">
        <w:rPr>
          <w:i/>
          <w:iCs/>
          <w:noProof/>
          <w:szCs w:val="24"/>
        </w:rPr>
        <w:t>Physics for game programmers</w:t>
      </w:r>
      <w:r w:rsidRPr="009D4E9B">
        <w:rPr>
          <w:noProof/>
          <w:szCs w:val="24"/>
        </w:rPr>
        <w:t>. Apress, 2005.</w:t>
      </w:r>
    </w:p>
    <w:p w14:paraId="02920F34"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w:t>
      </w:r>
      <w:r w:rsidRPr="009D4E9B">
        <w:rPr>
          <w:noProof/>
          <w:szCs w:val="24"/>
        </w:rPr>
        <w:tab/>
        <w:t xml:space="preserve">D. M. Bourg and B. Bywalec, </w:t>
      </w:r>
      <w:r w:rsidRPr="009D4E9B">
        <w:rPr>
          <w:i/>
          <w:iCs/>
          <w:noProof/>
          <w:szCs w:val="24"/>
        </w:rPr>
        <w:t>Physics for Game Developers, Second Edition</w:t>
      </w:r>
      <w:r w:rsidRPr="009D4E9B">
        <w:rPr>
          <w:noProof/>
          <w:szCs w:val="24"/>
        </w:rPr>
        <w:t>. O’Reilly Media, 2013.</w:t>
      </w:r>
    </w:p>
    <w:p w14:paraId="385DE215"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[4]</w:t>
      </w:r>
      <w:r w:rsidRPr="009D4E9B">
        <w:rPr>
          <w:noProof/>
          <w:szCs w:val="24"/>
        </w:rPr>
        <w:tab/>
        <w:t>“FlightGear Flight Simulator.” https://www.flightgear.org/.</w:t>
      </w:r>
    </w:p>
    <w:p w14:paraId="04B70F36"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[5]</w:t>
      </w:r>
      <w:r w:rsidRPr="009D4E9B">
        <w:rPr>
          <w:noProof/>
          <w:szCs w:val="24"/>
        </w:rPr>
        <w:tab/>
        <w:t xml:space="preserve">R. R. Hill and J. O. Miller, “A History Of United States Military Simulation,” </w:t>
      </w:r>
      <w:r w:rsidRPr="009D4E9B">
        <w:rPr>
          <w:i/>
          <w:iCs/>
          <w:noProof/>
          <w:szCs w:val="24"/>
        </w:rPr>
        <w:t>2017 Winter Simul. Conf.</w:t>
      </w:r>
      <w:r w:rsidRPr="009D4E9B">
        <w:rPr>
          <w:noProof/>
          <w:szCs w:val="24"/>
        </w:rPr>
        <w:t>, 2017.</w:t>
      </w:r>
    </w:p>
    <w:p w14:paraId="7DCF2AFC"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[6]</w:t>
      </w:r>
      <w:r w:rsidRPr="009D4E9B">
        <w:rPr>
          <w:noProof/>
          <w:szCs w:val="24"/>
        </w:rPr>
        <w:tab/>
        <w:t>J. A. Vagedes, D. D. Hodson, S. L. Nykl, and J. R. Millar, “ECS Architecture for Modern Military Simulators,” 2019.</w:t>
      </w:r>
    </w:p>
    <w:p w14:paraId="0FB0F15F"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[7]</w:t>
      </w:r>
      <w:r w:rsidRPr="009D4E9B">
        <w:rPr>
          <w:noProof/>
          <w:szCs w:val="24"/>
        </w:rPr>
        <w:tab/>
        <w:t>“Create a world with more play,” 2020. https://unity.com/solutions/game.</w:t>
      </w:r>
    </w:p>
    <w:p w14:paraId="12288BAD"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[8]</w:t>
      </w:r>
      <w:r w:rsidRPr="009D4E9B">
        <w:rPr>
          <w:noProof/>
          <w:szCs w:val="24"/>
        </w:rPr>
        <w:tab/>
        <w:t>“Unity helps bring the masses together in Mediatonic’s absurd multiplayer,” 2020. https://unity.com/case-study/mediatonic-fall-guys.</w:t>
      </w:r>
    </w:p>
    <w:p w14:paraId="38832E3C"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[9]</w:t>
      </w:r>
      <w:r w:rsidRPr="009D4E9B">
        <w:rPr>
          <w:noProof/>
          <w:szCs w:val="24"/>
        </w:rPr>
        <w:tab/>
        <w:t>J. A. Vagedes, “A Study of Execution Performance for Rust-Based Object vs Data Oriented Architectures,” Air Force Institute of Technology, 2020.</w:t>
      </w:r>
    </w:p>
    <w:p w14:paraId="1B918B17"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[10]</w:t>
      </w:r>
      <w:r w:rsidRPr="009D4E9B">
        <w:rPr>
          <w:noProof/>
          <w:szCs w:val="24"/>
        </w:rPr>
        <w:tab/>
        <w:t xml:space="preserve">“Flight Dynamics Model,” </w:t>
      </w:r>
      <w:r w:rsidRPr="009D4E9B">
        <w:rPr>
          <w:i/>
          <w:iCs/>
          <w:noProof/>
          <w:szCs w:val="24"/>
        </w:rPr>
        <w:t>FlightGear Wiki</w:t>
      </w:r>
      <w:r w:rsidRPr="009D4E9B">
        <w:rPr>
          <w:noProof/>
          <w:szCs w:val="24"/>
        </w:rPr>
        <w:t>. http://wiki.flightgear.org/Flight_Dynamics_Model.</w:t>
      </w:r>
    </w:p>
    <w:p w14:paraId="3991BC49"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[11]</w:t>
      </w:r>
      <w:r w:rsidRPr="009D4E9B">
        <w:rPr>
          <w:noProof/>
          <w:szCs w:val="24"/>
        </w:rPr>
        <w:tab/>
        <w:t xml:space="preserve">“Degrees of freedom (mechanics),” </w:t>
      </w:r>
      <w:r w:rsidRPr="009D4E9B">
        <w:rPr>
          <w:i/>
          <w:iCs/>
          <w:noProof/>
          <w:szCs w:val="24"/>
        </w:rPr>
        <w:t>Wikipedia</w:t>
      </w:r>
      <w:r w:rsidRPr="009D4E9B">
        <w:rPr>
          <w:noProof/>
          <w:szCs w:val="24"/>
        </w:rPr>
        <w:t>, 2020. https://en.wikipedia.org/wiki/Degrees_of_freedom_(mechanics).</w:t>
      </w:r>
    </w:p>
    <w:p w14:paraId="26F10893"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[12]</w:t>
      </w:r>
      <w:r w:rsidRPr="009D4E9B">
        <w:rPr>
          <w:noProof/>
          <w:szCs w:val="24"/>
        </w:rPr>
        <w:tab/>
        <w:t xml:space="preserve">M. T.S., </w:t>
      </w:r>
      <w:r w:rsidRPr="009D4E9B">
        <w:rPr>
          <w:i/>
          <w:iCs/>
          <w:noProof/>
          <w:szCs w:val="24"/>
        </w:rPr>
        <w:t>Rust In Action</w:t>
      </w:r>
      <w:r w:rsidRPr="009D4E9B">
        <w:rPr>
          <w:noProof/>
          <w:szCs w:val="24"/>
        </w:rPr>
        <w:t>, Manning Ea. Manning Publications, 2019.</w:t>
      </w:r>
    </w:p>
    <w:p w14:paraId="07E2B0E5"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[13]</w:t>
      </w:r>
      <w:r w:rsidRPr="009D4E9B">
        <w:rPr>
          <w:noProof/>
          <w:szCs w:val="24"/>
        </w:rPr>
        <w:tab/>
        <w:t xml:space="preserve">W. Durham, </w:t>
      </w:r>
      <w:r w:rsidRPr="009D4E9B">
        <w:rPr>
          <w:i/>
          <w:iCs/>
          <w:noProof/>
          <w:szCs w:val="24"/>
        </w:rPr>
        <w:t>Aircraft Flight Dynamics and Control</w:t>
      </w:r>
      <w:r w:rsidRPr="009D4E9B">
        <w:rPr>
          <w:noProof/>
          <w:szCs w:val="24"/>
        </w:rPr>
        <w:t>. Wiley, 2013.</w:t>
      </w:r>
    </w:p>
    <w:p w14:paraId="1EA8EB3B"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[14]</w:t>
      </w:r>
      <w:r w:rsidRPr="009D4E9B">
        <w:rPr>
          <w:noProof/>
          <w:szCs w:val="24"/>
        </w:rPr>
        <w:tab/>
        <w:t xml:space="preserve">“Flight dynamics (fixed-wing aircraft),” </w:t>
      </w:r>
      <w:r w:rsidRPr="009D4E9B">
        <w:rPr>
          <w:i/>
          <w:iCs/>
          <w:noProof/>
          <w:szCs w:val="24"/>
        </w:rPr>
        <w:t>Wikipedia</w:t>
      </w:r>
      <w:r w:rsidRPr="009D4E9B">
        <w:rPr>
          <w:noProof/>
          <w:szCs w:val="24"/>
        </w:rPr>
        <w:t>, 2020. https://en.wikipedia.org/wiki/Flight_dynamics_(fixed-wing_aircraft).</w:t>
      </w:r>
    </w:p>
    <w:p w14:paraId="5154E616"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[15]</w:t>
      </w:r>
      <w:r w:rsidRPr="009D4E9B">
        <w:rPr>
          <w:noProof/>
          <w:szCs w:val="24"/>
        </w:rPr>
        <w:tab/>
        <w:t xml:space="preserve">“Airfoil,” </w:t>
      </w:r>
      <w:r w:rsidRPr="009D4E9B">
        <w:rPr>
          <w:i/>
          <w:iCs/>
          <w:noProof/>
          <w:szCs w:val="24"/>
        </w:rPr>
        <w:t>Wikipedia</w:t>
      </w:r>
      <w:r w:rsidRPr="009D4E9B">
        <w:rPr>
          <w:noProof/>
          <w:szCs w:val="24"/>
        </w:rPr>
        <w:t>, 2020. https://en.wikipedia.org/wiki/Airfoil.</w:t>
      </w:r>
    </w:p>
    <w:p w14:paraId="410BC7EA"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[16]</w:t>
      </w:r>
      <w:r w:rsidRPr="009D4E9B">
        <w:rPr>
          <w:noProof/>
          <w:szCs w:val="24"/>
        </w:rPr>
        <w:tab/>
        <w:t xml:space="preserve">“Flight control surfaces,” </w:t>
      </w:r>
      <w:r w:rsidRPr="009D4E9B">
        <w:rPr>
          <w:i/>
          <w:iCs/>
          <w:noProof/>
          <w:szCs w:val="24"/>
        </w:rPr>
        <w:t>Wikipedia</w:t>
      </w:r>
      <w:r w:rsidRPr="009D4E9B">
        <w:rPr>
          <w:noProof/>
          <w:szCs w:val="24"/>
        </w:rPr>
        <w:t>, 2020. https://en.wikipedia.org/wiki/Flight_control_surfaces.</w:t>
      </w:r>
    </w:p>
    <w:p w14:paraId="7C012163"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[17]</w:t>
      </w:r>
      <w:r w:rsidRPr="009D4E9B">
        <w:rPr>
          <w:noProof/>
          <w:szCs w:val="24"/>
        </w:rPr>
        <w:tab/>
        <w:t xml:space="preserve">“Local tangent plane coordinates,” </w:t>
      </w:r>
      <w:r w:rsidRPr="009D4E9B">
        <w:rPr>
          <w:i/>
          <w:iCs/>
          <w:noProof/>
          <w:szCs w:val="24"/>
        </w:rPr>
        <w:t>Wikipedia</w:t>
      </w:r>
      <w:r w:rsidRPr="009D4E9B">
        <w:rPr>
          <w:noProof/>
          <w:szCs w:val="24"/>
        </w:rPr>
        <w:t>. https://en.wikipedia.org/wiki/Local_tangent_plane_coordinates.</w:t>
      </w:r>
    </w:p>
    <w:p w14:paraId="526ADACF"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[18]</w:t>
      </w:r>
      <w:r w:rsidRPr="009D4E9B">
        <w:rPr>
          <w:noProof/>
          <w:szCs w:val="24"/>
        </w:rPr>
        <w:tab/>
        <w:t xml:space="preserve">“Moment of inertia,” </w:t>
      </w:r>
      <w:r w:rsidRPr="009D4E9B">
        <w:rPr>
          <w:i/>
          <w:iCs/>
          <w:noProof/>
          <w:szCs w:val="24"/>
        </w:rPr>
        <w:t>Wikipedia</w:t>
      </w:r>
      <w:r w:rsidRPr="009D4E9B">
        <w:rPr>
          <w:noProof/>
          <w:szCs w:val="24"/>
        </w:rPr>
        <w:t>, 2020. https://en.wikipedia.org/wiki/Moment_of_inertia.</w:t>
      </w:r>
    </w:p>
    <w:p w14:paraId="68591D2D"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[19]</w:t>
      </w:r>
      <w:r w:rsidRPr="009D4E9B">
        <w:rPr>
          <w:noProof/>
          <w:szCs w:val="24"/>
        </w:rPr>
        <w:tab/>
        <w:t>G. Fiedler, “Integration Basics,” 2014. https://gafferongames.com/post/integration_basics/.</w:t>
      </w:r>
    </w:p>
    <w:p w14:paraId="3DC1295B"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[20]</w:t>
      </w:r>
      <w:r w:rsidRPr="009D4E9B">
        <w:rPr>
          <w:noProof/>
          <w:szCs w:val="24"/>
        </w:rPr>
        <w:tab/>
        <w:t>G. Fiedler, “Fix Your Timestep!,” 2014. https://gafferongames.com/post/fix_your_timestep/.</w:t>
      </w:r>
    </w:p>
    <w:p w14:paraId="365C5204"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[21]</w:t>
      </w:r>
      <w:r w:rsidRPr="009D4E9B">
        <w:rPr>
          <w:noProof/>
          <w:szCs w:val="24"/>
        </w:rPr>
        <w:tab/>
        <w:t>R. Nystrom, “Game Programming Patterns,” 2014. https://gameprogrammingpatterns.com/game-loop.html.</w:t>
      </w:r>
    </w:p>
    <w:p w14:paraId="0EC321A6"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[22]</w:t>
      </w:r>
      <w:r w:rsidRPr="009D4E9B">
        <w:rPr>
          <w:noProof/>
          <w:szCs w:val="24"/>
        </w:rPr>
        <w:tab/>
        <w:t xml:space="preserve">A. Rhemann, “A Handbook of Flight Simulation Fidelity Requirements for Human Factors Research,” </w:t>
      </w:r>
      <w:r w:rsidRPr="009D4E9B">
        <w:rPr>
          <w:i/>
          <w:iCs/>
          <w:noProof/>
          <w:szCs w:val="24"/>
        </w:rPr>
        <w:t>Natl. Tech. Inf. Serv.</w:t>
      </w:r>
      <w:r w:rsidRPr="009D4E9B">
        <w:rPr>
          <w:noProof/>
          <w:szCs w:val="24"/>
        </w:rPr>
        <w:t>, 1995.</w:t>
      </w:r>
    </w:p>
    <w:p w14:paraId="6EEE87A3"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[23]</w:t>
      </w:r>
      <w:r w:rsidRPr="009D4E9B">
        <w:rPr>
          <w:noProof/>
          <w:szCs w:val="24"/>
        </w:rPr>
        <w:tab/>
        <w:t xml:space="preserve">G. Dussart, V. Portapas, A. Pontillo, and M. Lone, “Flight Dynamic Modelling and Simulation of Large Flexible Aircraft,” </w:t>
      </w:r>
      <w:r w:rsidRPr="009D4E9B">
        <w:rPr>
          <w:i/>
          <w:iCs/>
          <w:noProof/>
          <w:szCs w:val="24"/>
        </w:rPr>
        <w:t>Flight Phys. - Model. Tech. Technol.</w:t>
      </w:r>
      <w:r w:rsidRPr="009D4E9B">
        <w:rPr>
          <w:noProof/>
          <w:szCs w:val="24"/>
        </w:rPr>
        <w:t>, 2018, doi: 10.5772/intechopen.71050.</w:t>
      </w:r>
    </w:p>
    <w:p w14:paraId="4FD66A1B"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[24]</w:t>
      </w:r>
      <w:r w:rsidRPr="009D4E9B">
        <w:rPr>
          <w:noProof/>
          <w:szCs w:val="24"/>
        </w:rPr>
        <w:tab/>
        <w:t xml:space="preserve">M. M. Duquette, “The development and application of SimpleFlight, a variable-fidelity flight dynamics model,” </w:t>
      </w:r>
      <w:r w:rsidRPr="009D4E9B">
        <w:rPr>
          <w:i/>
          <w:iCs/>
          <w:noProof/>
          <w:szCs w:val="24"/>
        </w:rPr>
        <w:t>Collect. Tech. Pap. - 2007 AIAA Model. Simul. Technol. Conf.</w:t>
      </w:r>
      <w:r w:rsidRPr="009D4E9B">
        <w:rPr>
          <w:noProof/>
          <w:szCs w:val="24"/>
        </w:rPr>
        <w:t>, vol. 1, no. August, pp. 133–149, 2007, doi: 10.2514/6.2007-6372.</w:t>
      </w:r>
    </w:p>
    <w:p w14:paraId="6FB16B3E"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[25]</w:t>
      </w:r>
      <w:r w:rsidRPr="009D4E9B">
        <w:rPr>
          <w:noProof/>
          <w:szCs w:val="24"/>
        </w:rPr>
        <w:tab/>
        <w:t xml:space="preserve">Unity, “Overview - Intro To The Entity Component System And C# Job System 1/5,” </w:t>
      </w:r>
      <w:r w:rsidRPr="009D4E9B">
        <w:rPr>
          <w:i/>
          <w:iCs/>
          <w:noProof/>
          <w:szCs w:val="24"/>
        </w:rPr>
        <w:t>YouTube</w:t>
      </w:r>
      <w:r w:rsidRPr="009D4E9B">
        <w:rPr>
          <w:noProof/>
          <w:szCs w:val="24"/>
        </w:rPr>
        <w:t>, 2018. https://www.youtube.com/watch?v=WLfhUKp2gag&amp;t=186s&amp;ab_channel=Unity.</w:t>
      </w:r>
    </w:p>
    <w:p w14:paraId="046C16C6"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[26]</w:t>
      </w:r>
      <w:r w:rsidRPr="009D4E9B">
        <w:rPr>
          <w:noProof/>
          <w:szCs w:val="24"/>
        </w:rPr>
        <w:tab/>
        <w:t xml:space="preserve">Ben, “Entity Component System Overview in 7 Minutes,” </w:t>
      </w:r>
      <w:r w:rsidRPr="009D4E9B">
        <w:rPr>
          <w:i/>
          <w:iCs/>
          <w:noProof/>
          <w:szCs w:val="24"/>
        </w:rPr>
        <w:t>YouTube</w:t>
      </w:r>
      <w:r w:rsidRPr="009D4E9B">
        <w:rPr>
          <w:noProof/>
          <w:szCs w:val="24"/>
        </w:rPr>
        <w:t>, 2019. https://www.youtube.com/watch?v=2rW7ALyHaas&amp;t=4s&amp;ab_channel=BoardToBitsGames.</w:t>
      </w:r>
    </w:p>
    <w:p w14:paraId="41B2571D"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[27]</w:t>
      </w:r>
      <w:r w:rsidRPr="009D4E9B">
        <w:rPr>
          <w:noProof/>
          <w:szCs w:val="24"/>
        </w:rPr>
        <w:tab/>
        <w:t xml:space="preserve">Unity, “Overview - Intro To The Entity Component System And C# Job System 2/5,” </w:t>
      </w:r>
      <w:r w:rsidRPr="009D4E9B">
        <w:rPr>
          <w:i/>
          <w:iCs/>
          <w:noProof/>
          <w:szCs w:val="24"/>
        </w:rPr>
        <w:t>YouTube</w:t>
      </w:r>
      <w:r w:rsidRPr="009D4E9B">
        <w:rPr>
          <w:noProof/>
          <w:szCs w:val="24"/>
        </w:rPr>
        <w:t>, 2018. https://www.youtube.com/watch?v=z9WE3fwre-k&amp;t=1s&amp;ab_channel=Unity.</w:t>
      </w:r>
    </w:p>
    <w:p w14:paraId="71C4BB50"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[28]</w:t>
      </w:r>
      <w:r w:rsidRPr="009D4E9B">
        <w:rPr>
          <w:noProof/>
          <w:szCs w:val="24"/>
        </w:rPr>
        <w:tab/>
        <w:t xml:space="preserve">T. Schaller, </w:t>
      </w:r>
      <w:r w:rsidRPr="009D4E9B">
        <w:rPr>
          <w:i/>
          <w:iCs/>
          <w:noProof/>
          <w:szCs w:val="24"/>
        </w:rPr>
        <w:t>The Specs Book</w:t>
      </w:r>
      <w:r w:rsidRPr="009D4E9B">
        <w:rPr>
          <w:noProof/>
          <w:szCs w:val="24"/>
        </w:rPr>
        <w:t>, 1st Editio. Crates.io, 2019.</w:t>
      </w:r>
    </w:p>
    <w:p w14:paraId="2352ECB7"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[29]</w:t>
      </w:r>
      <w:r w:rsidRPr="009D4E9B">
        <w:rPr>
          <w:noProof/>
          <w:szCs w:val="24"/>
        </w:rPr>
        <w:tab/>
        <w:t xml:space="preserve">Steve Klabnik and C. Nichols, </w:t>
      </w:r>
      <w:r w:rsidRPr="009D4E9B">
        <w:rPr>
          <w:i/>
          <w:iCs/>
          <w:noProof/>
          <w:szCs w:val="24"/>
        </w:rPr>
        <w:t>The Rust Programming Language</w:t>
      </w:r>
      <w:r w:rsidRPr="009D4E9B">
        <w:rPr>
          <w:noProof/>
          <w:szCs w:val="24"/>
        </w:rPr>
        <w:t>. 2015.</w:t>
      </w:r>
    </w:p>
    <w:p w14:paraId="3F4FFDAD"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[30]</w:t>
      </w:r>
      <w:r w:rsidRPr="009D4E9B">
        <w:rPr>
          <w:noProof/>
          <w:szCs w:val="24"/>
        </w:rPr>
        <w:tab/>
        <w:t xml:space="preserve">S. Klabnik and C. Nichols, </w:t>
      </w:r>
      <w:r w:rsidRPr="009D4E9B">
        <w:rPr>
          <w:i/>
          <w:iCs/>
          <w:noProof/>
          <w:szCs w:val="24"/>
        </w:rPr>
        <w:t>The Rustonomicon</w:t>
      </w:r>
      <w:r w:rsidRPr="009D4E9B">
        <w:rPr>
          <w:noProof/>
          <w:szCs w:val="24"/>
        </w:rPr>
        <w:t>. 2019.</w:t>
      </w:r>
    </w:p>
    <w:p w14:paraId="7AC39D7A"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[31]</w:t>
      </w:r>
      <w:r w:rsidRPr="009D4E9B">
        <w:rPr>
          <w:noProof/>
          <w:szCs w:val="24"/>
        </w:rPr>
        <w:tab/>
        <w:t>R. Apodaca, “Rust Ownership By Example,” 2020. https://depth-first.com/articles/2020/01/27/rust-ownership-by-example/.</w:t>
      </w:r>
    </w:p>
    <w:p w14:paraId="3D7D4409"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[32]</w:t>
      </w:r>
      <w:r w:rsidRPr="009D4E9B">
        <w:rPr>
          <w:noProof/>
          <w:szCs w:val="24"/>
        </w:rPr>
        <w:tab/>
        <w:t>“The Rust’s Community Crate Registry.” https://crates.io/.</w:t>
      </w:r>
    </w:p>
    <w:p w14:paraId="09A7EAB5"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[33]</w:t>
      </w:r>
      <w:r w:rsidRPr="009D4E9B">
        <w:rPr>
          <w:noProof/>
          <w:szCs w:val="24"/>
        </w:rPr>
        <w:tab/>
        <w:t xml:space="preserve">“Command line options,” </w:t>
      </w:r>
      <w:r w:rsidRPr="009D4E9B">
        <w:rPr>
          <w:i/>
          <w:iCs/>
          <w:noProof/>
          <w:szCs w:val="24"/>
        </w:rPr>
        <w:t>FlightGear Wiki</w:t>
      </w:r>
      <w:r w:rsidRPr="009D4E9B">
        <w:rPr>
          <w:noProof/>
          <w:szCs w:val="24"/>
        </w:rPr>
        <w:t>. http://wiki.flightgear.org/Command_line_options.</w:t>
      </w:r>
    </w:p>
    <w:p w14:paraId="09E3E8A4"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[34]</w:t>
      </w:r>
      <w:r w:rsidRPr="009D4E9B">
        <w:rPr>
          <w:noProof/>
          <w:szCs w:val="24"/>
        </w:rPr>
        <w:tab/>
        <w:t>B. Beej and J. Hall, “Using Internet Sockets,” 2019.</w:t>
      </w:r>
    </w:p>
    <w:p w14:paraId="0760889D"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[35]</w:t>
      </w:r>
      <w:r w:rsidRPr="009D4E9B">
        <w:rPr>
          <w:noProof/>
          <w:szCs w:val="24"/>
        </w:rPr>
        <w:tab/>
        <w:t>“Rust By Example.” https://doc.rust-lang.org/rust-by-example/.</w:t>
      </w:r>
    </w:p>
    <w:p w14:paraId="1D65A8E2"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[36]</w:t>
      </w:r>
      <w:r w:rsidRPr="009D4E9B">
        <w:rPr>
          <w:noProof/>
          <w:szCs w:val="24"/>
        </w:rPr>
        <w:tab/>
        <w:t xml:space="preserve">G. Palmer, “Source code for ‘Physics for Game Programmers,’” </w:t>
      </w:r>
      <w:r w:rsidRPr="009D4E9B">
        <w:rPr>
          <w:i/>
          <w:iCs/>
          <w:noProof/>
          <w:szCs w:val="24"/>
        </w:rPr>
        <w:t>Apress</w:t>
      </w:r>
      <w:r w:rsidRPr="009D4E9B">
        <w:rPr>
          <w:noProof/>
          <w:szCs w:val="24"/>
        </w:rPr>
        <w:t>. https://github.com/Apress/physics-for-game-programmers.</w:t>
      </w:r>
    </w:p>
    <w:p w14:paraId="600CA244"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[37]</w:t>
      </w:r>
      <w:r w:rsidRPr="009D4E9B">
        <w:rPr>
          <w:noProof/>
          <w:szCs w:val="24"/>
        </w:rPr>
        <w:tab/>
        <w:t>M. Dilger, “float-cmp.” https://crates.io/crates/float-cmp.</w:t>
      </w:r>
    </w:p>
    <w:p w14:paraId="5FBA056F"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[38]</w:t>
      </w:r>
      <w:r w:rsidRPr="009D4E9B">
        <w:rPr>
          <w:noProof/>
          <w:szCs w:val="24"/>
        </w:rPr>
        <w:tab/>
        <w:t>K. Witters, “deWiTTERS Game Loop,” 2009. https://dewitters.com/dewitters-gameloop/.</w:t>
      </w:r>
    </w:p>
    <w:p w14:paraId="7E6F6164"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[39]</w:t>
      </w:r>
      <w:r w:rsidRPr="009D4E9B">
        <w:rPr>
          <w:noProof/>
          <w:szCs w:val="24"/>
        </w:rPr>
        <w:tab/>
        <w:t>Ostrosco, “device_query.” https://crates.io/crates/device_query.</w:t>
      </w:r>
    </w:p>
    <w:p w14:paraId="11F83304"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[40]</w:t>
      </w:r>
      <w:r w:rsidRPr="009D4E9B">
        <w:rPr>
          <w:noProof/>
          <w:szCs w:val="24"/>
        </w:rPr>
        <w:tab/>
        <w:t>D. Tolnay, “bincode.” https://crates.io/crates/bincode.</w:t>
      </w:r>
    </w:p>
    <w:p w14:paraId="79C9D354"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[41]</w:t>
      </w:r>
      <w:r w:rsidRPr="009D4E9B">
        <w:rPr>
          <w:noProof/>
          <w:szCs w:val="24"/>
        </w:rPr>
        <w:tab/>
        <w:t>D. Tolnay, “serde.” https://crates.io/crates/serde.</w:t>
      </w:r>
    </w:p>
    <w:p w14:paraId="4EBD242B" w14:textId="77777777" w:rsidR="009D4E9B" w:rsidRPr="009D4E9B" w:rsidRDefault="009D4E9B" w:rsidP="009D4E9B">
      <w:pPr>
        <w:widowControl w:val="0"/>
        <w:autoSpaceDE w:val="0"/>
        <w:autoSpaceDN w:val="0"/>
        <w:adjustRightInd w:val="0"/>
        <w:ind w:left="640" w:hanging="640"/>
        <w:rPr>
          <w:noProof/>
          <w:szCs w:val="24"/>
        </w:rPr>
      </w:pPr>
      <w:r w:rsidRPr="009D4E9B">
        <w:rPr>
          <w:noProof/>
          <w:szCs w:val="24"/>
        </w:rPr>
        <w:t>[42]</w:t>
      </w:r>
      <w:r w:rsidRPr="009D4E9B">
        <w:rPr>
          <w:noProof/>
          <w:szCs w:val="24"/>
        </w:rPr>
        <w:tab/>
        <w:t>D. Kramer, “coord_transforms.” https://crates.io/crates/coord_transforms.</w:t>
      </w:r>
    </w:p>
    <w:p w14:paraId="492159C4" w14:textId="77777777" w:rsidR="009D4E9B" w:rsidRPr="009D4E9B" w:rsidRDefault="009D4E9B" w:rsidP="009D4E9B">
      <w:pPr>
        <w:widowControl w:val="0"/>
        <w:autoSpaceDE w:val="0"/>
        <w:autoSpaceDN w:val="0"/>
        <w:adjustRightInd w:val="0"/>
        <w:ind w:left="640" w:hanging="640"/>
        <w:rPr>
          <w:noProof/>
        </w:rPr>
      </w:pPr>
      <w:r w:rsidRPr="009D4E9B">
        <w:rPr>
          <w:noProof/>
          <w:szCs w:val="24"/>
        </w:rPr>
        <w:t>[43]</w:t>
      </w:r>
      <w:r w:rsidRPr="009D4E9B">
        <w:rPr>
          <w:noProof/>
          <w:szCs w:val="24"/>
        </w:rPr>
        <w:tab/>
        <w:t xml:space="preserve">“Property Tree/Sockets,” </w:t>
      </w:r>
      <w:r w:rsidRPr="009D4E9B">
        <w:rPr>
          <w:i/>
          <w:iCs/>
          <w:noProof/>
          <w:szCs w:val="24"/>
        </w:rPr>
        <w:t>FlightGear Wiki</w:t>
      </w:r>
      <w:r w:rsidRPr="009D4E9B">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995A85" w:rsidRDefault="00995A85">
      <w:pPr>
        <w:spacing w:line="240" w:lineRule="auto"/>
      </w:pPr>
      <w:r>
        <w:separator/>
      </w:r>
    </w:p>
  </w:endnote>
  <w:endnote w:type="continuationSeparator" w:id="0">
    <w:p w14:paraId="50510EA8" w14:textId="77777777" w:rsidR="00995A85" w:rsidRDefault="00995A85">
      <w:pPr>
        <w:spacing w:line="240" w:lineRule="auto"/>
      </w:pPr>
      <w:r>
        <w:continuationSeparator/>
      </w:r>
    </w:p>
  </w:endnote>
  <w:endnote w:type="continuationNotice" w:id="1">
    <w:p w14:paraId="74837833" w14:textId="77777777" w:rsidR="00995A85" w:rsidRDefault="00995A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995A85" w:rsidRDefault="00995A85"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0EAC4F14" w:rsidR="00995A85" w:rsidRDefault="00995A85">
    <w:pPr>
      <w:pStyle w:val="Footer"/>
      <w:jc w:val="center"/>
    </w:pPr>
    <w:r>
      <w:fldChar w:fldCharType="begin"/>
    </w:r>
    <w:r>
      <w:instrText xml:space="preserve"> PAGE   \* MERGEFORMAT </w:instrText>
    </w:r>
    <w:r>
      <w:fldChar w:fldCharType="separate"/>
    </w:r>
    <w:r w:rsidR="00281610">
      <w:rPr>
        <w:noProof/>
      </w:rPr>
      <w:t>75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995A85" w:rsidRDefault="00995A85">
      <w:pPr>
        <w:spacing w:line="240" w:lineRule="auto"/>
      </w:pPr>
      <w:r>
        <w:separator/>
      </w:r>
    </w:p>
  </w:footnote>
  <w:footnote w:type="continuationSeparator" w:id="0">
    <w:p w14:paraId="4CD35367" w14:textId="77777777" w:rsidR="00995A85" w:rsidRDefault="00995A85">
      <w:pPr>
        <w:spacing w:line="240" w:lineRule="auto"/>
      </w:pPr>
      <w:r>
        <w:continuationSeparator/>
      </w:r>
    </w:p>
  </w:footnote>
  <w:footnote w:type="continuationNotice" w:id="1">
    <w:p w14:paraId="699D2EB3" w14:textId="77777777" w:rsidR="00995A85" w:rsidRDefault="00995A85">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57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824"/>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25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8A4"/>
    <w:rsid w:val="00023C21"/>
    <w:rsid w:val="0002403D"/>
    <w:rsid w:val="000240F5"/>
    <w:rsid w:val="000248C5"/>
    <w:rsid w:val="000254B7"/>
    <w:rsid w:val="00025656"/>
    <w:rsid w:val="00025965"/>
    <w:rsid w:val="000259ED"/>
    <w:rsid w:val="00025B9F"/>
    <w:rsid w:val="00025CB5"/>
    <w:rsid w:val="0002661E"/>
    <w:rsid w:val="00027159"/>
    <w:rsid w:val="0002762C"/>
    <w:rsid w:val="000276B1"/>
    <w:rsid w:val="00027EEC"/>
    <w:rsid w:val="00030073"/>
    <w:rsid w:val="00030668"/>
    <w:rsid w:val="00030A84"/>
    <w:rsid w:val="00031FCF"/>
    <w:rsid w:val="00032293"/>
    <w:rsid w:val="000323BD"/>
    <w:rsid w:val="00033464"/>
    <w:rsid w:val="00033751"/>
    <w:rsid w:val="000337A4"/>
    <w:rsid w:val="00033B9E"/>
    <w:rsid w:val="0003485F"/>
    <w:rsid w:val="00034AF2"/>
    <w:rsid w:val="00035682"/>
    <w:rsid w:val="000357C7"/>
    <w:rsid w:val="00035B36"/>
    <w:rsid w:val="00036872"/>
    <w:rsid w:val="0003687D"/>
    <w:rsid w:val="00036B37"/>
    <w:rsid w:val="0003723E"/>
    <w:rsid w:val="0003769B"/>
    <w:rsid w:val="00037AD5"/>
    <w:rsid w:val="000401B1"/>
    <w:rsid w:val="0004035C"/>
    <w:rsid w:val="000417E2"/>
    <w:rsid w:val="000426C0"/>
    <w:rsid w:val="00042A25"/>
    <w:rsid w:val="00042A5E"/>
    <w:rsid w:val="00042B01"/>
    <w:rsid w:val="00043685"/>
    <w:rsid w:val="0004390A"/>
    <w:rsid w:val="00043AD2"/>
    <w:rsid w:val="00043D64"/>
    <w:rsid w:val="00044012"/>
    <w:rsid w:val="00044013"/>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19F1"/>
    <w:rsid w:val="0005230B"/>
    <w:rsid w:val="00052356"/>
    <w:rsid w:val="00052B27"/>
    <w:rsid w:val="00052D14"/>
    <w:rsid w:val="000533BE"/>
    <w:rsid w:val="0005366B"/>
    <w:rsid w:val="00053A52"/>
    <w:rsid w:val="00053E7B"/>
    <w:rsid w:val="0005422E"/>
    <w:rsid w:val="00054722"/>
    <w:rsid w:val="00054D32"/>
    <w:rsid w:val="00055083"/>
    <w:rsid w:val="00055429"/>
    <w:rsid w:val="00055D4E"/>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5C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85E"/>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99C"/>
    <w:rsid w:val="00090BB6"/>
    <w:rsid w:val="00090C34"/>
    <w:rsid w:val="00090CF6"/>
    <w:rsid w:val="00090DD8"/>
    <w:rsid w:val="00090E7C"/>
    <w:rsid w:val="00090FA1"/>
    <w:rsid w:val="000910FA"/>
    <w:rsid w:val="00091243"/>
    <w:rsid w:val="000913F7"/>
    <w:rsid w:val="00092034"/>
    <w:rsid w:val="00092110"/>
    <w:rsid w:val="00092699"/>
    <w:rsid w:val="000926FC"/>
    <w:rsid w:val="00093E1B"/>
    <w:rsid w:val="00094178"/>
    <w:rsid w:val="0009486C"/>
    <w:rsid w:val="00094F31"/>
    <w:rsid w:val="00094FE5"/>
    <w:rsid w:val="000952F3"/>
    <w:rsid w:val="000953BF"/>
    <w:rsid w:val="00096B78"/>
    <w:rsid w:val="00096DCB"/>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A3E"/>
    <w:rsid w:val="000A5E32"/>
    <w:rsid w:val="000A5FC5"/>
    <w:rsid w:val="000A62BF"/>
    <w:rsid w:val="000A6478"/>
    <w:rsid w:val="000A7647"/>
    <w:rsid w:val="000A7840"/>
    <w:rsid w:val="000A789A"/>
    <w:rsid w:val="000A7EFB"/>
    <w:rsid w:val="000B038D"/>
    <w:rsid w:val="000B0852"/>
    <w:rsid w:val="000B1201"/>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478"/>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793"/>
    <w:rsid w:val="000E5B99"/>
    <w:rsid w:val="000E5CAB"/>
    <w:rsid w:val="000E6A28"/>
    <w:rsid w:val="000E71C6"/>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0A4"/>
    <w:rsid w:val="000F682F"/>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D28"/>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B0C"/>
    <w:rsid w:val="00120D16"/>
    <w:rsid w:val="00120F7D"/>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1DD"/>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A40"/>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6FCD"/>
    <w:rsid w:val="00157351"/>
    <w:rsid w:val="00157840"/>
    <w:rsid w:val="00157BBD"/>
    <w:rsid w:val="00157E52"/>
    <w:rsid w:val="0016016C"/>
    <w:rsid w:val="00160284"/>
    <w:rsid w:val="00160468"/>
    <w:rsid w:val="00160838"/>
    <w:rsid w:val="001608C3"/>
    <w:rsid w:val="00160AA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991"/>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0D58"/>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5E"/>
    <w:rsid w:val="00187E88"/>
    <w:rsid w:val="00187EB3"/>
    <w:rsid w:val="00187F12"/>
    <w:rsid w:val="001900C1"/>
    <w:rsid w:val="00190178"/>
    <w:rsid w:val="001908D0"/>
    <w:rsid w:val="0019092B"/>
    <w:rsid w:val="00190BBA"/>
    <w:rsid w:val="00190BE5"/>
    <w:rsid w:val="00190EE0"/>
    <w:rsid w:val="00191973"/>
    <w:rsid w:val="00192082"/>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48C"/>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572"/>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A04"/>
    <w:rsid w:val="001C4C03"/>
    <w:rsid w:val="001C4CB8"/>
    <w:rsid w:val="001C4DF0"/>
    <w:rsid w:val="001C5288"/>
    <w:rsid w:val="001C53BB"/>
    <w:rsid w:val="001C5411"/>
    <w:rsid w:val="001C5635"/>
    <w:rsid w:val="001C5BAE"/>
    <w:rsid w:val="001C5CDC"/>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55D1"/>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0E3"/>
    <w:rsid w:val="001F7669"/>
    <w:rsid w:val="001F77CF"/>
    <w:rsid w:val="001F7FEF"/>
    <w:rsid w:val="00200585"/>
    <w:rsid w:val="0020132A"/>
    <w:rsid w:val="00202CF5"/>
    <w:rsid w:val="00202F11"/>
    <w:rsid w:val="00202F34"/>
    <w:rsid w:val="002037C7"/>
    <w:rsid w:val="00203EE3"/>
    <w:rsid w:val="00204039"/>
    <w:rsid w:val="0020433A"/>
    <w:rsid w:val="00205075"/>
    <w:rsid w:val="00205114"/>
    <w:rsid w:val="002051C7"/>
    <w:rsid w:val="00206106"/>
    <w:rsid w:val="002067FC"/>
    <w:rsid w:val="002068EF"/>
    <w:rsid w:val="00206F4C"/>
    <w:rsid w:val="00207A69"/>
    <w:rsid w:val="00207C35"/>
    <w:rsid w:val="00207E1D"/>
    <w:rsid w:val="002102AA"/>
    <w:rsid w:val="002104DC"/>
    <w:rsid w:val="0021070E"/>
    <w:rsid w:val="00210F16"/>
    <w:rsid w:val="002126D1"/>
    <w:rsid w:val="00212737"/>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61D"/>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8D0"/>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E76"/>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101"/>
    <w:rsid w:val="00240342"/>
    <w:rsid w:val="0024088D"/>
    <w:rsid w:val="002409B4"/>
    <w:rsid w:val="00240DA0"/>
    <w:rsid w:val="00241050"/>
    <w:rsid w:val="00241259"/>
    <w:rsid w:val="0024157F"/>
    <w:rsid w:val="0024221C"/>
    <w:rsid w:val="002422D7"/>
    <w:rsid w:val="0024273E"/>
    <w:rsid w:val="00242AD4"/>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02D"/>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21D"/>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5C2"/>
    <w:rsid w:val="00274A23"/>
    <w:rsid w:val="002753E2"/>
    <w:rsid w:val="00275839"/>
    <w:rsid w:val="00275901"/>
    <w:rsid w:val="00275D26"/>
    <w:rsid w:val="00275D7F"/>
    <w:rsid w:val="00276108"/>
    <w:rsid w:val="002764D3"/>
    <w:rsid w:val="00276647"/>
    <w:rsid w:val="002776D8"/>
    <w:rsid w:val="00277BFF"/>
    <w:rsid w:val="00277D1C"/>
    <w:rsid w:val="00277F07"/>
    <w:rsid w:val="00277FAC"/>
    <w:rsid w:val="00280076"/>
    <w:rsid w:val="00280324"/>
    <w:rsid w:val="00280367"/>
    <w:rsid w:val="00280470"/>
    <w:rsid w:val="00280D66"/>
    <w:rsid w:val="00280E48"/>
    <w:rsid w:val="00281014"/>
    <w:rsid w:val="00281055"/>
    <w:rsid w:val="00281127"/>
    <w:rsid w:val="00281610"/>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5A7"/>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09C"/>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1C5B"/>
    <w:rsid w:val="002A2599"/>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EEF"/>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BB4"/>
    <w:rsid w:val="002C4FF3"/>
    <w:rsid w:val="002C52DC"/>
    <w:rsid w:val="002C54A3"/>
    <w:rsid w:val="002C54D0"/>
    <w:rsid w:val="002C56DA"/>
    <w:rsid w:val="002C5B8B"/>
    <w:rsid w:val="002C6201"/>
    <w:rsid w:val="002C6603"/>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206"/>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199C"/>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3EE"/>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83F"/>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80E"/>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DB4"/>
    <w:rsid w:val="00365E10"/>
    <w:rsid w:val="00365E29"/>
    <w:rsid w:val="00365F2D"/>
    <w:rsid w:val="003662DA"/>
    <w:rsid w:val="0036643C"/>
    <w:rsid w:val="003665F1"/>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1A61"/>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A7F89"/>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5BDC"/>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588"/>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665"/>
    <w:rsid w:val="00407762"/>
    <w:rsid w:val="004078FD"/>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49"/>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710"/>
    <w:rsid w:val="004579F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217"/>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472"/>
    <w:rsid w:val="004A47BF"/>
    <w:rsid w:val="004A4C45"/>
    <w:rsid w:val="004A62AA"/>
    <w:rsid w:val="004A64FD"/>
    <w:rsid w:val="004A6708"/>
    <w:rsid w:val="004A6DBE"/>
    <w:rsid w:val="004A6ED8"/>
    <w:rsid w:val="004A7350"/>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48A4"/>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5CBC"/>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2FB0"/>
    <w:rsid w:val="004F341A"/>
    <w:rsid w:val="004F3515"/>
    <w:rsid w:val="004F369E"/>
    <w:rsid w:val="004F3B25"/>
    <w:rsid w:val="004F4007"/>
    <w:rsid w:val="004F4171"/>
    <w:rsid w:val="004F4306"/>
    <w:rsid w:val="004F43EE"/>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3FF"/>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2A1"/>
    <w:rsid w:val="005237D2"/>
    <w:rsid w:val="0052422D"/>
    <w:rsid w:val="005246FA"/>
    <w:rsid w:val="00524A7B"/>
    <w:rsid w:val="00524C1C"/>
    <w:rsid w:val="00524C39"/>
    <w:rsid w:val="00524E2E"/>
    <w:rsid w:val="005250F2"/>
    <w:rsid w:val="00525B55"/>
    <w:rsid w:val="00525E1C"/>
    <w:rsid w:val="00526248"/>
    <w:rsid w:val="00526422"/>
    <w:rsid w:val="005267F7"/>
    <w:rsid w:val="00526B56"/>
    <w:rsid w:val="00526FD6"/>
    <w:rsid w:val="0052728D"/>
    <w:rsid w:val="0052738C"/>
    <w:rsid w:val="005275B7"/>
    <w:rsid w:val="00527860"/>
    <w:rsid w:val="00527BF5"/>
    <w:rsid w:val="00527F72"/>
    <w:rsid w:val="005308B0"/>
    <w:rsid w:val="005309B2"/>
    <w:rsid w:val="005317F9"/>
    <w:rsid w:val="00532209"/>
    <w:rsid w:val="005322BA"/>
    <w:rsid w:val="00532EB2"/>
    <w:rsid w:val="0053332F"/>
    <w:rsid w:val="00533928"/>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4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166"/>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725"/>
    <w:rsid w:val="005518D7"/>
    <w:rsid w:val="00551CE1"/>
    <w:rsid w:val="00552414"/>
    <w:rsid w:val="005529F2"/>
    <w:rsid w:val="00552D5E"/>
    <w:rsid w:val="00553472"/>
    <w:rsid w:val="00553811"/>
    <w:rsid w:val="00553A0B"/>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5A9"/>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5D50"/>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B7845"/>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6F08"/>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0B"/>
    <w:rsid w:val="006079D4"/>
    <w:rsid w:val="00607AB7"/>
    <w:rsid w:val="00607C12"/>
    <w:rsid w:val="00607EE2"/>
    <w:rsid w:val="00607F5E"/>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491"/>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6DCB"/>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66A"/>
    <w:rsid w:val="006607C4"/>
    <w:rsid w:val="00660B04"/>
    <w:rsid w:val="00660BFA"/>
    <w:rsid w:val="00660DED"/>
    <w:rsid w:val="00660F0C"/>
    <w:rsid w:val="0066189B"/>
    <w:rsid w:val="00661D18"/>
    <w:rsid w:val="00661FB0"/>
    <w:rsid w:val="00661FC1"/>
    <w:rsid w:val="0066243D"/>
    <w:rsid w:val="006628F0"/>
    <w:rsid w:val="00662907"/>
    <w:rsid w:val="00662B2A"/>
    <w:rsid w:val="00662CAE"/>
    <w:rsid w:val="00662CE0"/>
    <w:rsid w:val="00662DD1"/>
    <w:rsid w:val="006630C0"/>
    <w:rsid w:val="006637C5"/>
    <w:rsid w:val="00663CEF"/>
    <w:rsid w:val="006642E5"/>
    <w:rsid w:val="00664673"/>
    <w:rsid w:val="006648C0"/>
    <w:rsid w:val="00664E4D"/>
    <w:rsid w:val="00664F97"/>
    <w:rsid w:val="006652FB"/>
    <w:rsid w:val="006674E8"/>
    <w:rsid w:val="006676BD"/>
    <w:rsid w:val="00667783"/>
    <w:rsid w:val="00667BD1"/>
    <w:rsid w:val="00667BDD"/>
    <w:rsid w:val="00667EE9"/>
    <w:rsid w:val="00670205"/>
    <w:rsid w:val="00670279"/>
    <w:rsid w:val="00670303"/>
    <w:rsid w:val="0067031D"/>
    <w:rsid w:val="00670A21"/>
    <w:rsid w:val="00670B94"/>
    <w:rsid w:val="00670BDA"/>
    <w:rsid w:val="00670F60"/>
    <w:rsid w:val="00670FC2"/>
    <w:rsid w:val="00671979"/>
    <w:rsid w:val="00671B43"/>
    <w:rsid w:val="00672010"/>
    <w:rsid w:val="006732E9"/>
    <w:rsid w:val="006737E3"/>
    <w:rsid w:val="00673C87"/>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0B2"/>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99"/>
    <w:rsid w:val="006A00BF"/>
    <w:rsid w:val="006A03D5"/>
    <w:rsid w:val="006A03E8"/>
    <w:rsid w:val="006A0417"/>
    <w:rsid w:val="006A0440"/>
    <w:rsid w:val="006A0807"/>
    <w:rsid w:val="006A0EA5"/>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3F73"/>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800"/>
    <w:rsid w:val="006B0DCB"/>
    <w:rsid w:val="006B10B4"/>
    <w:rsid w:val="006B18F5"/>
    <w:rsid w:val="006B196D"/>
    <w:rsid w:val="006B1E89"/>
    <w:rsid w:val="006B1F5C"/>
    <w:rsid w:val="006B2250"/>
    <w:rsid w:val="006B26D8"/>
    <w:rsid w:val="006B2801"/>
    <w:rsid w:val="006B2E7C"/>
    <w:rsid w:val="006B2F93"/>
    <w:rsid w:val="006B36C1"/>
    <w:rsid w:val="006B43DE"/>
    <w:rsid w:val="006B4D68"/>
    <w:rsid w:val="006B519D"/>
    <w:rsid w:val="006B5F70"/>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6058"/>
    <w:rsid w:val="006C6126"/>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2F20"/>
    <w:rsid w:val="006F325F"/>
    <w:rsid w:val="006F3401"/>
    <w:rsid w:val="006F3D7F"/>
    <w:rsid w:val="006F3F05"/>
    <w:rsid w:val="006F423E"/>
    <w:rsid w:val="006F44D7"/>
    <w:rsid w:val="006F57FF"/>
    <w:rsid w:val="006F5D57"/>
    <w:rsid w:val="006F6808"/>
    <w:rsid w:val="006F704F"/>
    <w:rsid w:val="006F7190"/>
    <w:rsid w:val="006F71C9"/>
    <w:rsid w:val="006F74E6"/>
    <w:rsid w:val="006F7532"/>
    <w:rsid w:val="006F773C"/>
    <w:rsid w:val="006F7968"/>
    <w:rsid w:val="006F7B3F"/>
    <w:rsid w:val="00700357"/>
    <w:rsid w:val="0070046E"/>
    <w:rsid w:val="00700802"/>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5DD"/>
    <w:rsid w:val="007128A1"/>
    <w:rsid w:val="00712975"/>
    <w:rsid w:val="0071343D"/>
    <w:rsid w:val="00713AFB"/>
    <w:rsid w:val="00713B57"/>
    <w:rsid w:val="00713D2B"/>
    <w:rsid w:val="00713DE0"/>
    <w:rsid w:val="00714163"/>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3E24"/>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1B0A"/>
    <w:rsid w:val="00732031"/>
    <w:rsid w:val="007323EF"/>
    <w:rsid w:val="007326CA"/>
    <w:rsid w:val="0073276B"/>
    <w:rsid w:val="00732E54"/>
    <w:rsid w:val="00732E99"/>
    <w:rsid w:val="00732FD4"/>
    <w:rsid w:val="007330DA"/>
    <w:rsid w:val="0073328A"/>
    <w:rsid w:val="00733683"/>
    <w:rsid w:val="00733720"/>
    <w:rsid w:val="0073395F"/>
    <w:rsid w:val="0073397E"/>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04"/>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06"/>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15"/>
    <w:rsid w:val="00767CAF"/>
    <w:rsid w:val="00767E55"/>
    <w:rsid w:val="00767F55"/>
    <w:rsid w:val="00770755"/>
    <w:rsid w:val="00770BE7"/>
    <w:rsid w:val="00770FC1"/>
    <w:rsid w:val="00771036"/>
    <w:rsid w:val="007710FC"/>
    <w:rsid w:val="00771654"/>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00"/>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6F8D"/>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171"/>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C8D"/>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1E9"/>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493"/>
    <w:rsid w:val="007D3BAB"/>
    <w:rsid w:val="007D3C95"/>
    <w:rsid w:val="007D3EC9"/>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70A"/>
    <w:rsid w:val="007E0ADB"/>
    <w:rsid w:val="007E0B0C"/>
    <w:rsid w:val="007E2A5F"/>
    <w:rsid w:val="007E3508"/>
    <w:rsid w:val="007E3561"/>
    <w:rsid w:val="007E3876"/>
    <w:rsid w:val="007E3BD7"/>
    <w:rsid w:val="007E4015"/>
    <w:rsid w:val="007E4109"/>
    <w:rsid w:val="007E4CFC"/>
    <w:rsid w:val="007E4FB9"/>
    <w:rsid w:val="007E56F2"/>
    <w:rsid w:val="007E6816"/>
    <w:rsid w:val="007E68BF"/>
    <w:rsid w:val="007E695D"/>
    <w:rsid w:val="007E697B"/>
    <w:rsid w:val="007E6AFD"/>
    <w:rsid w:val="007E6E71"/>
    <w:rsid w:val="007E7718"/>
    <w:rsid w:val="007E7D2F"/>
    <w:rsid w:val="007E7D61"/>
    <w:rsid w:val="007F005F"/>
    <w:rsid w:val="007F02FB"/>
    <w:rsid w:val="007F035D"/>
    <w:rsid w:val="007F0961"/>
    <w:rsid w:val="007F1DAD"/>
    <w:rsid w:val="007F1DBE"/>
    <w:rsid w:val="007F2B2E"/>
    <w:rsid w:val="007F35EB"/>
    <w:rsid w:val="007F365C"/>
    <w:rsid w:val="007F3ABC"/>
    <w:rsid w:val="007F4257"/>
    <w:rsid w:val="007F4383"/>
    <w:rsid w:val="007F4905"/>
    <w:rsid w:val="007F5087"/>
    <w:rsid w:val="007F5125"/>
    <w:rsid w:val="007F5BA1"/>
    <w:rsid w:val="007F72E3"/>
    <w:rsid w:val="007F73D2"/>
    <w:rsid w:val="007F76F1"/>
    <w:rsid w:val="00800C50"/>
    <w:rsid w:val="00800DB1"/>
    <w:rsid w:val="00800EC0"/>
    <w:rsid w:val="00801187"/>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07B6A"/>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0F9E"/>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27A62"/>
    <w:rsid w:val="008300E8"/>
    <w:rsid w:val="008309A1"/>
    <w:rsid w:val="00830A6F"/>
    <w:rsid w:val="0083142E"/>
    <w:rsid w:val="008316B4"/>
    <w:rsid w:val="008318C7"/>
    <w:rsid w:val="00831917"/>
    <w:rsid w:val="00831B4C"/>
    <w:rsid w:val="00831C5F"/>
    <w:rsid w:val="00831F3B"/>
    <w:rsid w:val="008322E0"/>
    <w:rsid w:val="0083232F"/>
    <w:rsid w:val="00832730"/>
    <w:rsid w:val="00832920"/>
    <w:rsid w:val="00832965"/>
    <w:rsid w:val="00832AAF"/>
    <w:rsid w:val="00832F04"/>
    <w:rsid w:val="0083322E"/>
    <w:rsid w:val="00833391"/>
    <w:rsid w:val="00833396"/>
    <w:rsid w:val="00833845"/>
    <w:rsid w:val="0083399B"/>
    <w:rsid w:val="00834169"/>
    <w:rsid w:val="00834621"/>
    <w:rsid w:val="00834635"/>
    <w:rsid w:val="008346FF"/>
    <w:rsid w:val="00834D91"/>
    <w:rsid w:val="00835088"/>
    <w:rsid w:val="00835093"/>
    <w:rsid w:val="008353E0"/>
    <w:rsid w:val="008353F0"/>
    <w:rsid w:val="00835CCE"/>
    <w:rsid w:val="00836DBB"/>
    <w:rsid w:val="00836FC3"/>
    <w:rsid w:val="008376FE"/>
    <w:rsid w:val="0083778E"/>
    <w:rsid w:val="00837966"/>
    <w:rsid w:val="0084041B"/>
    <w:rsid w:val="0084047A"/>
    <w:rsid w:val="0084121B"/>
    <w:rsid w:val="0084131E"/>
    <w:rsid w:val="0084141B"/>
    <w:rsid w:val="00841513"/>
    <w:rsid w:val="00842607"/>
    <w:rsid w:val="0084263E"/>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241"/>
    <w:rsid w:val="00856323"/>
    <w:rsid w:val="008565A1"/>
    <w:rsid w:val="008565D5"/>
    <w:rsid w:val="008568EE"/>
    <w:rsid w:val="00856934"/>
    <w:rsid w:val="00856BB2"/>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6FCD"/>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6BF"/>
    <w:rsid w:val="008777CB"/>
    <w:rsid w:val="00877CAA"/>
    <w:rsid w:val="00877D9D"/>
    <w:rsid w:val="00877E35"/>
    <w:rsid w:val="008805FE"/>
    <w:rsid w:val="00880783"/>
    <w:rsid w:val="00880E2E"/>
    <w:rsid w:val="00880E5B"/>
    <w:rsid w:val="0088120F"/>
    <w:rsid w:val="00881711"/>
    <w:rsid w:val="0088200F"/>
    <w:rsid w:val="00882084"/>
    <w:rsid w:val="00882399"/>
    <w:rsid w:val="0088253A"/>
    <w:rsid w:val="00882612"/>
    <w:rsid w:val="008826E3"/>
    <w:rsid w:val="00882780"/>
    <w:rsid w:val="008829D0"/>
    <w:rsid w:val="00882DCD"/>
    <w:rsid w:val="00883166"/>
    <w:rsid w:val="008839A2"/>
    <w:rsid w:val="008839D1"/>
    <w:rsid w:val="00884068"/>
    <w:rsid w:val="00884A1F"/>
    <w:rsid w:val="00884E6E"/>
    <w:rsid w:val="00885275"/>
    <w:rsid w:val="008857BE"/>
    <w:rsid w:val="00885977"/>
    <w:rsid w:val="00885ED1"/>
    <w:rsid w:val="00885EE0"/>
    <w:rsid w:val="00885F61"/>
    <w:rsid w:val="0088606D"/>
    <w:rsid w:val="00886177"/>
    <w:rsid w:val="008862CE"/>
    <w:rsid w:val="00886961"/>
    <w:rsid w:val="0088698C"/>
    <w:rsid w:val="00886C47"/>
    <w:rsid w:val="00887906"/>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6F6F"/>
    <w:rsid w:val="0089724D"/>
    <w:rsid w:val="00897F2F"/>
    <w:rsid w:val="008A016D"/>
    <w:rsid w:val="008A046B"/>
    <w:rsid w:val="008A0CCC"/>
    <w:rsid w:val="008A0D89"/>
    <w:rsid w:val="008A2043"/>
    <w:rsid w:val="008A2948"/>
    <w:rsid w:val="008A2D66"/>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1B35"/>
    <w:rsid w:val="008B2438"/>
    <w:rsid w:val="008B25A0"/>
    <w:rsid w:val="008B29E0"/>
    <w:rsid w:val="008B2CBB"/>
    <w:rsid w:val="008B2E7C"/>
    <w:rsid w:val="008B337D"/>
    <w:rsid w:val="008B3502"/>
    <w:rsid w:val="008B3530"/>
    <w:rsid w:val="008B36A1"/>
    <w:rsid w:val="008B39B7"/>
    <w:rsid w:val="008B3AA2"/>
    <w:rsid w:val="008B3D6F"/>
    <w:rsid w:val="008B4331"/>
    <w:rsid w:val="008B454F"/>
    <w:rsid w:val="008B46D8"/>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9F8"/>
    <w:rsid w:val="008C1DF2"/>
    <w:rsid w:val="008C22A9"/>
    <w:rsid w:val="008C2AEA"/>
    <w:rsid w:val="008C2E13"/>
    <w:rsid w:val="008C30D0"/>
    <w:rsid w:val="008C36F6"/>
    <w:rsid w:val="008C3DC8"/>
    <w:rsid w:val="008C3F20"/>
    <w:rsid w:val="008C48BF"/>
    <w:rsid w:val="008C5ED6"/>
    <w:rsid w:val="008C66CD"/>
    <w:rsid w:val="008C67BE"/>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CF2"/>
    <w:rsid w:val="008E1E3E"/>
    <w:rsid w:val="008E2E59"/>
    <w:rsid w:val="008E3202"/>
    <w:rsid w:val="008E34B4"/>
    <w:rsid w:val="008E41A8"/>
    <w:rsid w:val="008E4800"/>
    <w:rsid w:val="008E49CB"/>
    <w:rsid w:val="008E4C2D"/>
    <w:rsid w:val="008E4E8E"/>
    <w:rsid w:val="008E6718"/>
    <w:rsid w:val="008E7631"/>
    <w:rsid w:val="008E77A2"/>
    <w:rsid w:val="008E7BF2"/>
    <w:rsid w:val="008E7E65"/>
    <w:rsid w:val="008F0B13"/>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6DB"/>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A31"/>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3EBD"/>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7C5"/>
    <w:rsid w:val="009508A4"/>
    <w:rsid w:val="009527D1"/>
    <w:rsid w:val="00952CF8"/>
    <w:rsid w:val="00952E3C"/>
    <w:rsid w:val="00952EE6"/>
    <w:rsid w:val="00953375"/>
    <w:rsid w:val="00953622"/>
    <w:rsid w:val="00953637"/>
    <w:rsid w:val="00953AB6"/>
    <w:rsid w:val="00953E4E"/>
    <w:rsid w:val="00954492"/>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1F98"/>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7B0"/>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1F30"/>
    <w:rsid w:val="00992420"/>
    <w:rsid w:val="0099242C"/>
    <w:rsid w:val="00992959"/>
    <w:rsid w:val="00993194"/>
    <w:rsid w:val="009937DF"/>
    <w:rsid w:val="00993F91"/>
    <w:rsid w:val="00994153"/>
    <w:rsid w:val="00994175"/>
    <w:rsid w:val="00994809"/>
    <w:rsid w:val="00994EA5"/>
    <w:rsid w:val="00994F8E"/>
    <w:rsid w:val="009959B4"/>
    <w:rsid w:val="00995A85"/>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39F"/>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0D38"/>
    <w:rsid w:val="009D1BDE"/>
    <w:rsid w:val="009D1D41"/>
    <w:rsid w:val="009D1DC4"/>
    <w:rsid w:val="009D22B6"/>
    <w:rsid w:val="009D252A"/>
    <w:rsid w:val="009D28C6"/>
    <w:rsid w:val="009D2C7B"/>
    <w:rsid w:val="009D2D0F"/>
    <w:rsid w:val="009D30EA"/>
    <w:rsid w:val="009D369C"/>
    <w:rsid w:val="009D42E6"/>
    <w:rsid w:val="009D4874"/>
    <w:rsid w:val="009D4A3C"/>
    <w:rsid w:val="009D4E9B"/>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6CA"/>
    <w:rsid w:val="009F0AB6"/>
    <w:rsid w:val="009F0C9D"/>
    <w:rsid w:val="009F0CDE"/>
    <w:rsid w:val="009F0D86"/>
    <w:rsid w:val="009F0F8B"/>
    <w:rsid w:val="009F10A5"/>
    <w:rsid w:val="009F10F8"/>
    <w:rsid w:val="009F115C"/>
    <w:rsid w:val="009F117B"/>
    <w:rsid w:val="009F1562"/>
    <w:rsid w:val="009F1CC0"/>
    <w:rsid w:val="009F21A4"/>
    <w:rsid w:val="009F23E2"/>
    <w:rsid w:val="009F263C"/>
    <w:rsid w:val="009F2B56"/>
    <w:rsid w:val="009F2C00"/>
    <w:rsid w:val="009F3151"/>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0F"/>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7B"/>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E07"/>
    <w:rsid w:val="00A12EC0"/>
    <w:rsid w:val="00A12F94"/>
    <w:rsid w:val="00A1313B"/>
    <w:rsid w:val="00A13B4E"/>
    <w:rsid w:val="00A13B8C"/>
    <w:rsid w:val="00A13C54"/>
    <w:rsid w:val="00A13F97"/>
    <w:rsid w:val="00A15151"/>
    <w:rsid w:val="00A15553"/>
    <w:rsid w:val="00A15E5F"/>
    <w:rsid w:val="00A15FD8"/>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CC0"/>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292"/>
    <w:rsid w:val="00A75359"/>
    <w:rsid w:val="00A75C68"/>
    <w:rsid w:val="00A75F82"/>
    <w:rsid w:val="00A7642C"/>
    <w:rsid w:val="00A77A9E"/>
    <w:rsid w:val="00A77C3B"/>
    <w:rsid w:val="00A77CF5"/>
    <w:rsid w:val="00A80520"/>
    <w:rsid w:val="00A815EC"/>
    <w:rsid w:val="00A824BD"/>
    <w:rsid w:val="00A83022"/>
    <w:rsid w:val="00A8303A"/>
    <w:rsid w:val="00A8318F"/>
    <w:rsid w:val="00A8361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D72"/>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CF2"/>
    <w:rsid w:val="00AB2FCF"/>
    <w:rsid w:val="00AB3277"/>
    <w:rsid w:val="00AB370E"/>
    <w:rsid w:val="00AB3EC7"/>
    <w:rsid w:val="00AB3FA1"/>
    <w:rsid w:val="00AB437E"/>
    <w:rsid w:val="00AB5242"/>
    <w:rsid w:val="00AB5D69"/>
    <w:rsid w:val="00AB5EB0"/>
    <w:rsid w:val="00AB637E"/>
    <w:rsid w:val="00AB6554"/>
    <w:rsid w:val="00AB68DA"/>
    <w:rsid w:val="00AB6949"/>
    <w:rsid w:val="00AB69DD"/>
    <w:rsid w:val="00AB6EA5"/>
    <w:rsid w:val="00AB71C5"/>
    <w:rsid w:val="00AB76FA"/>
    <w:rsid w:val="00AB7E94"/>
    <w:rsid w:val="00AC02A0"/>
    <w:rsid w:val="00AC05D4"/>
    <w:rsid w:val="00AC0863"/>
    <w:rsid w:val="00AC0EC4"/>
    <w:rsid w:val="00AC0F4E"/>
    <w:rsid w:val="00AC167D"/>
    <w:rsid w:val="00AC1730"/>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616"/>
    <w:rsid w:val="00AC79BC"/>
    <w:rsid w:val="00AC7AD1"/>
    <w:rsid w:val="00AC7AED"/>
    <w:rsid w:val="00AC7EF1"/>
    <w:rsid w:val="00AD09B2"/>
    <w:rsid w:val="00AD0B3E"/>
    <w:rsid w:val="00AD0DEE"/>
    <w:rsid w:val="00AD0E12"/>
    <w:rsid w:val="00AD154E"/>
    <w:rsid w:val="00AD1DE6"/>
    <w:rsid w:val="00AD21A3"/>
    <w:rsid w:val="00AD2495"/>
    <w:rsid w:val="00AD2886"/>
    <w:rsid w:val="00AD2AAB"/>
    <w:rsid w:val="00AD2B1A"/>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E7C06"/>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0F34"/>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B0C"/>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7E5"/>
    <w:rsid w:val="00B46802"/>
    <w:rsid w:val="00B46F18"/>
    <w:rsid w:val="00B4701A"/>
    <w:rsid w:val="00B47769"/>
    <w:rsid w:val="00B47D45"/>
    <w:rsid w:val="00B47DDC"/>
    <w:rsid w:val="00B47EC6"/>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61E"/>
    <w:rsid w:val="00B5477B"/>
    <w:rsid w:val="00B54F62"/>
    <w:rsid w:val="00B54FDB"/>
    <w:rsid w:val="00B55084"/>
    <w:rsid w:val="00B5527F"/>
    <w:rsid w:val="00B5550F"/>
    <w:rsid w:val="00B558D5"/>
    <w:rsid w:val="00B558F3"/>
    <w:rsid w:val="00B55A19"/>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5474"/>
    <w:rsid w:val="00B670C9"/>
    <w:rsid w:val="00B67391"/>
    <w:rsid w:val="00B67867"/>
    <w:rsid w:val="00B67D0D"/>
    <w:rsid w:val="00B67E4A"/>
    <w:rsid w:val="00B67E4B"/>
    <w:rsid w:val="00B703C8"/>
    <w:rsid w:val="00B7071B"/>
    <w:rsid w:val="00B7113D"/>
    <w:rsid w:val="00B71823"/>
    <w:rsid w:val="00B72770"/>
    <w:rsid w:val="00B72D31"/>
    <w:rsid w:val="00B72EDE"/>
    <w:rsid w:val="00B73258"/>
    <w:rsid w:val="00B7334A"/>
    <w:rsid w:val="00B7344D"/>
    <w:rsid w:val="00B734CF"/>
    <w:rsid w:val="00B73629"/>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0BF"/>
    <w:rsid w:val="00B8027A"/>
    <w:rsid w:val="00B806F3"/>
    <w:rsid w:val="00B80968"/>
    <w:rsid w:val="00B809CC"/>
    <w:rsid w:val="00B80D64"/>
    <w:rsid w:val="00B813FE"/>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87CC7"/>
    <w:rsid w:val="00B901E1"/>
    <w:rsid w:val="00B9035F"/>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81B"/>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781"/>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571"/>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AAC"/>
    <w:rsid w:val="00C13DC7"/>
    <w:rsid w:val="00C13E92"/>
    <w:rsid w:val="00C14157"/>
    <w:rsid w:val="00C1464A"/>
    <w:rsid w:val="00C14E48"/>
    <w:rsid w:val="00C15052"/>
    <w:rsid w:val="00C153D8"/>
    <w:rsid w:val="00C15630"/>
    <w:rsid w:val="00C15632"/>
    <w:rsid w:val="00C156C7"/>
    <w:rsid w:val="00C157A6"/>
    <w:rsid w:val="00C15C20"/>
    <w:rsid w:val="00C167F4"/>
    <w:rsid w:val="00C1688E"/>
    <w:rsid w:val="00C168AC"/>
    <w:rsid w:val="00C16924"/>
    <w:rsid w:val="00C16D38"/>
    <w:rsid w:val="00C1786A"/>
    <w:rsid w:val="00C179C2"/>
    <w:rsid w:val="00C17C19"/>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13B"/>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74C"/>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557"/>
    <w:rsid w:val="00C76C13"/>
    <w:rsid w:val="00C76D16"/>
    <w:rsid w:val="00C76F4E"/>
    <w:rsid w:val="00C76F7D"/>
    <w:rsid w:val="00C77169"/>
    <w:rsid w:val="00C777DE"/>
    <w:rsid w:val="00C7797A"/>
    <w:rsid w:val="00C801C3"/>
    <w:rsid w:val="00C80855"/>
    <w:rsid w:val="00C80DFA"/>
    <w:rsid w:val="00C81065"/>
    <w:rsid w:val="00C81283"/>
    <w:rsid w:val="00C813E5"/>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E51"/>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EB6"/>
    <w:rsid w:val="00CA5F51"/>
    <w:rsid w:val="00CA6A42"/>
    <w:rsid w:val="00CA6C28"/>
    <w:rsid w:val="00CA6D81"/>
    <w:rsid w:val="00CA78C9"/>
    <w:rsid w:val="00CA7952"/>
    <w:rsid w:val="00CA7C10"/>
    <w:rsid w:val="00CA7EC7"/>
    <w:rsid w:val="00CA7EF3"/>
    <w:rsid w:val="00CB01F3"/>
    <w:rsid w:val="00CB026D"/>
    <w:rsid w:val="00CB0D53"/>
    <w:rsid w:val="00CB0DBD"/>
    <w:rsid w:val="00CB1911"/>
    <w:rsid w:val="00CB1ED8"/>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E74"/>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1F9B"/>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ABB"/>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183D"/>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5B7E"/>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1B3"/>
    <w:rsid w:val="00D22535"/>
    <w:rsid w:val="00D22EA7"/>
    <w:rsid w:val="00D230AB"/>
    <w:rsid w:val="00D23631"/>
    <w:rsid w:val="00D240D2"/>
    <w:rsid w:val="00D24136"/>
    <w:rsid w:val="00D2413E"/>
    <w:rsid w:val="00D245D6"/>
    <w:rsid w:val="00D24908"/>
    <w:rsid w:val="00D24BB8"/>
    <w:rsid w:val="00D24D85"/>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38B"/>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8B5"/>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6D6"/>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0CF"/>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0ED"/>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150"/>
    <w:rsid w:val="00D94CDC"/>
    <w:rsid w:val="00D950CB"/>
    <w:rsid w:val="00D953AC"/>
    <w:rsid w:val="00D953B5"/>
    <w:rsid w:val="00D95810"/>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4DC2"/>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D15"/>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787"/>
    <w:rsid w:val="00DC6998"/>
    <w:rsid w:val="00DC6B36"/>
    <w:rsid w:val="00DC7026"/>
    <w:rsid w:val="00DC7173"/>
    <w:rsid w:val="00DC742A"/>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360"/>
    <w:rsid w:val="00DE57D9"/>
    <w:rsid w:val="00DE5831"/>
    <w:rsid w:val="00DE5E41"/>
    <w:rsid w:val="00DE5FDD"/>
    <w:rsid w:val="00DE679C"/>
    <w:rsid w:val="00DE6BF1"/>
    <w:rsid w:val="00DE6D88"/>
    <w:rsid w:val="00DE74D0"/>
    <w:rsid w:val="00DE7F35"/>
    <w:rsid w:val="00DF0335"/>
    <w:rsid w:val="00DF0336"/>
    <w:rsid w:val="00DF03DE"/>
    <w:rsid w:val="00DF0449"/>
    <w:rsid w:val="00DF07C7"/>
    <w:rsid w:val="00DF0B83"/>
    <w:rsid w:val="00DF0FB2"/>
    <w:rsid w:val="00DF0FBF"/>
    <w:rsid w:val="00DF1059"/>
    <w:rsid w:val="00DF16EF"/>
    <w:rsid w:val="00DF1ED5"/>
    <w:rsid w:val="00DF1F9E"/>
    <w:rsid w:val="00DF216D"/>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73A9"/>
    <w:rsid w:val="00DF795C"/>
    <w:rsid w:val="00DF7A26"/>
    <w:rsid w:val="00E0012F"/>
    <w:rsid w:val="00E007C2"/>
    <w:rsid w:val="00E007D3"/>
    <w:rsid w:val="00E00875"/>
    <w:rsid w:val="00E00DB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1B8"/>
    <w:rsid w:val="00E157B8"/>
    <w:rsid w:val="00E15DF2"/>
    <w:rsid w:val="00E15F2A"/>
    <w:rsid w:val="00E163AE"/>
    <w:rsid w:val="00E16D9F"/>
    <w:rsid w:val="00E171C3"/>
    <w:rsid w:val="00E171DB"/>
    <w:rsid w:val="00E1774F"/>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B34"/>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3DB4"/>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7EA"/>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260"/>
    <w:rsid w:val="00E75E47"/>
    <w:rsid w:val="00E7679D"/>
    <w:rsid w:val="00E769F8"/>
    <w:rsid w:val="00E77543"/>
    <w:rsid w:val="00E77801"/>
    <w:rsid w:val="00E778C1"/>
    <w:rsid w:val="00E77E6A"/>
    <w:rsid w:val="00E800A0"/>
    <w:rsid w:val="00E80188"/>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083"/>
    <w:rsid w:val="00E9224C"/>
    <w:rsid w:val="00E92C5B"/>
    <w:rsid w:val="00E92CC2"/>
    <w:rsid w:val="00E92D4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CD8"/>
    <w:rsid w:val="00EA3EBC"/>
    <w:rsid w:val="00EA403C"/>
    <w:rsid w:val="00EA41AB"/>
    <w:rsid w:val="00EA42B8"/>
    <w:rsid w:val="00EA49F9"/>
    <w:rsid w:val="00EA4F00"/>
    <w:rsid w:val="00EA5157"/>
    <w:rsid w:val="00EA5AE9"/>
    <w:rsid w:val="00EA5F0F"/>
    <w:rsid w:val="00EA619E"/>
    <w:rsid w:val="00EA668D"/>
    <w:rsid w:val="00EA6947"/>
    <w:rsid w:val="00EA6B14"/>
    <w:rsid w:val="00EA6D3D"/>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1EFC"/>
    <w:rsid w:val="00EB20A5"/>
    <w:rsid w:val="00EB243F"/>
    <w:rsid w:val="00EB25B5"/>
    <w:rsid w:val="00EB2CBE"/>
    <w:rsid w:val="00EB3584"/>
    <w:rsid w:val="00EB3904"/>
    <w:rsid w:val="00EB39AE"/>
    <w:rsid w:val="00EB4035"/>
    <w:rsid w:val="00EB4B49"/>
    <w:rsid w:val="00EB50D3"/>
    <w:rsid w:val="00EB55B4"/>
    <w:rsid w:val="00EB5DC5"/>
    <w:rsid w:val="00EB6010"/>
    <w:rsid w:val="00EB60F6"/>
    <w:rsid w:val="00EB651A"/>
    <w:rsid w:val="00EB69DB"/>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849"/>
    <w:rsid w:val="00ED0AD4"/>
    <w:rsid w:val="00ED0B59"/>
    <w:rsid w:val="00ED139B"/>
    <w:rsid w:val="00ED13ED"/>
    <w:rsid w:val="00ED214A"/>
    <w:rsid w:val="00ED2728"/>
    <w:rsid w:val="00ED2829"/>
    <w:rsid w:val="00ED2C8A"/>
    <w:rsid w:val="00ED3008"/>
    <w:rsid w:val="00ED3079"/>
    <w:rsid w:val="00ED328F"/>
    <w:rsid w:val="00ED3CCE"/>
    <w:rsid w:val="00ED4133"/>
    <w:rsid w:val="00ED415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4AD"/>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A82"/>
    <w:rsid w:val="00EF7FB7"/>
    <w:rsid w:val="00F0001D"/>
    <w:rsid w:val="00F00160"/>
    <w:rsid w:val="00F004A8"/>
    <w:rsid w:val="00F00550"/>
    <w:rsid w:val="00F007A0"/>
    <w:rsid w:val="00F00A75"/>
    <w:rsid w:val="00F016BC"/>
    <w:rsid w:val="00F01A02"/>
    <w:rsid w:val="00F029B9"/>
    <w:rsid w:val="00F02AB4"/>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285"/>
    <w:rsid w:val="00F14D47"/>
    <w:rsid w:val="00F14F40"/>
    <w:rsid w:val="00F155DA"/>
    <w:rsid w:val="00F15A22"/>
    <w:rsid w:val="00F15BA7"/>
    <w:rsid w:val="00F1627C"/>
    <w:rsid w:val="00F167D4"/>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E40"/>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7A5"/>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226"/>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B29"/>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4B19"/>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339"/>
    <w:rsid w:val="00F87601"/>
    <w:rsid w:val="00F87E63"/>
    <w:rsid w:val="00F87F0E"/>
    <w:rsid w:val="00F87FE0"/>
    <w:rsid w:val="00F90332"/>
    <w:rsid w:val="00F90423"/>
    <w:rsid w:val="00F907B0"/>
    <w:rsid w:val="00F90822"/>
    <w:rsid w:val="00F90964"/>
    <w:rsid w:val="00F90C69"/>
    <w:rsid w:val="00F92FB8"/>
    <w:rsid w:val="00F931FD"/>
    <w:rsid w:val="00F938BA"/>
    <w:rsid w:val="00F93B1D"/>
    <w:rsid w:val="00F93BB9"/>
    <w:rsid w:val="00F9441E"/>
    <w:rsid w:val="00F95060"/>
    <w:rsid w:val="00F95191"/>
    <w:rsid w:val="00F954D1"/>
    <w:rsid w:val="00F956F9"/>
    <w:rsid w:val="00F95840"/>
    <w:rsid w:val="00F95E6A"/>
    <w:rsid w:val="00F961CB"/>
    <w:rsid w:val="00F962DA"/>
    <w:rsid w:val="00F9633C"/>
    <w:rsid w:val="00F96598"/>
    <w:rsid w:val="00F96855"/>
    <w:rsid w:val="00F96A84"/>
    <w:rsid w:val="00F96B63"/>
    <w:rsid w:val="00F96D88"/>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6DE7"/>
    <w:rsid w:val="00FA70B7"/>
    <w:rsid w:val="00FA72B6"/>
    <w:rsid w:val="00FA7416"/>
    <w:rsid w:val="00FA751A"/>
    <w:rsid w:val="00FB028B"/>
    <w:rsid w:val="00FB03B8"/>
    <w:rsid w:val="00FB0476"/>
    <w:rsid w:val="00FB0AAB"/>
    <w:rsid w:val="00FB0DAA"/>
    <w:rsid w:val="00FB1484"/>
    <w:rsid w:val="00FB1642"/>
    <w:rsid w:val="00FB1CEF"/>
    <w:rsid w:val="00FB1D96"/>
    <w:rsid w:val="00FB23BC"/>
    <w:rsid w:val="00FB292F"/>
    <w:rsid w:val="00FB3269"/>
    <w:rsid w:val="00FB35CE"/>
    <w:rsid w:val="00FB3737"/>
    <w:rsid w:val="00FB3A73"/>
    <w:rsid w:val="00FB3DAD"/>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36E"/>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2E8"/>
    <w:rsid w:val="00FF57AB"/>
    <w:rsid w:val="00FF57B2"/>
    <w:rsid w:val="00FF5808"/>
    <w:rsid w:val="00FF58DF"/>
    <w:rsid w:val="00FF5A2A"/>
    <w:rsid w:val="00FF5A9A"/>
    <w:rsid w:val="00FF6067"/>
    <w:rsid w:val="00FF6427"/>
    <w:rsid w:val="00FF65F3"/>
    <w:rsid w:val="00FF65FD"/>
    <w:rsid w:val="00FF6AF3"/>
    <w:rsid w:val="00FF6C22"/>
    <w:rsid w:val="00FF6D50"/>
    <w:rsid w:val="00FF7766"/>
    <w:rsid w:val="00FF7AC7"/>
    <w:rsid w:val="00FF7CE6"/>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75777"/>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elements/1.1/"/>
    <ds:schemaRef ds:uri="http://purl.org/dc/dcmitype/"/>
    <ds:schemaRef ds:uri="http://purl.org/dc/term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1BE368E3-836E-4114-A1BD-7D37C2F03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49957</TotalTime>
  <Pages>94</Pages>
  <Words>40425</Words>
  <Characters>230425</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3955</cp:revision>
  <cp:lastPrinted>2003-02-21T20:01:00Z</cp:lastPrinted>
  <dcterms:created xsi:type="dcterms:W3CDTF">2020-08-17T02:16:00Z</dcterms:created>
  <dcterms:modified xsi:type="dcterms:W3CDTF">2021-02-21T04:27:00Z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