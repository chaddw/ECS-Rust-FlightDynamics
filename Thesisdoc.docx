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0F6E8A32"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1F315A7A"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2680878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vii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0CF51421"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16225852"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xi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0E62AF76"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31ED6528"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0C18F44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7B0AAE49"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4FDA9E63"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09ABC697"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5B508792"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00B9D2F8"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54486ED7"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62CEA4B9"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00692C9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78024B7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458851C6"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76F5414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7F65438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2AA6EF6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53F76E39"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4CF21F3C"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7BF03167"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5C6397CA" w:rsidR="005C199C" w:rsidRPr="005C199C" w:rsidRDefault="00C95E51"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19D55094"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1D653324"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78DF569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E02126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6CD4DD3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34FFB194"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1C452540"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1B42FB7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17A9CDB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74E6E39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7318481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67C9A90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7E1A7C0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2EDE11A9"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0D9C433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290C19D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09F157F9"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500CCB66"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61528BE4"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05216A3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5CB7F3B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53286E3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468DA17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3032A0DA"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502A4A7F"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14CEB3C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50744F85"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4E3C601C"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16CFB1F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2CA5649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5611356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1FC4E2C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45B5CBD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0A51461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083FA91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4476E49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50B3B70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1439B60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18A2BF7E"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29D3CEBF"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0585A387"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75C62FF3"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2CE020A3"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12F67EAF"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223D10E3"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50E41C6C"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12A6D7DD"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03AB59B6"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32E5377C"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55E3394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1B52A5CB"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732DCAF4"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498786F2"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077AB5C0"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217D671C"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2D2C31F1"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658657FC"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4EF1EF1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3B94873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509EF116"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AB0567F"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3082FB75"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04ED04A1"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46608FD9"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7457B56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2886785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C9074C3" w14:textId="78898186" w:rsidR="00827A6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020807" w:history="1">
        <w:r w:rsidR="00827A62" w:rsidRPr="00086CE1">
          <w:rPr>
            <w:rStyle w:val="Hyperlink"/>
            <w:noProof/>
          </w:rPr>
          <w:t>Figure 1: Forces Visualized [3]</w:t>
        </w:r>
        <w:r w:rsidR="00827A62">
          <w:rPr>
            <w:noProof/>
            <w:webHidden/>
          </w:rPr>
          <w:tab/>
        </w:r>
        <w:r w:rsidR="00827A62">
          <w:rPr>
            <w:noProof/>
            <w:webHidden/>
          </w:rPr>
          <w:fldChar w:fldCharType="begin"/>
        </w:r>
        <w:r w:rsidR="00827A62">
          <w:rPr>
            <w:noProof/>
            <w:webHidden/>
          </w:rPr>
          <w:instrText xml:space="preserve"> PAGEREF _Toc64020807 \h </w:instrText>
        </w:r>
        <w:r w:rsidR="00827A62">
          <w:rPr>
            <w:noProof/>
            <w:webHidden/>
          </w:rPr>
        </w:r>
        <w:r w:rsidR="00827A62">
          <w:rPr>
            <w:noProof/>
            <w:webHidden/>
          </w:rPr>
          <w:fldChar w:fldCharType="separate"/>
        </w:r>
        <w:r w:rsidR="00827A62">
          <w:rPr>
            <w:noProof/>
            <w:webHidden/>
          </w:rPr>
          <w:t>11</w:t>
        </w:r>
        <w:r w:rsidR="00827A62">
          <w:rPr>
            <w:noProof/>
            <w:webHidden/>
          </w:rPr>
          <w:fldChar w:fldCharType="end"/>
        </w:r>
      </w:hyperlink>
    </w:p>
    <w:p w14:paraId="2CDC4AE9" w14:textId="3AA6CD67"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08" w:history="1">
        <w:r w:rsidRPr="00086CE1">
          <w:rPr>
            <w:rStyle w:val="Hyperlink"/>
            <w:noProof/>
          </w:rPr>
          <w:t>Figure 2: Airplane Components [3]</w:t>
        </w:r>
        <w:r>
          <w:rPr>
            <w:noProof/>
            <w:webHidden/>
          </w:rPr>
          <w:tab/>
        </w:r>
        <w:r>
          <w:rPr>
            <w:noProof/>
            <w:webHidden/>
          </w:rPr>
          <w:fldChar w:fldCharType="begin"/>
        </w:r>
        <w:r>
          <w:rPr>
            <w:noProof/>
            <w:webHidden/>
          </w:rPr>
          <w:instrText xml:space="preserve"> PAGEREF _Toc64020808 \h </w:instrText>
        </w:r>
        <w:r>
          <w:rPr>
            <w:noProof/>
            <w:webHidden/>
          </w:rPr>
        </w:r>
        <w:r>
          <w:rPr>
            <w:noProof/>
            <w:webHidden/>
          </w:rPr>
          <w:fldChar w:fldCharType="separate"/>
        </w:r>
        <w:r>
          <w:rPr>
            <w:noProof/>
            <w:webHidden/>
          </w:rPr>
          <w:t>12</w:t>
        </w:r>
        <w:r>
          <w:rPr>
            <w:noProof/>
            <w:webHidden/>
          </w:rPr>
          <w:fldChar w:fldCharType="end"/>
        </w:r>
      </w:hyperlink>
    </w:p>
    <w:p w14:paraId="1A329FF8" w14:textId="0F939BF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09" w:history="1">
        <w:r w:rsidRPr="00086CE1">
          <w:rPr>
            <w:rStyle w:val="Hyperlink"/>
            <w:noProof/>
          </w:rPr>
          <w:t>Figure 3: Airfoil Cross-section [14]</w:t>
        </w:r>
        <w:r>
          <w:rPr>
            <w:noProof/>
            <w:webHidden/>
          </w:rPr>
          <w:tab/>
        </w:r>
        <w:r>
          <w:rPr>
            <w:noProof/>
            <w:webHidden/>
          </w:rPr>
          <w:fldChar w:fldCharType="begin"/>
        </w:r>
        <w:r>
          <w:rPr>
            <w:noProof/>
            <w:webHidden/>
          </w:rPr>
          <w:instrText xml:space="preserve"> PAGEREF _Toc64020809 \h </w:instrText>
        </w:r>
        <w:r>
          <w:rPr>
            <w:noProof/>
            <w:webHidden/>
          </w:rPr>
        </w:r>
        <w:r>
          <w:rPr>
            <w:noProof/>
            <w:webHidden/>
          </w:rPr>
          <w:fldChar w:fldCharType="separate"/>
        </w:r>
        <w:r>
          <w:rPr>
            <w:noProof/>
            <w:webHidden/>
          </w:rPr>
          <w:t>13</w:t>
        </w:r>
        <w:r>
          <w:rPr>
            <w:noProof/>
            <w:webHidden/>
          </w:rPr>
          <w:fldChar w:fldCharType="end"/>
        </w:r>
      </w:hyperlink>
    </w:p>
    <w:p w14:paraId="232F9FF9" w14:textId="5E14D00A"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0" w:history="1">
        <w:r w:rsidRPr="00086CE1">
          <w:rPr>
            <w:rStyle w:val="Hyperlink"/>
            <w:noProof/>
          </w:rPr>
          <w:t>Figure 4: Airplane Rotations [3]</w:t>
        </w:r>
        <w:r>
          <w:rPr>
            <w:noProof/>
            <w:webHidden/>
          </w:rPr>
          <w:tab/>
        </w:r>
        <w:r>
          <w:rPr>
            <w:noProof/>
            <w:webHidden/>
          </w:rPr>
          <w:fldChar w:fldCharType="begin"/>
        </w:r>
        <w:r>
          <w:rPr>
            <w:noProof/>
            <w:webHidden/>
          </w:rPr>
          <w:instrText xml:space="preserve"> PAGEREF _Toc64020810 \h </w:instrText>
        </w:r>
        <w:r>
          <w:rPr>
            <w:noProof/>
            <w:webHidden/>
          </w:rPr>
        </w:r>
        <w:r>
          <w:rPr>
            <w:noProof/>
            <w:webHidden/>
          </w:rPr>
          <w:fldChar w:fldCharType="separate"/>
        </w:r>
        <w:r>
          <w:rPr>
            <w:noProof/>
            <w:webHidden/>
          </w:rPr>
          <w:t>14</w:t>
        </w:r>
        <w:r>
          <w:rPr>
            <w:noProof/>
            <w:webHidden/>
          </w:rPr>
          <w:fldChar w:fldCharType="end"/>
        </w:r>
      </w:hyperlink>
    </w:p>
    <w:p w14:paraId="7518D3BE" w14:textId="504DB15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1" w:history="1">
        <w:r w:rsidRPr="00086CE1">
          <w:rPr>
            <w:rStyle w:val="Hyperlink"/>
            <w:noProof/>
          </w:rPr>
          <w:t>Figure 5: East, North, Up Coordinate System [16]</w:t>
        </w:r>
        <w:r>
          <w:rPr>
            <w:noProof/>
            <w:webHidden/>
          </w:rPr>
          <w:tab/>
        </w:r>
        <w:r>
          <w:rPr>
            <w:noProof/>
            <w:webHidden/>
          </w:rPr>
          <w:fldChar w:fldCharType="begin"/>
        </w:r>
        <w:r>
          <w:rPr>
            <w:noProof/>
            <w:webHidden/>
          </w:rPr>
          <w:instrText xml:space="preserve"> PAGEREF _Toc64020811 \h </w:instrText>
        </w:r>
        <w:r>
          <w:rPr>
            <w:noProof/>
            <w:webHidden/>
          </w:rPr>
        </w:r>
        <w:r>
          <w:rPr>
            <w:noProof/>
            <w:webHidden/>
          </w:rPr>
          <w:fldChar w:fldCharType="separate"/>
        </w:r>
        <w:r>
          <w:rPr>
            <w:noProof/>
            <w:webHidden/>
          </w:rPr>
          <w:t>15</w:t>
        </w:r>
        <w:r>
          <w:rPr>
            <w:noProof/>
            <w:webHidden/>
          </w:rPr>
          <w:fldChar w:fldCharType="end"/>
        </w:r>
      </w:hyperlink>
    </w:p>
    <w:p w14:paraId="54801A61" w14:textId="11C9EC70"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2" w:history="1">
        <w:r w:rsidRPr="00086CE1">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_Toc64020812 \h </w:instrText>
        </w:r>
        <w:r>
          <w:rPr>
            <w:noProof/>
            <w:webHidden/>
          </w:rPr>
        </w:r>
        <w:r>
          <w:rPr>
            <w:noProof/>
            <w:webHidden/>
          </w:rPr>
          <w:fldChar w:fldCharType="separate"/>
        </w:r>
        <w:r>
          <w:rPr>
            <w:noProof/>
            <w:webHidden/>
          </w:rPr>
          <w:t>16</w:t>
        </w:r>
        <w:r>
          <w:rPr>
            <w:noProof/>
            <w:webHidden/>
          </w:rPr>
          <w:fldChar w:fldCharType="end"/>
        </w:r>
      </w:hyperlink>
    </w:p>
    <w:p w14:paraId="5180ECE7" w14:textId="39CB5CC9"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3" w:history="1">
        <w:r w:rsidRPr="00086CE1">
          <w:rPr>
            <w:rStyle w:val="Hyperlink"/>
            <w:noProof/>
          </w:rPr>
          <w:t>Figure 7: Rotational Coordinate Axes [2]</w:t>
        </w:r>
        <w:r>
          <w:rPr>
            <w:noProof/>
            <w:webHidden/>
          </w:rPr>
          <w:tab/>
        </w:r>
        <w:r>
          <w:rPr>
            <w:noProof/>
            <w:webHidden/>
          </w:rPr>
          <w:fldChar w:fldCharType="begin"/>
        </w:r>
        <w:r>
          <w:rPr>
            <w:noProof/>
            <w:webHidden/>
          </w:rPr>
          <w:instrText xml:space="preserve"> PAGEREF _Toc64020813 \h </w:instrText>
        </w:r>
        <w:r>
          <w:rPr>
            <w:noProof/>
            <w:webHidden/>
          </w:rPr>
        </w:r>
        <w:r>
          <w:rPr>
            <w:noProof/>
            <w:webHidden/>
          </w:rPr>
          <w:fldChar w:fldCharType="separate"/>
        </w:r>
        <w:r>
          <w:rPr>
            <w:noProof/>
            <w:webHidden/>
          </w:rPr>
          <w:t>16</w:t>
        </w:r>
        <w:r>
          <w:rPr>
            <w:noProof/>
            <w:webHidden/>
          </w:rPr>
          <w:fldChar w:fldCharType="end"/>
        </w:r>
      </w:hyperlink>
    </w:p>
    <w:p w14:paraId="5A0D48D0" w14:textId="5ED572F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4" w:history="1">
        <w:r w:rsidRPr="00086CE1">
          <w:rPr>
            <w:rStyle w:val="Hyperlink"/>
            <w:noProof/>
          </w:rPr>
          <w:t>Figure 8: Lift Coefficient vs Angle of Attack [3]</w:t>
        </w:r>
        <w:r>
          <w:rPr>
            <w:noProof/>
            <w:webHidden/>
          </w:rPr>
          <w:tab/>
        </w:r>
        <w:r>
          <w:rPr>
            <w:noProof/>
            <w:webHidden/>
          </w:rPr>
          <w:fldChar w:fldCharType="begin"/>
        </w:r>
        <w:r>
          <w:rPr>
            <w:noProof/>
            <w:webHidden/>
          </w:rPr>
          <w:instrText xml:space="preserve"> PAGEREF _Toc64020814 \h </w:instrText>
        </w:r>
        <w:r>
          <w:rPr>
            <w:noProof/>
            <w:webHidden/>
          </w:rPr>
        </w:r>
        <w:r>
          <w:rPr>
            <w:noProof/>
            <w:webHidden/>
          </w:rPr>
          <w:fldChar w:fldCharType="separate"/>
        </w:r>
        <w:r>
          <w:rPr>
            <w:noProof/>
            <w:webHidden/>
          </w:rPr>
          <w:t>20</w:t>
        </w:r>
        <w:r>
          <w:rPr>
            <w:noProof/>
            <w:webHidden/>
          </w:rPr>
          <w:fldChar w:fldCharType="end"/>
        </w:r>
      </w:hyperlink>
    </w:p>
    <w:p w14:paraId="4AAF26CF" w14:textId="02C0EC1D"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5" w:history="1">
        <w:r w:rsidRPr="00086CE1">
          <w:rPr>
            <w:rStyle w:val="Hyperlink"/>
            <w:noProof/>
          </w:rPr>
          <w:t>Figure 9: Entity-Component-System Visualized [26]</w:t>
        </w:r>
        <w:r>
          <w:rPr>
            <w:noProof/>
            <w:webHidden/>
          </w:rPr>
          <w:tab/>
        </w:r>
        <w:r>
          <w:rPr>
            <w:noProof/>
            <w:webHidden/>
          </w:rPr>
          <w:fldChar w:fldCharType="begin"/>
        </w:r>
        <w:r>
          <w:rPr>
            <w:noProof/>
            <w:webHidden/>
          </w:rPr>
          <w:instrText xml:space="preserve"> PAGEREF _Toc64020815 \h </w:instrText>
        </w:r>
        <w:r>
          <w:rPr>
            <w:noProof/>
            <w:webHidden/>
          </w:rPr>
        </w:r>
        <w:r>
          <w:rPr>
            <w:noProof/>
            <w:webHidden/>
          </w:rPr>
          <w:fldChar w:fldCharType="separate"/>
        </w:r>
        <w:r>
          <w:rPr>
            <w:noProof/>
            <w:webHidden/>
          </w:rPr>
          <w:t>26</w:t>
        </w:r>
        <w:r>
          <w:rPr>
            <w:noProof/>
            <w:webHidden/>
          </w:rPr>
          <w:fldChar w:fldCharType="end"/>
        </w:r>
      </w:hyperlink>
    </w:p>
    <w:p w14:paraId="3C70A579" w14:textId="0A4E9423"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6" w:history="1">
        <w:r w:rsidRPr="00086CE1">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_Toc64020816 \h </w:instrText>
        </w:r>
        <w:r>
          <w:rPr>
            <w:noProof/>
            <w:webHidden/>
          </w:rPr>
        </w:r>
        <w:r>
          <w:rPr>
            <w:noProof/>
            <w:webHidden/>
          </w:rPr>
          <w:fldChar w:fldCharType="separate"/>
        </w:r>
        <w:r>
          <w:rPr>
            <w:noProof/>
            <w:webHidden/>
          </w:rPr>
          <w:t>41</w:t>
        </w:r>
        <w:r>
          <w:rPr>
            <w:noProof/>
            <w:webHidden/>
          </w:rPr>
          <w:fldChar w:fldCharType="end"/>
        </w:r>
      </w:hyperlink>
    </w:p>
    <w:p w14:paraId="4888D75E" w14:textId="7034097D"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7" w:history="1">
        <w:r w:rsidRPr="00086CE1">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_Toc64020817 \h </w:instrText>
        </w:r>
        <w:r>
          <w:rPr>
            <w:noProof/>
            <w:webHidden/>
          </w:rPr>
        </w:r>
        <w:r>
          <w:rPr>
            <w:noProof/>
            <w:webHidden/>
          </w:rPr>
          <w:fldChar w:fldCharType="separate"/>
        </w:r>
        <w:r>
          <w:rPr>
            <w:noProof/>
            <w:webHidden/>
          </w:rPr>
          <w:t>63</w:t>
        </w:r>
        <w:r>
          <w:rPr>
            <w:noProof/>
            <w:webHidden/>
          </w:rPr>
          <w:fldChar w:fldCharType="end"/>
        </w:r>
      </w:hyperlink>
    </w:p>
    <w:p w14:paraId="44BB04C5" w14:textId="11F444D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8" w:history="1">
        <w:r w:rsidRPr="00086CE1">
          <w:rPr>
            <w:rStyle w:val="Hyperlink"/>
            <w:noProof/>
          </w:rPr>
          <w:t>Figure 12: Flight Simulator System Execution Flow</w:t>
        </w:r>
        <w:r>
          <w:rPr>
            <w:noProof/>
            <w:webHidden/>
          </w:rPr>
          <w:tab/>
        </w:r>
        <w:r>
          <w:rPr>
            <w:noProof/>
            <w:webHidden/>
          </w:rPr>
          <w:fldChar w:fldCharType="begin"/>
        </w:r>
        <w:r>
          <w:rPr>
            <w:noProof/>
            <w:webHidden/>
          </w:rPr>
          <w:instrText xml:space="preserve"> PAGEREF _Toc64020818 \h </w:instrText>
        </w:r>
        <w:r>
          <w:rPr>
            <w:noProof/>
            <w:webHidden/>
          </w:rPr>
        </w:r>
        <w:r>
          <w:rPr>
            <w:noProof/>
            <w:webHidden/>
          </w:rPr>
          <w:fldChar w:fldCharType="separate"/>
        </w:r>
        <w:r>
          <w:rPr>
            <w:noProof/>
            <w:webHidden/>
          </w:rPr>
          <w:t>64</w:t>
        </w:r>
        <w:r>
          <w:rPr>
            <w:noProof/>
            <w:webHidden/>
          </w:rPr>
          <w:fldChar w:fldCharType="end"/>
        </w:r>
      </w:hyperlink>
    </w:p>
    <w:p w14:paraId="55B2C851" w14:textId="629C5269"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9" w:history="1">
        <w:r w:rsidRPr="00086CE1">
          <w:rPr>
            <w:rStyle w:val="Hyperlink"/>
            <w:noProof/>
          </w:rPr>
          <w:t>Figure 13: FlightGear Display During Simulation</w:t>
        </w:r>
        <w:r>
          <w:rPr>
            <w:noProof/>
            <w:webHidden/>
          </w:rPr>
          <w:tab/>
        </w:r>
        <w:r>
          <w:rPr>
            <w:noProof/>
            <w:webHidden/>
          </w:rPr>
          <w:fldChar w:fldCharType="begin"/>
        </w:r>
        <w:r>
          <w:rPr>
            <w:noProof/>
            <w:webHidden/>
          </w:rPr>
          <w:instrText xml:space="preserve"> PAGEREF _Toc64020819 \h </w:instrText>
        </w:r>
        <w:r>
          <w:rPr>
            <w:noProof/>
            <w:webHidden/>
          </w:rPr>
        </w:r>
        <w:r>
          <w:rPr>
            <w:noProof/>
            <w:webHidden/>
          </w:rPr>
          <w:fldChar w:fldCharType="separate"/>
        </w:r>
        <w:r>
          <w:rPr>
            <w:noProof/>
            <w:webHidden/>
          </w:rPr>
          <w:t>73</w:t>
        </w:r>
        <w:r>
          <w:rPr>
            <w:noProof/>
            <w:webHidden/>
          </w:rPr>
          <w:fldChar w:fldCharType="end"/>
        </w:r>
      </w:hyperlink>
    </w:p>
    <w:p w14:paraId="68206EAA" w14:textId="0C34B1AA"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39E57C9B" w14:textId="5B3FC31B" w:rsidR="00827A6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020820" w:history="1">
        <w:r w:rsidR="00827A62" w:rsidRPr="003E2A57">
          <w:rPr>
            <w:rStyle w:val="Hyperlink"/>
            <w:noProof/>
          </w:rPr>
          <w:t>Table 1: Test One Palmer-based Flight Control Instructions</w:t>
        </w:r>
        <w:r w:rsidR="00827A62">
          <w:rPr>
            <w:noProof/>
            <w:webHidden/>
          </w:rPr>
          <w:tab/>
        </w:r>
        <w:r w:rsidR="00827A62">
          <w:rPr>
            <w:noProof/>
            <w:webHidden/>
          </w:rPr>
          <w:fldChar w:fldCharType="begin"/>
        </w:r>
        <w:r w:rsidR="00827A62">
          <w:rPr>
            <w:noProof/>
            <w:webHidden/>
          </w:rPr>
          <w:instrText xml:space="preserve"> PAGEREF _Toc64020820 \h </w:instrText>
        </w:r>
        <w:r w:rsidR="00827A62">
          <w:rPr>
            <w:noProof/>
            <w:webHidden/>
          </w:rPr>
        </w:r>
        <w:r w:rsidR="00827A62">
          <w:rPr>
            <w:noProof/>
            <w:webHidden/>
          </w:rPr>
          <w:fldChar w:fldCharType="separate"/>
        </w:r>
        <w:r w:rsidR="00827A62">
          <w:rPr>
            <w:noProof/>
            <w:webHidden/>
          </w:rPr>
          <w:t>49</w:t>
        </w:r>
        <w:r w:rsidR="00827A62">
          <w:rPr>
            <w:noProof/>
            <w:webHidden/>
          </w:rPr>
          <w:fldChar w:fldCharType="end"/>
        </w:r>
      </w:hyperlink>
    </w:p>
    <w:p w14:paraId="33EA0B18" w14:textId="5811AFC6"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1" w:history="1">
        <w:r w:rsidRPr="003E2A57">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_Toc64020821 \h </w:instrText>
        </w:r>
        <w:r>
          <w:rPr>
            <w:noProof/>
            <w:webHidden/>
          </w:rPr>
        </w:r>
        <w:r>
          <w:rPr>
            <w:noProof/>
            <w:webHidden/>
          </w:rPr>
          <w:fldChar w:fldCharType="separate"/>
        </w:r>
        <w:r>
          <w:rPr>
            <w:noProof/>
            <w:webHidden/>
          </w:rPr>
          <w:t>50</w:t>
        </w:r>
        <w:r>
          <w:rPr>
            <w:noProof/>
            <w:webHidden/>
          </w:rPr>
          <w:fldChar w:fldCharType="end"/>
        </w:r>
      </w:hyperlink>
    </w:p>
    <w:p w14:paraId="34B867D1" w14:textId="1BC9CBC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2" w:history="1">
        <w:r w:rsidRPr="003E2A57">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_Toc64020822 \h </w:instrText>
        </w:r>
        <w:r>
          <w:rPr>
            <w:noProof/>
            <w:webHidden/>
          </w:rPr>
        </w:r>
        <w:r>
          <w:rPr>
            <w:noProof/>
            <w:webHidden/>
          </w:rPr>
          <w:fldChar w:fldCharType="separate"/>
        </w:r>
        <w:r>
          <w:rPr>
            <w:noProof/>
            <w:webHidden/>
          </w:rPr>
          <w:t>50</w:t>
        </w:r>
        <w:r>
          <w:rPr>
            <w:noProof/>
            <w:webHidden/>
          </w:rPr>
          <w:fldChar w:fldCharType="end"/>
        </w:r>
      </w:hyperlink>
    </w:p>
    <w:p w14:paraId="21739D70" w14:textId="115ADE7F"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3" w:history="1">
        <w:r w:rsidRPr="003E2A57">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_Toc64020823 \h </w:instrText>
        </w:r>
        <w:r>
          <w:rPr>
            <w:noProof/>
            <w:webHidden/>
          </w:rPr>
        </w:r>
        <w:r>
          <w:rPr>
            <w:noProof/>
            <w:webHidden/>
          </w:rPr>
          <w:fldChar w:fldCharType="separate"/>
        </w:r>
        <w:r>
          <w:rPr>
            <w:noProof/>
            <w:webHidden/>
          </w:rPr>
          <w:t>51</w:t>
        </w:r>
        <w:r>
          <w:rPr>
            <w:noProof/>
            <w:webHidden/>
          </w:rPr>
          <w:fldChar w:fldCharType="end"/>
        </w:r>
      </w:hyperlink>
    </w:p>
    <w:p w14:paraId="6B6B835D" w14:textId="29DD5E51"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4" w:history="1">
        <w:r w:rsidRPr="003E2A57">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_Toc64020824 \h </w:instrText>
        </w:r>
        <w:r>
          <w:rPr>
            <w:noProof/>
            <w:webHidden/>
          </w:rPr>
        </w:r>
        <w:r>
          <w:rPr>
            <w:noProof/>
            <w:webHidden/>
          </w:rPr>
          <w:fldChar w:fldCharType="separate"/>
        </w:r>
        <w:r>
          <w:rPr>
            <w:noProof/>
            <w:webHidden/>
          </w:rPr>
          <w:t>52</w:t>
        </w:r>
        <w:r>
          <w:rPr>
            <w:noProof/>
            <w:webHidden/>
          </w:rPr>
          <w:fldChar w:fldCharType="end"/>
        </w:r>
      </w:hyperlink>
    </w:p>
    <w:p w14:paraId="169B7109" w14:textId="1BF490E5"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5" w:history="1">
        <w:r w:rsidRPr="003E2A57">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_Toc64020825 \h </w:instrText>
        </w:r>
        <w:r>
          <w:rPr>
            <w:noProof/>
            <w:webHidden/>
          </w:rPr>
        </w:r>
        <w:r>
          <w:rPr>
            <w:noProof/>
            <w:webHidden/>
          </w:rPr>
          <w:fldChar w:fldCharType="separate"/>
        </w:r>
        <w:r>
          <w:rPr>
            <w:noProof/>
            <w:webHidden/>
          </w:rPr>
          <w:t>53</w:t>
        </w:r>
        <w:r>
          <w:rPr>
            <w:noProof/>
            <w:webHidden/>
          </w:rPr>
          <w:fldChar w:fldCharType="end"/>
        </w:r>
      </w:hyperlink>
    </w:p>
    <w:p w14:paraId="644C2F9F" w14:textId="605B5FB2"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6" w:history="1">
        <w:r w:rsidRPr="003E2A57">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_Toc64020826 \h </w:instrText>
        </w:r>
        <w:r>
          <w:rPr>
            <w:noProof/>
            <w:webHidden/>
          </w:rPr>
        </w:r>
        <w:r>
          <w:rPr>
            <w:noProof/>
            <w:webHidden/>
          </w:rPr>
          <w:fldChar w:fldCharType="separate"/>
        </w:r>
        <w:r>
          <w:rPr>
            <w:noProof/>
            <w:webHidden/>
          </w:rPr>
          <w:t>54</w:t>
        </w:r>
        <w:r>
          <w:rPr>
            <w:noProof/>
            <w:webHidden/>
          </w:rPr>
          <w:fldChar w:fldCharType="end"/>
        </w:r>
      </w:hyperlink>
    </w:p>
    <w:p w14:paraId="59CBE04B" w14:textId="73CE42C7"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7" w:history="1">
        <w:r w:rsidRPr="003E2A57">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_Toc64020827 \h </w:instrText>
        </w:r>
        <w:r>
          <w:rPr>
            <w:noProof/>
            <w:webHidden/>
          </w:rPr>
        </w:r>
        <w:r>
          <w:rPr>
            <w:noProof/>
            <w:webHidden/>
          </w:rPr>
          <w:fldChar w:fldCharType="separate"/>
        </w:r>
        <w:r>
          <w:rPr>
            <w:noProof/>
            <w:webHidden/>
          </w:rPr>
          <w:t>54</w:t>
        </w:r>
        <w:r>
          <w:rPr>
            <w:noProof/>
            <w:webHidden/>
          </w:rPr>
          <w:fldChar w:fldCharType="end"/>
        </w:r>
      </w:hyperlink>
    </w:p>
    <w:p w14:paraId="7D688EE9" w14:textId="6FAE3D7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8" w:history="1">
        <w:r w:rsidRPr="003E2A57">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_Toc64020828 \h </w:instrText>
        </w:r>
        <w:r>
          <w:rPr>
            <w:noProof/>
            <w:webHidden/>
          </w:rPr>
        </w:r>
        <w:r>
          <w:rPr>
            <w:noProof/>
            <w:webHidden/>
          </w:rPr>
          <w:fldChar w:fldCharType="separate"/>
        </w:r>
        <w:r>
          <w:rPr>
            <w:noProof/>
            <w:webHidden/>
          </w:rPr>
          <w:t>55</w:t>
        </w:r>
        <w:r>
          <w:rPr>
            <w:noProof/>
            <w:webHidden/>
          </w:rPr>
          <w:fldChar w:fldCharType="end"/>
        </w:r>
      </w:hyperlink>
    </w:p>
    <w:p w14:paraId="2F3F6F8A" w14:textId="14BF5242"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9" w:history="1">
        <w:r w:rsidRPr="003E2A57">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_Toc64020829 \h </w:instrText>
        </w:r>
        <w:r>
          <w:rPr>
            <w:noProof/>
            <w:webHidden/>
          </w:rPr>
        </w:r>
        <w:r>
          <w:rPr>
            <w:noProof/>
            <w:webHidden/>
          </w:rPr>
          <w:fldChar w:fldCharType="separate"/>
        </w:r>
        <w:r>
          <w:rPr>
            <w:noProof/>
            <w:webHidden/>
          </w:rPr>
          <w:t>55</w:t>
        </w:r>
        <w:r>
          <w:rPr>
            <w:noProof/>
            <w:webHidden/>
          </w:rPr>
          <w:fldChar w:fldCharType="end"/>
        </w:r>
      </w:hyperlink>
    </w:p>
    <w:p w14:paraId="2FA6D461" w14:textId="4EFD55F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0" w:history="1">
        <w:r w:rsidRPr="003E2A57">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_Toc64020830 \h </w:instrText>
        </w:r>
        <w:r>
          <w:rPr>
            <w:noProof/>
            <w:webHidden/>
          </w:rPr>
        </w:r>
        <w:r>
          <w:rPr>
            <w:noProof/>
            <w:webHidden/>
          </w:rPr>
          <w:fldChar w:fldCharType="separate"/>
        </w:r>
        <w:r>
          <w:rPr>
            <w:noProof/>
            <w:webHidden/>
          </w:rPr>
          <w:t>56</w:t>
        </w:r>
        <w:r>
          <w:rPr>
            <w:noProof/>
            <w:webHidden/>
          </w:rPr>
          <w:fldChar w:fldCharType="end"/>
        </w:r>
      </w:hyperlink>
    </w:p>
    <w:p w14:paraId="2E2E5F83" w14:textId="3CF6A3B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1" w:history="1">
        <w:r w:rsidRPr="003E2A57">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_Toc64020831 \h </w:instrText>
        </w:r>
        <w:r>
          <w:rPr>
            <w:noProof/>
            <w:webHidden/>
          </w:rPr>
        </w:r>
        <w:r>
          <w:rPr>
            <w:noProof/>
            <w:webHidden/>
          </w:rPr>
          <w:fldChar w:fldCharType="separate"/>
        </w:r>
        <w:r>
          <w:rPr>
            <w:noProof/>
            <w:webHidden/>
          </w:rPr>
          <w:t>79</w:t>
        </w:r>
        <w:r>
          <w:rPr>
            <w:noProof/>
            <w:webHidden/>
          </w:rPr>
          <w:fldChar w:fldCharType="end"/>
        </w:r>
      </w:hyperlink>
    </w:p>
    <w:p w14:paraId="4412E900" w14:textId="2B7E9700"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2" w:history="1">
        <w:r w:rsidRPr="003E2A57">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_Toc64020832 \h </w:instrText>
        </w:r>
        <w:r>
          <w:rPr>
            <w:noProof/>
            <w:webHidden/>
          </w:rPr>
        </w:r>
        <w:r>
          <w:rPr>
            <w:noProof/>
            <w:webHidden/>
          </w:rPr>
          <w:fldChar w:fldCharType="separate"/>
        </w:r>
        <w:r>
          <w:rPr>
            <w:noProof/>
            <w:webHidden/>
          </w:rPr>
          <w:t>79</w:t>
        </w:r>
        <w:r>
          <w:rPr>
            <w:noProof/>
            <w:webHidden/>
          </w:rPr>
          <w:fldChar w:fldCharType="end"/>
        </w:r>
      </w:hyperlink>
    </w:p>
    <w:p w14:paraId="3923B597" w14:textId="03ED190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61EB4B17"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as well as it</w:t>
      </w:r>
      <w:r w:rsidR="00AF6A44">
        <w: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This research investigates t</w:t>
      </w:r>
      <w:r w:rsidR="009F23E2">
        <w:t xml:space="preserve">he use of ECS for </w:t>
      </w:r>
      <w:r w:rsidR="00941FA7">
        <w:t>simulation</w:t>
      </w:r>
      <w:r w:rsidR="009F23E2">
        <w:t>s</w:t>
      </w:r>
      <w:r w:rsidR="00941FA7">
        <w:t xml:space="preserve">,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2656DBC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75C09A3D"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56F62834"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0014E41B"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524E2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4251ECBB"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w:t>
      </w:r>
      <w:r w:rsidR="003B1204">
        <w:t xml:space="preserve">the </w:t>
      </w:r>
      <w:r w:rsidR="0079603E">
        <w:t xml:space="preserve">ECS </w:t>
      </w:r>
      <w:r w:rsidR="003B1204">
        <w:t>architecture</w:t>
      </w:r>
      <w:r w:rsidR="0079603E">
        <w:t>, we can decouple functionality from the actual data in m</w:t>
      </w:r>
      <w:r w:rsidR="00F02AB4">
        <w:t>emory</w:t>
      </w:r>
      <w:r w:rsidR="0079603E">
        <w:t>.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0BCD839C"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6D49AD9"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is composed of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9D68CB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AEAA890"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lastRenderedPageBreak/>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3504964"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t>simulation loop</w:t>
      </w:r>
      <w:r w:rsidR="00EB69DB">
        <w:t xml:space="preserve"> </w:t>
      </w:r>
      <w:r w:rsidR="002855A7">
        <w:t>is</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5" w:name="_Toc63596103"/>
      <w:r>
        <w:rPr>
          <w:rFonts w:eastAsiaTheme="minorHAnsi"/>
        </w:rPr>
        <w:t>Physics of Flight Modeling</w:t>
      </w:r>
      <w:bookmarkEnd w:id="125"/>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6" w:name="_Toc63596104"/>
      <w:r>
        <w:t>Degrees of Freedom</w:t>
      </w:r>
      <w:bookmarkEnd w:id="126"/>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7" w:name="_Toc63596105"/>
      <w:r>
        <w:lastRenderedPageBreak/>
        <w:t>Forces</w:t>
      </w:r>
      <w:bookmarkEnd w:id="127"/>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8" w:name="_Toc6402080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9" w:name="_Toc63596106"/>
      <w:r>
        <w:lastRenderedPageBreak/>
        <w:t>Airplane Components</w:t>
      </w:r>
      <w:bookmarkEnd w:id="129"/>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0" w:name="_Toc6402080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1" w:name="_Toc63596107"/>
      <w:r>
        <w:t>Airfoil</w:t>
      </w:r>
      <w:bookmarkEnd w:id="131"/>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2" w:name="_Toc6402080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2"/>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3" w:name="_Toc63596108"/>
      <w:r>
        <w:t>Rotations</w:t>
      </w:r>
      <w:bookmarkEnd w:id="133"/>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4" w:name="_Toc6402081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4"/>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5" w:name="_Toc63596109"/>
      <w:r>
        <w:t>Coordinate Systems</w:t>
      </w:r>
      <w:bookmarkEnd w:id="135"/>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6" w:name="_Toc6402081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6"/>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7" w:name="_Toc6402081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7"/>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8" w:name="_Toc6402081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8"/>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269327E5"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w:t>
      </w:r>
      <w:r w:rsidR="00120F7D">
        <w:rPr>
          <w:iCs/>
        </w:rPr>
        <w:t>represents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FlightGear </w:t>
      </w:r>
      <w:r w:rsidR="00F87339">
        <w:rPr>
          <w:iCs/>
        </w:rPr>
        <w:t xml:space="preserve">via UDP Packet </w:t>
      </w:r>
      <w:r w:rsidR="0030344C">
        <w:rPr>
          <w:iCs/>
        </w:rPr>
        <w:t>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9" w:name="_Toc63596110"/>
      <w:r>
        <w:t>FDM Calculation Steps</w:t>
      </w:r>
      <w:bookmarkEnd w:id="139"/>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3596111"/>
      <w:r>
        <w:t>Mass Properties</w:t>
      </w:r>
      <w:bookmarkEnd w:id="140"/>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2"/>
      <w:r>
        <w:lastRenderedPageBreak/>
        <w:t>Forces</w:t>
      </w:r>
      <w:bookmarkEnd w:id="141"/>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2" w:name="_Toc6402081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2"/>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3" w:name="_Toc63596113"/>
      <w:r>
        <w:t>Equations of Motion</w:t>
      </w:r>
      <w:bookmarkEnd w:id="143"/>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4" w:name="_Toc63596114"/>
      <w:r w:rsidRPr="00977ADB">
        <w:rPr>
          <w:b/>
        </w:rPr>
        <w:t>Simulation Loop</w:t>
      </w:r>
      <w:r w:rsidR="00B31936">
        <w:rPr>
          <w:b/>
        </w:rPr>
        <w:t xml:space="preserve"> Methods</w:t>
      </w:r>
      <w:bookmarkEnd w:id="144"/>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5" w:name="_Toc63596115"/>
      <w:r>
        <w:lastRenderedPageBreak/>
        <w:t>Fidelity</w:t>
      </w:r>
      <w:bookmarkEnd w:id="145"/>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6" w:name="_Toc63596116"/>
      <w:r>
        <w:rPr>
          <w:rFonts w:eastAsiaTheme="minorHAnsi"/>
        </w:rPr>
        <w:t>Entity-Component-</w:t>
      </w:r>
      <w:r w:rsidR="00E20B4B">
        <w:rPr>
          <w:rFonts w:eastAsiaTheme="minorHAnsi"/>
        </w:rPr>
        <w:t>System</w:t>
      </w:r>
      <w:bookmarkEnd w:id="146"/>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7" w:name="_Toc63596117"/>
      <w:r>
        <w:lastRenderedPageBreak/>
        <w:t>Object-Oriented Problem</w:t>
      </w:r>
      <w:bookmarkEnd w:id="147"/>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8" w:name="_Toc63596118"/>
      <w:r>
        <w:lastRenderedPageBreak/>
        <w:t xml:space="preserve">ECS </w:t>
      </w:r>
      <w:r w:rsidR="00AA7087">
        <w:t>Explained</w:t>
      </w:r>
      <w:bookmarkEnd w:id="148"/>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9" w:name="_Toc6402081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9"/>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0" w:name="_Toc63596119"/>
      <w:r>
        <w:t>SPECS Framework</w:t>
      </w:r>
      <w:bookmarkEnd w:id="150"/>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1" w:name="_Toc63596120"/>
      <w:r>
        <w:t>ECS Overall</w:t>
      </w:r>
      <w:bookmarkEnd w:id="151"/>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2" w:name="_Toc63596121"/>
      <w:r>
        <w:t>Rust</w:t>
      </w:r>
      <w:bookmarkEnd w:id="152"/>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3" w:name="_Toc63596122"/>
      <w:r>
        <w:t xml:space="preserve">Safe Rust </w:t>
      </w:r>
      <w:r w:rsidR="008D4827">
        <w:t>and</w:t>
      </w:r>
      <w:r w:rsidR="0094234E">
        <w:t xml:space="preserve"> Unsafe Rust</w:t>
      </w:r>
      <w:bookmarkEnd w:id="153"/>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4" w:name="_Toc63596123"/>
      <w:r>
        <w:t>Ownership</w:t>
      </w:r>
      <w:bookmarkEnd w:id="154"/>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5" w:name="_Toc63596124"/>
      <w:r>
        <w:lastRenderedPageBreak/>
        <w:t>Borrowing</w:t>
      </w:r>
      <w:bookmarkEnd w:id="155"/>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6" w:name="_Ref49697517"/>
      <w:r>
        <w:t>E</w:t>
      </w:r>
      <w:r w:rsidR="00DB0B18" w:rsidRPr="00DB0B18">
        <w:t>xactly</w:t>
      </w:r>
      <w:r w:rsidR="00325F3B">
        <w:t xml:space="preserve"> one mutable reference</w:t>
      </w:r>
      <w:bookmarkEnd w:id="156"/>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7" w:name="_Toc63596125"/>
      <w:r>
        <w:t>Lifetimes</w:t>
      </w:r>
      <w:bookmarkEnd w:id="157"/>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8" w:name="_Toc63596126"/>
      <w:r>
        <w:t>Testing</w:t>
      </w:r>
      <w:bookmarkEnd w:id="158"/>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9" w:name="_Toc63596127"/>
      <w:r>
        <w:t>Crates</w:t>
      </w:r>
      <w:bookmarkEnd w:id="159"/>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0" w:name="_Toc63596128"/>
      <w:r>
        <w:t>Rust Overall</w:t>
      </w:r>
      <w:bookmarkEnd w:id="160"/>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1" w:name="_Toc63596129"/>
      <w:r>
        <w:t>FlightGear</w:t>
      </w:r>
      <w:bookmarkEnd w:id="161"/>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7CDD30F7"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F016BC">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2" w:name="_Toc63596130"/>
      <w:r>
        <w:t xml:space="preserve">Networking </w:t>
      </w:r>
      <w:r w:rsidR="00D042C0">
        <w:t>And</w:t>
      </w:r>
      <w:r>
        <w:t xml:space="preserve"> Rust</w:t>
      </w:r>
      <w:bookmarkEnd w:id="162"/>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3" w:name="_Toc496074964"/>
      <w:bookmarkStart w:id="164" w:name="_Toc496075138"/>
      <w:bookmarkStart w:id="165" w:name="_Toc496075296"/>
      <w:bookmarkStart w:id="166" w:name="_Toc496075361"/>
      <w:bookmarkStart w:id="167" w:name="_Toc496080605"/>
      <w:bookmarkStart w:id="168" w:name="_Toc497120308"/>
      <w:bookmarkStart w:id="169" w:name="_Toc503248605"/>
      <w:bookmarkStart w:id="170" w:name="_Toc504131180"/>
      <w:bookmarkStart w:id="171" w:name="_Toc504131382"/>
      <w:bookmarkStart w:id="172" w:name="_Toc504131537"/>
      <w:bookmarkStart w:id="173" w:name="_Toc63596131"/>
      <w:r w:rsidRPr="00E914BE">
        <w:rPr>
          <w:sz w:val="29"/>
          <w:szCs w:val="29"/>
        </w:rPr>
        <w:lastRenderedPageBreak/>
        <w:t>Methodology</w:t>
      </w:r>
      <w:bookmarkEnd w:id="163"/>
      <w:bookmarkEnd w:id="164"/>
      <w:bookmarkEnd w:id="165"/>
      <w:bookmarkEnd w:id="166"/>
      <w:bookmarkEnd w:id="167"/>
      <w:bookmarkEnd w:id="168"/>
      <w:bookmarkEnd w:id="169"/>
      <w:bookmarkEnd w:id="170"/>
      <w:bookmarkEnd w:id="171"/>
      <w:bookmarkEnd w:id="172"/>
      <w:bookmarkEnd w:id="173"/>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4" w:name="_Toc63596132"/>
      <w:r>
        <w:t xml:space="preserve">Building the </w:t>
      </w:r>
      <w:r w:rsidR="00BE4013">
        <w:t>Flight Dynamics Models</w:t>
      </w:r>
      <w:bookmarkEnd w:id="174"/>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4634657"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70924AA"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 xml:space="preserve">Bourg’s FDM does not use rotation matrices, it uses a quaternion, which </w:t>
      </w:r>
      <w:r w:rsidR="00981B9A">
        <w:lastRenderedPageBreak/>
        <w:t>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5" w:name="_Toc6402081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5"/>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6" w:name="_Toc63596133"/>
      <w:r>
        <w:t>Palmer</w:t>
      </w:r>
      <w:r w:rsidR="00247FB8">
        <w:t>-based</w:t>
      </w:r>
      <w:r w:rsidR="00295986">
        <w:t xml:space="preserve"> Flight Dynamics Model</w:t>
      </w:r>
      <w:bookmarkEnd w:id="176"/>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09919E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7" w:name="_Toc63596134"/>
      <w:r>
        <w:t>R</w:t>
      </w:r>
      <w:r w:rsidR="00452671">
        <w:t>esource</w:t>
      </w:r>
      <w:bookmarkEnd w:id="177"/>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 xml:space="preserve">used by </w:t>
      </w:r>
      <w:r w:rsidR="00424D0C">
        <w:lastRenderedPageBreak/>
        <w:t>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8" w:name="_Toc63596135"/>
      <w:r>
        <w:t>Component</w:t>
      </w:r>
      <w:bookmarkEnd w:id="178"/>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9" w:name="_Toc63596136"/>
      <w:r>
        <w:t>System</w:t>
      </w:r>
      <w:bookmarkEnd w:id="179"/>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r w:rsidR="00194BBA" w:rsidRPr="004B48A4">
        <w:rPr>
          <w:rFonts w:ascii="Courier New" w:hAnsi="Courier New" w:cs="Courier New"/>
        </w:rPr>
        <w:t>plane_right_hand_side</w:t>
      </w:r>
      <w:r w:rsidR="00194BBA">
        <w:t>,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0" w:name="_Toc63596137"/>
      <w:r>
        <w:lastRenderedPageBreak/>
        <w:t>Bourg-based</w:t>
      </w:r>
      <w:r w:rsidR="00295986">
        <w:t xml:space="preserve"> Flight Dynamics Model</w:t>
      </w:r>
      <w:bookmarkEnd w:id="180"/>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1" w:name="_Toc63596138"/>
      <w:r>
        <w:t>Resource</w:t>
      </w:r>
      <w:r w:rsidR="00465BB4">
        <w:t>s</w:t>
      </w:r>
      <w:bookmarkEnd w:id="181"/>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2" w:name="_Toc63596139"/>
      <w:r>
        <w:t>Component</w:t>
      </w:r>
      <w:bookmarkEnd w:id="182"/>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3" w:name="_Toc63596140"/>
      <w:r>
        <w:lastRenderedPageBreak/>
        <w:t>System</w:t>
      </w:r>
      <w:bookmarkEnd w:id="183"/>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19292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4" w:name="_Toc63596141"/>
      <w:r>
        <w:lastRenderedPageBreak/>
        <w:t>Palmer-based</w:t>
      </w:r>
      <w:r w:rsidR="006D11AA">
        <w:t xml:space="preserve"> FDM Equivalency Verification</w:t>
      </w:r>
      <w:bookmarkEnd w:id="184"/>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5" w:name="_Toc63596142"/>
      <w:r>
        <w:t>Test One</w:t>
      </w:r>
      <w:r w:rsidR="002B755A">
        <w:t xml:space="preserve"> (</w:t>
      </w:r>
      <w:r w:rsidR="00EC15EA">
        <w:t>Angle of Attack</w:t>
      </w:r>
      <w:r w:rsidR="002B755A">
        <w:t>)</w:t>
      </w:r>
      <w:bookmarkEnd w:id="185"/>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6" w:name="_Toc6402082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6"/>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7" w:name="_Toc63596143"/>
      <w:r>
        <w:lastRenderedPageBreak/>
        <w:t>Test Two</w:t>
      </w:r>
      <w:r w:rsidR="002B755A">
        <w:t xml:space="preserve"> (</w:t>
      </w:r>
      <w:r w:rsidR="00EC15EA">
        <w:t>Bank</w:t>
      </w:r>
      <w:r w:rsidR="002B755A">
        <w:t>)</w:t>
      </w:r>
      <w:bookmarkEnd w:id="187"/>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8" w:name="_Toc6402082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8"/>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9" w:name="_Toc63596144"/>
      <w:r>
        <w:t xml:space="preserve">Test Three </w:t>
      </w:r>
      <w:r w:rsidR="002B755A">
        <w:t>(Flaps)</w:t>
      </w:r>
      <w:bookmarkEnd w:id="189"/>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0" w:name="_Toc6402082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0"/>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1" w:name="_Toc63596145"/>
      <w:r>
        <w:t xml:space="preserve">Test Three </w:t>
      </w:r>
      <w:r w:rsidR="00C06EE0">
        <w:t>(Everything)</w:t>
      </w:r>
      <w:bookmarkEnd w:id="191"/>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2" w:name="_Toc64020823"/>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2"/>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3" w:name="_Toc63596146"/>
      <w:r>
        <w:t xml:space="preserve">Bourg-based </w:t>
      </w:r>
      <w:r w:rsidR="00E6501C">
        <w:t xml:space="preserve">FDM </w:t>
      </w:r>
      <w:r w:rsidR="00C32981">
        <w:t xml:space="preserve">Equivalency </w:t>
      </w:r>
      <w:r w:rsidR="00E6501C">
        <w:t>Verification</w:t>
      </w:r>
      <w:bookmarkEnd w:id="193"/>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4" w:name="_Toc64020824"/>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4"/>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5" w:name="_Toc63596147"/>
      <w:r>
        <w:t>Test One (No Flight Control)</w:t>
      </w:r>
      <w:bookmarkEnd w:id="195"/>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6" w:name="_Toc64020825"/>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6"/>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7" w:name="_Toc63596148"/>
      <w:r>
        <w:t xml:space="preserve">Test </w:t>
      </w:r>
      <w:r w:rsidR="00393A50">
        <w:t>Two</w:t>
      </w:r>
      <w:r>
        <w:t xml:space="preserve"> (Roll)</w:t>
      </w:r>
      <w:bookmarkEnd w:id="197"/>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8" w:name="_Toc64020826"/>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8"/>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9" w:name="_Toc63596149"/>
      <w:r>
        <w:t xml:space="preserve">Test </w:t>
      </w:r>
      <w:r w:rsidR="00393A50">
        <w:t>Three</w:t>
      </w:r>
      <w:r>
        <w:t xml:space="preserve"> (Pitch)</w:t>
      </w:r>
      <w:bookmarkEnd w:id="199"/>
    </w:p>
    <w:p w14:paraId="50D8C93A" w14:textId="23B6EC9B"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887906">
        <w:t>will ascend</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0" w:name="_Toc64020827"/>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0"/>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1" w:name="_Toc63596150"/>
      <w:r>
        <w:t>Test Four</w:t>
      </w:r>
      <w:r w:rsidR="00E37749">
        <w:t xml:space="preserve"> (Yaw)</w:t>
      </w:r>
      <w:bookmarkEnd w:id="201"/>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2" w:name="_Toc64020828"/>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2"/>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3" w:name="_Toc63596151"/>
      <w:r>
        <w:t>Test Five</w:t>
      </w:r>
      <w:r w:rsidR="00994809">
        <w:t xml:space="preserve"> (Flaps)</w:t>
      </w:r>
      <w:bookmarkEnd w:id="203"/>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4" w:name="_Toc64020829"/>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4"/>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5" w:name="_Toc63596152"/>
      <w:r>
        <w:t>Test Six (Everything)</w:t>
      </w:r>
      <w:bookmarkEnd w:id="205"/>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6" w:name="_Toc64020830"/>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6"/>
    </w:p>
    <w:p w14:paraId="6EC47758" w14:textId="6D899548" w:rsidR="00271967" w:rsidRDefault="00271967" w:rsidP="00271967">
      <w:pPr>
        <w:pStyle w:val="Heading3"/>
        <w:numPr>
          <w:ilvl w:val="2"/>
          <w:numId w:val="5"/>
        </w:numPr>
        <w:ind w:left="1080"/>
        <w:jc w:val="left"/>
      </w:pPr>
      <w:bookmarkStart w:id="207" w:name="_Toc63596153"/>
      <w:r>
        <w:t xml:space="preserve">Custom Type </w:t>
      </w:r>
      <w:r w:rsidR="00B13BEB">
        <w:t>Mod</w:t>
      </w:r>
      <w:r w:rsidR="001F2F92">
        <w:t>ule</w:t>
      </w:r>
      <w:r w:rsidR="00B13BEB">
        <w:t xml:space="preserve"> </w:t>
      </w:r>
      <w:r>
        <w:t>Verification</w:t>
      </w:r>
      <w:bookmarkEnd w:id="207"/>
    </w:p>
    <w:p w14:paraId="785C6ECF" w14:textId="6644DED6"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8" w:name="_Toc63596154"/>
      <w:r>
        <w:t>Vector Tests</w:t>
      </w:r>
      <w:bookmarkEnd w:id="208"/>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9" w:name="_Toc63596155"/>
      <w:r>
        <w:t>Matrix Tests</w:t>
      </w:r>
      <w:bookmarkEnd w:id="209"/>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0" w:name="_Toc63596156"/>
      <w:r>
        <w:lastRenderedPageBreak/>
        <w:t>Quaternion Tests</w:t>
      </w:r>
      <w:bookmarkEnd w:id="210"/>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1" w:name="_Toc63596157"/>
      <w:r>
        <w:t>Building the Flight Simulator</w:t>
      </w:r>
      <w:r w:rsidR="00C22A6B">
        <w:t>s</w:t>
      </w:r>
      <w:bookmarkEnd w:id="211"/>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2" w:name="_Toc63596158"/>
      <w:r>
        <w:lastRenderedPageBreak/>
        <w:t>Simulation Loop</w:t>
      </w:r>
      <w:bookmarkEnd w:id="212"/>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3" w:name="_Toc63596159"/>
      <w:r>
        <w:t>Resources</w:t>
      </w:r>
      <w:bookmarkEnd w:id="213"/>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4" w:name="_Toc63596160"/>
      <w:r>
        <w:lastRenderedPageBreak/>
        <w:t>Components</w:t>
      </w:r>
      <w:bookmarkEnd w:id="214"/>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5" w:name="_Toc63596161"/>
      <w:r>
        <w:t>KeyboardState</w:t>
      </w:r>
      <w:bookmarkEnd w:id="215"/>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6" w:name="_Toc63596162"/>
      <w:r>
        <w:t>FGNetFDM</w:t>
      </w:r>
      <w:bookmarkEnd w:id="216"/>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7" w:name="_Toc63596163"/>
      <w:r>
        <w:lastRenderedPageBreak/>
        <w:t>DataFDM</w:t>
      </w:r>
      <w:bookmarkEnd w:id="217"/>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8" w:name="_Toc63596164"/>
      <w:r>
        <w:t>Systems</w:t>
      </w:r>
      <w:bookmarkEnd w:id="218"/>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9" w:name="_Toc6402081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9"/>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0" w:name="_Toc6402081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0"/>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1" w:name="_Toc63596165"/>
      <w:r>
        <w:t>FlightControl</w:t>
      </w:r>
      <w:bookmarkEnd w:id="221"/>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2" w:name="_Toc63596166"/>
      <w:r>
        <w:t>MakePacket</w:t>
      </w:r>
      <w:bookmarkEnd w:id="222"/>
    </w:p>
    <w:p w14:paraId="3133C635" w14:textId="7EEA4FDB"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3" w:name="_Toc63596167"/>
      <w:r>
        <w:lastRenderedPageBreak/>
        <w:t>SendPacket</w:t>
      </w:r>
      <w:bookmarkEnd w:id="223"/>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4" w:name="_Toc63596168"/>
      <w:r>
        <w:t>EquationsOfMotion</w:t>
      </w:r>
      <w:bookmarkEnd w:id="224"/>
    </w:p>
    <w:p w14:paraId="34BEF3FB" w14:textId="61B97CED"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233E76">
        <w:t>s between the</w:t>
      </w:r>
      <w:r w:rsidR="00835088">
        <w:t xml:space="preserve"> FDM</w:t>
      </w:r>
      <w:r w:rsidR="00233E76">
        <w:t xml:space="preserve">s </w:t>
      </w:r>
      <w:r w:rsidR="00233E76">
        <w:t>defined by their respective authors</w:t>
      </w:r>
      <w:r w:rsidR="00835088">
        <w:t xml:space="preserve"> </w:t>
      </w:r>
      <w:r w:rsidR="00C10EAF">
        <w:t>versus</w:t>
      </w:r>
      <w:r w:rsidR="00EE4996">
        <w:t xml:space="preserve"> this System that is configured to function as part of an interactive flight simulator interfacing FlightGear</w:t>
      </w:r>
      <w:r w:rsidR="00677898">
        <w:t xml:space="preserve">: </w:t>
      </w:r>
      <w:bookmarkStart w:id="225" w:name="_GoBack"/>
      <w:bookmarkEnd w:id="225"/>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lastRenderedPageBreak/>
        <w:t>Analysis and Results</w:t>
      </w:r>
      <w:bookmarkEnd w:id="226"/>
    </w:p>
    <w:p w14:paraId="0179A928" w14:textId="7E28913C"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62170F">
        <w:t>. Then, we discuss the integration</w:t>
      </w:r>
      <w:r w:rsidR="0077320F">
        <w:t xml:space="preserve"> tests of our</w:t>
      </w:r>
      <w:r w:rsidR="00AD4D76">
        <w:t xml:space="preserve"> Bourg-based</w:t>
      </w:r>
      <w:r w:rsidR="0077320F">
        <w:t xml:space="preserve"> </w:t>
      </w:r>
      <w:r w:rsidR="009F10F8">
        <w:t>Rust/</w:t>
      </w:r>
      <w:r w:rsidR="00EA3CD8">
        <w:t>ECS</w:t>
      </w:r>
      <w:r w:rsidR="007F005F">
        <w:t xml:space="preserve"> FDM</w:t>
      </w:r>
      <w:r w:rsidR="0077320F">
        <w:t xml:space="preserve"> compa</w:t>
      </w:r>
      <w:r w:rsidR="008D1E16">
        <w:t>red to the</w:t>
      </w:r>
      <w:r w:rsidR="007F005F">
        <w:t xml:space="preserve"> original FDM that is written using </w:t>
      </w:r>
      <w:r w:rsidR="008D1E16">
        <w:t>Object-Oriented Programming</w:t>
      </w:r>
      <w:r w:rsidR="007F005F">
        <w:t xml:space="preserve"> </w:t>
      </w:r>
      <w:r w:rsidR="0035180E">
        <w:t xml:space="preserve">(OOP) </w:t>
      </w:r>
      <w:r w:rsidR="007F005F">
        <w:t>and C++</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574F9C">
        <w:t>compared to its C++ benchmark</w:t>
      </w:r>
      <w:r w:rsidR="00FB5667">
        <w:t>.</w:t>
      </w:r>
      <w:r w:rsidR="0077320F">
        <w:t xml:space="preserve"> Lastly, we discuss </w:t>
      </w:r>
      <w:r w:rsidR="00B63DCA">
        <w:t>the</w:t>
      </w:r>
      <w:r w:rsidR="00494483">
        <w:t xml:space="preserve"> completed</w:t>
      </w:r>
      <w:r w:rsidR="00112836">
        <w:t xml:space="preserve"> </w:t>
      </w:r>
      <w:r w:rsidR="0077320F">
        <w:t xml:space="preserve">flight simulators </w:t>
      </w:r>
      <w:r w:rsidR="00055D4E">
        <w:t xml:space="preserve">using </w:t>
      </w:r>
      <w:r w:rsidR="00494483">
        <w:t>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0A46FF24"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lastRenderedPageBreak/>
        <w:t>Bourg-based</w:t>
      </w:r>
      <w:r w:rsidR="00112836" w:rsidRPr="005442A9">
        <w:t xml:space="preserve"> </w:t>
      </w:r>
      <w:r w:rsidR="00076CD5" w:rsidRPr="005442A9">
        <w:t>FDM Equivalency Verification</w:t>
      </w:r>
      <w:bookmarkEnd w:id="248"/>
    </w:p>
    <w:p w14:paraId="11561D25" w14:textId="67E9968B"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46410111"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402081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lastRenderedPageBreak/>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0C3DF4E4"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486CF0">
        <w:t>.</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6E18161E"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4C38B085"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w:t>
      </w:r>
      <w:r w:rsidR="00D07C68">
        <w:lastRenderedPageBreak/>
        <w:t>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639F0F6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75691A78"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 xml:space="preserve">ed to the output of </w:t>
      </w:r>
      <w:r w:rsidR="00410B34">
        <w:lastRenderedPageBreak/>
        <w:t>our Rust implementation</w:t>
      </w:r>
      <w:r w:rsidR="0035566E">
        <w:t>. All the tests passed</w:t>
      </w:r>
      <w:r w:rsidR="00831C5F">
        <w:t xml:space="preserve"> with no need for </w:t>
      </w:r>
      <w:r w:rsidR="00261B18">
        <w:t>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w:t>
      </w:r>
      <w:r>
        <w:lastRenderedPageBreak/>
        <w:t>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3D24B52B" w:rsidR="005A5D50" w:rsidRDefault="00A42267" w:rsidP="0060790B">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w:t>
      </w:r>
      <w:r>
        <w:lastRenderedPageBreak/>
        <w:t xml:space="preserve">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Appendix A: Configuring FlightGear as a Visual System</w:t>
      </w:r>
      <w:bookmarkEnd w:id="272"/>
    </w:p>
    <w:p w14:paraId="7E660C58" w14:textId="42F0BD12" w:rsidR="003B589A" w:rsidRDefault="00381A61" w:rsidP="00842693">
      <w:pPr>
        <w:spacing w:before="100" w:beforeAutospacing="1" w:after="100" w:afterAutospacing="1"/>
        <w:contextualSpacing/>
      </w:pPr>
      <w:r>
        <w:t>The command line to execute the FlightGear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401B3C0A"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402083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402083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18B73CF8" w14:textId="0FC2E4FE" w:rsidR="00524E2E" w:rsidRPr="00524E2E" w:rsidRDefault="00472C76" w:rsidP="00524E2E">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524E2E" w:rsidRPr="00524E2E">
        <w:rPr>
          <w:noProof/>
          <w:szCs w:val="24"/>
        </w:rPr>
        <w:t>[1]</w:t>
      </w:r>
      <w:r w:rsidR="00524E2E" w:rsidRPr="00524E2E">
        <w:rPr>
          <w:noProof/>
          <w:szCs w:val="24"/>
        </w:rPr>
        <w:tab/>
        <w:t>slide-rs hackers, “Specs.” https://crates.io/crates/specs.</w:t>
      </w:r>
    </w:p>
    <w:p w14:paraId="48AAA4A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w:t>
      </w:r>
      <w:r w:rsidRPr="00524E2E">
        <w:rPr>
          <w:noProof/>
          <w:szCs w:val="24"/>
        </w:rPr>
        <w:tab/>
        <w:t xml:space="preserve">G. Palmer, </w:t>
      </w:r>
      <w:r w:rsidRPr="00524E2E">
        <w:rPr>
          <w:i/>
          <w:iCs/>
          <w:noProof/>
          <w:szCs w:val="24"/>
        </w:rPr>
        <w:t>Physics for game programmers</w:t>
      </w:r>
      <w:r w:rsidRPr="00524E2E">
        <w:rPr>
          <w:noProof/>
          <w:szCs w:val="24"/>
        </w:rPr>
        <w:t>. Apress, 2005.</w:t>
      </w:r>
    </w:p>
    <w:p w14:paraId="557A603F"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w:t>
      </w:r>
      <w:r w:rsidRPr="00524E2E">
        <w:rPr>
          <w:noProof/>
          <w:szCs w:val="24"/>
        </w:rPr>
        <w:tab/>
        <w:t xml:space="preserve">D. M. Bourg and B. Bywalec, </w:t>
      </w:r>
      <w:r w:rsidRPr="00524E2E">
        <w:rPr>
          <w:i/>
          <w:iCs/>
          <w:noProof/>
          <w:szCs w:val="24"/>
        </w:rPr>
        <w:t>Physics for Game Developers, Second Edition</w:t>
      </w:r>
      <w:r w:rsidRPr="00524E2E">
        <w:rPr>
          <w:noProof/>
          <w:szCs w:val="24"/>
        </w:rPr>
        <w:t>. O’Reilly Media, 2013.</w:t>
      </w:r>
    </w:p>
    <w:p w14:paraId="52CB2DB9"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w:t>
      </w:r>
      <w:r w:rsidRPr="00524E2E">
        <w:rPr>
          <w:noProof/>
          <w:szCs w:val="24"/>
        </w:rPr>
        <w:tab/>
        <w:t>“FlightGear Flight Simulator.” https://www.flightgear.org/.</w:t>
      </w:r>
    </w:p>
    <w:p w14:paraId="57A5EE1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[5]</w:t>
      </w:r>
      <w:r w:rsidRPr="00524E2E">
        <w:rPr>
          <w:noProof/>
          <w:szCs w:val="24"/>
        </w:rPr>
        <w:tab/>
        <w:t xml:space="preserve">R. R. Hill and J. O. Miller, “A History Of United States Military Simulation,” </w:t>
      </w:r>
      <w:r w:rsidRPr="00524E2E">
        <w:rPr>
          <w:i/>
          <w:iCs/>
          <w:noProof/>
          <w:szCs w:val="24"/>
        </w:rPr>
        <w:t>2017 Winter Simul. Conf.</w:t>
      </w:r>
      <w:r w:rsidRPr="00524E2E">
        <w:rPr>
          <w:noProof/>
          <w:szCs w:val="24"/>
        </w:rPr>
        <w:t>, 2017.</w:t>
      </w:r>
    </w:p>
    <w:p w14:paraId="13AAF68B"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[6]</w:t>
      </w:r>
      <w:r w:rsidRPr="00524E2E">
        <w:rPr>
          <w:noProof/>
          <w:szCs w:val="24"/>
        </w:rPr>
        <w:tab/>
        <w:t>J. A. Vagedes, “A Study of Execution Performance for Rust-Based Object vs Data Oriented Architectures,” Air Force Institute of Technology, 2020.</w:t>
      </w:r>
    </w:p>
    <w:p w14:paraId="20C0E959"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[7]</w:t>
      </w:r>
      <w:r w:rsidRPr="00524E2E">
        <w:rPr>
          <w:noProof/>
          <w:szCs w:val="24"/>
        </w:rPr>
        <w:tab/>
        <w:t>“Create a world with more play,” 2020. https://unity.com/solutions/game.</w:t>
      </w:r>
    </w:p>
    <w:p w14:paraId="23C4AD5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[8]</w:t>
      </w:r>
      <w:r w:rsidRPr="00524E2E">
        <w:rPr>
          <w:noProof/>
          <w:szCs w:val="24"/>
        </w:rPr>
        <w:tab/>
        <w:t>“Unity helps bring the masses together in Mediatonic’s absurd multiplayer,” 2020. https://unity.com/case-study/mediatonic-fall-guys.</w:t>
      </w:r>
    </w:p>
    <w:p w14:paraId="4B398F75"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[9]</w:t>
      </w:r>
      <w:r w:rsidRPr="00524E2E">
        <w:rPr>
          <w:noProof/>
          <w:szCs w:val="24"/>
        </w:rPr>
        <w:tab/>
        <w:t xml:space="preserve">“Flight Dynamics Model,” </w:t>
      </w:r>
      <w:r w:rsidRPr="00524E2E">
        <w:rPr>
          <w:i/>
          <w:iCs/>
          <w:noProof/>
          <w:szCs w:val="24"/>
        </w:rPr>
        <w:t>FlightGear Wiki</w:t>
      </w:r>
      <w:r w:rsidRPr="00524E2E">
        <w:rPr>
          <w:noProof/>
          <w:szCs w:val="24"/>
        </w:rPr>
        <w:t>. http://wiki.flightgear.org/Flight_Dynamics_Model.</w:t>
      </w:r>
    </w:p>
    <w:p w14:paraId="7A415A96"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[10]</w:t>
      </w:r>
      <w:r w:rsidRPr="00524E2E">
        <w:rPr>
          <w:noProof/>
          <w:szCs w:val="24"/>
        </w:rPr>
        <w:tab/>
        <w:t xml:space="preserve">“Degrees of freedom (mechanics),” </w:t>
      </w:r>
      <w:r w:rsidRPr="00524E2E">
        <w:rPr>
          <w:i/>
          <w:iCs/>
          <w:noProof/>
          <w:szCs w:val="24"/>
        </w:rPr>
        <w:t>Wikipedia</w:t>
      </w:r>
      <w:r w:rsidRPr="00524E2E">
        <w:rPr>
          <w:noProof/>
          <w:szCs w:val="24"/>
        </w:rPr>
        <w:t>, 2020. https://en.wikipedia.org/wiki/Degrees_of_freedom_(mechanics).</w:t>
      </w:r>
    </w:p>
    <w:p w14:paraId="383D199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[11]</w:t>
      </w:r>
      <w:r w:rsidRPr="00524E2E">
        <w:rPr>
          <w:noProof/>
          <w:szCs w:val="24"/>
        </w:rPr>
        <w:tab/>
        <w:t xml:space="preserve">M. T.S., </w:t>
      </w:r>
      <w:r w:rsidRPr="00524E2E">
        <w:rPr>
          <w:i/>
          <w:iCs/>
          <w:noProof/>
          <w:szCs w:val="24"/>
        </w:rPr>
        <w:t>Rust In Action</w:t>
      </w:r>
      <w:r w:rsidRPr="00524E2E">
        <w:rPr>
          <w:noProof/>
          <w:szCs w:val="24"/>
        </w:rPr>
        <w:t>, Manning Ea. Manning Publications, 2019.</w:t>
      </w:r>
    </w:p>
    <w:p w14:paraId="1B0B7B5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[12]</w:t>
      </w:r>
      <w:r w:rsidRPr="00524E2E">
        <w:rPr>
          <w:noProof/>
          <w:szCs w:val="24"/>
        </w:rPr>
        <w:tab/>
        <w:t xml:space="preserve">W. Durham, </w:t>
      </w:r>
      <w:r w:rsidRPr="00524E2E">
        <w:rPr>
          <w:i/>
          <w:iCs/>
          <w:noProof/>
          <w:szCs w:val="24"/>
        </w:rPr>
        <w:t>Aircraft Flight Dynamics and Control</w:t>
      </w:r>
      <w:r w:rsidRPr="00524E2E">
        <w:rPr>
          <w:noProof/>
          <w:szCs w:val="24"/>
        </w:rPr>
        <w:t>. Wiley, 2013.</w:t>
      </w:r>
    </w:p>
    <w:p w14:paraId="22869484"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[13]</w:t>
      </w:r>
      <w:r w:rsidRPr="00524E2E">
        <w:rPr>
          <w:noProof/>
          <w:szCs w:val="24"/>
        </w:rPr>
        <w:tab/>
        <w:t xml:space="preserve">“Flight dynamics (fixed-wing aircraft),” </w:t>
      </w:r>
      <w:r w:rsidRPr="00524E2E">
        <w:rPr>
          <w:i/>
          <w:iCs/>
          <w:noProof/>
          <w:szCs w:val="24"/>
        </w:rPr>
        <w:t>Wikipedia</w:t>
      </w:r>
      <w:r w:rsidRPr="00524E2E">
        <w:rPr>
          <w:noProof/>
          <w:szCs w:val="24"/>
        </w:rPr>
        <w:t>, 2020. https://en.wikipedia.org/wiki/Flight_dynamics_(fixed-wing_aircraft).</w:t>
      </w:r>
    </w:p>
    <w:p w14:paraId="1FFC476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[14]</w:t>
      </w:r>
      <w:r w:rsidRPr="00524E2E">
        <w:rPr>
          <w:noProof/>
          <w:szCs w:val="24"/>
        </w:rPr>
        <w:tab/>
        <w:t xml:space="preserve">“Airfoil,” </w:t>
      </w:r>
      <w:r w:rsidRPr="00524E2E">
        <w:rPr>
          <w:i/>
          <w:iCs/>
          <w:noProof/>
          <w:szCs w:val="24"/>
        </w:rPr>
        <w:t>Wikipedia</w:t>
      </w:r>
      <w:r w:rsidRPr="00524E2E">
        <w:rPr>
          <w:noProof/>
          <w:szCs w:val="24"/>
        </w:rPr>
        <w:t>, 2020. https://en.wikipedia.org/wiki/Airfoil.</w:t>
      </w:r>
    </w:p>
    <w:p w14:paraId="2C4AE2ED"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[15]</w:t>
      </w:r>
      <w:r w:rsidRPr="00524E2E">
        <w:rPr>
          <w:noProof/>
          <w:szCs w:val="24"/>
        </w:rPr>
        <w:tab/>
        <w:t xml:space="preserve">“Flight control surfaces,” </w:t>
      </w:r>
      <w:r w:rsidRPr="00524E2E">
        <w:rPr>
          <w:i/>
          <w:iCs/>
          <w:noProof/>
          <w:szCs w:val="24"/>
        </w:rPr>
        <w:t>Wikipedia</w:t>
      </w:r>
      <w:r w:rsidRPr="00524E2E">
        <w:rPr>
          <w:noProof/>
          <w:szCs w:val="24"/>
        </w:rPr>
        <w:t>, 2020. https://en.wikipedia.org/wiki/Flight_control_surfaces.</w:t>
      </w:r>
    </w:p>
    <w:p w14:paraId="4FF068A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[16]</w:t>
      </w:r>
      <w:r w:rsidRPr="00524E2E">
        <w:rPr>
          <w:noProof/>
          <w:szCs w:val="24"/>
        </w:rPr>
        <w:tab/>
        <w:t xml:space="preserve">“Local tangent plane coordinates,” </w:t>
      </w:r>
      <w:r w:rsidRPr="00524E2E">
        <w:rPr>
          <w:i/>
          <w:iCs/>
          <w:noProof/>
          <w:szCs w:val="24"/>
        </w:rPr>
        <w:t>Wikipedia</w:t>
      </w:r>
      <w:r w:rsidRPr="00524E2E">
        <w:rPr>
          <w:noProof/>
          <w:szCs w:val="24"/>
        </w:rPr>
        <w:t>. https://en.wikipedia.org/wiki/Local_tangent_plane_coordinates.</w:t>
      </w:r>
    </w:p>
    <w:p w14:paraId="54EB9E3E"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[17]</w:t>
      </w:r>
      <w:r w:rsidRPr="00524E2E">
        <w:rPr>
          <w:noProof/>
          <w:szCs w:val="24"/>
        </w:rPr>
        <w:tab/>
        <w:t xml:space="preserve">“Moment of inertia,” </w:t>
      </w:r>
      <w:r w:rsidRPr="00524E2E">
        <w:rPr>
          <w:i/>
          <w:iCs/>
          <w:noProof/>
          <w:szCs w:val="24"/>
        </w:rPr>
        <w:t>Wikipedia</w:t>
      </w:r>
      <w:r w:rsidRPr="00524E2E">
        <w:rPr>
          <w:noProof/>
          <w:szCs w:val="24"/>
        </w:rPr>
        <w:t>, 2020. https://en.wikipedia.org/wiki/Moment_of_inertia.</w:t>
      </w:r>
    </w:p>
    <w:p w14:paraId="6E22869D"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[18]</w:t>
      </w:r>
      <w:r w:rsidRPr="00524E2E">
        <w:rPr>
          <w:noProof/>
          <w:szCs w:val="24"/>
        </w:rPr>
        <w:tab/>
        <w:t>G. Fiedler, “Integration Basics,” 2014. https://gafferongames.com/post/integration_basics/.</w:t>
      </w:r>
    </w:p>
    <w:p w14:paraId="3D9329E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[19]</w:t>
      </w:r>
      <w:r w:rsidRPr="00524E2E">
        <w:rPr>
          <w:noProof/>
          <w:szCs w:val="24"/>
        </w:rPr>
        <w:tab/>
        <w:t>G. Fiedler, “Fix Your Timestep!,” 2014. https://gafferongames.com/post/fix_your_timestep/.</w:t>
      </w:r>
    </w:p>
    <w:p w14:paraId="51BC2A5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[20]</w:t>
      </w:r>
      <w:r w:rsidRPr="00524E2E">
        <w:rPr>
          <w:noProof/>
          <w:szCs w:val="24"/>
        </w:rPr>
        <w:tab/>
        <w:t>R. Nystrom, “Game Programming Patterns,” 2014. https://gameprogrammingpatterns.com/game-loop.html.</w:t>
      </w:r>
    </w:p>
    <w:p w14:paraId="3AB1ED4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[21]</w:t>
      </w:r>
      <w:r w:rsidRPr="00524E2E">
        <w:rPr>
          <w:noProof/>
          <w:szCs w:val="24"/>
        </w:rPr>
        <w:tab/>
        <w:t xml:space="preserve">A. Rhemann, “A Handbook of Flight Simulation Fidelity Requirements for Human Factors Research,” </w:t>
      </w:r>
      <w:r w:rsidRPr="00524E2E">
        <w:rPr>
          <w:i/>
          <w:iCs/>
          <w:noProof/>
          <w:szCs w:val="24"/>
        </w:rPr>
        <w:t>Natl. Tech. Inf. Serv.</w:t>
      </w:r>
      <w:r w:rsidRPr="00524E2E">
        <w:rPr>
          <w:noProof/>
          <w:szCs w:val="24"/>
        </w:rPr>
        <w:t>, 1995.</w:t>
      </w:r>
    </w:p>
    <w:p w14:paraId="56E89F2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[22]</w:t>
      </w:r>
      <w:r w:rsidRPr="00524E2E">
        <w:rPr>
          <w:noProof/>
          <w:szCs w:val="24"/>
        </w:rPr>
        <w:tab/>
        <w:t xml:space="preserve">G. Dussart, V. Portapas, A. Pontillo, and M. Lone, “Flight Dynamic Modelling and Simulation of Large Flexible Aircraft,” </w:t>
      </w:r>
      <w:r w:rsidRPr="00524E2E">
        <w:rPr>
          <w:i/>
          <w:iCs/>
          <w:noProof/>
          <w:szCs w:val="24"/>
        </w:rPr>
        <w:t>Flight Phys. - Model. Tech. Technol.</w:t>
      </w:r>
      <w:r w:rsidRPr="00524E2E">
        <w:rPr>
          <w:noProof/>
          <w:szCs w:val="24"/>
        </w:rPr>
        <w:t>, 2018, doi: 10.5772/intechopen.71050.</w:t>
      </w:r>
    </w:p>
    <w:p w14:paraId="352F47C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[23]</w:t>
      </w:r>
      <w:r w:rsidRPr="00524E2E">
        <w:rPr>
          <w:noProof/>
          <w:szCs w:val="24"/>
        </w:rPr>
        <w:tab/>
        <w:t xml:space="preserve">M. M. Duquette, “The development and application of SimpleFlight, a variable-fidelity flight dynamics model,” </w:t>
      </w:r>
      <w:r w:rsidRPr="00524E2E">
        <w:rPr>
          <w:i/>
          <w:iCs/>
          <w:noProof/>
          <w:szCs w:val="24"/>
        </w:rPr>
        <w:t>Collect. Tech. Pap. - 2007 AIAA Model. Simul. Technol. Conf.</w:t>
      </w:r>
      <w:r w:rsidRPr="00524E2E">
        <w:rPr>
          <w:noProof/>
          <w:szCs w:val="24"/>
        </w:rPr>
        <w:t>, vol. 1, no. August, pp. 133–149, 2007, doi: 10.2514/6.2007-6372.</w:t>
      </w:r>
    </w:p>
    <w:p w14:paraId="71E1939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[24]</w:t>
      </w:r>
      <w:r w:rsidRPr="00524E2E">
        <w:rPr>
          <w:noProof/>
          <w:szCs w:val="24"/>
        </w:rPr>
        <w:tab/>
        <w:t xml:space="preserve">Unity, “Overview - Intro To The Entity Component System And C# Job System 1/5,” </w:t>
      </w:r>
      <w:r w:rsidRPr="00524E2E">
        <w:rPr>
          <w:i/>
          <w:iCs/>
          <w:noProof/>
          <w:szCs w:val="24"/>
        </w:rPr>
        <w:t>YouTube</w:t>
      </w:r>
      <w:r w:rsidRPr="00524E2E">
        <w:rPr>
          <w:noProof/>
          <w:szCs w:val="24"/>
        </w:rPr>
        <w:t>, 2018. https://www.youtube.com/watch?v=WLfhUKp2gag&amp;t=186s&amp;ab_channel=Unity.</w:t>
      </w:r>
    </w:p>
    <w:p w14:paraId="75E873E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[25]</w:t>
      </w:r>
      <w:r w:rsidRPr="00524E2E">
        <w:rPr>
          <w:noProof/>
          <w:szCs w:val="24"/>
        </w:rPr>
        <w:tab/>
        <w:t xml:space="preserve">Ben, “Entity Component System Overview in 7 Minutes,” </w:t>
      </w:r>
      <w:r w:rsidRPr="00524E2E">
        <w:rPr>
          <w:i/>
          <w:iCs/>
          <w:noProof/>
          <w:szCs w:val="24"/>
        </w:rPr>
        <w:t>YouTube</w:t>
      </w:r>
      <w:r w:rsidRPr="00524E2E">
        <w:rPr>
          <w:noProof/>
          <w:szCs w:val="24"/>
        </w:rPr>
        <w:t>, 2019. https://www.youtube.com/watch?v=2rW7ALyHaas&amp;t=4s&amp;ab_channel=BoardToBitsGames.</w:t>
      </w:r>
    </w:p>
    <w:p w14:paraId="71B25F2B"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[26]</w:t>
      </w:r>
      <w:r w:rsidRPr="00524E2E">
        <w:rPr>
          <w:noProof/>
          <w:szCs w:val="24"/>
        </w:rPr>
        <w:tab/>
        <w:t xml:space="preserve">Unity, “Overview - Intro To The Entity Component System And C# Job System 2/5,” </w:t>
      </w:r>
      <w:r w:rsidRPr="00524E2E">
        <w:rPr>
          <w:i/>
          <w:iCs/>
          <w:noProof/>
          <w:szCs w:val="24"/>
        </w:rPr>
        <w:t>YouTube</w:t>
      </w:r>
      <w:r w:rsidRPr="00524E2E">
        <w:rPr>
          <w:noProof/>
          <w:szCs w:val="24"/>
        </w:rPr>
        <w:t>, 2018. https://www.youtube.com/watch?v=z9WE3fwre-k&amp;t=1s&amp;ab_channel=Unity.</w:t>
      </w:r>
    </w:p>
    <w:p w14:paraId="62F9EC2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[27]</w:t>
      </w:r>
      <w:r w:rsidRPr="00524E2E">
        <w:rPr>
          <w:noProof/>
          <w:szCs w:val="24"/>
        </w:rPr>
        <w:tab/>
        <w:t xml:space="preserve">T. Schaller, </w:t>
      </w:r>
      <w:r w:rsidRPr="00524E2E">
        <w:rPr>
          <w:i/>
          <w:iCs/>
          <w:noProof/>
          <w:szCs w:val="24"/>
        </w:rPr>
        <w:t>The Specs Book</w:t>
      </w:r>
      <w:r w:rsidRPr="00524E2E">
        <w:rPr>
          <w:noProof/>
          <w:szCs w:val="24"/>
        </w:rPr>
        <w:t>, 1st Editio. Crates.io, 2019.</w:t>
      </w:r>
    </w:p>
    <w:p w14:paraId="28E4A36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[28]</w:t>
      </w:r>
      <w:r w:rsidRPr="00524E2E">
        <w:rPr>
          <w:noProof/>
          <w:szCs w:val="24"/>
        </w:rPr>
        <w:tab/>
        <w:t xml:space="preserve">Steve Klabnik and C. Nichols, </w:t>
      </w:r>
      <w:r w:rsidRPr="00524E2E">
        <w:rPr>
          <w:i/>
          <w:iCs/>
          <w:noProof/>
          <w:szCs w:val="24"/>
        </w:rPr>
        <w:t>The Rust Programming Language</w:t>
      </w:r>
      <w:r w:rsidRPr="00524E2E">
        <w:rPr>
          <w:noProof/>
          <w:szCs w:val="24"/>
        </w:rPr>
        <w:t>. 2015.</w:t>
      </w:r>
    </w:p>
    <w:p w14:paraId="665D721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[29]</w:t>
      </w:r>
      <w:r w:rsidRPr="00524E2E">
        <w:rPr>
          <w:noProof/>
          <w:szCs w:val="24"/>
        </w:rPr>
        <w:tab/>
        <w:t xml:space="preserve">S. Klabnik and C. Nichols, </w:t>
      </w:r>
      <w:r w:rsidRPr="00524E2E">
        <w:rPr>
          <w:i/>
          <w:iCs/>
          <w:noProof/>
          <w:szCs w:val="24"/>
        </w:rPr>
        <w:t>The Rustonomicon</w:t>
      </w:r>
      <w:r w:rsidRPr="00524E2E">
        <w:rPr>
          <w:noProof/>
          <w:szCs w:val="24"/>
        </w:rPr>
        <w:t>. 2019.</w:t>
      </w:r>
    </w:p>
    <w:p w14:paraId="29EEEE1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[30]</w:t>
      </w:r>
      <w:r w:rsidRPr="00524E2E">
        <w:rPr>
          <w:noProof/>
          <w:szCs w:val="24"/>
        </w:rPr>
        <w:tab/>
        <w:t>R. Apodaca, “Rust Ownership By Example,” 2020. https://depth-first.com/articles/2020/01/27/rust-ownership-by-example/.</w:t>
      </w:r>
    </w:p>
    <w:p w14:paraId="4E30CD5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[31]</w:t>
      </w:r>
      <w:r w:rsidRPr="00524E2E">
        <w:rPr>
          <w:noProof/>
          <w:szCs w:val="24"/>
        </w:rPr>
        <w:tab/>
        <w:t>“The Rust’s Community Crate Registry.” https://crates.io/.</w:t>
      </w:r>
    </w:p>
    <w:p w14:paraId="4143169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[32]</w:t>
      </w:r>
      <w:r w:rsidRPr="00524E2E">
        <w:rPr>
          <w:noProof/>
          <w:szCs w:val="24"/>
        </w:rPr>
        <w:tab/>
        <w:t>J. A. Vagedes, D. D. Hodson, S. L. Nykl, and J. R. Millar, “ECS Architecture for Modern Military Simulators,” 2019.</w:t>
      </w:r>
    </w:p>
    <w:p w14:paraId="45C591D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[33]</w:t>
      </w:r>
      <w:r w:rsidRPr="00524E2E">
        <w:rPr>
          <w:noProof/>
          <w:szCs w:val="24"/>
        </w:rPr>
        <w:tab/>
        <w:t xml:space="preserve">“Command line options,” </w:t>
      </w:r>
      <w:r w:rsidRPr="00524E2E">
        <w:rPr>
          <w:i/>
          <w:iCs/>
          <w:noProof/>
          <w:szCs w:val="24"/>
        </w:rPr>
        <w:t>FlightGear Wiki</w:t>
      </w:r>
      <w:r w:rsidRPr="00524E2E">
        <w:rPr>
          <w:noProof/>
          <w:szCs w:val="24"/>
        </w:rPr>
        <w:t>. http://wiki.flightgear.org/Command_line_options.</w:t>
      </w:r>
    </w:p>
    <w:p w14:paraId="4778C4C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[34]</w:t>
      </w:r>
      <w:r w:rsidRPr="00524E2E">
        <w:rPr>
          <w:noProof/>
          <w:szCs w:val="24"/>
        </w:rPr>
        <w:tab/>
        <w:t>B. Beej and J. Hall, “Using Internet Sockets,” 2019.</w:t>
      </w:r>
    </w:p>
    <w:p w14:paraId="7F22517F"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[35]</w:t>
      </w:r>
      <w:r w:rsidRPr="00524E2E">
        <w:rPr>
          <w:noProof/>
          <w:szCs w:val="24"/>
        </w:rPr>
        <w:tab/>
        <w:t>“Rust By Example.” https://doc.rust-lang.org/rust-by-example/.</w:t>
      </w:r>
    </w:p>
    <w:p w14:paraId="629D665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[36]</w:t>
      </w:r>
      <w:r w:rsidRPr="00524E2E">
        <w:rPr>
          <w:noProof/>
          <w:szCs w:val="24"/>
        </w:rPr>
        <w:tab/>
        <w:t xml:space="preserve">G. Palmer, “Source code for ‘Physics for Game Programmers,’” </w:t>
      </w:r>
      <w:r w:rsidRPr="00524E2E">
        <w:rPr>
          <w:i/>
          <w:iCs/>
          <w:noProof/>
          <w:szCs w:val="24"/>
        </w:rPr>
        <w:t>Apress</w:t>
      </w:r>
      <w:r w:rsidRPr="00524E2E">
        <w:rPr>
          <w:noProof/>
          <w:szCs w:val="24"/>
        </w:rPr>
        <w:t>. https://github.com/Apress/physics-for-game-programmers.</w:t>
      </w:r>
    </w:p>
    <w:p w14:paraId="4B6C763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[37]</w:t>
      </w:r>
      <w:r w:rsidRPr="00524E2E">
        <w:rPr>
          <w:noProof/>
          <w:szCs w:val="24"/>
        </w:rPr>
        <w:tab/>
        <w:t>M. Dilger, “float-cmp.” https://crates.io/crates/float-cmp.</w:t>
      </w:r>
    </w:p>
    <w:p w14:paraId="1B000EE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[38]</w:t>
      </w:r>
      <w:r w:rsidRPr="00524E2E">
        <w:rPr>
          <w:noProof/>
          <w:szCs w:val="24"/>
        </w:rPr>
        <w:tab/>
        <w:t>K. Witters, “deWiTTERS Game Loop,” 2009. https://dewitters.com/dewitters-gameloop/.</w:t>
      </w:r>
    </w:p>
    <w:p w14:paraId="6C493FA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[39]</w:t>
      </w:r>
      <w:r w:rsidRPr="00524E2E">
        <w:rPr>
          <w:noProof/>
          <w:szCs w:val="24"/>
        </w:rPr>
        <w:tab/>
        <w:t>Ostrosco, “device_query.” https://crates.io/crates/device_query.</w:t>
      </w:r>
    </w:p>
    <w:p w14:paraId="511B2A2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[40]</w:t>
      </w:r>
      <w:r w:rsidRPr="00524E2E">
        <w:rPr>
          <w:noProof/>
          <w:szCs w:val="24"/>
        </w:rPr>
        <w:tab/>
        <w:t>D. Tolnay, “bincode.” https://crates.io/crates/bincode.</w:t>
      </w:r>
    </w:p>
    <w:p w14:paraId="1A2C0CA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[41]</w:t>
      </w:r>
      <w:r w:rsidRPr="00524E2E">
        <w:rPr>
          <w:noProof/>
          <w:szCs w:val="24"/>
        </w:rPr>
        <w:tab/>
        <w:t>D. Tolnay, “serde.” https://crates.io/crates/serde.</w:t>
      </w:r>
    </w:p>
    <w:p w14:paraId="26ED51C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[42]</w:t>
      </w:r>
      <w:r w:rsidRPr="00524E2E">
        <w:rPr>
          <w:noProof/>
          <w:szCs w:val="24"/>
        </w:rPr>
        <w:tab/>
        <w:t>D. Kramer, “coord_transforms.” https://crates.io/crates/coord_transforms.</w:t>
      </w:r>
    </w:p>
    <w:p w14:paraId="79664E13" w14:textId="77777777" w:rsidR="00524E2E" w:rsidRPr="00524E2E" w:rsidRDefault="00524E2E" w:rsidP="00524E2E">
      <w:pPr>
        <w:widowControl w:val="0"/>
        <w:autoSpaceDE w:val="0"/>
        <w:autoSpaceDN w:val="0"/>
        <w:adjustRightInd w:val="0"/>
        <w:ind w:left="640" w:hanging="640"/>
        <w:rPr>
          <w:noProof/>
        </w:rPr>
      </w:pPr>
      <w:r w:rsidRPr="00524E2E">
        <w:rPr>
          <w:noProof/>
          <w:szCs w:val="24"/>
        </w:rPr>
        <w:t>[43]</w:t>
      </w:r>
      <w:r w:rsidRPr="00524E2E">
        <w:rPr>
          <w:noProof/>
          <w:szCs w:val="24"/>
        </w:rPr>
        <w:tab/>
        <w:t xml:space="preserve">“Property Tree/Sockets,” </w:t>
      </w:r>
      <w:r w:rsidRPr="00524E2E">
        <w:rPr>
          <w:i/>
          <w:iCs/>
          <w:noProof/>
          <w:szCs w:val="24"/>
        </w:rPr>
        <w:t>FlightGear Wiki</w:t>
      </w:r>
      <w:r w:rsidRPr="00524E2E">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C95E51" w:rsidRDefault="00C95E51">
      <w:pPr>
        <w:spacing w:line="240" w:lineRule="auto"/>
      </w:pPr>
      <w:r>
        <w:separator/>
      </w:r>
    </w:p>
  </w:endnote>
  <w:endnote w:type="continuationSeparator" w:id="0">
    <w:p w14:paraId="50510EA8" w14:textId="77777777" w:rsidR="00C95E51" w:rsidRDefault="00C95E51">
      <w:pPr>
        <w:spacing w:line="240" w:lineRule="auto"/>
      </w:pPr>
      <w:r>
        <w:continuationSeparator/>
      </w:r>
    </w:p>
  </w:endnote>
  <w:endnote w:type="continuationNotice" w:id="1">
    <w:p w14:paraId="74837833" w14:textId="77777777" w:rsidR="00C95E51" w:rsidRDefault="00C95E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C95E51" w:rsidRDefault="00C95E51"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403C17D3" w:rsidR="00C95E51" w:rsidRDefault="00C95E51">
    <w:pPr>
      <w:pStyle w:val="Footer"/>
      <w:jc w:val="center"/>
    </w:pPr>
    <w:r>
      <w:fldChar w:fldCharType="begin"/>
    </w:r>
    <w:r>
      <w:instrText xml:space="preserve"> PAGE   \* MERGEFORMAT </w:instrText>
    </w:r>
    <w:r>
      <w:fldChar w:fldCharType="separate"/>
    </w:r>
    <w:r w:rsidR="00233E76">
      <w:rPr>
        <w:noProof/>
      </w:rPr>
      <w:t>68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C95E51" w:rsidRDefault="00C95E51">
      <w:pPr>
        <w:spacing w:line="240" w:lineRule="auto"/>
      </w:pPr>
      <w:r>
        <w:separator/>
      </w:r>
    </w:p>
  </w:footnote>
  <w:footnote w:type="continuationSeparator" w:id="0">
    <w:p w14:paraId="4CD35367" w14:textId="77777777" w:rsidR="00C95E51" w:rsidRDefault="00C95E51">
      <w:pPr>
        <w:spacing w:line="240" w:lineRule="auto"/>
      </w:pPr>
      <w:r>
        <w:continuationSeparator/>
      </w:r>
    </w:p>
  </w:footnote>
  <w:footnote w:type="continuationNotice" w:id="1">
    <w:p w14:paraId="699D2EB3" w14:textId="77777777" w:rsidR="00C95E51" w:rsidRDefault="00C95E51">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96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3EE3"/>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E76"/>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71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440"/>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A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AFD"/>
    <w:rsid w:val="007E6E71"/>
    <w:rsid w:val="007E7718"/>
    <w:rsid w:val="007E7D61"/>
    <w:rsid w:val="007F005F"/>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D66"/>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1730"/>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9B2"/>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DDC"/>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6C7"/>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13B"/>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DF2"/>
    <w:rsid w:val="00E15F2A"/>
    <w:rsid w:val="00E163AE"/>
    <w:rsid w:val="00E16D9F"/>
    <w:rsid w:val="00E171C3"/>
    <w:rsid w:val="00E171DB"/>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5F0F"/>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4B49"/>
    <w:rsid w:val="00EB50D3"/>
    <w:rsid w:val="00EB55B4"/>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6BC"/>
    <w:rsid w:val="00F01A02"/>
    <w:rsid w:val="00F029B9"/>
    <w:rsid w:val="00F02AB4"/>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1D96"/>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963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www.w3.org/XML/1998/namespace"/>
    <ds:schemaRef ds:uri="http://purl.org/dc/elements/1.1/"/>
    <ds:schemaRef ds:uri="http://purl.org/dc/dcmitype/"/>
    <ds:schemaRef ds:uri="http://purl.org/dc/terms/"/>
    <ds:schemaRef ds:uri="http://schemas.openxmlformats.org/package/2006/metadata/core-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637A33E8-F405-4F29-953C-EA22EA6BE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49385</TotalTime>
  <Pages>95</Pages>
  <Words>40463</Words>
  <Characters>230641</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3757</cp:revision>
  <cp:lastPrinted>2003-02-21T20:01:00Z</cp:lastPrinted>
  <dcterms:created xsi:type="dcterms:W3CDTF">2020-08-17T02:16:00Z</dcterms:created>
  <dcterms:modified xsi:type="dcterms:W3CDTF">2021-02-12T16:23:00Z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