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6095812"/>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four ECS compatible aspects: computing the equations of motion, 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6095813"/>
      <w:r w:rsidR="00251273">
        <w:lastRenderedPageBreak/>
        <w:t>Table of Contents</w:t>
      </w:r>
      <w:bookmarkEnd w:id="23"/>
      <w:bookmarkEnd w:id="24"/>
    </w:p>
    <w:p w14:paraId="0EFCED37" w14:textId="77777777" w:rsidR="00251273" w:rsidRDefault="00251273">
      <w:pPr>
        <w:jc w:val="right"/>
      </w:pPr>
      <w:r>
        <w:t>Page</w:t>
      </w:r>
    </w:p>
    <w:p w14:paraId="7BD1CC74" w14:textId="50A3FCD7" w:rsidR="00F01A02"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6095812" w:history="1">
        <w:r w:rsidR="00F01A02" w:rsidRPr="00677DC8">
          <w:rPr>
            <w:rStyle w:val="Hyperlink"/>
          </w:rPr>
          <w:t>Abstract</w:t>
        </w:r>
        <w:r w:rsidR="00F01A02">
          <w:rPr>
            <w:webHidden/>
          </w:rPr>
          <w:tab/>
        </w:r>
        <w:r w:rsidR="00F01A02">
          <w:rPr>
            <w:webHidden/>
          </w:rPr>
          <w:fldChar w:fldCharType="begin"/>
        </w:r>
        <w:r w:rsidR="00F01A02">
          <w:rPr>
            <w:webHidden/>
          </w:rPr>
          <w:instrText xml:space="preserve"> PAGEREF _Toc56095812 \h </w:instrText>
        </w:r>
        <w:r w:rsidR="00F01A02">
          <w:rPr>
            <w:webHidden/>
          </w:rPr>
        </w:r>
        <w:r w:rsidR="00F01A02">
          <w:rPr>
            <w:webHidden/>
          </w:rPr>
          <w:fldChar w:fldCharType="separate"/>
        </w:r>
        <w:r w:rsidR="00F01A02">
          <w:rPr>
            <w:webHidden/>
          </w:rPr>
          <w:t>1</w:t>
        </w:r>
        <w:r w:rsidR="00F01A02">
          <w:rPr>
            <w:webHidden/>
          </w:rPr>
          <w:fldChar w:fldCharType="end"/>
        </w:r>
      </w:hyperlink>
    </w:p>
    <w:p w14:paraId="3A9D6E62" w14:textId="537CCC36" w:rsidR="00F01A02" w:rsidRDefault="00B5238D">
      <w:pPr>
        <w:pStyle w:val="TOC1"/>
        <w:rPr>
          <w:rFonts w:asciiTheme="minorHAnsi" w:eastAsiaTheme="minorEastAsia" w:hAnsiTheme="minorHAnsi" w:cstheme="minorBidi"/>
          <w:bCs w:val="0"/>
          <w:sz w:val="22"/>
          <w:szCs w:val="22"/>
        </w:rPr>
      </w:pPr>
      <w:hyperlink w:anchor="_Toc56095813" w:history="1">
        <w:r w:rsidR="00F01A02" w:rsidRPr="00677DC8">
          <w:rPr>
            <w:rStyle w:val="Hyperlink"/>
          </w:rPr>
          <w:t>Table of Contents</w:t>
        </w:r>
        <w:r w:rsidR="00F01A02">
          <w:rPr>
            <w:webHidden/>
          </w:rPr>
          <w:tab/>
        </w:r>
        <w:r w:rsidR="00F01A02">
          <w:rPr>
            <w:webHidden/>
          </w:rPr>
          <w:fldChar w:fldCharType="begin"/>
        </w:r>
        <w:r w:rsidR="00F01A02">
          <w:rPr>
            <w:webHidden/>
          </w:rPr>
          <w:instrText xml:space="preserve"> PAGEREF _Toc56095813 \h </w:instrText>
        </w:r>
        <w:r w:rsidR="00F01A02">
          <w:rPr>
            <w:webHidden/>
          </w:rPr>
        </w:r>
        <w:r w:rsidR="00F01A02">
          <w:rPr>
            <w:webHidden/>
          </w:rPr>
          <w:fldChar w:fldCharType="separate"/>
        </w:r>
        <w:r w:rsidR="00F01A02">
          <w:rPr>
            <w:webHidden/>
          </w:rPr>
          <w:t>3</w:t>
        </w:r>
        <w:r w:rsidR="00F01A02">
          <w:rPr>
            <w:webHidden/>
          </w:rPr>
          <w:fldChar w:fldCharType="end"/>
        </w:r>
      </w:hyperlink>
    </w:p>
    <w:p w14:paraId="44A08356" w14:textId="6ABF08F3" w:rsidR="00F01A02" w:rsidRDefault="00B5238D">
      <w:pPr>
        <w:pStyle w:val="TOC1"/>
        <w:rPr>
          <w:rFonts w:asciiTheme="minorHAnsi" w:eastAsiaTheme="minorEastAsia" w:hAnsiTheme="minorHAnsi" w:cstheme="minorBidi"/>
          <w:bCs w:val="0"/>
          <w:sz w:val="22"/>
          <w:szCs w:val="22"/>
        </w:rPr>
      </w:pPr>
      <w:hyperlink w:anchor="_Toc56095814" w:history="1">
        <w:r w:rsidR="00F01A02" w:rsidRPr="00677DC8">
          <w:rPr>
            <w:rStyle w:val="Hyperlink"/>
          </w:rPr>
          <w:t>List of Figures</w:t>
        </w:r>
        <w:r w:rsidR="00F01A02">
          <w:rPr>
            <w:webHidden/>
          </w:rPr>
          <w:tab/>
        </w:r>
        <w:r w:rsidR="00F01A02">
          <w:rPr>
            <w:webHidden/>
          </w:rPr>
          <w:fldChar w:fldCharType="begin"/>
        </w:r>
        <w:r w:rsidR="00F01A02">
          <w:rPr>
            <w:webHidden/>
          </w:rPr>
          <w:instrText xml:space="preserve"> PAGEREF _Toc56095814 \h </w:instrText>
        </w:r>
        <w:r w:rsidR="00F01A02">
          <w:rPr>
            <w:webHidden/>
          </w:rPr>
        </w:r>
        <w:r w:rsidR="00F01A02">
          <w:rPr>
            <w:webHidden/>
          </w:rPr>
          <w:fldChar w:fldCharType="separate"/>
        </w:r>
        <w:r w:rsidR="00F01A02">
          <w:rPr>
            <w:webHidden/>
          </w:rPr>
          <w:t>4</w:t>
        </w:r>
        <w:r w:rsidR="00F01A02">
          <w:rPr>
            <w:webHidden/>
          </w:rPr>
          <w:fldChar w:fldCharType="end"/>
        </w:r>
      </w:hyperlink>
    </w:p>
    <w:p w14:paraId="5CDB5CFF" w14:textId="35652CDA" w:rsidR="00F01A02" w:rsidRDefault="00B5238D">
      <w:pPr>
        <w:pStyle w:val="TOC1"/>
        <w:rPr>
          <w:rFonts w:asciiTheme="minorHAnsi" w:eastAsiaTheme="minorEastAsia" w:hAnsiTheme="minorHAnsi" w:cstheme="minorBidi"/>
          <w:bCs w:val="0"/>
          <w:sz w:val="22"/>
          <w:szCs w:val="22"/>
        </w:rPr>
      </w:pPr>
      <w:hyperlink w:anchor="_Toc56095815" w:history="1">
        <w:r w:rsidR="00F01A02" w:rsidRPr="00677DC8">
          <w:rPr>
            <w:rStyle w:val="Hyperlink"/>
          </w:rPr>
          <w:t>I.  Introduction</w:t>
        </w:r>
        <w:r w:rsidR="00F01A02">
          <w:rPr>
            <w:webHidden/>
          </w:rPr>
          <w:tab/>
        </w:r>
        <w:r w:rsidR="00F01A02">
          <w:rPr>
            <w:webHidden/>
          </w:rPr>
          <w:fldChar w:fldCharType="begin"/>
        </w:r>
        <w:r w:rsidR="00F01A02">
          <w:rPr>
            <w:webHidden/>
          </w:rPr>
          <w:instrText xml:space="preserve"> PAGEREF _Toc56095815 \h </w:instrText>
        </w:r>
        <w:r w:rsidR="00F01A02">
          <w:rPr>
            <w:webHidden/>
          </w:rPr>
        </w:r>
        <w:r w:rsidR="00F01A02">
          <w:rPr>
            <w:webHidden/>
          </w:rPr>
          <w:fldChar w:fldCharType="separate"/>
        </w:r>
        <w:r w:rsidR="00F01A02">
          <w:rPr>
            <w:webHidden/>
          </w:rPr>
          <w:t>5</w:t>
        </w:r>
        <w:r w:rsidR="00F01A02">
          <w:rPr>
            <w:webHidden/>
          </w:rPr>
          <w:fldChar w:fldCharType="end"/>
        </w:r>
      </w:hyperlink>
    </w:p>
    <w:p w14:paraId="668B8BE9" w14:textId="608E81E1" w:rsidR="00F01A02" w:rsidRDefault="00B5238D">
      <w:pPr>
        <w:pStyle w:val="TOC2"/>
        <w:rPr>
          <w:rFonts w:asciiTheme="minorHAnsi" w:eastAsiaTheme="minorEastAsia" w:hAnsiTheme="minorHAnsi" w:cstheme="minorBidi"/>
          <w:sz w:val="22"/>
          <w:szCs w:val="22"/>
        </w:rPr>
      </w:pPr>
      <w:hyperlink w:anchor="_Toc56095816" w:history="1">
        <w:r w:rsidR="00F01A02" w:rsidRPr="00677DC8">
          <w:rPr>
            <w:rStyle w:val="Hyperlink"/>
          </w:rPr>
          <w:t>1.1 Problem Statement</w:t>
        </w:r>
        <w:r w:rsidR="00F01A02">
          <w:rPr>
            <w:webHidden/>
          </w:rPr>
          <w:tab/>
        </w:r>
        <w:r w:rsidR="00F01A02">
          <w:rPr>
            <w:webHidden/>
          </w:rPr>
          <w:fldChar w:fldCharType="begin"/>
        </w:r>
        <w:r w:rsidR="00F01A02">
          <w:rPr>
            <w:webHidden/>
          </w:rPr>
          <w:instrText xml:space="preserve"> PAGEREF _Toc56095816 \h </w:instrText>
        </w:r>
        <w:r w:rsidR="00F01A02">
          <w:rPr>
            <w:webHidden/>
          </w:rPr>
        </w:r>
        <w:r w:rsidR="00F01A02">
          <w:rPr>
            <w:webHidden/>
          </w:rPr>
          <w:fldChar w:fldCharType="separate"/>
        </w:r>
        <w:r w:rsidR="00F01A02">
          <w:rPr>
            <w:webHidden/>
          </w:rPr>
          <w:t>9</w:t>
        </w:r>
        <w:r w:rsidR="00F01A02">
          <w:rPr>
            <w:webHidden/>
          </w:rPr>
          <w:fldChar w:fldCharType="end"/>
        </w:r>
      </w:hyperlink>
    </w:p>
    <w:p w14:paraId="12834B5B" w14:textId="1D090A95" w:rsidR="00F01A02" w:rsidRDefault="00B5238D">
      <w:pPr>
        <w:pStyle w:val="TOC2"/>
        <w:rPr>
          <w:rFonts w:asciiTheme="minorHAnsi" w:eastAsiaTheme="minorEastAsia" w:hAnsiTheme="minorHAnsi" w:cstheme="minorBidi"/>
          <w:sz w:val="22"/>
          <w:szCs w:val="22"/>
        </w:rPr>
      </w:pPr>
      <w:hyperlink w:anchor="_Toc56095817" w:history="1">
        <w:r w:rsidR="00F01A02" w:rsidRPr="00677DC8">
          <w:rPr>
            <w:rStyle w:val="Hyperlink"/>
          </w:rPr>
          <w:t>1.2 Research Objective</w:t>
        </w:r>
        <w:r w:rsidR="00F01A02">
          <w:rPr>
            <w:webHidden/>
          </w:rPr>
          <w:tab/>
        </w:r>
        <w:r w:rsidR="00F01A02">
          <w:rPr>
            <w:webHidden/>
          </w:rPr>
          <w:fldChar w:fldCharType="begin"/>
        </w:r>
        <w:r w:rsidR="00F01A02">
          <w:rPr>
            <w:webHidden/>
          </w:rPr>
          <w:instrText xml:space="preserve"> PAGEREF _Toc56095817 \h </w:instrText>
        </w:r>
        <w:r w:rsidR="00F01A02">
          <w:rPr>
            <w:webHidden/>
          </w:rPr>
        </w:r>
        <w:r w:rsidR="00F01A02">
          <w:rPr>
            <w:webHidden/>
          </w:rPr>
          <w:fldChar w:fldCharType="separate"/>
        </w:r>
        <w:r w:rsidR="00F01A02">
          <w:rPr>
            <w:webHidden/>
          </w:rPr>
          <w:t>9</w:t>
        </w:r>
        <w:r w:rsidR="00F01A02">
          <w:rPr>
            <w:webHidden/>
          </w:rPr>
          <w:fldChar w:fldCharType="end"/>
        </w:r>
      </w:hyperlink>
    </w:p>
    <w:p w14:paraId="51EE9024" w14:textId="2811F2D6" w:rsidR="00F01A02" w:rsidRDefault="00B5238D">
      <w:pPr>
        <w:pStyle w:val="TOC2"/>
        <w:rPr>
          <w:rFonts w:asciiTheme="minorHAnsi" w:eastAsiaTheme="minorEastAsia" w:hAnsiTheme="minorHAnsi" w:cstheme="minorBidi"/>
          <w:sz w:val="22"/>
          <w:szCs w:val="22"/>
        </w:rPr>
      </w:pPr>
      <w:hyperlink w:anchor="_Toc56095818" w:history="1">
        <w:r w:rsidR="00F01A02" w:rsidRPr="00677DC8">
          <w:rPr>
            <w:rStyle w:val="Hyperlink"/>
          </w:rPr>
          <w:t>1.3 Hypothesis</w:t>
        </w:r>
        <w:r w:rsidR="00F01A02">
          <w:rPr>
            <w:webHidden/>
          </w:rPr>
          <w:tab/>
        </w:r>
        <w:r w:rsidR="00F01A02">
          <w:rPr>
            <w:webHidden/>
          </w:rPr>
          <w:fldChar w:fldCharType="begin"/>
        </w:r>
        <w:r w:rsidR="00F01A02">
          <w:rPr>
            <w:webHidden/>
          </w:rPr>
          <w:instrText xml:space="preserve"> PAGEREF _Toc56095818 \h </w:instrText>
        </w:r>
        <w:r w:rsidR="00F01A02">
          <w:rPr>
            <w:webHidden/>
          </w:rPr>
        </w:r>
        <w:r w:rsidR="00F01A02">
          <w:rPr>
            <w:webHidden/>
          </w:rPr>
          <w:fldChar w:fldCharType="separate"/>
        </w:r>
        <w:r w:rsidR="00F01A02">
          <w:rPr>
            <w:webHidden/>
          </w:rPr>
          <w:t>10</w:t>
        </w:r>
        <w:r w:rsidR="00F01A02">
          <w:rPr>
            <w:webHidden/>
          </w:rPr>
          <w:fldChar w:fldCharType="end"/>
        </w:r>
      </w:hyperlink>
    </w:p>
    <w:p w14:paraId="481C83C1" w14:textId="0DCF0413" w:rsidR="00F01A02" w:rsidRDefault="00B5238D">
      <w:pPr>
        <w:pStyle w:val="TOC2"/>
        <w:rPr>
          <w:rFonts w:asciiTheme="minorHAnsi" w:eastAsiaTheme="minorEastAsia" w:hAnsiTheme="minorHAnsi" w:cstheme="minorBidi"/>
          <w:sz w:val="22"/>
          <w:szCs w:val="22"/>
        </w:rPr>
      </w:pPr>
      <w:hyperlink w:anchor="_Toc56095819" w:history="1">
        <w:r w:rsidR="00F01A02" w:rsidRPr="00677DC8">
          <w:rPr>
            <w:rStyle w:val="Hyperlink"/>
          </w:rPr>
          <w:t>1.4 Contribution</w:t>
        </w:r>
        <w:r w:rsidR="00F01A02">
          <w:rPr>
            <w:webHidden/>
          </w:rPr>
          <w:tab/>
        </w:r>
        <w:r w:rsidR="00F01A02">
          <w:rPr>
            <w:webHidden/>
          </w:rPr>
          <w:fldChar w:fldCharType="begin"/>
        </w:r>
        <w:r w:rsidR="00F01A02">
          <w:rPr>
            <w:webHidden/>
          </w:rPr>
          <w:instrText xml:space="preserve"> PAGEREF _Toc56095819 \h </w:instrText>
        </w:r>
        <w:r w:rsidR="00F01A02">
          <w:rPr>
            <w:webHidden/>
          </w:rPr>
        </w:r>
        <w:r w:rsidR="00F01A02">
          <w:rPr>
            <w:webHidden/>
          </w:rPr>
          <w:fldChar w:fldCharType="separate"/>
        </w:r>
        <w:r w:rsidR="00F01A02">
          <w:rPr>
            <w:webHidden/>
          </w:rPr>
          <w:t>11</w:t>
        </w:r>
        <w:r w:rsidR="00F01A02">
          <w:rPr>
            <w:webHidden/>
          </w:rPr>
          <w:fldChar w:fldCharType="end"/>
        </w:r>
      </w:hyperlink>
    </w:p>
    <w:p w14:paraId="08F75251" w14:textId="3A52B09C" w:rsidR="00F01A02" w:rsidRDefault="00B5238D">
      <w:pPr>
        <w:pStyle w:val="TOC2"/>
        <w:rPr>
          <w:rFonts w:asciiTheme="minorHAnsi" w:eastAsiaTheme="minorEastAsia" w:hAnsiTheme="minorHAnsi" w:cstheme="minorBidi"/>
          <w:sz w:val="22"/>
          <w:szCs w:val="22"/>
        </w:rPr>
      </w:pPr>
      <w:hyperlink w:anchor="_Toc56095820" w:history="1">
        <w:r w:rsidR="00F01A02" w:rsidRPr="00677DC8">
          <w:rPr>
            <w:rStyle w:val="Hyperlink"/>
          </w:rPr>
          <w:t>1.5 Approach</w:t>
        </w:r>
        <w:r w:rsidR="00F01A02">
          <w:rPr>
            <w:webHidden/>
          </w:rPr>
          <w:tab/>
        </w:r>
        <w:r w:rsidR="00F01A02">
          <w:rPr>
            <w:webHidden/>
          </w:rPr>
          <w:fldChar w:fldCharType="begin"/>
        </w:r>
        <w:r w:rsidR="00F01A02">
          <w:rPr>
            <w:webHidden/>
          </w:rPr>
          <w:instrText xml:space="preserve"> PAGEREF _Toc56095820 \h </w:instrText>
        </w:r>
        <w:r w:rsidR="00F01A02">
          <w:rPr>
            <w:webHidden/>
          </w:rPr>
        </w:r>
        <w:r w:rsidR="00F01A02">
          <w:rPr>
            <w:webHidden/>
          </w:rPr>
          <w:fldChar w:fldCharType="separate"/>
        </w:r>
        <w:r w:rsidR="00F01A02">
          <w:rPr>
            <w:webHidden/>
          </w:rPr>
          <w:t>11</w:t>
        </w:r>
        <w:r w:rsidR="00F01A02">
          <w:rPr>
            <w:webHidden/>
          </w:rPr>
          <w:fldChar w:fldCharType="end"/>
        </w:r>
      </w:hyperlink>
    </w:p>
    <w:p w14:paraId="131DA0AE" w14:textId="45A742FD" w:rsidR="00F01A02" w:rsidRDefault="00B5238D">
      <w:pPr>
        <w:pStyle w:val="TOC2"/>
        <w:rPr>
          <w:rFonts w:asciiTheme="minorHAnsi" w:eastAsiaTheme="minorEastAsia" w:hAnsiTheme="minorHAnsi" w:cstheme="minorBidi"/>
          <w:sz w:val="22"/>
          <w:szCs w:val="22"/>
        </w:rPr>
      </w:pPr>
      <w:hyperlink w:anchor="_Toc56095821" w:history="1">
        <w:r w:rsidR="00F01A02" w:rsidRPr="00677DC8">
          <w:rPr>
            <w:rStyle w:val="Hyperlink"/>
          </w:rPr>
          <w:t>1.6 Assumptions/Limitations</w:t>
        </w:r>
        <w:r w:rsidR="00F01A02">
          <w:rPr>
            <w:webHidden/>
          </w:rPr>
          <w:tab/>
        </w:r>
        <w:r w:rsidR="00F01A02">
          <w:rPr>
            <w:webHidden/>
          </w:rPr>
          <w:fldChar w:fldCharType="begin"/>
        </w:r>
        <w:r w:rsidR="00F01A02">
          <w:rPr>
            <w:webHidden/>
          </w:rPr>
          <w:instrText xml:space="preserve"> PAGEREF _Toc56095821 \h </w:instrText>
        </w:r>
        <w:r w:rsidR="00F01A02">
          <w:rPr>
            <w:webHidden/>
          </w:rPr>
        </w:r>
        <w:r w:rsidR="00F01A02">
          <w:rPr>
            <w:webHidden/>
          </w:rPr>
          <w:fldChar w:fldCharType="separate"/>
        </w:r>
        <w:r w:rsidR="00F01A02">
          <w:rPr>
            <w:webHidden/>
          </w:rPr>
          <w:t>12</w:t>
        </w:r>
        <w:r w:rsidR="00F01A02">
          <w:rPr>
            <w:webHidden/>
          </w:rPr>
          <w:fldChar w:fldCharType="end"/>
        </w:r>
      </w:hyperlink>
    </w:p>
    <w:p w14:paraId="72A9EFFA" w14:textId="00C548DC" w:rsidR="00F01A02" w:rsidRDefault="00B5238D">
      <w:pPr>
        <w:pStyle w:val="TOC2"/>
        <w:rPr>
          <w:rFonts w:asciiTheme="minorHAnsi" w:eastAsiaTheme="minorEastAsia" w:hAnsiTheme="minorHAnsi" w:cstheme="minorBidi"/>
          <w:sz w:val="22"/>
          <w:szCs w:val="22"/>
        </w:rPr>
      </w:pPr>
      <w:hyperlink w:anchor="_Toc56095822" w:history="1">
        <w:r w:rsidR="00F01A02" w:rsidRPr="00677DC8">
          <w:rPr>
            <w:rStyle w:val="Hyperlink"/>
          </w:rPr>
          <w:t>1.7 Thesis Overview</w:t>
        </w:r>
        <w:r w:rsidR="00F01A02">
          <w:rPr>
            <w:webHidden/>
          </w:rPr>
          <w:tab/>
        </w:r>
        <w:r w:rsidR="00F01A02">
          <w:rPr>
            <w:webHidden/>
          </w:rPr>
          <w:fldChar w:fldCharType="begin"/>
        </w:r>
        <w:r w:rsidR="00F01A02">
          <w:rPr>
            <w:webHidden/>
          </w:rPr>
          <w:instrText xml:space="preserve"> PAGEREF _Toc56095822 \h </w:instrText>
        </w:r>
        <w:r w:rsidR="00F01A02">
          <w:rPr>
            <w:webHidden/>
          </w:rPr>
        </w:r>
        <w:r w:rsidR="00F01A02">
          <w:rPr>
            <w:webHidden/>
          </w:rPr>
          <w:fldChar w:fldCharType="separate"/>
        </w:r>
        <w:r w:rsidR="00F01A02">
          <w:rPr>
            <w:webHidden/>
          </w:rPr>
          <w:t>13</w:t>
        </w:r>
        <w:r w:rsidR="00F01A02">
          <w:rPr>
            <w:webHidden/>
          </w:rPr>
          <w:fldChar w:fldCharType="end"/>
        </w:r>
      </w:hyperlink>
    </w:p>
    <w:p w14:paraId="7C682F92" w14:textId="7E6001C3" w:rsidR="00F01A02" w:rsidRDefault="00B5238D">
      <w:pPr>
        <w:pStyle w:val="TOC1"/>
        <w:rPr>
          <w:rFonts w:asciiTheme="minorHAnsi" w:eastAsiaTheme="minorEastAsia" w:hAnsiTheme="minorHAnsi" w:cstheme="minorBidi"/>
          <w:bCs w:val="0"/>
          <w:sz w:val="22"/>
          <w:szCs w:val="22"/>
        </w:rPr>
      </w:pPr>
      <w:hyperlink w:anchor="_Toc56095823" w:history="1">
        <w:r w:rsidR="00F01A02" w:rsidRPr="00677DC8">
          <w:rPr>
            <w:rStyle w:val="Hyperlink"/>
          </w:rPr>
          <w:t>II. Background</w:t>
        </w:r>
        <w:r w:rsidR="00F01A02">
          <w:rPr>
            <w:webHidden/>
          </w:rPr>
          <w:tab/>
        </w:r>
        <w:r w:rsidR="00F01A02">
          <w:rPr>
            <w:webHidden/>
          </w:rPr>
          <w:fldChar w:fldCharType="begin"/>
        </w:r>
        <w:r w:rsidR="00F01A02">
          <w:rPr>
            <w:webHidden/>
          </w:rPr>
          <w:instrText xml:space="preserve"> PAGEREF _Toc56095823 \h </w:instrText>
        </w:r>
        <w:r w:rsidR="00F01A02">
          <w:rPr>
            <w:webHidden/>
          </w:rPr>
        </w:r>
        <w:r w:rsidR="00F01A02">
          <w:rPr>
            <w:webHidden/>
          </w:rPr>
          <w:fldChar w:fldCharType="separate"/>
        </w:r>
        <w:r w:rsidR="00F01A02">
          <w:rPr>
            <w:webHidden/>
          </w:rPr>
          <w:t>13</w:t>
        </w:r>
        <w:r w:rsidR="00F01A02">
          <w:rPr>
            <w:webHidden/>
          </w:rPr>
          <w:fldChar w:fldCharType="end"/>
        </w:r>
      </w:hyperlink>
    </w:p>
    <w:p w14:paraId="43F5E7A7" w14:textId="02DA94AA" w:rsidR="00F01A02" w:rsidRDefault="00B5238D">
      <w:pPr>
        <w:pStyle w:val="TOC2"/>
        <w:rPr>
          <w:rFonts w:asciiTheme="minorHAnsi" w:eastAsiaTheme="minorEastAsia" w:hAnsiTheme="minorHAnsi" w:cstheme="minorBidi"/>
          <w:sz w:val="22"/>
          <w:szCs w:val="22"/>
        </w:rPr>
      </w:pPr>
      <w:hyperlink w:anchor="_Toc56095824" w:history="1">
        <w:r w:rsidR="00F01A02" w:rsidRPr="00677DC8">
          <w:rPr>
            <w:rStyle w:val="Hyperlink"/>
            <w:rFonts w:eastAsiaTheme="minorHAnsi"/>
          </w:rPr>
          <w:t>2.1 Physics of Flight Modeling</w:t>
        </w:r>
        <w:r w:rsidR="00F01A02">
          <w:rPr>
            <w:webHidden/>
          </w:rPr>
          <w:tab/>
        </w:r>
        <w:r w:rsidR="00F01A02">
          <w:rPr>
            <w:webHidden/>
          </w:rPr>
          <w:fldChar w:fldCharType="begin"/>
        </w:r>
        <w:r w:rsidR="00F01A02">
          <w:rPr>
            <w:webHidden/>
          </w:rPr>
          <w:instrText xml:space="preserve"> PAGEREF _Toc56095824 \h </w:instrText>
        </w:r>
        <w:r w:rsidR="00F01A02">
          <w:rPr>
            <w:webHidden/>
          </w:rPr>
        </w:r>
        <w:r w:rsidR="00F01A02">
          <w:rPr>
            <w:webHidden/>
          </w:rPr>
          <w:fldChar w:fldCharType="separate"/>
        </w:r>
        <w:r w:rsidR="00F01A02">
          <w:rPr>
            <w:webHidden/>
          </w:rPr>
          <w:t>13</w:t>
        </w:r>
        <w:r w:rsidR="00F01A02">
          <w:rPr>
            <w:webHidden/>
          </w:rPr>
          <w:fldChar w:fldCharType="end"/>
        </w:r>
      </w:hyperlink>
    </w:p>
    <w:p w14:paraId="4BC4D5FF" w14:textId="5E061F51" w:rsidR="00F01A02" w:rsidRDefault="00B5238D">
      <w:pPr>
        <w:pStyle w:val="TOC2"/>
        <w:rPr>
          <w:rFonts w:asciiTheme="minorHAnsi" w:eastAsiaTheme="minorEastAsia" w:hAnsiTheme="minorHAnsi" w:cstheme="minorBidi"/>
          <w:sz w:val="22"/>
          <w:szCs w:val="22"/>
        </w:rPr>
      </w:pPr>
      <w:hyperlink w:anchor="_Toc56095825" w:history="1">
        <w:r w:rsidR="00F01A02" w:rsidRPr="00677DC8">
          <w:rPr>
            <w:rStyle w:val="Hyperlink"/>
            <w:rFonts w:eastAsiaTheme="minorHAnsi"/>
          </w:rPr>
          <w:t>2.2 Entity Component System</w:t>
        </w:r>
        <w:r w:rsidR="00F01A02">
          <w:rPr>
            <w:webHidden/>
          </w:rPr>
          <w:tab/>
        </w:r>
        <w:r w:rsidR="00F01A02">
          <w:rPr>
            <w:webHidden/>
          </w:rPr>
          <w:fldChar w:fldCharType="begin"/>
        </w:r>
        <w:r w:rsidR="00F01A02">
          <w:rPr>
            <w:webHidden/>
          </w:rPr>
          <w:instrText xml:space="preserve"> PAGEREF _Toc56095825 \h </w:instrText>
        </w:r>
        <w:r w:rsidR="00F01A02">
          <w:rPr>
            <w:webHidden/>
          </w:rPr>
        </w:r>
        <w:r w:rsidR="00F01A02">
          <w:rPr>
            <w:webHidden/>
          </w:rPr>
          <w:fldChar w:fldCharType="separate"/>
        </w:r>
        <w:r w:rsidR="00F01A02">
          <w:rPr>
            <w:webHidden/>
          </w:rPr>
          <w:t>24</w:t>
        </w:r>
        <w:r w:rsidR="00F01A02">
          <w:rPr>
            <w:webHidden/>
          </w:rPr>
          <w:fldChar w:fldCharType="end"/>
        </w:r>
      </w:hyperlink>
    </w:p>
    <w:p w14:paraId="595279CB" w14:textId="68AB0E05" w:rsidR="00F01A02" w:rsidRDefault="00B5238D">
      <w:pPr>
        <w:pStyle w:val="TOC2"/>
        <w:rPr>
          <w:rFonts w:asciiTheme="minorHAnsi" w:eastAsiaTheme="minorEastAsia" w:hAnsiTheme="minorHAnsi" w:cstheme="minorBidi"/>
          <w:sz w:val="22"/>
          <w:szCs w:val="22"/>
        </w:rPr>
      </w:pPr>
      <w:hyperlink w:anchor="_Toc56095826" w:history="1">
        <w:r w:rsidR="00F01A02" w:rsidRPr="00677DC8">
          <w:rPr>
            <w:rStyle w:val="Hyperlink"/>
          </w:rPr>
          <w:t>2.3 Rust</w:t>
        </w:r>
        <w:r w:rsidR="00F01A02">
          <w:rPr>
            <w:webHidden/>
          </w:rPr>
          <w:tab/>
        </w:r>
        <w:r w:rsidR="00F01A02">
          <w:rPr>
            <w:webHidden/>
          </w:rPr>
          <w:fldChar w:fldCharType="begin"/>
        </w:r>
        <w:r w:rsidR="00F01A02">
          <w:rPr>
            <w:webHidden/>
          </w:rPr>
          <w:instrText xml:space="preserve"> PAGEREF _Toc56095826 \h </w:instrText>
        </w:r>
        <w:r w:rsidR="00F01A02">
          <w:rPr>
            <w:webHidden/>
          </w:rPr>
        </w:r>
        <w:r w:rsidR="00F01A02">
          <w:rPr>
            <w:webHidden/>
          </w:rPr>
          <w:fldChar w:fldCharType="separate"/>
        </w:r>
        <w:r w:rsidR="00F01A02">
          <w:rPr>
            <w:webHidden/>
          </w:rPr>
          <w:t>29</w:t>
        </w:r>
        <w:r w:rsidR="00F01A02">
          <w:rPr>
            <w:webHidden/>
          </w:rPr>
          <w:fldChar w:fldCharType="end"/>
        </w:r>
      </w:hyperlink>
    </w:p>
    <w:p w14:paraId="4C1738A3" w14:textId="7C07A517" w:rsidR="00F01A02" w:rsidRDefault="00B5238D">
      <w:pPr>
        <w:pStyle w:val="TOC2"/>
        <w:rPr>
          <w:rFonts w:asciiTheme="minorHAnsi" w:eastAsiaTheme="minorEastAsia" w:hAnsiTheme="minorHAnsi" w:cstheme="minorBidi"/>
          <w:sz w:val="22"/>
          <w:szCs w:val="22"/>
        </w:rPr>
      </w:pPr>
      <w:hyperlink w:anchor="_Toc56095827" w:history="1">
        <w:r w:rsidR="00F01A02" w:rsidRPr="00677DC8">
          <w:rPr>
            <w:rStyle w:val="Hyperlink"/>
            <w:rFonts w:eastAsiaTheme="minorHAnsi"/>
          </w:rPr>
          <w:t>2.4 FlightGear</w:t>
        </w:r>
        <w:r w:rsidR="00F01A02">
          <w:rPr>
            <w:webHidden/>
          </w:rPr>
          <w:tab/>
        </w:r>
        <w:r w:rsidR="00F01A02">
          <w:rPr>
            <w:webHidden/>
          </w:rPr>
          <w:fldChar w:fldCharType="begin"/>
        </w:r>
        <w:r w:rsidR="00F01A02">
          <w:rPr>
            <w:webHidden/>
          </w:rPr>
          <w:instrText xml:space="preserve"> PAGEREF _Toc56095827 \h </w:instrText>
        </w:r>
        <w:r w:rsidR="00F01A02">
          <w:rPr>
            <w:webHidden/>
          </w:rPr>
        </w:r>
        <w:r w:rsidR="00F01A02">
          <w:rPr>
            <w:webHidden/>
          </w:rPr>
          <w:fldChar w:fldCharType="separate"/>
        </w:r>
        <w:r w:rsidR="00F01A02">
          <w:rPr>
            <w:webHidden/>
          </w:rPr>
          <w:t>33</w:t>
        </w:r>
        <w:r w:rsidR="00F01A02">
          <w:rPr>
            <w:webHidden/>
          </w:rPr>
          <w:fldChar w:fldCharType="end"/>
        </w:r>
      </w:hyperlink>
    </w:p>
    <w:p w14:paraId="31E4A187" w14:textId="2382982A" w:rsidR="00F01A02" w:rsidRDefault="00B5238D">
      <w:pPr>
        <w:pStyle w:val="TOC2"/>
        <w:rPr>
          <w:rFonts w:asciiTheme="minorHAnsi" w:eastAsiaTheme="minorEastAsia" w:hAnsiTheme="minorHAnsi" w:cstheme="minorBidi"/>
          <w:sz w:val="22"/>
          <w:szCs w:val="22"/>
        </w:rPr>
      </w:pPr>
      <w:hyperlink w:anchor="_Toc56095828" w:history="1">
        <w:r w:rsidR="00F01A02" w:rsidRPr="00677DC8">
          <w:rPr>
            <w:rStyle w:val="Hyperlink"/>
            <w:rFonts w:eastAsiaTheme="minorHAnsi"/>
          </w:rPr>
          <w:t>2.5 Networking with Rust</w:t>
        </w:r>
        <w:r w:rsidR="00F01A02">
          <w:rPr>
            <w:webHidden/>
          </w:rPr>
          <w:tab/>
        </w:r>
        <w:r w:rsidR="00F01A02">
          <w:rPr>
            <w:webHidden/>
          </w:rPr>
          <w:fldChar w:fldCharType="begin"/>
        </w:r>
        <w:r w:rsidR="00F01A02">
          <w:rPr>
            <w:webHidden/>
          </w:rPr>
          <w:instrText xml:space="preserve"> PAGEREF _Toc56095828 \h </w:instrText>
        </w:r>
        <w:r w:rsidR="00F01A02">
          <w:rPr>
            <w:webHidden/>
          </w:rPr>
        </w:r>
        <w:r w:rsidR="00F01A02">
          <w:rPr>
            <w:webHidden/>
          </w:rPr>
          <w:fldChar w:fldCharType="separate"/>
        </w:r>
        <w:r w:rsidR="00F01A02">
          <w:rPr>
            <w:webHidden/>
          </w:rPr>
          <w:t>34</w:t>
        </w:r>
        <w:r w:rsidR="00F01A02">
          <w:rPr>
            <w:webHidden/>
          </w:rPr>
          <w:fldChar w:fldCharType="end"/>
        </w:r>
      </w:hyperlink>
    </w:p>
    <w:p w14:paraId="2B15897E" w14:textId="5BD329CC" w:rsidR="00F01A02" w:rsidRDefault="00B5238D">
      <w:pPr>
        <w:pStyle w:val="TOC1"/>
        <w:rPr>
          <w:rFonts w:asciiTheme="minorHAnsi" w:eastAsiaTheme="minorEastAsia" w:hAnsiTheme="minorHAnsi" w:cstheme="minorBidi"/>
          <w:bCs w:val="0"/>
          <w:sz w:val="22"/>
          <w:szCs w:val="22"/>
        </w:rPr>
      </w:pPr>
      <w:hyperlink w:anchor="_Toc56095829" w:history="1">
        <w:r w:rsidR="00F01A02" w:rsidRPr="00677DC8">
          <w:rPr>
            <w:rStyle w:val="Hyperlink"/>
          </w:rPr>
          <w:t>III.  Methodology</w:t>
        </w:r>
        <w:r w:rsidR="00F01A02">
          <w:rPr>
            <w:webHidden/>
          </w:rPr>
          <w:tab/>
        </w:r>
        <w:r w:rsidR="00F01A02">
          <w:rPr>
            <w:webHidden/>
          </w:rPr>
          <w:fldChar w:fldCharType="begin"/>
        </w:r>
        <w:r w:rsidR="00F01A02">
          <w:rPr>
            <w:webHidden/>
          </w:rPr>
          <w:instrText xml:space="preserve"> PAGEREF _Toc56095829 \h </w:instrText>
        </w:r>
        <w:r w:rsidR="00F01A02">
          <w:rPr>
            <w:webHidden/>
          </w:rPr>
        </w:r>
        <w:r w:rsidR="00F01A02">
          <w:rPr>
            <w:webHidden/>
          </w:rPr>
          <w:fldChar w:fldCharType="separate"/>
        </w:r>
        <w:r w:rsidR="00F01A02">
          <w:rPr>
            <w:webHidden/>
          </w:rPr>
          <w:t>35</w:t>
        </w:r>
        <w:r w:rsidR="00F01A02">
          <w:rPr>
            <w:webHidden/>
          </w:rPr>
          <w:fldChar w:fldCharType="end"/>
        </w:r>
      </w:hyperlink>
    </w:p>
    <w:p w14:paraId="74486B41" w14:textId="315AA973" w:rsidR="00F01A02" w:rsidRDefault="00B5238D">
      <w:pPr>
        <w:pStyle w:val="TOC2"/>
        <w:rPr>
          <w:rFonts w:asciiTheme="minorHAnsi" w:eastAsiaTheme="minorEastAsia" w:hAnsiTheme="minorHAnsi" w:cstheme="minorBidi"/>
          <w:sz w:val="22"/>
          <w:szCs w:val="22"/>
        </w:rPr>
      </w:pPr>
      <w:hyperlink w:anchor="_Toc56095830" w:history="1">
        <w:r w:rsidR="00F01A02" w:rsidRPr="00677DC8">
          <w:rPr>
            <w:rStyle w:val="Hyperlink"/>
          </w:rPr>
          <w:t>3.1 Building the FDM</w:t>
        </w:r>
        <w:r w:rsidR="00F01A02">
          <w:rPr>
            <w:webHidden/>
          </w:rPr>
          <w:tab/>
        </w:r>
        <w:r w:rsidR="00F01A02">
          <w:rPr>
            <w:webHidden/>
          </w:rPr>
          <w:fldChar w:fldCharType="begin"/>
        </w:r>
        <w:r w:rsidR="00F01A02">
          <w:rPr>
            <w:webHidden/>
          </w:rPr>
          <w:instrText xml:space="preserve"> PAGEREF _Toc56095830 \h </w:instrText>
        </w:r>
        <w:r w:rsidR="00F01A02">
          <w:rPr>
            <w:webHidden/>
          </w:rPr>
        </w:r>
        <w:r w:rsidR="00F01A02">
          <w:rPr>
            <w:webHidden/>
          </w:rPr>
          <w:fldChar w:fldCharType="separate"/>
        </w:r>
        <w:r w:rsidR="00F01A02">
          <w:rPr>
            <w:webHidden/>
          </w:rPr>
          <w:t>35</w:t>
        </w:r>
        <w:r w:rsidR="00F01A02">
          <w:rPr>
            <w:webHidden/>
          </w:rPr>
          <w:fldChar w:fldCharType="end"/>
        </w:r>
      </w:hyperlink>
    </w:p>
    <w:p w14:paraId="19479D91" w14:textId="2C90E677" w:rsidR="00F01A02" w:rsidRDefault="00B5238D">
      <w:pPr>
        <w:pStyle w:val="TOC2"/>
        <w:rPr>
          <w:rFonts w:asciiTheme="minorHAnsi" w:eastAsiaTheme="minorEastAsia" w:hAnsiTheme="minorHAnsi" w:cstheme="minorBidi"/>
          <w:sz w:val="22"/>
          <w:szCs w:val="22"/>
        </w:rPr>
      </w:pPr>
      <w:hyperlink w:anchor="_Toc56095831" w:history="1">
        <w:r w:rsidR="00F01A02" w:rsidRPr="00677DC8">
          <w:rPr>
            <w:rStyle w:val="Hyperlink"/>
          </w:rPr>
          <w:t>3.2 Baseline Comparison</w:t>
        </w:r>
        <w:r w:rsidR="00F01A02">
          <w:rPr>
            <w:webHidden/>
          </w:rPr>
          <w:tab/>
        </w:r>
        <w:r w:rsidR="00F01A02">
          <w:rPr>
            <w:webHidden/>
          </w:rPr>
          <w:fldChar w:fldCharType="begin"/>
        </w:r>
        <w:r w:rsidR="00F01A02">
          <w:rPr>
            <w:webHidden/>
          </w:rPr>
          <w:instrText xml:space="preserve"> PAGEREF _Toc56095831 \h </w:instrText>
        </w:r>
        <w:r w:rsidR="00F01A02">
          <w:rPr>
            <w:webHidden/>
          </w:rPr>
        </w:r>
        <w:r w:rsidR="00F01A02">
          <w:rPr>
            <w:webHidden/>
          </w:rPr>
          <w:fldChar w:fldCharType="separate"/>
        </w:r>
        <w:r w:rsidR="00F01A02">
          <w:rPr>
            <w:webHidden/>
          </w:rPr>
          <w:t>42</w:t>
        </w:r>
        <w:r w:rsidR="00F01A02">
          <w:rPr>
            <w:webHidden/>
          </w:rPr>
          <w:fldChar w:fldCharType="end"/>
        </w:r>
      </w:hyperlink>
    </w:p>
    <w:p w14:paraId="6B748E61" w14:textId="0007A975" w:rsidR="00F01A02" w:rsidRDefault="00B5238D">
      <w:pPr>
        <w:pStyle w:val="TOC2"/>
        <w:rPr>
          <w:rFonts w:asciiTheme="minorHAnsi" w:eastAsiaTheme="minorEastAsia" w:hAnsiTheme="minorHAnsi" w:cstheme="minorBidi"/>
          <w:sz w:val="22"/>
          <w:szCs w:val="22"/>
        </w:rPr>
      </w:pPr>
      <w:hyperlink w:anchor="_Toc56095832" w:history="1">
        <w:r w:rsidR="00F01A02" w:rsidRPr="00677DC8">
          <w:rPr>
            <w:rStyle w:val="Hyperlink"/>
          </w:rPr>
          <w:t>3.3 ECS and OOP Performance Experiment (need working program first…)</w:t>
        </w:r>
        <w:r w:rsidR="00F01A02">
          <w:rPr>
            <w:webHidden/>
          </w:rPr>
          <w:tab/>
        </w:r>
        <w:r w:rsidR="00F01A02">
          <w:rPr>
            <w:webHidden/>
          </w:rPr>
          <w:fldChar w:fldCharType="begin"/>
        </w:r>
        <w:r w:rsidR="00F01A02">
          <w:rPr>
            <w:webHidden/>
          </w:rPr>
          <w:instrText xml:space="preserve"> PAGEREF _Toc56095832 \h </w:instrText>
        </w:r>
        <w:r w:rsidR="00F01A02">
          <w:rPr>
            <w:webHidden/>
          </w:rPr>
        </w:r>
        <w:r w:rsidR="00F01A02">
          <w:rPr>
            <w:webHidden/>
          </w:rPr>
          <w:fldChar w:fldCharType="separate"/>
        </w:r>
        <w:r w:rsidR="00F01A02">
          <w:rPr>
            <w:webHidden/>
          </w:rPr>
          <w:t>43</w:t>
        </w:r>
        <w:r w:rsidR="00F01A02">
          <w:rPr>
            <w:webHidden/>
          </w:rPr>
          <w:fldChar w:fldCharType="end"/>
        </w:r>
      </w:hyperlink>
    </w:p>
    <w:p w14:paraId="7186FCBF" w14:textId="4B93E7CB" w:rsidR="00F01A02" w:rsidRDefault="00B5238D">
      <w:pPr>
        <w:pStyle w:val="TOC1"/>
        <w:rPr>
          <w:rFonts w:asciiTheme="minorHAnsi" w:eastAsiaTheme="minorEastAsia" w:hAnsiTheme="minorHAnsi" w:cstheme="minorBidi"/>
          <w:bCs w:val="0"/>
          <w:sz w:val="22"/>
          <w:szCs w:val="22"/>
        </w:rPr>
      </w:pPr>
      <w:hyperlink w:anchor="_Toc56095833" w:history="1">
        <w:r w:rsidR="00F01A02" w:rsidRPr="00677DC8">
          <w:rPr>
            <w:rStyle w:val="Hyperlink"/>
          </w:rPr>
          <w:t>IV.  Analysis and Results</w:t>
        </w:r>
        <w:r w:rsidR="00F01A02">
          <w:rPr>
            <w:webHidden/>
          </w:rPr>
          <w:tab/>
        </w:r>
        <w:r w:rsidR="00F01A02">
          <w:rPr>
            <w:webHidden/>
          </w:rPr>
          <w:fldChar w:fldCharType="begin"/>
        </w:r>
        <w:r w:rsidR="00F01A02">
          <w:rPr>
            <w:webHidden/>
          </w:rPr>
          <w:instrText xml:space="preserve"> PAGEREF _Toc56095833 \h </w:instrText>
        </w:r>
        <w:r w:rsidR="00F01A02">
          <w:rPr>
            <w:webHidden/>
          </w:rPr>
        </w:r>
        <w:r w:rsidR="00F01A02">
          <w:rPr>
            <w:webHidden/>
          </w:rPr>
          <w:fldChar w:fldCharType="separate"/>
        </w:r>
        <w:r w:rsidR="00F01A02">
          <w:rPr>
            <w:webHidden/>
          </w:rPr>
          <w:t>43</w:t>
        </w:r>
        <w:r w:rsidR="00F01A02">
          <w:rPr>
            <w:webHidden/>
          </w:rPr>
          <w:fldChar w:fldCharType="end"/>
        </w:r>
      </w:hyperlink>
    </w:p>
    <w:p w14:paraId="629B1F99" w14:textId="7BBFADA1" w:rsidR="00F01A02" w:rsidRDefault="00B5238D">
      <w:pPr>
        <w:pStyle w:val="TOC2"/>
        <w:rPr>
          <w:rFonts w:asciiTheme="minorHAnsi" w:eastAsiaTheme="minorEastAsia" w:hAnsiTheme="minorHAnsi" w:cstheme="minorBidi"/>
          <w:sz w:val="22"/>
          <w:szCs w:val="22"/>
        </w:rPr>
      </w:pPr>
      <w:hyperlink w:anchor="_Toc56095834" w:history="1">
        <w:r w:rsidR="00F01A02" w:rsidRPr="00677DC8">
          <w:rPr>
            <w:rStyle w:val="Hyperlink"/>
          </w:rPr>
          <w:t>ECS and OOP Performance</w:t>
        </w:r>
        <w:r w:rsidR="00F01A02">
          <w:rPr>
            <w:webHidden/>
          </w:rPr>
          <w:tab/>
        </w:r>
        <w:r w:rsidR="00F01A02">
          <w:rPr>
            <w:webHidden/>
          </w:rPr>
          <w:fldChar w:fldCharType="begin"/>
        </w:r>
        <w:r w:rsidR="00F01A02">
          <w:rPr>
            <w:webHidden/>
          </w:rPr>
          <w:instrText xml:space="preserve"> PAGEREF _Toc56095834 \h </w:instrText>
        </w:r>
        <w:r w:rsidR="00F01A02">
          <w:rPr>
            <w:webHidden/>
          </w:rPr>
        </w:r>
        <w:r w:rsidR="00F01A02">
          <w:rPr>
            <w:webHidden/>
          </w:rPr>
          <w:fldChar w:fldCharType="separate"/>
        </w:r>
        <w:r w:rsidR="00F01A02">
          <w:rPr>
            <w:webHidden/>
          </w:rPr>
          <w:t>43</w:t>
        </w:r>
        <w:r w:rsidR="00F01A02">
          <w:rPr>
            <w:webHidden/>
          </w:rPr>
          <w:fldChar w:fldCharType="end"/>
        </w:r>
      </w:hyperlink>
    </w:p>
    <w:p w14:paraId="7418264B" w14:textId="4BDA14DC" w:rsidR="00F01A02" w:rsidRDefault="00B5238D">
      <w:pPr>
        <w:pStyle w:val="TOC2"/>
        <w:rPr>
          <w:rFonts w:asciiTheme="minorHAnsi" w:eastAsiaTheme="minorEastAsia" w:hAnsiTheme="minorHAnsi" w:cstheme="minorBidi"/>
          <w:sz w:val="22"/>
          <w:szCs w:val="22"/>
        </w:rPr>
      </w:pPr>
      <w:hyperlink w:anchor="_Toc56095835" w:history="1">
        <w:r w:rsidR="00F01A02" w:rsidRPr="00677DC8">
          <w:rPr>
            <w:rStyle w:val="Hyperlink"/>
          </w:rPr>
          <w:t>Baseline Comparison</w:t>
        </w:r>
        <w:r w:rsidR="00F01A02">
          <w:rPr>
            <w:webHidden/>
          </w:rPr>
          <w:tab/>
        </w:r>
        <w:r w:rsidR="00F01A02">
          <w:rPr>
            <w:webHidden/>
          </w:rPr>
          <w:fldChar w:fldCharType="begin"/>
        </w:r>
        <w:r w:rsidR="00F01A02">
          <w:rPr>
            <w:webHidden/>
          </w:rPr>
          <w:instrText xml:space="preserve"> PAGEREF _Toc56095835 \h </w:instrText>
        </w:r>
        <w:r w:rsidR="00F01A02">
          <w:rPr>
            <w:webHidden/>
          </w:rPr>
        </w:r>
        <w:r w:rsidR="00F01A02">
          <w:rPr>
            <w:webHidden/>
          </w:rPr>
          <w:fldChar w:fldCharType="separate"/>
        </w:r>
        <w:r w:rsidR="00F01A02">
          <w:rPr>
            <w:webHidden/>
          </w:rPr>
          <w:t>43</w:t>
        </w:r>
        <w:r w:rsidR="00F01A02">
          <w:rPr>
            <w:webHidden/>
          </w:rPr>
          <w:fldChar w:fldCharType="end"/>
        </w:r>
      </w:hyperlink>
    </w:p>
    <w:p w14:paraId="5D81F2CC" w14:textId="100415E3" w:rsidR="00F01A02" w:rsidRDefault="00B5238D">
      <w:pPr>
        <w:pStyle w:val="TOC2"/>
        <w:rPr>
          <w:rFonts w:asciiTheme="minorHAnsi" w:eastAsiaTheme="minorEastAsia" w:hAnsiTheme="minorHAnsi" w:cstheme="minorBidi"/>
          <w:sz w:val="22"/>
          <w:szCs w:val="22"/>
        </w:rPr>
      </w:pPr>
      <w:hyperlink w:anchor="_Toc56095836" w:history="1">
        <w:r w:rsidR="00F01A02" w:rsidRPr="00677DC8">
          <w:rPr>
            <w:rStyle w:val="Hyperlink"/>
          </w:rPr>
          <w:t>Investigative Questions Answered</w:t>
        </w:r>
        <w:r w:rsidR="00F01A02">
          <w:rPr>
            <w:webHidden/>
          </w:rPr>
          <w:tab/>
        </w:r>
        <w:r w:rsidR="00F01A02">
          <w:rPr>
            <w:webHidden/>
          </w:rPr>
          <w:fldChar w:fldCharType="begin"/>
        </w:r>
        <w:r w:rsidR="00F01A02">
          <w:rPr>
            <w:webHidden/>
          </w:rPr>
          <w:instrText xml:space="preserve"> PAGEREF _Toc56095836 \h </w:instrText>
        </w:r>
        <w:r w:rsidR="00F01A02">
          <w:rPr>
            <w:webHidden/>
          </w:rPr>
        </w:r>
        <w:r w:rsidR="00F01A02">
          <w:rPr>
            <w:webHidden/>
          </w:rPr>
          <w:fldChar w:fldCharType="separate"/>
        </w:r>
        <w:r w:rsidR="00F01A02">
          <w:rPr>
            <w:webHidden/>
          </w:rPr>
          <w:t>44</w:t>
        </w:r>
        <w:r w:rsidR="00F01A02">
          <w:rPr>
            <w:webHidden/>
          </w:rPr>
          <w:fldChar w:fldCharType="end"/>
        </w:r>
      </w:hyperlink>
    </w:p>
    <w:p w14:paraId="5D4C5725" w14:textId="3CC0FC1D" w:rsidR="00F01A02" w:rsidRDefault="00B5238D">
      <w:pPr>
        <w:pStyle w:val="TOC2"/>
        <w:rPr>
          <w:rFonts w:asciiTheme="minorHAnsi" w:eastAsiaTheme="minorEastAsia" w:hAnsiTheme="minorHAnsi" w:cstheme="minorBidi"/>
          <w:sz w:val="22"/>
          <w:szCs w:val="22"/>
        </w:rPr>
      </w:pPr>
      <w:hyperlink w:anchor="_Toc56095837"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_Toc56095837 \h </w:instrText>
        </w:r>
        <w:r w:rsidR="00F01A02">
          <w:rPr>
            <w:webHidden/>
          </w:rPr>
        </w:r>
        <w:r w:rsidR="00F01A02">
          <w:rPr>
            <w:webHidden/>
          </w:rPr>
          <w:fldChar w:fldCharType="separate"/>
        </w:r>
        <w:r w:rsidR="00F01A02">
          <w:rPr>
            <w:webHidden/>
          </w:rPr>
          <w:t>44</w:t>
        </w:r>
        <w:r w:rsidR="00F01A02">
          <w:rPr>
            <w:webHidden/>
          </w:rPr>
          <w:fldChar w:fldCharType="end"/>
        </w:r>
      </w:hyperlink>
    </w:p>
    <w:p w14:paraId="54B81AE1" w14:textId="6D9E09CF" w:rsidR="00F01A02" w:rsidRDefault="00B5238D">
      <w:pPr>
        <w:pStyle w:val="TOC1"/>
        <w:rPr>
          <w:rFonts w:asciiTheme="minorHAnsi" w:eastAsiaTheme="minorEastAsia" w:hAnsiTheme="minorHAnsi" w:cstheme="minorBidi"/>
          <w:bCs w:val="0"/>
          <w:sz w:val="22"/>
          <w:szCs w:val="22"/>
        </w:rPr>
      </w:pPr>
      <w:hyperlink w:anchor="_Toc56095838" w:history="1">
        <w:r w:rsidR="00F01A02" w:rsidRPr="00677DC8">
          <w:rPr>
            <w:rStyle w:val="Hyperlink"/>
          </w:rPr>
          <w:t>V.  Conclusions and Recommendations</w:t>
        </w:r>
        <w:r w:rsidR="00F01A02">
          <w:rPr>
            <w:webHidden/>
          </w:rPr>
          <w:tab/>
        </w:r>
        <w:r w:rsidR="00F01A02">
          <w:rPr>
            <w:webHidden/>
          </w:rPr>
          <w:fldChar w:fldCharType="begin"/>
        </w:r>
        <w:r w:rsidR="00F01A02">
          <w:rPr>
            <w:webHidden/>
          </w:rPr>
          <w:instrText xml:space="preserve"> PAGEREF _Toc56095838 \h </w:instrText>
        </w:r>
        <w:r w:rsidR="00F01A02">
          <w:rPr>
            <w:webHidden/>
          </w:rPr>
        </w:r>
        <w:r w:rsidR="00F01A02">
          <w:rPr>
            <w:webHidden/>
          </w:rPr>
          <w:fldChar w:fldCharType="separate"/>
        </w:r>
        <w:r w:rsidR="00F01A02">
          <w:rPr>
            <w:webHidden/>
          </w:rPr>
          <w:t>44</w:t>
        </w:r>
        <w:r w:rsidR="00F01A02">
          <w:rPr>
            <w:webHidden/>
          </w:rPr>
          <w:fldChar w:fldCharType="end"/>
        </w:r>
      </w:hyperlink>
    </w:p>
    <w:p w14:paraId="35EC0DEB" w14:textId="6FA5A23E" w:rsidR="00F01A02" w:rsidRDefault="00B5238D">
      <w:pPr>
        <w:pStyle w:val="TOC2"/>
        <w:rPr>
          <w:rFonts w:asciiTheme="minorHAnsi" w:eastAsiaTheme="minorEastAsia" w:hAnsiTheme="minorHAnsi" w:cstheme="minorBidi"/>
          <w:sz w:val="22"/>
          <w:szCs w:val="22"/>
        </w:rPr>
      </w:pPr>
      <w:hyperlink w:anchor="_Toc56095839" w:history="1">
        <w:r w:rsidR="00F01A02" w:rsidRPr="00677DC8">
          <w:rPr>
            <w:rStyle w:val="Hyperlink"/>
          </w:rPr>
          <w:t>Chapter Overview</w:t>
        </w:r>
        <w:r w:rsidR="00F01A02">
          <w:rPr>
            <w:webHidden/>
          </w:rPr>
          <w:tab/>
        </w:r>
        <w:r w:rsidR="00F01A02">
          <w:rPr>
            <w:webHidden/>
          </w:rPr>
          <w:fldChar w:fldCharType="begin"/>
        </w:r>
        <w:r w:rsidR="00F01A02">
          <w:rPr>
            <w:webHidden/>
          </w:rPr>
          <w:instrText xml:space="preserve"> PAGEREF _Toc56095839 \h </w:instrText>
        </w:r>
        <w:r w:rsidR="00F01A02">
          <w:rPr>
            <w:webHidden/>
          </w:rPr>
        </w:r>
        <w:r w:rsidR="00F01A02">
          <w:rPr>
            <w:webHidden/>
          </w:rPr>
          <w:fldChar w:fldCharType="separate"/>
        </w:r>
        <w:r w:rsidR="00F01A02">
          <w:rPr>
            <w:webHidden/>
          </w:rPr>
          <w:t>44</w:t>
        </w:r>
        <w:r w:rsidR="00F01A02">
          <w:rPr>
            <w:webHidden/>
          </w:rPr>
          <w:fldChar w:fldCharType="end"/>
        </w:r>
      </w:hyperlink>
    </w:p>
    <w:p w14:paraId="3BDEC497" w14:textId="5ADA838A" w:rsidR="00F01A02" w:rsidRDefault="00B5238D">
      <w:pPr>
        <w:pStyle w:val="TOC2"/>
        <w:rPr>
          <w:rFonts w:asciiTheme="minorHAnsi" w:eastAsiaTheme="minorEastAsia" w:hAnsiTheme="minorHAnsi" w:cstheme="minorBidi"/>
          <w:sz w:val="22"/>
          <w:szCs w:val="22"/>
        </w:rPr>
      </w:pPr>
      <w:hyperlink w:anchor="_Toc56095840" w:history="1">
        <w:r w:rsidR="00F01A02" w:rsidRPr="00677DC8">
          <w:rPr>
            <w:rStyle w:val="Hyperlink"/>
          </w:rPr>
          <w:t>Conclusions of Research</w:t>
        </w:r>
        <w:r w:rsidR="00F01A02">
          <w:rPr>
            <w:webHidden/>
          </w:rPr>
          <w:tab/>
        </w:r>
        <w:r w:rsidR="00F01A02">
          <w:rPr>
            <w:webHidden/>
          </w:rPr>
          <w:fldChar w:fldCharType="begin"/>
        </w:r>
        <w:r w:rsidR="00F01A02">
          <w:rPr>
            <w:webHidden/>
          </w:rPr>
          <w:instrText xml:space="preserve"> PAGEREF _Toc56095840 \h </w:instrText>
        </w:r>
        <w:r w:rsidR="00F01A02">
          <w:rPr>
            <w:webHidden/>
          </w:rPr>
        </w:r>
        <w:r w:rsidR="00F01A02">
          <w:rPr>
            <w:webHidden/>
          </w:rPr>
          <w:fldChar w:fldCharType="separate"/>
        </w:r>
        <w:r w:rsidR="00F01A02">
          <w:rPr>
            <w:webHidden/>
          </w:rPr>
          <w:t>44</w:t>
        </w:r>
        <w:r w:rsidR="00F01A02">
          <w:rPr>
            <w:webHidden/>
          </w:rPr>
          <w:fldChar w:fldCharType="end"/>
        </w:r>
      </w:hyperlink>
    </w:p>
    <w:p w14:paraId="6C28B4FC" w14:textId="76506147" w:rsidR="00F01A02" w:rsidRDefault="00B5238D">
      <w:pPr>
        <w:pStyle w:val="TOC2"/>
        <w:rPr>
          <w:rFonts w:asciiTheme="minorHAnsi" w:eastAsiaTheme="minorEastAsia" w:hAnsiTheme="minorHAnsi" w:cstheme="minorBidi"/>
          <w:sz w:val="22"/>
          <w:szCs w:val="22"/>
        </w:rPr>
      </w:pPr>
      <w:hyperlink w:anchor="_Toc56095841" w:history="1">
        <w:r w:rsidR="00F01A02" w:rsidRPr="00677DC8">
          <w:rPr>
            <w:rStyle w:val="Hyperlink"/>
          </w:rPr>
          <w:t>Significance of Research</w:t>
        </w:r>
        <w:r w:rsidR="00F01A02">
          <w:rPr>
            <w:webHidden/>
          </w:rPr>
          <w:tab/>
        </w:r>
        <w:r w:rsidR="00F01A02">
          <w:rPr>
            <w:webHidden/>
          </w:rPr>
          <w:fldChar w:fldCharType="begin"/>
        </w:r>
        <w:r w:rsidR="00F01A02">
          <w:rPr>
            <w:webHidden/>
          </w:rPr>
          <w:instrText xml:space="preserve"> PAGEREF _Toc56095841 \h </w:instrText>
        </w:r>
        <w:r w:rsidR="00F01A02">
          <w:rPr>
            <w:webHidden/>
          </w:rPr>
        </w:r>
        <w:r w:rsidR="00F01A02">
          <w:rPr>
            <w:webHidden/>
          </w:rPr>
          <w:fldChar w:fldCharType="separate"/>
        </w:r>
        <w:r w:rsidR="00F01A02">
          <w:rPr>
            <w:webHidden/>
          </w:rPr>
          <w:t>44</w:t>
        </w:r>
        <w:r w:rsidR="00F01A02">
          <w:rPr>
            <w:webHidden/>
          </w:rPr>
          <w:fldChar w:fldCharType="end"/>
        </w:r>
      </w:hyperlink>
    </w:p>
    <w:p w14:paraId="70B42978" w14:textId="030B72AE" w:rsidR="00F01A02" w:rsidRDefault="00B5238D">
      <w:pPr>
        <w:pStyle w:val="TOC2"/>
        <w:rPr>
          <w:rFonts w:asciiTheme="minorHAnsi" w:eastAsiaTheme="minorEastAsia" w:hAnsiTheme="minorHAnsi" w:cstheme="minorBidi"/>
          <w:sz w:val="22"/>
          <w:szCs w:val="22"/>
        </w:rPr>
      </w:pPr>
      <w:hyperlink w:anchor="_Toc56095842" w:history="1">
        <w:r w:rsidR="00F01A02" w:rsidRPr="00677DC8">
          <w:rPr>
            <w:rStyle w:val="Hyperlink"/>
          </w:rPr>
          <w:t>Recommendations for Action</w:t>
        </w:r>
        <w:r w:rsidR="00F01A02">
          <w:rPr>
            <w:webHidden/>
          </w:rPr>
          <w:tab/>
        </w:r>
        <w:r w:rsidR="00F01A02">
          <w:rPr>
            <w:webHidden/>
          </w:rPr>
          <w:fldChar w:fldCharType="begin"/>
        </w:r>
        <w:r w:rsidR="00F01A02">
          <w:rPr>
            <w:webHidden/>
          </w:rPr>
          <w:instrText xml:space="preserve"> PAGEREF _Toc56095842 \h </w:instrText>
        </w:r>
        <w:r w:rsidR="00F01A02">
          <w:rPr>
            <w:webHidden/>
          </w:rPr>
        </w:r>
        <w:r w:rsidR="00F01A02">
          <w:rPr>
            <w:webHidden/>
          </w:rPr>
          <w:fldChar w:fldCharType="separate"/>
        </w:r>
        <w:r w:rsidR="00F01A02">
          <w:rPr>
            <w:webHidden/>
          </w:rPr>
          <w:t>44</w:t>
        </w:r>
        <w:r w:rsidR="00F01A02">
          <w:rPr>
            <w:webHidden/>
          </w:rPr>
          <w:fldChar w:fldCharType="end"/>
        </w:r>
      </w:hyperlink>
    </w:p>
    <w:p w14:paraId="4AA7DF99" w14:textId="6E8857B6" w:rsidR="00F01A02" w:rsidRDefault="00B5238D">
      <w:pPr>
        <w:pStyle w:val="TOC2"/>
        <w:rPr>
          <w:rFonts w:asciiTheme="minorHAnsi" w:eastAsiaTheme="minorEastAsia" w:hAnsiTheme="minorHAnsi" w:cstheme="minorBidi"/>
          <w:sz w:val="22"/>
          <w:szCs w:val="22"/>
        </w:rPr>
      </w:pPr>
      <w:hyperlink w:anchor="_Toc56095843" w:history="1">
        <w:r w:rsidR="00F01A02" w:rsidRPr="00677DC8">
          <w:rPr>
            <w:rStyle w:val="Hyperlink"/>
          </w:rPr>
          <w:t>Recommendations for Future Research</w:t>
        </w:r>
        <w:r w:rsidR="00F01A02">
          <w:rPr>
            <w:webHidden/>
          </w:rPr>
          <w:tab/>
        </w:r>
        <w:r w:rsidR="00F01A02">
          <w:rPr>
            <w:webHidden/>
          </w:rPr>
          <w:fldChar w:fldCharType="begin"/>
        </w:r>
        <w:r w:rsidR="00F01A02">
          <w:rPr>
            <w:webHidden/>
          </w:rPr>
          <w:instrText xml:space="preserve"> PAGEREF _Toc56095843 \h </w:instrText>
        </w:r>
        <w:r w:rsidR="00F01A02">
          <w:rPr>
            <w:webHidden/>
          </w:rPr>
        </w:r>
        <w:r w:rsidR="00F01A02">
          <w:rPr>
            <w:webHidden/>
          </w:rPr>
          <w:fldChar w:fldCharType="separate"/>
        </w:r>
        <w:r w:rsidR="00F01A02">
          <w:rPr>
            <w:webHidden/>
          </w:rPr>
          <w:t>44</w:t>
        </w:r>
        <w:r w:rsidR="00F01A02">
          <w:rPr>
            <w:webHidden/>
          </w:rPr>
          <w:fldChar w:fldCharType="end"/>
        </w:r>
      </w:hyperlink>
    </w:p>
    <w:p w14:paraId="2539C5ED" w14:textId="149BD9D7" w:rsidR="00F01A02" w:rsidRDefault="00B5238D">
      <w:pPr>
        <w:pStyle w:val="TOC2"/>
        <w:rPr>
          <w:rFonts w:asciiTheme="minorHAnsi" w:eastAsiaTheme="minorEastAsia" w:hAnsiTheme="minorHAnsi" w:cstheme="minorBidi"/>
          <w:sz w:val="22"/>
          <w:szCs w:val="22"/>
        </w:rPr>
      </w:pPr>
      <w:hyperlink w:anchor="_Toc56095844"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_Toc56095844 \h </w:instrText>
        </w:r>
        <w:r w:rsidR="00F01A02">
          <w:rPr>
            <w:webHidden/>
          </w:rPr>
        </w:r>
        <w:r w:rsidR="00F01A02">
          <w:rPr>
            <w:webHidden/>
          </w:rPr>
          <w:fldChar w:fldCharType="separate"/>
        </w:r>
        <w:r w:rsidR="00F01A02">
          <w:rPr>
            <w:webHidden/>
          </w:rPr>
          <w:t>44</w:t>
        </w:r>
        <w:r w:rsidR="00F01A02">
          <w:rPr>
            <w:webHidden/>
          </w:rPr>
          <w:fldChar w:fldCharType="end"/>
        </w:r>
      </w:hyperlink>
    </w:p>
    <w:p w14:paraId="346AEAAB" w14:textId="29A0BCE5" w:rsidR="00F01A02" w:rsidRDefault="00B5238D">
      <w:pPr>
        <w:pStyle w:val="TOC1"/>
        <w:rPr>
          <w:rFonts w:asciiTheme="minorHAnsi" w:eastAsiaTheme="minorEastAsia" w:hAnsiTheme="minorHAnsi" w:cstheme="minorBidi"/>
          <w:bCs w:val="0"/>
          <w:sz w:val="22"/>
          <w:szCs w:val="22"/>
        </w:rPr>
      </w:pPr>
      <w:hyperlink w:anchor="_Toc56095845" w:history="1">
        <w:r w:rsidR="00F01A02" w:rsidRPr="00677DC8">
          <w:rPr>
            <w:rStyle w:val="Hyperlink"/>
          </w:rPr>
          <w:t>Appendix: Configuring FlightGear as a Visual System</w:t>
        </w:r>
        <w:r w:rsidR="00F01A02">
          <w:rPr>
            <w:webHidden/>
          </w:rPr>
          <w:tab/>
        </w:r>
        <w:r w:rsidR="00F01A02">
          <w:rPr>
            <w:webHidden/>
          </w:rPr>
          <w:fldChar w:fldCharType="begin"/>
        </w:r>
        <w:r w:rsidR="00F01A02">
          <w:rPr>
            <w:webHidden/>
          </w:rPr>
          <w:instrText xml:space="preserve"> PAGEREF _Toc56095845 \h </w:instrText>
        </w:r>
        <w:r w:rsidR="00F01A02">
          <w:rPr>
            <w:webHidden/>
          </w:rPr>
        </w:r>
        <w:r w:rsidR="00F01A02">
          <w:rPr>
            <w:webHidden/>
          </w:rPr>
          <w:fldChar w:fldCharType="separate"/>
        </w:r>
        <w:r w:rsidR="00F01A02">
          <w:rPr>
            <w:webHidden/>
          </w:rPr>
          <w:t>45</w:t>
        </w:r>
        <w:r w:rsidR="00F01A02">
          <w:rPr>
            <w:webHidden/>
          </w:rPr>
          <w:fldChar w:fldCharType="end"/>
        </w:r>
      </w:hyperlink>
    </w:p>
    <w:p w14:paraId="04B9663C" w14:textId="069C4291" w:rsidR="00F01A02" w:rsidRDefault="00B5238D">
      <w:pPr>
        <w:pStyle w:val="TOC1"/>
        <w:rPr>
          <w:rFonts w:asciiTheme="minorHAnsi" w:eastAsiaTheme="minorEastAsia" w:hAnsiTheme="minorHAnsi" w:cstheme="minorBidi"/>
          <w:bCs w:val="0"/>
          <w:sz w:val="22"/>
          <w:szCs w:val="22"/>
        </w:rPr>
      </w:pPr>
      <w:hyperlink w:anchor="_Toc56095846" w:history="1">
        <w:r w:rsidR="00F01A02" w:rsidRPr="00677DC8">
          <w:rPr>
            <w:rStyle w:val="Hyperlink"/>
          </w:rPr>
          <w:t>Bibliography</w:t>
        </w:r>
        <w:r w:rsidR="00F01A02">
          <w:rPr>
            <w:webHidden/>
          </w:rPr>
          <w:tab/>
        </w:r>
        <w:r w:rsidR="00F01A02">
          <w:rPr>
            <w:webHidden/>
          </w:rPr>
          <w:fldChar w:fldCharType="begin"/>
        </w:r>
        <w:r w:rsidR="00F01A02">
          <w:rPr>
            <w:webHidden/>
          </w:rPr>
          <w:instrText xml:space="preserve"> PAGEREF _Toc56095846 \h </w:instrText>
        </w:r>
        <w:r w:rsidR="00F01A02">
          <w:rPr>
            <w:webHidden/>
          </w:rPr>
        </w:r>
        <w:r w:rsidR="00F01A02">
          <w:rPr>
            <w:webHidden/>
          </w:rPr>
          <w:fldChar w:fldCharType="separate"/>
        </w:r>
        <w:r w:rsidR="00F01A02">
          <w:rPr>
            <w:webHidden/>
          </w:rPr>
          <w:t>48</w:t>
        </w:r>
        <w:r w:rsidR="00F01A02">
          <w:rPr>
            <w:webHidden/>
          </w:rPr>
          <w:fldChar w:fldCharType="end"/>
        </w:r>
      </w:hyperlink>
    </w:p>
    <w:p w14:paraId="182256F0" w14:textId="4FC2B620"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6095814"/>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72DC7F9A" w:rsidR="008D778C" w:rsidRDefault="008D778C" w:rsidP="008D778C"/>
    <w:p w14:paraId="101824B8" w14:textId="77777777" w:rsidR="00FD5C32" w:rsidRDefault="00FD5C32"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6095815"/>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2D00BD8B"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8C6C79">
        <w:t xml:space="preserve"> are an effective means</w:t>
      </w:r>
      <w:r w:rsidR="00A625ED">
        <w:t xml:space="preserve"> of training</w:t>
      </w:r>
      <w:r w:rsidR="007D01D1">
        <w:t>.</w:t>
      </w:r>
    </w:p>
    <w:p w14:paraId="2FD99AA2" w14:textId="21F12E18"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w:t>
      </w:r>
      <w:r w:rsidR="005308B0">
        <w:t>e. Virtual simulations are cost effective because they do not require real-life vehicles and equipment, which require fuel, maintenance and manpower to operate.</w:t>
      </w:r>
      <w:r>
        <w:t xml:space="preserv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1002F042"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such as battle planning or individual pilot training.</w:t>
      </w:r>
      <w:r w:rsidR="006965F7">
        <w:t xml:space="preserve"> </w:t>
      </w:r>
      <w:r w:rsidR="0028544C">
        <w:t>The simulation software used is often written using the Object-Oriented Programming (OOP)</w:t>
      </w:r>
      <w:r w:rsidR="00A4318D">
        <w:t xml:space="preserve"> paradigm, which revolves around classes of data and subsequent objects.</w:t>
      </w:r>
      <w:r w:rsidR="001118EA">
        <w:t xml:space="preserve"> But there is an alternative</w:t>
      </w:r>
      <w:r w:rsidR="00083D99">
        <w:t>, 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as it relates to flight simulation</w:t>
      </w:r>
      <w:r w:rsidR="001118EA">
        <w:t xml:space="preserve">. Specifically, we will discuss an implementation of DOD, called the Entity Component </w:t>
      </w:r>
      <w:r w:rsidR="001118EA">
        <w:lastRenderedPageBreak/>
        <w:t xml:space="preserve">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and operating real-time 3D games.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43716D99"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 xml:space="preserve">The pilot of the airplane, or in this case, the simulation user, </w:t>
      </w:r>
      <w:r w:rsidR="00600845">
        <w:t xml:space="preserve">during flight, </w:t>
      </w:r>
      <w:r w:rsidR="008605AF">
        <w:t>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571EF">
        <w:t>T</w:t>
      </w:r>
      <w:r w:rsidR="003809E6">
        <w:t xml:space="preserve">his thesis describes building a FDM that is unlike any other in terms of how the code is organized as an ECS. </w:t>
      </w:r>
    </w:p>
    <w:p w14:paraId="303C2FDE" w14:textId="05837DFB" w:rsidR="0094479C" w:rsidRDefault="009F2C00" w:rsidP="009F2C00">
      <w:pPr>
        <w:ind w:firstLine="720"/>
      </w:pPr>
      <w:r>
        <w:lastRenderedPageBreak/>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6095816"/>
      <w:r>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6457F63" w14:textId="67E93B93" w:rsidR="00E80715" w:rsidRDefault="00C344AE" w:rsidP="00E77543">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xml:space="preserve">, </w:t>
      </w:r>
      <w:r w:rsidR="00676A75">
        <w:t xml:space="preserve">including flight simulations,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t>
      </w:r>
      <w:r w:rsidR="00862643">
        <w:lastRenderedPageBreak/>
        <w:t xml:space="preserve">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entities. </w:t>
      </w:r>
      <w:r w:rsidR="00E80715">
        <w:t xml:space="preserve"> </w:t>
      </w:r>
      <w:r w:rsidR="008B454F">
        <w:t xml:space="preserve">Also,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811685">
        <w:t xml:space="preserve">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4" w:name="_Toc56095817"/>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2F8D7BA8" w14:textId="705E4156" w:rsidR="008B454F" w:rsidRDefault="008B454F" w:rsidP="00662907">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functionality and data decoupled, or separated, software can be as performant as possible in terms of memory-management and parallelization. With that, the decoupling nature of ECS improved ease of code development because pieces of the 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 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3" w:name="_Toc56095818"/>
      <w:r>
        <w:t>1.3</w:t>
      </w:r>
      <w:r w:rsidR="00F96855">
        <w:t xml:space="preserve"> </w:t>
      </w:r>
      <w:r w:rsidR="008B570F">
        <w:t>Hypothesis</w:t>
      </w:r>
      <w:bookmarkEnd w:id="83"/>
    </w:p>
    <w:p w14:paraId="2D4760B6" w14:textId="250CCB2D" w:rsidR="00D51CA4" w:rsidRDefault="00FB1642" w:rsidP="00D12C7B">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w:t>
      </w:r>
      <w:r w:rsidR="00D12C7B">
        <w:t xml:space="preserve">certainly </w:t>
      </w:r>
      <w:r w:rsidR="00E6252A">
        <w:t>do not possess</w:t>
      </w:r>
      <w:r w:rsidR="00FC285D">
        <w:t>.</w:t>
      </w:r>
      <w:r w:rsidR="00EC38BD">
        <w:t xml:space="preserve"> </w:t>
      </w:r>
      <w:r w:rsidR="0079603E">
        <w:t xml:space="preserve">By using ECS to organize </w:t>
      </w:r>
      <w:r w:rsidR="005B2C38">
        <w:lastRenderedPageBreak/>
        <w:t>data</w:t>
      </w:r>
      <w:r w:rsidR="0079603E">
        <w:t>,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4" w:name="_Toc56095819"/>
      <w:r>
        <w:t>1.4</w:t>
      </w:r>
      <w:r w:rsidR="00F96855">
        <w:t xml:space="preserve"> </w:t>
      </w:r>
      <w:r w:rsidR="0046774C">
        <w:t>Contribution</w:t>
      </w:r>
      <w:bookmarkEnd w:id="84"/>
    </w:p>
    <w:p w14:paraId="1C51D32C" w14:textId="5650059D" w:rsidR="00584D7A" w:rsidRDefault="003479EE" w:rsidP="0098225C">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 xml:space="preserve">This strategy also increases code maintainability due to the </w:t>
      </w:r>
      <w:r w:rsidR="007747EB">
        <w:t xml:space="preserve">decoupling </w:t>
      </w:r>
      <w:r w:rsidR="00190178">
        <w:t>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609582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6B690B55" w:rsidR="009A6115" w:rsidRDefault="00EA32C8" w:rsidP="00C0213C">
      <w:pPr>
        <w:ind w:firstLine="720"/>
      </w:pPr>
      <w:r>
        <w:lastRenderedPageBreak/>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A3602F">
        <w:t xml:space="preserve"> compatible aspects</w:t>
      </w:r>
      <w:r>
        <w:t>, the 3D FDM is compos</w:t>
      </w:r>
      <w:r w:rsidR="00A3602F">
        <w:t>ed of three Components and four</w:t>
      </w:r>
      <w:r>
        <w:t xml:space="preserve"> Systems, all of which play a part in the airplane Entities </w:t>
      </w:r>
      <w:r w:rsidR="00A3602F">
        <w:t xml:space="preserve">data storage and functionality. </w:t>
      </w:r>
      <w:r>
        <w:t>The Components</w:t>
      </w:r>
      <w:r w:rsidR="00601702">
        <w:t>,</w:t>
      </w:r>
      <w:r>
        <w:t xml:space="preserve"> which contain all of the data used by the Systems are: Keyboa</w:t>
      </w:r>
      <w:r w:rsidR="00601702">
        <w:t>rdState, RigidBody, and Packet</w:t>
      </w:r>
      <w:r>
        <w:t xml:space="preserve">. The Systems, which add functionality to the </w:t>
      </w:r>
      <w:r w:rsidR="006052DB">
        <w:t>Component data of the airplane</w:t>
      </w:r>
      <w:r w:rsidR="00000304">
        <w:t xml:space="preserve"> E</w:t>
      </w:r>
      <w:r w:rsidR="006052DB">
        <w:t>ntities</w:t>
      </w:r>
      <w:r>
        <w:t xml:space="preserve">, are: FlightControl, EquationsOfMotion, </w:t>
      </w:r>
      <w:r w:rsidR="00601702">
        <w:t xml:space="preserve">MakePacket, </w:t>
      </w:r>
      <w:r>
        <w:t xml:space="preserve">and SendPacket. </w:t>
      </w:r>
      <w:r w:rsidR="004F341A">
        <w:t>With the final 3D FDM built, to 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5235F88B" w14:textId="54AD9648" w:rsidR="00251273" w:rsidRDefault="00D867D5" w:rsidP="00BA0D42">
      <w:pPr>
        <w:pStyle w:val="Heading2"/>
        <w:spacing w:before="0"/>
      </w:pPr>
      <w:bookmarkStart w:id="86" w:name="_Toc56095821"/>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094E606A" w:rsidR="00652C87" w:rsidRDefault="00DE5E41" w:rsidP="00652C87">
      <w:pPr>
        <w:pStyle w:val="BodyText"/>
      </w:pPr>
      <w:r>
        <w:t>W</w:t>
      </w:r>
      <w:r w:rsidR="00CF65ED">
        <w:t>e assume the simulation is not running on</w:t>
      </w:r>
      <w:r w:rsidR="00DA49AF">
        <w:t xml:space="preserve"> a modern computer</w:t>
      </w:r>
      <w:r w:rsidR="002254E4">
        <w:t xml:space="preserve">. The </w:t>
      </w:r>
      <w:r>
        <w:t>simulation loop is designed to run at a fixed frame rate, and a very slow computer may not be able to keep up</w:t>
      </w:r>
      <w:r w:rsidR="002254E4">
        <w:t xml:space="preserve"> with the p</w:t>
      </w:r>
      <w:r w:rsidR="00DE07D2">
        <w:t>redetermined frame rate of 30 Frames Per Second (FPS).</w:t>
      </w:r>
    </w:p>
    <w:p w14:paraId="50076F43" w14:textId="45FA8747" w:rsidR="00986FF2" w:rsidRDefault="00986FF2" w:rsidP="000B3494">
      <w:pPr>
        <w:pStyle w:val="BodyText"/>
      </w:pPr>
      <w:r>
        <w:lastRenderedPageBreak/>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8164F1B" w:rsidR="0056150D" w:rsidRDefault="0056150D" w:rsidP="000B3494">
      <w:pPr>
        <w:pStyle w:val="BodyText"/>
      </w:pPr>
      <w:r>
        <w:t>The airplane is set to fly at a predetermined location. And the latitude, longitude, and elevation of a desired location is needed to fly there, alon</w:t>
      </w:r>
      <w:r w:rsidR="00CA7952">
        <w:t>g with plugging in those values</w:t>
      </w:r>
      <w:r>
        <w:t xml:space="preserve"> to the starting position coordinates.</w:t>
      </w:r>
    </w:p>
    <w:p w14:paraId="51159619" w14:textId="4CE6321A" w:rsidR="007E0124" w:rsidRDefault="00D867D5" w:rsidP="00BA0D42">
      <w:pPr>
        <w:pStyle w:val="Heading2"/>
        <w:spacing w:before="0"/>
      </w:pPr>
      <w:bookmarkStart w:id="105" w:name="_Toc56095822"/>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5811178" w14:textId="77777777" w:rsidR="00251273" w:rsidRPr="006F3F05" w:rsidRDefault="00251273" w:rsidP="00BA0D42">
      <w:pPr>
        <w:pStyle w:val="Heading1"/>
      </w:pPr>
      <w:bookmarkStart w:id="106" w:name="_Toc56095823"/>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6095824"/>
      <w:r>
        <w:rPr>
          <w:rFonts w:eastAsiaTheme="minorHAnsi"/>
        </w:rPr>
        <w:t>2.1</w:t>
      </w:r>
      <w:r w:rsidR="00E20B4B">
        <w:rPr>
          <w:rFonts w:eastAsiaTheme="minorHAnsi"/>
        </w:rPr>
        <w:t xml:space="preserve"> Physics of Flight Modeling</w:t>
      </w:r>
      <w:bookmarkEnd w:id="107"/>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w:t>
      </w:r>
      <w:r w:rsidR="0097670D">
        <w:lastRenderedPageBreak/>
        <w:t xml:space="preserve">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36D1DCB3" w14:textId="2A6FCAB6" w:rsidR="00D51371" w:rsidRDefault="00D51371" w:rsidP="00C92436">
      <w:pPr>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5364E0A7" w:rsidR="00062C7C" w:rsidRPr="00062C7C" w:rsidRDefault="00F62CA9" w:rsidP="00BA0D42">
      <w:pPr>
        <w:pStyle w:val="Heading3"/>
        <w:jc w:val="left"/>
      </w:pPr>
      <w:r>
        <w:lastRenderedPageBreak/>
        <w:t>2.1</w:t>
      </w:r>
      <w:r w:rsidR="00062C7C">
        <w:t>.5 Coordinate Systems</w:t>
      </w:r>
    </w:p>
    <w:p w14:paraId="1DD2430F" w14:textId="44C74E22" w:rsidR="000573BC" w:rsidRDefault="000573BC" w:rsidP="00BA0D42">
      <w:pPr>
        <w:ind w:firstLine="720"/>
        <w:rPr>
          <w:iCs/>
        </w:rPr>
      </w:pPr>
      <w:r>
        <w:rPr>
          <w:iCs/>
        </w:rPr>
        <w:t>(as of right now, 3d model does not use ecef, whereas I did use ecef in the 2d model</w:t>
      </w:r>
      <w:r w:rsidR="006E28D9">
        <w:rPr>
          <w:iCs/>
        </w:rPr>
        <w:t>, so part of this section may not be necessary</w:t>
      </w:r>
      <w:r>
        <w:rPr>
          <w:iCs/>
        </w:rPr>
        <w:t>)</w:t>
      </w:r>
    </w:p>
    <w:p w14:paraId="211F5E5C" w14:textId="7171BC10"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6A14A9">
        <w:rPr>
          <w:iCs/>
        </w:rPr>
        <w:t xml:space="preserve"> used in the FDM</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6F7B3F">
        <w:t xml:space="preserve">, a Rust crate </w:t>
      </w:r>
      <w:r w:rsidR="003A333F">
        <w:t>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7D680E87"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6B1F5C">
        <w:rPr>
          <w:iCs/>
        </w:rPr>
        <w:t xml:space="preserve"> x, y, z coordinate system</w:t>
      </w:r>
      <w:r w:rsidR="00CC0FCF">
        <w:rPr>
          <w:iCs/>
        </w:rPr>
        <w:t xml:space="preserve"> like ECEF, but unlike the</w:t>
      </w:r>
      <w:r w:rsidR="00BC0E89">
        <w:rPr>
          <w:iCs/>
        </w:rPr>
        <w:t xml:space="preserve"> </w:t>
      </w:r>
      <w:r w:rsidR="006A14A9">
        <w:rPr>
          <w:iCs/>
        </w:rPr>
        <w:t>E</w:t>
      </w:r>
      <w:r w:rsidR="00BC0E89">
        <w:rPr>
          <w:iCs/>
        </w:rPr>
        <w:t>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 xml:space="preserve">Figure 5 also visualizes the body </w:t>
      </w:r>
      <w:r w:rsidR="00D26B86">
        <w:rPr>
          <w:iCs/>
        </w:rPr>
        <w:lastRenderedPageBreak/>
        <w:t>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w:t>
      </w:r>
      <w:r w:rsidR="00592899">
        <w:lastRenderedPageBreak/>
        <w:t xml:space="preserve">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 xml:space="preserve">the program will go to sleep until it is time for the next update </w:t>
      </w:r>
      <w:r w:rsidR="00FE0A09">
        <w:lastRenderedPageBreak/>
        <w:t>[32]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2C758C14" w14:textId="2C829671" w:rsidR="006652FB" w:rsidRPr="00C92436"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0677BA30" w:rsidR="008E0EB9" w:rsidRDefault="0090740B" w:rsidP="00BA0D42">
      <w:pPr>
        <w:ind w:firstLine="720"/>
      </w:pPr>
      <w:r>
        <w:t>With</w:t>
      </w:r>
      <w:r w:rsidR="00F76A93">
        <w:t xml:space="preserve"> </w:t>
      </w:r>
      <w:r w:rsidR="00025CB5">
        <w:t xml:space="preserve">the </w:t>
      </w:r>
      <w:r w:rsidR="00F76A93">
        <w:t>FDM</w:t>
      </w:r>
      <w:r w:rsidR="006A14A9">
        <w:t xml:space="preserve"> </w:t>
      </w:r>
      <w:r w:rsidR="00F76A93">
        <w:t>described, fidelity is the degree to which the characteristics of a flight simulation matches that of the real world [17]. In this case, the FDM</w:t>
      </w:r>
      <w:r w:rsidR="006A14A9">
        <w:t xml:space="preserve"> is</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w:t>
      </w:r>
      <w:r w:rsidR="00F76A93">
        <w:rPr>
          <w:rFonts w:eastAsiaTheme="minorHAnsi"/>
        </w:rPr>
        <w:lastRenderedPageBreak/>
        <w:t xml:space="preserve">an example of the kind of data needed for a high fidelity flight model. This data is not readily available and often costs hundreds of thousands of dollars [13].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6095825"/>
      <w:r>
        <w:rPr>
          <w:rFonts w:eastAsiaTheme="minorHAnsi"/>
        </w:rPr>
        <w:t>2.2</w:t>
      </w:r>
      <w:r w:rsidR="00E20B4B">
        <w:rPr>
          <w:rFonts w:eastAsiaTheme="minorHAnsi"/>
        </w:rPr>
        <w:t xml:space="preserve"> Entity Component System</w:t>
      </w:r>
      <w:bookmarkEnd w:id="114"/>
    </w:p>
    <w:p w14:paraId="7C010294" w14:textId="5B81ACDA"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written in code as a </w:t>
      </w:r>
      <w:r w:rsidRPr="00C00632">
        <w:rPr>
          <w:rFonts w:eastAsiaTheme="minorHAnsi"/>
        </w:rPr>
        <w:t>ECS architecture</w:t>
      </w:r>
      <w:r w:rsidR="004817FD">
        <w:rPr>
          <w:rFonts w:eastAsiaTheme="minorHAnsi"/>
        </w:rPr>
        <w:t xml:space="preserve">, which is an implementation of the DOD. </w:t>
      </w:r>
      <w:r>
        <w:rPr>
          <w:rFonts w:eastAsiaTheme="minorHAnsi"/>
        </w:rPr>
        <w:t>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 xml:space="preserve">The hierarchy chains that are created in game design can become too large to work with and code becomes too highly dependent on other code </w:t>
      </w:r>
      <w:r w:rsidR="00E20B4B">
        <w:rPr>
          <w:rFonts w:eastAsiaTheme="minorHAnsi"/>
        </w:rPr>
        <w:lastRenderedPageBreak/>
        <w:t>[10].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025672DE"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w:t>
      </w:r>
      <w:r w:rsidR="0036643C">
        <w:rPr>
          <w:rFonts w:eastAsiaTheme="minorHAnsi"/>
        </w:rPr>
        <w:t>optimal</w:t>
      </w:r>
      <w:r w:rsidR="00CC389B">
        <w:rPr>
          <w:rFonts w:eastAsiaTheme="minorHAnsi"/>
        </w:rPr>
        <w:t xml:space="preserve"> </w:t>
      </w:r>
      <w:r w:rsidR="000952F3">
        <w:rPr>
          <w:rFonts w:eastAsiaTheme="minorHAnsi"/>
        </w:rPr>
        <w:t xml:space="preserve">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w:t>
      </w:r>
      <w:r>
        <w:rPr>
          <w:rFonts w:eastAsiaTheme="minorHAnsi"/>
        </w:rPr>
        <w:lastRenderedPageBreak/>
        <w:t>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408E9268" w:rsidR="00E32C3A" w:rsidRDefault="00A83F49" w:rsidP="00E32C3A">
      <w:pPr>
        <w:ind w:firstLine="720"/>
        <w:rPr>
          <w:rFonts w:eastAsiaTheme="minorHAnsi"/>
        </w:rPr>
      </w:pPr>
      <w:r>
        <w:rPr>
          <w:rFonts w:eastAsiaTheme="minorHAnsi"/>
        </w:rPr>
        <w:lastRenderedPageBreak/>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97D63FB"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w:t>
      </w:r>
      <w:r w:rsidR="00BF622C">
        <w:lastRenderedPageBreak/>
        <w:t>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6" w:name="_Toc56095826"/>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he great 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w:t>
      </w:r>
      <w:r>
        <w:rPr>
          <w:color w:val="333333"/>
          <w:szCs w:val="24"/>
        </w:rPr>
        <w:lastRenderedPageBreak/>
        <w:t>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6095827"/>
      <w:r>
        <w:rPr>
          <w:rFonts w:eastAsiaTheme="minorHAnsi"/>
        </w:rPr>
        <w:t>2.4</w:t>
      </w:r>
      <w:r w:rsidR="00F907B0">
        <w:rPr>
          <w:rFonts w:eastAsiaTheme="minorHAnsi"/>
        </w:rPr>
        <w:t xml:space="preserve"> FlightGear</w:t>
      </w:r>
      <w:bookmarkEnd w:id="118"/>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lastRenderedPageBreak/>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6095828"/>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w:t>
      </w:r>
      <w:r w:rsidR="00B55BD9" w:rsidRPr="00B55BD9">
        <w:rPr>
          <w:rFonts w:eastAsiaTheme="minorHAnsi"/>
          <w:szCs w:val="24"/>
        </w:rPr>
        <w:lastRenderedPageBreak/>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6095829"/>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6C8E278F"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5F64D0">
        <w:t xml:space="preserve"> with SPECS</w:t>
      </w:r>
      <w:r w:rsidR="004659BB">
        <w:t>, and how we verified</w:t>
      </w:r>
      <w:r>
        <w:t xml:space="preserve"> that it does w</w:t>
      </w:r>
      <w:r w:rsidR="00FB6D1A">
        <w:t>ork as expecte</w:t>
      </w:r>
      <w:r w:rsidR="00FD4614">
        <w:t>d.</w:t>
      </w:r>
    </w:p>
    <w:p w14:paraId="45466F3C" w14:textId="13CCDAB7" w:rsidR="00B01F9D" w:rsidRDefault="006637C5" w:rsidP="006637C5">
      <w:pPr>
        <w:pStyle w:val="Heading2"/>
        <w:spacing w:before="0"/>
      </w:pPr>
      <w:bookmarkStart w:id="131" w:name="_Toc56095830"/>
      <w:r>
        <w:t>3</w:t>
      </w:r>
      <w:r w:rsidR="005A44FD">
        <w:t>.1</w:t>
      </w:r>
      <w:r>
        <w:t xml:space="preserve"> Building the FDM</w:t>
      </w:r>
      <w:bookmarkEnd w:id="131"/>
      <w:r w:rsidR="00281E92">
        <w:t xml:space="preserve"> Overview</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lastRenderedPageBreak/>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22B10FD1"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FB292F">
        <w:t xml:space="preserve">, but </w:t>
      </w:r>
      <w:r w:rsidR="006D719C">
        <w:t xml:space="preserve">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w:t>
      </w:r>
      <w:r w:rsidR="004A62AA">
        <w:lastRenderedPageBreak/>
        <w:t xml:space="preserve">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61D874D" w14:textId="06F36024" w:rsidR="00281E92" w:rsidRDefault="009C1139" w:rsidP="00281E92">
      <w:pPr>
        <w:pStyle w:val="Heading2"/>
        <w:spacing w:before="0"/>
      </w:pPr>
      <w:r>
        <w:t xml:space="preserve">3.2 </w:t>
      </w:r>
      <w:r w:rsidR="002317D2">
        <w:t>Set Up</w:t>
      </w:r>
    </w:p>
    <w:p w14:paraId="6D3712D0" w14:textId="3A22BA29" w:rsidR="00A86AB8" w:rsidRDefault="00A86AB8" w:rsidP="00A86AB8">
      <w:pPr>
        <w:ind w:firstLine="720"/>
      </w:pPr>
      <w:r>
        <w:t xml:space="preserve">The Rust crate SPECS was an invaluable framework to implement the FDM as an ECS design. Since examples and resources were limited, </w:t>
      </w:r>
      <w:r w:rsidRPr="00E631A9">
        <w:rPr>
          <w:i/>
        </w:rPr>
        <w:t>The Specs Book</w:t>
      </w:r>
      <w:r>
        <w:t xml:space="preserve"> was the main resource used, which provided just enough substance to get started.</w:t>
      </w:r>
    </w:p>
    <w:p w14:paraId="53356482" w14:textId="06545B16" w:rsidR="00826436" w:rsidRDefault="006F44D7" w:rsidP="00A86AB8">
      <w:pPr>
        <w:ind w:firstLine="720"/>
      </w:pPr>
      <w:r>
        <w:t>SPECS</w:t>
      </w:r>
      <w:r w:rsidR="00800EC0">
        <w:t xml:space="preserve"> </w:t>
      </w:r>
      <w:r w:rsidR="00D90E99">
        <w:t>laid</w:t>
      </w:r>
      <w:r>
        <w:t xml:space="preserve"> the f</w:t>
      </w:r>
      <w:r w:rsidR="00A40BC3">
        <w:t>ramework to create the</w:t>
      </w:r>
      <w:r>
        <w:t xml:space="preserve"> Entities, Components, and Systems. C</w:t>
      </w:r>
      <w:r w:rsidR="00800EC0">
        <w:t xml:space="preserve">omponents were </w:t>
      </w:r>
      <w:r>
        <w:t>created similarly to how a regular Rust struct</w:t>
      </w:r>
      <w:r w:rsidR="00B90E52">
        <w:t xml:space="preserve"> type</w:t>
      </w:r>
      <w:r w:rsidR="00536980">
        <w:t xml:space="preserve"> is created, but SPECS require</w:t>
      </w:r>
      <w:r w:rsidR="00275901">
        <w:t>d</w:t>
      </w:r>
      <w:r w:rsidR="00536980">
        <w:t xml:space="preserve"> us to specify</w:t>
      </w:r>
      <w:r>
        <w:t xml:space="preserve"> that it </w:t>
      </w:r>
      <w:r w:rsidR="00CC4BFD">
        <w:t xml:space="preserve">is </w:t>
      </w:r>
      <w:r w:rsidR="00536980">
        <w:t xml:space="preserve">being </w:t>
      </w:r>
      <w:r w:rsidR="00CC4BFD">
        <w:t>implemented</w:t>
      </w:r>
      <w:r>
        <w:t xml:space="preserve"> as a Component using </w:t>
      </w:r>
      <w:r w:rsidR="00E62BBA">
        <w:t xml:space="preserve">a </w:t>
      </w:r>
      <w:r>
        <w:t xml:space="preserve">vector </w:t>
      </w:r>
      <w:r w:rsidR="00E62BBA">
        <w:t xml:space="preserve">as </w:t>
      </w:r>
      <w:r w:rsidR="00275901">
        <w:t xml:space="preserve">its </w:t>
      </w:r>
      <w:r>
        <w:t>storage</w:t>
      </w:r>
      <w:r w:rsidR="00275901">
        <w:t xml:space="preserve"> type</w:t>
      </w:r>
      <w:r>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w:t>
      </w:r>
      <w:r w:rsidR="00315B6D">
        <w:lastRenderedPageBreak/>
        <w:t>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47B63F70" w14:textId="39F698A0" w:rsidR="006270F1" w:rsidRDefault="00371137" w:rsidP="006270F1">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5AB73B32" w14:textId="0CBF6BBD" w:rsidR="00A34C70" w:rsidRDefault="00A53BB9" w:rsidP="00A34C70">
      <w:pPr>
        <w:ind w:firstLine="720"/>
      </w:pPr>
      <w:r>
        <w:t xml:space="preserve">The other global variables that may be modified pertain to </w:t>
      </w:r>
      <w:r w:rsidR="00CF1625">
        <w:t>thrust</w:t>
      </w:r>
      <w:r>
        <w:t xml:space="preserve">. The </w:t>
      </w:r>
      <w:r w:rsidR="00CF1625">
        <w:t>maximum thrust, MAX_THRUST, is set at 3000.0 lbs of force, but is able to be altered. Also, the delta thrust, D_THRUST, which represents the amount of thrust incremented when increasing or dec</w:t>
      </w:r>
      <w:r w:rsidR="00C06ECB">
        <w:t>reasing thrust with keypresses, is able to be altered. D_THRUST is set at 100.0 lbs of thrust</w:t>
      </w:r>
      <w:r w:rsidR="00F976D0">
        <w:t xml:space="preserve"> per keypress. </w:t>
      </w:r>
    </w:p>
    <w:p w14:paraId="6A7E6486" w14:textId="156E2648" w:rsidR="006270F1" w:rsidRDefault="006270F1" w:rsidP="006270F1">
      <w:pPr>
        <w:pStyle w:val="Heading2"/>
        <w:spacing w:before="0"/>
      </w:pPr>
      <w:r>
        <w:lastRenderedPageBreak/>
        <w:t xml:space="preserve">3.3 </w:t>
      </w:r>
      <w:r w:rsidR="009C17B6">
        <w:t xml:space="preserve">SPECS </w:t>
      </w:r>
      <w:r>
        <w:t>Components</w:t>
      </w:r>
    </w:p>
    <w:p w14:paraId="0D2FAA5A" w14:textId="5983B84E" w:rsidR="006270F1" w:rsidRDefault="009005B9" w:rsidP="00ED5B4C">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w:t>
      </w:r>
      <w:r w:rsidR="000618F8">
        <w:t xml:space="preserve"> and Packet</w:t>
      </w:r>
      <w:r w:rsidR="005E1414">
        <w:t>.</w:t>
      </w:r>
    </w:p>
    <w:p w14:paraId="3594C29C" w14:textId="211D652D" w:rsidR="006270F1" w:rsidRPr="009F5862" w:rsidRDefault="006270F1" w:rsidP="006270F1">
      <w:pPr>
        <w:pStyle w:val="Heading3"/>
        <w:jc w:val="left"/>
      </w:pPr>
      <w:r>
        <w:t>3.3.1 KeyboardState</w:t>
      </w:r>
    </w:p>
    <w:p w14:paraId="1836022C" w14:textId="7753751A" w:rsidR="00EE7A3C" w:rsidRDefault="005E1414" w:rsidP="00BD74C0">
      <w:pPr>
        <w:ind w:firstLine="720"/>
      </w:pPr>
      <w:r>
        <w:t>The KeyoardState Component holds the boolean variables that correspond to the action that will take place in the simulation when a specified key is pressed on the keyboard.</w:t>
      </w:r>
      <w:r w:rsidR="00CB6C8A">
        <w:t xml:space="preserve"> </w:t>
      </w:r>
      <w:r w:rsidR="000B5AB9">
        <w:t>This C</w:t>
      </w:r>
      <w:r w:rsidR="00266A52">
        <w:t>omponent is used</w:t>
      </w:r>
      <w:r w:rsidR="000B5AB9">
        <w:t xml:space="preserve"> by the EquationsOfMotion System and the FlightControl System. </w:t>
      </w:r>
    </w:p>
    <w:p w14:paraId="39F31CF3" w14:textId="235F2E21" w:rsidR="00BD74C0" w:rsidRDefault="00BD74C0" w:rsidP="00BD74C0">
      <w:pPr>
        <w:pStyle w:val="Heading3"/>
        <w:jc w:val="left"/>
      </w:pPr>
      <w:r>
        <w:t>3.3.2 RigidBody</w:t>
      </w:r>
    </w:p>
    <w:p w14:paraId="57F72485" w14:textId="1F2718E7" w:rsidR="000068E9" w:rsidRDefault="000C6C00" w:rsidP="00A1778D">
      <w:pPr>
        <w:ind w:firstLine="720"/>
      </w:pPr>
      <w:r>
        <w:t>The RigidBody Component holds all of the data variables describing an airplane entity, which is a rigid body</w:t>
      </w:r>
      <w:r w:rsidR="00F12378">
        <w:t xml:space="preserve"> by definition. </w:t>
      </w:r>
      <w:r w:rsidR="00266A52">
        <w:t xml:space="preserve">This Component is used by the </w:t>
      </w:r>
      <w:r w:rsidR="004F51C2">
        <w:t>EquationsOfMotion System and the MakePacket System.</w:t>
      </w:r>
    </w:p>
    <w:p w14:paraId="2E7F05FC" w14:textId="03764B0E" w:rsidR="00BD74C0" w:rsidRDefault="00BD74C0" w:rsidP="00BD74C0">
      <w:pPr>
        <w:pStyle w:val="Heading3"/>
        <w:jc w:val="left"/>
      </w:pPr>
      <w:r>
        <w:t xml:space="preserve">3.3.3 Packet </w:t>
      </w:r>
    </w:p>
    <w:p w14:paraId="591248AF" w14:textId="58E3995A" w:rsidR="00E631A9" w:rsidRDefault="0014544A" w:rsidP="00494E00">
      <w:r>
        <w:tab/>
      </w:r>
      <w:r w:rsidR="00DD4894">
        <w:t>The Packet</w:t>
      </w:r>
      <w:r w:rsidR="00B87369">
        <w:t xml:space="preserve"> Compo</w:t>
      </w:r>
      <w:r w:rsidR="006F704F">
        <w:t>nent consists of a vector which holds the serialized</w:t>
      </w:r>
      <w:r w:rsidR="00F51C18">
        <w:t>, or made into bytes,</w:t>
      </w:r>
      <w:r w:rsidR="006F704F">
        <w:t xml:space="preserve"> FGNetFDM struct, which </w:t>
      </w:r>
      <w:r w:rsidR="00DD4894">
        <w:t xml:space="preserve">contains </w:t>
      </w:r>
      <w:r w:rsidR="00B87369">
        <w:t>all of the data necessary to be sent to FlightGear in the form of a packet</w:t>
      </w:r>
      <w:r w:rsidR="00DD4894">
        <w:t xml:space="preserve">. </w:t>
      </w:r>
      <w:r w:rsidR="00FF4D04">
        <w:t xml:space="preserve">The </w:t>
      </w:r>
      <w:r w:rsidR="00854140">
        <w:t xml:space="preserve">FGNetFDM </w:t>
      </w:r>
      <w:r w:rsidR="00FF4D04">
        <w:t>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r w:rsidR="009877CB">
        <w:t xml:space="preserve"> This Component is used by the MakePacket System and the SendPacket System.</w:t>
      </w:r>
    </w:p>
    <w:p w14:paraId="44D2638F" w14:textId="026D1C4B" w:rsidR="00C57D49" w:rsidRDefault="00C57D49" w:rsidP="00C57D49">
      <w:pPr>
        <w:pStyle w:val="Heading2"/>
        <w:spacing w:before="0"/>
      </w:pPr>
      <w:r>
        <w:t xml:space="preserve">3.4 </w:t>
      </w:r>
      <w:r w:rsidR="009C17B6">
        <w:t xml:space="preserve">SPECS </w:t>
      </w:r>
      <w:r>
        <w:t>Systems</w:t>
      </w:r>
    </w:p>
    <w:p w14:paraId="0681969F" w14:textId="550C0654" w:rsidR="0030413D" w:rsidRPr="0030413D" w:rsidRDefault="00AF64D6" w:rsidP="00AF64D6">
      <w:pPr>
        <w:ind w:firstLine="720"/>
      </w:pPr>
      <w:r>
        <w:t>The</w:t>
      </w:r>
      <w:r w:rsidR="00B927FB">
        <w:t>re are</w:t>
      </w:r>
      <w:r>
        <w:t xml:space="preserve"> </w:t>
      </w:r>
      <w:r w:rsidR="00A2679D">
        <w:t>four</w:t>
      </w:r>
      <w:r w:rsidR="0030413D">
        <w:t xml:space="preserve"> Systems </w:t>
      </w:r>
      <w:r>
        <w:t>required to</w:t>
      </w:r>
      <w:r w:rsidR="0030413D">
        <w:t xml:space="preserve"> manage all of the functionality</w:t>
      </w:r>
      <w:r w:rsidR="00B927FB">
        <w:t xml:space="preserve">: </w:t>
      </w:r>
      <w:r w:rsidR="0030413D">
        <w:t>Flight</w:t>
      </w:r>
      <w:r w:rsidR="00A2679D">
        <w:t xml:space="preserve">Control, EquationsOfMotion, MakePacket, and </w:t>
      </w:r>
      <w:r w:rsidR="0030413D">
        <w:t xml:space="preserve">SendPacket. </w:t>
      </w:r>
      <w:r w:rsidR="009005B9">
        <w:t>Syste</w:t>
      </w:r>
      <w:r w:rsidR="00176701">
        <w:t>ms access certain</w:t>
      </w:r>
      <w:r w:rsidR="009005B9">
        <w:t xml:space="preserve"> Components that are needed for reading or writing to</w:t>
      </w:r>
      <w:r w:rsidR="00176701">
        <w:t>, and the type of access must be specified</w:t>
      </w:r>
      <w:r w:rsidR="009005B9">
        <w:t xml:space="preserve">. </w:t>
      </w:r>
      <w:r w:rsidR="009005B9">
        <w:lastRenderedPageBreak/>
        <w:t>ReadStorage is just read access to the Compoment data, and WriteStorage is reading and also writing over the Component data.</w:t>
      </w:r>
    </w:p>
    <w:p w14:paraId="2AFC6F41" w14:textId="5CD2BC54" w:rsidR="00C57D49" w:rsidRDefault="00C57D49" w:rsidP="00C57D49">
      <w:pPr>
        <w:pStyle w:val="Heading3"/>
        <w:jc w:val="left"/>
      </w:pPr>
      <w:r>
        <w:t>3.4.1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322A7F8E" w14:textId="7189968A" w:rsidR="00C57D49" w:rsidRDefault="00C57D49" w:rsidP="00C57D49">
      <w:pPr>
        <w:pStyle w:val="Heading3"/>
        <w:jc w:val="left"/>
      </w:pPr>
      <w:r>
        <w:t xml:space="preserve">3.4.2 EquationsOfMotion </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 xml:space="preserve">Following accounting for keyboard input, this System calculated the </w:t>
      </w:r>
      <w:r w:rsidR="0073395F">
        <w:lastRenderedPageBreak/>
        <w:t>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0E4CFFFA" w14:textId="669A3F7E" w:rsidR="00C57D49" w:rsidRDefault="00C57D49" w:rsidP="00C57D49">
      <w:pPr>
        <w:pStyle w:val="Heading3"/>
        <w:jc w:val="left"/>
      </w:pPr>
      <w:r>
        <w:t>3.4.3 MakePacket</w:t>
      </w:r>
    </w:p>
    <w:p w14:paraId="5169B64B" w14:textId="654E3BFD"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r w:rsidR="00BB50FC">
        <w:t>graphics</w:t>
      </w:r>
      <w:r>
        <w:t xml:space="preserve"> of FlightGear</w:t>
      </w:r>
      <w:r w:rsidR="00FF4D04">
        <w:t>.</w:t>
      </w:r>
      <w:r w:rsidR="00FF4D04" w:rsidRPr="00FF4D04">
        <w:t xml:space="preserve"> </w:t>
      </w:r>
      <w:r w:rsidR="00FF4D04">
        <w:t>It is responsible for sending packets of data to FlightGear</w:t>
      </w:r>
      <w:r w:rsidR="00BB50FC">
        <w:t xml:space="preserve"> via a network socket. The </w:t>
      </w:r>
      <w:r w:rsidR="00FF4D04">
        <w:t>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 xml:space="preserve">the </w:t>
      </w:r>
      <w:r w:rsidR="00AC0863">
        <w:t xml:space="preserve">Packet </w:t>
      </w:r>
      <w:r w:rsidR="00FF4D04">
        <w:t>C</w:t>
      </w:r>
      <w:r w:rsidR="001C5CE4">
        <w:t xml:space="preserve">omponent as </w:t>
      </w:r>
      <w:r w:rsidR="00D14181">
        <w:t xml:space="preserve">ReadStorage. </w:t>
      </w:r>
    </w:p>
    <w:p w14:paraId="275DE6F5" w14:textId="10E33650" w:rsidR="00A12F94" w:rsidRDefault="00BE1378" w:rsidP="004975B3">
      <w:pPr>
        <w:ind w:firstLine="720"/>
      </w:pPr>
      <w:r>
        <w:t>The Packet Component essentially holds a vector which contains the FGNetFDM structure serialized into bytes. Inside of this System, an instance of the FGNetFDM st</w:t>
      </w:r>
      <w:r w:rsidR="006C2A87">
        <w:t xml:space="preserve">ructure is created and updated with the current calculations from the EquationsOfMotion System, which are stored in the RigidBody Component data. But when the new data </w:t>
      </w:r>
      <w:r w:rsidR="0079333D">
        <w:t xml:space="preserve">variables are </w:t>
      </w:r>
      <w:r w:rsidR="006C2A87">
        <w:t xml:space="preserve">passed into the FGNetFDM structure, the data has to be first converted into </w:t>
      </w:r>
      <w:r w:rsidR="00604B0E">
        <w:t xml:space="preserve">an array of bytes in </w:t>
      </w:r>
      <w:r w:rsidR="006C2A87">
        <w:t>native byte order</w:t>
      </w:r>
      <w:r w:rsidR="000D730E">
        <w:t>, meaning the byte order native to</w:t>
      </w:r>
      <w:r w:rsidR="00604B0E">
        <w:t xml:space="preserve"> the machine compiling the software.</w:t>
      </w:r>
      <w:r w:rsidR="00EE5885">
        <w:t xml:space="preserve"> From here, the byte array is</w:t>
      </w:r>
      <w:r w:rsidR="00EE5885" w:rsidRPr="00EE5885">
        <w:rPr>
          <w:color w:val="000000"/>
          <w:shd w:val="clear" w:color="auto" w:fill="FFFFFF"/>
        </w:rPr>
        <w:t xml:space="preserve"> </w:t>
      </w:r>
      <w:r w:rsidR="00507E6A">
        <w:rPr>
          <w:color w:val="000000"/>
          <w:shd w:val="clear" w:color="auto" w:fill="FFFFFF"/>
        </w:rPr>
        <w:t xml:space="preserve">then </w:t>
      </w:r>
      <w:r w:rsidR="00604B0E">
        <w:rPr>
          <w:color w:val="000000"/>
          <w:shd w:val="clear" w:color="auto" w:fill="FFFFFF"/>
        </w:rPr>
        <w:t xml:space="preserve">read as a big endian representation and </w:t>
      </w:r>
      <w:r w:rsidR="00EE5885">
        <w:rPr>
          <w:color w:val="000000"/>
          <w:shd w:val="clear" w:color="auto" w:fill="FFFFFF"/>
        </w:rPr>
        <w:t xml:space="preserve">turned into </w:t>
      </w:r>
      <w:r w:rsidR="00B505D5">
        <w:rPr>
          <w:color w:val="000000"/>
          <w:shd w:val="clear" w:color="auto" w:fill="FFFFFF"/>
        </w:rPr>
        <w:t>an</w:t>
      </w:r>
      <w:r w:rsidR="00EE5885" w:rsidRPr="00EE5885">
        <w:t xml:space="preserve"> integer value</w:t>
      </w:r>
      <w:r w:rsidR="00595FA3">
        <w:t xml:space="preserve"> that FlightG</w:t>
      </w:r>
      <w:r w:rsidR="0087757D">
        <w:t>ear can interpret.</w:t>
      </w:r>
    </w:p>
    <w:p w14:paraId="07778BE9" w14:textId="5F9575C9" w:rsidR="00995BF1" w:rsidRDefault="002B1866" w:rsidP="00A12F94">
      <w:pPr>
        <w:ind w:firstLine="720"/>
      </w:pPr>
      <w:r>
        <w:lastRenderedPageBreak/>
        <w:t>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 xml:space="preserve">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r w:rsidR="00FB5486">
        <w:t xml:space="preserve"> The FlightGear version is also required to be passed on to the FGNetFDM struct. </w:t>
      </w:r>
      <w:r w:rsidR="004979B9">
        <w:t>Once all of the FGNetFDM data has been updated</w:t>
      </w:r>
      <w:r w:rsidR="004975B3">
        <w:t xml:space="preserve"> </w:t>
      </w:r>
      <w:r w:rsidR="004979B9">
        <w:t>with new values from the current RigidBody Component</w:t>
      </w:r>
      <w:r w:rsidR="004975B3">
        <w:t>, and converted to big endian byte order,</w:t>
      </w:r>
      <w:r w:rsidR="004979B9">
        <w:t xml:space="preserve"> the data can be arranged into a packet of u8 bytes in the form of a vector, and passed into the Packet Component. </w:t>
      </w:r>
    </w:p>
    <w:p w14:paraId="27634E24" w14:textId="5301C1FA" w:rsidR="00BA1EE0" w:rsidRDefault="00BA1EE0" w:rsidP="00BA1EE0">
      <w:pPr>
        <w:pStyle w:val="Heading3"/>
        <w:jc w:val="left"/>
      </w:pPr>
      <w:r>
        <w:t xml:space="preserve">3.4.4 SendPacket </w:t>
      </w:r>
    </w:p>
    <w:p w14:paraId="3FA511F7" w14:textId="00F0D2A3" w:rsidR="003D13D5" w:rsidRDefault="00153966" w:rsidP="00153966">
      <w:pPr>
        <w:ind w:firstLine="720"/>
      </w:pPr>
      <w:r>
        <w:t>With the packet constructed and updated, this System simply serves to send that packet</w:t>
      </w:r>
      <w:r w:rsidR="00A5486F">
        <w:t xml:space="preserve"> off to FlightGear</w:t>
      </w:r>
      <w:r w:rsidR="008C7E1E">
        <w:t xml:space="preserve"> via a socket connected on its port.</w:t>
      </w:r>
      <w:r w:rsidR="004D5C77">
        <w:t xml:space="preserve"> This system only needs read access to the Packet C</w:t>
      </w:r>
      <w:r w:rsidR="004C0098">
        <w:t>omponent.</w:t>
      </w:r>
      <w:r w:rsidR="004D5C77">
        <w:t xml:space="preserve"> </w:t>
      </w:r>
    </w:p>
    <w:p w14:paraId="32DCBFFE" w14:textId="46C84F75" w:rsidR="00996EDA" w:rsidRDefault="00EF44CD" w:rsidP="00996EDA">
      <w:pPr>
        <w:pStyle w:val="Heading2"/>
        <w:spacing w:before="0"/>
      </w:pPr>
      <w:bookmarkStart w:id="132" w:name="_Toc56095831"/>
      <w:r>
        <w:t>3.</w:t>
      </w:r>
      <w:r w:rsidR="00A01AB3">
        <w:t>5</w:t>
      </w:r>
      <w:r w:rsidR="00996EDA">
        <w:t xml:space="preserve"> </w:t>
      </w:r>
      <w:bookmarkEnd w:id="132"/>
      <w:r w:rsidR="00E6501C">
        <w:t xml:space="preserve">FDM </w:t>
      </w:r>
      <w:r w:rsidR="00C32981">
        <w:t xml:space="preserve">Equivalency </w:t>
      </w:r>
      <w:r w:rsidR="00E6501C">
        <w:t>Verification</w:t>
      </w:r>
    </w:p>
    <w:p w14:paraId="6C42CDF9" w14:textId="07CD2C01" w:rsidR="00B46802" w:rsidRDefault="00554F1C" w:rsidP="00B46802">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EB1114">
        <w:t>David Bourg in [14], we needed</w:t>
      </w:r>
      <w:r w:rsidR="007D425C">
        <w:t xml:space="preserve"> to find out if it indeed works</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r w:rsidR="00533CE3">
        <w:t xml:space="preserve">The code used to perform the </w:t>
      </w:r>
      <w:r w:rsidR="00533CE3">
        <w:lastRenderedPageBreak/>
        <w:t xml:space="preserve">tests did not involve any of the code required to interactively fly in FlightGear, and dismissed FlightGear entirely. </w:t>
      </w:r>
    </w:p>
    <w:p w14:paraId="795CCA4E" w14:textId="49A5AF08" w:rsidR="00D7617E" w:rsidRDefault="00262A73" w:rsidP="00D861A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w:t>
      </w:r>
      <w:r w:rsidR="001C0962">
        <w:t xml:space="preserve"> an</w:t>
      </w:r>
      <w:r w:rsidR="00F02FCE">
        <w:t xml:space="preserve"> iden</w:t>
      </w:r>
      <w:r w:rsidR="00455F0E">
        <w:t>tical</w:t>
      </w:r>
      <w:r w:rsidR="001C0962">
        <w:t xml:space="preserve"> airplane flying under the same </w:t>
      </w:r>
      <w:r w:rsidR="00370E1B">
        <w:t xml:space="preserve">starting </w:t>
      </w:r>
      <w:r w:rsidR="00455F0E">
        <w:t>parameters</w:t>
      </w:r>
      <w:r w:rsidR="00F71FA6">
        <w:t xml:space="preserve"> to get some output</w:t>
      </w:r>
      <w:r w:rsidR="00455F0E">
        <w:t xml:space="preserve">.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8829D0">
        <w:t xml:space="preserve"> The variables specific values of the variables were set in order to have the plane in motion as soon as the simulation is started.</w:t>
      </w:r>
      <w:r w:rsidR="00D7617E">
        <w:t xml:space="preserve"> The variables initial values are:</w:t>
      </w:r>
    </w:p>
    <w:tbl>
      <w:tblPr>
        <w:tblStyle w:val="TableGrid"/>
        <w:tblW w:w="0" w:type="auto"/>
        <w:jc w:val="center"/>
        <w:tblLook w:val="04A0" w:firstRow="1" w:lastRow="0" w:firstColumn="1" w:lastColumn="0" w:noHBand="0" w:noVBand="1"/>
      </w:tblPr>
      <w:tblGrid>
        <w:gridCol w:w="2456"/>
        <w:gridCol w:w="2160"/>
      </w:tblGrid>
      <w:tr w:rsidR="00D7617E" w14:paraId="6AE5631C" w14:textId="77777777" w:rsidTr="00D7617E">
        <w:trPr>
          <w:jc w:val="center"/>
        </w:trPr>
        <w:tc>
          <w:tcPr>
            <w:tcW w:w="0" w:type="auto"/>
          </w:tcPr>
          <w:p w14:paraId="3FB5D6E5" w14:textId="77777777" w:rsidR="00D7617E" w:rsidRDefault="00D7617E" w:rsidP="00E76E27">
            <w:r>
              <w:t>Variables</w:t>
            </w:r>
          </w:p>
        </w:tc>
        <w:tc>
          <w:tcPr>
            <w:tcW w:w="0" w:type="auto"/>
          </w:tcPr>
          <w:p w14:paraId="3E01ECC7" w14:textId="77777777" w:rsidR="00D7617E" w:rsidRDefault="00D7617E" w:rsidP="00E76E27">
            <w:r>
              <w:t>Initial Values</w:t>
            </w:r>
          </w:p>
        </w:tc>
      </w:tr>
      <w:tr w:rsidR="00D7617E" w14:paraId="3512B6A0" w14:textId="77777777" w:rsidTr="00D7617E">
        <w:trPr>
          <w:jc w:val="center"/>
        </w:trPr>
        <w:tc>
          <w:tcPr>
            <w:tcW w:w="0" w:type="auto"/>
          </w:tcPr>
          <w:p w14:paraId="7D181AAF" w14:textId="77777777" w:rsidR="00D7617E" w:rsidRDefault="00D7617E" w:rsidP="00E76E27">
            <w:r>
              <w:t>Position (x, y, z)</w:t>
            </w:r>
          </w:p>
        </w:tc>
        <w:tc>
          <w:tcPr>
            <w:tcW w:w="0" w:type="auto"/>
          </w:tcPr>
          <w:p w14:paraId="20C4B2F9" w14:textId="77777777" w:rsidR="00D7617E" w:rsidRDefault="00D7617E" w:rsidP="00E76E27">
            <w:r>
              <w:t>-5000.0, 0.0, 2000.0</w:t>
            </w:r>
          </w:p>
        </w:tc>
      </w:tr>
      <w:tr w:rsidR="00D7617E" w14:paraId="05FEB0CB" w14:textId="77777777" w:rsidTr="00D7617E">
        <w:trPr>
          <w:jc w:val="center"/>
        </w:trPr>
        <w:tc>
          <w:tcPr>
            <w:tcW w:w="0" w:type="auto"/>
          </w:tcPr>
          <w:p w14:paraId="29F4EC7F" w14:textId="730B12AE" w:rsidR="00D7617E" w:rsidRDefault="00D7617E" w:rsidP="00E76E27">
            <w:r>
              <w:t>Velocity</w:t>
            </w:r>
            <w:r w:rsidR="00EF0A58">
              <w:t xml:space="preserve"> Vector</w:t>
            </w:r>
            <w:r>
              <w:t xml:space="preserve"> (x, y, z)</w:t>
            </w:r>
          </w:p>
        </w:tc>
        <w:tc>
          <w:tcPr>
            <w:tcW w:w="0" w:type="auto"/>
          </w:tcPr>
          <w:p w14:paraId="34218BD8" w14:textId="77777777" w:rsidR="00D7617E" w:rsidRDefault="00D7617E" w:rsidP="00E76E27">
            <w:r>
              <w:t>60.0, 0.0, 0.0</w:t>
            </w:r>
          </w:p>
        </w:tc>
      </w:tr>
      <w:tr w:rsidR="00D7617E" w14:paraId="1E8A4681" w14:textId="77777777" w:rsidTr="00D7617E">
        <w:trPr>
          <w:jc w:val="center"/>
        </w:trPr>
        <w:tc>
          <w:tcPr>
            <w:tcW w:w="0" w:type="auto"/>
          </w:tcPr>
          <w:p w14:paraId="16D10EA0" w14:textId="7A2E0B98" w:rsidR="00D7617E" w:rsidRDefault="00D7617E" w:rsidP="00E76E27">
            <w:r>
              <w:t xml:space="preserve">Forces </w:t>
            </w:r>
            <w:r w:rsidR="00EF0A58">
              <w:t xml:space="preserve">Vector </w:t>
            </w:r>
            <w:r>
              <w:t>(x, y, z)</w:t>
            </w:r>
          </w:p>
        </w:tc>
        <w:tc>
          <w:tcPr>
            <w:tcW w:w="0" w:type="auto"/>
          </w:tcPr>
          <w:p w14:paraId="6D2AD069" w14:textId="77777777" w:rsidR="00D7617E" w:rsidRDefault="00D7617E" w:rsidP="00E76E27">
            <w:r>
              <w:t>500.0, 0.0, 0.0</w:t>
            </w:r>
          </w:p>
        </w:tc>
      </w:tr>
      <w:tr w:rsidR="00E37749" w14:paraId="115951C9" w14:textId="77777777" w:rsidTr="00D7617E">
        <w:trPr>
          <w:jc w:val="center"/>
        </w:trPr>
        <w:tc>
          <w:tcPr>
            <w:tcW w:w="0" w:type="auto"/>
          </w:tcPr>
          <w:p w14:paraId="09E5054A" w14:textId="096EBC43" w:rsidR="00E37749" w:rsidRDefault="00E37749" w:rsidP="00E76E27">
            <w:r>
              <w:t>Thrust Force (lbs)</w:t>
            </w:r>
          </w:p>
        </w:tc>
        <w:tc>
          <w:tcPr>
            <w:tcW w:w="0" w:type="auto"/>
          </w:tcPr>
          <w:p w14:paraId="3208A972" w14:textId="4996106C" w:rsidR="00E37749" w:rsidRDefault="00E37749" w:rsidP="00E76E27">
            <w:r>
              <w:t>500.0</w:t>
            </w:r>
          </w:p>
        </w:tc>
      </w:tr>
      <w:tr w:rsidR="00D7617E" w14:paraId="00E73B6B" w14:textId="77777777" w:rsidTr="00D7617E">
        <w:trPr>
          <w:jc w:val="center"/>
        </w:trPr>
        <w:tc>
          <w:tcPr>
            <w:tcW w:w="0" w:type="auto"/>
          </w:tcPr>
          <w:p w14:paraId="39BF8E2B" w14:textId="77777777" w:rsidR="00D7617E" w:rsidRDefault="00D7617E" w:rsidP="00E76E27">
            <w:r>
              <w:t>Speed (knots)</w:t>
            </w:r>
          </w:p>
        </w:tc>
        <w:tc>
          <w:tcPr>
            <w:tcW w:w="0" w:type="auto"/>
          </w:tcPr>
          <w:p w14:paraId="04BDD028" w14:textId="77777777" w:rsidR="00D7617E" w:rsidRDefault="00D7617E" w:rsidP="00E76E27">
            <w:r>
              <w:t>60.0</w:t>
            </w:r>
          </w:p>
        </w:tc>
      </w:tr>
      <w:tr w:rsidR="00D7617E" w14:paraId="145DC413" w14:textId="77777777" w:rsidTr="00D7617E">
        <w:trPr>
          <w:jc w:val="center"/>
        </w:trPr>
        <w:tc>
          <w:tcPr>
            <w:tcW w:w="0" w:type="auto"/>
          </w:tcPr>
          <w:p w14:paraId="41DF23C7" w14:textId="77777777" w:rsidR="00D7617E" w:rsidRDefault="00D7617E" w:rsidP="00E76E27">
            <w:r>
              <w:t xml:space="preserve">Execution Time (s) / </w:t>
            </w:r>
            <w:r>
              <w:br/>
              <w:t xml:space="preserve">Total Updates (frames) </w:t>
            </w:r>
          </w:p>
          <w:p w14:paraId="286C7412" w14:textId="77777777" w:rsidR="00D7617E" w:rsidRDefault="00D7617E" w:rsidP="00E76E27">
            <w:r>
              <w:t>@ 30 FPS</w:t>
            </w:r>
          </w:p>
        </w:tc>
        <w:tc>
          <w:tcPr>
            <w:tcW w:w="0" w:type="auto"/>
          </w:tcPr>
          <w:p w14:paraId="63AD8F42" w14:textId="77777777" w:rsidR="00D7617E" w:rsidRDefault="00D7617E" w:rsidP="00E76E27">
            <w:r>
              <w:t>30 / 900</w:t>
            </w:r>
          </w:p>
        </w:tc>
      </w:tr>
    </w:tbl>
    <w:p w14:paraId="15745555" w14:textId="77777777" w:rsidR="00D7617E" w:rsidRDefault="00D7617E" w:rsidP="00D861A2">
      <w:pPr>
        <w:ind w:firstLine="720"/>
      </w:pPr>
    </w:p>
    <w:p w14:paraId="42BFCB30" w14:textId="6CF4E3A1" w:rsidR="002A50C8" w:rsidRDefault="008829D0" w:rsidP="002A50C8">
      <w:pPr>
        <w:ind w:firstLine="720"/>
      </w:pPr>
      <w:r>
        <w:t xml:space="preserve"> </w:t>
      </w:r>
      <w:r w:rsidR="00D7617E">
        <w:t>For</w:t>
      </w:r>
      <w:r w:rsidR="00262A73">
        <w:t xml:space="preserve">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rsidRPr="00FE424F">
        <w:t xml:space="preserve"> </w:t>
      </w:r>
      <w:r w:rsidR="00FE424F">
        <w:t>The possible flight controls</w:t>
      </w:r>
      <w:r w:rsidR="00FE424F">
        <w:t xml:space="preserve"> </w:t>
      </w:r>
      <w:r w:rsidR="00FE424F">
        <w:t>includ</w:t>
      </w:r>
      <w:r w:rsidR="00FE424F">
        <w:t>e</w:t>
      </w:r>
      <w:r w:rsidR="001F226A">
        <w:t xml:space="preserve"> evoking</w:t>
      </w:r>
      <w:r w:rsidR="00FE424F">
        <w:t xml:space="preserve">: Roll, Pitch, Yaw, Flaps, and Thrust. </w:t>
      </w:r>
      <w:r>
        <w:t>Each flight</w:t>
      </w:r>
      <w:r w:rsidR="00FE424F">
        <w:t xml:space="preserve"> control was examined in each of</w:t>
      </w:r>
      <w:r w:rsidR="00CA4DD7">
        <w:t xml:space="preserve"> five</w:t>
      </w:r>
      <w:r w:rsidR="00FE424F">
        <w:t xml:space="preserve"> tests. Another test </w:t>
      </w:r>
      <w:r w:rsidR="00686890">
        <w:t>simply does not evoke any flight controls</w:t>
      </w:r>
      <w:r w:rsidR="00FE424F">
        <w:t xml:space="preserve">. </w:t>
      </w:r>
      <w:r w:rsidR="00E37749">
        <w:t xml:space="preserve">The flight controls are implemented into the test for a defined amount of simulation frames. </w:t>
      </w:r>
      <w:r w:rsidR="00122560">
        <w:t xml:space="preserve">For example, </w:t>
      </w:r>
      <w:r w:rsidR="00122560">
        <w:lastRenderedPageBreak/>
        <w:t xml:space="preserve">from frame 1 through 5, thrust is increased, and so on.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 roll right vs roll left)</w:t>
      </w:r>
      <w:r w:rsidR="00D15A35">
        <w:t xml:space="preserve"> for simplicity sake.</w:t>
      </w:r>
    </w:p>
    <w:p w14:paraId="3A2C1523" w14:textId="6B572326" w:rsidR="00045A0D" w:rsidRDefault="00045A0D" w:rsidP="007E3876">
      <w:pPr>
        <w:ind w:firstLine="720"/>
      </w:pPr>
      <w:r>
        <w:t xml:space="preserve">The benchmark C++/OOP FDM was compiled with Visual Studio 2019 Community Edition, and the Rust/ECS FDM was compiled with rustc version 1.47.0. The tests were performed on a Lenovo ThinkPad T440p machine, running Windows 10, with an intel i74800mq processor. </w:t>
      </w:r>
    </w:p>
    <w:p w14:paraId="75ED88E1" w14:textId="77777777" w:rsidR="00E37749" w:rsidRDefault="00E37749" w:rsidP="00E37749">
      <w:pPr>
        <w:pStyle w:val="Heading3"/>
        <w:jc w:val="left"/>
      </w:pPr>
      <w:r>
        <w:t>3.5.1 Test One (No Flight Control)</w:t>
      </w:r>
    </w:p>
    <w:tbl>
      <w:tblPr>
        <w:tblStyle w:val="TableGrid"/>
        <w:tblW w:w="0" w:type="auto"/>
        <w:tblLook w:val="04A0" w:firstRow="1" w:lastRow="0" w:firstColumn="1" w:lastColumn="0" w:noHBand="0" w:noVBand="1"/>
      </w:tblPr>
      <w:tblGrid>
        <w:gridCol w:w="4383"/>
      </w:tblGrid>
      <w:tr w:rsidR="00E37749" w14:paraId="5447343C" w14:textId="77777777" w:rsidTr="00E76E27">
        <w:tc>
          <w:tcPr>
            <w:tcW w:w="0" w:type="auto"/>
          </w:tcPr>
          <w:p w14:paraId="34A90C3C" w14:textId="77777777" w:rsidR="00E37749" w:rsidRDefault="00E37749" w:rsidP="00E76E27">
            <w:r>
              <w:t>Frame by Frame Flight Control Instructions</w:t>
            </w:r>
          </w:p>
        </w:tc>
      </w:tr>
      <w:tr w:rsidR="00E37749" w14:paraId="3AABBDFB" w14:textId="77777777" w:rsidTr="00E76E27">
        <w:tc>
          <w:tcPr>
            <w:tcW w:w="0" w:type="auto"/>
          </w:tcPr>
          <w:p w14:paraId="4AABC4DA" w14:textId="77777777" w:rsidR="00E37749" w:rsidRDefault="00E37749" w:rsidP="00E76E27">
            <w:r>
              <w:t>None</w:t>
            </w:r>
          </w:p>
        </w:tc>
      </w:tr>
    </w:tbl>
    <w:p w14:paraId="69A41767" w14:textId="62E47C0F" w:rsidR="00E37749" w:rsidRDefault="00E37749" w:rsidP="00E37749"/>
    <w:p w14:paraId="39B4A5FC" w14:textId="2E04FB4D" w:rsidR="009F6712" w:rsidRDefault="009F6712" w:rsidP="009F6712">
      <w:pPr>
        <w:pStyle w:val="Heading3"/>
        <w:jc w:val="left"/>
      </w:pPr>
      <w:r>
        <w:t>3.5.2 Test Two</w:t>
      </w:r>
      <w:r>
        <w:t xml:space="preserve"> </w:t>
      </w:r>
      <w:r>
        <w:t>(Thrust)</w:t>
      </w:r>
    </w:p>
    <w:tbl>
      <w:tblPr>
        <w:tblStyle w:val="TableGrid"/>
        <w:tblW w:w="0" w:type="auto"/>
        <w:tblLook w:val="04A0" w:firstRow="1" w:lastRow="0" w:firstColumn="1" w:lastColumn="0" w:noHBand="0" w:noVBand="1"/>
      </w:tblPr>
      <w:tblGrid>
        <w:gridCol w:w="4383"/>
      </w:tblGrid>
      <w:tr w:rsidR="00625DED" w14:paraId="59FEA119" w14:textId="77777777" w:rsidTr="00E76E27">
        <w:tc>
          <w:tcPr>
            <w:tcW w:w="0" w:type="auto"/>
          </w:tcPr>
          <w:p w14:paraId="1EC3D63D" w14:textId="77777777" w:rsidR="00625DED" w:rsidRDefault="00625DED" w:rsidP="00E76E27">
            <w:r>
              <w:t>Frame by Frame Flight Control Instructions</w:t>
            </w:r>
          </w:p>
        </w:tc>
      </w:tr>
      <w:tr w:rsidR="00625DED" w14:paraId="6F026ECE" w14:textId="77777777" w:rsidTr="00E76E27">
        <w:tc>
          <w:tcPr>
            <w:tcW w:w="0" w:type="auto"/>
          </w:tcPr>
          <w:p w14:paraId="18772C1A" w14:textId="41C85D14" w:rsidR="00625DED" w:rsidRDefault="00625DED" w:rsidP="00E76E27">
            <w:r>
              <w:t xml:space="preserve">1 – 5: </w:t>
            </w:r>
            <w:r>
              <w:t>Decrease Thrust</w:t>
            </w:r>
          </w:p>
          <w:p w14:paraId="2EE3AA21" w14:textId="5352A0A3" w:rsidR="00625DED" w:rsidRDefault="00625DED" w:rsidP="00625DED">
            <w:r>
              <w:t xml:space="preserve">6 – 900: </w:t>
            </w:r>
            <w:r>
              <w:t>N</w:t>
            </w:r>
            <w:r w:rsidR="00790C84">
              <w:t>one</w:t>
            </w:r>
          </w:p>
        </w:tc>
      </w:tr>
    </w:tbl>
    <w:p w14:paraId="7278485A" w14:textId="77777777" w:rsidR="009F6712" w:rsidRDefault="009F6712" w:rsidP="00E37749"/>
    <w:p w14:paraId="5722C6B9" w14:textId="14177A82" w:rsidR="00E37749" w:rsidRDefault="00E37749" w:rsidP="00E37749">
      <w:pPr>
        <w:pStyle w:val="Heading3"/>
        <w:jc w:val="left"/>
      </w:pPr>
      <w:r>
        <w:t xml:space="preserve">3.5.3 Test </w:t>
      </w:r>
      <w:r w:rsidR="00994809">
        <w:t>Three</w:t>
      </w:r>
      <w:r>
        <w:t xml:space="preserve"> (Roll)</w:t>
      </w:r>
    </w:p>
    <w:tbl>
      <w:tblPr>
        <w:tblStyle w:val="TableGrid"/>
        <w:tblW w:w="0" w:type="auto"/>
        <w:tblLook w:val="04A0" w:firstRow="1" w:lastRow="0" w:firstColumn="1" w:lastColumn="0" w:noHBand="0" w:noVBand="1"/>
      </w:tblPr>
      <w:tblGrid>
        <w:gridCol w:w="5053"/>
      </w:tblGrid>
      <w:tr w:rsidR="00E37749" w14:paraId="51108466" w14:textId="77777777" w:rsidTr="00E76E27">
        <w:tc>
          <w:tcPr>
            <w:tcW w:w="0" w:type="auto"/>
          </w:tcPr>
          <w:p w14:paraId="6C2E8E28" w14:textId="77777777" w:rsidR="00E37749" w:rsidRDefault="00E37749" w:rsidP="00E76E27">
            <w:r>
              <w:t>Frame by Frame Flight Control Instructions</w:t>
            </w:r>
          </w:p>
        </w:tc>
      </w:tr>
      <w:tr w:rsidR="00E37749" w14:paraId="65F120F6" w14:textId="77777777" w:rsidTr="00E76E27">
        <w:tc>
          <w:tcPr>
            <w:tcW w:w="0" w:type="auto"/>
          </w:tcPr>
          <w:p w14:paraId="01B41E3E" w14:textId="77777777" w:rsidR="00E37749" w:rsidRDefault="00E37749" w:rsidP="00E76E27">
            <w:r>
              <w:t>1 – 5: Increase Thrust</w:t>
            </w:r>
          </w:p>
          <w:p w14:paraId="75F8D430" w14:textId="0EC61E38" w:rsidR="00E37749" w:rsidRDefault="00E37749" w:rsidP="00FF2116">
            <w:r>
              <w:t>6 – 900:</w:t>
            </w:r>
            <w:r w:rsidR="00FF2116">
              <w:t xml:space="preserve"> If the frame # is divisible by 15</w:t>
            </w:r>
            <w:r>
              <w:t>, Roll Right</w:t>
            </w:r>
          </w:p>
        </w:tc>
      </w:tr>
    </w:tbl>
    <w:p w14:paraId="6E8A60F2" w14:textId="77777777" w:rsidR="00E37749" w:rsidRDefault="00E37749" w:rsidP="00E37749"/>
    <w:p w14:paraId="4DB60D1D" w14:textId="1C66CB1E" w:rsidR="00E37749" w:rsidRDefault="00E37749" w:rsidP="00E37749">
      <w:pPr>
        <w:pStyle w:val="Heading3"/>
        <w:jc w:val="left"/>
      </w:pPr>
      <w:r>
        <w:lastRenderedPageBreak/>
        <w:t xml:space="preserve">3.5.2 Test </w:t>
      </w:r>
      <w:r w:rsidR="00994809">
        <w:t>Four</w:t>
      </w:r>
      <w:r>
        <w:t xml:space="preserve"> (Pitch)</w:t>
      </w:r>
    </w:p>
    <w:tbl>
      <w:tblPr>
        <w:tblStyle w:val="TableGrid"/>
        <w:tblW w:w="0" w:type="auto"/>
        <w:tblLook w:val="04A0" w:firstRow="1" w:lastRow="0" w:firstColumn="1" w:lastColumn="0" w:noHBand="0" w:noVBand="1"/>
      </w:tblPr>
      <w:tblGrid>
        <w:gridCol w:w="4383"/>
      </w:tblGrid>
      <w:tr w:rsidR="00E37749" w14:paraId="1C7211FF" w14:textId="77777777" w:rsidTr="00E76E27">
        <w:tc>
          <w:tcPr>
            <w:tcW w:w="0" w:type="auto"/>
          </w:tcPr>
          <w:p w14:paraId="5C21EC46" w14:textId="77777777" w:rsidR="00E37749" w:rsidRDefault="00E37749" w:rsidP="00E76E27">
            <w:r>
              <w:t>Frame by Frame Flight Control Instructions</w:t>
            </w:r>
          </w:p>
        </w:tc>
      </w:tr>
      <w:tr w:rsidR="00E37749" w14:paraId="69433080" w14:textId="77777777" w:rsidTr="00E76E27">
        <w:tc>
          <w:tcPr>
            <w:tcW w:w="0" w:type="auto"/>
          </w:tcPr>
          <w:p w14:paraId="5F2931EF" w14:textId="77777777" w:rsidR="00E37749" w:rsidRDefault="00E37749" w:rsidP="00E76E27">
            <w:r>
              <w:t>1 – 5: Increase Thrust</w:t>
            </w:r>
          </w:p>
          <w:p w14:paraId="4A6D96E8" w14:textId="01196EC1" w:rsidR="00E37749" w:rsidRDefault="00E37749" w:rsidP="00FF2116">
            <w:r>
              <w:t xml:space="preserve">6 – 900: </w:t>
            </w:r>
            <w:r w:rsidR="00FF2116">
              <w:t xml:space="preserve">If the frame # is even, </w:t>
            </w:r>
            <w:r>
              <w:t>Pitch Up</w:t>
            </w:r>
          </w:p>
        </w:tc>
      </w:tr>
    </w:tbl>
    <w:p w14:paraId="51A87FC2" w14:textId="77777777" w:rsidR="00E37749" w:rsidRDefault="00E37749" w:rsidP="00E37749"/>
    <w:p w14:paraId="483A0679" w14:textId="4A747308" w:rsidR="00E37749" w:rsidRDefault="00994809" w:rsidP="00E37749">
      <w:pPr>
        <w:pStyle w:val="Heading3"/>
        <w:jc w:val="left"/>
      </w:pPr>
      <w:r>
        <w:t>3.5.4 Test Five</w:t>
      </w:r>
      <w:r w:rsidR="00E37749">
        <w:t xml:space="preserve"> (Yaw)</w:t>
      </w:r>
    </w:p>
    <w:tbl>
      <w:tblPr>
        <w:tblStyle w:val="TableGrid"/>
        <w:tblW w:w="0" w:type="auto"/>
        <w:tblLook w:val="04A0" w:firstRow="1" w:lastRow="0" w:firstColumn="1" w:lastColumn="0" w:noHBand="0" w:noVBand="1"/>
      </w:tblPr>
      <w:tblGrid>
        <w:gridCol w:w="5089"/>
      </w:tblGrid>
      <w:tr w:rsidR="00E37749" w14:paraId="16B39160" w14:textId="77777777" w:rsidTr="00E76E27">
        <w:tc>
          <w:tcPr>
            <w:tcW w:w="0" w:type="auto"/>
          </w:tcPr>
          <w:p w14:paraId="7517375B" w14:textId="77777777" w:rsidR="00E37749" w:rsidRDefault="00E37749" w:rsidP="00E76E27">
            <w:r>
              <w:t>Frame by Frame Flight Control Instructions</w:t>
            </w:r>
          </w:p>
        </w:tc>
      </w:tr>
      <w:tr w:rsidR="00E37749" w14:paraId="678D31EC" w14:textId="77777777" w:rsidTr="00E76E27">
        <w:tc>
          <w:tcPr>
            <w:tcW w:w="0" w:type="auto"/>
          </w:tcPr>
          <w:p w14:paraId="01DCD856" w14:textId="77777777" w:rsidR="00E37749" w:rsidRDefault="00E37749" w:rsidP="00E76E27">
            <w:r>
              <w:t>1 – 5: Increase Thrust</w:t>
            </w:r>
          </w:p>
          <w:p w14:paraId="10640129" w14:textId="70614FBB" w:rsidR="00E37749" w:rsidRDefault="00FF2116" w:rsidP="00FF2116">
            <w:r>
              <w:t>6 – 900:</w:t>
            </w:r>
            <w:r w:rsidR="00A61FFA">
              <w:t xml:space="preserve"> </w:t>
            </w:r>
            <w:r>
              <w:t>If the frame # is divisible by 15,</w:t>
            </w:r>
            <w:r w:rsidR="00A61FFA">
              <w:t xml:space="preserve"> </w:t>
            </w:r>
            <w:r w:rsidR="00E37749">
              <w:t>Yaw Right</w:t>
            </w:r>
          </w:p>
        </w:tc>
      </w:tr>
    </w:tbl>
    <w:p w14:paraId="24625908" w14:textId="42927DD0" w:rsidR="00E37749" w:rsidRDefault="00E37749" w:rsidP="00D861A2">
      <w:pPr>
        <w:ind w:firstLine="720"/>
      </w:pPr>
    </w:p>
    <w:p w14:paraId="0353E255" w14:textId="0666AC12" w:rsidR="00994809" w:rsidRDefault="00994809" w:rsidP="00994809">
      <w:pPr>
        <w:pStyle w:val="Heading3"/>
        <w:jc w:val="left"/>
      </w:pPr>
      <w:r>
        <w:t xml:space="preserve">3.5.4 </w:t>
      </w:r>
      <w:r>
        <w:t>Test Six</w:t>
      </w:r>
      <w:r>
        <w:t xml:space="preserve"> (Flaps)</w:t>
      </w:r>
    </w:p>
    <w:tbl>
      <w:tblPr>
        <w:tblStyle w:val="TableGrid"/>
        <w:tblW w:w="0" w:type="auto"/>
        <w:tblLook w:val="04A0" w:firstRow="1" w:lastRow="0" w:firstColumn="1" w:lastColumn="0" w:noHBand="0" w:noVBand="1"/>
      </w:tblPr>
      <w:tblGrid>
        <w:gridCol w:w="4383"/>
      </w:tblGrid>
      <w:tr w:rsidR="00994809" w14:paraId="6291D806" w14:textId="77777777" w:rsidTr="00E76E27">
        <w:tc>
          <w:tcPr>
            <w:tcW w:w="0" w:type="auto"/>
          </w:tcPr>
          <w:p w14:paraId="441E899B" w14:textId="77777777" w:rsidR="00994809" w:rsidRDefault="00994809" w:rsidP="00E76E27">
            <w:r>
              <w:t>Frame by Frame Flight Control Instructions</w:t>
            </w:r>
          </w:p>
        </w:tc>
      </w:tr>
      <w:tr w:rsidR="00994809" w14:paraId="36555DA6" w14:textId="77777777" w:rsidTr="00E76E27">
        <w:tc>
          <w:tcPr>
            <w:tcW w:w="0" w:type="auto"/>
          </w:tcPr>
          <w:p w14:paraId="1019516C" w14:textId="77777777" w:rsidR="00994809" w:rsidRDefault="00994809" w:rsidP="00E76E27">
            <w:r>
              <w:t>1 – 900: Flaps Down</w:t>
            </w:r>
          </w:p>
        </w:tc>
      </w:tr>
    </w:tbl>
    <w:p w14:paraId="14277DA5" w14:textId="723D7919" w:rsidR="002E266C" w:rsidRPr="002E266C" w:rsidRDefault="002E266C" w:rsidP="002E266C">
      <w:bookmarkStart w:id="133" w:name="_Toc56095833"/>
    </w:p>
    <w:p w14:paraId="7241B9E1" w14:textId="7A37570F" w:rsidR="00251273" w:rsidRPr="00945D24" w:rsidRDefault="00251273" w:rsidP="003D7E9C">
      <w:pPr>
        <w:pStyle w:val="Heading1"/>
      </w:pPr>
      <w:r w:rsidRPr="00945D24">
        <w:t>IV.  Analysis and Results</w:t>
      </w:r>
      <w:bookmarkEnd w:id="133"/>
    </w:p>
    <w:p w14:paraId="10BB158C" w14:textId="54675BF2"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22FF61F1" w:rsidR="00112836" w:rsidRDefault="00112836" w:rsidP="00112836">
      <w:pPr>
        <w:pStyle w:val="Heading2"/>
      </w:pPr>
      <w:r>
        <w:t xml:space="preserve">4.1 </w:t>
      </w:r>
      <w:r>
        <w:t>Simulation Application</w:t>
      </w:r>
    </w:p>
    <w:p w14:paraId="79E60696" w14:textId="485109B2" w:rsidR="00F40FF8" w:rsidRDefault="00006A93" w:rsidP="00112836">
      <w:r>
        <w:tab/>
        <w:t>The FDM built and discussed in Chapter III ultimately is able to fully function as a flight simulation application when paired with FlightGear</w:t>
      </w:r>
      <w:r w:rsidR="00114BFA">
        <w:t>’s graphics</w:t>
      </w:r>
      <w:r w:rsidR="00412A30">
        <w:t xml:space="preserve">. </w:t>
      </w:r>
      <w:r w:rsidR="00090439">
        <w:t xml:space="preserve">By replicating </w:t>
      </w:r>
      <w:r w:rsidR="00090439">
        <w:lastRenderedPageBreak/>
        <w:t>Bourg’s FDM exactly as described in C++, we were a</w:t>
      </w:r>
      <w:r w:rsidR="005D384A">
        <w:t>ble to mimic the</w:t>
      </w:r>
      <w:r w:rsidR="00090439">
        <w:t xml:space="preserve"> realistic flight dynamic</w:t>
      </w:r>
      <w:r w:rsidR="00B21100">
        <w:t>s data to be sent to FlightGear via a packet to visualize</w:t>
      </w:r>
      <w:r w:rsidR="00F446F2">
        <w:t xml:space="preserve"> on the screen</w:t>
      </w:r>
      <w:bookmarkStart w:id="134" w:name="_GoBack"/>
      <w:bookmarkEnd w:id="134"/>
      <w:r w:rsidR="00B21100">
        <w:t xml:space="preserve">. </w:t>
      </w:r>
    </w:p>
    <w:p w14:paraId="1C3F3885" w14:textId="3E1655CA" w:rsidR="00112836" w:rsidRDefault="00FE1CFF" w:rsidP="00112836">
      <w:r>
        <w:t>(not sure what else to talk about, how do I show results that it flies a plane in flightgear other than actually showing it flies in flightgear)</w:t>
      </w:r>
    </w:p>
    <w:p w14:paraId="42318FFA" w14:textId="2BEE1797" w:rsidR="00251273" w:rsidRDefault="00112836" w:rsidP="003D7E9C">
      <w:pPr>
        <w:pStyle w:val="Heading2"/>
      </w:pPr>
      <w:bookmarkStart w:id="135" w:name="_Toc56095835"/>
      <w:bookmarkEnd w:id="135"/>
      <w:r>
        <w:t xml:space="preserve">4.2 </w:t>
      </w:r>
      <w:r w:rsidR="00076CD5">
        <w:t>FDM Equivalency Verification</w:t>
      </w:r>
    </w:p>
    <w:p w14:paraId="48B3350F" w14:textId="77777777"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p>
    <w:p w14:paraId="0DA68581" w14:textId="73C7842C" w:rsidR="00286ACD" w:rsidRDefault="00B5238D" w:rsidP="00B75A13">
      <w:r>
        <w:t>(we have a problem here because yaw is messed up in the tests</w:t>
      </w:r>
      <w:r w:rsidR="008C08C9">
        <w:t>, and in turn messes up the y position</w:t>
      </w:r>
      <w:r w:rsidR="0048342E">
        <w:t>, need to fix this in the code</w:t>
      </w:r>
      <w:r>
        <w:t>)</w:t>
      </w:r>
    </w:p>
    <w:p w14:paraId="52F0426F" w14:textId="43CF51BA" w:rsidR="0048342E" w:rsidRDefault="0048342E" w:rsidP="00B75A13">
      <w:r>
        <w:t>(actual results are not accurate right now, I need to re run them</w:t>
      </w:r>
      <w:r w:rsidR="001F12B1">
        <w:t>, as well as fix the bug</w:t>
      </w:r>
      <w:r>
        <w:t>)</w:t>
      </w:r>
    </w:p>
    <w:p w14:paraId="32D18B1B" w14:textId="35F004AB" w:rsidR="00286ACD" w:rsidRDefault="00FE1CFF" w:rsidP="00FE1CFF">
      <w:pPr>
        <w:pStyle w:val="Heading3"/>
        <w:jc w:val="left"/>
      </w:pPr>
      <w:r>
        <w:t>4.2</w:t>
      </w:r>
      <w:r w:rsidR="00286ACD">
        <w:t xml:space="preserve">.1 Test One </w:t>
      </w:r>
      <w:r w:rsidR="00F40FF8">
        <w:t>(No Flight Control)</w:t>
      </w:r>
    </w:p>
    <w:tbl>
      <w:tblPr>
        <w:tblStyle w:val="TableGrid"/>
        <w:tblW w:w="7903" w:type="dxa"/>
        <w:tblCellMar>
          <w:left w:w="115" w:type="dxa"/>
          <w:right w:w="115" w:type="dxa"/>
        </w:tblCellMar>
        <w:tblLook w:val="04A0" w:firstRow="1" w:lastRow="0" w:firstColumn="1" w:lastColumn="0" w:noHBand="0" w:noVBand="1"/>
      </w:tblPr>
      <w:tblGrid>
        <w:gridCol w:w="1885"/>
        <w:gridCol w:w="2803"/>
        <w:gridCol w:w="3215"/>
      </w:tblGrid>
      <w:tr w:rsidR="00286ACD" w14:paraId="2875709D" w14:textId="77777777" w:rsidTr="00E76E27">
        <w:trPr>
          <w:trHeight w:val="332"/>
        </w:trPr>
        <w:tc>
          <w:tcPr>
            <w:tcW w:w="1885" w:type="dxa"/>
          </w:tcPr>
          <w:p w14:paraId="2BD263D3" w14:textId="77777777" w:rsidR="00286ACD" w:rsidRDefault="00286ACD" w:rsidP="00E76E27"/>
        </w:tc>
        <w:tc>
          <w:tcPr>
            <w:tcW w:w="2803" w:type="dxa"/>
          </w:tcPr>
          <w:p w14:paraId="414C6766" w14:textId="77777777" w:rsidR="00286ACD" w:rsidRDefault="00286ACD" w:rsidP="00E76E27">
            <w:r>
              <w:t>Rust/ECS Output</w:t>
            </w:r>
          </w:p>
        </w:tc>
        <w:tc>
          <w:tcPr>
            <w:tcW w:w="3215" w:type="dxa"/>
          </w:tcPr>
          <w:p w14:paraId="2B27946A" w14:textId="77777777" w:rsidR="00286ACD" w:rsidRDefault="00286ACD" w:rsidP="00E76E27">
            <w:r>
              <w:t xml:space="preserve">C++/OOP Benchmark Output </w:t>
            </w:r>
          </w:p>
        </w:tc>
      </w:tr>
      <w:tr w:rsidR="00286ACD" w14:paraId="6DF812DA" w14:textId="77777777" w:rsidTr="00E76E27">
        <w:tc>
          <w:tcPr>
            <w:tcW w:w="1885" w:type="dxa"/>
          </w:tcPr>
          <w:p w14:paraId="3C6E032A" w14:textId="77777777" w:rsidR="00286ACD" w:rsidRDefault="00286ACD" w:rsidP="00E76E27">
            <w:r>
              <w:t xml:space="preserve">Position </w:t>
            </w:r>
            <w:r>
              <w:br/>
              <w:t>(x, y , z)</w:t>
            </w:r>
          </w:p>
        </w:tc>
        <w:tc>
          <w:tcPr>
            <w:tcW w:w="2803" w:type="dxa"/>
          </w:tcPr>
          <w:p w14:paraId="637C2AB6" w14:textId="77777777" w:rsidR="00286ACD" w:rsidRDefault="00286ACD" w:rsidP="00E76E27">
            <w:r>
              <w:t>-1045.2231130699374,</w:t>
            </w:r>
          </w:p>
          <w:p w14:paraId="2D7F7AC2" w14:textId="77777777" w:rsidR="00286ACD" w:rsidRDefault="00286ACD" w:rsidP="00E76E27">
            <w:r>
              <w:t>0.008302614662798928,</w:t>
            </w:r>
          </w:p>
          <w:p w14:paraId="0E953ADF" w14:textId="77777777" w:rsidR="00286ACD" w:rsidRDefault="00286ACD" w:rsidP="00E76E27">
            <w:r>
              <w:t>420.11927606534243</w:t>
            </w:r>
          </w:p>
        </w:tc>
        <w:tc>
          <w:tcPr>
            <w:tcW w:w="3215" w:type="dxa"/>
          </w:tcPr>
          <w:p w14:paraId="0E00410D" w14:textId="77777777" w:rsidR="00286ACD" w:rsidRDefault="00286ACD" w:rsidP="00E76E27">
            <w:r w:rsidRPr="00D064BF">
              <w:t>-1045.37</w:t>
            </w:r>
            <w:r>
              <w:t xml:space="preserve">, </w:t>
            </w:r>
          </w:p>
          <w:p w14:paraId="3ACC4080" w14:textId="77777777" w:rsidR="00286ACD" w:rsidRDefault="00286ACD" w:rsidP="00E76E27">
            <w:r w:rsidRPr="00D064BF">
              <w:t>-0.0444084</w:t>
            </w:r>
            <w:r>
              <w:t xml:space="preserve">, </w:t>
            </w:r>
          </w:p>
          <w:p w14:paraId="48D351DB" w14:textId="77777777" w:rsidR="00286ACD" w:rsidRDefault="00286ACD" w:rsidP="00E76E27">
            <w:r w:rsidRPr="00D064BF">
              <w:t>421.399</w:t>
            </w:r>
          </w:p>
        </w:tc>
      </w:tr>
      <w:tr w:rsidR="00286ACD" w14:paraId="36469F68" w14:textId="77777777" w:rsidTr="00E76E27">
        <w:tc>
          <w:tcPr>
            <w:tcW w:w="1885" w:type="dxa"/>
          </w:tcPr>
          <w:p w14:paraId="60F81C4C" w14:textId="77777777" w:rsidR="00286ACD" w:rsidRDefault="00286ACD" w:rsidP="00E76E27">
            <w:r>
              <w:t xml:space="preserve">Euler Angles </w:t>
            </w:r>
            <w:r>
              <w:br/>
              <w:t>(roll, pitch, yaw)</w:t>
            </w:r>
          </w:p>
        </w:tc>
        <w:tc>
          <w:tcPr>
            <w:tcW w:w="2803" w:type="dxa"/>
          </w:tcPr>
          <w:p w14:paraId="2962670D" w14:textId="77777777" w:rsidR="00286ACD" w:rsidRDefault="00286ACD" w:rsidP="00E76E27">
            <w:r>
              <w:t>0.002817044095946979,</w:t>
            </w:r>
          </w:p>
          <w:p w14:paraId="3F183697" w14:textId="77777777" w:rsidR="00286ACD" w:rsidRDefault="00286ACD" w:rsidP="00E76E27">
            <w:r>
              <w:t>-16.14774176260282,</w:t>
            </w:r>
          </w:p>
          <w:p w14:paraId="1EF302AB" w14:textId="77777777" w:rsidR="00286ACD" w:rsidRDefault="00286ACD" w:rsidP="00E76E27">
            <w:r>
              <w:t>0.004196830341169564</w:t>
            </w:r>
          </w:p>
        </w:tc>
        <w:tc>
          <w:tcPr>
            <w:tcW w:w="3215" w:type="dxa"/>
          </w:tcPr>
          <w:p w14:paraId="6BBA1C5B" w14:textId="77777777" w:rsidR="00286ACD" w:rsidRDefault="00286ACD" w:rsidP="00E76E27">
            <w:r w:rsidRPr="00D064BF">
              <w:t>-0.00279299</w:t>
            </w:r>
            <w:r>
              <w:t>,</w:t>
            </w:r>
          </w:p>
          <w:p w14:paraId="5DDEBEC6" w14:textId="77777777" w:rsidR="00286ACD" w:rsidRDefault="00286ACD" w:rsidP="00E76E27">
            <w:r>
              <w:t xml:space="preserve"> </w:t>
            </w:r>
            <w:r w:rsidRPr="00D064BF">
              <w:t>-16.1436</w:t>
            </w:r>
            <w:r>
              <w:t xml:space="preserve">, </w:t>
            </w:r>
          </w:p>
          <w:p w14:paraId="4549AB8A" w14:textId="77777777" w:rsidR="00286ACD" w:rsidRDefault="00286ACD" w:rsidP="00E76E27">
            <w:r w:rsidRPr="00D064BF">
              <w:t>-0.00508352</w:t>
            </w:r>
          </w:p>
        </w:tc>
      </w:tr>
      <w:tr w:rsidR="00286ACD" w14:paraId="735BD6B6" w14:textId="77777777" w:rsidTr="00E76E27">
        <w:tc>
          <w:tcPr>
            <w:tcW w:w="1885" w:type="dxa"/>
          </w:tcPr>
          <w:p w14:paraId="4E5E1D31" w14:textId="77777777" w:rsidR="00286ACD" w:rsidRDefault="00286ACD" w:rsidP="00E76E27">
            <w:r>
              <w:t>Speed (knots)</w:t>
            </w:r>
          </w:p>
        </w:tc>
        <w:tc>
          <w:tcPr>
            <w:tcW w:w="2803" w:type="dxa"/>
          </w:tcPr>
          <w:p w14:paraId="0B92B46D" w14:textId="77777777" w:rsidR="00286ACD" w:rsidRDefault="00286ACD" w:rsidP="00E76E27">
            <w:r w:rsidRPr="00830A6F">
              <w:t>85.98892180235976</w:t>
            </w:r>
          </w:p>
        </w:tc>
        <w:tc>
          <w:tcPr>
            <w:tcW w:w="3215" w:type="dxa"/>
          </w:tcPr>
          <w:p w14:paraId="162061FD" w14:textId="77777777" w:rsidR="00286ACD" w:rsidRPr="00D064BF" w:rsidRDefault="00286ACD" w:rsidP="00E76E27">
            <w:r w:rsidRPr="00830A6F">
              <w:t>85.9906</w:t>
            </w:r>
          </w:p>
        </w:tc>
      </w:tr>
    </w:tbl>
    <w:p w14:paraId="2548FFFA" w14:textId="77777777" w:rsidR="00286ACD" w:rsidRDefault="00286ACD" w:rsidP="00286ACD"/>
    <w:p w14:paraId="1254152E" w14:textId="4F82CBFE" w:rsidR="00286ACD" w:rsidRDefault="00FE1CFF" w:rsidP="00FE1CFF">
      <w:pPr>
        <w:pStyle w:val="Heading3"/>
        <w:jc w:val="left"/>
      </w:pPr>
      <w:r>
        <w:lastRenderedPageBreak/>
        <w:t>4.2.2</w:t>
      </w:r>
      <w:r w:rsidR="00286ACD">
        <w:t xml:space="preserve"> Test Two</w:t>
      </w:r>
      <w:r w:rsidR="00F40FF8">
        <w:t xml:space="preserve"> (Thrust)</w:t>
      </w:r>
    </w:p>
    <w:tbl>
      <w:tblPr>
        <w:tblStyle w:val="TableGrid"/>
        <w:tblW w:w="8038" w:type="dxa"/>
        <w:tblCellMar>
          <w:left w:w="115" w:type="dxa"/>
          <w:right w:w="115" w:type="dxa"/>
        </w:tblCellMar>
        <w:tblLook w:val="04A0" w:firstRow="1" w:lastRow="0" w:firstColumn="1" w:lastColumn="0" w:noHBand="0" w:noVBand="1"/>
      </w:tblPr>
      <w:tblGrid>
        <w:gridCol w:w="1885"/>
        <w:gridCol w:w="2938"/>
        <w:gridCol w:w="3215"/>
      </w:tblGrid>
      <w:tr w:rsidR="00286ACD" w14:paraId="6CA4BBBB" w14:textId="77777777" w:rsidTr="00E76E27">
        <w:trPr>
          <w:trHeight w:val="332"/>
        </w:trPr>
        <w:tc>
          <w:tcPr>
            <w:tcW w:w="1885" w:type="dxa"/>
          </w:tcPr>
          <w:p w14:paraId="3EBD3FDB" w14:textId="77777777" w:rsidR="00286ACD" w:rsidRDefault="00286ACD" w:rsidP="00E76E27"/>
        </w:tc>
        <w:tc>
          <w:tcPr>
            <w:tcW w:w="2938" w:type="dxa"/>
          </w:tcPr>
          <w:p w14:paraId="7D478C99" w14:textId="77777777" w:rsidR="00286ACD" w:rsidRDefault="00286ACD" w:rsidP="00E76E27">
            <w:r>
              <w:t>Rust/ECS Output</w:t>
            </w:r>
          </w:p>
        </w:tc>
        <w:tc>
          <w:tcPr>
            <w:tcW w:w="3215" w:type="dxa"/>
          </w:tcPr>
          <w:p w14:paraId="3CE9B3D5" w14:textId="77777777" w:rsidR="00286ACD" w:rsidRDefault="00286ACD" w:rsidP="00E76E27">
            <w:r>
              <w:t xml:space="preserve">C++/OOP Benchmark Output </w:t>
            </w:r>
          </w:p>
        </w:tc>
      </w:tr>
      <w:tr w:rsidR="00286ACD" w14:paraId="290C272B" w14:textId="77777777" w:rsidTr="00E76E27">
        <w:tc>
          <w:tcPr>
            <w:tcW w:w="1885" w:type="dxa"/>
          </w:tcPr>
          <w:p w14:paraId="06C2EE79" w14:textId="77777777" w:rsidR="00286ACD" w:rsidRDefault="00286ACD" w:rsidP="00E76E27">
            <w:r>
              <w:t xml:space="preserve">Position </w:t>
            </w:r>
            <w:r>
              <w:br/>
              <w:t>(x, y , z)</w:t>
            </w:r>
          </w:p>
        </w:tc>
        <w:tc>
          <w:tcPr>
            <w:tcW w:w="2938" w:type="dxa"/>
          </w:tcPr>
          <w:p w14:paraId="7F433D0B" w14:textId="77777777" w:rsidR="00286ACD" w:rsidRDefault="00286ACD" w:rsidP="00E76E27">
            <w:r>
              <w:t>-1617.015113059453</w:t>
            </w:r>
          </w:p>
          <w:p w14:paraId="5189CBD3" w14:textId="77777777" w:rsidR="00286ACD" w:rsidRDefault="00286ACD" w:rsidP="00E76E27">
            <w:r>
              <w:t>-0.07406504268567983</w:t>
            </w:r>
          </w:p>
          <w:p w14:paraId="2E5D4F2C" w14:textId="77777777" w:rsidR="00286ACD" w:rsidRDefault="00286ACD" w:rsidP="00E76E27">
            <w:r>
              <w:t>2185.7138081356943</w:t>
            </w:r>
          </w:p>
        </w:tc>
        <w:tc>
          <w:tcPr>
            <w:tcW w:w="3215" w:type="dxa"/>
          </w:tcPr>
          <w:p w14:paraId="4CB30594" w14:textId="77777777" w:rsidR="00286ACD" w:rsidRDefault="00286ACD" w:rsidP="00E76E27">
            <w:r>
              <w:t>-1617.2</w:t>
            </w:r>
          </w:p>
          <w:p w14:paraId="0AE9DA42" w14:textId="77777777" w:rsidR="00286ACD" w:rsidRDefault="00286ACD" w:rsidP="00E76E27">
            <w:r>
              <w:t>-0.0326514</w:t>
            </w:r>
          </w:p>
          <w:p w14:paraId="4866C123" w14:textId="77777777" w:rsidR="00286ACD" w:rsidRDefault="00286ACD" w:rsidP="00E76E27">
            <w:r>
              <w:t>2186.43</w:t>
            </w:r>
          </w:p>
        </w:tc>
      </w:tr>
      <w:tr w:rsidR="00286ACD" w14:paraId="6AEDB855" w14:textId="77777777" w:rsidTr="00E76E27">
        <w:tc>
          <w:tcPr>
            <w:tcW w:w="1885" w:type="dxa"/>
          </w:tcPr>
          <w:p w14:paraId="52477316" w14:textId="77777777" w:rsidR="00286ACD" w:rsidRDefault="00286ACD" w:rsidP="00E76E27">
            <w:r>
              <w:t xml:space="preserve">Euler Angles </w:t>
            </w:r>
            <w:r>
              <w:br/>
              <w:t>(roll, pitch, yaw)</w:t>
            </w:r>
          </w:p>
        </w:tc>
        <w:tc>
          <w:tcPr>
            <w:tcW w:w="2938" w:type="dxa"/>
          </w:tcPr>
          <w:p w14:paraId="1A17045D" w14:textId="77777777" w:rsidR="00286ACD" w:rsidRDefault="00286ACD" w:rsidP="00E76E27">
            <w:r>
              <w:t>0.0020224772313296425</w:t>
            </w:r>
          </w:p>
          <w:p w14:paraId="000F1072" w14:textId="77777777" w:rsidR="00286ACD" w:rsidRDefault="00286ACD" w:rsidP="00E76E27">
            <w:r>
              <w:t>14.87975665798229</w:t>
            </w:r>
          </w:p>
          <w:p w14:paraId="5CF6A2C7" w14:textId="77777777" w:rsidR="00286ACD" w:rsidRDefault="00286ACD" w:rsidP="00E76E27">
            <w:r>
              <w:t>-0.0020249368947450404</w:t>
            </w:r>
          </w:p>
          <w:p w14:paraId="7CCFA36D" w14:textId="77777777" w:rsidR="00286ACD" w:rsidRDefault="00286ACD" w:rsidP="00E76E27"/>
        </w:tc>
        <w:tc>
          <w:tcPr>
            <w:tcW w:w="3215" w:type="dxa"/>
          </w:tcPr>
          <w:p w14:paraId="44BD9318" w14:textId="77777777" w:rsidR="00286ACD" w:rsidRDefault="00286ACD" w:rsidP="00E76E27">
            <w:r>
              <w:t>0.000269796</w:t>
            </w:r>
          </w:p>
          <w:p w14:paraId="37C0DB5B" w14:textId="77777777" w:rsidR="00286ACD" w:rsidRDefault="00286ACD" w:rsidP="00E76E27">
            <w:r>
              <w:t>14.7907</w:t>
            </w:r>
          </w:p>
          <w:p w14:paraId="7CAC1184" w14:textId="77777777" w:rsidR="00286ACD" w:rsidRDefault="00286ACD" w:rsidP="00E76E27">
            <w:r>
              <w:t>-0.00473717</w:t>
            </w:r>
          </w:p>
          <w:p w14:paraId="7028DE86" w14:textId="77777777" w:rsidR="00286ACD" w:rsidRDefault="00286ACD" w:rsidP="00E76E27"/>
        </w:tc>
      </w:tr>
      <w:tr w:rsidR="00286ACD" w14:paraId="2010EEC2" w14:textId="77777777" w:rsidTr="00E76E27">
        <w:tc>
          <w:tcPr>
            <w:tcW w:w="1885" w:type="dxa"/>
          </w:tcPr>
          <w:p w14:paraId="3CC5863F" w14:textId="77777777" w:rsidR="00286ACD" w:rsidRDefault="00286ACD" w:rsidP="00E76E27">
            <w:r>
              <w:t>Speed (knots)</w:t>
            </w:r>
          </w:p>
        </w:tc>
        <w:tc>
          <w:tcPr>
            <w:tcW w:w="2938" w:type="dxa"/>
          </w:tcPr>
          <w:p w14:paraId="00BBF1FD" w14:textId="77777777" w:rsidR="00286ACD" w:rsidRDefault="00286ACD" w:rsidP="00E76E27">
            <w:r w:rsidRPr="00860263">
              <w:t>71.94265924907944</w:t>
            </w:r>
          </w:p>
        </w:tc>
        <w:tc>
          <w:tcPr>
            <w:tcW w:w="3215" w:type="dxa"/>
          </w:tcPr>
          <w:p w14:paraId="453F14E2" w14:textId="77777777" w:rsidR="00286ACD" w:rsidRPr="00D064BF" w:rsidRDefault="00286ACD" w:rsidP="00E76E27">
            <w:r w:rsidRPr="00860263">
              <w:t>71.9424</w:t>
            </w:r>
          </w:p>
        </w:tc>
      </w:tr>
    </w:tbl>
    <w:p w14:paraId="44A44073" w14:textId="77777777" w:rsidR="00286ACD" w:rsidRDefault="00286ACD" w:rsidP="00286ACD"/>
    <w:p w14:paraId="01AC733B" w14:textId="63075753" w:rsidR="00286ACD" w:rsidRDefault="00FE1CFF" w:rsidP="00FE1CFF">
      <w:pPr>
        <w:pStyle w:val="Heading3"/>
        <w:jc w:val="left"/>
      </w:pPr>
      <w:r>
        <w:t>4.2.3</w:t>
      </w:r>
      <w:r w:rsidR="00286ACD">
        <w:t xml:space="preserve"> Test Three</w:t>
      </w:r>
      <w:r w:rsidR="00F40FF8">
        <w:t xml:space="preserve"> (Roll)</w:t>
      </w:r>
    </w:p>
    <w:tbl>
      <w:tblPr>
        <w:tblStyle w:val="TableGrid"/>
        <w:tblW w:w="7081" w:type="dxa"/>
        <w:tblCellMar>
          <w:left w:w="115" w:type="dxa"/>
          <w:right w:w="115" w:type="dxa"/>
        </w:tblCellMar>
        <w:tblLook w:val="04A0" w:firstRow="1" w:lastRow="0" w:firstColumn="1" w:lastColumn="0" w:noHBand="0" w:noVBand="1"/>
      </w:tblPr>
      <w:tblGrid>
        <w:gridCol w:w="1885"/>
        <w:gridCol w:w="1981"/>
        <w:gridCol w:w="3215"/>
      </w:tblGrid>
      <w:tr w:rsidR="00286ACD" w14:paraId="61E6E74A" w14:textId="77777777" w:rsidTr="00E76E27">
        <w:trPr>
          <w:trHeight w:val="332"/>
        </w:trPr>
        <w:tc>
          <w:tcPr>
            <w:tcW w:w="1885" w:type="dxa"/>
          </w:tcPr>
          <w:p w14:paraId="4FCD5881" w14:textId="77777777" w:rsidR="00286ACD" w:rsidRDefault="00286ACD" w:rsidP="00E76E27"/>
        </w:tc>
        <w:tc>
          <w:tcPr>
            <w:tcW w:w="1981" w:type="dxa"/>
          </w:tcPr>
          <w:p w14:paraId="13C91DF1" w14:textId="77777777" w:rsidR="00286ACD" w:rsidRDefault="00286ACD" w:rsidP="00E76E27">
            <w:r>
              <w:t>Rust/ECS Output</w:t>
            </w:r>
          </w:p>
        </w:tc>
        <w:tc>
          <w:tcPr>
            <w:tcW w:w="3215" w:type="dxa"/>
          </w:tcPr>
          <w:p w14:paraId="258E5F33" w14:textId="77777777" w:rsidR="00286ACD" w:rsidRDefault="00286ACD" w:rsidP="00E76E27">
            <w:r>
              <w:t xml:space="preserve">C++/OOP Benchmark Output </w:t>
            </w:r>
          </w:p>
        </w:tc>
      </w:tr>
      <w:tr w:rsidR="00286ACD" w14:paraId="411B6E11" w14:textId="77777777" w:rsidTr="00E76E27">
        <w:tc>
          <w:tcPr>
            <w:tcW w:w="1885" w:type="dxa"/>
          </w:tcPr>
          <w:p w14:paraId="7243F1D3" w14:textId="77777777" w:rsidR="00286ACD" w:rsidRDefault="00286ACD" w:rsidP="00E76E27">
            <w:r>
              <w:t xml:space="preserve">Position </w:t>
            </w:r>
            <w:r>
              <w:br/>
              <w:t>(x, y , z)</w:t>
            </w:r>
          </w:p>
        </w:tc>
        <w:tc>
          <w:tcPr>
            <w:tcW w:w="1981" w:type="dxa"/>
          </w:tcPr>
          <w:p w14:paraId="33A113BB" w14:textId="77777777" w:rsidR="00286ACD" w:rsidRDefault="00286ACD" w:rsidP="00E76E27">
            <w:r>
              <w:t>-3323.9705</w:t>
            </w:r>
          </w:p>
          <w:p w14:paraId="457EABF3" w14:textId="77777777" w:rsidR="00286ACD" w:rsidRDefault="00286ACD" w:rsidP="00E76E27">
            <w:r>
              <w:t>-2548.3826</w:t>
            </w:r>
          </w:p>
          <w:p w14:paraId="279759E7" w14:textId="77777777" w:rsidR="00286ACD" w:rsidRDefault="00286ACD" w:rsidP="00E76E27">
            <w:r>
              <w:t>511.64557</w:t>
            </w:r>
          </w:p>
          <w:p w14:paraId="7460B779" w14:textId="77777777" w:rsidR="00286ACD" w:rsidRDefault="00286ACD" w:rsidP="00E76E27"/>
        </w:tc>
        <w:tc>
          <w:tcPr>
            <w:tcW w:w="3215" w:type="dxa"/>
          </w:tcPr>
          <w:p w14:paraId="3D6BA4E1" w14:textId="77777777" w:rsidR="00286ACD" w:rsidRDefault="00286ACD" w:rsidP="00E76E27">
            <w:r>
              <w:t>-3670.72</w:t>
            </w:r>
          </w:p>
          <w:p w14:paraId="65A11265" w14:textId="77777777" w:rsidR="00286ACD" w:rsidRDefault="00286ACD" w:rsidP="00E76E27">
            <w:r>
              <w:t>-2389.94</w:t>
            </w:r>
          </w:p>
          <w:p w14:paraId="6F4B918B" w14:textId="77777777" w:rsidR="00286ACD" w:rsidRDefault="00286ACD" w:rsidP="00E76E27">
            <w:r>
              <w:t>310.189</w:t>
            </w:r>
          </w:p>
        </w:tc>
      </w:tr>
      <w:tr w:rsidR="00286ACD" w14:paraId="2ADCE630" w14:textId="77777777" w:rsidTr="00E76E27">
        <w:tc>
          <w:tcPr>
            <w:tcW w:w="1885" w:type="dxa"/>
          </w:tcPr>
          <w:p w14:paraId="545A63A8" w14:textId="77777777" w:rsidR="00286ACD" w:rsidRDefault="00286ACD" w:rsidP="00E76E27">
            <w:r>
              <w:t xml:space="preserve">Euler Angles </w:t>
            </w:r>
            <w:r>
              <w:br/>
              <w:t>(roll, pitch, yaw)</w:t>
            </w:r>
          </w:p>
        </w:tc>
        <w:tc>
          <w:tcPr>
            <w:tcW w:w="1981" w:type="dxa"/>
          </w:tcPr>
          <w:p w14:paraId="2AAE09EF" w14:textId="77777777" w:rsidR="00286ACD" w:rsidRDefault="00286ACD" w:rsidP="00E76E27">
            <w:r>
              <w:t xml:space="preserve"> 44.985977</w:t>
            </w:r>
          </w:p>
          <w:p w14:paraId="71BFF0DC" w14:textId="77777777" w:rsidR="00286ACD" w:rsidRDefault="00286ACD" w:rsidP="00E76E27">
            <w:r>
              <w:t>-23.272076</w:t>
            </w:r>
          </w:p>
          <w:p w14:paraId="6B881C5C" w14:textId="77777777" w:rsidR="00286ACD" w:rsidRDefault="00286ACD" w:rsidP="00E76E27">
            <w:r>
              <w:t>-163.35863</w:t>
            </w:r>
          </w:p>
        </w:tc>
        <w:tc>
          <w:tcPr>
            <w:tcW w:w="3215" w:type="dxa"/>
          </w:tcPr>
          <w:p w14:paraId="5FB4D9C0" w14:textId="77777777" w:rsidR="00286ACD" w:rsidRDefault="00286ACD" w:rsidP="00E76E27">
            <w:r>
              <w:t>49.4179</w:t>
            </w:r>
          </w:p>
          <w:p w14:paraId="38127CFB" w14:textId="77777777" w:rsidR="00286ACD" w:rsidRDefault="00286ACD" w:rsidP="00E76E27">
            <w:r>
              <w:t>-28.0639</w:t>
            </w:r>
          </w:p>
          <w:p w14:paraId="3851880B" w14:textId="77777777" w:rsidR="00286ACD" w:rsidRDefault="00286ACD" w:rsidP="00E76E27">
            <w:r>
              <w:t>176.639</w:t>
            </w:r>
          </w:p>
        </w:tc>
      </w:tr>
      <w:tr w:rsidR="00286ACD" w14:paraId="63E50C29" w14:textId="77777777" w:rsidTr="00E76E27">
        <w:tc>
          <w:tcPr>
            <w:tcW w:w="1885" w:type="dxa"/>
          </w:tcPr>
          <w:p w14:paraId="77779142" w14:textId="77777777" w:rsidR="00286ACD" w:rsidRDefault="00286ACD" w:rsidP="00E76E27">
            <w:r>
              <w:t>Speed (knots)</w:t>
            </w:r>
          </w:p>
        </w:tc>
        <w:tc>
          <w:tcPr>
            <w:tcW w:w="1981" w:type="dxa"/>
          </w:tcPr>
          <w:p w14:paraId="410C784E" w14:textId="77777777" w:rsidR="00286ACD" w:rsidRDefault="00286ACD" w:rsidP="00E76E27">
            <w:r w:rsidRPr="00336634">
              <w:t>109.63399</w:t>
            </w:r>
          </w:p>
        </w:tc>
        <w:tc>
          <w:tcPr>
            <w:tcW w:w="3215" w:type="dxa"/>
          </w:tcPr>
          <w:p w14:paraId="16700E66" w14:textId="77777777" w:rsidR="00286ACD" w:rsidRPr="00D064BF" w:rsidRDefault="00286ACD" w:rsidP="00E76E27">
            <w:r w:rsidRPr="00336634">
              <w:t>114.756</w:t>
            </w:r>
          </w:p>
        </w:tc>
      </w:tr>
    </w:tbl>
    <w:p w14:paraId="61ADB46A" w14:textId="58FEC312" w:rsidR="00286ACD" w:rsidRDefault="00286ACD" w:rsidP="00286ACD"/>
    <w:p w14:paraId="6E9FDAEC" w14:textId="77777777" w:rsidR="003E5A7E" w:rsidRDefault="003E5A7E" w:rsidP="003E5A7E">
      <w:pPr>
        <w:pStyle w:val="Heading3"/>
        <w:jc w:val="left"/>
      </w:pPr>
      <w:r>
        <w:lastRenderedPageBreak/>
        <w:t>3.5.4 Test Four (Pitch)</w:t>
      </w:r>
    </w:p>
    <w:tbl>
      <w:tblPr>
        <w:tblStyle w:val="TableGrid"/>
        <w:tblW w:w="7081" w:type="dxa"/>
        <w:tblCellMar>
          <w:left w:w="115" w:type="dxa"/>
          <w:right w:w="115" w:type="dxa"/>
        </w:tblCellMar>
        <w:tblLook w:val="04A0" w:firstRow="1" w:lastRow="0" w:firstColumn="1" w:lastColumn="0" w:noHBand="0" w:noVBand="1"/>
      </w:tblPr>
      <w:tblGrid>
        <w:gridCol w:w="1885"/>
        <w:gridCol w:w="1981"/>
        <w:gridCol w:w="3215"/>
      </w:tblGrid>
      <w:tr w:rsidR="003E5A7E" w14:paraId="0ECA0EDF" w14:textId="77777777" w:rsidTr="00E76E27">
        <w:trPr>
          <w:trHeight w:val="332"/>
        </w:trPr>
        <w:tc>
          <w:tcPr>
            <w:tcW w:w="1885" w:type="dxa"/>
          </w:tcPr>
          <w:p w14:paraId="059E8FDE" w14:textId="77777777" w:rsidR="003E5A7E" w:rsidRDefault="003E5A7E" w:rsidP="00E76E27"/>
        </w:tc>
        <w:tc>
          <w:tcPr>
            <w:tcW w:w="1981" w:type="dxa"/>
          </w:tcPr>
          <w:p w14:paraId="2F01DC24" w14:textId="77777777" w:rsidR="003E5A7E" w:rsidRDefault="003E5A7E" w:rsidP="00E76E27">
            <w:r>
              <w:t>Rust/ECS Output</w:t>
            </w:r>
          </w:p>
        </w:tc>
        <w:tc>
          <w:tcPr>
            <w:tcW w:w="3215" w:type="dxa"/>
          </w:tcPr>
          <w:p w14:paraId="75671629" w14:textId="77777777" w:rsidR="003E5A7E" w:rsidRDefault="003E5A7E" w:rsidP="00E76E27">
            <w:r>
              <w:t xml:space="preserve">C++/OOP Benchmark Output </w:t>
            </w:r>
          </w:p>
        </w:tc>
      </w:tr>
      <w:tr w:rsidR="003E5A7E" w14:paraId="1C8E3EBC" w14:textId="77777777" w:rsidTr="00E76E27">
        <w:tc>
          <w:tcPr>
            <w:tcW w:w="1885" w:type="dxa"/>
          </w:tcPr>
          <w:p w14:paraId="78A92ABE" w14:textId="77777777" w:rsidR="003E5A7E" w:rsidRDefault="003E5A7E" w:rsidP="00E76E27">
            <w:r>
              <w:t xml:space="preserve">Position </w:t>
            </w:r>
            <w:r>
              <w:br/>
              <w:t>(x, y , z)</w:t>
            </w:r>
          </w:p>
        </w:tc>
        <w:tc>
          <w:tcPr>
            <w:tcW w:w="1981" w:type="dxa"/>
          </w:tcPr>
          <w:p w14:paraId="0CD9C1E6" w14:textId="77777777" w:rsidR="003E5A7E" w:rsidRDefault="003E5A7E" w:rsidP="00E76E27">
            <w:r>
              <w:t>-649.5285</w:t>
            </w:r>
          </w:p>
          <w:p w14:paraId="18F0463C" w14:textId="77777777" w:rsidR="003E5A7E" w:rsidRDefault="003E5A7E" w:rsidP="00E76E27">
            <w:r>
              <w:t>-301.2899</w:t>
            </w:r>
          </w:p>
          <w:p w14:paraId="54C32FAE" w14:textId="77777777" w:rsidR="003E5A7E" w:rsidRDefault="003E5A7E" w:rsidP="00E76E27">
            <w:r>
              <w:t>1094.2408</w:t>
            </w:r>
          </w:p>
        </w:tc>
        <w:tc>
          <w:tcPr>
            <w:tcW w:w="3215" w:type="dxa"/>
          </w:tcPr>
          <w:p w14:paraId="5F0915C7" w14:textId="77777777" w:rsidR="003E5A7E" w:rsidRDefault="003E5A7E" w:rsidP="00E76E27">
            <w:r>
              <w:t>-719.885</w:t>
            </w:r>
          </w:p>
          <w:p w14:paraId="7A955EE3" w14:textId="77777777" w:rsidR="003E5A7E" w:rsidRDefault="003E5A7E" w:rsidP="00E76E27">
            <w:r>
              <w:t>-844.926</w:t>
            </w:r>
          </w:p>
          <w:p w14:paraId="4F66245F" w14:textId="77777777" w:rsidR="003E5A7E" w:rsidRDefault="003E5A7E" w:rsidP="00E76E27">
            <w:r>
              <w:t>1101.44</w:t>
            </w:r>
          </w:p>
        </w:tc>
      </w:tr>
      <w:tr w:rsidR="003E5A7E" w14:paraId="592D8009" w14:textId="77777777" w:rsidTr="00E76E27">
        <w:tc>
          <w:tcPr>
            <w:tcW w:w="1885" w:type="dxa"/>
          </w:tcPr>
          <w:p w14:paraId="18096D31" w14:textId="77777777" w:rsidR="003E5A7E" w:rsidRDefault="003E5A7E" w:rsidP="00E76E27">
            <w:r>
              <w:t xml:space="preserve">Euler Angles </w:t>
            </w:r>
            <w:r>
              <w:br/>
              <w:t>(roll, pitch, yaw)</w:t>
            </w:r>
          </w:p>
        </w:tc>
        <w:tc>
          <w:tcPr>
            <w:tcW w:w="1981" w:type="dxa"/>
          </w:tcPr>
          <w:p w14:paraId="3CAEC1CC" w14:textId="77777777" w:rsidR="003E5A7E" w:rsidRDefault="003E5A7E" w:rsidP="00E76E27">
            <w:r>
              <w:t>-12.28797</w:t>
            </w:r>
          </w:p>
          <w:p w14:paraId="174D9683" w14:textId="77777777" w:rsidR="003E5A7E" w:rsidRDefault="003E5A7E" w:rsidP="00E76E27">
            <w:r>
              <w:t>-3.4957612</w:t>
            </w:r>
          </w:p>
          <w:p w14:paraId="1693EC8B" w14:textId="77777777" w:rsidR="003E5A7E" w:rsidRDefault="003E5A7E" w:rsidP="00E76E27">
            <w:r>
              <w:t>-1.0381378</w:t>
            </w:r>
          </w:p>
        </w:tc>
        <w:tc>
          <w:tcPr>
            <w:tcW w:w="3215" w:type="dxa"/>
          </w:tcPr>
          <w:p w14:paraId="43E658E0" w14:textId="77777777" w:rsidR="003E5A7E" w:rsidRDefault="003E5A7E" w:rsidP="00E76E27">
            <w:r>
              <w:t>-11.2852</w:t>
            </w:r>
          </w:p>
          <w:p w14:paraId="76EC750B" w14:textId="77777777" w:rsidR="003E5A7E" w:rsidRDefault="003E5A7E" w:rsidP="00E76E27">
            <w:r>
              <w:t>-3.46273</w:t>
            </w:r>
          </w:p>
          <w:p w14:paraId="685327DF" w14:textId="77777777" w:rsidR="003E5A7E" w:rsidRDefault="003E5A7E" w:rsidP="00E76E27">
            <w:r>
              <w:t>-14.0013</w:t>
            </w:r>
          </w:p>
        </w:tc>
      </w:tr>
      <w:tr w:rsidR="003E5A7E" w14:paraId="26630D61" w14:textId="77777777" w:rsidTr="00E76E27">
        <w:tc>
          <w:tcPr>
            <w:tcW w:w="1885" w:type="dxa"/>
          </w:tcPr>
          <w:p w14:paraId="4195B3EF" w14:textId="77777777" w:rsidR="003E5A7E" w:rsidRDefault="003E5A7E" w:rsidP="00E76E27">
            <w:r>
              <w:t>Speed (knots)</w:t>
            </w:r>
          </w:p>
        </w:tc>
        <w:tc>
          <w:tcPr>
            <w:tcW w:w="1981" w:type="dxa"/>
          </w:tcPr>
          <w:p w14:paraId="2724A96C" w14:textId="77777777" w:rsidR="003E5A7E" w:rsidRDefault="003E5A7E" w:rsidP="00E76E27">
            <w:r w:rsidRPr="002474E3">
              <w:t>88.62229</w:t>
            </w:r>
          </w:p>
        </w:tc>
        <w:tc>
          <w:tcPr>
            <w:tcW w:w="3215" w:type="dxa"/>
          </w:tcPr>
          <w:p w14:paraId="448466A8" w14:textId="77777777" w:rsidR="003E5A7E" w:rsidRPr="00D064BF" w:rsidRDefault="003E5A7E" w:rsidP="00E76E27">
            <w:r w:rsidRPr="002474E3">
              <w:t>88.2994</w:t>
            </w:r>
          </w:p>
        </w:tc>
      </w:tr>
    </w:tbl>
    <w:p w14:paraId="408E71C4" w14:textId="1D9E25F0" w:rsidR="003E5A7E" w:rsidRDefault="003E5A7E" w:rsidP="00286ACD"/>
    <w:p w14:paraId="08460638" w14:textId="39B5216D" w:rsidR="003E5A7E" w:rsidRDefault="003E5A7E" w:rsidP="003E5A7E">
      <w:pPr>
        <w:pStyle w:val="Heading3"/>
        <w:jc w:val="left"/>
      </w:pPr>
      <w:r>
        <w:t>3.5.4 Test Five</w:t>
      </w:r>
      <w:r>
        <w:t xml:space="preserve"> (</w:t>
      </w:r>
      <w:r>
        <w:t>Yaw)</w:t>
      </w:r>
    </w:p>
    <w:tbl>
      <w:tblPr>
        <w:tblStyle w:val="TableGrid"/>
        <w:tblW w:w="7081" w:type="dxa"/>
        <w:tblCellMar>
          <w:left w:w="115" w:type="dxa"/>
          <w:right w:w="115" w:type="dxa"/>
        </w:tblCellMar>
        <w:tblLook w:val="04A0" w:firstRow="1" w:lastRow="0" w:firstColumn="1" w:lastColumn="0" w:noHBand="0" w:noVBand="1"/>
      </w:tblPr>
      <w:tblGrid>
        <w:gridCol w:w="1885"/>
        <w:gridCol w:w="1981"/>
        <w:gridCol w:w="3215"/>
      </w:tblGrid>
      <w:tr w:rsidR="003E5A7E" w14:paraId="5DA22252" w14:textId="77777777" w:rsidTr="00E76E27">
        <w:trPr>
          <w:trHeight w:val="332"/>
        </w:trPr>
        <w:tc>
          <w:tcPr>
            <w:tcW w:w="1885" w:type="dxa"/>
          </w:tcPr>
          <w:p w14:paraId="01693F3B" w14:textId="77777777" w:rsidR="003E5A7E" w:rsidRDefault="003E5A7E" w:rsidP="00E76E27"/>
        </w:tc>
        <w:tc>
          <w:tcPr>
            <w:tcW w:w="1981" w:type="dxa"/>
          </w:tcPr>
          <w:p w14:paraId="3DAB6658" w14:textId="77777777" w:rsidR="003E5A7E" w:rsidRDefault="003E5A7E" w:rsidP="00E76E27">
            <w:r>
              <w:t>Rust/ECS Output</w:t>
            </w:r>
          </w:p>
        </w:tc>
        <w:tc>
          <w:tcPr>
            <w:tcW w:w="3215" w:type="dxa"/>
          </w:tcPr>
          <w:p w14:paraId="73820260" w14:textId="77777777" w:rsidR="003E5A7E" w:rsidRDefault="003E5A7E" w:rsidP="00E76E27">
            <w:r>
              <w:t xml:space="preserve">C++/OOP Benchmark Output </w:t>
            </w:r>
          </w:p>
        </w:tc>
      </w:tr>
      <w:tr w:rsidR="003E5A7E" w14:paraId="15F270C7" w14:textId="77777777" w:rsidTr="00E76E27">
        <w:tc>
          <w:tcPr>
            <w:tcW w:w="1885" w:type="dxa"/>
          </w:tcPr>
          <w:p w14:paraId="300B90F6" w14:textId="77777777" w:rsidR="003E5A7E" w:rsidRDefault="003E5A7E" w:rsidP="00E76E27">
            <w:r>
              <w:t xml:space="preserve">Position </w:t>
            </w:r>
            <w:r>
              <w:br/>
              <w:t>(x, y , z)</w:t>
            </w:r>
          </w:p>
        </w:tc>
        <w:tc>
          <w:tcPr>
            <w:tcW w:w="1981" w:type="dxa"/>
          </w:tcPr>
          <w:p w14:paraId="46C4F9CB" w14:textId="77777777" w:rsidR="003E5A7E" w:rsidRDefault="003E5A7E" w:rsidP="00E76E27">
            <w:r>
              <w:t>-649.5285</w:t>
            </w:r>
          </w:p>
          <w:p w14:paraId="0DAFC514" w14:textId="77777777" w:rsidR="003E5A7E" w:rsidRDefault="003E5A7E" w:rsidP="00E76E27">
            <w:r>
              <w:t>-301.2899</w:t>
            </w:r>
          </w:p>
          <w:p w14:paraId="2B284C0F" w14:textId="77777777" w:rsidR="003E5A7E" w:rsidRDefault="003E5A7E" w:rsidP="00E76E27">
            <w:r>
              <w:t>1094.2408</w:t>
            </w:r>
          </w:p>
        </w:tc>
        <w:tc>
          <w:tcPr>
            <w:tcW w:w="3215" w:type="dxa"/>
          </w:tcPr>
          <w:p w14:paraId="43FAB357" w14:textId="77777777" w:rsidR="003E5A7E" w:rsidRDefault="003E5A7E" w:rsidP="00E76E27">
            <w:r>
              <w:t>-719.885</w:t>
            </w:r>
          </w:p>
          <w:p w14:paraId="03BEECEC" w14:textId="77777777" w:rsidR="003E5A7E" w:rsidRDefault="003E5A7E" w:rsidP="00E76E27">
            <w:r>
              <w:t>-844.926</w:t>
            </w:r>
          </w:p>
          <w:p w14:paraId="4E93C4D1" w14:textId="77777777" w:rsidR="003E5A7E" w:rsidRDefault="003E5A7E" w:rsidP="00E76E27">
            <w:r>
              <w:t>1101.44</w:t>
            </w:r>
          </w:p>
        </w:tc>
      </w:tr>
      <w:tr w:rsidR="003E5A7E" w14:paraId="5DCA22CC" w14:textId="77777777" w:rsidTr="00E76E27">
        <w:tc>
          <w:tcPr>
            <w:tcW w:w="1885" w:type="dxa"/>
          </w:tcPr>
          <w:p w14:paraId="10DD3685" w14:textId="77777777" w:rsidR="003E5A7E" w:rsidRDefault="003E5A7E" w:rsidP="00E76E27">
            <w:r>
              <w:t xml:space="preserve">Euler Angles </w:t>
            </w:r>
            <w:r>
              <w:br/>
              <w:t>(roll, pitch, yaw)</w:t>
            </w:r>
          </w:p>
        </w:tc>
        <w:tc>
          <w:tcPr>
            <w:tcW w:w="1981" w:type="dxa"/>
          </w:tcPr>
          <w:p w14:paraId="118156F3" w14:textId="77777777" w:rsidR="003E5A7E" w:rsidRDefault="003E5A7E" w:rsidP="00E76E27">
            <w:r>
              <w:t>-12.28797</w:t>
            </w:r>
          </w:p>
          <w:p w14:paraId="29F15875" w14:textId="77777777" w:rsidR="003E5A7E" w:rsidRDefault="003E5A7E" w:rsidP="00E76E27">
            <w:r>
              <w:t>-3.4957612</w:t>
            </w:r>
          </w:p>
          <w:p w14:paraId="2ADB527A" w14:textId="77777777" w:rsidR="003E5A7E" w:rsidRDefault="003E5A7E" w:rsidP="00E76E27">
            <w:r>
              <w:t>-1.0381378</w:t>
            </w:r>
          </w:p>
        </w:tc>
        <w:tc>
          <w:tcPr>
            <w:tcW w:w="3215" w:type="dxa"/>
          </w:tcPr>
          <w:p w14:paraId="3AF7E138" w14:textId="77777777" w:rsidR="003E5A7E" w:rsidRDefault="003E5A7E" w:rsidP="00E76E27">
            <w:r>
              <w:t>-11.2852</w:t>
            </w:r>
          </w:p>
          <w:p w14:paraId="52880572" w14:textId="77777777" w:rsidR="003E5A7E" w:rsidRDefault="003E5A7E" w:rsidP="00E76E27">
            <w:r>
              <w:t>-3.46273</w:t>
            </w:r>
          </w:p>
          <w:p w14:paraId="4745DA07" w14:textId="77777777" w:rsidR="003E5A7E" w:rsidRDefault="003E5A7E" w:rsidP="00E76E27">
            <w:r>
              <w:t>-14.0013</w:t>
            </w:r>
          </w:p>
        </w:tc>
      </w:tr>
      <w:tr w:rsidR="003E5A7E" w14:paraId="08B69500" w14:textId="77777777" w:rsidTr="00E76E27">
        <w:tc>
          <w:tcPr>
            <w:tcW w:w="1885" w:type="dxa"/>
          </w:tcPr>
          <w:p w14:paraId="2EA5C74C" w14:textId="77777777" w:rsidR="003E5A7E" w:rsidRDefault="003E5A7E" w:rsidP="00E76E27">
            <w:r>
              <w:t>Speed (knots)</w:t>
            </w:r>
          </w:p>
        </w:tc>
        <w:tc>
          <w:tcPr>
            <w:tcW w:w="1981" w:type="dxa"/>
          </w:tcPr>
          <w:p w14:paraId="28DB8AA0" w14:textId="77777777" w:rsidR="003E5A7E" w:rsidRDefault="003E5A7E" w:rsidP="00E76E27">
            <w:r w:rsidRPr="002474E3">
              <w:t>88.62229</w:t>
            </w:r>
          </w:p>
        </w:tc>
        <w:tc>
          <w:tcPr>
            <w:tcW w:w="3215" w:type="dxa"/>
          </w:tcPr>
          <w:p w14:paraId="0961D1B4" w14:textId="77777777" w:rsidR="003E5A7E" w:rsidRPr="00D064BF" w:rsidRDefault="003E5A7E" w:rsidP="00E76E27">
            <w:r w:rsidRPr="002474E3">
              <w:t>88.2994</w:t>
            </w:r>
          </w:p>
        </w:tc>
      </w:tr>
    </w:tbl>
    <w:p w14:paraId="57222135" w14:textId="75A25364" w:rsidR="003E5A7E" w:rsidRDefault="003E5A7E" w:rsidP="00286ACD"/>
    <w:p w14:paraId="1277C540" w14:textId="10365346" w:rsidR="003E5A7E" w:rsidRDefault="003E5A7E" w:rsidP="003E5A7E">
      <w:pPr>
        <w:pStyle w:val="Heading3"/>
        <w:jc w:val="left"/>
      </w:pPr>
      <w:r>
        <w:lastRenderedPageBreak/>
        <w:t>3.5.4 Test Six</w:t>
      </w:r>
      <w:r>
        <w:t xml:space="preserve"> (</w:t>
      </w:r>
      <w:r>
        <w:t>Flaps)</w:t>
      </w:r>
    </w:p>
    <w:tbl>
      <w:tblPr>
        <w:tblStyle w:val="TableGrid"/>
        <w:tblW w:w="7081" w:type="dxa"/>
        <w:tblCellMar>
          <w:left w:w="115" w:type="dxa"/>
          <w:right w:w="115" w:type="dxa"/>
        </w:tblCellMar>
        <w:tblLook w:val="04A0" w:firstRow="1" w:lastRow="0" w:firstColumn="1" w:lastColumn="0" w:noHBand="0" w:noVBand="1"/>
      </w:tblPr>
      <w:tblGrid>
        <w:gridCol w:w="1885"/>
        <w:gridCol w:w="1981"/>
        <w:gridCol w:w="3215"/>
      </w:tblGrid>
      <w:tr w:rsidR="003E5A7E" w14:paraId="035B1F1F" w14:textId="77777777" w:rsidTr="00E76E27">
        <w:trPr>
          <w:trHeight w:val="332"/>
        </w:trPr>
        <w:tc>
          <w:tcPr>
            <w:tcW w:w="1885" w:type="dxa"/>
          </w:tcPr>
          <w:p w14:paraId="17D6D330" w14:textId="77777777" w:rsidR="003E5A7E" w:rsidRDefault="003E5A7E" w:rsidP="00E76E27"/>
        </w:tc>
        <w:tc>
          <w:tcPr>
            <w:tcW w:w="1981" w:type="dxa"/>
          </w:tcPr>
          <w:p w14:paraId="27708EFD" w14:textId="77777777" w:rsidR="003E5A7E" w:rsidRDefault="003E5A7E" w:rsidP="00E76E27">
            <w:r>
              <w:t>Rust/ECS Output</w:t>
            </w:r>
          </w:p>
        </w:tc>
        <w:tc>
          <w:tcPr>
            <w:tcW w:w="3215" w:type="dxa"/>
          </w:tcPr>
          <w:p w14:paraId="242A3C61" w14:textId="77777777" w:rsidR="003E5A7E" w:rsidRDefault="003E5A7E" w:rsidP="00E76E27">
            <w:r>
              <w:t xml:space="preserve">C++/OOP Benchmark Output </w:t>
            </w:r>
          </w:p>
        </w:tc>
      </w:tr>
      <w:tr w:rsidR="003E5A7E" w14:paraId="7EC50D10" w14:textId="77777777" w:rsidTr="00E76E27">
        <w:tc>
          <w:tcPr>
            <w:tcW w:w="1885" w:type="dxa"/>
          </w:tcPr>
          <w:p w14:paraId="59C59F7C" w14:textId="77777777" w:rsidR="003E5A7E" w:rsidRDefault="003E5A7E" w:rsidP="00E76E27">
            <w:r>
              <w:t xml:space="preserve">Position </w:t>
            </w:r>
            <w:r>
              <w:br/>
              <w:t>(x, y , z)</w:t>
            </w:r>
          </w:p>
        </w:tc>
        <w:tc>
          <w:tcPr>
            <w:tcW w:w="1981" w:type="dxa"/>
          </w:tcPr>
          <w:p w14:paraId="0D842CDE" w14:textId="77777777" w:rsidR="003E5A7E" w:rsidRDefault="003E5A7E" w:rsidP="00E76E27">
            <w:r>
              <w:t>-649.5285</w:t>
            </w:r>
          </w:p>
          <w:p w14:paraId="22BA0BCE" w14:textId="77777777" w:rsidR="003E5A7E" w:rsidRDefault="003E5A7E" w:rsidP="00E76E27">
            <w:r>
              <w:t>-301.2899</w:t>
            </w:r>
          </w:p>
          <w:p w14:paraId="5663986E" w14:textId="77777777" w:rsidR="003E5A7E" w:rsidRDefault="003E5A7E" w:rsidP="00E76E27">
            <w:r>
              <w:t>1094.2408</w:t>
            </w:r>
          </w:p>
        </w:tc>
        <w:tc>
          <w:tcPr>
            <w:tcW w:w="3215" w:type="dxa"/>
          </w:tcPr>
          <w:p w14:paraId="45DB8F73" w14:textId="77777777" w:rsidR="003E5A7E" w:rsidRDefault="003E5A7E" w:rsidP="00E76E27">
            <w:r>
              <w:t>-719.885</w:t>
            </w:r>
          </w:p>
          <w:p w14:paraId="131B004D" w14:textId="77777777" w:rsidR="003E5A7E" w:rsidRDefault="003E5A7E" w:rsidP="00E76E27">
            <w:r>
              <w:t>-844.926</w:t>
            </w:r>
          </w:p>
          <w:p w14:paraId="0DE7556E" w14:textId="77777777" w:rsidR="003E5A7E" w:rsidRDefault="003E5A7E" w:rsidP="00E76E27">
            <w:r>
              <w:t>1101.44</w:t>
            </w:r>
          </w:p>
        </w:tc>
      </w:tr>
      <w:tr w:rsidR="003E5A7E" w14:paraId="591BB035" w14:textId="77777777" w:rsidTr="00E76E27">
        <w:tc>
          <w:tcPr>
            <w:tcW w:w="1885" w:type="dxa"/>
          </w:tcPr>
          <w:p w14:paraId="6893102D" w14:textId="77777777" w:rsidR="003E5A7E" w:rsidRDefault="003E5A7E" w:rsidP="00E76E27">
            <w:r>
              <w:t xml:space="preserve">Euler Angles </w:t>
            </w:r>
            <w:r>
              <w:br/>
              <w:t>(roll, pitch, yaw)</w:t>
            </w:r>
          </w:p>
        </w:tc>
        <w:tc>
          <w:tcPr>
            <w:tcW w:w="1981" w:type="dxa"/>
          </w:tcPr>
          <w:p w14:paraId="6CE087CE" w14:textId="77777777" w:rsidR="003E5A7E" w:rsidRDefault="003E5A7E" w:rsidP="00E76E27">
            <w:r>
              <w:t>-12.28797</w:t>
            </w:r>
          </w:p>
          <w:p w14:paraId="7CC6D488" w14:textId="77777777" w:rsidR="003E5A7E" w:rsidRDefault="003E5A7E" w:rsidP="00E76E27">
            <w:r>
              <w:t>-3.4957612</w:t>
            </w:r>
          </w:p>
          <w:p w14:paraId="72D4586B" w14:textId="77777777" w:rsidR="003E5A7E" w:rsidRDefault="003E5A7E" w:rsidP="00E76E27">
            <w:r>
              <w:t>-1.0381378</w:t>
            </w:r>
          </w:p>
        </w:tc>
        <w:tc>
          <w:tcPr>
            <w:tcW w:w="3215" w:type="dxa"/>
          </w:tcPr>
          <w:p w14:paraId="5750FA2E" w14:textId="77777777" w:rsidR="003E5A7E" w:rsidRDefault="003E5A7E" w:rsidP="00E76E27">
            <w:r>
              <w:t>-11.2852</w:t>
            </w:r>
          </w:p>
          <w:p w14:paraId="589A938C" w14:textId="77777777" w:rsidR="003E5A7E" w:rsidRDefault="003E5A7E" w:rsidP="00E76E27">
            <w:r>
              <w:t>-3.46273</w:t>
            </w:r>
          </w:p>
          <w:p w14:paraId="3D1B3DB9" w14:textId="77777777" w:rsidR="003E5A7E" w:rsidRDefault="003E5A7E" w:rsidP="00E76E27">
            <w:r>
              <w:t>-14.0013</w:t>
            </w:r>
          </w:p>
        </w:tc>
      </w:tr>
      <w:tr w:rsidR="003E5A7E" w14:paraId="18DCBC32" w14:textId="77777777" w:rsidTr="00E76E27">
        <w:tc>
          <w:tcPr>
            <w:tcW w:w="1885" w:type="dxa"/>
          </w:tcPr>
          <w:p w14:paraId="1643BE78" w14:textId="77777777" w:rsidR="003E5A7E" w:rsidRDefault="003E5A7E" w:rsidP="00E76E27">
            <w:r>
              <w:t>Speed (knots)</w:t>
            </w:r>
          </w:p>
        </w:tc>
        <w:tc>
          <w:tcPr>
            <w:tcW w:w="1981" w:type="dxa"/>
          </w:tcPr>
          <w:p w14:paraId="3FEEB392" w14:textId="77777777" w:rsidR="003E5A7E" w:rsidRDefault="003E5A7E" w:rsidP="00E76E27">
            <w:r w:rsidRPr="002474E3">
              <w:t>88.62229</w:t>
            </w:r>
          </w:p>
        </w:tc>
        <w:tc>
          <w:tcPr>
            <w:tcW w:w="3215" w:type="dxa"/>
          </w:tcPr>
          <w:p w14:paraId="436BC7CC" w14:textId="77777777" w:rsidR="003E5A7E" w:rsidRPr="00D064BF" w:rsidRDefault="003E5A7E" w:rsidP="00E76E27">
            <w:r w:rsidRPr="002474E3">
              <w:t>88.2994</w:t>
            </w:r>
          </w:p>
        </w:tc>
      </w:tr>
    </w:tbl>
    <w:p w14:paraId="7F788BF8" w14:textId="38FDD424" w:rsidR="003E5A7E" w:rsidRDefault="003E5A7E" w:rsidP="00286ACD"/>
    <w:p w14:paraId="58EB8C27" w14:textId="3ADDA866" w:rsidR="009C3F20" w:rsidRDefault="00251273" w:rsidP="009C3F20">
      <w:pPr>
        <w:pStyle w:val="Heading1"/>
      </w:pPr>
      <w:bookmarkStart w:id="136" w:name="_Toc56095838"/>
      <w:r>
        <w:t>V.  Conclusions and Recommendations</w:t>
      </w:r>
      <w:bookmarkEnd w:id="136"/>
    </w:p>
    <w:p w14:paraId="6492171C" w14:textId="7B064C37" w:rsidR="009C3F20" w:rsidRDefault="009C3F20" w:rsidP="009C3F20">
      <w:r>
        <w:t>(should the contribution part of the intro go here)</w:t>
      </w:r>
    </w:p>
    <w:p w14:paraId="3BA6D53D" w14:textId="030427F3" w:rsidR="00E97EE9" w:rsidRDefault="00E97EE9" w:rsidP="00E97EE9">
      <w:pPr>
        <w:pStyle w:val="Heading2"/>
      </w:pPr>
      <w:r>
        <w:t>Research Conclusions</w:t>
      </w:r>
    </w:p>
    <w:p w14:paraId="517D4F45" w14:textId="77777777" w:rsidR="00A06D54" w:rsidRPr="00A06D54" w:rsidRDefault="00A06D54" w:rsidP="00A06D54"/>
    <w:p w14:paraId="0D300DA6" w14:textId="77777777" w:rsidR="00251273" w:rsidRDefault="00251273" w:rsidP="003D7E9C">
      <w:pPr>
        <w:pStyle w:val="Heading2"/>
      </w:pPr>
      <w:bookmarkStart w:id="137" w:name="_Toc56095841"/>
      <w:r>
        <w:t>Significance of Research</w:t>
      </w:r>
      <w:bookmarkEnd w:id="137"/>
    </w:p>
    <w:p w14:paraId="078861D7" w14:textId="77777777" w:rsidR="00251273" w:rsidRDefault="009855A1" w:rsidP="003D7E9C">
      <w:pPr>
        <w:pStyle w:val="BodyText"/>
      </w:pPr>
      <w:r>
        <w:t>Text</w:t>
      </w:r>
    </w:p>
    <w:p w14:paraId="3F6F047C" w14:textId="77777777" w:rsidR="00251273" w:rsidRDefault="00251273" w:rsidP="003D7E9C">
      <w:pPr>
        <w:pStyle w:val="Heading2"/>
      </w:pPr>
      <w:bookmarkStart w:id="138" w:name="_Toc56095843"/>
      <w:r>
        <w:t>Recommendations for Future Research</w:t>
      </w:r>
      <w:bookmarkEnd w:id="138"/>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39" w:name="_Toc56095844"/>
      <w:r>
        <w:t>Summary</w:t>
      </w:r>
      <w:bookmarkEnd w:id="139"/>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0" w:name="_Toc56095845"/>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0"/>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05464C0F" w14:textId="131B894F" w:rsidR="00216100" w:rsidRDefault="000A7840" w:rsidP="00E0754D">
      <w:r w:rsidRPr="00810684">
        <w:t>fgfs.exe --aircraft=ufo --disable-panel --disable-sound --enable-hud --disable-random-objects --fdm=null --vc=0 --timeofday=noon --native-fdm=socket,in,30,,5500,udp</w:t>
      </w:r>
    </w:p>
    <w:p w14:paraId="226F541F" w14:textId="77777777" w:rsidR="00727E09" w:rsidRDefault="00727E09"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1" w:name="_Toc493484480"/>
      <w:bookmarkStart w:id="142" w:name="_Toc493484720"/>
      <w:bookmarkStart w:id="143" w:name="_Toc494527317"/>
      <w:bookmarkStart w:id="144" w:name="_Toc495221484"/>
      <w:bookmarkStart w:id="145" w:name="_Toc495663200"/>
      <w:bookmarkStart w:id="146" w:name="_Toc495826223"/>
      <w:bookmarkStart w:id="147" w:name="_Toc495826331"/>
      <w:bookmarkStart w:id="148" w:name="_Toc495999072"/>
      <w:bookmarkStart w:id="149" w:name="_Toc496074870"/>
      <w:bookmarkStart w:id="150" w:name="_Toc496074966"/>
      <w:bookmarkStart w:id="151" w:name="_Toc496075140"/>
      <w:bookmarkStart w:id="152" w:name="_Toc496075298"/>
      <w:bookmarkStart w:id="153" w:name="_Toc496075363"/>
      <w:bookmarkStart w:id="154" w:name="_Toc496080607"/>
      <w:bookmarkStart w:id="155" w:name="_Toc497120310"/>
      <w:bookmarkStart w:id="156" w:name="_Toc503248614"/>
      <w:bookmarkStart w:id="157" w:name="_Toc504131206"/>
      <w:bookmarkStart w:id="158" w:name="_Toc504131408"/>
      <w:bookmarkStart w:id="159" w:name="_Toc504131563"/>
      <w:bookmarkStart w:id="160" w:name="_Toc1369874"/>
      <w:bookmarkStart w:id="161" w:name="_Toc235956796"/>
      <w:bookmarkStart w:id="162" w:name="_Toc56095846"/>
      <w:r w:rsidRPr="003F5979">
        <w:lastRenderedPageBreak/>
        <w:t>Bibliography</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1B00665C" w:rsidR="008238F5" w:rsidRDefault="008238F5" w:rsidP="00E333CB">
      <w:pPr>
        <w:rPr>
          <w:rStyle w:val="Hyperlink"/>
        </w:rPr>
      </w:pPr>
      <w:r>
        <w:lastRenderedPageBreak/>
        <w:t xml:space="preserve">[33] </w:t>
      </w:r>
      <w:hyperlink r:id="rId22" w:history="1">
        <w:r w:rsidRPr="005947A1">
          <w:rPr>
            <w:rStyle w:val="Hyperlink"/>
          </w:rPr>
          <w:t>http://wiki.flightgear.org/Flight_Dynamics_Model</w:t>
        </w:r>
      </w:hyperlink>
    </w:p>
    <w:p w14:paraId="7963881F" w14:textId="407B51D9" w:rsidR="00B243E9" w:rsidRDefault="00B243E9" w:rsidP="00E333CB"/>
    <w:p w14:paraId="55FFCB98" w14:textId="4A1ADBEF" w:rsidR="00B243E9" w:rsidRDefault="00B243E9" w:rsidP="00E333CB">
      <w:r>
        <w:t>[34] vagedes</w:t>
      </w:r>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37AAB766"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77777777" w:rsidR="00D72A41" w:rsidRDefault="00D72A41" w:rsidP="00A5774D">
      <w:pPr>
        <w:spacing w:line="276" w:lineRule="auto"/>
      </w:pPr>
    </w:p>
    <w:p w14:paraId="1490C90F" w14:textId="77777777" w:rsidR="009916FC" w:rsidRDefault="009916FC" w:rsidP="00A5774D">
      <w:pPr>
        <w:spacing w:line="276" w:lineRule="auto"/>
      </w:pPr>
    </w:p>
    <w:p w14:paraId="2179E835" w14:textId="584707C1" w:rsidR="00D72A41" w:rsidRDefault="00D72A41">
      <w:pPr>
        <w:pStyle w:val="Heading1"/>
      </w:pPr>
      <w:r>
        <w:lastRenderedPageBreak/>
        <w:t>Acronyms</w:t>
      </w:r>
    </w:p>
    <w:p w14:paraId="6D2A4D31" w14:textId="77777777" w:rsidR="009E6E1E" w:rsidRDefault="009E6E1E">
      <w:pPr>
        <w:pStyle w:val="Heading1"/>
      </w:pPr>
    </w:p>
    <w:sectPr w:rsidR="009E6E1E"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B5238D" w:rsidRDefault="00B5238D">
      <w:pPr>
        <w:spacing w:line="240" w:lineRule="auto"/>
      </w:pPr>
      <w:r>
        <w:separator/>
      </w:r>
    </w:p>
  </w:endnote>
  <w:endnote w:type="continuationSeparator" w:id="0">
    <w:p w14:paraId="0C2EC50E" w14:textId="77777777" w:rsidR="00B5238D" w:rsidRDefault="00B5238D">
      <w:pPr>
        <w:spacing w:line="240" w:lineRule="auto"/>
      </w:pPr>
      <w:r>
        <w:continuationSeparator/>
      </w:r>
    </w:p>
  </w:endnote>
  <w:endnote w:type="continuationNotice" w:id="1">
    <w:p w14:paraId="33B7FD36" w14:textId="77777777" w:rsidR="00B5238D" w:rsidRDefault="00B523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5238D" w:rsidRDefault="00B5238D"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61A2F545" w:rsidR="00B5238D" w:rsidRDefault="00B5238D">
    <w:pPr>
      <w:pStyle w:val="Footer"/>
      <w:jc w:val="center"/>
    </w:pPr>
    <w:r>
      <w:fldChar w:fldCharType="begin"/>
    </w:r>
    <w:r>
      <w:instrText xml:space="preserve"> PAGE   \* MERGEFORMAT </w:instrText>
    </w:r>
    <w:r>
      <w:fldChar w:fldCharType="separate"/>
    </w:r>
    <w:r w:rsidR="00F446F2">
      <w:rPr>
        <w:noProof/>
      </w:rPr>
      <w:t>43</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B5238D" w:rsidRDefault="00B5238D">
      <w:pPr>
        <w:spacing w:line="240" w:lineRule="auto"/>
      </w:pPr>
      <w:r>
        <w:separator/>
      </w:r>
    </w:p>
  </w:footnote>
  <w:footnote w:type="continuationSeparator" w:id="0">
    <w:p w14:paraId="30847DDF" w14:textId="77777777" w:rsidR="00B5238D" w:rsidRDefault="00B5238D">
      <w:pPr>
        <w:spacing w:line="240" w:lineRule="auto"/>
      </w:pPr>
      <w:r>
        <w:continuationSeparator/>
      </w:r>
    </w:p>
  </w:footnote>
  <w:footnote w:type="continuationNotice" w:id="1">
    <w:p w14:paraId="004D04F2" w14:textId="77777777" w:rsidR="00B5238D" w:rsidRDefault="00B5238D">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796"/>
    <w:rsid w:val="000059E6"/>
    <w:rsid w:val="00005C02"/>
    <w:rsid w:val="00006334"/>
    <w:rsid w:val="00006474"/>
    <w:rsid w:val="000068E9"/>
    <w:rsid w:val="00006A93"/>
    <w:rsid w:val="00007EA1"/>
    <w:rsid w:val="00010452"/>
    <w:rsid w:val="00011173"/>
    <w:rsid w:val="00011602"/>
    <w:rsid w:val="00011BD7"/>
    <w:rsid w:val="00011C33"/>
    <w:rsid w:val="00012305"/>
    <w:rsid w:val="000127E6"/>
    <w:rsid w:val="00013310"/>
    <w:rsid w:val="00013DC5"/>
    <w:rsid w:val="00014396"/>
    <w:rsid w:val="0001502A"/>
    <w:rsid w:val="00017AFA"/>
    <w:rsid w:val="000205A0"/>
    <w:rsid w:val="000209CA"/>
    <w:rsid w:val="00020E0D"/>
    <w:rsid w:val="00021D17"/>
    <w:rsid w:val="00022D94"/>
    <w:rsid w:val="0002403D"/>
    <w:rsid w:val="00025965"/>
    <w:rsid w:val="00025CB5"/>
    <w:rsid w:val="00027159"/>
    <w:rsid w:val="000276B1"/>
    <w:rsid w:val="00030668"/>
    <w:rsid w:val="00032293"/>
    <w:rsid w:val="00033B9E"/>
    <w:rsid w:val="00035B36"/>
    <w:rsid w:val="0004035C"/>
    <w:rsid w:val="00042B01"/>
    <w:rsid w:val="0004390A"/>
    <w:rsid w:val="00043AD2"/>
    <w:rsid w:val="00044CD2"/>
    <w:rsid w:val="00045A0D"/>
    <w:rsid w:val="000463BE"/>
    <w:rsid w:val="0005230B"/>
    <w:rsid w:val="00052356"/>
    <w:rsid w:val="00052B27"/>
    <w:rsid w:val="00052D14"/>
    <w:rsid w:val="0005366B"/>
    <w:rsid w:val="00053E7B"/>
    <w:rsid w:val="00054D32"/>
    <w:rsid w:val="00055083"/>
    <w:rsid w:val="00055429"/>
    <w:rsid w:val="000560D0"/>
    <w:rsid w:val="00056220"/>
    <w:rsid w:val="00056CF7"/>
    <w:rsid w:val="000573BC"/>
    <w:rsid w:val="000602E1"/>
    <w:rsid w:val="0006101B"/>
    <w:rsid w:val="000613F9"/>
    <w:rsid w:val="000615AF"/>
    <w:rsid w:val="000618F8"/>
    <w:rsid w:val="00062036"/>
    <w:rsid w:val="00062C7C"/>
    <w:rsid w:val="000630D9"/>
    <w:rsid w:val="000639AC"/>
    <w:rsid w:val="00065719"/>
    <w:rsid w:val="000657D5"/>
    <w:rsid w:val="0006610D"/>
    <w:rsid w:val="0006779B"/>
    <w:rsid w:val="00070E18"/>
    <w:rsid w:val="000721E2"/>
    <w:rsid w:val="00072F71"/>
    <w:rsid w:val="000733E6"/>
    <w:rsid w:val="00073813"/>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6E8"/>
    <w:rsid w:val="00086413"/>
    <w:rsid w:val="000866FB"/>
    <w:rsid w:val="00090439"/>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3494"/>
    <w:rsid w:val="000B47F3"/>
    <w:rsid w:val="000B4C1D"/>
    <w:rsid w:val="000B5AB9"/>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EE6"/>
    <w:rsid w:val="000D1F67"/>
    <w:rsid w:val="000D2314"/>
    <w:rsid w:val="000D2DA9"/>
    <w:rsid w:val="000D38C0"/>
    <w:rsid w:val="000D4DEA"/>
    <w:rsid w:val="000D5D0F"/>
    <w:rsid w:val="000D614B"/>
    <w:rsid w:val="000D71B0"/>
    <w:rsid w:val="000D730E"/>
    <w:rsid w:val="000D7471"/>
    <w:rsid w:val="000D7889"/>
    <w:rsid w:val="000D7BA2"/>
    <w:rsid w:val="000E05C3"/>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8EA"/>
    <w:rsid w:val="001119B8"/>
    <w:rsid w:val="00111D74"/>
    <w:rsid w:val="00112836"/>
    <w:rsid w:val="0011376C"/>
    <w:rsid w:val="00113870"/>
    <w:rsid w:val="00113A5E"/>
    <w:rsid w:val="00114BFA"/>
    <w:rsid w:val="00114C20"/>
    <w:rsid w:val="001151EA"/>
    <w:rsid w:val="00117019"/>
    <w:rsid w:val="00117CB0"/>
    <w:rsid w:val="0012020A"/>
    <w:rsid w:val="001224C1"/>
    <w:rsid w:val="00122560"/>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E73"/>
    <w:rsid w:val="00140F2A"/>
    <w:rsid w:val="00140F7F"/>
    <w:rsid w:val="001420C1"/>
    <w:rsid w:val="00142730"/>
    <w:rsid w:val="0014287F"/>
    <w:rsid w:val="00142A88"/>
    <w:rsid w:val="0014440C"/>
    <w:rsid w:val="00144B0E"/>
    <w:rsid w:val="0014544A"/>
    <w:rsid w:val="001457A0"/>
    <w:rsid w:val="00145815"/>
    <w:rsid w:val="001458EA"/>
    <w:rsid w:val="00145D7B"/>
    <w:rsid w:val="00151AA8"/>
    <w:rsid w:val="00151EC9"/>
    <w:rsid w:val="001520C0"/>
    <w:rsid w:val="001524DF"/>
    <w:rsid w:val="00152C36"/>
    <w:rsid w:val="001530AD"/>
    <w:rsid w:val="00153966"/>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66F64"/>
    <w:rsid w:val="00170620"/>
    <w:rsid w:val="00172282"/>
    <w:rsid w:val="00172B11"/>
    <w:rsid w:val="00174502"/>
    <w:rsid w:val="001747B2"/>
    <w:rsid w:val="0017491B"/>
    <w:rsid w:val="00174CE2"/>
    <w:rsid w:val="001756F3"/>
    <w:rsid w:val="00175C0A"/>
    <w:rsid w:val="00176701"/>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0EE0"/>
    <w:rsid w:val="00192737"/>
    <w:rsid w:val="00192DF9"/>
    <w:rsid w:val="001931E1"/>
    <w:rsid w:val="001935DE"/>
    <w:rsid w:val="00194997"/>
    <w:rsid w:val="001958FE"/>
    <w:rsid w:val="001A3649"/>
    <w:rsid w:val="001A4A4F"/>
    <w:rsid w:val="001A5848"/>
    <w:rsid w:val="001A5EFD"/>
    <w:rsid w:val="001A6024"/>
    <w:rsid w:val="001A6271"/>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906"/>
    <w:rsid w:val="001B7E4A"/>
    <w:rsid w:val="001C0962"/>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6AF7"/>
    <w:rsid w:val="001C7BDE"/>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A1C"/>
    <w:rsid w:val="001E3721"/>
    <w:rsid w:val="001E471E"/>
    <w:rsid w:val="001E5552"/>
    <w:rsid w:val="001E5F6F"/>
    <w:rsid w:val="001E6659"/>
    <w:rsid w:val="001E6AF8"/>
    <w:rsid w:val="001F0741"/>
    <w:rsid w:val="001F0EBF"/>
    <w:rsid w:val="001F128B"/>
    <w:rsid w:val="001F12B1"/>
    <w:rsid w:val="001F226A"/>
    <w:rsid w:val="001F2FE1"/>
    <w:rsid w:val="001F3AE1"/>
    <w:rsid w:val="001F403E"/>
    <w:rsid w:val="001F4092"/>
    <w:rsid w:val="001F444A"/>
    <w:rsid w:val="001F51D3"/>
    <w:rsid w:val="001F68F9"/>
    <w:rsid w:val="001F7669"/>
    <w:rsid w:val="001F7FEF"/>
    <w:rsid w:val="00202F11"/>
    <w:rsid w:val="002051C7"/>
    <w:rsid w:val="002067FC"/>
    <w:rsid w:val="0021070E"/>
    <w:rsid w:val="00212E82"/>
    <w:rsid w:val="0021427C"/>
    <w:rsid w:val="0021554F"/>
    <w:rsid w:val="00216100"/>
    <w:rsid w:val="00216390"/>
    <w:rsid w:val="0021641C"/>
    <w:rsid w:val="00216545"/>
    <w:rsid w:val="00217CC0"/>
    <w:rsid w:val="002207EE"/>
    <w:rsid w:val="00221696"/>
    <w:rsid w:val="00221A49"/>
    <w:rsid w:val="00223CCE"/>
    <w:rsid w:val="002254E4"/>
    <w:rsid w:val="00225941"/>
    <w:rsid w:val="00225DFB"/>
    <w:rsid w:val="00226987"/>
    <w:rsid w:val="002278CF"/>
    <w:rsid w:val="002315DB"/>
    <w:rsid w:val="002317D2"/>
    <w:rsid w:val="00233465"/>
    <w:rsid w:val="0023360A"/>
    <w:rsid w:val="00233F71"/>
    <w:rsid w:val="00236827"/>
    <w:rsid w:val="00240342"/>
    <w:rsid w:val="0024088D"/>
    <w:rsid w:val="00242B32"/>
    <w:rsid w:val="00242CA5"/>
    <w:rsid w:val="00244B00"/>
    <w:rsid w:val="00244B93"/>
    <w:rsid w:val="00245221"/>
    <w:rsid w:val="00247021"/>
    <w:rsid w:val="002474E3"/>
    <w:rsid w:val="0024765B"/>
    <w:rsid w:val="002509C9"/>
    <w:rsid w:val="00250C99"/>
    <w:rsid w:val="00250E7D"/>
    <w:rsid w:val="00250FBF"/>
    <w:rsid w:val="00251273"/>
    <w:rsid w:val="00252839"/>
    <w:rsid w:val="002532EC"/>
    <w:rsid w:val="002536CB"/>
    <w:rsid w:val="00253BE4"/>
    <w:rsid w:val="002544B5"/>
    <w:rsid w:val="00254C05"/>
    <w:rsid w:val="00256844"/>
    <w:rsid w:val="00257C87"/>
    <w:rsid w:val="00257CBF"/>
    <w:rsid w:val="00260509"/>
    <w:rsid w:val="00260556"/>
    <w:rsid w:val="00260B6B"/>
    <w:rsid w:val="00260ED7"/>
    <w:rsid w:val="00261D74"/>
    <w:rsid w:val="0026292C"/>
    <w:rsid w:val="00262A73"/>
    <w:rsid w:val="00262DC1"/>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4D3"/>
    <w:rsid w:val="00276647"/>
    <w:rsid w:val="00277BFF"/>
    <w:rsid w:val="00280076"/>
    <w:rsid w:val="00280470"/>
    <w:rsid w:val="00280E48"/>
    <w:rsid w:val="00281A5B"/>
    <w:rsid w:val="00281E92"/>
    <w:rsid w:val="002833F1"/>
    <w:rsid w:val="00283CE3"/>
    <w:rsid w:val="00284343"/>
    <w:rsid w:val="002849C4"/>
    <w:rsid w:val="00284CC7"/>
    <w:rsid w:val="0028544C"/>
    <w:rsid w:val="002856C4"/>
    <w:rsid w:val="00286ACD"/>
    <w:rsid w:val="00286C75"/>
    <w:rsid w:val="00286CAA"/>
    <w:rsid w:val="0029063D"/>
    <w:rsid w:val="00291141"/>
    <w:rsid w:val="0029143D"/>
    <w:rsid w:val="00291A27"/>
    <w:rsid w:val="00291BEF"/>
    <w:rsid w:val="002926A4"/>
    <w:rsid w:val="00293A03"/>
    <w:rsid w:val="00294195"/>
    <w:rsid w:val="00294A6F"/>
    <w:rsid w:val="00295217"/>
    <w:rsid w:val="00295C57"/>
    <w:rsid w:val="002967BE"/>
    <w:rsid w:val="0029754F"/>
    <w:rsid w:val="002977AE"/>
    <w:rsid w:val="002A046E"/>
    <w:rsid w:val="002A061A"/>
    <w:rsid w:val="002A06B5"/>
    <w:rsid w:val="002A3E07"/>
    <w:rsid w:val="002A4569"/>
    <w:rsid w:val="002A50C8"/>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2B2"/>
    <w:rsid w:val="002D6E06"/>
    <w:rsid w:val="002D7155"/>
    <w:rsid w:val="002D7B07"/>
    <w:rsid w:val="002E06B9"/>
    <w:rsid w:val="002E0DE4"/>
    <w:rsid w:val="002E266C"/>
    <w:rsid w:val="002E316F"/>
    <w:rsid w:val="002E3E6B"/>
    <w:rsid w:val="002E69AB"/>
    <w:rsid w:val="002E70AE"/>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F00"/>
    <w:rsid w:val="0032486A"/>
    <w:rsid w:val="003255E5"/>
    <w:rsid w:val="00325F3B"/>
    <w:rsid w:val="0032675A"/>
    <w:rsid w:val="00326D5B"/>
    <w:rsid w:val="003270AE"/>
    <w:rsid w:val="00327625"/>
    <w:rsid w:val="003305EA"/>
    <w:rsid w:val="003315AB"/>
    <w:rsid w:val="00331730"/>
    <w:rsid w:val="003320DA"/>
    <w:rsid w:val="00332300"/>
    <w:rsid w:val="003327A7"/>
    <w:rsid w:val="00332890"/>
    <w:rsid w:val="00332A14"/>
    <w:rsid w:val="003340F5"/>
    <w:rsid w:val="003351CD"/>
    <w:rsid w:val="00335893"/>
    <w:rsid w:val="003359DB"/>
    <w:rsid w:val="00336015"/>
    <w:rsid w:val="00336634"/>
    <w:rsid w:val="0033684A"/>
    <w:rsid w:val="003369AB"/>
    <w:rsid w:val="00337067"/>
    <w:rsid w:val="003373F9"/>
    <w:rsid w:val="00340123"/>
    <w:rsid w:val="003406DE"/>
    <w:rsid w:val="00341407"/>
    <w:rsid w:val="00343346"/>
    <w:rsid w:val="00343869"/>
    <w:rsid w:val="00344407"/>
    <w:rsid w:val="00345505"/>
    <w:rsid w:val="00345C9D"/>
    <w:rsid w:val="00346DAE"/>
    <w:rsid w:val="003479EE"/>
    <w:rsid w:val="003500E8"/>
    <w:rsid w:val="00350395"/>
    <w:rsid w:val="003529E2"/>
    <w:rsid w:val="003536FE"/>
    <w:rsid w:val="00354B98"/>
    <w:rsid w:val="0035678F"/>
    <w:rsid w:val="003571EF"/>
    <w:rsid w:val="00360148"/>
    <w:rsid w:val="00360814"/>
    <w:rsid w:val="0036143F"/>
    <w:rsid w:val="00361EA2"/>
    <w:rsid w:val="0036275E"/>
    <w:rsid w:val="003631AF"/>
    <w:rsid w:val="0036643C"/>
    <w:rsid w:val="00367EAC"/>
    <w:rsid w:val="0037088B"/>
    <w:rsid w:val="00370E1B"/>
    <w:rsid w:val="00371137"/>
    <w:rsid w:val="00372D18"/>
    <w:rsid w:val="00373B0D"/>
    <w:rsid w:val="00373E70"/>
    <w:rsid w:val="00373FC8"/>
    <w:rsid w:val="003748A3"/>
    <w:rsid w:val="0037524F"/>
    <w:rsid w:val="00376224"/>
    <w:rsid w:val="00376FAF"/>
    <w:rsid w:val="003807AE"/>
    <w:rsid w:val="003809E6"/>
    <w:rsid w:val="00380CB0"/>
    <w:rsid w:val="00383D2D"/>
    <w:rsid w:val="00383E89"/>
    <w:rsid w:val="00383F64"/>
    <w:rsid w:val="003843E7"/>
    <w:rsid w:val="0038524A"/>
    <w:rsid w:val="0038581A"/>
    <w:rsid w:val="00386820"/>
    <w:rsid w:val="00386C92"/>
    <w:rsid w:val="00386E39"/>
    <w:rsid w:val="00387124"/>
    <w:rsid w:val="003877D0"/>
    <w:rsid w:val="00387CAC"/>
    <w:rsid w:val="00391472"/>
    <w:rsid w:val="00392DF3"/>
    <w:rsid w:val="003934D0"/>
    <w:rsid w:val="003953B7"/>
    <w:rsid w:val="00395B9E"/>
    <w:rsid w:val="003A105B"/>
    <w:rsid w:val="003A155D"/>
    <w:rsid w:val="003A2295"/>
    <w:rsid w:val="003A333F"/>
    <w:rsid w:val="003A39B7"/>
    <w:rsid w:val="003A469E"/>
    <w:rsid w:val="003A4F20"/>
    <w:rsid w:val="003A5272"/>
    <w:rsid w:val="003A54E0"/>
    <w:rsid w:val="003A64BB"/>
    <w:rsid w:val="003B045D"/>
    <w:rsid w:val="003B1B21"/>
    <w:rsid w:val="003B21EB"/>
    <w:rsid w:val="003B2849"/>
    <w:rsid w:val="003B2C99"/>
    <w:rsid w:val="003B345E"/>
    <w:rsid w:val="003B3DA2"/>
    <w:rsid w:val="003B4089"/>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65CB"/>
    <w:rsid w:val="003D7632"/>
    <w:rsid w:val="003D7E9C"/>
    <w:rsid w:val="003E094E"/>
    <w:rsid w:val="003E11F1"/>
    <w:rsid w:val="003E1354"/>
    <w:rsid w:val="003E2754"/>
    <w:rsid w:val="003E29EA"/>
    <w:rsid w:val="003E2F07"/>
    <w:rsid w:val="003E33FB"/>
    <w:rsid w:val="003E3A30"/>
    <w:rsid w:val="003E3A34"/>
    <w:rsid w:val="003E470F"/>
    <w:rsid w:val="003E557F"/>
    <w:rsid w:val="003E5A7E"/>
    <w:rsid w:val="003E5CDC"/>
    <w:rsid w:val="003E62FC"/>
    <w:rsid w:val="003F1C3C"/>
    <w:rsid w:val="003F1F7E"/>
    <w:rsid w:val="003F2581"/>
    <w:rsid w:val="003F32D2"/>
    <w:rsid w:val="003F52D1"/>
    <w:rsid w:val="003F543F"/>
    <w:rsid w:val="003F5979"/>
    <w:rsid w:val="003F6E5F"/>
    <w:rsid w:val="003F7A77"/>
    <w:rsid w:val="003F7F55"/>
    <w:rsid w:val="004008D3"/>
    <w:rsid w:val="00401841"/>
    <w:rsid w:val="004023C5"/>
    <w:rsid w:val="00404CD6"/>
    <w:rsid w:val="00405091"/>
    <w:rsid w:val="004058B9"/>
    <w:rsid w:val="00405FA3"/>
    <w:rsid w:val="004060B3"/>
    <w:rsid w:val="00411248"/>
    <w:rsid w:val="00411427"/>
    <w:rsid w:val="00412573"/>
    <w:rsid w:val="00412A30"/>
    <w:rsid w:val="00412C92"/>
    <w:rsid w:val="00412CF4"/>
    <w:rsid w:val="00412ED0"/>
    <w:rsid w:val="00413163"/>
    <w:rsid w:val="00413F0F"/>
    <w:rsid w:val="0041459A"/>
    <w:rsid w:val="0041497D"/>
    <w:rsid w:val="00415BD1"/>
    <w:rsid w:val="00415D43"/>
    <w:rsid w:val="004170D6"/>
    <w:rsid w:val="00420F49"/>
    <w:rsid w:val="0042360B"/>
    <w:rsid w:val="00424660"/>
    <w:rsid w:val="004246A0"/>
    <w:rsid w:val="0042537E"/>
    <w:rsid w:val="004261D0"/>
    <w:rsid w:val="0042621B"/>
    <w:rsid w:val="004264AA"/>
    <w:rsid w:val="00426CA6"/>
    <w:rsid w:val="00426D04"/>
    <w:rsid w:val="004278FA"/>
    <w:rsid w:val="00430961"/>
    <w:rsid w:val="00431B4B"/>
    <w:rsid w:val="00434CA3"/>
    <w:rsid w:val="00435D31"/>
    <w:rsid w:val="00440C56"/>
    <w:rsid w:val="00440CD3"/>
    <w:rsid w:val="00440FA8"/>
    <w:rsid w:val="00442B7A"/>
    <w:rsid w:val="004438DB"/>
    <w:rsid w:val="00445A74"/>
    <w:rsid w:val="00446AE1"/>
    <w:rsid w:val="004517B4"/>
    <w:rsid w:val="00453244"/>
    <w:rsid w:val="004540BD"/>
    <w:rsid w:val="004546F5"/>
    <w:rsid w:val="00454A6A"/>
    <w:rsid w:val="00454ED7"/>
    <w:rsid w:val="0045597C"/>
    <w:rsid w:val="00455F0E"/>
    <w:rsid w:val="00460597"/>
    <w:rsid w:val="00460BAF"/>
    <w:rsid w:val="00461D10"/>
    <w:rsid w:val="00463C47"/>
    <w:rsid w:val="00464A61"/>
    <w:rsid w:val="00464FC8"/>
    <w:rsid w:val="00465170"/>
    <w:rsid w:val="004659BB"/>
    <w:rsid w:val="00465C2C"/>
    <w:rsid w:val="0046774C"/>
    <w:rsid w:val="00470632"/>
    <w:rsid w:val="004708DA"/>
    <w:rsid w:val="00471385"/>
    <w:rsid w:val="00471D7C"/>
    <w:rsid w:val="00472FD6"/>
    <w:rsid w:val="004739BE"/>
    <w:rsid w:val="00475173"/>
    <w:rsid w:val="00476317"/>
    <w:rsid w:val="0048027B"/>
    <w:rsid w:val="00480784"/>
    <w:rsid w:val="0048101B"/>
    <w:rsid w:val="00481146"/>
    <w:rsid w:val="004817FD"/>
    <w:rsid w:val="00481801"/>
    <w:rsid w:val="00481CF6"/>
    <w:rsid w:val="0048342E"/>
    <w:rsid w:val="00484042"/>
    <w:rsid w:val="004849EE"/>
    <w:rsid w:val="00485081"/>
    <w:rsid w:val="00487463"/>
    <w:rsid w:val="00487D07"/>
    <w:rsid w:val="004920FD"/>
    <w:rsid w:val="00492714"/>
    <w:rsid w:val="00492FD8"/>
    <w:rsid w:val="004947B4"/>
    <w:rsid w:val="00494BD0"/>
    <w:rsid w:val="00494E00"/>
    <w:rsid w:val="0049730D"/>
    <w:rsid w:val="004975B3"/>
    <w:rsid w:val="004979B9"/>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4390"/>
    <w:rsid w:val="004B5E9A"/>
    <w:rsid w:val="004B6CE9"/>
    <w:rsid w:val="004B7BE6"/>
    <w:rsid w:val="004C0098"/>
    <w:rsid w:val="004C117F"/>
    <w:rsid w:val="004C13D6"/>
    <w:rsid w:val="004C2300"/>
    <w:rsid w:val="004C2B06"/>
    <w:rsid w:val="004C414D"/>
    <w:rsid w:val="004C473F"/>
    <w:rsid w:val="004C4BDE"/>
    <w:rsid w:val="004C6517"/>
    <w:rsid w:val="004C735B"/>
    <w:rsid w:val="004C7BE3"/>
    <w:rsid w:val="004D02AB"/>
    <w:rsid w:val="004D15FE"/>
    <w:rsid w:val="004D2003"/>
    <w:rsid w:val="004D2058"/>
    <w:rsid w:val="004D2E58"/>
    <w:rsid w:val="004D332F"/>
    <w:rsid w:val="004D3557"/>
    <w:rsid w:val="004D36D8"/>
    <w:rsid w:val="004D3E16"/>
    <w:rsid w:val="004D473C"/>
    <w:rsid w:val="004D4F82"/>
    <w:rsid w:val="004D5103"/>
    <w:rsid w:val="004D5C77"/>
    <w:rsid w:val="004D6091"/>
    <w:rsid w:val="004D660A"/>
    <w:rsid w:val="004D712C"/>
    <w:rsid w:val="004D79AB"/>
    <w:rsid w:val="004D7E03"/>
    <w:rsid w:val="004E0D61"/>
    <w:rsid w:val="004E0F28"/>
    <w:rsid w:val="004E292B"/>
    <w:rsid w:val="004E356E"/>
    <w:rsid w:val="004E3E67"/>
    <w:rsid w:val="004E555F"/>
    <w:rsid w:val="004E5822"/>
    <w:rsid w:val="004E68FE"/>
    <w:rsid w:val="004E6B6D"/>
    <w:rsid w:val="004E7EF0"/>
    <w:rsid w:val="004F0D76"/>
    <w:rsid w:val="004F212C"/>
    <w:rsid w:val="004F2791"/>
    <w:rsid w:val="004F2A34"/>
    <w:rsid w:val="004F341A"/>
    <w:rsid w:val="004F369E"/>
    <w:rsid w:val="004F3B25"/>
    <w:rsid w:val="004F4594"/>
    <w:rsid w:val="004F4861"/>
    <w:rsid w:val="004F510D"/>
    <w:rsid w:val="004F51C2"/>
    <w:rsid w:val="004F5492"/>
    <w:rsid w:val="004F5DEF"/>
    <w:rsid w:val="0050041B"/>
    <w:rsid w:val="00500D0C"/>
    <w:rsid w:val="00500F49"/>
    <w:rsid w:val="0050217A"/>
    <w:rsid w:val="00502735"/>
    <w:rsid w:val="00503556"/>
    <w:rsid w:val="00503680"/>
    <w:rsid w:val="0050400F"/>
    <w:rsid w:val="00504726"/>
    <w:rsid w:val="00504CFD"/>
    <w:rsid w:val="0050585B"/>
    <w:rsid w:val="00506073"/>
    <w:rsid w:val="0050611A"/>
    <w:rsid w:val="00506976"/>
    <w:rsid w:val="00507E6A"/>
    <w:rsid w:val="005112F4"/>
    <w:rsid w:val="005120EE"/>
    <w:rsid w:val="0051335F"/>
    <w:rsid w:val="00513A74"/>
    <w:rsid w:val="00513AEE"/>
    <w:rsid w:val="00514745"/>
    <w:rsid w:val="00514CE0"/>
    <w:rsid w:val="00515493"/>
    <w:rsid w:val="00515DD1"/>
    <w:rsid w:val="00516938"/>
    <w:rsid w:val="00517732"/>
    <w:rsid w:val="00517D2C"/>
    <w:rsid w:val="0052092F"/>
    <w:rsid w:val="00520D97"/>
    <w:rsid w:val="00520E18"/>
    <w:rsid w:val="0052189A"/>
    <w:rsid w:val="005237D2"/>
    <w:rsid w:val="00524A7B"/>
    <w:rsid w:val="00526FD6"/>
    <w:rsid w:val="0052728D"/>
    <w:rsid w:val="00527BF5"/>
    <w:rsid w:val="005308B0"/>
    <w:rsid w:val="005309B2"/>
    <w:rsid w:val="00532209"/>
    <w:rsid w:val="00533CE3"/>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1CE1"/>
    <w:rsid w:val="005529F2"/>
    <w:rsid w:val="00554400"/>
    <w:rsid w:val="00554719"/>
    <w:rsid w:val="00554F1C"/>
    <w:rsid w:val="00555F2E"/>
    <w:rsid w:val="0055706F"/>
    <w:rsid w:val="0056085D"/>
    <w:rsid w:val="00560866"/>
    <w:rsid w:val="0056150D"/>
    <w:rsid w:val="00561EF7"/>
    <w:rsid w:val="00563825"/>
    <w:rsid w:val="00567011"/>
    <w:rsid w:val="0057056D"/>
    <w:rsid w:val="00570C5F"/>
    <w:rsid w:val="005719FB"/>
    <w:rsid w:val="00571AEF"/>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98A"/>
    <w:rsid w:val="00586C72"/>
    <w:rsid w:val="005903EA"/>
    <w:rsid w:val="00590EE6"/>
    <w:rsid w:val="00590F03"/>
    <w:rsid w:val="005913B1"/>
    <w:rsid w:val="00592899"/>
    <w:rsid w:val="00592A2E"/>
    <w:rsid w:val="00593114"/>
    <w:rsid w:val="005948BD"/>
    <w:rsid w:val="00594FD9"/>
    <w:rsid w:val="005959D6"/>
    <w:rsid w:val="00595C26"/>
    <w:rsid w:val="00595FA3"/>
    <w:rsid w:val="00596606"/>
    <w:rsid w:val="00596E7D"/>
    <w:rsid w:val="005A14F3"/>
    <w:rsid w:val="005A1C20"/>
    <w:rsid w:val="005A241C"/>
    <w:rsid w:val="005A2556"/>
    <w:rsid w:val="005A26B9"/>
    <w:rsid w:val="005A3596"/>
    <w:rsid w:val="005A43AE"/>
    <w:rsid w:val="005A44FD"/>
    <w:rsid w:val="005A6D62"/>
    <w:rsid w:val="005A7093"/>
    <w:rsid w:val="005A71EA"/>
    <w:rsid w:val="005A7BB5"/>
    <w:rsid w:val="005B11A9"/>
    <w:rsid w:val="005B25FB"/>
    <w:rsid w:val="005B2ADA"/>
    <w:rsid w:val="005B2C38"/>
    <w:rsid w:val="005B2D5E"/>
    <w:rsid w:val="005B35E0"/>
    <w:rsid w:val="005B6804"/>
    <w:rsid w:val="005B6B30"/>
    <w:rsid w:val="005B6F63"/>
    <w:rsid w:val="005C11B5"/>
    <w:rsid w:val="005C1F1E"/>
    <w:rsid w:val="005C26EB"/>
    <w:rsid w:val="005C357C"/>
    <w:rsid w:val="005C373F"/>
    <w:rsid w:val="005C3C24"/>
    <w:rsid w:val="005C459F"/>
    <w:rsid w:val="005C5FD0"/>
    <w:rsid w:val="005D0142"/>
    <w:rsid w:val="005D1917"/>
    <w:rsid w:val="005D384A"/>
    <w:rsid w:val="005D3F12"/>
    <w:rsid w:val="005D4959"/>
    <w:rsid w:val="005D5297"/>
    <w:rsid w:val="005D5902"/>
    <w:rsid w:val="005D6162"/>
    <w:rsid w:val="005D724C"/>
    <w:rsid w:val="005E1414"/>
    <w:rsid w:val="005E1CB2"/>
    <w:rsid w:val="005E3815"/>
    <w:rsid w:val="005E5796"/>
    <w:rsid w:val="005E649B"/>
    <w:rsid w:val="005E7253"/>
    <w:rsid w:val="005E7266"/>
    <w:rsid w:val="005F2FC5"/>
    <w:rsid w:val="005F36D4"/>
    <w:rsid w:val="005F4E1F"/>
    <w:rsid w:val="005F64D0"/>
    <w:rsid w:val="005F6CAD"/>
    <w:rsid w:val="005F7F79"/>
    <w:rsid w:val="00600332"/>
    <w:rsid w:val="00600845"/>
    <w:rsid w:val="006013BF"/>
    <w:rsid w:val="00601702"/>
    <w:rsid w:val="00601C4A"/>
    <w:rsid w:val="006023D8"/>
    <w:rsid w:val="00602A0A"/>
    <w:rsid w:val="00602A92"/>
    <w:rsid w:val="0060396B"/>
    <w:rsid w:val="00603C73"/>
    <w:rsid w:val="006044B0"/>
    <w:rsid w:val="006046E0"/>
    <w:rsid w:val="00604B0E"/>
    <w:rsid w:val="006052DB"/>
    <w:rsid w:val="0060540B"/>
    <w:rsid w:val="00605735"/>
    <w:rsid w:val="006057DB"/>
    <w:rsid w:val="00605DC0"/>
    <w:rsid w:val="006064FB"/>
    <w:rsid w:val="006065BC"/>
    <w:rsid w:val="00606B7C"/>
    <w:rsid w:val="006070A6"/>
    <w:rsid w:val="006072D3"/>
    <w:rsid w:val="0060779A"/>
    <w:rsid w:val="00607889"/>
    <w:rsid w:val="006113D6"/>
    <w:rsid w:val="00611BFE"/>
    <w:rsid w:val="00611D1A"/>
    <w:rsid w:val="0061221A"/>
    <w:rsid w:val="00613BAB"/>
    <w:rsid w:val="00614BAB"/>
    <w:rsid w:val="006173E1"/>
    <w:rsid w:val="006209F2"/>
    <w:rsid w:val="00621F0A"/>
    <w:rsid w:val="0062248C"/>
    <w:rsid w:val="00622D12"/>
    <w:rsid w:val="00623431"/>
    <w:rsid w:val="00623B09"/>
    <w:rsid w:val="00623DFB"/>
    <w:rsid w:val="00624E0D"/>
    <w:rsid w:val="00624E66"/>
    <w:rsid w:val="006255A2"/>
    <w:rsid w:val="0062566C"/>
    <w:rsid w:val="00625DED"/>
    <w:rsid w:val="006270F1"/>
    <w:rsid w:val="0063071D"/>
    <w:rsid w:val="006319D5"/>
    <w:rsid w:val="006346AC"/>
    <w:rsid w:val="0063485C"/>
    <w:rsid w:val="006352E5"/>
    <w:rsid w:val="00635A08"/>
    <w:rsid w:val="00637822"/>
    <w:rsid w:val="00640D4D"/>
    <w:rsid w:val="0064106B"/>
    <w:rsid w:val="006423CD"/>
    <w:rsid w:val="00643138"/>
    <w:rsid w:val="00644539"/>
    <w:rsid w:val="00644A1D"/>
    <w:rsid w:val="00645E68"/>
    <w:rsid w:val="00646AA3"/>
    <w:rsid w:val="0065041C"/>
    <w:rsid w:val="0065125A"/>
    <w:rsid w:val="00651319"/>
    <w:rsid w:val="0065232A"/>
    <w:rsid w:val="00652C87"/>
    <w:rsid w:val="00653BAF"/>
    <w:rsid w:val="006550C3"/>
    <w:rsid w:val="00655B7A"/>
    <w:rsid w:val="00656061"/>
    <w:rsid w:val="00657545"/>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3EBE"/>
    <w:rsid w:val="00673FE1"/>
    <w:rsid w:val="00674502"/>
    <w:rsid w:val="00675030"/>
    <w:rsid w:val="0067699A"/>
    <w:rsid w:val="00676A75"/>
    <w:rsid w:val="00681348"/>
    <w:rsid w:val="00682365"/>
    <w:rsid w:val="00682655"/>
    <w:rsid w:val="00683F7D"/>
    <w:rsid w:val="006849A9"/>
    <w:rsid w:val="00685E44"/>
    <w:rsid w:val="00686890"/>
    <w:rsid w:val="00687516"/>
    <w:rsid w:val="006875AD"/>
    <w:rsid w:val="00687D90"/>
    <w:rsid w:val="00690496"/>
    <w:rsid w:val="00690F29"/>
    <w:rsid w:val="00691455"/>
    <w:rsid w:val="0069271D"/>
    <w:rsid w:val="00693683"/>
    <w:rsid w:val="00694342"/>
    <w:rsid w:val="0069434F"/>
    <w:rsid w:val="006965F7"/>
    <w:rsid w:val="00696819"/>
    <w:rsid w:val="0069695C"/>
    <w:rsid w:val="006A03D5"/>
    <w:rsid w:val="006A03E8"/>
    <w:rsid w:val="006A0807"/>
    <w:rsid w:val="006A14A9"/>
    <w:rsid w:val="006A3565"/>
    <w:rsid w:val="006A358D"/>
    <w:rsid w:val="006A390F"/>
    <w:rsid w:val="006A40F6"/>
    <w:rsid w:val="006A48F1"/>
    <w:rsid w:val="006A4BBC"/>
    <w:rsid w:val="006A69AC"/>
    <w:rsid w:val="006A7718"/>
    <w:rsid w:val="006A79E7"/>
    <w:rsid w:val="006B038D"/>
    <w:rsid w:val="006B1F5C"/>
    <w:rsid w:val="006B26D8"/>
    <w:rsid w:val="006B2801"/>
    <w:rsid w:val="006B36C1"/>
    <w:rsid w:val="006B4D68"/>
    <w:rsid w:val="006B519D"/>
    <w:rsid w:val="006B689D"/>
    <w:rsid w:val="006B7417"/>
    <w:rsid w:val="006B76CE"/>
    <w:rsid w:val="006C0356"/>
    <w:rsid w:val="006C05DC"/>
    <w:rsid w:val="006C14D7"/>
    <w:rsid w:val="006C231E"/>
    <w:rsid w:val="006C2A87"/>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4B7B"/>
    <w:rsid w:val="006D621D"/>
    <w:rsid w:val="006D719C"/>
    <w:rsid w:val="006E0478"/>
    <w:rsid w:val="006E04C2"/>
    <w:rsid w:val="006E0CD2"/>
    <w:rsid w:val="006E14DF"/>
    <w:rsid w:val="006E28D9"/>
    <w:rsid w:val="006E4255"/>
    <w:rsid w:val="006E46B5"/>
    <w:rsid w:val="006E46DE"/>
    <w:rsid w:val="006E58A3"/>
    <w:rsid w:val="006E69FE"/>
    <w:rsid w:val="006F0623"/>
    <w:rsid w:val="006F264E"/>
    <w:rsid w:val="006F29F2"/>
    <w:rsid w:val="006F2AB6"/>
    <w:rsid w:val="006F2C51"/>
    <w:rsid w:val="006F3401"/>
    <w:rsid w:val="006F3F05"/>
    <w:rsid w:val="006F44D7"/>
    <w:rsid w:val="006F704F"/>
    <w:rsid w:val="006F71C9"/>
    <w:rsid w:val="006F7968"/>
    <w:rsid w:val="006F7B3F"/>
    <w:rsid w:val="0070046E"/>
    <w:rsid w:val="00700DF1"/>
    <w:rsid w:val="00701C3B"/>
    <w:rsid w:val="00702806"/>
    <w:rsid w:val="00702B7D"/>
    <w:rsid w:val="00703106"/>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1310"/>
    <w:rsid w:val="00711BCD"/>
    <w:rsid w:val="00711CAC"/>
    <w:rsid w:val="007124C4"/>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27E09"/>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1AB1"/>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791"/>
    <w:rsid w:val="00755C73"/>
    <w:rsid w:val="00755D64"/>
    <w:rsid w:val="00756182"/>
    <w:rsid w:val="007568DF"/>
    <w:rsid w:val="00756ECF"/>
    <w:rsid w:val="00760510"/>
    <w:rsid w:val="00760A89"/>
    <w:rsid w:val="00760BFF"/>
    <w:rsid w:val="007611BB"/>
    <w:rsid w:val="00762F65"/>
    <w:rsid w:val="00763689"/>
    <w:rsid w:val="00764575"/>
    <w:rsid w:val="0076464A"/>
    <w:rsid w:val="00764B56"/>
    <w:rsid w:val="0076511A"/>
    <w:rsid w:val="00765B4B"/>
    <w:rsid w:val="00766063"/>
    <w:rsid w:val="007663FB"/>
    <w:rsid w:val="00766A13"/>
    <w:rsid w:val="00766BE8"/>
    <w:rsid w:val="00767F55"/>
    <w:rsid w:val="007710FC"/>
    <w:rsid w:val="00773293"/>
    <w:rsid w:val="007747EB"/>
    <w:rsid w:val="00774FA1"/>
    <w:rsid w:val="007751FB"/>
    <w:rsid w:val="0077564B"/>
    <w:rsid w:val="00775A93"/>
    <w:rsid w:val="00776A75"/>
    <w:rsid w:val="007802AA"/>
    <w:rsid w:val="007805E1"/>
    <w:rsid w:val="00780913"/>
    <w:rsid w:val="0078144B"/>
    <w:rsid w:val="00781EAD"/>
    <w:rsid w:val="00782806"/>
    <w:rsid w:val="007834CE"/>
    <w:rsid w:val="00783B4D"/>
    <w:rsid w:val="00784B44"/>
    <w:rsid w:val="0078533B"/>
    <w:rsid w:val="00785431"/>
    <w:rsid w:val="00785BB4"/>
    <w:rsid w:val="00786CD4"/>
    <w:rsid w:val="00790C84"/>
    <w:rsid w:val="007914D8"/>
    <w:rsid w:val="0079333D"/>
    <w:rsid w:val="0079462D"/>
    <w:rsid w:val="0079603E"/>
    <w:rsid w:val="00796C1B"/>
    <w:rsid w:val="007A1075"/>
    <w:rsid w:val="007A3112"/>
    <w:rsid w:val="007A411A"/>
    <w:rsid w:val="007A42C4"/>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3876"/>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C86"/>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C1F"/>
    <w:rsid w:val="0082353A"/>
    <w:rsid w:val="008238F5"/>
    <w:rsid w:val="00823D1D"/>
    <w:rsid w:val="00823E77"/>
    <w:rsid w:val="00824342"/>
    <w:rsid w:val="0082473F"/>
    <w:rsid w:val="0082479F"/>
    <w:rsid w:val="00825698"/>
    <w:rsid w:val="00826309"/>
    <w:rsid w:val="00826436"/>
    <w:rsid w:val="00826911"/>
    <w:rsid w:val="00826CFB"/>
    <w:rsid w:val="008300E8"/>
    <w:rsid w:val="00830A6F"/>
    <w:rsid w:val="008318C7"/>
    <w:rsid w:val="00831B4C"/>
    <w:rsid w:val="008322E0"/>
    <w:rsid w:val="00832AAF"/>
    <w:rsid w:val="00833396"/>
    <w:rsid w:val="00833845"/>
    <w:rsid w:val="0083399B"/>
    <w:rsid w:val="00834621"/>
    <w:rsid w:val="008353F0"/>
    <w:rsid w:val="00835CCE"/>
    <w:rsid w:val="00836FC3"/>
    <w:rsid w:val="00837966"/>
    <w:rsid w:val="0084041B"/>
    <w:rsid w:val="0084047A"/>
    <w:rsid w:val="0084121B"/>
    <w:rsid w:val="00843517"/>
    <w:rsid w:val="00845DBF"/>
    <w:rsid w:val="00846EF8"/>
    <w:rsid w:val="00850C41"/>
    <w:rsid w:val="008512AD"/>
    <w:rsid w:val="008519CD"/>
    <w:rsid w:val="008520A3"/>
    <w:rsid w:val="0085318B"/>
    <w:rsid w:val="00854140"/>
    <w:rsid w:val="00855450"/>
    <w:rsid w:val="00855D3F"/>
    <w:rsid w:val="008560E9"/>
    <w:rsid w:val="008565D5"/>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4592"/>
    <w:rsid w:val="00875E4F"/>
    <w:rsid w:val="00876347"/>
    <w:rsid w:val="0087757D"/>
    <w:rsid w:val="00877D9D"/>
    <w:rsid w:val="00880E5B"/>
    <w:rsid w:val="00882399"/>
    <w:rsid w:val="008829D0"/>
    <w:rsid w:val="008839A2"/>
    <w:rsid w:val="00884068"/>
    <w:rsid w:val="00884E6E"/>
    <w:rsid w:val="00885977"/>
    <w:rsid w:val="00886177"/>
    <w:rsid w:val="00886C47"/>
    <w:rsid w:val="00890508"/>
    <w:rsid w:val="00890985"/>
    <w:rsid w:val="00890C11"/>
    <w:rsid w:val="00890C7B"/>
    <w:rsid w:val="00892338"/>
    <w:rsid w:val="00894467"/>
    <w:rsid w:val="00896B97"/>
    <w:rsid w:val="0089724D"/>
    <w:rsid w:val="008A0CCC"/>
    <w:rsid w:val="008A2E75"/>
    <w:rsid w:val="008A30B6"/>
    <w:rsid w:val="008A39F7"/>
    <w:rsid w:val="008A4494"/>
    <w:rsid w:val="008A4604"/>
    <w:rsid w:val="008A4B01"/>
    <w:rsid w:val="008A52E3"/>
    <w:rsid w:val="008A765F"/>
    <w:rsid w:val="008A76B3"/>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08C9"/>
    <w:rsid w:val="008C1239"/>
    <w:rsid w:val="008C30D0"/>
    <w:rsid w:val="008C3F20"/>
    <w:rsid w:val="008C48BF"/>
    <w:rsid w:val="008C6C79"/>
    <w:rsid w:val="008C7D06"/>
    <w:rsid w:val="008C7E1E"/>
    <w:rsid w:val="008C7E35"/>
    <w:rsid w:val="008D02F2"/>
    <w:rsid w:val="008D08A0"/>
    <w:rsid w:val="008D0E36"/>
    <w:rsid w:val="008D2704"/>
    <w:rsid w:val="008D3DBE"/>
    <w:rsid w:val="008D3E5C"/>
    <w:rsid w:val="008D4827"/>
    <w:rsid w:val="008D4AA7"/>
    <w:rsid w:val="008D5A69"/>
    <w:rsid w:val="008D5F60"/>
    <w:rsid w:val="008D6A0F"/>
    <w:rsid w:val="008D778C"/>
    <w:rsid w:val="008E0B00"/>
    <w:rsid w:val="008E0EB9"/>
    <w:rsid w:val="008E19B4"/>
    <w:rsid w:val="008E1E3E"/>
    <w:rsid w:val="008E4800"/>
    <w:rsid w:val="008E49CB"/>
    <w:rsid w:val="008E4C2D"/>
    <w:rsid w:val="008E6718"/>
    <w:rsid w:val="008E7631"/>
    <w:rsid w:val="008E7E65"/>
    <w:rsid w:val="008F0F46"/>
    <w:rsid w:val="008F2063"/>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44E6"/>
    <w:rsid w:val="009055B3"/>
    <w:rsid w:val="0090740B"/>
    <w:rsid w:val="009078DC"/>
    <w:rsid w:val="00907C2D"/>
    <w:rsid w:val="00911542"/>
    <w:rsid w:val="00911B53"/>
    <w:rsid w:val="009122C1"/>
    <w:rsid w:val="00912FBB"/>
    <w:rsid w:val="00914CCD"/>
    <w:rsid w:val="00916A15"/>
    <w:rsid w:val="00916F27"/>
    <w:rsid w:val="00920DF9"/>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A93"/>
    <w:rsid w:val="00930ECB"/>
    <w:rsid w:val="00931BAA"/>
    <w:rsid w:val="00931F98"/>
    <w:rsid w:val="009321F4"/>
    <w:rsid w:val="00932F3A"/>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46B9C"/>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61B"/>
    <w:rsid w:val="0097670D"/>
    <w:rsid w:val="0097689B"/>
    <w:rsid w:val="00977B5B"/>
    <w:rsid w:val="00980F54"/>
    <w:rsid w:val="0098225C"/>
    <w:rsid w:val="00982DBC"/>
    <w:rsid w:val="00983410"/>
    <w:rsid w:val="009848F8"/>
    <w:rsid w:val="009855A1"/>
    <w:rsid w:val="0098677B"/>
    <w:rsid w:val="00986FF2"/>
    <w:rsid w:val="009877CB"/>
    <w:rsid w:val="00990CBE"/>
    <w:rsid w:val="009916FC"/>
    <w:rsid w:val="00991D20"/>
    <w:rsid w:val="00992420"/>
    <w:rsid w:val="009937DF"/>
    <w:rsid w:val="00993F91"/>
    <w:rsid w:val="00994809"/>
    <w:rsid w:val="00994EA5"/>
    <w:rsid w:val="00995BF1"/>
    <w:rsid w:val="00995EA0"/>
    <w:rsid w:val="009964DC"/>
    <w:rsid w:val="00996633"/>
    <w:rsid w:val="00996EDA"/>
    <w:rsid w:val="00997200"/>
    <w:rsid w:val="009A01C9"/>
    <w:rsid w:val="009A0F97"/>
    <w:rsid w:val="009A1300"/>
    <w:rsid w:val="009A1377"/>
    <w:rsid w:val="009A42A8"/>
    <w:rsid w:val="009A55EF"/>
    <w:rsid w:val="009A5D1D"/>
    <w:rsid w:val="009A5FF6"/>
    <w:rsid w:val="009A6115"/>
    <w:rsid w:val="009A6DC6"/>
    <w:rsid w:val="009B01C5"/>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1139"/>
    <w:rsid w:val="009C17B6"/>
    <w:rsid w:val="009C3F20"/>
    <w:rsid w:val="009C476E"/>
    <w:rsid w:val="009C54CE"/>
    <w:rsid w:val="009C5706"/>
    <w:rsid w:val="009C7BCD"/>
    <w:rsid w:val="009D0706"/>
    <w:rsid w:val="009D1D41"/>
    <w:rsid w:val="009D252A"/>
    <w:rsid w:val="009D4874"/>
    <w:rsid w:val="009D51B8"/>
    <w:rsid w:val="009D5392"/>
    <w:rsid w:val="009D5DB3"/>
    <w:rsid w:val="009E0F1D"/>
    <w:rsid w:val="009E1326"/>
    <w:rsid w:val="009E1DB6"/>
    <w:rsid w:val="009E20CE"/>
    <w:rsid w:val="009E22B4"/>
    <w:rsid w:val="009E360C"/>
    <w:rsid w:val="009E4EEA"/>
    <w:rsid w:val="009E5BDD"/>
    <w:rsid w:val="009E6E1E"/>
    <w:rsid w:val="009E75BA"/>
    <w:rsid w:val="009E78AD"/>
    <w:rsid w:val="009E7CF0"/>
    <w:rsid w:val="009F0AB6"/>
    <w:rsid w:val="009F0D86"/>
    <w:rsid w:val="009F0F8B"/>
    <w:rsid w:val="009F117B"/>
    <w:rsid w:val="009F1CC0"/>
    <w:rsid w:val="009F2C00"/>
    <w:rsid w:val="009F48CE"/>
    <w:rsid w:val="009F544D"/>
    <w:rsid w:val="009F5862"/>
    <w:rsid w:val="009F589F"/>
    <w:rsid w:val="009F5B84"/>
    <w:rsid w:val="009F5B99"/>
    <w:rsid w:val="009F60EB"/>
    <w:rsid w:val="009F6712"/>
    <w:rsid w:val="009F6858"/>
    <w:rsid w:val="00A00BD1"/>
    <w:rsid w:val="00A01AB3"/>
    <w:rsid w:val="00A02C1E"/>
    <w:rsid w:val="00A03AEC"/>
    <w:rsid w:val="00A04E30"/>
    <w:rsid w:val="00A06D54"/>
    <w:rsid w:val="00A06E9A"/>
    <w:rsid w:val="00A11A4B"/>
    <w:rsid w:val="00A11DA2"/>
    <w:rsid w:val="00A12048"/>
    <w:rsid w:val="00A12E07"/>
    <w:rsid w:val="00A12F94"/>
    <w:rsid w:val="00A13B4E"/>
    <w:rsid w:val="00A15151"/>
    <w:rsid w:val="00A15553"/>
    <w:rsid w:val="00A17367"/>
    <w:rsid w:val="00A1778D"/>
    <w:rsid w:val="00A2096D"/>
    <w:rsid w:val="00A2100A"/>
    <w:rsid w:val="00A2111C"/>
    <w:rsid w:val="00A222A0"/>
    <w:rsid w:val="00A25836"/>
    <w:rsid w:val="00A2679D"/>
    <w:rsid w:val="00A27C71"/>
    <w:rsid w:val="00A30FE6"/>
    <w:rsid w:val="00A3152C"/>
    <w:rsid w:val="00A32B2E"/>
    <w:rsid w:val="00A32FCE"/>
    <w:rsid w:val="00A33867"/>
    <w:rsid w:val="00A33A03"/>
    <w:rsid w:val="00A33BD3"/>
    <w:rsid w:val="00A34C70"/>
    <w:rsid w:val="00A35B97"/>
    <w:rsid w:val="00A3602F"/>
    <w:rsid w:val="00A36D79"/>
    <w:rsid w:val="00A36F83"/>
    <w:rsid w:val="00A40BC3"/>
    <w:rsid w:val="00A410E2"/>
    <w:rsid w:val="00A414B6"/>
    <w:rsid w:val="00A4161A"/>
    <w:rsid w:val="00A41E14"/>
    <w:rsid w:val="00A41E4A"/>
    <w:rsid w:val="00A4318D"/>
    <w:rsid w:val="00A43273"/>
    <w:rsid w:val="00A435C8"/>
    <w:rsid w:val="00A43FAB"/>
    <w:rsid w:val="00A450BA"/>
    <w:rsid w:val="00A45484"/>
    <w:rsid w:val="00A4628E"/>
    <w:rsid w:val="00A46957"/>
    <w:rsid w:val="00A46FC7"/>
    <w:rsid w:val="00A5101D"/>
    <w:rsid w:val="00A52411"/>
    <w:rsid w:val="00A537CF"/>
    <w:rsid w:val="00A538E9"/>
    <w:rsid w:val="00A53BB9"/>
    <w:rsid w:val="00A53F50"/>
    <w:rsid w:val="00A5486F"/>
    <w:rsid w:val="00A55322"/>
    <w:rsid w:val="00A561F3"/>
    <w:rsid w:val="00A562B7"/>
    <w:rsid w:val="00A570F9"/>
    <w:rsid w:val="00A5774D"/>
    <w:rsid w:val="00A578AF"/>
    <w:rsid w:val="00A57E4E"/>
    <w:rsid w:val="00A6092D"/>
    <w:rsid w:val="00A61F3B"/>
    <w:rsid w:val="00A61FFA"/>
    <w:rsid w:val="00A625ED"/>
    <w:rsid w:val="00A64A03"/>
    <w:rsid w:val="00A65234"/>
    <w:rsid w:val="00A65DC1"/>
    <w:rsid w:val="00A65E08"/>
    <w:rsid w:val="00A662F8"/>
    <w:rsid w:val="00A67364"/>
    <w:rsid w:val="00A70172"/>
    <w:rsid w:val="00A70403"/>
    <w:rsid w:val="00A72013"/>
    <w:rsid w:val="00A72A7B"/>
    <w:rsid w:val="00A72E72"/>
    <w:rsid w:val="00A77A9E"/>
    <w:rsid w:val="00A77C3B"/>
    <w:rsid w:val="00A77CF5"/>
    <w:rsid w:val="00A824BD"/>
    <w:rsid w:val="00A8318F"/>
    <w:rsid w:val="00A83F49"/>
    <w:rsid w:val="00A8407D"/>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A7087"/>
    <w:rsid w:val="00AB03DC"/>
    <w:rsid w:val="00AB08A7"/>
    <w:rsid w:val="00AB131C"/>
    <w:rsid w:val="00AB1FB1"/>
    <w:rsid w:val="00AB3FA1"/>
    <w:rsid w:val="00AB437E"/>
    <w:rsid w:val="00AB5242"/>
    <w:rsid w:val="00AB5D69"/>
    <w:rsid w:val="00AB68DA"/>
    <w:rsid w:val="00AB69DD"/>
    <w:rsid w:val="00AC05D4"/>
    <w:rsid w:val="00AC0863"/>
    <w:rsid w:val="00AC21A7"/>
    <w:rsid w:val="00AC2680"/>
    <w:rsid w:val="00AC4D2E"/>
    <w:rsid w:val="00AC4DF8"/>
    <w:rsid w:val="00AC52EA"/>
    <w:rsid w:val="00AC5B0D"/>
    <w:rsid w:val="00AC5CCF"/>
    <w:rsid w:val="00AC6AF5"/>
    <w:rsid w:val="00AC71F4"/>
    <w:rsid w:val="00AC7AD1"/>
    <w:rsid w:val="00AC7EF1"/>
    <w:rsid w:val="00AD0B3E"/>
    <w:rsid w:val="00AD0DEE"/>
    <w:rsid w:val="00AD1DE6"/>
    <w:rsid w:val="00AD2886"/>
    <w:rsid w:val="00AD2AAB"/>
    <w:rsid w:val="00AD325F"/>
    <w:rsid w:val="00AD3726"/>
    <w:rsid w:val="00AD47CD"/>
    <w:rsid w:val="00AD6F88"/>
    <w:rsid w:val="00AD7671"/>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4C2"/>
    <w:rsid w:val="00B14D9B"/>
    <w:rsid w:val="00B2000D"/>
    <w:rsid w:val="00B21100"/>
    <w:rsid w:val="00B2195F"/>
    <w:rsid w:val="00B22278"/>
    <w:rsid w:val="00B2258F"/>
    <w:rsid w:val="00B22643"/>
    <w:rsid w:val="00B2423B"/>
    <w:rsid w:val="00B243E9"/>
    <w:rsid w:val="00B245A8"/>
    <w:rsid w:val="00B248F5"/>
    <w:rsid w:val="00B24D98"/>
    <w:rsid w:val="00B24FD0"/>
    <w:rsid w:val="00B262AA"/>
    <w:rsid w:val="00B2788E"/>
    <w:rsid w:val="00B27D28"/>
    <w:rsid w:val="00B3042A"/>
    <w:rsid w:val="00B314E0"/>
    <w:rsid w:val="00B31F07"/>
    <w:rsid w:val="00B328C8"/>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6802"/>
    <w:rsid w:val="00B47769"/>
    <w:rsid w:val="00B505D5"/>
    <w:rsid w:val="00B52039"/>
    <w:rsid w:val="00B5238D"/>
    <w:rsid w:val="00B52F29"/>
    <w:rsid w:val="00B5477B"/>
    <w:rsid w:val="00B55BD9"/>
    <w:rsid w:val="00B56324"/>
    <w:rsid w:val="00B5747E"/>
    <w:rsid w:val="00B57758"/>
    <w:rsid w:val="00B57D70"/>
    <w:rsid w:val="00B60BCC"/>
    <w:rsid w:val="00B6198E"/>
    <w:rsid w:val="00B61F95"/>
    <w:rsid w:val="00B6301B"/>
    <w:rsid w:val="00B6305E"/>
    <w:rsid w:val="00B6363C"/>
    <w:rsid w:val="00B63DCA"/>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5A13"/>
    <w:rsid w:val="00B763F4"/>
    <w:rsid w:val="00B775B4"/>
    <w:rsid w:val="00B77846"/>
    <w:rsid w:val="00B77940"/>
    <w:rsid w:val="00B8027A"/>
    <w:rsid w:val="00B809CC"/>
    <w:rsid w:val="00B8140B"/>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1EE0"/>
    <w:rsid w:val="00BA2F66"/>
    <w:rsid w:val="00BA3B4D"/>
    <w:rsid w:val="00BA4369"/>
    <w:rsid w:val="00BA4759"/>
    <w:rsid w:val="00BA6D9D"/>
    <w:rsid w:val="00BA6E17"/>
    <w:rsid w:val="00BB050C"/>
    <w:rsid w:val="00BB2EC1"/>
    <w:rsid w:val="00BB2FF1"/>
    <w:rsid w:val="00BB377A"/>
    <w:rsid w:val="00BB50FC"/>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86E"/>
    <w:rsid w:val="00BD3AFF"/>
    <w:rsid w:val="00BD42D6"/>
    <w:rsid w:val="00BD4F41"/>
    <w:rsid w:val="00BD5D39"/>
    <w:rsid w:val="00BD65D9"/>
    <w:rsid w:val="00BD74C0"/>
    <w:rsid w:val="00BE02A8"/>
    <w:rsid w:val="00BE0B19"/>
    <w:rsid w:val="00BE1378"/>
    <w:rsid w:val="00BE260B"/>
    <w:rsid w:val="00BE4D72"/>
    <w:rsid w:val="00BE5736"/>
    <w:rsid w:val="00BE71F8"/>
    <w:rsid w:val="00BE7691"/>
    <w:rsid w:val="00BF1598"/>
    <w:rsid w:val="00BF1A25"/>
    <w:rsid w:val="00BF2185"/>
    <w:rsid w:val="00BF4443"/>
    <w:rsid w:val="00BF4D5A"/>
    <w:rsid w:val="00BF622C"/>
    <w:rsid w:val="00BF6D1B"/>
    <w:rsid w:val="00BF71E4"/>
    <w:rsid w:val="00BF7779"/>
    <w:rsid w:val="00C00632"/>
    <w:rsid w:val="00C006DF"/>
    <w:rsid w:val="00C0093B"/>
    <w:rsid w:val="00C01E87"/>
    <w:rsid w:val="00C01F65"/>
    <w:rsid w:val="00C0213C"/>
    <w:rsid w:val="00C02655"/>
    <w:rsid w:val="00C03CB2"/>
    <w:rsid w:val="00C04829"/>
    <w:rsid w:val="00C048B5"/>
    <w:rsid w:val="00C04EF4"/>
    <w:rsid w:val="00C05209"/>
    <w:rsid w:val="00C05699"/>
    <w:rsid w:val="00C06E21"/>
    <w:rsid w:val="00C06ECB"/>
    <w:rsid w:val="00C10829"/>
    <w:rsid w:val="00C1109F"/>
    <w:rsid w:val="00C12473"/>
    <w:rsid w:val="00C12862"/>
    <w:rsid w:val="00C13997"/>
    <w:rsid w:val="00C14157"/>
    <w:rsid w:val="00C14E48"/>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2981"/>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08"/>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2B0"/>
    <w:rsid w:val="00C5657F"/>
    <w:rsid w:val="00C5665F"/>
    <w:rsid w:val="00C56ECE"/>
    <w:rsid w:val="00C57D49"/>
    <w:rsid w:val="00C60F0E"/>
    <w:rsid w:val="00C6146D"/>
    <w:rsid w:val="00C61CAB"/>
    <w:rsid w:val="00C61ECD"/>
    <w:rsid w:val="00C62356"/>
    <w:rsid w:val="00C62D53"/>
    <w:rsid w:val="00C63381"/>
    <w:rsid w:val="00C647E7"/>
    <w:rsid w:val="00C65576"/>
    <w:rsid w:val="00C6589B"/>
    <w:rsid w:val="00C6671F"/>
    <w:rsid w:val="00C66BC6"/>
    <w:rsid w:val="00C7326D"/>
    <w:rsid w:val="00C74173"/>
    <w:rsid w:val="00C74854"/>
    <w:rsid w:val="00C752B2"/>
    <w:rsid w:val="00C764DF"/>
    <w:rsid w:val="00C76D16"/>
    <w:rsid w:val="00C77169"/>
    <w:rsid w:val="00C7797A"/>
    <w:rsid w:val="00C80855"/>
    <w:rsid w:val="00C81283"/>
    <w:rsid w:val="00C83529"/>
    <w:rsid w:val="00C86E12"/>
    <w:rsid w:val="00C876F4"/>
    <w:rsid w:val="00C877D0"/>
    <w:rsid w:val="00C87ADB"/>
    <w:rsid w:val="00C9019F"/>
    <w:rsid w:val="00C9038D"/>
    <w:rsid w:val="00C90564"/>
    <w:rsid w:val="00C90ACF"/>
    <w:rsid w:val="00C92436"/>
    <w:rsid w:val="00C9300D"/>
    <w:rsid w:val="00C93803"/>
    <w:rsid w:val="00C93BED"/>
    <w:rsid w:val="00C9408E"/>
    <w:rsid w:val="00CA148C"/>
    <w:rsid w:val="00CA154E"/>
    <w:rsid w:val="00CA1B24"/>
    <w:rsid w:val="00CA27AE"/>
    <w:rsid w:val="00CA3336"/>
    <w:rsid w:val="00CA4825"/>
    <w:rsid w:val="00CA4DD7"/>
    <w:rsid w:val="00CA53F7"/>
    <w:rsid w:val="00CA6D81"/>
    <w:rsid w:val="00CA78C9"/>
    <w:rsid w:val="00CA7952"/>
    <w:rsid w:val="00CA7C10"/>
    <w:rsid w:val="00CA7EC7"/>
    <w:rsid w:val="00CB0DBD"/>
    <w:rsid w:val="00CB1911"/>
    <w:rsid w:val="00CB255A"/>
    <w:rsid w:val="00CB2DAB"/>
    <w:rsid w:val="00CB333F"/>
    <w:rsid w:val="00CB42F4"/>
    <w:rsid w:val="00CB4E39"/>
    <w:rsid w:val="00CB516D"/>
    <w:rsid w:val="00CB542E"/>
    <w:rsid w:val="00CB5617"/>
    <w:rsid w:val="00CB6C8A"/>
    <w:rsid w:val="00CB70F1"/>
    <w:rsid w:val="00CB7B72"/>
    <w:rsid w:val="00CC01E8"/>
    <w:rsid w:val="00CC0659"/>
    <w:rsid w:val="00CC0FCF"/>
    <w:rsid w:val="00CC229D"/>
    <w:rsid w:val="00CC3053"/>
    <w:rsid w:val="00CC389B"/>
    <w:rsid w:val="00CC46E4"/>
    <w:rsid w:val="00CC4881"/>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625"/>
    <w:rsid w:val="00CF1947"/>
    <w:rsid w:val="00CF1EE1"/>
    <w:rsid w:val="00CF2041"/>
    <w:rsid w:val="00CF5B82"/>
    <w:rsid w:val="00CF5C49"/>
    <w:rsid w:val="00CF5F99"/>
    <w:rsid w:val="00CF6526"/>
    <w:rsid w:val="00CF65ED"/>
    <w:rsid w:val="00CF7C9D"/>
    <w:rsid w:val="00CF7EDB"/>
    <w:rsid w:val="00D005AC"/>
    <w:rsid w:val="00D0078E"/>
    <w:rsid w:val="00D007E5"/>
    <w:rsid w:val="00D01305"/>
    <w:rsid w:val="00D01C59"/>
    <w:rsid w:val="00D0222D"/>
    <w:rsid w:val="00D03582"/>
    <w:rsid w:val="00D04921"/>
    <w:rsid w:val="00D056F1"/>
    <w:rsid w:val="00D064BF"/>
    <w:rsid w:val="00D0790D"/>
    <w:rsid w:val="00D07C89"/>
    <w:rsid w:val="00D07D64"/>
    <w:rsid w:val="00D1038F"/>
    <w:rsid w:val="00D111C0"/>
    <w:rsid w:val="00D12740"/>
    <w:rsid w:val="00D1297D"/>
    <w:rsid w:val="00D12C7B"/>
    <w:rsid w:val="00D136EA"/>
    <w:rsid w:val="00D14181"/>
    <w:rsid w:val="00D14E8F"/>
    <w:rsid w:val="00D153A9"/>
    <w:rsid w:val="00D157D8"/>
    <w:rsid w:val="00D15A35"/>
    <w:rsid w:val="00D170F5"/>
    <w:rsid w:val="00D215AB"/>
    <w:rsid w:val="00D21A55"/>
    <w:rsid w:val="00D22EA7"/>
    <w:rsid w:val="00D230AB"/>
    <w:rsid w:val="00D23631"/>
    <w:rsid w:val="00D2413E"/>
    <w:rsid w:val="00D245D6"/>
    <w:rsid w:val="00D24908"/>
    <w:rsid w:val="00D24BB8"/>
    <w:rsid w:val="00D25632"/>
    <w:rsid w:val="00D25EBC"/>
    <w:rsid w:val="00D25F58"/>
    <w:rsid w:val="00D2621C"/>
    <w:rsid w:val="00D26B86"/>
    <w:rsid w:val="00D26C41"/>
    <w:rsid w:val="00D26F50"/>
    <w:rsid w:val="00D273FD"/>
    <w:rsid w:val="00D317AD"/>
    <w:rsid w:val="00D3189E"/>
    <w:rsid w:val="00D32D72"/>
    <w:rsid w:val="00D32ED9"/>
    <w:rsid w:val="00D330F5"/>
    <w:rsid w:val="00D348F9"/>
    <w:rsid w:val="00D355E0"/>
    <w:rsid w:val="00D35681"/>
    <w:rsid w:val="00D35D65"/>
    <w:rsid w:val="00D361BF"/>
    <w:rsid w:val="00D361F4"/>
    <w:rsid w:val="00D36D17"/>
    <w:rsid w:val="00D37D9A"/>
    <w:rsid w:val="00D40779"/>
    <w:rsid w:val="00D41CEE"/>
    <w:rsid w:val="00D43D9D"/>
    <w:rsid w:val="00D440DC"/>
    <w:rsid w:val="00D4434F"/>
    <w:rsid w:val="00D449EC"/>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28A"/>
    <w:rsid w:val="00D6039F"/>
    <w:rsid w:val="00D61ABC"/>
    <w:rsid w:val="00D6241D"/>
    <w:rsid w:val="00D62D27"/>
    <w:rsid w:val="00D62D5C"/>
    <w:rsid w:val="00D635B8"/>
    <w:rsid w:val="00D640F8"/>
    <w:rsid w:val="00D65D21"/>
    <w:rsid w:val="00D65F69"/>
    <w:rsid w:val="00D66D2F"/>
    <w:rsid w:val="00D72A41"/>
    <w:rsid w:val="00D73B19"/>
    <w:rsid w:val="00D73F4E"/>
    <w:rsid w:val="00D7617E"/>
    <w:rsid w:val="00D76C0E"/>
    <w:rsid w:val="00D76D78"/>
    <w:rsid w:val="00D76F33"/>
    <w:rsid w:val="00D77B99"/>
    <w:rsid w:val="00D80130"/>
    <w:rsid w:val="00D80283"/>
    <w:rsid w:val="00D807FE"/>
    <w:rsid w:val="00D80D30"/>
    <w:rsid w:val="00D81270"/>
    <w:rsid w:val="00D82E91"/>
    <w:rsid w:val="00D83378"/>
    <w:rsid w:val="00D83D69"/>
    <w:rsid w:val="00D845BB"/>
    <w:rsid w:val="00D84952"/>
    <w:rsid w:val="00D861A2"/>
    <w:rsid w:val="00D864E8"/>
    <w:rsid w:val="00D867D5"/>
    <w:rsid w:val="00D8799F"/>
    <w:rsid w:val="00D87DFA"/>
    <w:rsid w:val="00D90E99"/>
    <w:rsid w:val="00D90F86"/>
    <w:rsid w:val="00D950CB"/>
    <w:rsid w:val="00D96176"/>
    <w:rsid w:val="00D964E8"/>
    <w:rsid w:val="00D96CF7"/>
    <w:rsid w:val="00D978C3"/>
    <w:rsid w:val="00D97F47"/>
    <w:rsid w:val="00DA0D82"/>
    <w:rsid w:val="00DA3311"/>
    <w:rsid w:val="00DA3CDF"/>
    <w:rsid w:val="00DA3CE1"/>
    <w:rsid w:val="00DA49AF"/>
    <w:rsid w:val="00DA4B6C"/>
    <w:rsid w:val="00DA52CB"/>
    <w:rsid w:val="00DA5365"/>
    <w:rsid w:val="00DA606D"/>
    <w:rsid w:val="00DA75EB"/>
    <w:rsid w:val="00DB0384"/>
    <w:rsid w:val="00DB0B18"/>
    <w:rsid w:val="00DB320B"/>
    <w:rsid w:val="00DB36A5"/>
    <w:rsid w:val="00DB391B"/>
    <w:rsid w:val="00DB5DE7"/>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3E1A"/>
    <w:rsid w:val="00DD4038"/>
    <w:rsid w:val="00DD4894"/>
    <w:rsid w:val="00DD49B6"/>
    <w:rsid w:val="00DD55B3"/>
    <w:rsid w:val="00DD5E89"/>
    <w:rsid w:val="00DD6AA5"/>
    <w:rsid w:val="00DD73AE"/>
    <w:rsid w:val="00DD76F2"/>
    <w:rsid w:val="00DE07D2"/>
    <w:rsid w:val="00DE1D70"/>
    <w:rsid w:val="00DE1E58"/>
    <w:rsid w:val="00DE2BBD"/>
    <w:rsid w:val="00DE57D9"/>
    <w:rsid w:val="00DE5E41"/>
    <w:rsid w:val="00DE6BF1"/>
    <w:rsid w:val="00DF0335"/>
    <w:rsid w:val="00DF07C7"/>
    <w:rsid w:val="00DF1F9E"/>
    <w:rsid w:val="00DF244B"/>
    <w:rsid w:val="00DF27D5"/>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480F"/>
    <w:rsid w:val="00E25320"/>
    <w:rsid w:val="00E26433"/>
    <w:rsid w:val="00E276A0"/>
    <w:rsid w:val="00E30832"/>
    <w:rsid w:val="00E3111A"/>
    <w:rsid w:val="00E316C8"/>
    <w:rsid w:val="00E3224F"/>
    <w:rsid w:val="00E327F7"/>
    <w:rsid w:val="00E328C6"/>
    <w:rsid w:val="00E32C3A"/>
    <w:rsid w:val="00E333CB"/>
    <w:rsid w:val="00E353A8"/>
    <w:rsid w:val="00E36BAE"/>
    <w:rsid w:val="00E37749"/>
    <w:rsid w:val="00E41A2A"/>
    <w:rsid w:val="00E44C6C"/>
    <w:rsid w:val="00E45473"/>
    <w:rsid w:val="00E45FAA"/>
    <w:rsid w:val="00E473CC"/>
    <w:rsid w:val="00E4750F"/>
    <w:rsid w:val="00E509BB"/>
    <w:rsid w:val="00E535C7"/>
    <w:rsid w:val="00E54845"/>
    <w:rsid w:val="00E55172"/>
    <w:rsid w:val="00E55749"/>
    <w:rsid w:val="00E5650C"/>
    <w:rsid w:val="00E571DD"/>
    <w:rsid w:val="00E601BA"/>
    <w:rsid w:val="00E6244F"/>
    <w:rsid w:val="00E6252A"/>
    <w:rsid w:val="00E62BBA"/>
    <w:rsid w:val="00E63013"/>
    <w:rsid w:val="00E631A9"/>
    <w:rsid w:val="00E63D99"/>
    <w:rsid w:val="00E6447D"/>
    <w:rsid w:val="00E6477A"/>
    <w:rsid w:val="00E649DA"/>
    <w:rsid w:val="00E64DE2"/>
    <w:rsid w:val="00E6501C"/>
    <w:rsid w:val="00E66CB5"/>
    <w:rsid w:val="00E6728A"/>
    <w:rsid w:val="00E674F1"/>
    <w:rsid w:val="00E67772"/>
    <w:rsid w:val="00E7034A"/>
    <w:rsid w:val="00E709FB"/>
    <w:rsid w:val="00E70B53"/>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40D"/>
    <w:rsid w:val="00E83F92"/>
    <w:rsid w:val="00E853E0"/>
    <w:rsid w:val="00E855CF"/>
    <w:rsid w:val="00E85BFB"/>
    <w:rsid w:val="00E86840"/>
    <w:rsid w:val="00E86E4D"/>
    <w:rsid w:val="00E87093"/>
    <w:rsid w:val="00E8791D"/>
    <w:rsid w:val="00E90003"/>
    <w:rsid w:val="00E9101F"/>
    <w:rsid w:val="00E916AE"/>
    <w:rsid w:val="00E91A85"/>
    <w:rsid w:val="00E92DC0"/>
    <w:rsid w:val="00E9331B"/>
    <w:rsid w:val="00E93469"/>
    <w:rsid w:val="00E93488"/>
    <w:rsid w:val="00E93BA5"/>
    <w:rsid w:val="00E94020"/>
    <w:rsid w:val="00E948FB"/>
    <w:rsid w:val="00E95593"/>
    <w:rsid w:val="00E964F9"/>
    <w:rsid w:val="00E96A36"/>
    <w:rsid w:val="00E96B0F"/>
    <w:rsid w:val="00E9723F"/>
    <w:rsid w:val="00E97EE9"/>
    <w:rsid w:val="00E97F5D"/>
    <w:rsid w:val="00EA0C97"/>
    <w:rsid w:val="00EA22B9"/>
    <w:rsid w:val="00EA2790"/>
    <w:rsid w:val="00EA32C8"/>
    <w:rsid w:val="00EA36AA"/>
    <w:rsid w:val="00EA3EBC"/>
    <w:rsid w:val="00EA41AB"/>
    <w:rsid w:val="00EA4F00"/>
    <w:rsid w:val="00EA5AE9"/>
    <w:rsid w:val="00EA619E"/>
    <w:rsid w:val="00EA6947"/>
    <w:rsid w:val="00EA744C"/>
    <w:rsid w:val="00EB06EB"/>
    <w:rsid w:val="00EB1114"/>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C7E07"/>
    <w:rsid w:val="00ED0B59"/>
    <w:rsid w:val="00ED2728"/>
    <w:rsid w:val="00ED2829"/>
    <w:rsid w:val="00ED2C8A"/>
    <w:rsid w:val="00ED3CCE"/>
    <w:rsid w:val="00ED4133"/>
    <w:rsid w:val="00ED4BB6"/>
    <w:rsid w:val="00ED5B4C"/>
    <w:rsid w:val="00ED7DA4"/>
    <w:rsid w:val="00ED7F24"/>
    <w:rsid w:val="00EE348F"/>
    <w:rsid w:val="00EE34C0"/>
    <w:rsid w:val="00EE3718"/>
    <w:rsid w:val="00EE37A8"/>
    <w:rsid w:val="00EE3D1C"/>
    <w:rsid w:val="00EE4290"/>
    <w:rsid w:val="00EE42B1"/>
    <w:rsid w:val="00EE538A"/>
    <w:rsid w:val="00EE5885"/>
    <w:rsid w:val="00EE6B10"/>
    <w:rsid w:val="00EE6BA4"/>
    <w:rsid w:val="00EE7782"/>
    <w:rsid w:val="00EE7A3C"/>
    <w:rsid w:val="00EE7F30"/>
    <w:rsid w:val="00EF0A58"/>
    <w:rsid w:val="00EF0C19"/>
    <w:rsid w:val="00EF12BD"/>
    <w:rsid w:val="00EF2CB8"/>
    <w:rsid w:val="00EF2E21"/>
    <w:rsid w:val="00EF2EE5"/>
    <w:rsid w:val="00EF3203"/>
    <w:rsid w:val="00EF44CD"/>
    <w:rsid w:val="00EF5222"/>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15B"/>
    <w:rsid w:val="00F2359F"/>
    <w:rsid w:val="00F23F7A"/>
    <w:rsid w:val="00F24AF1"/>
    <w:rsid w:val="00F24D05"/>
    <w:rsid w:val="00F26596"/>
    <w:rsid w:val="00F30814"/>
    <w:rsid w:val="00F30B3F"/>
    <w:rsid w:val="00F32E12"/>
    <w:rsid w:val="00F33B59"/>
    <w:rsid w:val="00F34BEF"/>
    <w:rsid w:val="00F34D51"/>
    <w:rsid w:val="00F356BC"/>
    <w:rsid w:val="00F3579F"/>
    <w:rsid w:val="00F35A70"/>
    <w:rsid w:val="00F35EF2"/>
    <w:rsid w:val="00F4090C"/>
    <w:rsid w:val="00F40FF8"/>
    <w:rsid w:val="00F41C2A"/>
    <w:rsid w:val="00F425F4"/>
    <w:rsid w:val="00F43FF7"/>
    <w:rsid w:val="00F446F2"/>
    <w:rsid w:val="00F44AF9"/>
    <w:rsid w:val="00F44CA0"/>
    <w:rsid w:val="00F45940"/>
    <w:rsid w:val="00F45DE2"/>
    <w:rsid w:val="00F46674"/>
    <w:rsid w:val="00F46D52"/>
    <w:rsid w:val="00F47C7D"/>
    <w:rsid w:val="00F505EA"/>
    <w:rsid w:val="00F5130E"/>
    <w:rsid w:val="00F51C18"/>
    <w:rsid w:val="00F52085"/>
    <w:rsid w:val="00F53A32"/>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1FA6"/>
    <w:rsid w:val="00F73B2C"/>
    <w:rsid w:val="00F73D29"/>
    <w:rsid w:val="00F7459A"/>
    <w:rsid w:val="00F75336"/>
    <w:rsid w:val="00F76458"/>
    <w:rsid w:val="00F76A93"/>
    <w:rsid w:val="00F77F1F"/>
    <w:rsid w:val="00F81CA1"/>
    <w:rsid w:val="00F82881"/>
    <w:rsid w:val="00F834BF"/>
    <w:rsid w:val="00F83C2C"/>
    <w:rsid w:val="00F83D74"/>
    <w:rsid w:val="00F847E8"/>
    <w:rsid w:val="00F84A69"/>
    <w:rsid w:val="00F8560F"/>
    <w:rsid w:val="00F87601"/>
    <w:rsid w:val="00F87FE0"/>
    <w:rsid w:val="00F90332"/>
    <w:rsid w:val="00F907B0"/>
    <w:rsid w:val="00F90822"/>
    <w:rsid w:val="00F931FD"/>
    <w:rsid w:val="00F956F9"/>
    <w:rsid w:val="00F962DA"/>
    <w:rsid w:val="00F96855"/>
    <w:rsid w:val="00F96B63"/>
    <w:rsid w:val="00F97312"/>
    <w:rsid w:val="00F976D0"/>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292F"/>
    <w:rsid w:val="00FB3269"/>
    <w:rsid w:val="00FB3737"/>
    <w:rsid w:val="00FB3A73"/>
    <w:rsid w:val="00FB3F53"/>
    <w:rsid w:val="00FB5486"/>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614"/>
    <w:rsid w:val="00FD4AB4"/>
    <w:rsid w:val="00FD5C32"/>
    <w:rsid w:val="00FD5EC1"/>
    <w:rsid w:val="00FD60D5"/>
    <w:rsid w:val="00FD7555"/>
    <w:rsid w:val="00FE0A09"/>
    <w:rsid w:val="00FE0ADD"/>
    <w:rsid w:val="00FE127A"/>
    <w:rsid w:val="00FE18C2"/>
    <w:rsid w:val="00FE1AD5"/>
    <w:rsid w:val="00FE1CFF"/>
    <w:rsid w:val="00FE2B85"/>
    <w:rsid w:val="00FE424F"/>
    <w:rsid w:val="00FE515E"/>
    <w:rsid w:val="00FE5489"/>
    <w:rsid w:val="00FE5C6C"/>
    <w:rsid w:val="00FE6967"/>
    <w:rsid w:val="00FE709E"/>
    <w:rsid w:val="00FE7523"/>
    <w:rsid w:val="00FF0EE7"/>
    <w:rsid w:val="00FF146A"/>
    <w:rsid w:val="00FF1B1F"/>
    <w:rsid w:val="00FF1EDE"/>
    <w:rsid w:val="00FF2116"/>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2289"/>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schemas.microsoft.com/office/2006/documentManagement/types"/>
    <ds:schemaRef ds:uri="http://purl.org/dc/elements/1.1/"/>
    <ds:schemaRef ds:uri="http://www.w3.org/XML/1998/namespace"/>
    <ds:schemaRef ds:uri="http://purl.org/dc/terms/"/>
    <ds:schemaRef ds:uri="http://schemas.openxmlformats.org/package/2006/metadata/core-properti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EE51D535-428F-40B8-8EA5-7DCB86347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22840</TotalTime>
  <Pages>57</Pages>
  <Words>11322</Words>
  <Characters>64536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400</cp:revision>
  <cp:lastPrinted>2003-02-21T20:01:00Z</cp:lastPrinted>
  <dcterms:created xsi:type="dcterms:W3CDTF">2020-08-17T02:16:00Z</dcterms:created>
  <dcterms:modified xsi:type="dcterms:W3CDTF">2020-12-04T04:48:00Z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