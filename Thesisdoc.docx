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935884"/>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7F36E25F"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C20D62">
        <w:t>The</w:t>
      </w:r>
      <w:r w:rsidR="00EE0303">
        <w:t xml:space="preserve"> goal of this </w:t>
      </w:r>
      <w:r w:rsidRPr="00511AD4">
        <w:t>researc</w:t>
      </w:r>
      <w:r w:rsidR="006D2AE8">
        <w:t xml:space="preserve">h was to divide and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3D44D4E7" w:rsidR="00511AD4" w:rsidRDefault="00511AD4" w:rsidP="00F83062">
      <w:pPr>
        <w:ind w:firstLine="360"/>
      </w:pPr>
      <w:r w:rsidRPr="00511AD4">
        <w:t>The ECS System and Component</w:t>
      </w:r>
      <w:r w:rsidR="00FF2E97">
        <w:t xml:space="preserve"> which</w:t>
      </w:r>
      <w:r w:rsidR="005743EA">
        <w:t xml:space="preserve"> work together to 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lastRenderedPageBreak/>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935885"/>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935886"/>
      <w:bookmarkEnd w:id="18"/>
      <w:bookmarkEnd w:id="19"/>
      <w:bookmarkEnd w:id="20"/>
      <w:r w:rsidRPr="00E914BE">
        <w:rPr>
          <w:sz w:val="29"/>
          <w:szCs w:val="29"/>
        </w:rPr>
        <w:lastRenderedPageBreak/>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3AB01A8E" w14:textId="31D0DEFE" w:rsidR="00751C26" w:rsidRPr="00751C26" w:rsidRDefault="00C76F4E"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751C26">
        <w:rPr>
          <w:rStyle w:val="Hyperlink"/>
          <w:rFonts w:ascii="Times New Roman" w:hAnsi="Times New Roman" w:cs="Times New Roman"/>
          <w:b w:val="0"/>
          <w:caps w:val="0"/>
          <w:sz w:val="24"/>
          <w:szCs w:val="24"/>
          <w:u w:val="none"/>
        </w:rPr>
        <w:fldChar w:fldCharType="begin"/>
      </w:r>
      <w:r w:rsidRPr="00751C26">
        <w:rPr>
          <w:rStyle w:val="Hyperlink"/>
          <w:rFonts w:ascii="Times New Roman" w:hAnsi="Times New Roman" w:cs="Times New Roman"/>
          <w:b w:val="0"/>
          <w:caps w:val="0"/>
          <w:sz w:val="24"/>
          <w:szCs w:val="24"/>
          <w:u w:val="none"/>
        </w:rPr>
        <w:instrText xml:space="preserve"> TOC \o "1-5" \h \z \u </w:instrText>
      </w:r>
      <w:r w:rsidRPr="00751C26">
        <w:rPr>
          <w:rStyle w:val="Hyperlink"/>
          <w:rFonts w:ascii="Times New Roman" w:hAnsi="Times New Roman" w:cs="Times New Roman"/>
          <w:b w:val="0"/>
          <w:caps w:val="0"/>
          <w:sz w:val="24"/>
          <w:szCs w:val="24"/>
          <w:u w:val="none"/>
        </w:rPr>
        <w:fldChar w:fldCharType="separate"/>
      </w:r>
      <w:hyperlink w:anchor="_Toc62935884" w:history="1">
        <w:r w:rsidR="00751C26" w:rsidRPr="00751C26">
          <w:rPr>
            <w:rStyle w:val="Hyperlink"/>
            <w:rFonts w:ascii="Times New Roman" w:hAnsi="Times New Roman" w:cs="Times New Roman"/>
            <w:b w:val="0"/>
            <w:caps w:val="0"/>
            <w:noProof/>
            <w:sz w:val="24"/>
            <w:szCs w:val="24"/>
            <w:u w:val="none"/>
          </w:rPr>
          <w:t>Abstract</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_Toc62935884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iv</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10F79B85" w14:textId="3A48F8DF" w:rsidR="00751C26" w:rsidRPr="00751C26" w:rsidRDefault="00E426ED"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5" w:history="1">
        <w:r w:rsidR="00751C26" w:rsidRPr="00751C26">
          <w:rPr>
            <w:rStyle w:val="Hyperlink"/>
            <w:rFonts w:ascii="Times New Roman" w:hAnsi="Times New Roman" w:cs="Times New Roman"/>
            <w:b w:val="0"/>
            <w:caps w:val="0"/>
            <w:noProof/>
            <w:sz w:val="24"/>
            <w:szCs w:val="24"/>
            <w:u w:val="none"/>
          </w:rPr>
          <w:t>Acknowledgements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_Toc62935885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vi</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0616004E" w14:textId="03D0A4A2" w:rsidR="00751C26" w:rsidRPr="00751C26" w:rsidRDefault="00E426ED"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6" w:history="1">
        <w:r w:rsidR="00751C26" w:rsidRPr="00751C26">
          <w:rPr>
            <w:rStyle w:val="Hyperlink"/>
            <w:rFonts w:ascii="Times New Roman" w:hAnsi="Times New Roman" w:cs="Times New Roman"/>
            <w:b w:val="0"/>
            <w:caps w:val="0"/>
            <w:noProof/>
            <w:sz w:val="24"/>
            <w:szCs w:val="24"/>
            <w:u w:val="none"/>
          </w:rPr>
          <w:t>Table of Contents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_Toc62935886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vii</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151672A7" w14:textId="28E61194" w:rsidR="00751C26" w:rsidRPr="00751C26" w:rsidRDefault="00E426ED"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7" w:history="1">
        <w:r w:rsidR="00751C26" w:rsidRPr="00751C26">
          <w:rPr>
            <w:rStyle w:val="Hyperlink"/>
            <w:rFonts w:ascii="Times New Roman" w:hAnsi="Times New Roman" w:cs="Times New Roman"/>
            <w:b w:val="0"/>
            <w:caps w:val="0"/>
            <w:noProof/>
            <w:sz w:val="24"/>
            <w:szCs w:val="24"/>
            <w:u w:val="none"/>
          </w:rPr>
          <w:t>List of Figures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_Toc62935887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xi</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19391AA1" w14:textId="070854E6" w:rsidR="00751C26" w:rsidRPr="00751C26" w:rsidRDefault="00E426ED"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8" w:history="1">
        <w:r w:rsidR="00751C26" w:rsidRPr="00751C26">
          <w:rPr>
            <w:rStyle w:val="Hyperlink"/>
            <w:rFonts w:ascii="Times New Roman" w:hAnsi="Times New Roman" w:cs="Times New Roman"/>
            <w:b w:val="0"/>
            <w:caps w:val="0"/>
            <w:noProof/>
            <w:sz w:val="24"/>
            <w:szCs w:val="24"/>
            <w:u w:val="none"/>
          </w:rPr>
          <w:t>List of Tables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_Toc62935888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xii</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3EBF618A" w14:textId="644E4687" w:rsidR="00751C26" w:rsidRPr="00751C26" w:rsidRDefault="00E426ED"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9" w:history="1">
        <w:r w:rsidR="00751C26" w:rsidRPr="00751C26">
          <w:rPr>
            <w:rStyle w:val="Hyperlink"/>
            <w:rFonts w:ascii="Times New Roman" w:hAnsi="Times New Roman" w:cs="Times New Roman"/>
            <w:b w:val="0"/>
            <w:caps w:val="0"/>
            <w:noProof/>
            <w:sz w:val="24"/>
            <w:szCs w:val="24"/>
            <w:u w:val="none"/>
          </w:rPr>
          <w:t>I.</w:t>
        </w:r>
        <w:r w:rsidR="00751C26" w:rsidRPr="00751C26">
          <w:rPr>
            <w:rFonts w:ascii="Times New Roman" w:eastAsiaTheme="minorEastAsia" w:hAnsi="Times New Roman" w:cs="Times New Roman"/>
            <w:b w:val="0"/>
            <w:bCs w:val="0"/>
            <w:caps w:val="0"/>
            <w:noProof/>
            <w:sz w:val="24"/>
            <w:szCs w:val="24"/>
          </w:rPr>
          <w:tab/>
        </w:r>
        <w:r w:rsidR="00751C26" w:rsidRPr="00751C26">
          <w:rPr>
            <w:rStyle w:val="Hyperlink"/>
            <w:rFonts w:ascii="Times New Roman" w:hAnsi="Times New Roman" w:cs="Times New Roman"/>
            <w:b w:val="0"/>
            <w:caps w:val="0"/>
            <w:noProof/>
            <w:sz w:val="24"/>
            <w:szCs w:val="24"/>
            <w:u w:val="none"/>
          </w:rPr>
          <w:t>Introduction</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_Toc62935889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1</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4F0DB6CF" w14:textId="183FC094"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0" w:history="1">
        <w:r w:rsidR="00751C26" w:rsidRPr="00751C26">
          <w:rPr>
            <w:rStyle w:val="Hyperlink"/>
            <w:rFonts w:ascii="Times New Roman" w:hAnsi="Times New Roman" w:cs="Times New Roman"/>
            <w:smallCaps w:val="0"/>
            <w:noProof/>
            <w:sz w:val="24"/>
            <w:szCs w:val="24"/>
            <w:u w:val="none"/>
          </w:rPr>
          <w:t>1.1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Problem Statement</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_Toc62935890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4</w:t>
        </w:r>
        <w:r w:rsidR="00751C26" w:rsidRPr="00751C26">
          <w:rPr>
            <w:rFonts w:ascii="Times New Roman" w:hAnsi="Times New Roman" w:cs="Times New Roman"/>
            <w:smallCaps w:val="0"/>
            <w:noProof/>
            <w:webHidden/>
            <w:sz w:val="24"/>
            <w:szCs w:val="24"/>
          </w:rPr>
          <w:fldChar w:fldCharType="end"/>
        </w:r>
      </w:hyperlink>
    </w:p>
    <w:p w14:paraId="5C2B0E92" w14:textId="690E86A5"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1" w:history="1">
        <w:r w:rsidR="00751C26" w:rsidRPr="00751C26">
          <w:rPr>
            <w:rStyle w:val="Hyperlink"/>
            <w:rFonts w:ascii="Times New Roman" w:hAnsi="Times New Roman" w:cs="Times New Roman"/>
            <w:smallCaps w:val="0"/>
            <w:noProof/>
            <w:sz w:val="24"/>
            <w:szCs w:val="24"/>
            <w:u w:val="none"/>
          </w:rPr>
          <w:t>1.2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Research Objective</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_Toc62935891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4</w:t>
        </w:r>
        <w:r w:rsidR="00751C26" w:rsidRPr="00751C26">
          <w:rPr>
            <w:rFonts w:ascii="Times New Roman" w:hAnsi="Times New Roman" w:cs="Times New Roman"/>
            <w:smallCaps w:val="0"/>
            <w:noProof/>
            <w:webHidden/>
            <w:sz w:val="24"/>
            <w:szCs w:val="24"/>
          </w:rPr>
          <w:fldChar w:fldCharType="end"/>
        </w:r>
      </w:hyperlink>
    </w:p>
    <w:p w14:paraId="7ADADC0A" w14:textId="3E6DC5BE"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2" w:history="1">
        <w:r w:rsidR="00751C26" w:rsidRPr="00751C26">
          <w:rPr>
            <w:rStyle w:val="Hyperlink"/>
            <w:rFonts w:ascii="Times New Roman" w:hAnsi="Times New Roman" w:cs="Times New Roman"/>
            <w:smallCaps w:val="0"/>
            <w:noProof/>
            <w:sz w:val="24"/>
            <w:szCs w:val="24"/>
            <w:u w:val="none"/>
          </w:rPr>
          <w:t>1.3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Hypothesis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_Toc62935892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5</w:t>
        </w:r>
        <w:r w:rsidR="00751C26" w:rsidRPr="00751C26">
          <w:rPr>
            <w:rFonts w:ascii="Times New Roman" w:hAnsi="Times New Roman" w:cs="Times New Roman"/>
            <w:smallCaps w:val="0"/>
            <w:noProof/>
            <w:webHidden/>
            <w:sz w:val="24"/>
            <w:szCs w:val="24"/>
          </w:rPr>
          <w:fldChar w:fldCharType="end"/>
        </w:r>
      </w:hyperlink>
    </w:p>
    <w:p w14:paraId="39386624" w14:textId="6469E026"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3" w:history="1">
        <w:r w:rsidR="00751C26" w:rsidRPr="00751C26">
          <w:rPr>
            <w:rStyle w:val="Hyperlink"/>
            <w:rFonts w:ascii="Times New Roman" w:hAnsi="Times New Roman" w:cs="Times New Roman"/>
            <w:smallCaps w:val="0"/>
            <w:noProof/>
            <w:sz w:val="24"/>
            <w:szCs w:val="24"/>
            <w:u w:val="none"/>
          </w:rPr>
          <w:t>1.4</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Approach</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_Toc62935893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6</w:t>
        </w:r>
        <w:r w:rsidR="00751C26" w:rsidRPr="00751C26">
          <w:rPr>
            <w:rFonts w:ascii="Times New Roman" w:hAnsi="Times New Roman" w:cs="Times New Roman"/>
            <w:smallCaps w:val="0"/>
            <w:noProof/>
            <w:webHidden/>
            <w:sz w:val="24"/>
            <w:szCs w:val="24"/>
          </w:rPr>
          <w:fldChar w:fldCharType="end"/>
        </w:r>
      </w:hyperlink>
    </w:p>
    <w:p w14:paraId="43B34C51" w14:textId="69D26E9E"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4" w:history="1">
        <w:r w:rsidR="00751C26" w:rsidRPr="00751C26">
          <w:rPr>
            <w:rStyle w:val="Hyperlink"/>
            <w:rFonts w:ascii="Times New Roman" w:hAnsi="Times New Roman" w:cs="Times New Roman"/>
            <w:smallCaps w:val="0"/>
            <w:noProof/>
            <w:sz w:val="24"/>
            <w:szCs w:val="24"/>
            <w:u w:val="none"/>
          </w:rPr>
          <w:t>1.5</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Assumptions/Limitations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_Toc62935894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w:t>
        </w:r>
        <w:r w:rsidR="00751C26" w:rsidRPr="00751C26">
          <w:rPr>
            <w:rFonts w:ascii="Times New Roman" w:hAnsi="Times New Roman" w:cs="Times New Roman"/>
            <w:smallCaps w:val="0"/>
            <w:noProof/>
            <w:webHidden/>
            <w:sz w:val="24"/>
            <w:szCs w:val="24"/>
          </w:rPr>
          <w:fldChar w:fldCharType="end"/>
        </w:r>
      </w:hyperlink>
    </w:p>
    <w:p w14:paraId="5083A614" w14:textId="09C0E5BF"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5" w:history="1">
        <w:r w:rsidR="00751C26" w:rsidRPr="00751C26">
          <w:rPr>
            <w:rStyle w:val="Hyperlink"/>
            <w:rFonts w:ascii="Times New Roman" w:hAnsi="Times New Roman" w:cs="Times New Roman"/>
            <w:smallCaps w:val="0"/>
            <w:noProof/>
            <w:sz w:val="24"/>
            <w:szCs w:val="24"/>
            <w:u w:val="none"/>
          </w:rPr>
          <w:t>1.6</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Thesis Overview</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_Toc62935895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65872142" w14:textId="74B54ACF" w:rsidR="00751C26" w:rsidRPr="00751C26" w:rsidRDefault="00E426ED"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96" w:history="1">
        <w:r w:rsidR="00751C26" w:rsidRPr="00751C26">
          <w:rPr>
            <w:rStyle w:val="Hyperlink"/>
            <w:rFonts w:ascii="Times New Roman" w:hAnsi="Times New Roman" w:cs="Times New Roman"/>
            <w:b w:val="0"/>
            <w:caps w:val="0"/>
            <w:noProof/>
            <w:sz w:val="24"/>
            <w:szCs w:val="24"/>
            <w:u w:val="none"/>
          </w:rPr>
          <w:t>II.</w:t>
        </w:r>
        <w:r w:rsidR="00751C26" w:rsidRPr="00751C26">
          <w:rPr>
            <w:rFonts w:ascii="Times New Roman" w:eastAsiaTheme="minorEastAsia" w:hAnsi="Times New Roman" w:cs="Times New Roman"/>
            <w:b w:val="0"/>
            <w:bCs w:val="0"/>
            <w:caps w:val="0"/>
            <w:noProof/>
            <w:sz w:val="24"/>
            <w:szCs w:val="24"/>
          </w:rPr>
          <w:tab/>
        </w:r>
        <w:r w:rsidR="00751C26" w:rsidRPr="00751C26">
          <w:rPr>
            <w:rStyle w:val="Hyperlink"/>
            <w:rFonts w:ascii="Times New Roman" w:hAnsi="Times New Roman" w:cs="Times New Roman"/>
            <w:b w:val="0"/>
            <w:caps w:val="0"/>
            <w:noProof/>
            <w:sz w:val="24"/>
            <w:szCs w:val="24"/>
            <w:u w:val="none"/>
          </w:rPr>
          <w:t>Background</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_Toc62935896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10</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0C13D292" w14:textId="1EB01DEF"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8" w:history="1">
        <w:r w:rsidR="00751C26" w:rsidRPr="00751C26">
          <w:rPr>
            <w:rStyle w:val="Hyperlink"/>
            <w:rFonts w:ascii="Times New Roman" w:eastAsiaTheme="minorHAnsi" w:hAnsi="Times New Roman" w:cs="Times New Roman"/>
            <w:smallCaps w:val="0"/>
            <w:noProof/>
            <w:sz w:val="24"/>
            <w:szCs w:val="24"/>
            <w:u w:val="none"/>
          </w:rPr>
          <w:t>2.1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eastAsiaTheme="minorHAnsi" w:hAnsi="Times New Roman" w:cs="Times New Roman"/>
            <w:smallCaps w:val="0"/>
            <w:noProof/>
            <w:sz w:val="24"/>
            <w:szCs w:val="24"/>
            <w:u w:val="none"/>
          </w:rPr>
          <w:t>Physics of Flight Modeling</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_Toc62935898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10</w:t>
        </w:r>
        <w:r w:rsidR="00751C26" w:rsidRPr="00751C26">
          <w:rPr>
            <w:rFonts w:ascii="Times New Roman" w:hAnsi="Times New Roman" w:cs="Times New Roman"/>
            <w:smallCaps w:val="0"/>
            <w:noProof/>
            <w:webHidden/>
            <w:sz w:val="24"/>
            <w:szCs w:val="24"/>
          </w:rPr>
          <w:fldChar w:fldCharType="end"/>
        </w:r>
      </w:hyperlink>
    </w:p>
    <w:p w14:paraId="6F81EC99" w14:textId="21573FC0"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899" w:history="1">
        <w:r w:rsidR="00751C26" w:rsidRPr="00751C26">
          <w:rPr>
            <w:rStyle w:val="Hyperlink"/>
            <w:rFonts w:ascii="Times New Roman" w:hAnsi="Times New Roman" w:cs="Times New Roman"/>
            <w:i w:val="0"/>
            <w:noProof/>
            <w:sz w:val="24"/>
            <w:szCs w:val="24"/>
            <w:u w:val="none"/>
          </w:rPr>
          <w:t>2.1.1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Degrees of Freedom</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_Toc62935899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11</w:t>
        </w:r>
        <w:r w:rsidR="00751C26" w:rsidRPr="00751C26">
          <w:rPr>
            <w:rFonts w:ascii="Times New Roman" w:hAnsi="Times New Roman" w:cs="Times New Roman"/>
            <w:i w:val="0"/>
            <w:noProof/>
            <w:webHidden/>
            <w:sz w:val="24"/>
            <w:szCs w:val="24"/>
          </w:rPr>
          <w:fldChar w:fldCharType="end"/>
        </w:r>
      </w:hyperlink>
    </w:p>
    <w:p w14:paraId="665EA74F" w14:textId="42CA087A"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0" w:history="1">
        <w:r w:rsidR="00751C26" w:rsidRPr="00751C26">
          <w:rPr>
            <w:rStyle w:val="Hyperlink"/>
            <w:rFonts w:ascii="Times New Roman" w:hAnsi="Times New Roman" w:cs="Times New Roman"/>
            <w:i w:val="0"/>
            <w:noProof/>
            <w:sz w:val="24"/>
            <w:szCs w:val="24"/>
            <w:u w:val="none"/>
          </w:rPr>
          <w:t>2.1.2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Forces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_Toc62935900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12</w:t>
        </w:r>
        <w:r w:rsidR="00751C26" w:rsidRPr="00751C26">
          <w:rPr>
            <w:rFonts w:ascii="Times New Roman" w:hAnsi="Times New Roman" w:cs="Times New Roman"/>
            <w:i w:val="0"/>
            <w:noProof/>
            <w:webHidden/>
            <w:sz w:val="24"/>
            <w:szCs w:val="24"/>
          </w:rPr>
          <w:fldChar w:fldCharType="end"/>
        </w:r>
      </w:hyperlink>
    </w:p>
    <w:p w14:paraId="58457A1C" w14:textId="303A62B4"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1" w:history="1">
        <w:r w:rsidR="00751C26" w:rsidRPr="00751C26">
          <w:rPr>
            <w:rStyle w:val="Hyperlink"/>
            <w:rFonts w:ascii="Times New Roman" w:hAnsi="Times New Roman" w:cs="Times New Roman"/>
            <w:i w:val="0"/>
            <w:noProof/>
            <w:sz w:val="24"/>
            <w:szCs w:val="24"/>
            <w:u w:val="none"/>
          </w:rPr>
          <w:t>2.1.3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Airplane Components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_Toc62935901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13</w:t>
        </w:r>
        <w:r w:rsidR="00751C26" w:rsidRPr="00751C26">
          <w:rPr>
            <w:rFonts w:ascii="Times New Roman" w:hAnsi="Times New Roman" w:cs="Times New Roman"/>
            <w:i w:val="0"/>
            <w:noProof/>
            <w:webHidden/>
            <w:sz w:val="24"/>
            <w:szCs w:val="24"/>
          </w:rPr>
          <w:fldChar w:fldCharType="end"/>
        </w:r>
      </w:hyperlink>
    </w:p>
    <w:p w14:paraId="7C6A5A09" w14:textId="689595A1"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2" w:history="1">
        <w:r w:rsidR="00751C26" w:rsidRPr="00751C26">
          <w:rPr>
            <w:rStyle w:val="Hyperlink"/>
            <w:rFonts w:ascii="Times New Roman" w:hAnsi="Times New Roman" w:cs="Times New Roman"/>
            <w:noProof/>
            <w:sz w:val="24"/>
            <w:szCs w:val="24"/>
            <w:u w:val="none"/>
          </w:rPr>
          <w:t>2.1.3.1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Airfoil</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_Toc62935902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13</w:t>
        </w:r>
        <w:r w:rsidR="00751C26" w:rsidRPr="00751C26">
          <w:rPr>
            <w:rFonts w:ascii="Times New Roman" w:hAnsi="Times New Roman" w:cs="Times New Roman"/>
            <w:noProof/>
            <w:webHidden/>
            <w:sz w:val="24"/>
            <w:szCs w:val="24"/>
          </w:rPr>
          <w:fldChar w:fldCharType="end"/>
        </w:r>
      </w:hyperlink>
    </w:p>
    <w:p w14:paraId="170D119E" w14:textId="42D2471D"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3" w:history="1">
        <w:r w:rsidR="00751C26" w:rsidRPr="00751C26">
          <w:rPr>
            <w:rStyle w:val="Hyperlink"/>
            <w:rFonts w:ascii="Times New Roman" w:hAnsi="Times New Roman" w:cs="Times New Roman"/>
            <w:i w:val="0"/>
            <w:noProof/>
            <w:sz w:val="24"/>
            <w:szCs w:val="24"/>
            <w:u w:val="none"/>
          </w:rPr>
          <w:t>2.1.4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Rotations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_Toc62935903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14</w:t>
        </w:r>
        <w:r w:rsidR="00751C26" w:rsidRPr="00751C26">
          <w:rPr>
            <w:rFonts w:ascii="Times New Roman" w:hAnsi="Times New Roman" w:cs="Times New Roman"/>
            <w:i w:val="0"/>
            <w:noProof/>
            <w:webHidden/>
            <w:sz w:val="24"/>
            <w:szCs w:val="24"/>
          </w:rPr>
          <w:fldChar w:fldCharType="end"/>
        </w:r>
      </w:hyperlink>
    </w:p>
    <w:p w14:paraId="6B69A819" w14:textId="5F4B17EA"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4" w:history="1">
        <w:r w:rsidR="00751C26" w:rsidRPr="00751C26">
          <w:rPr>
            <w:rStyle w:val="Hyperlink"/>
            <w:rFonts w:ascii="Times New Roman" w:hAnsi="Times New Roman" w:cs="Times New Roman"/>
            <w:i w:val="0"/>
            <w:noProof/>
            <w:sz w:val="24"/>
            <w:szCs w:val="24"/>
            <w:u w:val="none"/>
          </w:rPr>
          <w:t>2.1.5</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Coordinate Systems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_Toc62935904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15</w:t>
        </w:r>
        <w:r w:rsidR="00751C26" w:rsidRPr="00751C26">
          <w:rPr>
            <w:rFonts w:ascii="Times New Roman" w:hAnsi="Times New Roman" w:cs="Times New Roman"/>
            <w:i w:val="0"/>
            <w:noProof/>
            <w:webHidden/>
            <w:sz w:val="24"/>
            <w:szCs w:val="24"/>
          </w:rPr>
          <w:fldChar w:fldCharType="end"/>
        </w:r>
      </w:hyperlink>
    </w:p>
    <w:p w14:paraId="4F62AEC8" w14:textId="675E8771"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5" w:history="1">
        <w:r w:rsidR="00751C26" w:rsidRPr="00751C26">
          <w:rPr>
            <w:rStyle w:val="Hyperlink"/>
            <w:rFonts w:ascii="Times New Roman" w:hAnsi="Times New Roman" w:cs="Times New Roman"/>
            <w:i w:val="0"/>
            <w:noProof/>
            <w:sz w:val="24"/>
            <w:szCs w:val="24"/>
            <w:u w:val="none"/>
          </w:rPr>
          <w:t>2.1.6</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FDM Calculation Steps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_Toc62935905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18</w:t>
        </w:r>
        <w:r w:rsidR="00751C26" w:rsidRPr="00751C26">
          <w:rPr>
            <w:rFonts w:ascii="Times New Roman" w:hAnsi="Times New Roman" w:cs="Times New Roman"/>
            <w:i w:val="0"/>
            <w:noProof/>
            <w:webHidden/>
            <w:sz w:val="24"/>
            <w:szCs w:val="24"/>
          </w:rPr>
          <w:fldChar w:fldCharType="end"/>
        </w:r>
      </w:hyperlink>
    </w:p>
    <w:p w14:paraId="17D8177C" w14:textId="137D6C40"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6" w:history="1">
        <w:r w:rsidR="00751C26" w:rsidRPr="00751C26">
          <w:rPr>
            <w:rStyle w:val="Hyperlink"/>
            <w:rFonts w:ascii="Times New Roman" w:hAnsi="Times New Roman" w:cs="Times New Roman"/>
            <w:noProof/>
            <w:sz w:val="24"/>
            <w:szCs w:val="24"/>
            <w:u w:val="none"/>
          </w:rPr>
          <w:t>2.1.6.1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Mass Properties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_Toc62935906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19</w:t>
        </w:r>
        <w:r w:rsidR="00751C26" w:rsidRPr="00751C26">
          <w:rPr>
            <w:rFonts w:ascii="Times New Roman" w:hAnsi="Times New Roman" w:cs="Times New Roman"/>
            <w:noProof/>
            <w:webHidden/>
            <w:sz w:val="24"/>
            <w:szCs w:val="24"/>
          </w:rPr>
          <w:fldChar w:fldCharType="end"/>
        </w:r>
      </w:hyperlink>
    </w:p>
    <w:p w14:paraId="5809A7F1" w14:textId="67638BBE"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7" w:history="1">
        <w:r w:rsidR="00751C26" w:rsidRPr="00751C26">
          <w:rPr>
            <w:rStyle w:val="Hyperlink"/>
            <w:rFonts w:ascii="Times New Roman" w:hAnsi="Times New Roman" w:cs="Times New Roman"/>
            <w:noProof/>
            <w:sz w:val="24"/>
            <w:szCs w:val="24"/>
            <w:u w:val="none"/>
          </w:rPr>
          <w:t>2.1.6.2</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Forces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_Toc62935907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20</w:t>
        </w:r>
        <w:r w:rsidR="00751C26" w:rsidRPr="00751C26">
          <w:rPr>
            <w:rFonts w:ascii="Times New Roman" w:hAnsi="Times New Roman" w:cs="Times New Roman"/>
            <w:noProof/>
            <w:webHidden/>
            <w:sz w:val="24"/>
            <w:szCs w:val="24"/>
          </w:rPr>
          <w:fldChar w:fldCharType="end"/>
        </w:r>
      </w:hyperlink>
    </w:p>
    <w:p w14:paraId="057CB5BA" w14:textId="1F679D01"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8" w:history="1">
        <w:r w:rsidR="00751C26" w:rsidRPr="00751C26">
          <w:rPr>
            <w:rStyle w:val="Hyperlink"/>
            <w:rFonts w:ascii="Times New Roman" w:hAnsi="Times New Roman" w:cs="Times New Roman"/>
            <w:noProof/>
            <w:sz w:val="24"/>
            <w:szCs w:val="24"/>
            <w:u w:val="none"/>
          </w:rPr>
          <w:t>2.1.6.3</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Equations of Motion</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_Toc62935908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21</w:t>
        </w:r>
        <w:r w:rsidR="00751C26" w:rsidRPr="00751C26">
          <w:rPr>
            <w:rFonts w:ascii="Times New Roman" w:hAnsi="Times New Roman" w:cs="Times New Roman"/>
            <w:noProof/>
            <w:webHidden/>
            <w:sz w:val="24"/>
            <w:szCs w:val="24"/>
          </w:rPr>
          <w:fldChar w:fldCharType="end"/>
        </w:r>
      </w:hyperlink>
    </w:p>
    <w:p w14:paraId="1C5446A3" w14:textId="1FD27F5B" w:rsidR="00751C26" w:rsidRPr="00751C26" w:rsidRDefault="00E426ED" w:rsidP="00751C26">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935909" w:history="1">
        <w:r w:rsidR="00751C26" w:rsidRPr="00751C26">
          <w:rPr>
            <w:rStyle w:val="Hyperlink"/>
            <w:rFonts w:ascii="Times New Roman" w:hAnsi="Times New Roman" w:cs="Times New Roman"/>
            <w:noProof/>
            <w:sz w:val="24"/>
            <w:szCs w:val="24"/>
            <w:u w:val="none"/>
          </w:rPr>
          <w:t>2.1.6.3.1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Simulation Loop Methods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_Toc62935909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23</w:t>
        </w:r>
        <w:r w:rsidR="00751C26" w:rsidRPr="00751C26">
          <w:rPr>
            <w:rFonts w:ascii="Times New Roman" w:hAnsi="Times New Roman" w:cs="Times New Roman"/>
            <w:noProof/>
            <w:webHidden/>
            <w:sz w:val="24"/>
            <w:szCs w:val="24"/>
          </w:rPr>
          <w:fldChar w:fldCharType="end"/>
        </w:r>
      </w:hyperlink>
    </w:p>
    <w:p w14:paraId="6826992E" w14:textId="4777AD66"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0" w:history="1">
        <w:r w:rsidR="00751C26" w:rsidRPr="00751C26">
          <w:rPr>
            <w:rStyle w:val="Hyperlink"/>
            <w:rFonts w:ascii="Times New Roman" w:hAnsi="Times New Roman" w:cs="Times New Roman"/>
            <w:i w:val="0"/>
            <w:noProof/>
            <w:sz w:val="24"/>
            <w:szCs w:val="24"/>
            <w:u w:val="none"/>
          </w:rPr>
          <w:t>2.1.7</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Fidelity</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_Toc62935910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24</w:t>
        </w:r>
        <w:r w:rsidR="00751C26" w:rsidRPr="00751C26">
          <w:rPr>
            <w:rFonts w:ascii="Times New Roman" w:hAnsi="Times New Roman" w:cs="Times New Roman"/>
            <w:i w:val="0"/>
            <w:noProof/>
            <w:webHidden/>
            <w:sz w:val="24"/>
            <w:szCs w:val="24"/>
          </w:rPr>
          <w:fldChar w:fldCharType="end"/>
        </w:r>
      </w:hyperlink>
    </w:p>
    <w:p w14:paraId="2BCF5BDE" w14:textId="6B99FEE2"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11" w:history="1">
        <w:r w:rsidR="00751C26" w:rsidRPr="00751C26">
          <w:rPr>
            <w:rStyle w:val="Hyperlink"/>
            <w:rFonts w:ascii="Times New Roman" w:eastAsiaTheme="minorHAnsi" w:hAnsi="Times New Roman" w:cs="Times New Roman"/>
            <w:smallCaps w:val="0"/>
            <w:noProof/>
            <w:sz w:val="24"/>
            <w:szCs w:val="24"/>
            <w:u w:val="none"/>
          </w:rPr>
          <w:t>2.2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eastAsiaTheme="minorHAnsi" w:hAnsi="Times New Roman" w:cs="Times New Roman"/>
            <w:smallCaps w:val="0"/>
            <w:noProof/>
            <w:sz w:val="24"/>
            <w:szCs w:val="24"/>
            <w:u w:val="none"/>
          </w:rPr>
          <w:t>Entity-Component-System</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_Toc62935911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24</w:t>
        </w:r>
        <w:r w:rsidR="00751C26" w:rsidRPr="00751C26">
          <w:rPr>
            <w:rFonts w:ascii="Times New Roman" w:hAnsi="Times New Roman" w:cs="Times New Roman"/>
            <w:smallCaps w:val="0"/>
            <w:noProof/>
            <w:webHidden/>
            <w:sz w:val="24"/>
            <w:szCs w:val="24"/>
          </w:rPr>
          <w:fldChar w:fldCharType="end"/>
        </w:r>
      </w:hyperlink>
    </w:p>
    <w:p w14:paraId="4D042B8A" w14:textId="2C60381C"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2" w:history="1">
        <w:r w:rsidR="00751C26" w:rsidRPr="00751C26">
          <w:rPr>
            <w:rStyle w:val="Hyperlink"/>
            <w:rFonts w:ascii="Times New Roman" w:hAnsi="Times New Roman" w:cs="Times New Roman"/>
            <w:i w:val="0"/>
            <w:noProof/>
            <w:sz w:val="24"/>
            <w:szCs w:val="24"/>
            <w:u w:val="none"/>
          </w:rPr>
          <w:t>2.2.1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Object-Oriented Problem</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_Toc62935912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25</w:t>
        </w:r>
        <w:r w:rsidR="00751C26" w:rsidRPr="00751C26">
          <w:rPr>
            <w:rFonts w:ascii="Times New Roman" w:hAnsi="Times New Roman" w:cs="Times New Roman"/>
            <w:i w:val="0"/>
            <w:noProof/>
            <w:webHidden/>
            <w:sz w:val="24"/>
            <w:szCs w:val="24"/>
          </w:rPr>
          <w:fldChar w:fldCharType="end"/>
        </w:r>
      </w:hyperlink>
    </w:p>
    <w:p w14:paraId="34072972" w14:textId="554A1ED8"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3" w:history="1">
        <w:r w:rsidR="00751C26" w:rsidRPr="00751C26">
          <w:rPr>
            <w:rStyle w:val="Hyperlink"/>
            <w:rFonts w:ascii="Times New Roman" w:hAnsi="Times New Roman" w:cs="Times New Roman"/>
            <w:i w:val="0"/>
            <w:noProof/>
            <w:sz w:val="24"/>
            <w:szCs w:val="24"/>
            <w:u w:val="none"/>
          </w:rPr>
          <w:t>2.2.2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ECS Explained</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26</w:t>
        </w:r>
        <w:r w:rsidR="00751C26" w:rsidRPr="00751C26">
          <w:rPr>
            <w:rFonts w:ascii="Times New Roman" w:hAnsi="Times New Roman" w:cs="Times New Roman"/>
            <w:i w:val="0"/>
            <w:noProof/>
            <w:webHidden/>
            <w:sz w:val="24"/>
            <w:szCs w:val="24"/>
          </w:rPr>
          <w:fldChar w:fldCharType="end"/>
        </w:r>
      </w:hyperlink>
    </w:p>
    <w:p w14:paraId="11CDCBDD" w14:textId="058A11A6"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4" w:history="1">
        <w:r w:rsidR="00751C26" w:rsidRPr="00751C26">
          <w:rPr>
            <w:rStyle w:val="Hyperlink"/>
            <w:rFonts w:ascii="Times New Roman" w:hAnsi="Times New Roman" w:cs="Times New Roman"/>
            <w:i w:val="0"/>
            <w:noProof/>
            <w:sz w:val="24"/>
            <w:szCs w:val="24"/>
            <w:u w:val="none"/>
          </w:rPr>
          <w:t>2.2.3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SPECS Framework</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_Toc62935914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28</w:t>
        </w:r>
        <w:r w:rsidR="00751C26" w:rsidRPr="00751C26">
          <w:rPr>
            <w:rFonts w:ascii="Times New Roman" w:hAnsi="Times New Roman" w:cs="Times New Roman"/>
            <w:i w:val="0"/>
            <w:noProof/>
            <w:webHidden/>
            <w:sz w:val="24"/>
            <w:szCs w:val="24"/>
          </w:rPr>
          <w:fldChar w:fldCharType="end"/>
        </w:r>
      </w:hyperlink>
    </w:p>
    <w:p w14:paraId="1F12A1C6" w14:textId="0B12C6D9"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5" w:history="1">
        <w:r w:rsidR="00751C26" w:rsidRPr="00751C26">
          <w:rPr>
            <w:rStyle w:val="Hyperlink"/>
            <w:rFonts w:ascii="Times New Roman" w:hAnsi="Times New Roman" w:cs="Times New Roman"/>
            <w:i w:val="0"/>
            <w:noProof/>
            <w:sz w:val="24"/>
            <w:szCs w:val="24"/>
            <w:u w:val="none"/>
          </w:rPr>
          <w:t>2.2.4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ECS Overall</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_Toc62935915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30</w:t>
        </w:r>
        <w:r w:rsidR="00751C26" w:rsidRPr="00751C26">
          <w:rPr>
            <w:rFonts w:ascii="Times New Roman" w:hAnsi="Times New Roman" w:cs="Times New Roman"/>
            <w:i w:val="0"/>
            <w:noProof/>
            <w:webHidden/>
            <w:sz w:val="24"/>
            <w:szCs w:val="24"/>
          </w:rPr>
          <w:fldChar w:fldCharType="end"/>
        </w:r>
      </w:hyperlink>
    </w:p>
    <w:p w14:paraId="28D4DD28" w14:textId="4DB365F4"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16" w:history="1">
        <w:r w:rsidR="00751C26" w:rsidRPr="00751C26">
          <w:rPr>
            <w:rStyle w:val="Hyperlink"/>
            <w:rFonts w:ascii="Times New Roman" w:hAnsi="Times New Roman" w:cs="Times New Roman"/>
            <w:smallCaps w:val="0"/>
            <w:noProof/>
            <w:sz w:val="24"/>
            <w:szCs w:val="24"/>
            <w:u w:val="none"/>
          </w:rPr>
          <w:t>2.3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Rust</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_Toc62935916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30</w:t>
        </w:r>
        <w:r w:rsidR="00751C26" w:rsidRPr="00751C26">
          <w:rPr>
            <w:rFonts w:ascii="Times New Roman" w:hAnsi="Times New Roman" w:cs="Times New Roman"/>
            <w:smallCaps w:val="0"/>
            <w:noProof/>
            <w:webHidden/>
            <w:sz w:val="24"/>
            <w:szCs w:val="24"/>
          </w:rPr>
          <w:fldChar w:fldCharType="end"/>
        </w:r>
      </w:hyperlink>
    </w:p>
    <w:p w14:paraId="0935122A" w14:textId="54DEEF13"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7" w:history="1">
        <w:r w:rsidR="00751C26" w:rsidRPr="00751C26">
          <w:rPr>
            <w:rStyle w:val="Hyperlink"/>
            <w:rFonts w:ascii="Times New Roman" w:hAnsi="Times New Roman" w:cs="Times New Roman"/>
            <w:i w:val="0"/>
            <w:noProof/>
            <w:sz w:val="24"/>
            <w:szCs w:val="24"/>
            <w:u w:val="none"/>
          </w:rPr>
          <w:t>2.3.1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Safe Rust and Unsafe Rust</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_Toc62935917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31</w:t>
        </w:r>
        <w:r w:rsidR="00751C26" w:rsidRPr="00751C26">
          <w:rPr>
            <w:rFonts w:ascii="Times New Roman" w:hAnsi="Times New Roman" w:cs="Times New Roman"/>
            <w:i w:val="0"/>
            <w:noProof/>
            <w:webHidden/>
            <w:sz w:val="24"/>
            <w:szCs w:val="24"/>
          </w:rPr>
          <w:fldChar w:fldCharType="end"/>
        </w:r>
      </w:hyperlink>
    </w:p>
    <w:p w14:paraId="54068570" w14:textId="7C50CD7A"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8" w:history="1">
        <w:r w:rsidR="00751C26" w:rsidRPr="00751C26">
          <w:rPr>
            <w:rStyle w:val="Hyperlink"/>
            <w:rFonts w:ascii="Times New Roman" w:hAnsi="Times New Roman" w:cs="Times New Roman"/>
            <w:i w:val="0"/>
            <w:noProof/>
            <w:sz w:val="24"/>
            <w:szCs w:val="24"/>
            <w:u w:val="none"/>
          </w:rPr>
          <w:t>2.3.2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Ownership</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_Toc62935918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32</w:t>
        </w:r>
        <w:r w:rsidR="00751C26" w:rsidRPr="00751C26">
          <w:rPr>
            <w:rFonts w:ascii="Times New Roman" w:hAnsi="Times New Roman" w:cs="Times New Roman"/>
            <w:i w:val="0"/>
            <w:noProof/>
            <w:webHidden/>
            <w:sz w:val="24"/>
            <w:szCs w:val="24"/>
          </w:rPr>
          <w:fldChar w:fldCharType="end"/>
        </w:r>
      </w:hyperlink>
    </w:p>
    <w:p w14:paraId="1939EBA9" w14:textId="7846EE8D"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9" w:history="1">
        <w:r w:rsidR="00751C26" w:rsidRPr="00751C26">
          <w:rPr>
            <w:rStyle w:val="Hyperlink"/>
            <w:rFonts w:ascii="Times New Roman" w:hAnsi="Times New Roman" w:cs="Times New Roman"/>
            <w:i w:val="0"/>
            <w:noProof/>
            <w:sz w:val="24"/>
            <w:szCs w:val="24"/>
            <w:u w:val="none"/>
          </w:rPr>
          <w:t>2.3.3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Borrowing</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33</w:t>
        </w:r>
        <w:r w:rsidR="00751C26" w:rsidRPr="00751C26">
          <w:rPr>
            <w:rFonts w:ascii="Times New Roman" w:hAnsi="Times New Roman" w:cs="Times New Roman"/>
            <w:i w:val="0"/>
            <w:noProof/>
            <w:webHidden/>
            <w:sz w:val="24"/>
            <w:szCs w:val="24"/>
          </w:rPr>
          <w:fldChar w:fldCharType="end"/>
        </w:r>
      </w:hyperlink>
    </w:p>
    <w:p w14:paraId="5E12814B" w14:textId="311AE81F"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0" w:history="1">
        <w:r w:rsidR="00751C26" w:rsidRPr="00751C26">
          <w:rPr>
            <w:rStyle w:val="Hyperlink"/>
            <w:rFonts w:ascii="Times New Roman" w:hAnsi="Times New Roman" w:cs="Times New Roman"/>
            <w:i w:val="0"/>
            <w:noProof/>
            <w:sz w:val="24"/>
            <w:szCs w:val="24"/>
            <w:u w:val="none"/>
          </w:rPr>
          <w:t>2.3.4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Lifetimes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_Toc62935920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33</w:t>
        </w:r>
        <w:r w:rsidR="00751C26" w:rsidRPr="00751C26">
          <w:rPr>
            <w:rFonts w:ascii="Times New Roman" w:hAnsi="Times New Roman" w:cs="Times New Roman"/>
            <w:i w:val="0"/>
            <w:noProof/>
            <w:webHidden/>
            <w:sz w:val="24"/>
            <w:szCs w:val="24"/>
          </w:rPr>
          <w:fldChar w:fldCharType="end"/>
        </w:r>
      </w:hyperlink>
    </w:p>
    <w:p w14:paraId="06F6FE5B" w14:textId="17231C48"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1" w:history="1">
        <w:r w:rsidR="00751C26" w:rsidRPr="00751C26">
          <w:rPr>
            <w:rStyle w:val="Hyperlink"/>
            <w:rFonts w:ascii="Times New Roman" w:hAnsi="Times New Roman" w:cs="Times New Roman"/>
            <w:i w:val="0"/>
            <w:noProof/>
            <w:sz w:val="24"/>
            <w:szCs w:val="24"/>
            <w:u w:val="none"/>
          </w:rPr>
          <w:t>2.3.5</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Testing</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_Toc62935921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34</w:t>
        </w:r>
        <w:r w:rsidR="00751C26" w:rsidRPr="00751C26">
          <w:rPr>
            <w:rFonts w:ascii="Times New Roman" w:hAnsi="Times New Roman" w:cs="Times New Roman"/>
            <w:i w:val="0"/>
            <w:noProof/>
            <w:webHidden/>
            <w:sz w:val="24"/>
            <w:szCs w:val="24"/>
          </w:rPr>
          <w:fldChar w:fldCharType="end"/>
        </w:r>
      </w:hyperlink>
    </w:p>
    <w:p w14:paraId="4C888FF2" w14:textId="7C346DE7"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2" w:history="1">
        <w:r w:rsidR="00751C26" w:rsidRPr="00751C26">
          <w:rPr>
            <w:rStyle w:val="Hyperlink"/>
            <w:rFonts w:ascii="Times New Roman" w:hAnsi="Times New Roman" w:cs="Times New Roman"/>
            <w:i w:val="0"/>
            <w:noProof/>
            <w:sz w:val="24"/>
            <w:szCs w:val="24"/>
            <w:u w:val="none"/>
          </w:rPr>
          <w:t>2.3.6</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Crates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_Toc62935922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35</w:t>
        </w:r>
        <w:r w:rsidR="00751C26" w:rsidRPr="00751C26">
          <w:rPr>
            <w:rFonts w:ascii="Times New Roman" w:hAnsi="Times New Roman" w:cs="Times New Roman"/>
            <w:i w:val="0"/>
            <w:noProof/>
            <w:webHidden/>
            <w:sz w:val="24"/>
            <w:szCs w:val="24"/>
          </w:rPr>
          <w:fldChar w:fldCharType="end"/>
        </w:r>
      </w:hyperlink>
    </w:p>
    <w:p w14:paraId="2E071B2B" w14:textId="0B7AF936"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3" w:history="1">
        <w:r w:rsidR="00751C26" w:rsidRPr="00751C26">
          <w:rPr>
            <w:rStyle w:val="Hyperlink"/>
            <w:rFonts w:ascii="Times New Roman" w:hAnsi="Times New Roman" w:cs="Times New Roman"/>
            <w:i w:val="0"/>
            <w:noProof/>
            <w:sz w:val="24"/>
            <w:szCs w:val="24"/>
            <w:u w:val="none"/>
          </w:rPr>
          <w:t>2.3.7</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Rust Overall</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_Toc62935923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35</w:t>
        </w:r>
        <w:r w:rsidR="00751C26" w:rsidRPr="00751C26">
          <w:rPr>
            <w:rFonts w:ascii="Times New Roman" w:hAnsi="Times New Roman" w:cs="Times New Roman"/>
            <w:i w:val="0"/>
            <w:noProof/>
            <w:webHidden/>
            <w:sz w:val="24"/>
            <w:szCs w:val="24"/>
          </w:rPr>
          <w:fldChar w:fldCharType="end"/>
        </w:r>
      </w:hyperlink>
    </w:p>
    <w:p w14:paraId="61AA1BCF" w14:textId="3D45B0FB"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4" w:history="1">
        <w:r w:rsidR="00751C26" w:rsidRPr="00751C26">
          <w:rPr>
            <w:rStyle w:val="Hyperlink"/>
            <w:rFonts w:ascii="Times New Roman" w:hAnsi="Times New Roman" w:cs="Times New Roman"/>
            <w:smallCaps w:val="0"/>
            <w:noProof/>
            <w:sz w:val="24"/>
            <w:szCs w:val="24"/>
            <w:u w:val="none"/>
          </w:rPr>
          <w:t>2.4</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FlightGear</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_Toc62935924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36</w:t>
        </w:r>
        <w:r w:rsidR="00751C26" w:rsidRPr="00751C26">
          <w:rPr>
            <w:rFonts w:ascii="Times New Roman" w:hAnsi="Times New Roman" w:cs="Times New Roman"/>
            <w:smallCaps w:val="0"/>
            <w:noProof/>
            <w:webHidden/>
            <w:sz w:val="24"/>
            <w:szCs w:val="24"/>
          </w:rPr>
          <w:fldChar w:fldCharType="end"/>
        </w:r>
      </w:hyperlink>
    </w:p>
    <w:p w14:paraId="55F9B036" w14:textId="281F5371"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5" w:history="1">
        <w:r w:rsidR="00751C26" w:rsidRPr="00751C26">
          <w:rPr>
            <w:rStyle w:val="Hyperlink"/>
            <w:rFonts w:ascii="Times New Roman" w:hAnsi="Times New Roman" w:cs="Times New Roman"/>
            <w:smallCaps w:val="0"/>
            <w:noProof/>
            <w:sz w:val="24"/>
            <w:szCs w:val="24"/>
            <w:u w:val="none"/>
          </w:rPr>
          <w:t>2.5</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Networking And Rust</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_Toc62935925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37</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66E9E38D" w14:textId="2A9E0BF4" w:rsidR="00751C26" w:rsidRPr="00751C26" w:rsidRDefault="00E426ED"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26" w:history="1">
        <w:r w:rsidR="00751C26" w:rsidRPr="00751C26">
          <w:rPr>
            <w:rStyle w:val="Hyperlink"/>
            <w:rFonts w:ascii="Times New Roman" w:hAnsi="Times New Roman" w:cs="Times New Roman"/>
            <w:b w:val="0"/>
            <w:caps w:val="0"/>
            <w:noProof/>
            <w:sz w:val="24"/>
            <w:szCs w:val="24"/>
            <w:u w:val="none"/>
          </w:rPr>
          <w:t>III.</w:t>
        </w:r>
        <w:r w:rsidR="00751C26" w:rsidRPr="00751C26">
          <w:rPr>
            <w:rFonts w:ascii="Times New Roman" w:eastAsiaTheme="minorEastAsia" w:hAnsi="Times New Roman" w:cs="Times New Roman"/>
            <w:b w:val="0"/>
            <w:bCs w:val="0"/>
            <w:caps w:val="0"/>
            <w:noProof/>
            <w:sz w:val="24"/>
            <w:szCs w:val="24"/>
          </w:rPr>
          <w:tab/>
        </w:r>
        <w:r w:rsidR="00751C26" w:rsidRPr="00751C26">
          <w:rPr>
            <w:rStyle w:val="Hyperlink"/>
            <w:rFonts w:ascii="Times New Roman" w:hAnsi="Times New Roman" w:cs="Times New Roman"/>
            <w:b w:val="0"/>
            <w:caps w:val="0"/>
            <w:noProof/>
            <w:sz w:val="24"/>
            <w:szCs w:val="24"/>
            <w:u w:val="none"/>
          </w:rPr>
          <w:t>Methodology</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_Toc62935926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39</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35CB938E" w14:textId="68D76FFD"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7" w:history="1">
        <w:r w:rsidR="00751C26" w:rsidRPr="00751C26">
          <w:rPr>
            <w:rStyle w:val="Hyperlink"/>
            <w:rFonts w:ascii="Times New Roman" w:hAnsi="Times New Roman" w:cs="Times New Roman"/>
            <w:smallCaps w:val="0"/>
            <w:noProof/>
            <w:sz w:val="24"/>
            <w:szCs w:val="24"/>
            <w:u w:val="none"/>
          </w:rPr>
          <w:t>3.1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Building the Flight Dynamics Models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_Toc62935927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39</w:t>
        </w:r>
        <w:r w:rsidR="00751C26" w:rsidRPr="00751C26">
          <w:rPr>
            <w:rFonts w:ascii="Times New Roman" w:hAnsi="Times New Roman" w:cs="Times New Roman"/>
            <w:smallCaps w:val="0"/>
            <w:noProof/>
            <w:webHidden/>
            <w:sz w:val="24"/>
            <w:szCs w:val="24"/>
          </w:rPr>
          <w:fldChar w:fldCharType="end"/>
        </w:r>
      </w:hyperlink>
    </w:p>
    <w:p w14:paraId="5DE887AD" w14:textId="2AA037DD"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8" w:history="1">
        <w:r w:rsidR="00751C26" w:rsidRPr="00751C26">
          <w:rPr>
            <w:rStyle w:val="Hyperlink"/>
            <w:rFonts w:ascii="Times New Roman" w:hAnsi="Times New Roman" w:cs="Times New Roman"/>
            <w:smallCaps w:val="0"/>
            <w:noProof/>
            <w:sz w:val="24"/>
            <w:szCs w:val="24"/>
            <w:u w:val="none"/>
          </w:rPr>
          <w:t>3.2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Palmer-based Flight Dynamics Model</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_Toc62935928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42</w:t>
        </w:r>
        <w:r w:rsidR="00751C26" w:rsidRPr="00751C26">
          <w:rPr>
            <w:rFonts w:ascii="Times New Roman" w:hAnsi="Times New Roman" w:cs="Times New Roman"/>
            <w:smallCaps w:val="0"/>
            <w:noProof/>
            <w:webHidden/>
            <w:sz w:val="24"/>
            <w:szCs w:val="24"/>
          </w:rPr>
          <w:fldChar w:fldCharType="end"/>
        </w:r>
      </w:hyperlink>
    </w:p>
    <w:p w14:paraId="3CA9D090" w14:textId="6A73C2C5"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9" w:history="1">
        <w:r w:rsidR="00751C26" w:rsidRPr="00751C26">
          <w:rPr>
            <w:rStyle w:val="Hyperlink"/>
            <w:rFonts w:ascii="Times New Roman" w:hAnsi="Times New Roman" w:cs="Times New Roman"/>
            <w:i w:val="0"/>
            <w:noProof/>
            <w:sz w:val="24"/>
            <w:szCs w:val="24"/>
            <w:u w:val="none"/>
          </w:rPr>
          <w:t>3.2.1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Resource</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_Toc62935929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44</w:t>
        </w:r>
        <w:r w:rsidR="00751C26" w:rsidRPr="00751C26">
          <w:rPr>
            <w:rFonts w:ascii="Times New Roman" w:hAnsi="Times New Roman" w:cs="Times New Roman"/>
            <w:i w:val="0"/>
            <w:noProof/>
            <w:webHidden/>
            <w:sz w:val="24"/>
            <w:szCs w:val="24"/>
          </w:rPr>
          <w:fldChar w:fldCharType="end"/>
        </w:r>
      </w:hyperlink>
    </w:p>
    <w:p w14:paraId="59B3008C" w14:textId="02371F32"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0" w:history="1">
        <w:r w:rsidR="00751C26" w:rsidRPr="00751C26">
          <w:rPr>
            <w:rStyle w:val="Hyperlink"/>
            <w:rFonts w:ascii="Times New Roman" w:hAnsi="Times New Roman" w:cs="Times New Roman"/>
            <w:i w:val="0"/>
            <w:noProof/>
            <w:sz w:val="24"/>
            <w:szCs w:val="24"/>
            <w:u w:val="none"/>
          </w:rPr>
          <w:t>3.2.2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Component</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_Toc62935930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44</w:t>
        </w:r>
        <w:r w:rsidR="00751C26" w:rsidRPr="00751C26">
          <w:rPr>
            <w:rFonts w:ascii="Times New Roman" w:hAnsi="Times New Roman" w:cs="Times New Roman"/>
            <w:i w:val="0"/>
            <w:noProof/>
            <w:webHidden/>
            <w:sz w:val="24"/>
            <w:szCs w:val="24"/>
          </w:rPr>
          <w:fldChar w:fldCharType="end"/>
        </w:r>
      </w:hyperlink>
    </w:p>
    <w:p w14:paraId="4328EBB4" w14:textId="02133314"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1" w:history="1">
        <w:r w:rsidR="00751C26" w:rsidRPr="00751C26">
          <w:rPr>
            <w:rStyle w:val="Hyperlink"/>
            <w:rFonts w:ascii="Times New Roman" w:hAnsi="Times New Roman" w:cs="Times New Roman"/>
            <w:i w:val="0"/>
            <w:noProof/>
            <w:sz w:val="24"/>
            <w:szCs w:val="24"/>
            <w:u w:val="none"/>
          </w:rPr>
          <w:t>3.2.3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System</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_Toc62935931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44</w:t>
        </w:r>
        <w:r w:rsidR="00751C26" w:rsidRPr="00751C26">
          <w:rPr>
            <w:rFonts w:ascii="Times New Roman" w:hAnsi="Times New Roman" w:cs="Times New Roman"/>
            <w:i w:val="0"/>
            <w:noProof/>
            <w:webHidden/>
            <w:sz w:val="24"/>
            <w:szCs w:val="24"/>
          </w:rPr>
          <w:fldChar w:fldCharType="end"/>
        </w:r>
      </w:hyperlink>
    </w:p>
    <w:p w14:paraId="13E72100" w14:textId="7F8AE53C"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32" w:history="1">
        <w:r w:rsidR="00751C26" w:rsidRPr="00751C26">
          <w:rPr>
            <w:rStyle w:val="Hyperlink"/>
            <w:rFonts w:ascii="Times New Roman" w:hAnsi="Times New Roman" w:cs="Times New Roman"/>
            <w:smallCaps w:val="0"/>
            <w:noProof/>
            <w:sz w:val="24"/>
            <w:szCs w:val="24"/>
            <w:u w:val="none"/>
          </w:rPr>
          <w:t>3.3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Bourg-based Flight Dynamics Model</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_Toc62935932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46</w:t>
        </w:r>
        <w:r w:rsidR="00751C26" w:rsidRPr="00751C26">
          <w:rPr>
            <w:rFonts w:ascii="Times New Roman" w:hAnsi="Times New Roman" w:cs="Times New Roman"/>
            <w:smallCaps w:val="0"/>
            <w:noProof/>
            <w:webHidden/>
            <w:sz w:val="24"/>
            <w:szCs w:val="24"/>
          </w:rPr>
          <w:fldChar w:fldCharType="end"/>
        </w:r>
      </w:hyperlink>
    </w:p>
    <w:p w14:paraId="24E9B0DA" w14:textId="0145B063"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3" w:history="1">
        <w:r w:rsidR="00751C26" w:rsidRPr="00751C26">
          <w:rPr>
            <w:rStyle w:val="Hyperlink"/>
            <w:rFonts w:ascii="Times New Roman" w:hAnsi="Times New Roman" w:cs="Times New Roman"/>
            <w:i w:val="0"/>
            <w:noProof/>
            <w:sz w:val="24"/>
            <w:szCs w:val="24"/>
            <w:u w:val="none"/>
          </w:rPr>
          <w:t>3.3.1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Resources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47</w:t>
        </w:r>
        <w:r w:rsidR="00751C26" w:rsidRPr="00751C26">
          <w:rPr>
            <w:rFonts w:ascii="Times New Roman" w:hAnsi="Times New Roman" w:cs="Times New Roman"/>
            <w:i w:val="0"/>
            <w:noProof/>
            <w:webHidden/>
            <w:sz w:val="24"/>
            <w:szCs w:val="24"/>
          </w:rPr>
          <w:fldChar w:fldCharType="end"/>
        </w:r>
      </w:hyperlink>
    </w:p>
    <w:p w14:paraId="34326959" w14:textId="4BC490B6"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4" w:history="1">
        <w:r w:rsidR="00751C26" w:rsidRPr="00751C26">
          <w:rPr>
            <w:rStyle w:val="Hyperlink"/>
            <w:rFonts w:ascii="Times New Roman" w:hAnsi="Times New Roman" w:cs="Times New Roman"/>
            <w:i w:val="0"/>
            <w:noProof/>
            <w:sz w:val="24"/>
            <w:szCs w:val="24"/>
            <w:u w:val="none"/>
          </w:rPr>
          <w:t>3.3.2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Component</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_Toc62935934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47</w:t>
        </w:r>
        <w:r w:rsidR="00751C26" w:rsidRPr="00751C26">
          <w:rPr>
            <w:rFonts w:ascii="Times New Roman" w:hAnsi="Times New Roman" w:cs="Times New Roman"/>
            <w:i w:val="0"/>
            <w:noProof/>
            <w:webHidden/>
            <w:sz w:val="24"/>
            <w:szCs w:val="24"/>
          </w:rPr>
          <w:fldChar w:fldCharType="end"/>
        </w:r>
      </w:hyperlink>
    </w:p>
    <w:p w14:paraId="0D00401F" w14:textId="34DEDC0E"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5" w:history="1">
        <w:r w:rsidR="00751C26" w:rsidRPr="00751C26">
          <w:rPr>
            <w:rStyle w:val="Hyperlink"/>
            <w:rFonts w:ascii="Times New Roman" w:hAnsi="Times New Roman" w:cs="Times New Roman"/>
            <w:i w:val="0"/>
            <w:noProof/>
            <w:sz w:val="24"/>
            <w:szCs w:val="24"/>
            <w:u w:val="none"/>
          </w:rPr>
          <w:t>3.3.3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System</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_Toc62935935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48</w:t>
        </w:r>
        <w:r w:rsidR="00751C26" w:rsidRPr="00751C26">
          <w:rPr>
            <w:rFonts w:ascii="Times New Roman" w:hAnsi="Times New Roman" w:cs="Times New Roman"/>
            <w:i w:val="0"/>
            <w:noProof/>
            <w:webHidden/>
            <w:sz w:val="24"/>
            <w:szCs w:val="24"/>
          </w:rPr>
          <w:fldChar w:fldCharType="end"/>
        </w:r>
      </w:hyperlink>
    </w:p>
    <w:p w14:paraId="5DA88EFF" w14:textId="6307993A"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36" w:history="1">
        <w:r w:rsidR="00751C26" w:rsidRPr="00751C26">
          <w:rPr>
            <w:rStyle w:val="Hyperlink"/>
            <w:rFonts w:ascii="Times New Roman" w:hAnsi="Times New Roman" w:cs="Times New Roman"/>
            <w:smallCaps w:val="0"/>
            <w:noProof/>
            <w:sz w:val="24"/>
            <w:szCs w:val="24"/>
            <w:u w:val="none"/>
          </w:rPr>
          <w:t>3.4</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Palmer-based FDM Equivalency Verification</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_Toc62935936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49</w:t>
        </w:r>
        <w:r w:rsidR="00751C26" w:rsidRPr="00751C26">
          <w:rPr>
            <w:rFonts w:ascii="Times New Roman" w:hAnsi="Times New Roman" w:cs="Times New Roman"/>
            <w:smallCaps w:val="0"/>
            <w:noProof/>
            <w:webHidden/>
            <w:sz w:val="24"/>
            <w:szCs w:val="24"/>
          </w:rPr>
          <w:fldChar w:fldCharType="end"/>
        </w:r>
      </w:hyperlink>
    </w:p>
    <w:p w14:paraId="2682AD25" w14:textId="2B139A88"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7" w:history="1">
        <w:r w:rsidR="00751C26" w:rsidRPr="00751C26">
          <w:rPr>
            <w:rStyle w:val="Hyperlink"/>
            <w:rFonts w:ascii="Times New Roman" w:hAnsi="Times New Roman" w:cs="Times New Roman"/>
            <w:i w:val="0"/>
            <w:noProof/>
            <w:sz w:val="24"/>
            <w:szCs w:val="24"/>
            <w:u w:val="none"/>
          </w:rPr>
          <w:t>3.4.1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One (Angle of Attack)</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_Toc62935937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50</w:t>
        </w:r>
        <w:r w:rsidR="00751C26" w:rsidRPr="00751C26">
          <w:rPr>
            <w:rFonts w:ascii="Times New Roman" w:hAnsi="Times New Roman" w:cs="Times New Roman"/>
            <w:i w:val="0"/>
            <w:noProof/>
            <w:webHidden/>
            <w:sz w:val="24"/>
            <w:szCs w:val="24"/>
          </w:rPr>
          <w:fldChar w:fldCharType="end"/>
        </w:r>
      </w:hyperlink>
    </w:p>
    <w:p w14:paraId="7E393C7B" w14:textId="16F8ECA5"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8" w:history="1">
        <w:r w:rsidR="00751C26" w:rsidRPr="00751C26">
          <w:rPr>
            <w:rStyle w:val="Hyperlink"/>
            <w:rFonts w:ascii="Times New Roman" w:hAnsi="Times New Roman" w:cs="Times New Roman"/>
            <w:i w:val="0"/>
            <w:noProof/>
            <w:sz w:val="24"/>
            <w:szCs w:val="24"/>
            <w:u w:val="none"/>
          </w:rPr>
          <w:t>3.4.2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Two (Bank)</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_Toc62935938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51</w:t>
        </w:r>
        <w:r w:rsidR="00751C26" w:rsidRPr="00751C26">
          <w:rPr>
            <w:rFonts w:ascii="Times New Roman" w:hAnsi="Times New Roman" w:cs="Times New Roman"/>
            <w:i w:val="0"/>
            <w:noProof/>
            <w:webHidden/>
            <w:sz w:val="24"/>
            <w:szCs w:val="24"/>
          </w:rPr>
          <w:fldChar w:fldCharType="end"/>
        </w:r>
      </w:hyperlink>
    </w:p>
    <w:p w14:paraId="74D224EE" w14:textId="766AD857"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9" w:history="1">
        <w:r w:rsidR="00751C26" w:rsidRPr="00751C26">
          <w:rPr>
            <w:rStyle w:val="Hyperlink"/>
            <w:rFonts w:ascii="Times New Roman" w:hAnsi="Times New Roman" w:cs="Times New Roman"/>
            <w:i w:val="0"/>
            <w:noProof/>
            <w:sz w:val="24"/>
            <w:szCs w:val="24"/>
            <w:u w:val="none"/>
          </w:rPr>
          <w:t>3.4.3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Three (Flaps)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51</w:t>
        </w:r>
        <w:r w:rsidR="00751C26" w:rsidRPr="00751C26">
          <w:rPr>
            <w:rFonts w:ascii="Times New Roman" w:hAnsi="Times New Roman" w:cs="Times New Roman"/>
            <w:i w:val="0"/>
            <w:noProof/>
            <w:webHidden/>
            <w:sz w:val="24"/>
            <w:szCs w:val="24"/>
          </w:rPr>
          <w:fldChar w:fldCharType="end"/>
        </w:r>
      </w:hyperlink>
    </w:p>
    <w:p w14:paraId="3CDFAE2E" w14:textId="6FCDD563"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0" w:history="1">
        <w:r w:rsidR="00751C26" w:rsidRPr="00751C26">
          <w:rPr>
            <w:rStyle w:val="Hyperlink"/>
            <w:rFonts w:ascii="Times New Roman" w:hAnsi="Times New Roman" w:cs="Times New Roman"/>
            <w:i w:val="0"/>
            <w:noProof/>
            <w:sz w:val="24"/>
            <w:szCs w:val="24"/>
            <w:u w:val="none"/>
          </w:rPr>
          <w:t>3.4.4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Three (Everything)</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_Toc62935940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51</w:t>
        </w:r>
        <w:r w:rsidR="00751C26" w:rsidRPr="00751C26">
          <w:rPr>
            <w:rFonts w:ascii="Times New Roman" w:hAnsi="Times New Roman" w:cs="Times New Roman"/>
            <w:i w:val="0"/>
            <w:noProof/>
            <w:webHidden/>
            <w:sz w:val="24"/>
            <w:szCs w:val="24"/>
          </w:rPr>
          <w:fldChar w:fldCharType="end"/>
        </w:r>
      </w:hyperlink>
    </w:p>
    <w:p w14:paraId="6C29EDF4" w14:textId="00C16660"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41" w:history="1">
        <w:r w:rsidR="00751C26" w:rsidRPr="00751C26">
          <w:rPr>
            <w:rStyle w:val="Hyperlink"/>
            <w:rFonts w:ascii="Times New Roman" w:hAnsi="Times New Roman" w:cs="Times New Roman"/>
            <w:smallCaps w:val="0"/>
            <w:noProof/>
            <w:sz w:val="24"/>
            <w:szCs w:val="24"/>
            <w:u w:val="none"/>
          </w:rPr>
          <w:t>3.5</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Bourg-based FDM Equivalency Verification</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_Toc62935941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52</w:t>
        </w:r>
        <w:r w:rsidR="00751C26" w:rsidRPr="00751C26">
          <w:rPr>
            <w:rFonts w:ascii="Times New Roman" w:hAnsi="Times New Roman" w:cs="Times New Roman"/>
            <w:smallCaps w:val="0"/>
            <w:noProof/>
            <w:webHidden/>
            <w:sz w:val="24"/>
            <w:szCs w:val="24"/>
          </w:rPr>
          <w:fldChar w:fldCharType="end"/>
        </w:r>
      </w:hyperlink>
    </w:p>
    <w:p w14:paraId="1F9AA247" w14:textId="58FFB663"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2" w:history="1">
        <w:r w:rsidR="00751C26" w:rsidRPr="00751C26">
          <w:rPr>
            <w:rStyle w:val="Hyperlink"/>
            <w:rFonts w:ascii="Times New Roman" w:hAnsi="Times New Roman" w:cs="Times New Roman"/>
            <w:i w:val="0"/>
            <w:noProof/>
            <w:sz w:val="24"/>
            <w:szCs w:val="24"/>
            <w:u w:val="none"/>
          </w:rPr>
          <w:t>3.5.1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One (No Flight Control)</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_Toc62935942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54</w:t>
        </w:r>
        <w:r w:rsidR="00751C26" w:rsidRPr="00751C26">
          <w:rPr>
            <w:rFonts w:ascii="Times New Roman" w:hAnsi="Times New Roman" w:cs="Times New Roman"/>
            <w:i w:val="0"/>
            <w:noProof/>
            <w:webHidden/>
            <w:sz w:val="24"/>
            <w:szCs w:val="24"/>
          </w:rPr>
          <w:fldChar w:fldCharType="end"/>
        </w:r>
      </w:hyperlink>
    </w:p>
    <w:p w14:paraId="0A50425B" w14:textId="7BE3C5B0"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3" w:history="1">
        <w:r w:rsidR="00751C26" w:rsidRPr="00751C26">
          <w:rPr>
            <w:rStyle w:val="Hyperlink"/>
            <w:rFonts w:ascii="Times New Roman" w:hAnsi="Times New Roman" w:cs="Times New Roman"/>
            <w:i w:val="0"/>
            <w:noProof/>
            <w:sz w:val="24"/>
            <w:szCs w:val="24"/>
            <w:u w:val="none"/>
          </w:rPr>
          <w:t>3.5.2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Two (Roll)</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54</w:t>
        </w:r>
        <w:r w:rsidR="00751C26" w:rsidRPr="00751C26">
          <w:rPr>
            <w:rFonts w:ascii="Times New Roman" w:hAnsi="Times New Roman" w:cs="Times New Roman"/>
            <w:i w:val="0"/>
            <w:noProof/>
            <w:webHidden/>
            <w:sz w:val="24"/>
            <w:szCs w:val="24"/>
          </w:rPr>
          <w:fldChar w:fldCharType="end"/>
        </w:r>
      </w:hyperlink>
    </w:p>
    <w:p w14:paraId="440E5841" w14:textId="38DFD52B"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4" w:history="1">
        <w:r w:rsidR="00751C26" w:rsidRPr="00751C26">
          <w:rPr>
            <w:rStyle w:val="Hyperlink"/>
            <w:rFonts w:ascii="Times New Roman" w:hAnsi="Times New Roman" w:cs="Times New Roman"/>
            <w:i w:val="0"/>
            <w:noProof/>
            <w:sz w:val="24"/>
            <w:szCs w:val="24"/>
            <w:u w:val="none"/>
          </w:rPr>
          <w:t>3.5.3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Three (Pitch)</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_Toc62935944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55</w:t>
        </w:r>
        <w:r w:rsidR="00751C26" w:rsidRPr="00751C26">
          <w:rPr>
            <w:rFonts w:ascii="Times New Roman" w:hAnsi="Times New Roman" w:cs="Times New Roman"/>
            <w:i w:val="0"/>
            <w:noProof/>
            <w:webHidden/>
            <w:sz w:val="24"/>
            <w:szCs w:val="24"/>
          </w:rPr>
          <w:fldChar w:fldCharType="end"/>
        </w:r>
      </w:hyperlink>
    </w:p>
    <w:p w14:paraId="755C7C1E" w14:textId="1AB29DF5"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5" w:history="1">
        <w:r w:rsidR="00751C26" w:rsidRPr="00751C26">
          <w:rPr>
            <w:rStyle w:val="Hyperlink"/>
            <w:rFonts w:ascii="Times New Roman" w:hAnsi="Times New Roman" w:cs="Times New Roman"/>
            <w:i w:val="0"/>
            <w:noProof/>
            <w:sz w:val="24"/>
            <w:szCs w:val="24"/>
            <w:u w:val="none"/>
          </w:rPr>
          <w:t>3.5.4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Four (Yaw)</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_Toc62935945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55</w:t>
        </w:r>
        <w:r w:rsidR="00751C26" w:rsidRPr="00751C26">
          <w:rPr>
            <w:rFonts w:ascii="Times New Roman" w:hAnsi="Times New Roman" w:cs="Times New Roman"/>
            <w:i w:val="0"/>
            <w:noProof/>
            <w:webHidden/>
            <w:sz w:val="24"/>
            <w:szCs w:val="24"/>
          </w:rPr>
          <w:fldChar w:fldCharType="end"/>
        </w:r>
      </w:hyperlink>
    </w:p>
    <w:p w14:paraId="7812882D" w14:textId="4606E653"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6" w:history="1">
        <w:r w:rsidR="00751C26" w:rsidRPr="00751C26">
          <w:rPr>
            <w:rStyle w:val="Hyperlink"/>
            <w:rFonts w:ascii="Times New Roman" w:hAnsi="Times New Roman" w:cs="Times New Roman"/>
            <w:i w:val="0"/>
            <w:noProof/>
            <w:sz w:val="24"/>
            <w:szCs w:val="24"/>
            <w:u w:val="none"/>
          </w:rPr>
          <w:t>3.5.5</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Five (Flaps)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_Toc62935946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56</w:t>
        </w:r>
        <w:r w:rsidR="00751C26" w:rsidRPr="00751C26">
          <w:rPr>
            <w:rFonts w:ascii="Times New Roman" w:hAnsi="Times New Roman" w:cs="Times New Roman"/>
            <w:i w:val="0"/>
            <w:noProof/>
            <w:webHidden/>
            <w:sz w:val="24"/>
            <w:szCs w:val="24"/>
          </w:rPr>
          <w:fldChar w:fldCharType="end"/>
        </w:r>
      </w:hyperlink>
    </w:p>
    <w:p w14:paraId="79FF1B28" w14:textId="17C5AA33"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7" w:history="1">
        <w:r w:rsidR="00751C26" w:rsidRPr="00751C26">
          <w:rPr>
            <w:rStyle w:val="Hyperlink"/>
            <w:rFonts w:ascii="Times New Roman" w:hAnsi="Times New Roman" w:cs="Times New Roman"/>
            <w:i w:val="0"/>
            <w:noProof/>
            <w:sz w:val="24"/>
            <w:szCs w:val="24"/>
            <w:u w:val="none"/>
          </w:rPr>
          <w:t>3.5.6</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Six (Everything)</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_Toc62935947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56</w:t>
        </w:r>
        <w:r w:rsidR="00751C26" w:rsidRPr="00751C26">
          <w:rPr>
            <w:rFonts w:ascii="Times New Roman" w:hAnsi="Times New Roman" w:cs="Times New Roman"/>
            <w:i w:val="0"/>
            <w:noProof/>
            <w:webHidden/>
            <w:sz w:val="24"/>
            <w:szCs w:val="24"/>
          </w:rPr>
          <w:fldChar w:fldCharType="end"/>
        </w:r>
      </w:hyperlink>
    </w:p>
    <w:p w14:paraId="4AC1D4A0" w14:textId="770B4341"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8" w:history="1">
        <w:r w:rsidR="00751C26" w:rsidRPr="00751C26">
          <w:rPr>
            <w:rStyle w:val="Hyperlink"/>
            <w:rFonts w:ascii="Times New Roman" w:hAnsi="Times New Roman" w:cs="Times New Roman"/>
            <w:i w:val="0"/>
            <w:noProof/>
            <w:sz w:val="24"/>
            <w:szCs w:val="24"/>
            <w:u w:val="none"/>
          </w:rPr>
          <w:t>3.5.7</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Custom Type Modules Verification</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_Toc62935948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57</w:t>
        </w:r>
        <w:r w:rsidR="00751C26" w:rsidRPr="00751C26">
          <w:rPr>
            <w:rFonts w:ascii="Times New Roman" w:hAnsi="Times New Roman" w:cs="Times New Roman"/>
            <w:i w:val="0"/>
            <w:noProof/>
            <w:webHidden/>
            <w:sz w:val="24"/>
            <w:szCs w:val="24"/>
          </w:rPr>
          <w:fldChar w:fldCharType="end"/>
        </w:r>
      </w:hyperlink>
    </w:p>
    <w:p w14:paraId="0906EB26" w14:textId="7EF69252"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49" w:history="1">
        <w:r w:rsidR="00751C26" w:rsidRPr="00751C26">
          <w:rPr>
            <w:rStyle w:val="Hyperlink"/>
            <w:rFonts w:ascii="Times New Roman" w:hAnsi="Times New Roman" w:cs="Times New Roman"/>
            <w:noProof/>
            <w:sz w:val="24"/>
            <w:szCs w:val="24"/>
            <w:u w:val="none"/>
          </w:rPr>
          <w:t>3.5.7.1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Vector Tests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_Toc62935949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58</w:t>
        </w:r>
        <w:r w:rsidR="00751C26" w:rsidRPr="00751C26">
          <w:rPr>
            <w:rFonts w:ascii="Times New Roman" w:hAnsi="Times New Roman" w:cs="Times New Roman"/>
            <w:noProof/>
            <w:webHidden/>
            <w:sz w:val="24"/>
            <w:szCs w:val="24"/>
          </w:rPr>
          <w:fldChar w:fldCharType="end"/>
        </w:r>
      </w:hyperlink>
    </w:p>
    <w:p w14:paraId="6977CF4B" w14:textId="69AA19FB"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0" w:history="1">
        <w:r w:rsidR="00751C26" w:rsidRPr="00751C26">
          <w:rPr>
            <w:rStyle w:val="Hyperlink"/>
            <w:rFonts w:ascii="Times New Roman" w:hAnsi="Times New Roman" w:cs="Times New Roman"/>
            <w:noProof/>
            <w:sz w:val="24"/>
            <w:szCs w:val="24"/>
            <w:u w:val="none"/>
          </w:rPr>
          <w:t>3.5.7.2</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Matrix Tests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_Toc62935950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58</w:t>
        </w:r>
        <w:r w:rsidR="00751C26" w:rsidRPr="00751C26">
          <w:rPr>
            <w:rFonts w:ascii="Times New Roman" w:hAnsi="Times New Roman" w:cs="Times New Roman"/>
            <w:noProof/>
            <w:webHidden/>
            <w:sz w:val="24"/>
            <w:szCs w:val="24"/>
          </w:rPr>
          <w:fldChar w:fldCharType="end"/>
        </w:r>
      </w:hyperlink>
    </w:p>
    <w:p w14:paraId="34585CD1" w14:textId="04FC4C63"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1" w:history="1">
        <w:r w:rsidR="00751C26" w:rsidRPr="00751C26">
          <w:rPr>
            <w:rStyle w:val="Hyperlink"/>
            <w:rFonts w:ascii="Times New Roman" w:hAnsi="Times New Roman" w:cs="Times New Roman"/>
            <w:noProof/>
            <w:sz w:val="24"/>
            <w:szCs w:val="24"/>
            <w:u w:val="none"/>
          </w:rPr>
          <w:t>3.5.7.3</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Quaternion Tests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_Toc62935951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59</w:t>
        </w:r>
        <w:r w:rsidR="00751C26" w:rsidRPr="00751C26">
          <w:rPr>
            <w:rFonts w:ascii="Times New Roman" w:hAnsi="Times New Roman" w:cs="Times New Roman"/>
            <w:noProof/>
            <w:webHidden/>
            <w:sz w:val="24"/>
            <w:szCs w:val="24"/>
          </w:rPr>
          <w:fldChar w:fldCharType="end"/>
        </w:r>
      </w:hyperlink>
    </w:p>
    <w:p w14:paraId="3CED9F55" w14:textId="18C44A7E"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52" w:history="1">
        <w:r w:rsidR="00751C26" w:rsidRPr="00751C26">
          <w:rPr>
            <w:rStyle w:val="Hyperlink"/>
            <w:rFonts w:ascii="Times New Roman" w:hAnsi="Times New Roman" w:cs="Times New Roman"/>
            <w:smallCaps w:val="0"/>
            <w:noProof/>
            <w:sz w:val="24"/>
            <w:szCs w:val="24"/>
            <w:u w:val="none"/>
          </w:rPr>
          <w:t>3.6</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Building the Flight Simulators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_Toc62935952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59</w:t>
        </w:r>
        <w:r w:rsidR="00751C26" w:rsidRPr="00751C26">
          <w:rPr>
            <w:rFonts w:ascii="Times New Roman" w:hAnsi="Times New Roman" w:cs="Times New Roman"/>
            <w:smallCaps w:val="0"/>
            <w:noProof/>
            <w:webHidden/>
            <w:sz w:val="24"/>
            <w:szCs w:val="24"/>
          </w:rPr>
          <w:fldChar w:fldCharType="end"/>
        </w:r>
      </w:hyperlink>
    </w:p>
    <w:p w14:paraId="03065ED1" w14:textId="6727980C"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3" w:history="1">
        <w:r w:rsidR="00751C26" w:rsidRPr="00751C26">
          <w:rPr>
            <w:rStyle w:val="Hyperlink"/>
            <w:rFonts w:ascii="Times New Roman" w:hAnsi="Times New Roman" w:cs="Times New Roman"/>
            <w:i w:val="0"/>
            <w:noProof/>
            <w:sz w:val="24"/>
            <w:szCs w:val="24"/>
            <w:u w:val="none"/>
          </w:rPr>
          <w:t>3.6.1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Simulation Loop</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_Toc62935953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61</w:t>
        </w:r>
        <w:r w:rsidR="00751C26" w:rsidRPr="00751C26">
          <w:rPr>
            <w:rFonts w:ascii="Times New Roman" w:hAnsi="Times New Roman" w:cs="Times New Roman"/>
            <w:i w:val="0"/>
            <w:noProof/>
            <w:webHidden/>
            <w:sz w:val="24"/>
            <w:szCs w:val="24"/>
          </w:rPr>
          <w:fldChar w:fldCharType="end"/>
        </w:r>
      </w:hyperlink>
    </w:p>
    <w:p w14:paraId="267030B9" w14:textId="454EEB03"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4" w:history="1">
        <w:r w:rsidR="00751C26" w:rsidRPr="00751C26">
          <w:rPr>
            <w:rStyle w:val="Hyperlink"/>
            <w:rFonts w:ascii="Times New Roman" w:hAnsi="Times New Roman" w:cs="Times New Roman"/>
            <w:i w:val="0"/>
            <w:noProof/>
            <w:sz w:val="24"/>
            <w:szCs w:val="24"/>
            <w:u w:val="none"/>
          </w:rPr>
          <w:t>3.6.2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Resources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_Toc62935954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61</w:t>
        </w:r>
        <w:r w:rsidR="00751C26" w:rsidRPr="00751C26">
          <w:rPr>
            <w:rFonts w:ascii="Times New Roman" w:hAnsi="Times New Roman" w:cs="Times New Roman"/>
            <w:i w:val="0"/>
            <w:noProof/>
            <w:webHidden/>
            <w:sz w:val="24"/>
            <w:szCs w:val="24"/>
          </w:rPr>
          <w:fldChar w:fldCharType="end"/>
        </w:r>
      </w:hyperlink>
    </w:p>
    <w:p w14:paraId="3909F6E9" w14:textId="74AAA44F"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5" w:history="1">
        <w:r w:rsidR="00751C26" w:rsidRPr="00751C26">
          <w:rPr>
            <w:rStyle w:val="Hyperlink"/>
            <w:rFonts w:ascii="Times New Roman" w:hAnsi="Times New Roman" w:cs="Times New Roman"/>
            <w:i w:val="0"/>
            <w:noProof/>
            <w:sz w:val="24"/>
            <w:szCs w:val="24"/>
            <w:u w:val="none"/>
          </w:rPr>
          <w:t>3.6.3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Components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_Toc62935955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62</w:t>
        </w:r>
        <w:r w:rsidR="00751C26" w:rsidRPr="00751C26">
          <w:rPr>
            <w:rFonts w:ascii="Times New Roman" w:hAnsi="Times New Roman" w:cs="Times New Roman"/>
            <w:i w:val="0"/>
            <w:noProof/>
            <w:webHidden/>
            <w:sz w:val="24"/>
            <w:szCs w:val="24"/>
          </w:rPr>
          <w:fldChar w:fldCharType="end"/>
        </w:r>
      </w:hyperlink>
    </w:p>
    <w:p w14:paraId="4E5220FC" w14:textId="64A3DA3B"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6" w:history="1">
        <w:r w:rsidR="00751C26" w:rsidRPr="00751C26">
          <w:rPr>
            <w:rStyle w:val="Hyperlink"/>
            <w:rFonts w:ascii="Times New Roman" w:hAnsi="Times New Roman" w:cs="Times New Roman"/>
            <w:noProof/>
            <w:sz w:val="24"/>
            <w:szCs w:val="24"/>
            <w:u w:val="none"/>
          </w:rPr>
          <w:t>3.6.3.1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KeyboardState</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_Toc62935956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62</w:t>
        </w:r>
        <w:r w:rsidR="00751C26" w:rsidRPr="00751C26">
          <w:rPr>
            <w:rFonts w:ascii="Times New Roman" w:hAnsi="Times New Roman" w:cs="Times New Roman"/>
            <w:noProof/>
            <w:webHidden/>
            <w:sz w:val="24"/>
            <w:szCs w:val="24"/>
          </w:rPr>
          <w:fldChar w:fldCharType="end"/>
        </w:r>
      </w:hyperlink>
    </w:p>
    <w:p w14:paraId="3FC8434E" w14:textId="37866F33"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7" w:history="1">
        <w:r w:rsidR="00751C26" w:rsidRPr="00751C26">
          <w:rPr>
            <w:rStyle w:val="Hyperlink"/>
            <w:rFonts w:ascii="Times New Roman" w:hAnsi="Times New Roman" w:cs="Times New Roman"/>
            <w:noProof/>
            <w:sz w:val="24"/>
            <w:szCs w:val="24"/>
            <w:u w:val="none"/>
          </w:rPr>
          <w:t>3.6.3.2</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FGNetFDM</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_Toc62935957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62</w:t>
        </w:r>
        <w:r w:rsidR="00751C26" w:rsidRPr="00751C26">
          <w:rPr>
            <w:rFonts w:ascii="Times New Roman" w:hAnsi="Times New Roman" w:cs="Times New Roman"/>
            <w:noProof/>
            <w:webHidden/>
            <w:sz w:val="24"/>
            <w:szCs w:val="24"/>
          </w:rPr>
          <w:fldChar w:fldCharType="end"/>
        </w:r>
      </w:hyperlink>
    </w:p>
    <w:p w14:paraId="00CAE66D" w14:textId="587C196B"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8" w:history="1">
        <w:r w:rsidR="00751C26" w:rsidRPr="00751C26">
          <w:rPr>
            <w:rStyle w:val="Hyperlink"/>
            <w:rFonts w:ascii="Times New Roman" w:hAnsi="Times New Roman" w:cs="Times New Roman"/>
            <w:noProof/>
            <w:sz w:val="24"/>
            <w:szCs w:val="24"/>
            <w:u w:val="none"/>
          </w:rPr>
          <w:t>3.6.3.3</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DataFDM</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_Toc62935958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63</w:t>
        </w:r>
        <w:r w:rsidR="00751C26" w:rsidRPr="00751C26">
          <w:rPr>
            <w:rFonts w:ascii="Times New Roman" w:hAnsi="Times New Roman" w:cs="Times New Roman"/>
            <w:noProof/>
            <w:webHidden/>
            <w:sz w:val="24"/>
            <w:szCs w:val="24"/>
          </w:rPr>
          <w:fldChar w:fldCharType="end"/>
        </w:r>
      </w:hyperlink>
    </w:p>
    <w:p w14:paraId="02F683F9" w14:textId="35E49C36"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9" w:history="1">
        <w:r w:rsidR="00751C26" w:rsidRPr="00751C26">
          <w:rPr>
            <w:rStyle w:val="Hyperlink"/>
            <w:rFonts w:ascii="Times New Roman" w:hAnsi="Times New Roman" w:cs="Times New Roman"/>
            <w:i w:val="0"/>
            <w:noProof/>
            <w:sz w:val="24"/>
            <w:szCs w:val="24"/>
            <w:u w:val="none"/>
          </w:rPr>
          <w:t>3.6.4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Systems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_Toc62935959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63</w:t>
        </w:r>
        <w:r w:rsidR="00751C26" w:rsidRPr="00751C26">
          <w:rPr>
            <w:rFonts w:ascii="Times New Roman" w:hAnsi="Times New Roman" w:cs="Times New Roman"/>
            <w:i w:val="0"/>
            <w:noProof/>
            <w:webHidden/>
            <w:sz w:val="24"/>
            <w:szCs w:val="24"/>
          </w:rPr>
          <w:fldChar w:fldCharType="end"/>
        </w:r>
      </w:hyperlink>
    </w:p>
    <w:p w14:paraId="4631868E" w14:textId="46763396"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0" w:history="1">
        <w:r w:rsidR="00751C26" w:rsidRPr="00751C26">
          <w:rPr>
            <w:rStyle w:val="Hyperlink"/>
            <w:rFonts w:ascii="Times New Roman" w:hAnsi="Times New Roman" w:cs="Times New Roman"/>
            <w:noProof/>
            <w:sz w:val="24"/>
            <w:szCs w:val="24"/>
            <w:u w:val="none"/>
          </w:rPr>
          <w:t>3.6.4.1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FlightControl</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_Toc62935960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66</w:t>
        </w:r>
        <w:r w:rsidR="00751C26" w:rsidRPr="00751C26">
          <w:rPr>
            <w:rFonts w:ascii="Times New Roman" w:hAnsi="Times New Roman" w:cs="Times New Roman"/>
            <w:noProof/>
            <w:webHidden/>
            <w:sz w:val="24"/>
            <w:szCs w:val="24"/>
          </w:rPr>
          <w:fldChar w:fldCharType="end"/>
        </w:r>
      </w:hyperlink>
    </w:p>
    <w:p w14:paraId="7503C32B" w14:textId="12F3DFDD"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1" w:history="1">
        <w:r w:rsidR="00751C26" w:rsidRPr="00751C26">
          <w:rPr>
            <w:rStyle w:val="Hyperlink"/>
            <w:rFonts w:ascii="Times New Roman" w:hAnsi="Times New Roman" w:cs="Times New Roman"/>
            <w:noProof/>
            <w:sz w:val="24"/>
            <w:szCs w:val="24"/>
            <w:u w:val="none"/>
          </w:rPr>
          <w:t>3.6.4.2</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MakePacket</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_Toc62935961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68</w:t>
        </w:r>
        <w:r w:rsidR="00751C26" w:rsidRPr="00751C26">
          <w:rPr>
            <w:rFonts w:ascii="Times New Roman" w:hAnsi="Times New Roman" w:cs="Times New Roman"/>
            <w:noProof/>
            <w:webHidden/>
            <w:sz w:val="24"/>
            <w:szCs w:val="24"/>
          </w:rPr>
          <w:fldChar w:fldCharType="end"/>
        </w:r>
      </w:hyperlink>
    </w:p>
    <w:p w14:paraId="2C634873" w14:textId="1D831D51"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2" w:history="1">
        <w:r w:rsidR="00751C26" w:rsidRPr="00751C26">
          <w:rPr>
            <w:rStyle w:val="Hyperlink"/>
            <w:rFonts w:ascii="Times New Roman" w:hAnsi="Times New Roman" w:cs="Times New Roman"/>
            <w:noProof/>
            <w:sz w:val="24"/>
            <w:szCs w:val="24"/>
            <w:u w:val="none"/>
          </w:rPr>
          <w:t>3.6.4.3</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SendPacket</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_Toc62935962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69</w:t>
        </w:r>
        <w:r w:rsidR="00751C26" w:rsidRPr="00751C26">
          <w:rPr>
            <w:rFonts w:ascii="Times New Roman" w:hAnsi="Times New Roman" w:cs="Times New Roman"/>
            <w:noProof/>
            <w:webHidden/>
            <w:sz w:val="24"/>
            <w:szCs w:val="24"/>
          </w:rPr>
          <w:fldChar w:fldCharType="end"/>
        </w:r>
      </w:hyperlink>
    </w:p>
    <w:p w14:paraId="77DF391E" w14:textId="4C63F79C" w:rsidR="00751C26" w:rsidRPr="00751C26" w:rsidRDefault="00E426ED"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3" w:history="1">
        <w:r w:rsidR="00751C26" w:rsidRPr="00751C26">
          <w:rPr>
            <w:rStyle w:val="Hyperlink"/>
            <w:rFonts w:ascii="Times New Roman" w:hAnsi="Times New Roman" w:cs="Times New Roman"/>
            <w:noProof/>
            <w:sz w:val="24"/>
            <w:szCs w:val="24"/>
            <w:u w:val="none"/>
          </w:rPr>
          <w:t>3.6.4.4</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EquationsOfMotion</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_Toc62935963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69</w:t>
        </w:r>
        <w:r w:rsidR="00751C26" w:rsidRPr="00751C26">
          <w:rPr>
            <w:rFonts w:ascii="Times New Roman" w:hAnsi="Times New Roman" w:cs="Times New Roman"/>
            <w:noProof/>
            <w:webHidden/>
            <w:sz w:val="24"/>
            <w:szCs w:val="24"/>
          </w:rPr>
          <w:fldChar w:fldCharType="end"/>
        </w:r>
      </w:hyperlink>
      <w:r w:rsidR="00751C26">
        <w:rPr>
          <w:rStyle w:val="Hyperlink"/>
          <w:rFonts w:ascii="Times New Roman" w:hAnsi="Times New Roman" w:cs="Times New Roman"/>
          <w:noProof/>
          <w:sz w:val="24"/>
          <w:szCs w:val="24"/>
          <w:u w:val="none"/>
        </w:rPr>
        <w:br/>
      </w:r>
    </w:p>
    <w:p w14:paraId="499F2FD4" w14:textId="74DF1DD9" w:rsidR="00751C26" w:rsidRPr="00751C26" w:rsidRDefault="00E426ED"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64" w:history="1">
        <w:r w:rsidR="00751C26" w:rsidRPr="00751C26">
          <w:rPr>
            <w:rStyle w:val="Hyperlink"/>
            <w:rFonts w:ascii="Times New Roman" w:hAnsi="Times New Roman" w:cs="Times New Roman"/>
            <w:b w:val="0"/>
            <w:caps w:val="0"/>
            <w:noProof/>
            <w:sz w:val="24"/>
            <w:szCs w:val="24"/>
            <w:u w:val="none"/>
          </w:rPr>
          <w:t>IV.</w:t>
        </w:r>
        <w:r w:rsidR="00751C26" w:rsidRPr="00751C26">
          <w:rPr>
            <w:rFonts w:ascii="Times New Roman" w:eastAsiaTheme="minorEastAsia" w:hAnsi="Times New Roman" w:cs="Times New Roman"/>
            <w:b w:val="0"/>
            <w:bCs w:val="0"/>
            <w:caps w:val="0"/>
            <w:noProof/>
            <w:sz w:val="24"/>
            <w:szCs w:val="24"/>
          </w:rPr>
          <w:tab/>
        </w:r>
        <w:r w:rsidR="00751C26" w:rsidRPr="00751C26">
          <w:rPr>
            <w:rStyle w:val="Hyperlink"/>
            <w:rFonts w:ascii="Times New Roman" w:hAnsi="Times New Roman" w:cs="Times New Roman"/>
            <w:b w:val="0"/>
            <w:caps w:val="0"/>
            <w:noProof/>
            <w:sz w:val="24"/>
            <w:szCs w:val="24"/>
            <w:u w:val="none"/>
          </w:rPr>
          <w:t>Analysis and Results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_Toc62935964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71</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7AFAC2A3" w14:textId="7E0C235D"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67" w:history="1">
        <w:r w:rsidR="00751C26" w:rsidRPr="00751C26">
          <w:rPr>
            <w:rStyle w:val="Hyperlink"/>
            <w:rFonts w:ascii="Times New Roman" w:hAnsi="Times New Roman" w:cs="Times New Roman"/>
            <w:smallCaps w:val="0"/>
            <w:noProof/>
            <w:sz w:val="24"/>
            <w:szCs w:val="24"/>
            <w:u w:val="none"/>
          </w:rPr>
          <w:t>4.1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Palmer-based FDM Equivalency Verification</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_Toc62935967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71</w:t>
        </w:r>
        <w:r w:rsidR="00751C26" w:rsidRPr="00751C26">
          <w:rPr>
            <w:rFonts w:ascii="Times New Roman" w:hAnsi="Times New Roman" w:cs="Times New Roman"/>
            <w:smallCaps w:val="0"/>
            <w:noProof/>
            <w:webHidden/>
            <w:sz w:val="24"/>
            <w:szCs w:val="24"/>
          </w:rPr>
          <w:fldChar w:fldCharType="end"/>
        </w:r>
      </w:hyperlink>
    </w:p>
    <w:p w14:paraId="0109D344" w14:textId="4E53EB4E"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68" w:history="1">
        <w:r w:rsidR="00751C26" w:rsidRPr="00751C26">
          <w:rPr>
            <w:rStyle w:val="Hyperlink"/>
            <w:rFonts w:ascii="Times New Roman" w:hAnsi="Times New Roman" w:cs="Times New Roman"/>
            <w:smallCaps w:val="0"/>
            <w:noProof/>
            <w:sz w:val="24"/>
            <w:szCs w:val="24"/>
            <w:u w:val="none"/>
          </w:rPr>
          <w:t>4.2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Bourg-based FDM Equivalency Verification</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_Toc62935968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72</w:t>
        </w:r>
        <w:r w:rsidR="00751C26" w:rsidRPr="00751C26">
          <w:rPr>
            <w:rFonts w:ascii="Times New Roman" w:hAnsi="Times New Roman" w:cs="Times New Roman"/>
            <w:smallCaps w:val="0"/>
            <w:noProof/>
            <w:webHidden/>
            <w:sz w:val="24"/>
            <w:szCs w:val="24"/>
          </w:rPr>
          <w:fldChar w:fldCharType="end"/>
        </w:r>
      </w:hyperlink>
    </w:p>
    <w:p w14:paraId="70FA887B" w14:textId="5DA56ED6" w:rsidR="00751C26" w:rsidRPr="00751C26" w:rsidRDefault="00E426ED"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69" w:history="1">
        <w:r w:rsidR="00751C26" w:rsidRPr="00751C26">
          <w:rPr>
            <w:rStyle w:val="Hyperlink"/>
            <w:rFonts w:ascii="Times New Roman" w:hAnsi="Times New Roman" w:cs="Times New Roman"/>
            <w:i w:val="0"/>
            <w:noProof/>
            <w:sz w:val="24"/>
            <w:szCs w:val="24"/>
            <w:u w:val="none"/>
          </w:rPr>
          <w:t>4.2.1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Custom Type Modules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_Toc62935969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72</w:t>
        </w:r>
        <w:r w:rsidR="00751C26" w:rsidRPr="00751C26">
          <w:rPr>
            <w:rFonts w:ascii="Times New Roman" w:hAnsi="Times New Roman" w:cs="Times New Roman"/>
            <w:i w:val="0"/>
            <w:noProof/>
            <w:webHidden/>
            <w:sz w:val="24"/>
            <w:szCs w:val="24"/>
          </w:rPr>
          <w:fldChar w:fldCharType="end"/>
        </w:r>
      </w:hyperlink>
    </w:p>
    <w:p w14:paraId="5652BA0A" w14:textId="52847BB8"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0" w:history="1">
        <w:r w:rsidR="00751C26" w:rsidRPr="00751C26">
          <w:rPr>
            <w:rStyle w:val="Hyperlink"/>
            <w:rFonts w:ascii="Times New Roman" w:hAnsi="Times New Roman" w:cs="Times New Roman"/>
            <w:smallCaps w:val="0"/>
            <w:noProof/>
            <w:sz w:val="24"/>
            <w:szCs w:val="24"/>
            <w:u w:val="none"/>
          </w:rPr>
          <w:t>4.3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Flight Simulators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_Toc62935970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72</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3EB7F177" w14:textId="75B54D07" w:rsidR="00751C26" w:rsidRPr="00751C26" w:rsidRDefault="00E426ED"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1" w:history="1">
        <w:r w:rsidR="00751C26" w:rsidRPr="00751C26">
          <w:rPr>
            <w:rStyle w:val="Hyperlink"/>
            <w:rFonts w:ascii="Times New Roman" w:hAnsi="Times New Roman" w:cs="Times New Roman"/>
            <w:b w:val="0"/>
            <w:caps w:val="0"/>
            <w:noProof/>
            <w:sz w:val="24"/>
            <w:szCs w:val="24"/>
            <w:u w:val="none"/>
          </w:rPr>
          <w:t>V.</w:t>
        </w:r>
        <w:r w:rsidR="00751C26" w:rsidRPr="00751C26">
          <w:rPr>
            <w:rFonts w:ascii="Times New Roman" w:eastAsiaTheme="minorEastAsia" w:hAnsi="Times New Roman" w:cs="Times New Roman"/>
            <w:b w:val="0"/>
            <w:bCs w:val="0"/>
            <w:caps w:val="0"/>
            <w:noProof/>
            <w:sz w:val="24"/>
            <w:szCs w:val="24"/>
          </w:rPr>
          <w:tab/>
        </w:r>
        <w:r w:rsidR="00751C26" w:rsidRPr="00751C26">
          <w:rPr>
            <w:rStyle w:val="Hyperlink"/>
            <w:rFonts w:ascii="Times New Roman" w:hAnsi="Times New Roman" w:cs="Times New Roman"/>
            <w:b w:val="0"/>
            <w:caps w:val="0"/>
            <w:noProof/>
            <w:sz w:val="24"/>
            <w:szCs w:val="24"/>
            <w:u w:val="none"/>
          </w:rPr>
          <w:t>Conclusion</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_Toc62935971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75</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31B74849" w14:textId="2216EDA6"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3" w:history="1">
        <w:r w:rsidR="00751C26" w:rsidRPr="00751C26">
          <w:rPr>
            <w:rStyle w:val="Hyperlink"/>
            <w:rFonts w:ascii="Times New Roman" w:hAnsi="Times New Roman" w:cs="Times New Roman"/>
            <w:smallCaps w:val="0"/>
            <w:noProof/>
            <w:sz w:val="24"/>
            <w:szCs w:val="24"/>
            <w:u w:val="none"/>
          </w:rPr>
          <w:t>5.1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Research Conclusions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_Toc62935973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75</w:t>
        </w:r>
        <w:r w:rsidR="00751C26" w:rsidRPr="00751C26">
          <w:rPr>
            <w:rFonts w:ascii="Times New Roman" w:hAnsi="Times New Roman" w:cs="Times New Roman"/>
            <w:smallCaps w:val="0"/>
            <w:noProof/>
            <w:webHidden/>
            <w:sz w:val="24"/>
            <w:szCs w:val="24"/>
          </w:rPr>
          <w:fldChar w:fldCharType="end"/>
        </w:r>
      </w:hyperlink>
    </w:p>
    <w:p w14:paraId="5F5CDB21" w14:textId="3AE924BC"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4" w:history="1">
        <w:r w:rsidR="00751C26" w:rsidRPr="00751C26">
          <w:rPr>
            <w:rStyle w:val="Hyperlink"/>
            <w:rFonts w:ascii="Times New Roman" w:hAnsi="Times New Roman" w:cs="Times New Roman"/>
            <w:smallCaps w:val="0"/>
            <w:noProof/>
            <w:sz w:val="24"/>
            <w:szCs w:val="24"/>
            <w:u w:val="none"/>
          </w:rPr>
          <w:t>5.2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Significance of Research</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_Toc62935974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77</w:t>
        </w:r>
        <w:r w:rsidR="00751C26" w:rsidRPr="00751C26">
          <w:rPr>
            <w:rFonts w:ascii="Times New Roman" w:hAnsi="Times New Roman" w:cs="Times New Roman"/>
            <w:smallCaps w:val="0"/>
            <w:noProof/>
            <w:webHidden/>
            <w:sz w:val="24"/>
            <w:szCs w:val="24"/>
          </w:rPr>
          <w:fldChar w:fldCharType="end"/>
        </w:r>
      </w:hyperlink>
    </w:p>
    <w:p w14:paraId="084F6D30" w14:textId="10ABB9AA"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5" w:history="1">
        <w:r w:rsidR="00751C26" w:rsidRPr="00751C26">
          <w:rPr>
            <w:rStyle w:val="Hyperlink"/>
            <w:rFonts w:ascii="Times New Roman" w:hAnsi="Times New Roman" w:cs="Times New Roman"/>
            <w:smallCaps w:val="0"/>
            <w:noProof/>
            <w:sz w:val="24"/>
            <w:szCs w:val="24"/>
            <w:u w:val="none"/>
          </w:rPr>
          <w:t>5.3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Future Research</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_Toc62935975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78</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6A1C8900" w14:textId="0FB88E6D" w:rsidR="00751C26" w:rsidRPr="00751C26" w:rsidRDefault="00E426ED"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6" w:history="1">
        <w:r w:rsidR="00751C26" w:rsidRPr="00751C26">
          <w:rPr>
            <w:rStyle w:val="Hyperlink"/>
            <w:rFonts w:ascii="Times New Roman" w:hAnsi="Times New Roman" w:cs="Times New Roman"/>
            <w:b w:val="0"/>
            <w:caps w:val="0"/>
            <w:noProof/>
            <w:sz w:val="24"/>
            <w:szCs w:val="24"/>
            <w:u w:val="none"/>
          </w:rPr>
          <w:t>Appendix A: Configuring FlightGear as a Visual System</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_Toc62935976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79</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63C0B88A" w14:textId="2924500F" w:rsidR="00751C26" w:rsidRPr="00751C26" w:rsidRDefault="00E426ED"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7" w:history="1">
        <w:r w:rsidR="00751C26" w:rsidRPr="00751C26">
          <w:rPr>
            <w:rStyle w:val="Hyperlink"/>
            <w:rFonts w:ascii="Times New Roman" w:hAnsi="Times New Roman" w:cs="Times New Roman"/>
            <w:b w:val="0"/>
            <w:caps w:val="0"/>
            <w:noProof/>
            <w:sz w:val="24"/>
            <w:szCs w:val="24"/>
            <w:u w:val="none"/>
          </w:rPr>
          <w:t>Appendix B: Flight Simulator Keyboard Controls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_Toc62935977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82</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7374636A" w14:textId="6243B613" w:rsidR="00751C26" w:rsidRPr="00751C26" w:rsidRDefault="00E426ED"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8" w:history="1">
        <w:r w:rsidR="00751C26" w:rsidRPr="00751C26">
          <w:rPr>
            <w:rStyle w:val="Hyperlink"/>
            <w:rFonts w:ascii="Times New Roman" w:hAnsi="Times New Roman" w:cs="Times New Roman"/>
            <w:b w:val="0"/>
            <w:caps w:val="0"/>
            <w:noProof/>
            <w:sz w:val="24"/>
            <w:szCs w:val="24"/>
            <w:u w:val="none"/>
          </w:rPr>
          <w:t>Appendix C: Palmer-based Flight Simulator Code</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_Toc62935978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83</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5316DF2E" w14:textId="24EB5382"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9" w:history="1">
        <w:r w:rsidR="00751C26" w:rsidRPr="00751C26">
          <w:rPr>
            <w:rStyle w:val="Hyperlink"/>
            <w:rFonts w:ascii="Times New Roman" w:hAnsi="Times New Roman" w:cs="Times New Roman"/>
            <w:smallCaps w:val="0"/>
            <w:noProof/>
            <w:sz w:val="24"/>
            <w:szCs w:val="24"/>
            <w:u w:val="none"/>
          </w:rPr>
          <w:t>1.1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Components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_Toc62935979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83</w:t>
        </w:r>
        <w:r w:rsidR="00751C26" w:rsidRPr="00751C26">
          <w:rPr>
            <w:rFonts w:ascii="Times New Roman" w:hAnsi="Times New Roman" w:cs="Times New Roman"/>
            <w:smallCaps w:val="0"/>
            <w:noProof/>
            <w:webHidden/>
            <w:sz w:val="24"/>
            <w:szCs w:val="24"/>
          </w:rPr>
          <w:fldChar w:fldCharType="end"/>
        </w:r>
      </w:hyperlink>
    </w:p>
    <w:p w14:paraId="2F7CC359" w14:textId="217173C5"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0" w:history="1">
        <w:r w:rsidR="00751C26" w:rsidRPr="00751C26">
          <w:rPr>
            <w:rStyle w:val="Hyperlink"/>
            <w:rFonts w:ascii="Times New Roman" w:hAnsi="Times New Roman" w:cs="Times New Roman"/>
            <w:smallCaps w:val="0"/>
            <w:noProof/>
            <w:sz w:val="24"/>
            <w:szCs w:val="24"/>
            <w:u w:val="none"/>
          </w:rPr>
          <w:t>1.2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Systems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_Toc62935980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84</w:t>
        </w:r>
        <w:r w:rsidR="00751C26" w:rsidRPr="00751C26">
          <w:rPr>
            <w:rFonts w:ascii="Times New Roman" w:hAnsi="Times New Roman" w:cs="Times New Roman"/>
            <w:smallCaps w:val="0"/>
            <w:noProof/>
            <w:webHidden/>
            <w:sz w:val="24"/>
            <w:szCs w:val="24"/>
          </w:rPr>
          <w:fldChar w:fldCharType="end"/>
        </w:r>
      </w:hyperlink>
    </w:p>
    <w:p w14:paraId="605F0CCA" w14:textId="645C841C"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1" w:history="1">
        <w:r w:rsidR="00751C26" w:rsidRPr="00751C26">
          <w:rPr>
            <w:rStyle w:val="Hyperlink"/>
            <w:rFonts w:ascii="Times New Roman" w:hAnsi="Times New Roman" w:cs="Times New Roman"/>
            <w:smallCaps w:val="0"/>
            <w:noProof/>
            <w:sz w:val="24"/>
            <w:szCs w:val="24"/>
            <w:u w:val="none"/>
          </w:rPr>
          <w:t>1.3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Resources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_Toc62935981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86</w:t>
        </w:r>
        <w:r w:rsidR="00751C26" w:rsidRPr="00751C26">
          <w:rPr>
            <w:rFonts w:ascii="Times New Roman" w:hAnsi="Times New Roman" w:cs="Times New Roman"/>
            <w:smallCaps w:val="0"/>
            <w:noProof/>
            <w:webHidden/>
            <w:sz w:val="24"/>
            <w:szCs w:val="24"/>
          </w:rPr>
          <w:fldChar w:fldCharType="end"/>
        </w:r>
      </w:hyperlink>
    </w:p>
    <w:p w14:paraId="397A8AF5" w14:textId="7DC1BCB7"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2" w:history="1">
        <w:r w:rsidR="00751C26" w:rsidRPr="00751C26">
          <w:rPr>
            <w:rStyle w:val="Hyperlink"/>
            <w:rFonts w:ascii="Times New Roman" w:hAnsi="Times New Roman" w:cs="Times New Roman"/>
            <w:smallCaps w:val="0"/>
            <w:noProof/>
            <w:sz w:val="24"/>
            <w:szCs w:val="24"/>
            <w:u w:val="none"/>
          </w:rPr>
          <w:t>1.4</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Examples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_Toc62935982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86</w:t>
        </w:r>
        <w:r w:rsidR="00751C26" w:rsidRPr="00751C26">
          <w:rPr>
            <w:rFonts w:ascii="Times New Roman" w:hAnsi="Times New Roman" w:cs="Times New Roman"/>
            <w:smallCaps w:val="0"/>
            <w:noProof/>
            <w:webHidden/>
            <w:sz w:val="24"/>
            <w:szCs w:val="24"/>
          </w:rPr>
          <w:fldChar w:fldCharType="end"/>
        </w:r>
      </w:hyperlink>
    </w:p>
    <w:p w14:paraId="2D31B039" w14:textId="3F0F054A"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3" w:history="1">
        <w:r w:rsidR="00751C26" w:rsidRPr="00751C26">
          <w:rPr>
            <w:rStyle w:val="Hyperlink"/>
            <w:rFonts w:ascii="Times New Roman" w:hAnsi="Times New Roman" w:cs="Times New Roman"/>
            <w:smallCaps w:val="0"/>
            <w:noProof/>
            <w:sz w:val="24"/>
            <w:szCs w:val="24"/>
            <w:u w:val="none"/>
          </w:rPr>
          <w:t>1.5</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Integration Test</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_Toc62935983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87</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66423EAA" w14:textId="0D943AA3" w:rsidR="00751C26" w:rsidRPr="00751C26" w:rsidRDefault="00E426ED"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84" w:history="1">
        <w:r w:rsidR="00751C26" w:rsidRPr="00751C26">
          <w:rPr>
            <w:rStyle w:val="Hyperlink"/>
            <w:rFonts w:ascii="Times New Roman" w:hAnsi="Times New Roman" w:cs="Times New Roman"/>
            <w:b w:val="0"/>
            <w:caps w:val="0"/>
            <w:noProof/>
            <w:sz w:val="24"/>
            <w:szCs w:val="24"/>
            <w:u w:val="none"/>
          </w:rPr>
          <w:t>Appendix D: Bourg-based Flight Simulator Code</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_Toc62935984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88</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166AF64C" w14:textId="2EFBC00E"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6" w:history="1">
        <w:r w:rsidR="00751C26" w:rsidRPr="00751C26">
          <w:rPr>
            <w:rStyle w:val="Hyperlink"/>
            <w:rFonts w:ascii="Times New Roman" w:hAnsi="Times New Roman" w:cs="Times New Roman"/>
            <w:smallCaps w:val="0"/>
            <w:noProof/>
            <w:sz w:val="24"/>
            <w:szCs w:val="24"/>
            <w:u w:val="none"/>
          </w:rPr>
          <w:t>2.1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Common Modules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_Toc62935986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88</w:t>
        </w:r>
        <w:r w:rsidR="00751C26" w:rsidRPr="00751C26">
          <w:rPr>
            <w:rFonts w:ascii="Times New Roman" w:hAnsi="Times New Roman" w:cs="Times New Roman"/>
            <w:smallCaps w:val="0"/>
            <w:noProof/>
            <w:webHidden/>
            <w:sz w:val="24"/>
            <w:szCs w:val="24"/>
          </w:rPr>
          <w:fldChar w:fldCharType="end"/>
        </w:r>
      </w:hyperlink>
    </w:p>
    <w:p w14:paraId="207782B9" w14:textId="2ED53657"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7" w:history="1">
        <w:r w:rsidR="00751C26" w:rsidRPr="00751C26">
          <w:rPr>
            <w:rStyle w:val="Hyperlink"/>
            <w:rFonts w:ascii="Times New Roman" w:hAnsi="Times New Roman" w:cs="Times New Roman"/>
            <w:smallCaps w:val="0"/>
            <w:noProof/>
            <w:sz w:val="24"/>
            <w:szCs w:val="24"/>
            <w:u w:val="none"/>
          </w:rPr>
          <w:t>2.2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Components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_Toc62935987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90</w:t>
        </w:r>
        <w:r w:rsidR="00751C26" w:rsidRPr="00751C26">
          <w:rPr>
            <w:rFonts w:ascii="Times New Roman" w:hAnsi="Times New Roman" w:cs="Times New Roman"/>
            <w:smallCaps w:val="0"/>
            <w:noProof/>
            <w:webHidden/>
            <w:sz w:val="24"/>
            <w:szCs w:val="24"/>
          </w:rPr>
          <w:fldChar w:fldCharType="end"/>
        </w:r>
      </w:hyperlink>
    </w:p>
    <w:p w14:paraId="23DEC721" w14:textId="033F0F20"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8" w:history="1">
        <w:r w:rsidR="00751C26" w:rsidRPr="00751C26">
          <w:rPr>
            <w:rStyle w:val="Hyperlink"/>
            <w:rFonts w:ascii="Times New Roman" w:hAnsi="Times New Roman" w:cs="Times New Roman"/>
            <w:smallCaps w:val="0"/>
            <w:noProof/>
            <w:sz w:val="24"/>
            <w:szCs w:val="24"/>
            <w:u w:val="none"/>
          </w:rPr>
          <w:t>2.3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Systems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_Toc62935988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92</w:t>
        </w:r>
        <w:r w:rsidR="00751C26" w:rsidRPr="00751C26">
          <w:rPr>
            <w:rFonts w:ascii="Times New Roman" w:hAnsi="Times New Roman" w:cs="Times New Roman"/>
            <w:smallCaps w:val="0"/>
            <w:noProof/>
            <w:webHidden/>
            <w:sz w:val="24"/>
            <w:szCs w:val="24"/>
          </w:rPr>
          <w:fldChar w:fldCharType="end"/>
        </w:r>
      </w:hyperlink>
    </w:p>
    <w:p w14:paraId="348A0140" w14:textId="7976903F"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9" w:history="1">
        <w:r w:rsidR="00751C26" w:rsidRPr="00751C26">
          <w:rPr>
            <w:rStyle w:val="Hyperlink"/>
            <w:rFonts w:ascii="Times New Roman" w:hAnsi="Times New Roman" w:cs="Times New Roman"/>
            <w:smallCaps w:val="0"/>
            <w:noProof/>
            <w:sz w:val="24"/>
            <w:szCs w:val="24"/>
            <w:u w:val="none"/>
          </w:rPr>
          <w:t>2.4</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Resources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_Toc62935989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94</w:t>
        </w:r>
        <w:r w:rsidR="00751C26" w:rsidRPr="00751C26">
          <w:rPr>
            <w:rFonts w:ascii="Times New Roman" w:hAnsi="Times New Roman" w:cs="Times New Roman"/>
            <w:smallCaps w:val="0"/>
            <w:noProof/>
            <w:webHidden/>
            <w:sz w:val="24"/>
            <w:szCs w:val="24"/>
          </w:rPr>
          <w:fldChar w:fldCharType="end"/>
        </w:r>
      </w:hyperlink>
    </w:p>
    <w:p w14:paraId="2D5EB9EF" w14:textId="5ECFE8A3"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90" w:history="1">
        <w:r w:rsidR="00751C26" w:rsidRPr="00751C26">
          <w:rPr>
            <w:rStyle w:val="Hyperlink"/>
            <w:rFonts w:ascii="Times New Roman" w:hAnsi="Times New Roman" w:cs="Times New Roman"/>
            <w:smallCaps w:val="0"/>
            <w:noProof/>
            <w:sz w:val="24"/>
            <w:szCs w:val="24"/>
            <w:u w:val="none"/>
          </w:rPr>
          <w:t>2.5</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Examples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_Toc62935990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95</w:t>
        </w:r>
        <w:r w:rsidR="00751C26" w:rsidRPr="00751C26">
          <w:rPr>
            <w:rFonts w:ascii="Times New Roman" w:hAnsi="Times New Roman" w:cs="Times New Roman"/>
            <w:smallCaps w:val="0"/>
            <w:noProof/>
            <w:webHidden/>
            <w:sz w:val="24"/>
            <w:szCs w:val="24"/>
          </w:rPr>
          <w:fldChar w:fldCharType="end"/>
        </w:r>
      </w:hyperlink>
    </w:p>
    <w:p w14:paraId="260FDCD1" w14:textId="7B341245" w:rsidR="00751C26" w:rsidRPr="00751C26" w:rsidRDefault="00E426ED"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91" w:history="1">
        <w:r w:rsidR="00751C26" w:rsidRPr="00751C26">
          <w:rPr>
            <w:rStyle w:val="Hyperlink"/>
            <w:rFonts w:ascii="Times New Roman" w:hAnsi="Times New Roman" w:cs="Times New Roman"/>
            <w:smallCaps w:val="0"/>
            <w:noProof/>
            <w:sz w:val="24"/>
            <w:szCs w:val="24"/>
            <w:u w:val="none"/>
          </w:rPr>
          <w:t>2.6</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Integration Test</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_Toc62935991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96</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49971358" w14:textId="47A96BC8" w:rsidR="00751C26" w:rsidRPr="00751C26" w:rsidRDefault="00E426ED"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92" w:history="1">
        <w:r w:rsidR="00751C26" w:rsidRPr="00751C26">
          <w:rPr>
            <w:rStyle w:val="Hyperlink"/>
            <w:rFonts w:ascii="Times New Roman" w:hAnsi="Times New Roman" w:cs="Times New Roman"/>
            <w:b w:val="0"/>
            <w:caps w:val="0"/>
            <w:noProof/>
            <w:sz w:val="24"/>
            <w:szCs w:val="24"/>
            <w:u w:val="none"/>
          </w:rPr>
          <w:t>Bibliography</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_Toc62935992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97</w:t>
        </w:r>
        <w:r w:rsidR="00751C26" w:rsidRPr="00751C26">
          <w:rPr>
            <w:rFonts w:ascii="Times New Roman" w:hAnsi="Times New Roman" w:cs="Times New Roman"/>
            <w:b w:val="0"/>
            <w:caps w:val="0"/>
            <w:noProof/>
            <w:webHidden/>
            <w:sz w:val="24"/>
            <w:szCs w:val="24"/>
          </w:rPr>
          <w:fldChar w:fldCharType="end"/>
        </w:r>
      </w:hyperlink>
    </w:p>
    <w:p w14:paraId="182256F0" w14:textId="742B42D7" w:rsidR="006F3F05" w:rsidRPr="00994153" w:rsidRDefault="00C76F4E" w:rsidP="00751C26">
      <w:pPr>
        <w:pStyle w:val="TOC1"/>
        <w:tabs>
          <w:tab w:val="right" w:leader="dot" w:pos="8630"/>
        </w:tabs>
        <w:spacing w:before="0" w:after="0" w:line="240" w:lineRule="auto"/>
        <w:rPr>
          <w:rStyle w:val="Hyperlink"/>
          <w:rFonts w:ascii="Times New Roman" w:hAnsi="Times New Roman" w:cs="Times New Roman"/>
          <w:b w:val="0"/>
        </w:rPr>
      </w:pPr>
      <w:r w:rsidRPr="00751C26">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2935887"/>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435ADFC5" w14:textId="4285328B" w:rsidR="005C5052"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649127" w:history="1">
        <w:r w:rsidR="005C5052" w:rsidRPr="00F63894">
          <w:rPr>
            <w:rStyle w:val="Hyperlink"/>
            <w:noProof/>
          </w:rPr>
          <w:t>Figure 1: Forces Visualized [3]</w:t>
        </w:r>
        <w:r w:rsidR="005C5052">
          <w:rPr>
            <w:noProof/>
            <w:webHidden/>
          </w:rPr>
          <w:tab/>
        </w:r>
        <w:r w:rsidR="005C5052">
          <w:rPr>
            <w:noProof/>
            <w:webHidden/>
          </w:rPr>
          <w:fldChar w:fldCharType="begin"/>
        </w:r>
        <w:r w:rsidR="005C5052">
          <w:rPr>
            <w:noProof/>
            <w:webHidden/>
          </w:rPr>
          <w:instrText xml:space="preserve"> PAGEREF _Toc62649127 \h </w:instrText>
        </w:r>
        <w:r w:rsidR="005C5052">
          <w:rPr>
            <w:noProof/>
            <w:webHidden/>
          </w:rPr>
        </w:r>
        <w:r w:rsidR="005C5052">
          <w:rPr>
            <w:noProof/>
            <w:webHidden/>
          </w:rPr>
          <w:fldChar w:fldCharType="separate"/>
        </w:r>
        <w:r w:rsidR="005C5052">
          <w:rPr>
            <w:noProof/>
            <w:webHidden/>
          </w:rPr>
          <w:t>12</w:t>
        </w:r>
        <w:r w:rsidR="005C5052">
          <w:rPr>
            <w:noProof/>
            <w:webHidden/>
          </w:rPr>
          <w:fldChar w:fldCharType="end"/>
        </w:r>
      </w:hyperlink>
    </w:p>
    <w:p w14:paraId="1047610F" w14:textId="205A92A2"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28" w:history="1">
        <w:r w:rsidR="005C5052" w:rsidRPr="00F63894">
          <w:rPr>
            <w:rStyle w:val="Hyperlink"/>
            <w:noProof/>
          </w:rPr>
          <w:t>Figure 2: Airplane Components [3]</w:t>
        </w:r>
        <w:r w:rsidR="005C5052">
          <w:rPr>
            <w:noProof/>
            <w:webHidden/>
          </w:rPr>
          <w:tab/>
        </w:r>
        <w:r w:rsidR="005C5052">
          <w:rPr>
            <w:noProof/>
            <w:webHidden/>
          </w:rPr>
          <w:fldChar w:fldCharType="begin"/>
        </w:r>
        <w:r w:rsidR="005C5052">
          <w:rPr>
            <w:noProof/>
            <w:webHidden/>
          </w:rPr>
          <w:instrText xml:space="preserve"> PAGEREF _Toc62649128 \h </w:instrText>
        </w:r>
        <w:r w:rsidR="005C5052">
          <w:rPr>
            <w:noProof/>
            <w:webHidden/>
          </w:rPr>
        </w:r>
        <w:r w:rsidR="005C5052">
          <w:rPr>
            <w:noProof/>
            <w:webHidden/>
          </w:rPr>
          <w:fldChar w:fldCharType="separate"/>
        </w:r>
        <w:r w:rsidR="005C5052">
          <w:rPr>
            <w:noProof/>
            <w:webHidden/>
          </w:rPr>
          <w:t>13</w:t>
        </w:r>
        <w:r w:rsidR="005C5052">
          <w:rPr>
            <w:noProof/>
            <w:webHidden/>
          </w:rPr>
          <w:fldChar w:fldCharType="end"/>
        </w:r>
      </w:hyperlink>
    </w:p>
    <w:p w14:paraId="1D6343C9" w14:textId="5ABA79B0"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29" w:history="1">
        <w:r w:rsidR="005C5052" w:rsidRPr="00F63894">
          <w:rPr>
            <w:rStyle w:val="Hyperlink"/>
            <w:noProof/>
          </w:rPr>
          <w:t>Figure 3: Airfoil Cross-section [14]</w:t>
        </w:r>
        <w:r w:rsidR="005C5052">
          <w:rPr>
            <w:noProof/>
            <w:webHidden/>
          </w:rPr>
          <w:tab/>
        </w:r>
        <w:r w:rsidR="005C5052">
          <w:rPr>
            <w:noProof/>
            <w:webHidden/>
          </w:rPr>
          <w:fldChar w:fldCharType="begin"/>
        </w:r>
        <w:r w:rsidR="005C5052">
          <w:rPr>
            <w:noProof/>
            <w:webHidden/>
          </w:rPr>
          <w:instrText xml:space="preserve"> PAGEREF _Toc62649129 \h </w:instrText>
        </w:r>
        <w:r w:rsidR="005C5052">
          <w:rPr>
            <w:noProof/>
            <w:webHidden/>
          </w:rPr>
        </w:r>
        <w:r w:rsidR="005C5052">
          <w:rPr>
            <w:noProof/>
            <w:webHidden/>
          </w:rPr>
          <w:fldChar w:fldCharType="separate"/>
        </w:r>
        <w:r w:rsidR="005C5052">
          <w:rPr>
            <w:noProof/>
            <w:webHidden/>
          </w:rPr>
          <w:t>14</w:t>
        </w:r>
        <w:r w:rsidR="005C5052">
          <w:rPr>
            <w:noProof/>
            <w:webHidden/>
          </w:rPr>
          <w:fldChar w:fldCharType="end"/>
        </w:r>
      </w:hyperlink>
    </w:p>
    <w:p w14:paraId="042C2681" w14:textId="1CBF5C56"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30" w:history="1">
        <w:r w:rsidR="005C5052" w:rsidRPr="00F63894">
          <w:rPr>
            <w:rStyle w:val="Hyperlink"/>
            <w:noProof/>
          </w:rPr>
          <w:t>Figure 4: Airplane Rotations [3]</w:t>
        </w:r>
        <w:r w:rsidR="005C5052">
          <w:rPr>
            <w:noProof/>
            <w:webHidden/>
          </w:rPr>
          <w:tab/>
        </w:r>
        <w:r w:rsidR="005C5052">
          <w:rPr>
            <w:noProof/>
            <w:webHidden/>
          </w:rPr>
          <w:fldChar w:fldCharType="begin"/>
        </w:r>
        <w:r w:rsidR="005C5052">
          <w:rPr>
            <w:noProof/>
            <w:webHidden/>
          </w:rPr>
          <w:instrText xml:space="preserve"> PAGEREF _Toc62649130 \h </w:instrText>
        </w:r>
        <w:r w:rsidR="005C5052">
          <w:rPr>
            <w:noProof/>
            <w:webHidden/>
          </w:rPr>
        </w:r>
        <w:r w:rsidR="005C5052">
          <w:rPr>
            <w:noProof/>
            <w:webHidden/>
          </w:rPr>
          <w:fldChar w:fldCharType="separate"/>
        </w:r>
        <w:r w:rsidR="005C5052">
          <w:rPr>
            <w:noProof/>
            <w:webHidden/>
          </w:rPr>
          <w:t>15</w:t>
        </w:r>
        <w:r w:rsidR="005C5052">
          <w:rPr>
            <w:noProof/>
            <w:webHidden/>
          </w:rPr>
          <w:fldChar w:fldCharType="end"/>
        </w:r>
      </w:hyperlink>
    </w:p>
    <w:p w14:paraId="2CCDC3FC" w14:textId="0674471E"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31" w:history="1">
        <w:r w:rsidR="005C5052" w:rsidRPr="00F63894">
          <w:rPr>
            <w:rStyle w:val="Hyperlink"/>
            <w:noProof/>
          </w:rPr>
          <w:t>Figure 5: East, North, Up Coordinate System [16]</w:t>
        </w:r>
        <w:r w:rsidR="005C5052">
          <w:rPr>
            <w:noProof/>
            <w:webHidden/>
          </w:rPr>
          <w:tab/>
        </w:r>
        <w:r w:rsidR="005C5052">
          <w:rPr>
            <w:noProof/>
            <w:webHidden/>
          </w:rPr>
          <w:fldChar w:fldCharType="begin"/>
        </w:r>
        <w:r w:rsidR="005C5052">
          <w:rPr>
            <w:noProof/>
            <w:webHidden/>
          </w:rPr>
          <w:instrText xml:space="preserve"> PAGEREF _Toc62649131 \h </w:instrText>
        </w:r>
        <w:r w:rsidR="005C5052">
          <w:rPr>
            <w:noProof/>
            <w:webHidden/>
          </w:rPr>
        </w:r>
        <w:r w:rsidR="005C5052">
          <w:rPr>
            <w:noProof/>
            <w:webHidden/>
          </w:rPr>
          <w:fldChar w:fldCharType="separate"/>
        </w:r>
        <w:r w:rsidR="005C5052">
          <w:rPr>
            <w:noProof/>
            <w:webHidden/>
          </w:rPr>
          <w:t>16</w:t>
        </w:r>
        <w:r w:rsidR="005C5052">
          <w:rPr>
            <w:noProof/>
            <w:webHidden/>
          </w:rPr>
          <w:fldChar w:fldCharType="end"/>
        </w:r>
      </w:hyperlink>
    </w:p>
    <w:p w14:paraId="6CE458F6" w14:textId="0D76131D"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32" w:history="1">
        <w:r w:rsidR="005C5052" w:rsidRPr="00F63894">
          <w:rPr>
            <w:rStyle w:val="Hyperlink"/>
            <w:noProof/>
          </w:rPr>
          <w:t>Figure 6: Rotational and Translation Coordinate Axes [2]</w:t>
        </w:r>
        <w:r w:rsidR="005C5052">
          <w:rPr>
            <w:noProof/>
            <w:webHidden/>
          </w:rPr>
          <w:tab/>
        </w:r>
        <w:r w:rsidR="005C5052">
          <w:rPr>
            <w:noProof/>
            <w:webHidden/>
          </w:rPr>
          <w:fldChar w:fldCharType="begin"/>
        </w:r>
        <w:r w:rsidR="005C5052">
          <w:rPr>
            <w:noProof/>
            <w:webHidden/>
          </w:rPr>
          <w:instrText xml:space="preserve"> PAGEREF _Toc62649132 \h </w:instrText>
        </w:r>
        <w:r w:rsidR="005C5052">
          <w:rPr>
            <w:noProof/>
            <w:webHidden/>
          </w:rPr>
        </w:r>
        <w:r w:rsidR="005C5052">
          <w:rPr>
            <w:noProof/>
            <w:webHidden/>
          </w:rPr>
          <w:fldChar w:fldCharType="separate"/>
        </w:r>
        <w:r w:rsidR="005C5052">
          <w:rPr>
            <w:noProof/>
            <w:webHidden/>
          </w:rPr>
          <w:t>17</w:t>
        </w:r>
        <w:r w:rsidR="005C5052">
          <w:rPr>
            <w:noProof/>
            <w:webHidden/>
          </w:rPr>
          <w:fldChar w:fldCharType="end"/>
        </w:r>
      </w:hyperlink>
    </w:p>
    <w:p w14:paraId="0F35BAF9" w14:textId="52747BB7"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33" w:history="1">
        <w:r w:rsidR="005C5052" w:rsidRPr="00F63894">
          <w:rPr>
            <w:rStyle w:val="Hyperlink"/>
            <w:noProof/>
          </w:rPr>
          <w:t>Figure 7: Rotational Coordinate Axes [2]</w:t>
        </w:r>
        <w:r w:rsidR="005C5052">
          <w:rPr>
            <w:noProof/>
            <w:webHidden/>
          </w:rPr>
          <w:tab/>
        </w:r>
        <w:r w:rsidR="005C5052">
          <w:rPr>
            <w:noProof/>
            <w:webHidden/>
          </w:rPr>
          <w:fldChar w:fldCharType="begin"/>
        </w:r>
        <w:r w:rsidR="005C5052">
          <w:rPr>
            <w:noProof/>
            <w:webHidden/>
          </w:rPr>
          <w:instrText xml:space="preserve"> PAGEREF _Toc62649133 \h </w:instrText>
        </w:r>
        <w:r w:rsidR="005C5052">
          <w:rPr>
            <w:noProof/>
            <w:webHidden/>
          </w:rPr>
        </w:r>
        <w:r w:rsidR="005C5052">
          <w:rPr>
            <w:noProof/>
            <w:webHidden/>
          </w:rPr>
          <w:fldChar w:fldCharType="separate"/>
        </w:r>
        <w:r w:rsidR="005C5052">
          <w:rPr>
            <w:noProof/>
            <w:webHidden/>
          </w:rPr>
          <w:t>17</w:t>
        </w:r>
        <w:r w:rsidR="005C5052">
          <w:rPr>
            <w:noProof/>
            <w:webHidden/>
          </w:rPr>
          <w:fldChar w:fldCharType="end"/>
        </w:r>
      </w:hyperlink>
    </w:p>
    <w:p w14:paraId="1B52A1A0" w14:textId="2D3C475F"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34" w:history="1">
        <w:r w:rsidR="005C5052" w:rsidRPr="00F63894">
          <w:rPr>
            <w:rStyle w:val="Hyperlink"/>
            <w:noProof/>
          </w:rPr>
          <w:t>Figure 8: Lift Coefficient vs Angle of Attack [3]</w:t>
        </w:r>
        <w:r w:rsidR="005C5052">
          <w:rPr>
            <w:noProof/>
            <w:webHidden/>
          </w:rPr>
          <w:tab/>
        </w:r>
        <w:r w:rsidR="005C5052">
          <w:rPr>
            <w:noProof/>
            <w:webHidden/>
          </w:rPr>
          <w:fldChar w:fldCharType="begin"/>
        </w:r>
        <w:r w:rsidR="005C5052">
          <w:rPr>
            <w:noProof/>
            <w:webHidden/>
          </w:rPr>
          <w:instrText xml:space="preserve"> PAGEREF _Toc62649134 \h </w:instrText>
        </w:r>
        <w:r w:rsidR="005C5052">
          <w:rPr>
            <w:noProof/>
            <w:webHidden/>
          </w:rPr>
        </w:r>
        <w:r w:rsidR="005C5052">
          <w:rPr>
            <w:noProof/>
            <w:webHidden/>
          </w:rPr>
          <w:fldChar w:fldCharType="separate"/>
        </w:r>
        <w:r w:rsidR="005C5052">
          <w:rPr>
            <w:noProof/>
            <w:webHidden/>
          </w:rPr>
          <w:t>21</w:t>
        </w:r>
        <w:r w:rsidR="005C5052">
          <w:rPr>
            <w:noProof/>
            <w:webHidden/>
          </w:rPr>
          <w:fldChar w:fldCharType="end"/>
        </w:r>
      </w:hyperlink>
    </w:p>
    <w:p w14:paraId="4C0F2F52" w14:textId="524F9C06"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35" w:history="1">
        <w:r w:rsidR="005C5052" w:rsidRPr="00F63894">
          <w:rPr>
            <w:rStyle w:val="Hyperlink"/>
            <w:noProof/>
          </w:rPr>
          <w:t>Figure 9: Entity-Component-System Visualized [26]</w:t>
        </w:r>
        <w:r w:rsidR="005C5052">
          <w:rPr>
            <w:noProof/>
            <w:webHidden/>
          </w:rPr>
          <w:tab/>
        </w:r>
        <w:r w:rsidR="005C5052">
          <w:rPr>
            <w:noProof/>
            <w:webHidden/>
          </w:rPr>
          <w:fldChar w:fldCharType="begin"/>
        </w:r>
        <w:r w:rsidR="005C5052">
          <w:rPr>
            <w:noProof/>
            <w:webHidden/>
          </w:rPr>
          <w:instrText xml:space="preserve"> PAGEREF _Toc62649135 \h </w:instrText>
        </w:r>
        <w:r w:rsidR="005C5052">
          <w:rPr>
            <w:noProof/>
            <w:webHidden/>
          </w:rPr>
        </w:r>
        <w:r w:rsidR="005C5052">
          <w:rPr>
            <w:noProof/>
            <w:webHidden/>
          </w:rPr>
          <w:fldChar w:fldCharType="separate"/>
        </w:r>
        <w:r w:rsidR="005C5052">
          <w:rPr>
            <w:noProof/>
            <w:webHidden/>
          </w:rPr>
          <w:t>27</w:t>
        </w:r>
        <w:r w:rsidR="005C5052">
          <w:rPr>
            <w:noProof/>
            <w:webHidden/>
          </w:rPr>
          <w:fldChar w:fldCharType="end"/>
        </w:r>
      </w:hyperlink>
    </w:p>
    <w:p w14:paraId="7D973F77" w14:textId="01B5407A"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36" w:history="1">
        <w:r w:rsidR="005C5052" w:rsidRPr="00F63894">
          <w:rPr>
            <w:rStyle w:val="Hyperlink"/>
            <w:noProof/>
          </w:rPr>
          <w:t>Figure 10: Flight Dynamics Model Entity-Component-System Organization</w:t>
        </w:r>
        <w:r w:rsidR="005C5052">
          <w:rPr>
            <w:noProof/>
            <w:webHidden/>
          </w:rPr>
          <w:tab/>
        </w:r>
        <w:r w:rsidR="005C5052">
          <w:rPr>
            <w:noProof/>
            <w:webHidden/>
          </w:rPr>
          <w:fldChar w:fldCharType="begin"/>
        </w:r>
        <w:r w:rsidR="005C5052">
          <w:rPr>
            <w:noProof/>
            <w:webHidden/>
          </w:rPr>
          <w:instrText xml:space="preserve"> PAGEREF _Toc62649136 \h </w:instrText>
        </w:r>
        <w:r w:rsidR="005C5052">
          <w:rPr>
            <w:noProof/>
            <w:webHidden/>
          </w:rPr>
        </w:r>
        <w:r w:rsidR="005C5052">
          <w:rPr>
            <w:noProof/>
            <w:webHidden/>
          </w:rPr>
          <w:fldChar w:fldCharType="separate"/>
        </w:r>
        <w:r w:rsidR="005C5052">
          <w:rPr>
            <w:noProof/>
            <w:webHidden/>
          </w:rPr>
          <w:t>42</w:t>
        </w:r>
        <w:r w:rsidR="005C5052">
          <w:rPr>
            <w:noProof/>
            <w:webHidden/>
          </w:rPr>
          <w:fldChar w:fldCharType="end"/>
        </w:r>
      </w:hyperlink>
    </w:p>
    <w:p w14:paraId="2E6AC0E7" w14:textId="4374CC3E"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37" w:history="1">
        <w:r w:rsidR="005C5052" w:rsidRPr="00F63894">
          <w:rPr>
            <w:rStyle w:val="Hyperlink"/>
            <w:noProof/>
          </w:rPr>
          <w:t>Figure 11: Flight Simulator Entity-Component-System Organization</w:t>
        </w:r>
        <w:r w:rsidR="005C5052">
          <w:rPr>
            <w:noProof/>
            <w:webHidden/>
          </w:rPr>
          <w:tab/>
        </w:r>
        <w:r w:rsidR="005C5052">
          <w:rPr>
            <w:noProof/>
            <w:webHidden/>
          </w:rPr>
          <w:fldChar w:fldCharType="begin"/>
        </w:r>
        <w:r w:rsidR="005C5052">
          <w:rPr>
            <w:noProof/>
            <w:webHidden/>
          </w:rPr>
          <w:instrText xml:space="preserve"> PAGEREF _Toc62649137 \h </w:instrText>
        </w:r>
        <w:r w:rsidR="005C5052">
          <w:rPr>
            <w:noProof/>
            <w:webHidden/>
          </w:rPr>
        </w:r>
        <w:r w:rsidR="005C5052">
          <w:rPr>
            <w:noProof/>
            <w:webHidden/>
          </w:rPr>
          <w:fldChar w:fldCharType="separate"/>
        </w:r>
        <w:r w:rsidR="005C5052">
          <w:rPr>
            <w:noProof/>
            <w:webHidden/>
          </w:rPr>
          <w:t>63</w:t>
        </w:r>
        <w:r w:rsidR="005C5052">
          <w:rPr>
            <w:noProof/>
            <w:webHidden/>
          </w:rPr>
          <w:fldChar w:fldCharType="end"/>
        </w:r>
      </w:hyperlink>
    </w:p>
    <w:p w14:paraId="50771D62" w14:textId="1B2DF446"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38" w:history="1">
        <w:r w:rsidR="005C5052" w:rsidRPr="00F63894">
          <w:rPr>
            <w:rStyle w:val="Hyperlink"/>
            <w:noProof/>
          </w:rPr>
          <w:t>Figure 12: Flight Simulator System Execution Flow</w:t>
        </w:r>
        <w:r w:rsidR="005C5052">
          <w:rPr>
            <w:noProof/>
            <w:webHidden/>
          </w:rPr>
          <w:tab/>
        </w:r>
        <w:r w:rsidR="005C5052">
          <w:rPr>
            <w:noProof/>
            <w:webHidden/>
          </w:rPr>
          <w:fldChar w:fldCharType="begin"/>
        </w:r>
        <w:r w:rsidR="005C5052">
          <w:rPr>
            <w:noProof/>
            <w:webHidden/>
          </w:rPr>
          <w:instrText xml:space="preserve"> PAGEREF _Toc62649138 \h </w:instrText>
        </w:r>
        <w:r w:rsidR="005C5052">
          <w:rPr>
            <w:noProof/>
            <w:webHidden/>
          </w:rPr>
        </w:r>
        <w:r w:rsidR="005C5052">
          <w:rPr>
            <w:noProof/>
            <w:webHidden/>
          </w:rPr>
          <w:fldChar w:fldCharType="separate"/>
        </w:r>
        <w:r w:rsidR="005C5052">
          <w:rPr>
            <w:noProof/>
            <w:webHidden/>
          </w:rPr>
          <w:t>64</w:t>
        </w:r>
        <w:r w:rsidR="005C5052">
          <w:rPr>
            <w:noProof/>
            <w:webHidden/>
          </w:rPr>
          <w:fldChar w:fldCharType="end"/>
        </w:r>
      </w:hyperlink>
    </w:p>
    <w:p w14:paraId="04AF0CAD" w14:textId="2B4C4F7A"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39" w:history="1">
        <w:r w:rsidR="005C5052" w:rsidRPr="00F63894">
          <w:rPr>
            <w:rStyle w:val="Hyperlink"/>
            <w:noProof/>
          </w:rPr>
          <w:t>Figure 13: FlightGear Display During Simulation</w:t>
        </w:r>
        <w:r w:rsidR="005C5052">
          <w:rPr>
            <w:noProof/>
            <w:webHidden/>
          </w:rPr>
          <w:tab/>
        </w:r>
        <w:r w:rsidR="005C5052">
          <w:rPr>
            <w:noProof/>
            <w:webHidden/>
          </w:rPr>
          <w:fldChar w:fldCharType="begin"/>
        </w:r>
        <w:r w:rsidR="005C5052">
          <w:rPr>
            <w:noProof/>
            <w:webHidden/>
          </w:rPr>
          <w:instrText xml:space="preserve"> PAGEREF _Toc62649139 \h </w:instrText>
        </w:r>
        <w:r w:rsidR="005C5052">
          <w:rPr>
            <w:noProof/>
            <w:webHidden/>
          </w:rPr>
        </w:r>
        <w:r w:rsidR="005C5052">
          <w:rPr>
            <w:noProof/>
            <w:webHidden/>
          </w:rPr>
          <w:fldChar w:fldCharType="separate"/>
        </w:r>
        <w:r w:rsidR="005C5052">
          <w:rPr>
            <w:noProof/>
            <w:webHidden/>
          </w:rPr>
          <w:t>72</w:t>
        </w:r>
        <w:r w:rsidR="005C5052">
          <w:rPr>
            <w:noProof/>
            <w:webHidden/>
          </w:rPr>
          <w:fldChar w:fldCharType="end"/>
        </w:r>
      </w:hyperlink>
    </w:p>
    <w:p w14:paraId="68206EAA" w14:textId="4DE0C7B9"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2935888"/>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25856583" w14:textId="3FEE6439" w:rsidR="005C5052"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649140" w:history="1">
        <w:r w:rsidR="005C5052" w:rsidRPr="003A6D92">
          <w:rPr>
            <w:rStyle w:val="Hyperlink"/>
            <w:noProof/>
          </w:rPr>
          <w:t>Table 1: Test One Palmer-based Flight Control Instructions</w:t>
        </w:r>
        <w:r w:rsidR="005C5052">
          <w:rPr>
            <w:noProof/>
            <w:webHidden/>
          </w:rPr>
          <w:tab/>
        </w:r>
        <w:r w:rsidR="005C5052">
          <w:rPr>
            <w:noProof/>
            <w:webHidden/>
          </w:rPr>
          <w:fldChar w:fldCharType="begin"/>
        </w:r>
        <w:r w:rsidR="005C5052">
          <w:rPr>
            <w:noProof/>
            <w:webHidden/>
          </w:rPr>
          <w:instrText xml:space="preserve"> PAGEREF _Toc62649140 \h </w:instrText>
        </w:r>
        <w:r w:rsidR="005C5052">
          <w:rPr>
            <w:noProof/>
            <w:webHidden/>
          </w:rPr>
        </w:r>
        <w:r w:rsidR="005C5052">
          <w:rPr>
            <w:noProof/>
            <w:webHidden/>
          </w:rPr>
          <w:fldChar w:fldCharType="separate"/>
        </w:r>
        <w:r w:rsidR="005C5052">
          <w:rPr>
            <w:noProof/>
            <w:webHidden/>
          </w:rPr>
          <w:t>50</w:t>
        </w:r>
        <w:r w:rsidR="005C5052">
          <w:rPr>
            <w:noProof/>
            <w:webHidden/>
          </w:rPr>
          <w:fldChar w:fldCharType="end"/>
        </w:r>
      </w:hyperlink>
    </w:p>
    <w:p w14:paraId="09941F8B" w14:textId="3398F414"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41" w:history="1">
        <w:r w:rsidR="005C5052" w:rsidRPr="003A6D92">
          <w:rPr>
            <w:rStyle w:val="Hyperlink"/>
            <w:noProof/>
          </w:rPr>
          <w:t>Table 2: Test Two Palmer-based Flight Control Instructions</w:t>
        </w:r>
        <w:r w:rsidR="005C5052">
          <w:rPr>
            <w:noProof/>
            <w:webHidden/>
          </w:rPr>
          <w:tab/>
        </w:r>
        <w:r w:rsidR="005C5052">
          <w:rPr>
            <w:noProof/>
            <w:webHidden/>
          </w:rPr>
          <w:fldChar w:fldCharType="begin"/>
        </w:r>
        <w:r w:rsidR="005C5052">
          <w:rPr>
            <w:noProof/>
            <w:webHidden/>
          </w:rPr>
          <w:instrText xml:space="preserve"> PAGEREF _Toc62649141 \h </w:instrText>
        </w:r>
        <w:r w:rsidR="005C5052">
          <w:rPr>
            <w:noProof/>
            <w:webHidden/>
          </w:rPr>
        </w:r>
        <w:r w:rsidR="005C5052">
          <w:rPr>
            <w:noProof/>
            <w:webHidden/>
          </w:rPr>
          <w:fldChar w:fldCharType="separate"/>
        </w:r>
        <w:r w:rsidR="005C5052">
          <w:rPr>
            <w:noProof/>
            <w:webHidden/>
          </w:rPr>
          <w:t>51</w:t>
        </w:r>
        <w:r w:rsidR="005C5052">
          <w:rPr>
            <w:noProof/>
            <w:webHidden/>
          </w:rPr>
          <w:fldChar w:fldCharType="end"/>
        </w:r>
      </w:hyperlink>
    </w:p>
    <w:p w14:paraId="128ADFE1" w14:textId="2070F048"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42" w:history="1">
        <w:r w:rsidR="005C5052" w:rsidRPr="003A6D92">
          <w:rPr>
            <w:rStyle w:val="Hyperlink"/>
            <w:noProof/>
          </w:rPr>
          <w:t>Table 3: Test Three Palmer-based Flight Control Instructions</w:t>
        </w:r>
        <w:r w:rsidR="005C5052">
          <w:rPr>
            <w:noProof/>
            <w:webHidden/>
          </w:rPr>
          <w:tab/>
        </w:r>
        <w:r w:rsidR="005C5052">
          <w:rPr>
            <w:noProof/>
            <w:webHidden/>
          </w:rPr>
          <w:fldChar w:fldCharType="begin"/>
        </w:r>
        <w:r w:rsidR="005C5052">
          <w:rPr>
            <w:noProof/>
            <w:webHidden/>
          </w:rPr>
          <w:instrText xml:space="preserve"> PAGEREF _Toc62649142 \h </w:instrText>
        </w:r>
        <w:r w:rsidR="005C5052">
          <w:rPr>
            <w:noProof/>
            <w:webHidden/>
          </w:rPr>
        </w:r>
        <w:r w:rsidR="005C5052">
          <w:rPr>
            <w:noProof/>
            <w:webHidden/>
          </w:rPr>
          <w:fldChar w:fldCharType="separate"/>
        </w:r>
        <w:r w:rsidR="005C5052">
          <w:rPr>
            <w:noProof/>
            <w:webHidden/>
          </w:rPr>
          <w:t>51</w:t>
        </w:r>
        <w:r w:rsidR="005C5052">
          <w:rPr>
            <w:noProof/>
            <w:webHidden/>
          </w:rPr>
          <w:fldChar w:fldCharType="end"/>
        </w:r>
      </w:hyperlink>
    </w:p>
    <w:p w14:paraId="74BB800B" w14:textId="56B7F927"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43" w:history="1">
        <w:r w:rsidR="005C5052" w:rsidRPr="003A6D92">
          <w:rPr>
            <w:rStyle w:val="Hyperlink"/>
            <w:noProof/>
          </w:rPr>
          <w:t>Table 4: Initial Flight Data for Each Bourg-based Test</w:t>
        </w:r>
        <w:r w:rsidR="005C5052">
          <w:rPr>
            <w:noProof/>
            <w:webHidden/>
          </w:rPr>
          <w:tab/>
        </w:r>
        <w:r w:rsidR="005C5052">
          <w:rPr>
            <w:noProof/>
            <w:webHidden/>
          </w:rPr>
          <w:fldChar w:fldCharType="begin"/>
        </w:r>
        <w:r w:rsidR="005C5052">
          <w:rPr>
            <w:noProof/>
            <w:webHidden/>
          </w:rPr>
          <w:instrText xml:space="preserve"> PAGEREF _Toc62649143 \h </w:instrText>
        </w:r>
        <w:r w:rsidR="005C5052">
          <w:rPr>
            <w:noProof/>
            <w:webHidden/>
          </w:rPr>
        </w:r>
        <w:r w:rsidR="005C5052">
          <w:rPr>
            <w:noProof/>
            <w:webHidden/>
          </w:rPr>
          <w:fldChar w:fldCharType="separate"/>
        </w:r>
        <w:r w:rsidR="005C5052">
          <w:rPr>
            <w:noProof/>
            <w:webHidden/>
          </w:rPr>
          <w:t>53</w:t>
        </w:r>
        <w:r w:rsidR="005C5052">
          <w:rPr>
            <w:noProof/>
            <w:webHidden/>
          </w:rPr>
          <w:fldChar w:fldCharType="end"/>
        </w:r>
      </w:hyperlink>
    </w:p>
    <w:p w14:paraId="582C26DF" w14:textId="00BD0289"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44" w:history="1">
        <w:r w:rsidR="005C5052" w:rsidRPr="003A6D92">
          <w:rPr>
            <w:rStyle w:val="Hyperlink"/>
            <w:noProof/>
          </w:rPr>
          <w:t>Table 5: Test One Bourg-based Flight Control Instructions</w:t>
        </w:r>
        <w:r w:rsidR="005C5052">
          <w:rPr>
            <w:noProof/>
            <w:webHidden/>
          </w:rPr>
          <w:tab/>
        </w:r>
        <w:r w:rsidR="005C5052">
          <w:rPr>
            <w:noProof/>
            <w:webHidden/>
          </w:rPr>
          <w:fldChar w:fldCharType="begin"/>
        </w:r>
        <w:r w:rsidR="005C5052">
          <w:rPr>
            <w:noProof/>
            <w:webHidden/>
          </w:rPr>
          <w:instrText xml:space="preserve"> PAGEREF _Toc62649144 \h </w:instrText>
        </w:r>
        <w:r w:rsidR="005C5052">
          <w:rPr>
            <w:noProof/>
            <w:webHidden/>
          </w:rPr>
        </w:r>
        <w:r w:rsidR="005C5052">
          <w:rPr>
            <w:noProof/>
            <w:webHidden/>
          </w:rPr>
          <w:fldChar w:fldCharType="separate"/>
        </w:r>
        <w:r w:rsidR="005C5052">
          <w:rPr>
            <w:noProof/>
            <w:webHidden/>
          </w:rPr>
          <w:t>54</w:t>
        </w:r>
        <w:r w:rsidR="005C5052">
          <w:rPr>
            <w:noProof/>
            <w:webHidden/>
          </w:rPr>
          <w:fldChar w:fldCharType="end"/>
        </w:r>
      </w:hyperlink>
    </w:p>
    <w:p w14:paraId="30DC2309" w14:textId="0C7CD75E"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45" w:history="1">
        <w:r w:rsidR="005C5052" w:rsidRPr="003A6D92">
          <w:rPr>
            <w:rStyle w:val="Hyperlink"/>
            <w:noProof/>
          </w:rPr>
          <w:t>Table 6: Test Two Bourg-based Flight Control Instructions</w:t>
        </w:r>
        <w:r w:rsidR="005C5052">
          <w:rPr>
            <w:noProof/>
            <w:webHidden/>
          </w:rPr>
          <w:tab/>
        </w:r>
        <w:r w:rsidR="005C5052">
          <w:rPr>
            <w:noProof/>
            <w:webHidden/>
          </w:rPr>
          <w:fldChar w:fldCharType="begin"/>
        </w:r>
        <w:r w:rsidR="005C5052">
          <w:rPr>
            <w:noProof/>
            <w:webHidden/>
          </w:rPr>
          <w:instrText xml:space="preserve"> PAGEREF _Toc62649145 \h </w:instrText>
        </w:r>
        <w:r w:rsidR="005C5052">
          <w:rPr>
            <w:noProof/>
            <w:webHidden/>
          </w:rPr>
        </w:r>
        <w:r w:rsidR="005C5052">
          <w:rPr>
            <w:noProof/>
            <w:webHidden/>
          </w:rPr>
          <w:fldChar w:fldCharType="separate"/>
        </w:r>
        <w:r w:rsidR="005C5052">
          <w:rPr>
            <w:noProof/>
            <w:webHidden/>
          </w:rPr>
          <w:t>55</w:t>
        </w:r>
        <w:r w:rsidR="005C5052">
          <w:rPr>
            <w:noProof/>
            <w:webHidden/>
          </w:rPr>
          <w:fldChar w:fldCharType="end"/>
        </w:r>
      </w:hyperlink>
    </w:p>
    <w:p w14:paraId="0838EAF0" w14:textId="029D763B"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46" w:history="1">
        <w:r w:rsidR="005C5052" w:rsidRPr="003A6D92">
          <w:rPr>
            <w:rStyle w:val="Hyperlink"/>
            <w:noProof/>
          </w:rPr>
          <w:t>Table 7: Test Three Bourg-based Flight Control Instructions</w:t>
        </w:r>
        <w:r w:rsidR="005C5052">
          <w:rPr>
            <w:noProof/>
            <w:webHidden/>
          </w:rPr>
          <w:tab/>
        </w:r>
        <w:r w:rsidR="005C5052">
          <w:rPr>
            <w:noProof/>
            <w:webHidden/>
          </w:rPr>
          <w:fldChar w:fldCharType="begin"/>
        </w:r>
        <w:r w:rsidR="005C5052">
          <w:rPr>
            <w:noProof/>
            <w:webHidden/>
          </w:rPr>
          <w:instrText xml:space="preserve"> PAGEREF _Toc62649146 \h </w:instrText>
        </w:r>
        <w:r w:rsidR="005C5052">
          <w:rPr>
            <w:noProof/>
            <w:webHidden/>
          </w:rPr>
        </w:r>
        <w:r w:rsidR="005C5052">
          <w:rPr>
            <w:noProof/>
            <w:webHidden/>
          </w:rPr>
          <w:fldChar w:fldCharType="separate"/>
        </w:r>
        <w:r w:rsidR="005C5052">
          <w:rPr>
            <w:noProof/>
            <w:webHidden/>
          </w:rPr>
          <w:t>55</w:t>
        </w:r>
        <w:r w:rsidR="005C5052">
          <w:rPr>
            <w:noProof/>
            <w:webHidden/>
          </w:rPr>
          <w:fldChar w:fldCharType="end"/>
        </w:r>
      </w:hyperlink>
    </w:p>
    <w:p w14:paraId="0A99A46D" w14:textId="3C8B62D2"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47" w:history="1">
        <w:r w:rsidR="005C5052" w:rsidRPr="003A6D92">
          <w:rPr>
            <w:rStyle w:val="Hyperlink"/>
            <w:noProof/>
          </w:rPr>
          <w:t>Table 8: Test Four Bourg-based Flight Control Instructions</w:t>
        </w:r>
        <w:r w:rsidR="005C5052">
          <w:rPr>
            <w:noProof/>
            <w:webHidden/>
          </w:rPr>
          <w:tab/>
        </w:r>
        <w:r w:rsidR="005C5052">
          <w:rPr>
            <w:noProof/>
            <w:webHidden/>
          </w:rPr>
          <w:fldChar w:fldCharType="begin"/>
        </w:r>
        <w:r w:rsidR="005C5052">
          <w:rPr>
            <w:noProof/>
            <w:webHidden/>
          </w:rPr>
          <w:instrText xml:space="preserve"> PAGEREF _Toc62649147 \h </w:instrText>
        </w:r>
        <w:r w:rsidR="005C5052">
          <w:rPr>
            <w:noProof/>
            <w:webHidden/>
          </w:rPr>
        </w:r>
        <w:r w:rsidR="005C5052">
          <w:rPr>
            <w:noProof/>
            <w:webHidden/>
          </w:rPr>
          <w:fldChar w:fldCharType="separate"/>
        </w:r>
        <w:r w:rsidR="005C5052">
          <w:rPr>
            <w:noProof/>
            <w:webHidden/>
          </w:rPr>
          <w:t>55</w:t>
        </w:r>
        <w:r w:rsidR="005C5052">
          <w:rPr>
            <w:noProof/>
            <w:webHidden/>
          </w:rPr>
          <w:fldChar w:fldCharType="end"/>
        </w:r>
      </w:hyperlink>
    </w:p>
    <w:p w14:paraId="434595A8" w14:textId="37A167DE"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48" w:history="1">
        <w:r w:rsidR="005C5052" w:rsidRPr="003A6D92">
          <w:rPr>
            <w:rStyle w:val="Hyperlink"/>
            <w:noProof/>
          </w:rPr>
          <w:t>Table 9: Test Five Bourg-based Flight Control Instructions</w:t>
        </w:r>
        <w:r w:rsidR="005C5052">
          <w:rPr>
            <w:noProof/>
            <w:webHidden/>
          </w:rPr>
          <w:tab/>
        </w:r>
        <w:r w:rsidR="005C5052">
          <w:rPr>
            <w:noProof/>
            <w:webHidden/>
          </w:rPr>
          <w:fldChar w:fldCharType="begin"/>
        </w:r>
        <w:r w:rsidR="005C5052">
          <w:rPr>
            <w:noProof/>
            <w:webHidden/>
          </w:rPr>
          <w:instrText xml:space="preserve"> PAGEREF _Toc62649148 \h </w:instrText>
        </w:r>
        <w:r w:rsidR="005C5052">
          <w:rPr>
            <w:noProof/>
            <w:webHidden/>
          </w:rPr>
        </w:r>
        <w:r w:rsidR="005C5052">
          <w:rPr>
            <w:noProof/>
            <w:webHidden/>
          </w:rPr>
          <w:fldChar w:fldCharType="separate"/>
        </w:r>
        <w:r w:rsidR="005C5052">
          <w:rPr>
            <w:noProof/>
            <w:webHidden/>
          </w:rPr>
          <w:t>56</w:t>
        </w:r>
        <w:r w:rsidR="005C5052">
          <w:rPr>
            <w:noProof/>
            <w:webHidden/>
          </w:rPr>
          <w:fldChar w:fldCharType="end"/>
        </w:r>
      </w:hyperlink>
    </w:p>
    <w:p w14:paraId="5F8B2060" w14:textId="1AABD2D8"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49" w:history="1">
        <w:r w:rsidR="005C5052" w:rsidRPr="003A6D92">
          <w:rPr>
            <w:rStyle w:val="Hyperlink"/>
            <w:noProof/>
          </w:rPr>
          <w:t>Table 10: Test Six Bourg-based Flight Control Instructions</w:t>
        </w:r>
        <w:r w:rsidR="005C5052">
          <w:rPr>
            <w:noProof/>
            <w:webHidden/>
          </w:rPr>
          <w:tab/>
        </w:r>
        <w:r w:rsidR="005C5052">
          <w:rPr>
            <w:noProof/>
            <w:webHidden/>
          </w:rPr>
          <w:fldChar w:fldCharType="begin"/>
        </w:r>
        <w:r w:rsidR="005C5052">
          <w:rPr>
            <w:noProof/>
            <w:webHidden/>
          </w:rPr>
          <w:instrText xml:space="preserve"> PAGEREF _Toc62649149 \h </w:instrText>
        </w:r>
        <w:r w:rsidR="005C5052">
          <w:rPr>
            <w:noProof/>
            <w:webHidden/>
          </w:rPr>
        </w:r>
        <w:r w:rsidR="005C5052">
          <w:rPr>
            <w:noProof/>
            <w:webHidden/>
          </w:rPr>
          <w:fldChar w:fldCharType="separate"/>
        </w:r>
        <w:r w:rsidR="005C5052">
          <w:rPr>
            <w:noProof/>
            <w:webHidden/>
          </w:rPr>
          <w:t>56</w:t>
        </w:r>
        <w:r w:rsidR="005C5052">
          <w:rPr>
            <w:noProof/>
            <w:webHidden/>
          </w:rPr>
          <w:fldChar w:fldCharType="end"/>
        </w:r>
      </w:hyperlink>
    </w:p>
    <w:p w14:paraId="7765F49D" w14:textId="2D4ADE6A"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50" w:history="1">
        <w:r w:rsidR="005C5052" w:rsidRPr="003A6D92">
          <w:rPr>
            <w:rStyle w:val="Hyperlink"/>
            <w:noProof/>
          </w:rPr>
          <w:t>Table 11: Palmer-based Flight Simulator Keyboard Controls</w:t>
        </w:r>
        <w:r w:rsidR="005C5052">
          <w:rPr>
            <w:noProof/>
            <w:webHidden/>
          </w:rPr>
          <w:tab/>
        </w:r>
        <w:r w:rsidR="005C5052">
          <w:rPr>
            <w:noProof/>
            <w:webHidden/>
          </w:rPr>
          <w:fldChar w:fldCharType="begin"/>
        </w:r>
        <w:r w:rsidR="005C5052">
          <w:rPr>
            <w:noProof/>
            <w:webHidden/>
          </w:rPr>
          <w:instrText xml:space="preserve"> PAGEREF _Toc62649150 \h </w:instrText>
        </w:r>
        <w:r w:rsidR="005C5052">
          <w:rPr>
            <w:noProof/>
            <w:webHidden/>
          </w:rPr>
        </w:r>
        <w:r w:rsidR="005C5052">
          <w:rPr>
            <w:noProof/>
            <w:webHidden/>
          </w:rPr>
          <w:fldChar w:fldCharType="separate"/>
        </w:r>
        <w:r w:rsidR="005C5052">
          <w:rPr>
            <w:noProof/>
            <w:webHidden/>
          </w:rPr>
          <w:t>81</w:t>
        </w:r>
        <w:r w:rsidR="005C5052">
          <w:rPr>
            <w:noProof/>
            <w:webHidden/>
          </w:rPr>
          <w:fldChar w:fldCharType="end"/>
        </w:r>
      </w:hyperlink>
    </w:p>
    <w:p w14:paraId="1D6620E6" w14:textId="6DB1CA11" w:rsidR="005C5052" w:rsidRDefault="00E426ED">
      <w:pPr>
        <w:pStyle w:val="TableofFigures"/>
        <w:tabs>
          <w:tab w:val="right" w:leader="dot" w:pos="8630"/>
        </w:tabs>
        <w:rPr>
          <w:rFonts w:asciiTheme="minorHAnsi" w:eastAsiaTheme="minorEastAsia" w:hAnsiTheme="minorHAnsi" w:cstheme="minorBidi"/>
          <w:noProof/>
          <w:sz w:val="22"/>
          <w:szCs w:val="22"/>
        </w:rPr>
      </w:pPr>
      <w:hyperlink w:anchor="_Toc62649151" w:history="1">
        <w:r w:rsidR="005C5052" w:rsidRPr="003A6D92">
          <w:rPr>
            <w:rStyle w:val="Hyperlink"/>
            <w:noProof/>
          </w:rPr>
          <w:t>Table 12: Bourg-based Flight Simulator Keyboard Controls</w:t>
        </w:r>
        <w:r w:rsidR="005C5052">
          <w:rPr>
            <w:noProof/>
            <w:webHidden/>
          </w:rPr>
          <w:tab/>
        </w:r>
        <w:r w:rsidR="005C5052">
          <w:rPr>
            <w:noProof/>
            <w:webHidden/>
          </w:rPr>
          <w:fldChar w:fldCharType="begin"/>
        </w:r>
        <w:r w:rsidR="005C5052">
          <w:rPr>
            <w:noProof/>
            <w:webHidden/>
          </w:rPr>
          <w:instrText xml:space="preserve"> PAGEREF _Toc62649151 \h </w:instrText>
        </w:r>
        <w:r w:rsidR="005C5052">
          <w:rPr>
            <w:noProof/>
            <w:webHidden/>
          </w:rPr>
        </w:r>
        <w:r w:rsidR="005C5052">
          <w:rPr>
            <w:noProof/>
            <w:webHidden/>
          </w:rPr>
          <w:fldChar w:fldCharType="separate"/>
        </w:r>
        <w:r w:rsidR="005C5052">
          <w:rPr>
            <w:noProof/>
            <w:webHidden/>
          </w:rPr>
          <w:t>81</w:t>
        </w:r>
        <w:r w:rsidR="005C5052">
          <w:rPr>
            <w:noProof/>
            <w:webHidden/>
          </w:rPr>
          <w:fldChar w:fldCharType="end"/>
        </w:r>
      </w:hyperlink>
    </w:p>
    <w:p w14:paraId="3923B597" w14:textId="74CADCCC"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29" w:name="_Toc62935889"/>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91F1766"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0F24BA">
        <w:t xml:space="preserve">all you need is a </w:t>
      </w:r>
      <w:r w:rsidR="008B727F">
        <w:t xml:space="preserve">capable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w:t>
      </w:r>
      <w:r w:rsidR="001118EA">
        <w:lastRenderedPageBreak/>
        <w:t>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6B8E06B7" w:rsidR="00083D99" w:rsidRDefault="00083D99" w:rsidP="001A72C2">
      <w:pPr>
        <w:spacing w:before="100" w:beforeAutospacing="1" w:after="100" w:afterAutospacing="1"/>
        <w:ind w:firstLine="360"/>
        <w:contextualSpacing/>
      </w:pPr>
      <w:r>
        <w:t xml:space="preserve">In this thesis, the leveraging </w:t>
      </w:r>
      <w:r w:rsidR="006732E9">
        <w:t>of the ECS design in a military-</w:t>
      </w:r>
      <w:r>
        <w:t xml:space="preserve">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royale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4AEA9FBC"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E62A05">
        <w:t>an</w:t>
      </w:r>
      <w:r w:rsidR="002202B7">
        <w:t xml:space="preserv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xml:space="preserve"> while taking into account external forces, like gravity,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w:t>
      </w:r>
      <w:r w:rsidR="00D6749F">
        <w:t>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flight</w:t>
      </w:r>
      <w:r w:rsidR="00E33196">
        <w:t xml:space="preserve"> control system</w:t>
      </w:r>
      <w:r w:rsidR="00116907">
        <w:t xml:space="preserve"> and a graphics visualization system – constructing </w:t>
      </w:r>
      <w:r w:rsidR="00C738FF">
        <w:t>two</w:t>
      </w:r>
      <w:r w:rsidR="00474EA2">
        <w:t xml:space="preserve"> interactive </w:t>
      </w:r>
      <w:r w:rsidR="00116907">
        <w:t>flight simulator</w:t>
      </w:r>
      <w:r w:rsidR="00C738FF">
        <w:t>s</w:t>
      </w:r>
      <w:r w:rsidR="00116907">
        <w:t xml:space="preserve">. </w:t>
      </w:r>
    </w:p>
    <w:p w14:paraId="18E14669" w14:textId="5FE74E4B"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an important </w:t>
      </w:r>
      <w:r w:rsidR="003E094E">
        <w:t>combination of features not available in any other language.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w:t>
      </w:r>
      <w:r w:rsidR="006628F0">
        <w:t xml:space="preserve">rted in code for use </w:t>
      </w:r>
      <w:r w:rsidR="00D07C89">
        <w:t>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2935890"/>
      <w:r>
        <w:lastRenderedPageBreak/>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2100291C"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3E69E0">
        <w:t>, similar</w:t>
      </w:r>
      <w:r w:rsidR="00E5120C">
        <w:t xml:space="preserve">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2935891"/>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3EF9A620" w:rsidR="00345FDB" w:rsidRDefault="005C373F"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lastRenderedPageBreak/>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2935892"/>
      <w:r>
        <w:t>Hypothesis</w:t>
      </w:r>
      <w:bookmarkEnd w:id="86"/>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lastRenderedPageBreak/>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7" w:name="_Toc62935893"/>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38D479C8"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w:t>
      </w:r>
      <w:r w:rsidR="00D6749F">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D6749F">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14648E74"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D6749F">
        <w:t>DoF</w:t>
      </w:r>
      <w:r w:rsidR="00E12CC9">
        <w:t xml:space="preserve">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35D8172"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rsidR="00D6749F">
        <w:t>DoF</w:t>
      </w:r>
      <w:r>
        <w:t xml:space="preserve"> FDM, t</w:t>
      </w:r>
      <w:r w:rsidR="001C7A60">
        <w:t xml:space="preserve">he </w:t>
      </w:r>
      <w:r w:rsidR="00C23555">
        <w:t xml:space="preserve">Bourg-based </w:t>
      </w:r>
      <w:r w:rsidR="00770FC1">
        <w:t>6-</w:t>
      </w:r>
      <w:r w:rsidR="00D6749F">
        <w:t>DoF</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lastRenderedPageBreak/>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2935894"/>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79F70AD9" w:rsidR="00852FEE" w:rsidRDefault="00532EB2" w:rsidP="001A72C2">
      <w:pPr>
        <w:pStyle w:val="BodyText"/>
        <w:numPr>
          <w:ilvl w:val="0"/>
          <w:numId w:val="16"/>
        </w:numPr>
        <w:spacing w:before="100" w:beforeAutospacing="1" w:after="100" w:afterAutospacing="1"/>
        <w:contextualSpacing/>
      </w:pPr>
      <w:r>
        <w:t xml:space="preserve">A FDM is simply what can </w:t>
      </w:r>
      <w:r w:rsidR="00852FEE">
        <w:t>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rsidR="00852FEE">
        <w:t xml:space="preserve">. With that said, it is assumed that an FDM does not support any of the </w:t>
      </w:r>
      <w:r w:rsidR="00D0621D">
        <w:t xml:space="preserve">interactive </w:t>
      </w:r>
      <w:r w:rsidR="00852FEE">
        <w:t>functions that a flight simulator</w:t>
      </w:r>
      <w:r w:rsidR="00D0621D">
        <w:t xml:space="preserve"> handles</w:t>
      </w:r>
      <w:r w:rsidR="00852FEE">
        <w:t>, like keyboard input and graphics. Although this thesis does connect those aspects of a f</w:t>
      </w:r>
      <w:r w:rsidR="00F9633C">
        <w:t>light simulator to the</w:t>
      </w:r>
      <w:r w:rsidR="00762227">
        <w:t xml:space="preserve"> FDMs, the</w:t>
      </w:r>
      <w:r w:rsidR="00852FEE">
        <w:t xml:space="preserve"> FDMs are not</w:t>
      </w:r>
      <w:r w:rsidR="00762227">
        <w:t xml:space="preserve"> inherently</w:t>
      </w:r>
      <w:r w:rsidR="00852FEE">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lastRenderedPageBreak/>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2935895"/>
      <w:r>
        <w:lastRenderedPageBreak/>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2935896"/>
      <w:r w:rsidRPr="00E914BE">
        <w:rPr>
          <w:sz w:val="29"/>
          <w:szCs w:val="29"/>
        </w:rPr>
        <w:lastRenderedPageBreak/>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Start w:id="120" w:name="_Toc62474291"/>
      <w:bookmarkStart w:id="121" w:name="_Toc62935788"/>
      <w:bookmarkStart w:id="122" w:name="_Toc62935897"/>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3" w:name="_Toc62935898"/>
      <w:r>
        <w:rPr>
          <w:rFonts w:eastAsiaTheme="minorHAnsi"/>
        </w:rPr>
        <w:t>Physics of Flight Modeling</w:t>
      </w:r>
      <w:bookmarkEnd w:id="123"/>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4" w:name="_Toc62935899"/>
      <w:r>
        <w:t>Degrees of Freedom</w:t>
      </w:r>
      <w:bookmarkEnd w:id="124"/>
    </w:p>
    <w:p w14:paraId="3915168E" w14:textId="1381DAF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47407722"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151DD235"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w:t>
      </w:r>
      <w:r w:rsidR="00D6749F">
        <w:t>DoF</w:t>
      </w:r>
      <w:r w:rsidR="008F24FB">
        <w:t xml:space="preserve">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5" w:name="_Toc62935900"/>
      <w:r>
        <w:lastRenderedPageBreak/>
        <w:t>Forces</w:t>
      </w:r>
      <w:bookmarkEnd w:id="125"/>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6" w:name="_Toc62649127"/>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6"/>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7" w:name="_Toc62935901"/>
      <w:r>
        <w:lastRenderedPageBreak/>
        <w:t>Airplane Components</w:t>
      </w:r>
      <w:bookmarkEnd w:id="127"/>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8" w:name="_Toc62649128"/>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8"/>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9" w:name="_Toc62935902"/>
      <w:r>
        <w:t>Airfoil</w:t>
      </w:r>
      <w:bookmarkEnd w:id="129"/>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30" w:name="_Toc62649129"/>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30"/>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1" w:name="_Toc62935903"/>
      <w:r>
        <w:t>Rotations</w:t>
      </w:r>
      <w:bookmarkEnd w:id="131"/>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2" w:name="_Toc62649130"/>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2"/>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3" w:name="_Toc62935904"/>
      <w:r>
        <w:t>Coordinate Systems</w:t>
      </w:r>
      <w:bookmarkEnd w:id="133"/>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4" w:name="_Toc62649131"/>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4"/>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5" w:name="_Toc62649132"/>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5"/>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6" w:name="_Toc62649133"/>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6"/>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7" w:name="_Toc62935905"/>
      <w:r>
        <w:t>FDM Calculation Steps</w:t>
      </w:r>
      <w:bookmarkEnd w:id="137"/>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8" w:name="_Toc62935906"/>
      <w:r>
        <w:t>Mass Properties</w:t>
      </w:r>
      <w:bookmarkEnd w:id="138"/>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9" w:name="_Toc62935907"/>
      <w:r>
        <w:lastRenderedPageBreak/>
        <w:t>Forces</w:t>
      </w:r>
      <w:bookmarkEnd w:id="139"/>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0" w:name="_Toc6264913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0"/>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2935908"/>
      <w:r>
        <w:t>Equations of Motion</w:t>
      </w:r>
      <w:bookmarkEnd w:id="141"/>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2" w:name="_Toc62935909"/>
      <w:r w:rsidRPr="00977ADB">
        <w:rPr>
          <w:b/>
        </w:rPr>
        <w:t>Simulation Loop</w:t>
      </w:r>
      <w:r w:rsidR="00B31936">
        <w:rPr>
          <w:b/>
        </w:rPr>
        <w:t xml:space="preserve"> Methods</w:t>
      </w:r>
      <w:bookmarkEnd w:id="142"/>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3" w:name="_Toc62935910"/>
      <w:r>
        <w:lastRenderedPageBreak/>
        <w:t>Fidelity</w:t>
      </w:r>
      <w:bookmarkEnd w:id="143"/>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4" w:name="_Toc62935911"/>
      <w:r>
        <w:rPr>
          <w:rFonts w:eastAsiaTheme="minorHAnsi"/>
        </w:rPr>
        <w:t>Entity-Component-</w:t>
      </w:r>
      <w:r w:rsidR="00E20B4B">
        <w:rPr>
          <w:rFonts w:eastAsiaTheme="minorHAnsi"/>
        </w:rPr>
        <w:t>System</w:t>
      </w:r>
      <w:bookmarkEnd w:id="144"/>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5" w:name="_Toc62935912"/>
      <w:r>
        <w:lastRenderedPageBreak/>
        <w:t>Object-Oriented Problem</w:t>
      </w:r>
      <w:bookmarkEnd w:id="145"/>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6" w:name="_Toc62935913"/>
      <w:r>
        <w:lastRenderedPageBreak/>
        <w:t xml:space="preserve">ECS </w:t>
      </w:r>
      <w:r w:rsidR="00AA7087">
        <w:t>Explained</w:t>
      </w:r>
      <w:bookmarkEnd w:id="146"/>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7" w:name="_Toc6264913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7"/>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8" w:name="_Toc62935914"/>
      <w:r>
        <w:t>SPECS Framework</w:t>
      </w:r>
      <w:bookmarkEnd w:id="148"/>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9" w:name="_Toc62935915"/>
      <w:r>
        <w:t>ECS Overall</w:t>
      </w:r>
      <w:bookmarkEnd w:id="149"/>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0" w:name="_Toc62935916"/>
      <w:r>
        <w:t>Rust</w:t>
      </w:r>
      <w:bookmarkEnd w:id="150"/>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1" w:name="_Toc62935917"/>
      <w:r>
        <w:t xml:space="preserve">Safe Rust </w:t>
      </w:r>
      <w:r w:rsidR="008D4827">
        <w:t>and</w:t>
      </w:r>
      <w:r w:rsidR="0094234E">
        <w:t xml:space="preserve"> Unsafe Rust</w:t>
      </w:r>
      <w:bookmarkEnd w:id="151"/>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2" w:name="_Toc62935918"/>
      <w:r>
        <w:t>Ownership</w:t>
      </w:r>
      <w:bookmarkEnd w:id="152"/>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3" w:name="_Toc62935919"/>
      <w:r>
        <w:lastRenderedPageBreak/>
        <w:t>Borrowing</w:t>
      </w:r>
      <w:bookmarkEnd w:id="153"/>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4" w:name="_Ref49697517"/>
      <w:r>
        <w:t>E</w:t>
      </w:r>
      <w:r w:rsidR="00DB0B18" w:rsidRPr="00DB0B18">
        <w:t>xactly</w:t>
      </w:r>
      <w:r w:rsidR="00325F3B">
        <w:t xml:space="preserve"> one mutable reference</w:t>
      </w:r>
      <w:bookmarkEnd w:id="154"/>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5" w:name="_Toc62935920"/>
      <w:r>
        <w:t>Lifetimes</w:t>
      </w:r>
      <w:bookmarkEnd w:id="155"/>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6" w:name="_Toc62935921"/>
      <w:r>
        <w:t>Testing</w:t>
      </w:r>
      <w:bookmarkEnd w:id="156"/>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7" w:name="_Toc62935922"/>
      <w:r>
        <w:t>Crates</w:t>
      </w:r>
      <w:bookmarkEnd w:id="157"/>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8" w:name="_Toc62935923"/>
      <w:r>
        <w:t>Rust Overall</w:t>
      </w:r>
      <w:bookmarkEnd w:id="158"/>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9" w:name="_Toc62935924"/>
      <w:r>
        <w:t>FlightGear</w:t>
      </w:r>
      <w:bookmarkEnd w:id="159"/>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to FlightGear</w:t>
      </w:r>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1BB43915"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called FGNetFDM,</w:t>
      </w:r>
      <w:r w:rsidR="00216100">
        <w:t xml:space="preserve"> in Rus</w:t>
      </w:r>
      <w:r w:rsidR="000577E9">
        <w:t>t code</w:t>
      </w:r>
      <w:r w:rsidR="00DA6A93">
        <w:t>,</w:t>
      </w:r>
      <w:r w:rsidR="000577E9">
        <w:t xml:space="preserve"> is located in Appendix A</w:t>
      </w:r>
      <w:r w:rsidR="00216100">
        <w:t xml:space="preserve">. </w:t>
      </w:r>
    </w:p>
    <w:p w14:paraId="433FD17B" w14:textId="5A0AD9FF" w:rsidR="003147DA" w:rsidRPr="00216100" w:rsidRDefault="00DB6471" w:rsidP="003147DA">
      <w:pPr>
        <w:pStyle w:val="Heading2"/>
        <w:numPr>
          <w:ilvl w:val="1"/>
          <w:numId w:val="8"/>
        </w:numPr>
      </w:pPr>
      <w:bookmarkStart w:id="160" w:name="_Toc62935925"/>
      <w:r>
        <w:t xml:space="preserve">Networking </w:t>
      </w:r>
      <w:r w:rsidR="00D042C0">
        <w:t>And</w:t>
      </w:r>
      <w:r>
        <w:t xml:space="preserve"> Rust</w:t>
      </w:r>
      <w:bookmarkEnd w:id="160"/>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1" w:name="_Toc496074964"/>
      <w:bookmarkStart w:id="162" w:name="_Toc496075138"/>
      <w:bookmarkStart w:id="163" w:name="_Toc496075296"/>
      <w:bookmarkStart w:id="164" w:name="_Toc496075361"/>
      <w:bookmarkStart w:id="165" w:name="_Toc496080605"/>
      <w:bookmarkStart w:id="166" w:name="_Toc497120308"/>
      <w:bookmarkStart w:id="167" w:name="_Toc503248605"/>
      <w:bookmarkStart w:id="168" w:name="_Toc504131180"/>
      <w:bookmarkStart w:id="169" w:name="_Toc504131382"/>
      <w:bookmarkStart w:id="170" w:name="_Toc504131537"/>
      <w:bookmarkStart w:id="171" w:name="_Toc62935926"/>
      <w:r w:rsidRPr="00E914BE">
        <w:rPr>
          <w:sz w:val="29"/>
          <w:szCs w:val="29"/>
        </w:rPr>
        <w:lastRenderedPageBreak/>
        <w:t>Methodology</w:t>
      </w:r>
      <w:bookmarkEnd w:id="161"/>
      <w:bookmarkEnd w:id="162"/>
      <w:bookmarkEnd w:id="163"/>
      <w:bookmarkEnd w:id="164"/>
      <w:bookmarkEnd w:id="165"/>
      <w:bookmarkEnd w:id="166"/>
      <w:bookmarkEnd w:id="167"/>
      <w:bookmarkEnd w:id="168"/>
      <w:bookmarkEnd w:id="169"/>
      <w:bookmarkEnd w:id="170"/>
      <w:bookmarkEnd w:id="171"/>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2" w:name="_Toc62935927"/>
      <w:r>
        <w:t xml:space="preserve">Building the </w:t>
      </w:r>
      <w:r w:rsidR="00BE4013">
        <w:t>Flight Dynamics Models</w:t>
      </w:r>
      <w:bookmarkEnd w:id="172"/>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5BA07" w:rsidR="00D7077C" w:rsidRDefault="0005422E" w:rsidP="00080CCD">
      <w:pPr>
        <w:spacing w:before="100" w:beforeAutospacing="1" w:after="100" w:afterAutospacing="1"/>
        <w:ind w:firstLine="360"/>
        <w:contextualSpacing/>
      </w:pPr>
      <w:r>
        <w:t>The first six Degrees of Freedom (</w:t>
      </w:r>
      <w:r w:rsidR="00D6749F">
        <w:t>DoF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w:t>
      </w:r>
      <w:r w:rsidR="00D6749F">
        <w:t>DoF</w:t>
      </w:r>
      <w:r w:rsidR="0032616D">
        <w:t xml:space="preserve">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403FC33B"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w:t>
      </w:r>
      <w:r w:rsidR="00D6749F">
        <w:t>DoF</w:t>
      </w:r>
      <w:r>
        <w:t>.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w:t>
      </w:r>
      <w:r w:rsidR="007721E9">
        <w:lastRenderedPageBreak/>
        <w:t>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w:t>
      </w:r>
      <w:r w:rsidR="00F6558B">
        <w:lastRenderedPageBreak/>
        <w:t xml:space="preserve">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3" w:name="_Toc62649136"/>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3"/>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4" w:name="_Toc62935928"/>
      <w:r>
        <w:t>Palmer</w:t>
      </w:r>
      <w:r w:rsidR="00247FB8">
        <w:t>-based</w:t>
      </w:r>
      <w:r w:rsidR="00295986">
        <w:t xml:space="preserve"> Flight Dynamics Model</w:t>
      </w:r>
      <w:bookmarkEnd w:id="174"/>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t>
      </w:r>
      <w:r w:rsidR="00405DE6">
        <w:lastRenderedPageBreak/>
        <w:t>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DC405E7"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w:t>
      </w:r>
      <w:r w:rsidR="00D6749F">
        <w:t>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5" w:name="_Toc62935929"/>
      <w:r>
        <w:lastRenderedPageBreak/>
        <w:t>R</w:t>
      </w:r>
      <w:r w:rsidR="00452671">
        <w:t>esource</w:t>
      </w:r>
      <w:bookmarkEnd w:id="175"/>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6" w:name="_Toc62935930"/>
      <w:r>
        <w:t>Component</w:t>
      </w:r>
      <w:bookmarkEnd w:id="176"/>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7" w:name="_Toc62935931"/>
      <w:r>
        <w:t>System</w:t>
      </w:r>
      <w:bookmarkEnd w:id="177"/>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w:t>
      </w:r>
      <w:r w:rsidR="00B952B7">
        <w:lastRenderedPageBreak/>
        <w:t xml:space="preserve">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8" w:name="_Toc62935932"/>
      <w:r>
        <w:lastRenderedPageBreak/>
        <w:t>Bourg-based</w:t>
      </w:r>
      <w:r w:rsidR="00295986">
        <w:t xml:space="preserve"> Flight Dynamics Model</w:t>
      </w:r>
      <w:bookmarkEnd w:id="178"/>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9" w:name="_Toc62935933"/>
      <w:r>
        <w:t>Resource</w:t>
      </w:r>
      <w:r w:rsidR="00465BB4">
        <w:t>s</w:t>
      </w:r>
      <w:bookmarkEnd w:id="179"/>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0" w:name="_Toc62935934"/>
      <w:r>
        <w:t>Component</w:t>
      </w:r>
      <w:bookmarkEnd w:id="180"/>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1" w:name="_Toc62935935"/>
      <w:r>
        <w:lastRenderedPageBreak/>
        <w:t>System</w:t>
      </w:r>
      <w:bookmarkEnd w:id="181"/>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66F33FEF"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6-</w:t>
      </w:r>
      <w:r w:rsidR="00D6749F">
        <w:t>DoF</w:t>
      </w:r>
      <w:r w:rsidR="002B7CA7">
        <w:t xml:space="preserve">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2" w:name="_Toc62935936"/>
      <w:r>
        <w:lastRenderedPageBreak/>
        <w:t>Palmer-based</w:t>
      </w:r>
      <w:r w:rsidR="006D11AA">
        <w:t xml:space="preserve"> FDM Equivalency Verification</w:t>
      </w:r>
      <w:bookmarkEnd w:id="182"/>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3" w:name="_Toc62935937"/>
      <w:r>
        <w:t>Test One</w:t>
      </w:r>
      <w:r w:rsidR="002B755A">
        <w:t xml:space="preserve"> (</w:t>
      </w:r>
      <w:r w:rsidR="00EC15EA">
        <w:t>Angle of Attack</w:t>
      </w:r>
      <w:r w:rsidR="002B755A">
        <w:t>)</w:t>
      </w:r>
      <w:bookmarkEnd w:id="183"/>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2C685CA8" w:rsidR="00DE1A77" w:rsidRPr="00DE1A77" w:rsidRDefault="00DE1A77" w:rsidP="00DE1A77">
      <w:pPr>
        <w:pStyle w:val="Caption"/>
        <w:jc w:val="center"/>
        <w:rPr>
          <w:b w:val="0"/>
        </w:rPr>
      </w:pPr>
      <w:bookmarkStart w:id="184" w:name="_Toc62649140"/>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4"/>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5" w:name="_Toc62935938"/>
      <w:r>
        <w:lastRenderedPageBreak/>
        <w:t>Test Two</w:t>
      </w:r>
      <w:r w:rsidR="002B755A">
        <w:t xml:space="preserve"> (</w:t>
      </w:r>
      <w:r w:rsidR="00EC15EA">
        <w:t>Bank</w:t>
      </w:r>
      <w:r w:rsidR="002B755A">
        <w:t>)</w:t>
      </w:r>
      <w:bookmarkEnd w:id="185"/>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6A4BF2B1" w:rsidR="0072278A" w:rsidRPr="0072278A" w:rsidRDefault="0072278A" w:rsidP="0072278A">
      <w:pPr>
        <w:pStyle w:val="Caption"/>
        <w:jc w:val="center"/>
        <w:rPr>
          <w:b w:val="0"/>
        </w:rPr>
      </w:pPr>
      <w:bookmarkStart w:id="186" w:name="_Toc62649141"/>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6"/>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7" w:name="_Toc62935939"/>
      <w:r>
        <w:t xml:space="preserve">Test Three </w:t>
      </w:r>
      <w:r w:rsidR="002B755A">
        <w:t>(Flaps)</w:t>
      </w:r>
      <w:bookmarkEnd w:id="187"/>
    </w:p>
    <w:p w14:paraId="04DC7DCC" w14:textId="17A3157E" w:rsidR="008F7B0C" w:rsidRPr="004C6E22" w:rsidRDefault="008D5722" w:rsidP="00FB7947">
      <w:pPr>
        <w:spacing w:before="100" w:beforeAutospacing="1" w:after="100" w:afterAutospacing="1"/>
        <w:ind w:firstLine="360"/>
        <w:contextualSpacing/>
      </w:pPr>
      <w:r>
        <w:t>This</w:t>
      </w:r>
      <w:r w:rsidR="00670FC2">
        <w:t xml:space="preserve"> test </w:t>
      </w:r>
      <w:r w:rsidR="00460F26">
        <w:t>examines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test, we find out if the flaps wor</w:t>
      </w:r>
      <w:r w:rsidR="00241050">
        <w:t xml:space="preserve">k properly when they are </w:t>
      </w:r>
      <w:r w:rsidR="00037AD5">
        <w:t>deflected at</w:t>
      </w:r>
      <w:r w:rsidR="00241050">
        <w:t xml:space="preserve"> 20 degrees</w:t>
      </w:r>
      <w:r w:rsidR="00670FC2">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88" w:name="_Toc62649142"/>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88"/>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89" w:name="_Toc62935940"/>
      <w:r>
        <w:t xml:space="preserve">Test Three </w:t>
      </w:r>
      <w:r w:rsidR="00C06EE0">
        <w:t>(Everything)</w:t>
      </w:r>
      <w:bookmarkEnd w:id="189"/>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0ABA0204" w:rsidR="00C06EE0" w:rsidRDefault="004C7C73" w:rsidP="004C7C73">
      <w:r>
        <w:t>flaps.</w:t>
      </w:r>
    </w:p>
    <w:p w14:paraId="1CEBFB51" w14:textId="77777777" w:rsidR="006D4ABA" w:rsidRPr="00C06EE0" w:rsidRDefault="006D4ABA" w:rsidP="004C7C73"/>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lastRenderedPageBreak/>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(deg):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(deg):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(deg):</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0" w:name="_Toc62935941"/>
      <w:r>
        <w:t xml:space="preserve">Bourg-based </w:t>
      </w:r>
      <w:r w:rsidR="00E6501C">
        <w:t xml:space="preserve">FDM </w:t>
      </w:r>
      <w:r w:rsidR="00C32981">
        <w:t xml:space="preserve">Equivalency </w:t>
      </w:r>
      <w:r w:rsidR="00E6501C">
        <w:t>Verification</w:t>
      </w:r>
      <w:bookmarkEnd w:id="190"/>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24C80044" w:rsidR="008316B4" w:rsidRDefault="00370D3A" w:rsidP="00AB16CD">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w:t>
      </w:r>
      <w:r w:rsidR="00FE6335">
        <w:lastRenderedPageBreak/>
        <w:t xml:space="preserve">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1" w:name="_Toc62649143"/>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1"/>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w:t>
      </w:r>
      <w:r w:rsidR="005C71EB">
        <w:lastRenderedPageBreak/>
        <w:t>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2" w:name="_Toc62935942"/>
      <w:r>
        <w:t>Test One (No Flight Control)</w:t>
      </w:r>
      <w:bookmarkEnd w:id="192"/>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3" w:name="_Toc62649144"/>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3"/>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4" w:name="_Toc62935943"/>
      <w:r>
        <w:t xml:space="preserve">Test </w:t>
      </w:r>
      <w:r w:rsidR="00393A50">
        <w:t>Two</w:t>
      </w:r>
      <w:r>
        <w:t xml:space="preserve"> (Roll)</w:t>
      </w:r>
      <w:bookmarkEnd w:id="194"/>
    </w:p>
    <w:p w14:paraId="6716FC02" w14:textId="1741B34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 xml:space="preserve">airplane then </w:t>
      </w:r>
      <w:r w:rsidR="00EB1B59">
        <w:lastRenderedPageBreak/>
        <w:t>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5" w:name="_Toc62649145"/>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5"/>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196" w:name="_Toc62935944"/>
      <w:r>
        <w:t xml:space="preserve">Test </w:t>
      </w:r>
      <w:r w:rsidR="00393A50">
        <w:t>Three</w:t>
      </w:r>
      <w:r>
        <w:t xml:space="preserve"> (Pitch)</w:t>
      </w:r>
      <w:bookmarkEnd w:id="196"/>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197" w:name="_Toc62649146"/>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197"/>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198" w:name="_Toc62935945"/>
      <w:r>
        <w:t>Test Four</w:t>
      </w:r>
      <w:r w:rsidR="00E37749">
        <w:t xml:space="preserve"> (Yaw)</w:t>
      </w:r>
      <w:bookmarkEnd w:id="198"/>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 xml:space="preserve">First, the thrust is increased for 5 frames to 1000 pounds of thrust total. Next, the airplane is stabilized by pitching up for 8 seconds </w:t>
      </w:r>
      <w:r w:rsidR="00621421">
        <w:lastRenderedPageBreak/>
        <w:t>(</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199" w:name="_Toc62649147"/>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199"/>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0" w:name="_Toc62935946"/>
      <w:r>
        <w:t>Test Five</w:t>
      </w:r>
      <w:r w:rsidR="00994809">
        <w:t xml:space="preserve"> (Flaps)</w:t>
      </w:r>
      <w:bookmarkEnd w:id="200"/>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1" w:name="_Toc62649148"/>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1"/>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2" w:name="_Toc62935947"/>
      <w:r>
        <w:t>Test Six (Everything)</w:t>
      </w:r>
      <w:bookmarkEnd w:id="202"/>
    </w:p>
    <w:p w14:paraId="59CAFC0F" w14:textId="5FB68F30" w:rsidR="00780A48"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lastRenderedPageBreak/>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3" w:name="_Toc62649149"/>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3"/>
    </w:p>
    <w:p w14:paraId="6EC47758" w14:textId="543B8C01" w:rsidR="00271967" w:rsidRDefault="00271967" w:rsidP="00271967">
      <w:pPr>
        <w:pStyle w:val="Heading3"/>
        <w:numPr>
          <w:ilvl w:val="2"/>
          <w:numId w:val="5"/>
        </w:numPr>
        <w:ind w:left="1080"/>
        <w:jc w:val="left"/>
      </w:pPr>
      <w:bookmarkStart w:id="204" w:name="_Toc62935948"/>
      <w:r>
        <w:t xml:space="preserve">Custom Type </w:t>
      </w:r>
      <w:r w:rsidR="00B13BEB">
        <w:t xml:space="preserve">Modules </w:t>
      </w:r>
      <w:r>
        <w:t>Verification</w:t>
      </w:r>
      <w:bookmarkEnd w:id="204"/>
    </w:p>
    <w:p w14:paraId="785C6ECF" w14:textId="5E474239"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w:t>
      </w:r>
      <w:r w:rsidR="00D6749F">
        <w:t>DoF</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4BB200C7" w14:textId="77777777" w:rsidR="00D05143" w:rsidRDefault="000D1EEF" w:rsidP="00D05143">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w:t>
      </w:r>
      <w:r w:rsidR="00317810">
        <w:lastRenderedPageBreak/>
        <w:t>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4E37BF48" w:rsidR="005732C8" w:rsidRDefault="00C518DE" w:rsidP="00D05143">
      <w:pPr>
        <w:pStyle w:val="Heading4"/>
        <w:numPr>
          <w:ilvl w:val="3"/>
          <w:numId w:val="5"/>
        </w:numPr>
        <w:jc w:val="left"/>
      </w:pPr>
      <w:bookmarkStart w:id="205" w:name="_Toc62935949"/>
      <w:r>
        <w:t>Vector Tests</w:t>
      </w:r>
      <w:bookmarkEnd w:id="205"/>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06" w:name="_Toc62935950"/>
      <w:r>
        <w:t>Matrix Tests</w:t>
      </w:r>
      <w:bookmarkEnd w:id="206"/>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07" w:name="_Toc62935951"/>
      <w:r>
        <w:lastRenderedPageBreak/>
        <w:t>Quaternion Tests</w:t>
      </w:r>
      <w:bookmarkEnd w:id="207"/>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08" w:name="_Toc62935952"/>
      <w:r>
        <w:t>Building the Flight Simulator</w:t>
      </w:r>
      <w:r w:rsidR="00C22A6B">
        <w:t>s</w:t>
      </w:r>
      <w:bookmarkEnd w:id="208"/>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w:t>
      </w:r>
      <w:r w:rsidR="006B7C7D">
        <w:lastRenderedPageBreak/>
        <w:t xml:space="preserve">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09" w:name="_Toc62935953"/>
      <w:r>
        <w:lastRenderedPageBreak/>
        <w:t>Simulation Loop</w:t>
      </w:r>
      <w:bookmarkEnd w:id="209"/>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This strategy might 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0" w:name="_Toc62935954"/>
      <w:r>
        <w:t>Resources</w:t>
      </w:r>
      <w:bookmarkEnd w:id="210"/>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1" w:name="_Toc62935955"/>
      <w:r>
        <w:lastRenderedPageBreak/>
        <w:t>Components</w:t>
      </w:r>
      <w:bookmarkEnd w:id="211"/>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2" w:name="_Toc62935956"/>
      <w:r>
        <w:t>KeyboardState</w:t>
      </w:r>
      <w:bookmarkEnd w:id="212"/>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3" w:name="_Toc62935957"/>
      <w:r>
        <w:t>FGNetFDM</w:t>
      </w:r>
      <w:bookmarkEnd w:id="213"/>
    </w:p>
    <w:p w14:paraId="167F75CD" w14:textId="57ACA0A6"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FlightGear as a Visual System. </w:t>
      </w:r>
      <w:r w:rsidR="0023655A">
        <w:t>This Component is used by the MakePacket System and the SendPacket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4" w:name="_Toc62935958"/>
      <w:r>
        <w:lastRenderedPageBreak/>
        <w:t>DataFDM</w:t>
      </w:r>
      <w:bookmarkEnd w:id="214"/>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5" w:name="_Toc62935959"/>
      <w:r>
        <w:t>Systems</w:t>
      </w:r>
      <w:bookmarkEnd w:id="215"/>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lastRenderedPageBreak/>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6" w:name="_Toc62649137"/>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6"/>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lastRenderedPageBreak/>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7" w:name="_Toc62649138"/>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7"/>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w:t>
      </w:r>
      <w:r w:rsidR="00A71454">
        <w:lastRenderedPageBreak/>
        <w:t>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18" w:name="_Toc62935960"/>
      <w:r>
        <w:t>FlightControl</w:t>
      </w:r>
      <w:bookmarkEnd w:id="218"/>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we toggle true the KeyboardState data that corresponds to that keypr</w:t>
      </w:r>
      <w:r w:rsidR="008F67BB">
        <w:t>ess. Before we toggle</w:t>
      </w:r>
      <w:r w:rsidR="00625265">
        <w:t xml:space="preserve"> true any of the KeyboardState data</w:t>
      </w:r>
      <w:r w:rsidR="003E5674">
        <w:t>, we default the data to false to start fresh for that frame.</w:t>
      </w:r>
      <w:r w:rsidR="000D5377">
        <w:t xml:space="preserve"> Once the FlightControl System has done its job</w:t>
      </w:r>
      <w:r w:rsidR="00625265">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04A5246" w:rsidR="00717239" w:rsidRPr="00E631A9" w:rsidRDefault="00717239" w:rsidP="00C6753A">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19" w:name="_Toc62935961"/>
      <w:r>
        <w:t>MakePacket</w:t>
      </w:r>
      <w:bookmarkEnd w:id="219"/>
    </w:p>
    <w:p w14:paraId="3133C635" w14:textId="377328C2"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EB651A">
        <w:instrText>ADDIN CSL_CITATION {"citationItems":[{"id":"ITEM-1","itemData":{"URL":"https://www.flightgear.org/","id":"ITEM-1","issued":{"date-parts":[["0"]]},"title":"FlightGear Flight Simulator","type":"webpage"},"uris":["http://www.mendeley.com/documents/?uuid=7dedbccb-1063-4131-b68e-e85cd3fb94f5"]}],"mendeley":{"formattedCitation":"[4]","plainText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0" w:name="_Toc62935962"/>
      <w:r>
        <w:lastRenderedPageBreak/>
        <w:t>SendPacket</w:t>
      </w:r>
      <w:bookmarkEnd w:id="220"/>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1" w:name="_Toc62935963"/>
      <w:r>
        <w:t>EquationsOfMotion</w:t>
      </w:r>
      <w:bookmarkEnd w:id="221"/>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2" w:name="_Toc62935964"/>
      <w:r w:rsidRPr="00E914BE">
        <w:rPr>
          <w:sz w:val="29"/>
          <w:szCs w:val="29"/>
        </w:rPr>
        <w:lastRenderedPageBreak/>
        <w:t>Analysis and Results</w:t>
      </w:r>
      <w:bookmarkEnd w:id="222"/>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3" w:name="_Toc60590600"/>
      <w:bookmarkStart w:id="224" w:name="_Toc60590983"/>
      <w:bookmarkStart w:id="225" w:name="_Toc60591090"/>
      <w:bookmarkStart w:id="226" w:name="_Toc60591197"/>
      <w:bookmarkStart w:id="227" w:name="_Toc60594846"/>
      <w:bookmarkStart w:id="228" w:name="_Toc60594988"/>
      <w:bookmarkStart w:id="229" w:name="_Toc60595094"/>
      <w:bookmarkStart w:id="230" w:name="_Toc60595211"/>
      <w:bookmarkStart w:id="231" w:name="_Toc61301327"/>
      <w:bookmarkStart w:id="232" w:name="_Toc61609802"/>
      <w:bookmarkStart w:id="233" w:name="_Toc62139986"/>
      <w:bookmarkStart w:id="234" w:name="_Toc62474358"/>
      <w:bookmarkStart w:id="235" w:name="_Toc62935856"/>
      <w:bookmarkStart w:id="236" w:name="_Toc62935965"/>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37" w:name="_Toc62935857"/>
      <w:bookmarkStart w:id="238" w:name="_Toc62935966"/>
      <w:bookmarkEnd w:id="237"/>
      <w:bookmarkEnd w:id="238"/>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39" w:name="_Toc62935967"/>
      <w:r>
        <w:t>Palmer-based</w:t>
      </w:r>
      <w:r w:rsidR="007168FC">
        <w:t xml:space="preserve"> FDM Equivalency Verification</w:t>
      </w:r>
      <w:bookmarkEnd w:id="239"/>
    </w:p>
    <w:p w14:paraId="57497AE2" w14:textId="6D828F62"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able to be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0" w:name="_Toc62935968"/>
      <w:r>
        <w:lastRenderedPageBreak/>
        <w:t>Bourg-based</w:t>
      </w:r>
      <w:r w:rsidR="00112836" w:rsidRPr="005442A9">
        <w:t xml:space="preserve"> </w:t>
      </w:r>
      <w:r w:rsidR="00076CD5" w:rsidRPr="005442A9">
        <w:t>FDM Equivalency Verification</w:t>
      </w:r>
      <w:bookmarkEnd w:id="240"/>
    </w:p>
    <w:p w14:paraId="11561D25" w14:textId="58B72334"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bookmarkStart w:id="241" w:name="_GoBack"/>
      <w:bookmarkEnd w:id="241"/>
      <w:r w:rsidR="00C2113A">
        <w:t xml:space="preserve"> </w:t>
      </w:r>
      <w:r w:rsidR="000259ED">
        <w:t>the FDM</w:t>
      </w:r>
      <w:r w:rsidR="005A3D89">
        <w:t>’</w:t>
      </w:r>
      <w:r w:rsidR="000259ED">
        <w:t>s use of 32-bit floating-</w:t>
      </w:r>
      <w:r w:rsidR="00C2113A">
        <w:t>point numbers, whereas the Palmer-based model uses</w:t>
      </w:r>
      <w:r w:rsidR="005203D0">
        <w:t xml:space="preserve"> more precise</w:t>
      </w:r>
      <w:r w:rsidR="00FF3DAB">
        <w:t xml:space="preserve"> 64-bit floating point numbers</w:t>
      </w:r>
      <w:r w:rsidR="00C2113A">
        <w:t xml:space="preserve"> throughout the software.</w:t>
      </w:r>
      <w:r w:rsidR="00234BC5">
        <w:t xml:space="preserve"> </w:t>
      </w:r>
      <w:r w:rsidR="00C1464A">
        <w:t>Each test focused on determining the accuracy of a specific flight control able to be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2" w:name="_Toc62935969"/>
      <w:r>
        <w:t>C</w:t>
      </w:r>
      <w:r w:rsidR="00B4117A">
        <w:t>ustom</w:t>
      </w:r>
      <w:r>
        <w:t xml:space="preserve"> T</w:t>
      </w:r>
      <w:r w:rsidR="00B4117A">
        <w:t>ype Modules</w:t>
      </w:r>
      <w:bookmarkEnd w:id="242"/>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43" w:name="_Toc62935970"/>
      <w:r w:rsidRPr="005442A9">
        <w:t>Flight Simulators</w:t>
      </w:r>
      <w:bookmarkEnd w:id="243"/>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w:t>
      </w:r>
      <w:r>
        <w:lastRenderedPageBreak/>
        <w:t>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51A8ECF9">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34276" cy="3987800"/>
                    </a:xfrm>
                    <a:prstGeom prst="rect">
                      <a:avLst/>
                    </a:prstGeom>
                  </pic:spPr>
                </pic:pic>
              </a:graphicData>
            </a:graphic>
          </wp:inline>
        </w:drawing>
      </w:r>
    </w:p>
    <w:p w14:paraId="68D8BC0C" w14:textId="35E58CEC" w:rsidR="00FF18BF" w:rsidRDefault="00474962" w:rsidP="003F6CCF">
      <w:pPr>
        <w:pStyle w:val="Caption"/>
        <w:jc w:val="center"/>
        <w:rPr>
          <w:b w:val="0"/>
        </w:rPr>
      </w:pPr>
      <w:bookmarkStart w:id="244" w:name="_Toc62649139"/>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44"/>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45" w:name="_Toc62935971"/>
      <w:r w:rsidRPr="00E914BE">
        <w:rPr>
          <w:sz w:val="29"/>
          <w:szCs w:val="29"/>
        </w:rPr>
        <w:lastRenderedPageBreak/>
        <w:t>Conclusion</w:t>
      </w:r>
      <w:bookmarkEnd w:id="245"/>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46" w:name="_Toc60590619"/>
      <w:bookmarkStart w:id="247" w:name="_Toc60591002"/>
      <w:bookmarkStart w:id="248" w:name="_Toc60591109"/>
      <w:bookmarkStart w:id="249" w:name="_Toc60591216"/>
      <w:bookmarkStart w:id="250" w:name="_Toc60594865"/>
      <w:bookmarkStart w:id="251" w:name="_Toc60595007"/>
      <w:bookmarkStart w:id="252" w:name="_Toc60595113"/>
      <w:bookmarkStart w:id="253" w:name="_Toc60595230"/>
      <w:bookmarkStart w:id="254" w:name="_Toc61301346"/>
      <w:bookmarkStart w:id="255" w:name="_Toc61609808"/>
      <w:bookmarkStart w:id="256" w:name="_Toc62139992"/>
      <w:bookmarkStart w:id="257" w:name="_Toc62474364"/>
      <w:bookmarkStart w:id="258" w:name="_Toc62935863"/>
      <w:bookmarkStart w:id="259" w:name="_Toc62935972"/>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60" w:name="_Toc62935973"/>
      <w:r>
        <w:t>Research Conclusions</w:t>
      </w:r>
      <w:bookmarkEnd w:id="260"/>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1C32CBEC"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Degrees of Freedom (</w:t>
      </w:r>
      <w:r w:rsidR="00D6749F">
        <w:t>DoF</w:t>
      </w:r>
      <w:r w:rsidR="00673D1A">
        <w:t xml:space="preserve">) FDM described in his book, was transformed into a Rust-based, ECS-based version. This re-implementation was deemed successful through a series of </w:t>
      </w:r>
      <w:r w:rsidR="00FE2FBC">
        <w:t xml:space="preserve">Rust integration </w:t>
      </w:r>
      <w:r w:rsidR="00673D1A">
        <w:t xml:space="preserve">tests </w:t>
      </w:r>
      <w:r w:rsidR="00673D1A">
        <w:lastRenderedPageBreak/>
        <w:t>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lastRenderedPageBreak/>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61" w:name="_Toc62935974"/>
      <w:r>
        <w:t>Significance of Research</w:t>
      </w:r>
      <w:bookmarkEnd w:id="261"/>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62" w:name="_Toc62935975"/>
      <w:r>
        <w:lastRenderedPageBreak/>
        <w:t>Future Research</w:t>
      </w:r>
      <w:bookmarkEnd w:id="262"/>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cache. With that said, the 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2FADB818" w14:textId="1A40D633" w:rsidR="00C919B7" w:rsidRDefault="00A42267" w:rsidP="00C919B7">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711321FC" w:rsidR="003B589A" w:rsidRPr="00B16165" w:rsidRDefault="005D6D70" w:rsidP="005D6D70">
      <w:pPr>
        <w:pStyle w:val="Heading1"/>
        <w:jc w:val="left"/>
        <w:rPr>
          <w:sz w:val="29"/>
          <w:szCs w:val="29"/>
        </w:rPr>
      </w:pPr>
      <w:bookmarkStart w:id="263" w:name="_Toc62935976"/>
      <w:r w:rsidRPr="00B16165">
        <w:rPr>
          <w:sz w:val="29"/>
          <w:szCs w:val="29"/>
        </w:rPr>
        <w:lastRenderedPageBreak/>
        <w:t>Appendix A: Configuring FlightGear as a Visual System</w:t>
      </w:r>
      <w:bookmarkEnd w:id="263"/>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74B6A74B" w14:textId="6D595F2D" w:rsidR="00216100" w:rsidRDefault="00216100" w:rsidP="000A7840"/>
    <w:p w14:paraId="18A5205C" w14:textId="6901D8A7" w:rsidR="003448D0" w:rsidRDefault="003448D0" w:rsidP="00BC145E">
      <w:pPr>
        <w:pStyle w:val="ListParagraph"/>
        <w:numPr>
          <w:ilvl w:val="0"/>
          <w:numId w:val="37"/>
        </w:numPr>
      </w:pPr>
      <w:r>
        <w:rPr>
          <w:rFonts w:ascii="Courier New" w:hAnsi="Courier New" w:cs="Courier New"/>
        </w:rPr>
        <w:lastRenderedPageBreak/>
        <w:t>Src/flightgear.rs</w:t>
      </w:r>
    </w:p>
    <w:p w14:paraId="3A442FDE"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//FGNetFDM packet structure required by FlightGear</w:t>
      </w:r>
      <w:r w:rsidRPr="003448D0">
        <w:rPr>
          <w:rFonts w:ascii="Consolas" w:hAnsi="Consolas"/>
          <w:color w:val="000000"/>
          <w:sz w:val="18"/>
          <w:szCs w:val="18"/>
          <w:bdr w:val="none" w:sz="0" w:space="0" w:color="auto" w:frame="1"/>
        </w:rPr>
        <w:t>  </w:t>
      </w:r>
    </w:p>
    <w:p w14:paraId="64ED358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B2B931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//Converting FGNetFDM struct to bytes to be sent as a packet</w:t>
      </w:r>
      <w:r w:rsidRPr="003448D0">
        <w:rPr>
          <w:rFonts w:ascii="Consolas" w:hAnsi="Consolas"/>
          <w:color w:val="000000"/>
          <w:sz w:val="18"/>
          <w:szCs w:val="18"/>
          <w:bdr w:val="none" w:sz="0" w:space="0" w:color="auto" w:frame="1"/>
        </w:rPr>
        <w:t>  </w:t>
      </w:r>
    </w:p>
    <w:p w14:paraId="51B7071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use serde::{Deserialize, Serialize};  </w:t>
      </w:r>
    </w:p>
    <w:p w14:paraId="7598C61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00F34E8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//Structure for making a network packet to be sent to FlightGear</w:t>
      </w:r>
      <w:r w:rsidRPr="003448D0">
        <w:rPr>
          <w:rFonts w:ascii="Consolas" w:hAnsi="Consolas"/>
          <w:color w:val="000000"/>
          <w:sz w:val="18"/>
          <w:szCs w:val="18"/>
          <w:bdr w:val="none" w:sz="0" w:space="0" w:color="auto" w:frame="1"/>
        </w:rPr>
        <w:t>  </w:t>
      </w:r>
    </w:p>
    <w:p w14:paraId="111918B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#[derive(Debug, Default, Serialize, Deserialize)]</w:t>
      </w:r>
      <w:r w:rsidRPr="003448D0">
        <w:rPr>
          <w:rFonts w:ascii="Consolas" w:hAnsi="Consolas"/>
          <w:color w:val="000000"/>
          <w:sz w:val="18"/>
          <w:szCs w:val="18"/>
          <w:bdr w:val="none" w:sz="0" w:space="0" w:color="auto" w:frame="1"/>
        </w:rPr>
        <w:t>  </w:t>
      </w:r>
    </w:p>
    <w:p w14:paraId="0AD605B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#[repr(C)] </w:t>
      </w:r>
      <w:r w:rsidRPr="003448D0">
        <w:rPr>
          <w:rFonts w:ascii="Consolas" w:hAnsi="Consolas"/>
          <w:color w:val="000000"/>
          <w:sz w:val="18"/>
          <w:szCs w:val="18"/>
          <w:bdr w:val="none" w:sz="0" w:space="0" w:color="auto" w:frame="1"/>
        </w:rPr>
        <w:t>  </w:t>
      </w:r>
    </w:p>
    <w:p w14:paraId="4FA7002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pub </w:t>
      </w:r>
      <w:r w:rsidRPr="003448D0">
        <w:rPr>
          <w:rFonts w:ascii="Consolas" w:hAnsi="Consolas"/>
          <w:b/>
          <w:bCs/>
          <w:color w:val="006699"/>
          <w:sz w:val="18"/>
          <w:szCs w:val="18"/>
          <w:bdr w:val="none" w:sz="0" w:space="0" w:color="auto" w:frame="1"/>
        </w:rPr>
        <w:t>struct</w:t>
      </w:r>
      <w:r w:rsidRPr="003448D0">
        <w:rPr>
          <w:rFonts w:ascii="Consolas" w:hAnsi="Consolas"/>
          <w:color w:val="000000"/>
          <w:sz w:val="18"/>
          <w:szCs w:val="18"/>
          <w:bdr w:val="none" w:sz="0" w:space="0" w:color="auto" w:frame="1"/>
        </w:rPr>
        <w:t> FGNetFDM  </w:t>
      </w:r>
    </w:p>
    <w:p w14:paraId="54BDF49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165CC57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version: u32, </w:t>
      </w:r>
      <w:r w:rsidRPr="003448D0">
        <w:rPr>
          <w:rFonts w:ascii="Consolas" w:hAnsi="Consolas"/>
          <w:color w:val="008200"/>
          <w:sz w:val="18"/>
          <w:szCs w:val="18"/>
          <w:bdr w:val="none" w:sz="0" w:space="0" w:color="auto" w:frame="1"/>
        </w:rPr>
        <w:t>// increment when data values change</w:t>
      </w:r>
      <w:r w:rsidRPr="003448D0">
        <w:rPr>
          <w:rFonts w:ascii="Consolas" w:hAnsi="Consolas"/>
          <w:color w:val="000000"/>
          <w:sz w:val="18"/>
          <w:szCs w:val="18"/>
          <w:bdr w:val="none" w:sz="0" w:space="0" w:color="auto" w:frame="1"/>
        </w:rPr>
        <w:t>  </w:t>
      </w:r>
    </w:p>
    <w:p w14:paraId="000FDE5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padding: f32, </w:t>
      </w:r>
      <w:r w:rsidRPr="003448D0">
        <w:rPr>
          <w:rFonts w:ascii="Consolas" w:hAnsi="Consolas"/>
          <w:color w:val="008200"/>
          <w:sz w:val="18"/>
          <w:szCs w:val="18"/>
          <w:bdr w:val="none" w:sz="0" w:space="0" w:color="auto" w:frame="1"/>
        </w:rPr>
        <w:t>// padding</w:t>
      </w:r>
      <w:r w:rsidRPr="003448D0">
        <w:rPr>
          <w:rFonts w:ascii="Consolas" w:hAnsi="Consolas"/>
          <w:color w:val="000000"/>
          <w:sz w:val="18"/>
          <w:szCs w:val="18"/>
          <w:bdr w:val="none" w:sz="0" w:space="0" w:color="auto" w:frame="1"/>
        </w:rPr>
        <w:t>  </w:t>
      </w:r>
    </w:p>
    <w:p w14:paraId="7BD26CD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2A6C39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Positions</w:t>
      </w:r>
      <w:r w:rsidRPr="003448D0">
        <w:rPr>
          <w:rFonts w:ascii="Consolas" w:hAnsi="Consolas"/>
          <w:color w:val="000000"/>
          <w:sz w:val="18"/>
          <w:szCs w:val="18"/>
          <w:bdr w:val="none" w:sz="0" w:space="0" w:color="auto" w:frame="1"/>
        </w:rPr>
        <w:t>  </w:t>
      </w:r>
    </w:p>
    <w:p w14:paraId="62AA114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longitude: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3164DA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latitude: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052161A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altitude: f64, </w:t>
      </w:r>
      <w:r w:rsidRPr="003448D0">
        <w:rPr>
          <w:rFonts w:ascii="Consolas" w:hAnsi="Consolas"/>
          <w:color w:val="008200"/>
          <w:sz w:val="18"/>
          <w:szCs w:val="18"/>
          <w:bdr w:val="none" w:sz="0" w:space="0" w:color="auto" w:frame="1"/>
        </w:rPr>
        <w:t>// above sea level (meters)</w:t>
      </w:r>
      <w:r w:rsidRPr="003448D0">
        <w:rPr>
          <w:rFonts w:ascii="Consolas" w:hAnsi="Consolas"/>
          <w:color w:val="000000"/>
          <w:sz w:val="18"/>
          <w:szCs w:val="18"/>
          <w:bdr w:val="none" w:sz="0" w:space="0" w:color="auto" w:frame="1"/>
        </w:rPr>
        <w:t>  </w:t>
      </w:r>
    </w:p>
    <w:p w14:paraId="6CAC75B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agl: f32, </w:t>
      </w:r>
      <w:r w:rsidRPr="003448D0">
        <w:rPr>
          <w:rFonts w:ascii="Consolas" w:hAnsi="Consolas"/>
          <w:color w:val="008200"/>
          <w:sz w:val="18"/>
          <w:szCs w:val="18"/>
          <w:bdr w:val="none" w:sz="0" w:space="0" w:color="auto" w:frame="1"/>
        </w:rPr>
        <w:t>// above ground level (meters)</w:t>
      </w:r>
      <w:r w:rsidRPr="003448D0">
        <w:rPr>
          <w:rFonts w:ascii="Consolas" w:hAnsi="Consolas"/>
          <w:color w:val="000000"/>
          <w:sz w:val="18"/>
          <w:szCs w:val="18"/>
          <w:bdr w:val="none" w:sz="0" w:space="0" w:color="auto" w:frame="1"/>
        </w:rPr>
        <w:t>  </w:t>
      </w:r>
    </w:p>
    <w:p w14:paraId="2F2C1DA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 f32, </w:t>
      </w:r>
      <w:r w:rsidRPr="003448D0">
        <w:rPr>
          <w:rFonts w:ascii="Consolas" w:hAnsi="Consolas"/>
          <w:color w:val="008200"/>
          <w:sz w:val="18"/>
          <w:szCs w:val="18"/>
          <w:bdr w:val="none" w:sz="0" w:space="0" w:color="auto" w:frame="1"/>
        </w:rPr>
        <w:t>// roll (radians)</w:t>
      </w:r>
      <w:r w:rsidRPr="003448D0">
        <w:rPr>
          <w:rFonts w:ascii="Consolas" w:hAnsi="Consolas"/>
          <w:color w:val="000000"/>
          <w:sz w:val="18"/>
          <w:szCs w:val="18"/>
          <w:bdr w:val="none" w:sz="0" w:space="0" w:color="auto" w:frame="1"/>
        </w:rPr>
        <w:t>  </w:t>
      </w:r>
    </w:p>
    <w:p w14:paraId="4A7B8B5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 f32, </w:t>
      </w:r>
      <w:r w:rsidRPr="003448D0">
        <w:rPr>
          <w:rFonts w:ascii="Consolas" w:hAnsi="Consolas"/>
          <w:color w:val="008200"/>
          <w:sz w:val="18"/>
          <w:szCs w:val="18"/>
          <w:bdr w:val="none" w:sz="0" w:space="0" w:color="auto" w:frame="1"/>
        </w:rPr>
        <w:t>// pitch (radians)</w:t>
      </w:r>
      <w:r w:rsidRPr="003448D0">
        <w:rPr>
          <w:rFonts w:ascii="Consolas" w:hAnsi="Consolas"/>
          <w:color w:val="000000"/>
          <w:sz w:val="18"/>
          <w:szCs w:val="18"/>
          <w:bdr w:val="none" w:sz="0" w:space="0" w:color="auto" w:frame="1"/>
        </w:rPr>
        <w:t>  </w:t>
      </w:r>
    </w:p>
    <w:p w14:paraId="009CFDA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 f32, </w:t>
      </w:r>
      <w:r w:rsidRPr="003448D0">
        <w:rPr>
          <w:rFonts w:ascii="Consolas" w:hAnsi="Consolas"/>
          <w:color w:val="008200"/>
          <w:sz w:val="18"/>
          <w:szCs w:val="18"/>
          <w:bdr w:val="none" w:sz="0" w:space="0" w:color="auto" w:frame="1"/>
        </w:rPr>
        <w:t>// yaw or true heading (radians)</w:t>
      </w:r>
      <w:r w:rsidRPr="003448D0">
        <w:rPr>
          <w:rFonts w:ascii="Consolas" w:hAnsi="Consolas"/>
          <w:color w:val="000000"/>
          <w:sz w:val="18"/>
          <w:szCs w:val="18"/>
          <w:bdr w:val="none" w:sz="0" w:space="0" w:color="auto" w:frame="1"/>
        </w:rPr>
        <w:t>  </w:t>
      </w:r>
    </w:p>
    <w:p w14:paraId="21BC4F0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alpha: f32, </w:t>
      </w:r>
      <w:r w:rsidRPr="003448D0">
        <w:rPr>
          <w:rFonts w:ascii="Consolas" w:hAnsi="Consolas"/>
          <w:color w:val="008200"/>
          <w:sz w:val="18"/>
          <w:szCs w:val="18"/>
          <w:bdr w:val="none" w:sz="0" w:space="0" w:color="auto" w:frame="1"/>
        </w:rPr>
        <w:t>// angle of attack (radians)</w:t>
      </w:r>
      <w:r w:rsidRPr="003448D0">
        <w:rPr>
          <w:rFonts w:ascii="Consolas" w:hAnsi="Consolas"/>
          <w:color w:val="000000"/>
          <w:sz w:val="18"/>
          <w:szCs w:val="18"/>
          <w:bdr w:val="none" w:sz="0" w:space="0" w:color="auto" w:frame="1"/>
        </w:rPr>
        <w:t>  </w:t>
      </w:r>
    </w:p>
    <w:p w14:paraId="5030AB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beta: f32, </w:t>
      </w:r>
      <w:r w:rsidRPr="003448D0">
        <w:rPr>
          <w:rFonts w:ascii="Consolas" w:hAnsi="Consolas"/>
          <w:color w:val="008200"/>
          <w:sz w:val="18"/>
          <w:szCs w:val="18"/>
          <w:bdr w:val="none" w:sz="0" w:space="0" w:color="auto" w:frame="1"/>
        </w:rPr>
        <w:t>// side slip angle (radians)</w:t>
      </w:r>
      <w:r w:rsidRPr="003448D0">
        <w:rPr>
          <w:rFonts w:ascii="Consolas" w:hAnsi="Consolas"/>
          <w:color w:val="000000"/>
          <w:sz w:val="18"/>
          <w:szCs w:val="18"/>
          <w:bdr w:val="none" w:sz="0" w:space="0" w:color="auto" w:frame="1"/>
        </w:rPr>
        <w:t>  </w:t>
      </w:r>
    </w:p>
    <w:p w14:paraId="762DE29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95B40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Velocities</w:t>
      </w:r>
      <w:r w:rsidRPr="003448D0">
        <w:rPr>
          <w:rFonts w:ascii="Consolas" w:hAnsi="Consolas"/>
          <w:color w:val="000000"/>
          <w:sz w:val="18"/>
          <w:szCs w:val="18"/>
          <w:bdr w:val="none" w:sz="0" w:space="0" w:color="auto" w:frame="1"/>
        </w:rPr>
        <w:t>  </w:t>
      </w:r>
    </w:p>
    <w:p w14:paraId="1CCC39A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phidot: f32, </w:t>
      </w:r>
      <w:r w:rsidRPr="003448D0">
        <w:rPr>
          <w:rFonts w:ascii="Consolas" w:hAnsi="Consolas"/>
          <w:color w:val="008200"/>
          <w:sz w:val="18"/>
          <w:szCs w:val="18"/>
          <w:bdr w:val="none" w:sz="0" w:space="0" w:color="auto" w:frame="1"/>
        </w:rPr>
        <w:t>// roll rate (radians/sec)</w:t>
      </w:r>
      <w:r w:rsidRPr="003448D0">
        <w:rPr>
          <w:rFonts w:ascii="Consolas" w:hAnsi="Consolas"/>
          <w:color w:val="000000"/>
          <w:sz w:val="18"/>
          <w:szCs w:val="18"/>
          <w:bdr w:val="none" w:sz="0" w:space="0" w:color="auto" w:frame="1"/>
        </w:rPr>
        <w:t>  </w:t>
      </w:r>
    </w:p>
    <w:p w14:paraId="61CDC1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thetadot: f32, </w:t>
      </w:r>
      <w:r w:rsidRPr="003448D0">
        <w:rPr>
          <w:rFonts w:ascii="Consolas" w:hAnsi="Consolas"/>
          <w:color w:val="008200"/>
          <w:sz w:val="18"/>
          <w:szCs w:val="18"/>
          <w:bdr w:val="none" w:sz="0" w:space="0" w:color="auto" w:frame="1"/>
        </w:rPr>
        <w:t>// pitch rate (radians/sec)</w:t>
      </w:r>
      <w:r w:rsidRPr="003448D0">
        <w:rPr>
          <w:rFonts w:ascii="Consolas" w:hAnsi="Consolas"/>
          <w:color w:val="000000"/>
          <w:sz w:val="18"/>
          <w:szCs w:val="18"/>
          <w:bdr w:val="none" w:sz="0" w:space="0" w:color="auto" w:frame="1"/>
        </w:rPr>
        <w:t>  </w:t>
      </w:r>
    </w:p>
    <w:p w14:paraId="2D83083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psidot: f32, </w:t>
      </w:r>
      <w:r w:rsidRPr="003448D0">
        <w:rPr>
          <w:rFonts w:ascii="Consolas" w:hAnsi="Consolas"/>
          <w:color w:val="008200"/>
          <w:sz w:val="18"/>
          <w:szCs w:val="18"/>
          <w:bdr w:val="none" w:sz="0" w:space="0" w:color="auto" w:frame="1"/>
        </w:rPr>
        <w:t>// yaw rate (radians/sec)</w:t>
      </w:r>
      <w:r w:rsidRPr="003448D0">
        <w:rPr>
          <w:rFonts w:ascii="Consolas" w:hAnsi="Consolas"/>
          <w:color w:val="000000"/>
          <w:sz w:val="18"/>
          <w:szCs w:val="18"/>
          <w:bdr w:val="none" w:sz="0" w:space="0" w:color="auto" w:frame="1"/>
        </w:rPr>
        <w:t>  </w:t>
      </w:r>
    </w:p>
    <w:p w14:paraId="16DEB24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vcas: f32, </w:t>
      </w:r>
      <w:r w:rsidRPr="003448D0">
        <w:rPr>
          <w:rFonts w:ascii="Consolas" w:hAnsi="Consolas"/>
          <w:color w:val="008200"/>
          <w:sz w:val="18"/>
          <w:szCs w:val="18"/>
          <w:bdr w:val="none" w:sz="0" w:space="0" w:color="auto" w:frame="1"/>
        </w:rPr>
        <w:t>// calibrated airspeed</w:t>
      </w:r>
      <w:r w:rsidRPr="003448D0">
        <w:rPr>
          <w:rFonts w:ascii="Consolas" w:hAnsi="Consolas"/>
          <w:color w:val="000000"/>
          <w:sz w:val="18"/>
          <w:szCs w:val="18"/>
          <w:bdr w:val="none" w:sz="0" w:space="0" w:color="auto" w:frame="1"/>
        </w:rPr>
        <w:t>  </w:t>
      </w:r>
    </w:p>
    <w:p w14:paraId="7869D2C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climb_rate: f32, </w:t>
      </w:r>
      <w:r w:rsidRPr="003448D0">
        <w:rPr>
          <w:rFonts w:ascii="Consolas" w:hAnsi="Consolas"/>
          <w:color w:val="008200"/>
          <w:sz w:val="18"/>
          <w:szCs w:val="18"/>
          <w:bdr w:val="none" w:sz="0" w:space="0" w:color="auto" w:frame="1"/>
        </w:rPr>
        <w:t>// feet per second</w:t>
      </w:r>
      <w:r w:rsidRPr="003448D0">
        <w:rPr>
          <w:rFonts w:ascii="Consolas" w:hAnsi="Consolas"/>
          <w:color w:val="000000"/>
          <w:sz w:val="18"/>
          <w:szCs w:val="18"/>
          <w:bdr w:val="none" w:sz="0" w:space="0" w:color="auto" w:frame="1"/>
        </w:rPr>
        <w:t>  </w:t>
      </w:r>
    </w:p>
    <w:p w14:paraId="0EC955E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v_north: f32, </w:t>
      </w:r>
      <w:r w:rsidRPr="003448D0">
        <w:rPr>
          <w:rFonts w:ascii="Consolas" w:hAnsi="Consolas"/>
          <w:color w:val="008200"/>
          <w:sz w:val="18"/>
          <w:szCs w:val="18"/>
          <w:bdr w:val="none" w:sz="0" w:space="0" w:color="auto" w:frame="1"/>
        </w:rPr>
        <w:t>// north velocity in local/body frame, fps</w:t>
      </w:r>
      <w:r w:rsidRPr="003448D0">
        <w:rPr>
          <w:rFonts w:ascii="Consolas" w:hAnsi="Consolas"/>
          <w:color w:val="000000"/>
          <w:sz w:val="18"/>
          <w:szCs w:val="18"/>
          <w:bdr w:val="none" w:sz="0" w:space="0" w:color="auto" w:frame="1"/>
        </w:rPr>
        <w:t>  </w:t>
      </w:r>
    </w:p>
    <w:p w14:paraId="5CF208F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v_east: f32, </w:t>
      </w:r>
      <w:r w:rsidRPr="003448D0">
        <w:rPr>
          <w:rFonts w:ascii="Consolas" w:hAnsi="Consolas"/>
          <w:color w:val="008200"/>
          <w:sz w:val="18"/>
          <w:szCs w:val="18"/>
          <w:bdr w:val="none" w:sz="0" w:space="0" w:color="auto" w:frame="1"/>
        </w:rPr>
        <w:t>// east velocity in local/body frame, fps</w:t>
      </w:r>
      <w:r w:rsidRPr="003448D0">
        <w:rPr>
          <w:rFonts w:ascii="Consolas" w:hAnsi="Consolas"/>
          <w:color w:val="000000"/>
          <w:sz w:val="18"/>
          <w:szCs w:val="18"/>
          <w:bdr w:val="none" w:sz="0" w:space="0" w:color="auto" w:frame="1"/>
        </w:rPr>
        <w:t>  </w:t>
      </w:r>
    </w:p>
    <w:p w14:paraId="4C4FABF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v_down: f32, </w:t>
      </w:r>
      <w:r w:rsidRPr="003448D0">
        <w:rPr>
          <w:rFonts w:ascii="Consolas" w:hAnsi="Consolas"/>
          <w:color w:val="008200"/>
          <w:sz w:val="18"/>
          <w:szCs w:val="18"/>
          <w:bdr w:val="none" w:sz="0" w:space="0" w:color="auto" w:frame="1"/>
        </w:rPr>
        <w:t>// down/vertical velocity in local/body frame, fps</w:t>
      </w:r>
      <w:r w:rsidRPr="003448D0">
        <w:rPr>
          <w:rFonts w:ascii="Consolas" w:hAnsi="Consolas"/>
          <w:color w:val="000000"/>
          <w:sz w:val="18"/>
          <w:szCs w:val="18"/>
          <w:bdr w:val="none" w:sz="0" w:space="0" w:color="auto" w:frame="1"/>
        </w:rPr>
        <w:t>  </w:t>
      </w:r>
    </w:p>
    <w:p w14:paraId="278556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v_body_u: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4142644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v_body_v: f32, </w:t>
      </w:r>
      <w:r w:rsidRPr="003448D0">
        <w:rPr>
          <w:rFonts w:ascii="Consolas" w:hAnsi="Consolas"/>
          <w:color w:val="008200"/>
          <w:sz w:val="18"/>
          <w:szCs w:val="18"/>
          <w:bdr w:val="none" w:sz="0" w:space="0" w:color="auto" w:frame="1"/>
        </w:rPr>
        <w:t>// ECEF velocity in body frame </w:t>
      </w:r>
      <w:r w:rsidRPr="003448D0">
        <w:rPr>
          <w:rFonts w:ascii="Consolas" w:hAnsi="Consolas"/>
          <w:color w:val="000000"/>
          <w:sz w:val="18"/>
          <w:szCs w:val="18"/>
          <w:bdr w:val="none" w:sz="0" w:space="0" w:color="auto" w:frame="1"/>
        </w:rPr>
        <w:t>  </w:t>
      </w:r>
    </w:p>
    <w:p w14:paraId="2B0E86F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v_body_w: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675C4C8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AF1BE7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Accelerations</w:t>
      </w:r>
      <w:r w:rsidRPr="003448D0">
        <w:rPr>
          <w:rFonts w:ascii="Consolas" w:hAnsi="Consolas"/>
          <w:color w:val="000000"/>
          <w:sz w:val="18"/>
          <w:szCs w:val="18"/>
          <w:bdr w:val="none" w:sz="0" w:space="0" w:color="auto" w:frame="1"/>
        </w:rPr>
        <w:t>  </w:t>
      </w:r>
    </w:p>
    <w:p w14:paraId="07250E7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a_x_pilot: f32, </w:t>
      </w:r>
      <w:r w:rsidRPr="003448D0">
        <w:rPr>
          <w:rFonts w:ascii="Consolas" w:hAnsi="Consolas"/>
          <w:color w:val="008200"/>
          <w:sz w:val="18"/>
          <w:szCs w:val="18"/>
          <w:bdr w:val="none" w:sz="0" w:space="0" w:color="auto" w:frame="1"/>
        </w:rPr>
        <w:t>// X accel in body frame ft/sec^2</w:t>
      </w:r>
      <w:r w:rsidRPr="003448D0">
        <w:rPr>
          <w:rFonts w:ascii="Consolas" w:hAnsi="Consolas"/>
          <w:color w:val="000000"/>
          <w:sz w:val="18"/>
          <w:szCs w:val="18"/>
          <w:bdr w:val="none" w:sz="0" w:space="0" w:color="auto" w:frame="1"/>
        </w:rPr>
        <w:t>  </w:t>
      </w:r>
    </w:p>
    <w:p w14:paraId="33A88AE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a_y_pilot: f32, </w:t>
      </w:r>
      <w:r w:rsidRPr="003448D0">
        <w:rPr>
          <w:rFonts w:ascii="Consolas" w:hAnsi="Consolas"/>
          <w:color w:val="008200"/>
          <w:sz w:val="18"/>
          <w:szCs w:val="18"/>
          <w:bdr w:val="none" w:sz="0" w:space="0" w:color="auto" w:frame="1"/>
        </w:rPr>
        <w:t>// Y accel in body frame ft/sec^2</w:t>
      </w:r>
      <w:r w:rsidRPr="003448D0">
        <w:rPr>
          <w:rFonts w:ascii="Consolas" w:hAnsi="Consolas"/>
          <w:color w:val="000000"/>
          <w:sz w:val="18"/>
          <w:szCs w:val="18"/>
          <w:bdr w:val="none" w:sz="0" w:space="0" w:color="auto" w:frame="1"/>
        </w:rPr>
        <w:t>  </w:t>
      </w:r>
    </w:p>
    <w:p w14:paraId="63E6799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a_z_pilot: f32, </w:t>
      </w:r>
      <w:r w:rsidRPr="003448D0">
        <w:rPr>
          <w:rFonts w:ascii="Consolas" w:hAnsi="Consolas"/>
          <w:color w:val="008200"/>
          <w:sz w:val="18"/>
          <w:szCs w:val="18"/>
          <w:bdr w:val="none" w:sz="0" w:space="0" w:color="auto" w:frame="1"/>
        </w:rPr>
        <w:t>// Z accel in body frame ft/sec^2</w:t>
      </w:r>
      <w:r w:rsidRPr="003448D0">
        <w:rPr>
          <w:rFonts w:ascii="Consolas" w:hAnsi="Consolas"/>
          <w:color w:val="000000"/>
          <w:sz w:val="18"/>
          <w:szCs w:val="18"/>
          <w:bdr w:val="none" w:sz="0" w:space="0" w:color="auto" w:frame="1"/>
        </w:rPr>
        <w:t>  </w:t>
      </w:r>
    </w:p>
    <w:p w14:paraId="1BD296D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8F2079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Stall</w:t>
      </w:r>
      <w:r w:rsidRPr="003448D0">
        <w:rPr>
          <w:rFonts w:ascii="Consolas" w:hAnsi="Consolas"/>
          <w:color w:val="000000"/>
          <w:sz w:val="18"/>
          <w:szCs w:val="18"/>
          <w:bdr w:val="none" w:sz="0" w:space="0" w:color="auto" w:frame="1"/>
        </w:rPr>
        <w:t>  </w:t>
      </w:r>
    </w:p>
    <w:p w14:paraId="781A9A0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stall_warning: f32, </w:t>
      </w:r>
      <w:r w:rsidRPr="003448D0">
        <w:rPr>
          <w:rFonts w:ascii="Consolas" w:hAnsi="Consolas"/>
          <w:color w:val="008200"/>
          <w:sz w:val="18"/>
          <w:szCs w:val="18"/>
          <w:bdr w:val="none" w:sz="0" w:space="0" w:color="auto" w:frame="1"/>
        </w:rPr>
        <w:t>// 0.0 - 1.0 indicating the amount of stall</w:t>
      </w:r>
      <w:r w:rsidRPr="003448D0">
        <w:rPr>
          <w:rFonts w:ascii="Consolas" w:hAnsi="Consolas"/>
          <w:color w:val="000000"/>
          <w:sz w:val="18"/>
          <w:szCs w:val="18"/>
          <w:bdr w:val="none" w:sz="0" w:space="0" w:color="auto" w:frame="1"/>
        </w:rPr>
        <w:t>  </w:t>
      </w:r>
    </w:p>
    <w:p w14:paraId="2F94CF5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slip_deg: f32, </w:t>
      </w:r>
      <w:r w:rsidRPr="003448D0">
        <w:rPr>
          <w:rFonts w:ascii="Consolas" w:hAnsi="Consolas"/>
          <w:color w:val="008200"/>
          <w:sz w:val="18"/>
          <w:szCs w:val="18"/>
          <w:bdr w:val="none" w:sz="0" w:space="0" w:color="auto" w:frame="1"/>
        </w:rPr>
        <w:t>// slip ball deflection</w:t>
      </w:r>
      <w:r w:rsidRPr="003448D0">
        <w:rPr>
          <w:rFonts w:ascii="Consolas" w:hAnsi="Consolas"/>
          <w:color w:val="000000"/>
          <w:sz w:val="18"/>
          <w:szCs w:val="18"/>
          <w:bdr w:val="none" w:sz="0" w:space="0" w:color="auto" w:frame="1"/>
        </w:rPr>
        <w:t>  </w:t>
      </w:r>
    </w:p>
    <w:p w14:paraId="7AE34F1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D5E035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Engine status</w:t>
      </w:r>
      <w:r w:rsidRPr="003448D0">
        <w:rPr>
          <w:rFonts w:ascii="Consolas" w:hAnsi="Consolas"/>
          <w:color w:val="000000"/>
          <w:sz w:val="18"/>
          <w:szCs w:val="18"/>
          <w:bdr w:val="none" w:sz="0" w:space="0" w:color="auto" w:frame="1"/>
        </w:rPr>
        <w:t>  </w:t>
      </w:r>
    </w:p>
    <w:p w14:paraId="1AB20BE0"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num_engines: u32, </w:t>
      </w:r>
      <w:r w:rsidRPr="003448D0">
        <w:rPr>
          <w:rFonts w:ascii="Consolas" w:hAnsi="Consolas"/>
          <w:color w:val="008200"/>
          <w:sz w:val="18"/>
          <w:szCs w:val="18"/>
          <w:bdr w:val="none" w:sz="0" w:space="0" w:color="auto" w:frame="1"/>
        </w:rPr>
        <w:t>// Number of valid engines</w:t>
      </w:r>
      <w:r w:rsidRPr="003448D0">
        <w:rPr>
          <w:rFonts w:ascii="Consolas" w:hAnsi="Consolas"/>
          <w:color w:val="000000"/>
          <w:sz w:val="18"/>
          <w:szCs w:val="18"/>
          <w:bdr w:val="none" w:sz="0" w:space="0" w:color="auto" w:frame="1"/>
        </w:rPr>
        <w:t>  </w:t>
      </w:r>
    </w:p>
    <w:p w14:paraId="3B7E54E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eng_state: [f32; 4], </w:t>
      </w:r>
      <w:r w:rsidRPr="003448D0">
        <w:rPr>
          <w:rFonts w:ascii="Consolas" w:hAnsi="Consolas"/>
          <w:color w:val="008200"/>
          <w:sz w:val="18"/>
          <w:szCs w:val="18"/>
          <w:bdr w:val="none" w:sz="0" w:space="0" w:color="auto" w:frame="1"/>
        </w:rPr>
        <w:t>// Engine state (off, cranking, running)</w:t>
      </w:r>
      <w:r w:rsidRPr="003448D0">
        <w:rPr>
          <w:rFonts w:ascii="Consolas" w:hAnsi="Consolas"/>
          <w:color w:val="000000"/>
          <w:sz w:val="18"/>
          <w:szCs w:val="18"/>
          <w:bdr w:val="none" w:sz="0" w:space="0" w:color="auto" w:frame="1"/>
        </w:rPr>
        <w:t>  </w:t>
      </w:r>
    </w:p>
    <w:p w14:paraId="788D366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rpm: [f32; 4], </w:t>
      </w:r>
      <w:r w:rsidRPr="003448D0">
        <w:rPr>
          <w:rFonts w:ascii="Consolas" w:hAnsi="Consolas"/>
          <w:color w:val="008200"/>
          <w:sz w:val="18"/>
          <w:szCs w:val="18"/>
          <w:bdr w:val="none" w:sz="0" w:space="0" w:color="auto" w:frame="1"/>
        </w:rPr>
        <w:t>// // Engine RPM rev/min</w:t>
      </w:r>
      <w:r w:rsidRPr="003448D0">
        <w:rPr>
          <w:rFonts w:ascii="Consolas" w:hAnsi="Consolas"/>
          <w:color w:val="000000"/>
          <w:sz w:val="18"/>
          <w:szCs w:val="18"/>
          <w:bdr w:val="none" w:sz="0" w:space="0" w:color="auto" w:frame="1"/>
        </w:rPr>
        <w:t>  </w:t>
      </w:r>
    </w:p>
    <w:p w14:paraId="5C6C14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fuel_flow: [f32; 4], </w:t>
      </w:r>
      <w:r w:rsidRPr="003448D0">
        <w:rPr>
          <w:rFonts w:ascii="Consolas" w:hAnsi="Consolas"/>
          <w:color w:val="008200"/>
          <w:sz w:val="18"/>
          <w:szCs w:val="18"/>
          <w:bdr w:val="none" w:sz="0" w:space="0" w:color="auto" w:frame="1"/>
        </w:rPr>
        <w:t>// Fuel flow gallons/hr</w:t>
      </w:r>
      <w:r w:rsidRPr="003448D0">
        <w:rPr>
          <w:rFonts w:ascii="Consolas" w:hAnsi="Consolas"/>
          <w:color w:val="000000"/>
          <w:sz w:val="18"/>
          <w:szCs w:val="18"/>
          <w:bdr w:val="none" w:sz="0" w:space="0" w:color="auto" w:frame="1"/>
        </w:rPr>
        <w:t>  </w:t>
      </w:r>
    </w:p>
    <w:p w14:paraId="394C4D2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fuel_px: [f32; 4], </w:t>
      </w:r>
      <w:r w:rsidRPr="003448D0">
        <w:rPr>
          <w:rFonts w:ascii="Consolas" w:hAnsi="Consolas"/>
          <w:color w:val="008200"/>
          <w:sz w:val="18"/>
          <w:szCs w:val="18"/>
          <w:bdr w:val="none" w:sz="0" w:space="0" w:color="auto" w:frame="1"/>
        </w:rPr>
        <w:t>// Fuel pressure psi</w:t>
      </w:r>
      <w:r w:rsidRPr="003448D0">
        <w:rPr>
          <w:rFonts w:ascii="Consolas" w:hAnsi="Consolas"/>
          <w:color w:val="000000"/>
          <w:sz w:val="18"/>
          <w:szCs w:val="18"/>
          <w:bdr w:val="none" w:sz="0" w:space="0" w:color="auto" w:frame="1"/>
        </w:rPr>
        <w:t>  </w:t>
      </w:r>
    </w:p>
    <w:p w14:paraId="3F3919A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egt: [f32; 4], </w:t>
      </w:r>
      <w:r w:rsidRPr="003448D0">
        <w:rPr>
          <w:rFonts w:ascii="Consolas" w:hAnsi="Consolas"/>
          <w:color w:val="008200"/>
          <w:sz w:val="18"/>
          <w:szCs w:val="18"/>
          <w:bdr w:val="none" w:sz="0" w:space="0" w:color="auto" w:frame="1"/>
        </w:rPr>
        <w:t>// Exhuast gas temp deg F</w:t>
      </w:r>
      <w:r w:rsidRPr="003448D0">
        <w:rPr>
          <w:rFonts w:ascii="Consolas" w:hAnsi="Consolas"/>
          <w:color w:val="000000"/>
          <w:sz w:val="18"/>
          <w:szCs w:val="18"/>
          <w:bdr w:val="none" w:sz="0" w:space="0" w:color="auto" w:frame="1"/>
        </w:rPr>
        <w:t>  </w:t>
      </w:r>
    </w:p>
    <w:p w14:paraId="0C9ADE63"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cht: [f32; 4], </w:t>
      </w:r>
      <w:r w:rsidRPr="003448D0">
        <w:rPr>
          <w:rFonts w:ascii="Consolas" w:hAnsi="Consolas"/>
          <w:color w:val="008200"/>
          <w:sz w:val="18"/>
          <w:szCs w:val="18"/>
          <w:bdr w:val="none" w:sz="0" w:space="0" w:color="auto" w:frame="1"/>
        </w:rPr>
        <w:t>// Cylinder head temp deg F</w:t>
      </w:r>
      <w:r w:rsidRPr="003448D0">
        <w:rPr>
          <w:rFonts w:ascii="Consolas" w:hAnsi="Consolas"/>
          <w:color w:val="000000"/>
          <w:sz w:val="18"/>
          <w:szCs w:val="18"/>
          <w:bdr w:val="none" w:sz="0" w:space="0" w:color="auto" w:frame="1"/>
        </w:rPr>
        <w:t>  </w:t>
      </w:r>
    </w:p>
    <w:p w14:paraId="2C523BF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mp_osi: [f32; 4], </w:t>
      </w:r>
      <w:r w:rsidRPr="003448D0">
        <w:rPr>
          <w:rFonts w:ascii="Consolas" w:hAnsi="Consolas"/>
          <w:color w:val="008200"/>
          <w:sz w:val="18"/>
          <w:szCs w:val="18"/>
          <w:bdr w:val="none" w:sz="0" w:space="0" w:color="auto" w:frame="1"/>
        </w:rPr>
        <w:t>// Manifold pressure</w:t>
      </w:r>
      <w:r w:rsidRPr="003448D0">
        <w:rPr>
          <w:rFonts w:ascii="Consolas" w:hAnsi="Consolas"/>
          <w:color w:val="000000"/>
          <w:sz w:val="18"/>
          <w:szCs w:val="18"/>
          <w:bdr w:val="none" w:sz="0" w:space="0" w:color="auto" w:frame="1"/>
        </w:rPr>
        <w:t>  </w:t>
      </w:r>
    </w:p>
    <w:p w14:paraId="69D2DE1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pub tit: [f32; 4], </w:t>
      </w:r>
      <w:r w:rsidRPr="003448D0">
        <w:rPr>
          <w:rFonts w:ascii="Consolas" w:hAnsi="Consolas"/>
          <w:color w:val="008200"/>
          <w:sz w:val="18"/>
          <w:szCs w:val="18"/>
          <w:bdr w:val="none" w:sz="0" w:space="0" w:color="auto" w:frame="1"/>
        </w:rPr>
        <w:t>// Turbine Inlet Temperature</w:t>
      </w:r>
      <w:r w:rsidRPr="003448D0">
        <w:rPr>
          <w:rFonts w:ascii="Consolas" w:hAnsi="Consolas"/>
          <w:color w:val="000000"/>
          <w:sz w:val="18"/>
          <w:szCs w:val="18"/>
          <w:bdr w:val="none" w:sz="0" w:space="0" w:color="auto" w:frame="1"/>
        </w:rPr>
        <w:t>  </w:t>
      </w:r>
    </w:p>
    <w:p w14:paraId="59A04D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oil_temp: [f32; 4], </w:t>
      </w:r>
      <w:r w:rsidRPr="003448D0">
        <w:rPr>
          <w:rFonts w:ascii="Consolas" w:hAnsi="Consolas"/>
          <w:color w:val="008200"/>
          <w:sz w:val="18"/>
          <w:szCs w:val="18"/>
          <w:bdr w:val="none" w:sz="0" w:space="0" w:color="auto" w:frame="1"/>
        </w:rPr>
        <w:t>// Oil temp deg F</w:t>
      </w:r>
      <w:r w:rsidRPr="003448D0">
        <w:rPr>
          <w:rFonts w:ascii="Consolas" w:hAnsi="Consolas"/>
          <w:color w:val="000000"/>
          <w:sz w:val="18"/>
          <w:szCs w:val="18"/>
          <w:bdr w:val="none" w:sz="0" w:space="0" w:color="auto" w:frame="1"/>
        </w:rPr>
        <w:t>  </w:t>
      </w:r>
    </w:p>
    <w:p w14:paraId="75C3C2A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oil_px: [f32; 4], </w:t>
      </w:r>
      <w:r w:rsidRPr="003448D0">
        <w:rPr>
          <w:rFonts w:ascii="Consolas" w:hAnsi="Consolas"/>
          <w:color w:val="008200"/>
          <w:sz w:val="18"/>
          <w:szCs w:val="18"/>
          <w:bdr w:val="none" w:sz="0" w:space="0" w:color="auto" w:frame="1"/>
        </w:rPr>
        <w:t>// Oil pressure psi</w:t>
      </w:r>
      <w:r w:rsidRPr="003448D0">
        <w:rPr>
          <w:rFonts w:ascii="Consolas" w:hAnsi="Consolas"/>
          <w:color w:val="000000"/>
          <w:sz w:val="18"/>
          <w:szCs w:val="18"/>
          <w:bdr w:val="none" w:sz="0" w:space="0" w:color="auto" w:frame="1"/>
        </w:rPr>
        <w:t>  </w:t>
      </w:r>
    </w:p>
    <w:p w14:paraId="720FFF92"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6ACC822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Consumables</w:t>
      </w:r>
      <w:r w:rsidRPr="003448D0">
        <w:rPr>
          <w:rFonts w:ascii="Consolas" w:hAnsi="Consolas"/>
          <w:color w:val="000000"/>
          <w:sz w:val="18"/>
          <w:szCs w:val="18"/>
          <w:bdr w:val="none" w:sz="0" w:space="0" w:color="auto" w:frame="1"/>
        </w:rPr>
        <w:t>  </w:t>
      </w:r>
    </w:p>
    <w:p w14:paraId="42A993E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num_tanks: u32, </w:t>
      </w:r>
      <w:r w:rsidRPr="003448D0">
        <w:rPr>
          <w:rFonts w:ascii="Consolas" w:hAnsi="Consolas"/>
          <w:color w:val="008200"/>
          <w:sz w:val="18"/>
          <w:szCs w:val="18"/>
          <w:bdr w:val="none" w:sz="0" w:space="0" w:color="auto" w:frame="1"/>
        </w:rPr>
        <w:t>// Max number of fuel tanks</w:t>
      </w:r>
      <w:r w:rsidRPr="003448D0">
        <w:rPr>
          <w:rFonts w:ascii="Consolas" w:hAnsi="Consolas"/>
          <w:color w:val="000000"/>
          <w:sz w:val="18"/>
          <w:szCs w:val="18"/>
          <w:bdr w:val="none" w:sz="0" w:space="0" w:color="auto" w:frame="1"/>
        </w:rPr>
        <w:t>  </w:t>
      </w:r>
    </w:p>
    <w:p w14:paraId="7E9B72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fuel_quantity: [f32; 4],   </w:t>
      </w:r>
    </w:p>
    <w:p w14:paraId="2C86C4E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493C633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Gear status</w:t>
      </w:r>
      <w:r w:rsidRPr="003448D0">
        <w:rPr>
          <w:rFonts w:ascii="Consolas" w:hAnsi="Consolas"/>
          <w:color w:val="000000"/>
          <w:sz w:val="18"/>
          <w:szCs w:val="18"/>
          <w:bdr w:val="none" w:sz="0" w:space="0" w:color="auto" w:frame="1"/>
        </w:rPr>
        <w:t>  </w:t>
      </w:r>
    </w:p>
    <w:p w14:paraId="2CB780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num_wheels: u32,   </w:t>
      </w:r>
    </w:p>
    <w:p w14:paraId="16C33C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wow: [f32; 3],   </w:t>
      </w:r>
    </w:p>
    <w:p w14:paraId="5AE2E2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gear_pos: [f32; 3],  </w:t>
      </w:r>
    </w:p>
    <w:p w14:paraId="4D0938E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gear_steer: [f32; 3],  </w:t>
      </w:r>
    </w:p>
    <w:p w14:paraId="75D8722B"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gear_compression: [f32; 3],  </w:t>
      </w:r>
    </w:p>
    <w:p w14:paraId="0BA0D8A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34A544D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Environment</w:t>
      </w:r>
      <w:r w:rsidRPr="003448D0">
        <w:rPr>
          <w:rFonts w:ascii="Consolas" w:hAnsi="Consolas"/>
          <w:color w:val="000000"/>
          <w:sz w:val="18"/>
          <w:szCs w:val="18"/>
          <w:bdr w:val="none" w:sz="0" w:space="0" w:color="auto" w:frame="1"/>
        </w:rPr>
        <w:t>  </w:t>
      </w:r>
    </w:p>
    <w:p w14:paraId="434E6D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cur_time: f32, </w:t>
      </w:r>
      <w:r w:rsidRPr="003448D0">
        <w:rPr>
          <w:rFonts w:ascii="Consolas" w:hAnsi="Consolas"/>
          <w:color w:val="008200"/>
          <w:sz w:val="18"/>
          <w:szCs w:val="18"/>
          <w:bdr w:val="none" w:sz="0" w:space="0" w:color="auto" w:frame="1"/>
        </w:rPr>
        <w:t>// current unix time</w:t>
      </w:r>
      <w:r w:rsidRPr="003448D0">
        <w:rPr>
          <w:rFonts w:ascii="Consolas" w:hAnsi="Consolas"/>
          <w:color w:val="000000"/>
          <w:sz w:val="18"/>
          <w:szCs w:val="18"/>
          <w:bdr w:val="none" w:sz="0" w:space="0" w:color="auto" w:frame="1"/>
        </w:rPr>
        <w:t>  </w:t>
      </w:r>
    </w:p>
    <w:p w14:paraId="32B8A01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warp: f32, </w:t>
      </w:r>
      <w:r w:rsidRPr="003448D0">
        <w:rPr>
          <w:rFonts w:ascii="Consolas" w:hAnsi="Consolas"/>
          <w:color w:val="008200"/>
          <w:sz w:val="18"/>
          <w:szCs w:val="18"/>
          <w:bdr w:val="none" w:sz="0" w:space="0" w:color="auto" w:frame="1"/>
        </w:rPr>
        <w:t>// offset in seconds to unix time</w:t>
      </w:r>
      <w:r w:rsidRPr="003448D0">
        <w:rPr>
          <w:rFonts w:ascii="Consolas" w:hAnsi="Consolas"/>
          <w:color w:val="000000"/>
          <w:sz w:val="18"/>
          <w:szCs w:val="18"/>
          <w:bdr w:val="none" w:sz="0" w:space="0" w:color="auto" w:frame="1"/>
        </w:rPr>
        <w:t>  </w:t>
      </w:r>
    </w:p>
    <w:p w14:paraId="6FE2A5A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visibility: f32, </w:t>
      </w:r>
      <w:r w:rsidRPr="003448D0">
        <w:rPr>
          <w:rFonts w:ascii="Consolas" w:hAnsi="Consolas"/>
          <w:color w:val="008200"/>
          <w:sz w:val="18"/>
          <w:szCs w:val="18"/>
          <w:bdr w:val="none" w:sz="0" w:space="0" w:color="auto" w:frame="1"/>
        </w:rPr>
        <w:t>// visibility in meters (for env. effects)</w:t>
      </w:r>
      <w:r w:rsidRPr="003448D0">
        <w:rPr>
          <w:rFonts w:ascii="Consolas" w:hAnsi="Consolas"/>
          <w:color w:val="000000"/>
          <w:sz w:val="18"/>
          <w:szCs w:val="18"/>
          <w:bdr w:val="none" w:sz="0" w:space="0" w:color="auto" w:frame="1"/>
        </w:rPr>
        <w:t>  </w:t>
      </w:r>
    </w:p>
    <w:p w14:paraId="64FA48A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0C1AC5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Control surface positions (normalized values)</w:t>
      </w:r>
      <w:r w:rsidRPr="003448D0">
        <w:rPr>
          <w:rFonts w:ascii="Consolas" w:hAnsi="Consolas"/>
          <w:color w:val="000000"/>
          <w:sz w:val="18"/>
          <w:szCs w:val="18"/>
          <w:bdr w:val="none" w:sz="0" w:space="0" w:color="auto" w:frame="1"/>
        </w:rPr>
        <w:t>  </w:t>
      </w:r>
    </w:p>
    <w:p w14:paraId="50FD93F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 f32,  </w:t>
      </w:r>
    </w:p>
    <w:p w14:paraId="2B226F6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elevator_trim_tab: f32,   </w:t>
      </w:r>
    </w:p>
    <w:p w14:paraId="63199CB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left_flap: f32,  </w:t>
      </w:r>
    </w:p>
    <w:p w14:paraId="689EC6F7"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right_flap: f32,  </w:t>
      </w:r>
    </w:p>
    <w:p w14:paraId="2E43D66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left_aileron: f32,   </w:t>
      </w:r>
    </w:p>
    <w:p w14:paraId="7B863EF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right_aileron: f32,   </w:t>
      </w:r>
    </w:p>
    <w:p w14:paraId="682A26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rudder: f32,   </w:t>
      </w:r>
    </w:p>
    <w:p w14:paraId="3419B3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nose_wheel: f32,  </w:t>
      </w:r>
    </w:p>
    <w:p w14:paraId="58F4FB23"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speedbrake: f32,  </w:t>
      </w:r>
    </w:p>
    <w:p w14:paraId="49535C6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spoilers: f32,  </w:t>
      </w:r>
    </w:p>
    <w:p w14:paraId="1E0C004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3BD33F3" w14:textId="3CC0E67E" w:rsidR="003448D0" w:rsidRDefault="003448D0" w:rsidP="000A7840"/>
    <w:p w14:paraId="4F5743FE" w14:textId="594E0B70" w:rsidR="003448D0" w:rsidRDefault="003448D0" w:rsidP="000A7840"/>
    <w:p w14:paraId="2219B54F" w14:textId="03FAB760" w:rsidR="003448D0" w:rsidRDefault="003448D0" w:rsidP="000A7840"/>
    <w:p w14:paraId="44598344" w14:textId="77777777" w:rsidR="003448D0" w:rsidRDefault="003448D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194B8C18" w14:textId="0189EB9D"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64" w:name="_Toc62935977"/>
      <w:r w:rsidRPr="00B16165">
        <w:rPr>
          <w:sz w:val="29"/>
          <w:szCs w:val="29"/>
        </w:rPr>
        <w:lastRenderedPageBreak/>
        <w:t>Appendix B: Flight Simulator Keyboard Controls</w:t>
      </w:r>
      <w:bookmarkEnd w:id="264"/>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65" w:name="_Toc62649150"/>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65"/>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66" w:name="_Toc62649151"/>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66"/>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67" w:name="_Toc62935978"/>
      <w:r>
        <w:rPr>
          <w:sz w:val="29"/>
          <w:szCs w:val="29"/>
        </w:rPr>
        <w:lastRenderedPageBreak/>
        <w:t xml:space="preserve">Appendix C: </w:t>
      </w:r>
      <w:r w:rsidR="000357C7">
        <w:rPr>
          <w:sz w:val="29"/>
          <w:szCs w:val="29"/>
        </w:rPr>
        <w:t>Palmer</w:t>
      </w:r>
      <w:r w:rsidR="00EA49F9">
        <w:rPr>
          <w:sz w:val="29"/>
          <w:szCs w:val="29"/>
        </w:rPr>
        <w:t xml:space="preserve">-based </w:t>
      </w:r>
      <w:r>
        <w:rPr>
          <w:sz w:val="29"/>
          <w:szCs w:val="29"/>
        </w:rPr>
        <w:t>Flight Simulator Code</w:t>
      </w:r>
      <w:bookmarkEnd w:id="267"/>
    </w:p>
    <w:p w14:paraId="1282DD39" w14:textId="0EF27DA3" w:rsidR="0010661A" w:rsidRDefault="0010661A" w:rsidP="0010661A">
      <w:pPr>
        <w:pStyle w:val="Heading2"/>
        <w:numPr>
          <w:ilvl w:val="1"/>
          <w:numId w:val="35"/>
        </w:numPr>
        <w:spacing w:before="100" w:beforeAutospacing="1" w:after="100" w:afterAutospacing="1"/>
      </w:pPr>
      <w:bookmarkStart w:id="268" w:name="_Toc62935979"/>
      <w:r>
        <w:t>Components</w:t>
      </w:r>
      <w:bookmarkEnd w:id="268"/>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CFF4BA3" w14:textId="5CB59833" w:rsidR="009C5A5B" w:rsidRDefault="009C5A5B" w:rsidP="007C4901">
      <w:pPr>
        <w:shd w:val="clear" w:color="auto" w:fill="FFFFFF"/>
        <w:spacing w:line="285" w:lineRule="atLeast"/>
        <w:rPr>
          <w:rFonts w:ascii="Consolas" w:hAnsi="Consolas"/>
          <w:color w:val="000000"/>
          <w:sz w:val="21"/>
          <w:szCs w:val="21"/>
        </w:rPr>
      </w:pPr>
    </w:p>
    <w:p w14:paraId="3D9CCE0B" w14:textId="4C59CA25" w:rsidR="00E46C16" w:rsidRDefault="00E46C16" w:rsidP="007C4901">
      <w:pPr>
        <w:shd w:val="clear" w:color="auto" w:fill="FFFFFF"/>
        <w:spacing w:line="285" w:lineRule="atLeast"/>
        <w:rPr>
          <w:rFonts w:ascii="Consolas" w:hAnsi="Consolas"/>
          <w:color w:val="000000"/>
          <w:sz w:val="21"/>
          <w:szCs w:val="21"/>
        </w:rPr>
      </w:pPr>
    </w:p>
    <w:p w14:paraId="2BACBBAB" w14:textId="598EBF1E" w:rsidR="00E46C16" w:rsidRDefault="00E46C16" w:rsidP="007C4901">
      <w:pPr>
        <w:shd w:val="clear" w:color="auto" w:fill="FFFFFF"/>
        <w:spacing w:line="285" w:lineRule="atLeast"/>
        <w:rPr>
          <w:rFonts w:ascii="Consolas" w:hAnsi="Consolas"/>
          <w:color w:val="000000"/>
          <w:sz w:val="21"/>
          <w:szCs w:val="21"/>
        </w:rPr>
      </w:pPr>
    </w:p>
    <w:p w14:paraId="5446C148" w14:textId="653B20D2" w:rsidR="00E46C16" w:rsidRDefault="00E46C16" w:rsidP="007C4901">
      <w:pPr>
        <w:shd w:val="clear" w:color="auto" w:fill="FFFFFF"/>
        <w:spacing w:line="285" w:lineRule="atLeast"/>
        <w:rPr>
          <w:rFonts w:ascii="Consolas" w:hAnsi="Consolas"/>
          <w:color w:val="000000"/>
          <w:sz w:val="21"/>
          <w:szCs w:val="21"/>
        </w:rPr>
      </w:pPr>
    </w:p>
    <w:p w14:paraId="286706F6" w14:textId="77777777" w:rsidR="00E46C16" w:rsidRDefault="00E46C16"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lastRenderedPageBreak/>
        <w:t>Src/palmer_fdm/</w:t>
      </w:r>
      <w:r>
        <w:rPr>
          <w:rFonts w:ascii="Courier New" w:hAnsi="Courier New" w:cs="Courier New"/>
        </w:rPr>
        <w:t>components/component_packet</w:t>
      </w:r>
      <w:r w:rsidRPr="00371158">
        <w:rPr>
          <w:rFonts w:ascii="Courier New" w:hAnsi="Courier New" w:cs="Courier New"/>
        </w:rPr>
        <w:t>.rs</w:t>
      </w:r>
    </w:p>
    <w:p w14:paraId="2476021C" w14:textId="3F47A8F7" w:rsidR="00944D2A" w:rsidRDefault="009F7334" w:rsidP="00E46C16">
      <w:pPr>
        <w:shd w:val="clear" w:color="auto" w:fill="FFFFFF"/>
        <w:spacing w:line="285" w:lineRule="atLeast"/>
      </w:pPr>
      <w:r>
        <w:rPr>
          <w:rFonts w:ascii="Consolas" w:hAnsi="Consolas"/>
          <w:color w:val="008000"/>
          <w:sz w:val="21"/>
          <w:szCs w:val="21"/>
        </w:rPr>
        <w:br/>
      </w:r>
    </w:p>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69" w:name="_Toc62935980"/>
      <w:r>
        <w:t>Systems</w:t>
      </w:r>
      <w:bookmarkEnd w:id="269"/>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systems/system_flight_control</w:t>
      </w:r>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systems/system_make_packet</w:t>
      </w:r>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systems/system_send_packet</w:t>
      </w:r>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70" w:name="_Toc62935981"/>
      <w:r>
        <w:lastRenderedPageBreak/>
        <w:t>Resources</w:t>
      </w:r>
      <w:bookmarkEnd w:id="270"/>
    </w:p>
    <w:p w14:paraId="1B3BC028" w14:textId="6F33CCA7" w:rsidR="007453A9" w:rsidRPr="00E46C16"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71" w:name="_Toc62935982"/>
      <w:r>
        <w:t>Examples</w:t>
      </w:r>
      <w:bookmarkEnd w:id="271"/>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0EC80FF5" w14:textId="4C35591F" w:rsidR="00EC4969" w:rsidRDefault="00EC4969" w:rsidP="00EC4969"/>
    <w:p w14:paraId="35A8D4ED" w14:textId="73064A17" w:rsidR="00E46C16" w:rsidRDefault="00E46C16" w:rsidP="00EC4969"/>
    <w:p w14:paraId="53554E30" w14:textId="004C06A7" w:rsidR="00E46C16" w:rsidRDefault="00E46C16" w:rsidP="00EC4969"/>
    <w:p w14:paraId="7FA7F793" w14:textId="77777777" w:rsidR="00E46C16" w:rsidRPr="00EC4969" w:rsidRDefault="00E46C16"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72" w:name="_Toc62935983"/>
      <w:r>
        <w:t>Integration Test</w:t>
      </w:r>
      <w:bookmarkEnd w:id="272"/>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73" w:name="_Toc62935984"/>
      <w:r>
        <w:rPr>
          <w:sz w:val="29"/>
          <w:szCs w:val="29"/>
        </w:rPr>
        <w:lastRenderedPageBreak/>
        <w:t>Appendix D: Bourg-ba</w:t>
      </w:r>
      <w:r w:rsidR="005F3DD6">
        <w:rPr>
          <w:sz w:val="29"/>
          <w:szCs w:val="29"/>
        </w:rPr>
        <w:t>sed</w:t>
      </w:r>
      <w:r w:rsidR="000357C7">
        <w:rPr>
          <w:sz w:val="29"/>
          <w:szCs w:val="29"/>
        </w:rPr>
        <w:t xml:space="preserve"> Flight Simulator Code</w:t>
      </w:r>
      <w:bookmarkEnd w:id="273"/>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74" w:name="_Toc62140005"/>
      <w:bookmarkStart w:id="275" w:name="_Toc62474377"/>
      <w:bookmarkStart w:id="276" w:name="_Toc62935876"/>
      <w:bookmarkStart w:id="277" w:name="_Toc62935985"/>
      <w:bookmarkEnd w:id="274"/>
      <w:bookmarkEnd w:id="275"/>
      <w:bookmarkEnd w:id="276"/>
      <w:bookmarkEnd w:id="277"/>
    </w:p>
    <w:p w14:paraId="31015C87" w14:textId="190343BE" w:rsidR="000357C7" w:rsidRDefault="0076469C" w:rsidP="0076469C">
      <w:pPr>
        <w:pStyle w:val="Heading2"/>
        <w:numPr>
          <w:ilvl w:val="1"/>
          <w:numId w:val="35"/>
        </w:numPr>
      </w:pPr>
      <w:bookmarkStart w:id="278" w:name="_Toc62935986"/>
      <w:r>
        <w:t>Common Modules</w:t>
      </w:r>
      <w:bookmarkEnd w:id="278"/>
    </w:p>
    <w:p w14:paraId="7E5C6046" w14:textId="6C23D390" w:rsidR="0076469C" w:rsidRDefault="0076469C" w:rsidP="0076469C">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t>Src/bourg_fdm/common/matrix.rs</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79" w:name="_Toc62935987"/>
      <w:r>
        <w:t>Components</w:t>
      </w:r>
      <w:bookmarkEnd w:id="279"/>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80" w:name="_Toc62935988"/>
      <w:r>
        <w:t>Systems</w:t>
      </w:r>
      <w:bookmarkEnd w:id="280"/>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4A57E038" w:rsidR="00AC2568" w:rsidRPr="00E46C16" w:rsidRDefault="00AC2568" w:rsidP="00AC2568">
      <w:pPr>
        <w:pStyle w:val="ListParagraph"/>
        <w:numPr>
          <w:ilvl w:val="0"/>
          <w:numId w:val="37"/>
        </w:numPr>
        <w:spacing w:before="100" w:beforeAutospacing="1" w:after="100" w:afterAutospacing="1"/>
      </w:pPr>
      <w:r>
        <w:rPr>
          <w:rFonts w:ascii="Courier New" w:hAnsi="Courier New" w:cs="Courier New"/>
        </w:rPr>
        <w:lastRenderedPageBreak/>
        <w:t xml:space="preserve">Src/bourg_fdm/systems/system_send_packet.rs </w:t>
      </w:r>
    </w:p>
    <w:p w14:paraId="28419F62" w14:textId="6E4C8619" w:rsidR="00E46C16" w:rsidRDefault="00E46C16" w:rsidP="00E46C16">
      <w:pPr>
        <w:spacing w:before="100" w:beforeAutospacing="1" w:after="100" w:afterAutospacing="1"/>
      </w:pPr>
    </w:p>
    <w:p w14:paraId="08C15A68" w14:textId="5C7FED6A" w:rsidR="00E46C16" w:rsidRDefault="00E46C16" w:rsidP="00E46C16">
      <w:pPr>
        <w:spacing w:before="100" w:beforeAutospacing="1" w:after="100" w:afterAutospacing="1"/>
      </w:pPr>
    </w:p>
    <w:p w14:paraId="32C3F3C5" w14:textId="01155941" w:rsidR="00E46C16" w:rsidRDefault="00E46C16" w:rsidP="00E46C16">
      <w:pPr>
        <w:spacing w:before="100" w:beforeAutospacing="1" w:after="100" w:afterAutospacing="1"/>
      </w:pPr>
    </w:p>
    <w:p w14:paraId="2B0DCC3C" w14:textId="332C6B5B" w:rsidR="00E46C16" w:rsidRDefault="00E46C16" w:rsidP="00E46C16">
      <w:pPr>
        <w:spacing w:before="100" w:beforeAutospacing="1" w:after="100" w:afterAutospacing="1"/>
      </w:pPr>
    </w:p>
    <w:p w14:paraId="4A1F4665" w14:textId="4FDE495E" w:rsidR="00E46C16" w:rsidRDefault="00E46C16" w:rsidP="00E46C16">
      <w:pPr>
        <w:spacing w:before="100" w:beforeAutospacing="1" w:after="100" w:afterAutospacing="1"/>
      </w:pPr>
    </w:p>
    <w:p w14:paraId="1DB16D59" w14:textId="77857BA0" w:rsidR="00E46C16" w:rsidRDefault="00E46C16" w:rsidP="00E46C16">
      <w:pPr>
        <w:spacing w:before="100" w:beforeAutospacing="1" w:after="100" w:afterAutospacing="1"/>
      </w:pPr>
    </w:p>
    <w:p w14:paraId="56E492FF" w14:textId="5BF77702" w:rsidR="00E46C16" w:rsidRDefault="00E46C16" w:rsidP="00E46C16">
      <w:pPr>
        <w:spacing w:before="100" w:beforeAutospacing="1" w:after="100" w:afterAutospacing="1"/>
      </w:pPr>
    </w:p>
    <w:p w14:paraId="3F9D641D" w14:textId="232FA158" w:rsidR="00E46C16" w:rsidRDefault="00E46C16" w:rsidP="00E46C16">
      <w:pPr>
        <w:spacing w:before="100" w:beforeAutospacing="1" w:after="100" w:afterAutospacing="1"/>
      </w:pPr>
    </w:p>
    <w:p w14:paraId="754D7679" w14:textId="77777777" w:rsidR="00E46C16" w:rsidRPr="00DF5C9E" w:rsidRDefault="00E46C16" w:rsidP="00E46C16">
      <w:pPr>
        <w:spacing w:before="100" w:beforeAutospacing="1" w:after="100" w:afterAutospacing="1"/>
      </w:pPr>
    </w:p>
    <w:p w14:paraId="21F65B9A" w14:textId="2BC29626" w:rsidR="00944D2A" w:rsidRDefault="00E556A0" w:rsidP="00E556A0">
      <w:pPr>
        <w:pStyle w:val="Heading2"/>
        <w:numPr>
          <w:ilvl w:val="1"/>
          <w:numId w:val="35"/>
        </w:numPr>
      </w:pPr>
      <w:bookmarkStart w:id="281" w:name="_Toc62935989"/>
      <w:r>
        <w:t>Resources</w:t>
      </w:r>
      <w:bookmarkEnd w:id="281"/>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lastRenderedPageBreak/>
        <w:t xml:space="preserve">Src/bourg_fdm/resources/delta_thrust.rs </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82" w:name="_Toc62935990"/>
      <w:r>
        <w:t>Examples</w:t>
      </w:r>
      <w:bookmarkEnd w:id="282"/>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40F930B4" w14:textId="77777777" w:rsidR="00E46C16" w:rsidRDefault="00E46C16" w:rsidP="007E4CFC">
      <w:pPr>
        <w:shd w:val="clear" w:color="auto" w:fill="FFFFFF"/>
        <w:spacing w:after="240" w:line="285" w:lineRule="atLeast"/>
        <w:rPr>
          <w:rFonts w:ascii="Consolas" w:hAnsi="Consolas"/>
          <w:color w:val="000000"/>
          <w:sz w:val="21"/>
          <w:szCs w:val="21"/>
        </w:rPr>
      </w:pPr>
    </w:p>
    <w:p w14:paraId="1C2125F6" w14:textId="77777777" w:rsidR="00E46C16" w:rsidRDefault="00E46C16" w:rsidP="007E4CFC">
      <w:pPr>
        <w:shd w:val="clear" w:color="auto" w:fill="FFFFFF"/>
        <w:spacing w:after="240" w:line="285" w:lineRule="atLeast"/>
        <w:rPr>
          <w:rFonts w:ascii="Consolas" w:hAnsi="Consolas"/>
          <w:color w:val="000000"/>
          <w:sz w:val="21"/>
          <w:szCs w:val="21"/>
        </w:rPr>
      </w:pPr>
    </w:p>
    <w:p w14:paraId="590360EE" w14:textId="77777777" w:rsidR="00E46C16" w:rsidRDefault="00E46C16" w:rsidP="007E4CFC">
      <w:pPr>
        <w:shd w:val="clear" w:color="auto" w:fill="FFFFFF"/>
        <w:spacing w:after="240" w:line="285" w:lineRule="atLeast"/>
        <w:rPr>
          <w:rFonts w:ascii="Consolas" w:hAnsi="Consolas"/>
          <w:color w:val="000000"/>
          <w:sz w:val="21"/>
          <w:szCs w:val="21"/>
        </w:rPr>
      </w:pPr>
    </w:p>
    <w:p w14:paraId="512398AA" w14:textId="77777777" w:rsidR="00E46C16" w:rsidRDefault="00E46C16" w:rsidP="007E4CFC">
      <w:pPr>
        <w:shd w:val="clear" w:color="auto" w:fill="FFFFFF"/>
        <w:spacing w:after="240" w:line="285" w:lineRule="atLeast"/>
        <w:rPr>
          <w:rFonts w:ascii="Consolas" w:hAnsi="Consolas"/>
          <w:color w:val="000000"/>
          <w:sz w:val="21"/>
          <w:szCs w:val="21"/>
        </w:rPr>
      </w:pPr>
    </w:p>
    <w:p w14:paraId="22250C7E" w14:textId="0AED6AB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83" w:name="_Toc62935991"/>
      <w:r>
        <w:lastRenderedPageBreak/>
        <w:t>Integration Test</w:t>
      </w:r>
      <w:bookmarkEnd w:id="283"/>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425D32A" w14:textId="7739D869"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84" w:name="_Toc62935992"/>
      <w:r>
        <w:rPr>
          <w:sz w:val="29"/>
          <w:szCs w:val="29"/>
        </w:rPr>
        <w:lastRenderedPageBreak/>
        <w:t>Bibliography</w:t>
      </w:r>
      <w:bookmarkEnd w:id="284"/>
    </w:p>
    <w:p w14:paraId="4FC7EB25" w14:textId="24D99CDD" w:rsidR="00EB651A" w:rsidRPr="00EB651A" w:rsidRDefault="00472C76" w:rsidP="00EB651A">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B651A" w:rsidRPr="00EB651A">
        <w:rPr>
          <w:noProof/>
          <w:szCs w:val="24"/>
        </w:rPr>
        <w:t>[1]</w:t>
      </w:r>
      <w:r w:rsidR="00EB651A" w:rsidRPr="00EB651A">
        <w:rPr>
          <w:noProof/>
          <w:szCs w:val="24"/>
        </w:rPr>
        <w:tab/>
        <w:t>slide-rs hackers, “Specs.” https://crates.io/crates/specs.</w:t>
      </w:r>
    </w:p>
    <w:p w14:paraId="4394B78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w:t>
      </w:r>
      <w:r w:rsidRPr="00EB651A">
        <w:rPr>
          <w:noProof/>
          <w:szCs w:val="24"/>
        </w:rPr>
        <w:tab/>
        <w:t xml:space="preserve">G. Palmer, </w:t>
      </w:r>
      <w:r w:rsidRPr="00EB651A">
        <w:rPr>
          <w:i/>
          <w:iCs/>
          <w:noProof/>
          <w:szCs w:val="24"/>
        </w:rPr>
        <w:t>Physics for game programmers</w:t>
      </w:r>
      <w:r w:rsidRPr="00EB651A">
        <w:rPr>
          <w:noProof/>
          <w:szCs w:val="24"/>
        </w:rPr>
        <w:t>. Apress, 2005.</w:t>
      </w:r>
    </w:p>
    <w:p w14:paraId="3B5225D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w:t>
      </w:r>
      <w:r w:rsidRPr="00EB651A">
        <w:rPr>
          <w:noProof/>
          <w:szCs w:val="24"/>
        </w:rPr>
        <w:tab/>
        <w:t xml:space="preserve">D. M. Bourg and B. Bywalec, </w:t>
      </w:r>
      <w:r w:rsidRPr="00EB651A">
        <w:rPr>
          <w:i/>
          <w:iCs/>
          <w:noProof/>
          <w:szCs w:val="24"/>
        </w:rPr>
        <w:t>Physics for Game Developers, Second Edition</w:t>
      </w:r>
      <w:r w:rsidRPr="00EB651A">
        <w:rPr>
          <w:noProof/>
          <w:szCs w:val="24"/>
        </w:rPr>
        <w:t>. O’Reilly Media, 2013.</w:t>
      </w:r>
    </w:p>
    <w:p w14:paraId="59817FF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w:t>
      </w:r>
      <w:r w:rsidRPr="00EB651A">
        <w:rPr>
          <w:noProof/>
          <w:szCs w:val="24"/>
        </w:rPr>
        <w:tab/>
        <w:t>“FlightGear Flight Simulator.” https://www.flightgear.org/.</w:t>
      </w:r>
    </w:p>
    <w:p w14:paraId="58180E8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[5]</w:t>
      </w:r>
      <w:r w:rsidRPr="00EB651A">
        <w:rPr>
          <w:noProof/>
          <w:szCs w:val="24"/>
        </w:rPr>
        <w:tab/>
        <w:t xml:space="preserve">R. R. Hill and J. O. Miller, “A History Of United States Military Simulation,” </w:t>
      </w:r>
      <w:r w:rsidRPr="00EB651A">
        <w:rPr>
          <w:i/>
          <w:iCs/>
          <w:noProof/>
          <w:szCs w:val="24"/>
        </w:rPr>
        <w:t>2017 Winter Simul. Conf.</w:t>
      </w:r>
      <w:r w:rsidRPr="00EB651A">
        <w:rPr>
          <w:noProof/>
          <w:szCs w:val="24"/>
        </w:rPr>
        <w:t>, 2017.</w:t>
      </w:r>
    </w:p>
    <w:p w14:paraId="2DF280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[6]</w:t>
      </w:r>
      <w:r w:rsidRPr="00EB651A">
        <w:rPr>
          <w:noProof/>
          <w:szCs w:val="24"/>
        </w:rPr>
        <w:tab/>
        <w:t>J. A. Vagedes, “A Study of Execution Performance for Rust-Based Object vs Data Oriented Architectures,” Air Force Institute of Technology, 2020.</w:t>
      </w:r>
    </w:p>
    <w:p w14:paraId="4B421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[7]</w:t>
      </w:r>
      <w:r w:rsidRPr="00EB651A">
        <w:rPr>
          <w:noProof/>
          <w:szCs w:val="24"/>
        </w:rPr>
        <w:tab/>
        <w:t>“Create a world with more play,” 2020. https://unity.com/solutions/game.</w:t>
      </w:r>
    </w:p>
    <w:p w14:paraId="4275190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[8]</w:t>
      </w:r>
      <w:r w:rsidRPr="00EB651A">
        <w:rPr>
          <w:noProof/>
          <w:szCs w:val="24"/>
        </w:rPr>
        <w:tab/>
        <w:t>“Unity helps bring the masses together in Mediatonic’s absurd multiplayer,” 2020. https://unity.com/case-study/mediatonic-fall-guys.</w:t>
      </w:r>
    </w:p>
    <w:p w14:paraId="214DAA6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[9]</w:t>
      </w:r>
      <w:r w:rsidRPr="00EB651A">
        <w:rPr>
          <w:noProof/>
          <w:szCs w:val="24"/>
        </w:rPr>
        <w:tab/>
        <w:t xml:space="preserve">“Flight Dynamics Model,” </w:t>
      </w:r>
      <w:r w:rsidRPr="00EB651A">
        <w:rPr>
          <w:i/>
          <w:iCs/>
          <w:noProof/>
          <w:szCs w:val="24"/>
        </w:rPr>
        <w:t>FlightGear Wiki</w:t>
      </w:r>
      <w:r w:rsidRPr="00EB651A">
        <w:rPr>
          <w:noProof/>
          <w:szCs w:val="24"/>
        </w:rPr>
        <w:t>. http://wiki.flightgear.org/Flight_Dynamics_Model.</w:t>
      </w:r>
    </w:p>
    <w:p w14:paraId="3B8E5C1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[10]</w:t>
      </w:r>
      <w:r w:rsidRPr="00EB651A">
        <w:rPr>
          <w:noProof/>
          <w:szCs w:val="24"/>
        </w:rPr>
        <w:tab/>
        <w:t xml:space="preserve">“Degrees of freedom (mechanics),” </w:t>
      </w:r>
      <w:r w:rsidRPr="00EB651A">
        <w:rPr>
          <w:i/>
          <w:iCs/>
          <w:noProof/>
          <w:szCs w:val="24"/>
        </w:rPr>
        <w:t>Wikipedia</w:t>
      </w:r>
      <w:r w:rsidRPr="00EB651A">
        <w:rPr>
          <w:noProof/>
          <w:szCs w:val="24"/>
        </w:rPr>
        <w:t>, 2020. https://en.wikipedia.org/wiki/Degrees_of_freedom_(mechanics).</w:t>
      </w:r>
    </w:p>
    <w:p w14:paraId="5F6F230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[11]</w:t>
      </w:r>
      <w:r w:rsidRPr="00EB651A">
        <w:rPr>
          <w:noProof/>
          <w:szCs w:val="24"/>
        </w:rPr>
        <w:tab/>
        <w:t xml:space="preserve">M. T.S., </w:t>
      </w:r>
      <w:r w:rsidRPr="00EB651A">
        <w:rPr>
          <w:i/>
          <w:iCs/>
          <w:noProof/>
          <w:szCs w:val="24"/>
        </w:rPr>
        <w:t>Rust In Action</w:t>
      </w:r>
      <w:r w:rsidRPr="00EB651A">
        <w:rPr>
          <w:noProof/>
          <w:szCs w:val="24"/>
        </w:rPr>
        <w:t>, Manning Ea. Manning Publications, 2019.</w:t>
      </w:r>
    </w:p>
    <w:p w14:paraId="459F095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[12]</w:t>
      </w:r>
      <w:r w:rsidRPr="00EB651A">
        <w:rPr>
          <w:noProof/>
          <w:szCs w:val="24"/>
        </w:rPr>
        <w:tab/>
        <w:t xml:space="preserve">W. Durham, </w:t>
      </w:r>
      <w:r w:rsidRPr="00EB651A">
        <w:rPr>
          <w:i/>
          <w:iCs/>
          <w:noProof/>
          <w:szCs w:val="24"/>
        </w:rPr>
        <w:t>Aircraft Flight Dynamics and Control</w:t>
      </w:r>
      <w:r w:rsidRPr="00EB651A">
        <w:rPr>
          <w:noProof/>
          <w:szCs w:val="24"/>
        </w:rPr>
        <w:t>. Wiley, 2013.</w:t>
      </w:r>
    </w:p>
    <w:p w14:paraId="013589D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[13]</w:t>
      </w:r>
      <w:r w:rsidRPr="00EB651A">
        <w:rPr>
          <w:noProof/>
          <w:szCs w:val="24"/>
        </w:rPr>
        <w:tab/>
        <w:t xml:space="preserve">“Flight dynamics (fixed-wing aircraft),” </w:t>
      </w:r>
      <w:r w:rsidRPr="00EB651A">
        <w:rPr>
          <w:i/>
          <w:iCs/>
          <w:noProof/>
          <w:szCs w:val="24"/>
        </w:rPr>
        <w:t>Wikipedia</w:t>
      </w:r>
      <w:r w:rsidRPr="00EB651A">
        <w:rPr>
          <w:noProof/>
          <w:szCs w:val="24"/>
        </w:rPr>
        <w:t>, 2020. https://en.wikipedia.org/wiki/Flight_dynamics_(fixed-wing_aircraft).</w:t>
      </w:r>
    </w:p>
    <w:p w14:paraId="7DF520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[14]</w:t>
      </w:r>
      <w:r w:rsidRPr="00EB651A">
        <w:rPr>
          <w:noProof/>
          <w:szCs w:val="24"/>
        </w:rPr>
        <w:tab/>
        <w:t xml:space="preserve">“Airfoil,” </w:t>
      </w:r>
      <w:r w:rsidRPr="00EB651A">
        <w:rPr>
          <w:i/>
          <w:iCs/>
          <w:noProof/>
          <w:szCs w:val="24"/>
        </w:rPr>
        <w:t>Wikipedia</w:t>
      </w:r>
      <w:r w:rsidRPr="00EB651A">
        <w:rPr>
          <w:noProof/>
          <w:szCs w:val="24"/>
        </w:rPr>
        <w:t>, 2020. https://en.wikipedia.org/wiki/Airfoil.</w:t>
      </w:r>
    </w:p>
    <w:p w14:paraId="3FFACDD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[15]</w:t>
      </w:r>
      <w:r w:rsidRPr="00EB651A">
        <w:rPr>
          <w:noProof/>
          <w:szCs w:val="24"/>
        </w:rPr>
        <w:tab/>
        <w:t xml:space="preserve">“Flight control surfaces,” </w:t>
      </w:r>
      <w:r w:rsidRPr="00EB651A">
        <w:rPr>
          <w:i/>
          <w:iCs/>
          <w:noProof/>
          <w:szCs w:val="24"/>
        </w:rPr>
        <w:t>Wikipedia</w:t>
      </w:r>
      <w:r w:rsidRPr="00EB651A">
        <w:rPr>
          <w:noProof/>
          <w:szCs w:val="24"/>
        </w:rPr>
        <w:t>, 2020. https://en.wikipedia.org/wiki/Flight_control_surfaces.</w:t>
      </w:r>
    </w:p>
    <w:p w14:paraId="13B7E41D"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[16]</w:t>
      </w:r>
      <w:r w:rsidRPr="00EB651A">
        <w:rPr>
          <w:noProof/>
          <w:szCs w:val="24"/>
        </w:rPr>
        <w:tab/>
        <w:t xml:space="preserve">“Local tangent plane coordinates,” </w:t>
      </w:r>
      <w:r w:rsidRPr="00EB651A">
        <w:rPr>
          <w:i/>
          <w:iCs/>
          <w:noProof/>
          <w:szCs w:val="24"/>
        </w:rPr>
        <w:t>Wikipedia</w:t>
      </w:r>
      <w:r w:rsidRPr="00EB651A">
        <w:rPr>
          <w:noProof/>
          <w:szCs w:val="24"/>
        </w:rPr>
        <w:t>. https://en.wikipedia.org/wiki/Local_tangent_plane_coordinates.</w:t>
      </w:r>
    </w:p>
    <w:p w14:paraId="10B6DDB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[17]</w:t>
      </w:r>
      <w:r w:rsidRPr="00EB651A">
        <w:rPr>
          <w:noProof/>
          <w:szCs w:val="24"/>
        </w:rPr>
        <w:tab/>
        <w:t xml:space="preserve">“Moment of inertia,” </w:t>
      </w:r>
      <w:r w:rsidRPr="00EB651A">
        <w:rPr>
          <w:i/>
          <w:iCs/>
          <w:noProof/>
          <w:szCs w:val="24"/>
        </w:rPr>
        <w:t>Wikipedia</w:t>
      </w:r>
      <w:r w:rsidRPr="00EB651A">
        <w:rPr>
          <w:noProof/>
          <w:szCs w:val="24"/>
        </w:rPr>
        <w:t>, 2020. https://en.wikipedia.org/wiki/Moment_of_inertia.</w:t>
      </w:r>
    </w:p>
    <w:p w14:paraId="526388C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[18]</w:t>
      </w:r>
      <w:r w:rsidRPr="00EB651A">
        <w:rPr>
          <w:noProof/>
          <w:szCs w:val="24"/>
        </w:rPr>
        <w:tab/>
        <w:t>G. Fiedler, “Integration Basics,” 2014. https://gafferongames.com/post/integration_basics/.</w:t>
      </w:r>
    </w:p>
    <w:p w14:paraId="4F82D39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[19]</w:t>
      </w:r>
      <w:r w:rsidRPr="00EB651A">
        <w:rPr>
          <w:noProof/>
          <w:szCs w:val="24"/>
        </w:rPr>
        <w:tab/>
        <w:t>G. Fiedler, “Fix Your Timestep!,” 2014. https://gafferongames.com/post/fix_your_timestep/.</w:t>
      </w:r>
    </w:p>
    <w:p w14:paraId="68FD3D5F"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[20]</w:t>
      </w:r>
      <w:r w:rsidRPr="00EB651A">
        <w:rPr>
          <w:noProof/>
          <w:szCs w:val="24"/>
        </w:rPr>
        <w:tab/>
        <w:t>R. Nystrom, “Game Programming Patterns,” 2014. https://gameprogrammingpatterns.com/game-loop.html.</w:t>
      </w:r>
    </w:p>
    <w:p w14:paraId="562851B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[21]</w:t>
      </w:r>
      <w:r w:rsidRPr="00EB651A">
        <w:rPr>
          <w:noProof/>
          <w:szCs w:val="24"/>
        </w:rPr>
        <w:tab/>
        <w:t xml:space="preserve">A. Rhemann, “A Handbook of Flight Simulation Fidelity Requirements for Human Factors Research,” </w:t>
      </w:r>
      <w:r w:rsidRPr="00EB651A">
        <w:rPr>
          <w:i/>
          <w:iCs/>
          <w:noProof/>
          <w:szCs w:val="24"/>
        </w:rPr>
        <w:t>Natl. Tech. Inf. Serv.</w:t>
      </w:r>
      <w:r w:rsidRPr="00EB651A">
        <w:rPr>
          <w:noProof/>
          <w:szCs w:val="24"/>
        </w:rPr>
        <w:t>, 1995.</w:t>
      </w:r>
    </w:p>
    <w:p w14:paraId="63D371A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[22]</w:t>
      </w:r>
      <w:r w:rsidRPr="00EB651A">
        <w:rPr>
          <w:noProof/>
          <w:szCs w:val="24"/>
        </w:rPr>
        <w:tab/>
        <w:t xml:space="preserve">G. Dussart, V. Portapas, A. Pontillo, and M. Lone, “Flight Dynamic Modelling and Simulation of Large Flexible Aircraft,” </w:t>
      </w:r>
      <w:r w:rsidRPr="00EB651A">
        <w:rPr>
          <w:i/>
          <w:iCs/>
          <w:noProof/>
          <w:szCs w:val="24"/>
        </w:rPr>
        <w:t>Flight Phys. - Model. Tech. Technol.</w:t>
      </w:r>
      <w:r w:rsidRPr="00EB651A">
        <w:rPr>
          <w:noProof/>
          <w:szCs w:val="24"/>
        </w:rPr>
        <w:t>, 2018, doi: 10.5772/intechopen.71050.</w:t>
      </w:r>
    </w:p>
    <w:p w14:paraId="41BD13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[23]</w:t>
      </w:r>
      <w:r w:rsidRPr="00EB651A">
        <w:rPr>
          <w:noProof/>
          <w:szCs w:val="24"/>
        </w:rPr>
        <w:tab/>
        <w:t xml:space="preserve">M. M. Duquette, “The development and application of SimpleFlight, a variable-fidelity flight dynamics model,” </w:t>
      </w:r>
      <w:r w:rsidRPr="00EB651A">
        <w:rPr>
          <w:i/>
          <w:iCs/>
          <w:noProof/>
          <w:szCs w:val="24"/>
        </w:rPr>
        <w:t>Collect. Tech. Pap. - 2007 AIAA Model. Simul. Technol. Conf.</w:t>
      </w:r>
      <w:r w:rsidRPr="00EB651A">
        <w:rPr>
          <w:noProof/>
          <w:szCs w:val="24"/>
        </w:rPr>
        <w:t>, vol. 1, no. August, pp. 133–149, 2007, doi: 10.2514/6.2007-6372.</w:t>
      </w:r>
    </w:p>
    <w:p w14:paraId="0DAB8A0A"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[24]</w:t>
      </w:r>
      <w:r w:rsidRPr="00EB651A">
        <w:rPr>
          <w:noProof/>
          <w:szCs w:val="24"/>
        </w:rPr>
        <w:tab/>
        <w:t xml:space="preserve">Unity, “Overview - Intro To The Entity Component System And C# Job System 1/5,” </w:t>
      </w:r>
      <w:r w:rsidRPr="00EB651A">
        <w:rPr>
          <w:i/>
          <w:iCs/>
          <w:noProof/>
          <w:szCs w:val="24"/>
        </w:rPr>
        <w:t>YouTube</w:t>
      </w:r>
      <w:r w:rsidRPr="00EB651A">
        <w:rPr>
          <w:noProof/>
          <w:szCs w:val="24"/>
        </w:rPr>
        <w:t>, 2018. https://www.youtube.com/watch?v=WLfhUKp2gag&amp;t=186s&amp;ab_channel=Unity.</w:t>
      </w:r>
    </w:p>
    <w:p w14:paraId="08DB5A9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[25]</w:t>
      </w:r>
      <w:r w:rsidRPr="00EB651A">
        <w:rPr>
          <w:noProof/>
          <w:szCs w:val="24"/>
        </w:rPr>
        <w:tab/>
        <w:t xml:space="preserve">Ben, “Entity Component System Overview in 7 Minutes,” </w:t>
      </w:r>
      <w:r w:rsidRPr="00EB651A">
        <w:rPr>
          <w:i/>
          <w:iCs/>
          <w:noProof/>
          <w:szCs w:val="24"/>
        </w:rPr>
        <w:t>YouTube</w:t>
      </w:r>
      <w:r w:rsidRPr="00EB651A">
        <w:rPr>
          <w:noProof/>
          <w:szCs w:val="24"/>
        </w:rPr>
        <w:t>, 2019. https://www.youtube.com/watch?v=2rW7ALyHaas&amp;t=4s&amp;ab_channel=BoardToBitsGames.</w:t>
      </w:r>
    </w:p>
    <w:p w14:paraId="622EBB6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[26]</w:t>
      </w:r>
      <w:r w:rsidRPr="00EB651A">
        <w:rPr>
          <w:noProof/>
          <w:szCs w:val="24"/>
        </w:rPr>
        <w:tab/>
        <w:t xml:space="preserve">Unity, “Overview - Intro To The Entity Component System And C# Job System 2/5,” </w:t>
      </w:r>
      <w:r w:rsidRPr="00EB651A">
        <w:rPr>
          <w:i/>
          <w:iCs/>
          <w:noProof/>
          <w:szCs w:val="24"/>
        </w:rPr>
        <w:t>YouTube</w:t>
      </w:r>
      <w:r w:rsidRPr="00EB651A">
        <w:rPr>
          <w:noProof/>
          <w:szCs w:val="24"/>
        </w:rPr>
        <w:t>, 2018. https://www.youtube.com/watch?v=z9WE3fwre-k&amp;t=1s&amp;ab_channel=Unity.</w:t>
      </w:r>
    </w:p>
    <w:p w14:paraId="35D83DE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[27]</w:t>
      </w:r>
      <w:r w:rsidRPr="00EB651A">
        <w:rPr>
          <w:noProof/>
          <w:szCs w:val="24"/>
        </w:rPr>
        <w:tab/>
        <w:t xml:space="preserve">T. Schaller, </w:t>
      </w:r>
      <w:r w:rsidRPr="00EB651A">
        <w:rPr>
          <w:i/>
          <w:iCs/>
          <w:noProof/>
          <w:szCs w:val="24"/>
        </w:rPr>
        <w:t>The Specs Book</w:t>
      </w:r>
      <w:r w:rsidRPr="00EB651A">
        <w:rPr>
          <w:noProof/>
          <w:szCs w:val="24"/>
        </w:rPr>
        <w:t>, 1st Editio. Crates.io, 2019.</w:t>
      </w:r>
    </w:p>
    <w:p w14:paraId="43CAA3F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[28]</w:t>
      </w:r>
      <w:r w:rsidRPr="00EB651A">
        <w:rPr>
          <w:noProof/>
          <w:szCs w:val="24"/>
        </w:rPr>
        <w:tab/>
        <w:t xml:space="preserve">Steve Klabnik and C. Nichols, </w:t>
      </w:r>
      <w:r w:rsidRPr="00EB651A">
        <w:rPr>
          <w:i/>
          <w:iCs/>
          <w:noProof/>
          <w:szCs w:val="24"/>
        </w:rPr>
        <w:t>The Rust Programming Language</w:t>
      </w:r>
      <w:r w:rsidRPr="00EB651A">
        <w:rPr>
          <w:noProof/>
          <w:szCs w:val="24"/>
        </w:rPr>
        <w:t>. 2015.</w:t>
      </w:r>
    </w:p>
    <w:p w14:paraId="5000787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[29]</w:t>
      </w:r>
      <w:r w:rsidRPr="00EB651A">
        <w:rPr>
          <w:noProof/>
          <w:szCs w:val="24"/>
        </w:rPr>
        <w:tab/>
        <w:t xml:space="preserve">S. Klabnik and C. Nichols, </w:t>
      </w:r>
      <w:r w:rsidRPr="00EB651A">
        <w:rPr>
          <w:i/>
          <w:iCs/>
          <w:noProof/>
          <w:szCs w:val="24"/>
        </w:rPr>
        <w:t>The Rustonomicon</w:t>
      </w:r>
      <w:r w:rsidRPr="00EB651A">
        <w:rPr>
          <w:noProof/>
          <w:szCs w:val="24"/>
        </w:rPr>
        <w:t>. 2019.</w:t>
      </w:r>
    </w:p>
    <w:p w14:paraId="3D1B641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[30]</w:t>
      </w:r>
      <w:r w:rsidRPr="00EB651A">
        <w:rPr>
          <w:noProof/>
          <w:szCs w:val="24"/>
        </w:rPr>
        <w:tab/>
        <w:t>R. Apodaca, “Rust Ownership By Example,” 2020. https://depth-first.com/articles/2020/01/27/rust-ownership-by-example/.</w:t>
      </w:r>
    </w:p>
    <w:p w14:paraId="5EDBE34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[31]</w:t>
      </w:r>
      <w:r w:rsidRPr="00EB651A">
        <w:rPr>
          <w:noProof/>
          <w:szCs w:val="24"/>
        </w:rPr>
        <w:tab/>
        <w:t>“The Rust’s Community Crate Registry.” https://crates.io/.</w:t>
      </w:r>
    </w:p>
    <w:p w14:paraId="34AA1C1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[32]</w:t>
      </w:r>
      <w:r w:rsidRPr="00EB651A">
        <w:rPr>
          <w:noProof/>
          <w:szCs w:val="24"/>
        </w:rPr>
        <w:tab/>
        <w:t>J. A. Vagedes, D. D. Hodson, S. L. Nykl, and J. R. Millar, “ECS Architecture for Modern Military Simulators,” 2019.</w:t>
      </w:r>
    </w:p>
    <w:p w14:paraId="7D047246"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[33]</w:t>
      </w:r>
      <w:r w:rsidRPr="00EB651A">
        <w:rPr>
          <w:noProof/>
          <w:szCs w:val="24"/>
        </w:rPr>
        <w:tab/>
        <w:t xml:space="preserve">“Command line options,” </w:t>
      </w:r>
      <w:r w:rsidRPr="00EB651A">
        <w:rPr>
          <w:i/>
          <w:iCs/>
          <w:noProof/>
          <w:szCs w:val="24"/>
        </w:rPr>
        <w:t>FlightGear Wiki</w:t>
      </w:r>
      <w:r w:rsidRPr="00EB651A">
        <w:rPr>
          <w:noProof/>
          <w:szCs w:val="24"/>
        </w:rPr>
        <w:t>. http://wiki.flightgear.org/Command_line_options.</w:t>
      </w:r>
    </w:p>
    <w:p w14:paraId="2EA0D20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[34]</w:t>
      </w:r>
      <w:r w:rsidRPr="00EB651A">
        <w:rPr>
          <w:noProof/>
          <w:szCs w:val="24"/>
        </w:rPr>
        <w:tab/>
        <w:t>B. Beej and J. Hall, “Using Internet Sockets,” 2019.</w:t>
      </w:r>
    </w:p>
    <w:p w14:paraId="6AA728D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[35]</w:t>
      </w:r>
      <w:r w:rsidRPr="00EB651A">
        <w:rPr>
          <w:noProof/>
          <w:szCs w:val="24"/>
        </w:rPr>
        <w:tab/>
        <w:t>“Rust By Example.” https://doc.rust-lang.org/rust-by-example/.</w:t>
      </w:r>
    </w:p>
    <w:p w14:paraId="29D6C46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[36]</w:t>
      </w:r>
      <w:r w:rsidRPr="00EB651A">
        <w:rPr>
          <w:noProof/>
          <w:szCs w:val="24"/>
        </w:rPr>
        <w:tab/>
        <w:t xml:space="preserve">G. Palmer, “Source code for ‘Physics for Game Programmers,’” </w:t>
      </w:r>
      <w:r w:rsidRPr="00EB651A">
        <w:rPr>
          <w:i/>
          <w:iCs/>
          <w:noProof/>
          <w:szCs w:val="24"/>
        </w:rPr>
        <w:t>Apress</w:t>
      </w:r>
      <w:r w:rsidRPr="00EB651A">
        <w:rPr>
          <w:noProof/>
          <w:szCs w:val="24"/>
        </w:rPr>
        <w:t>. https://github.com/Apress/physics-for-game-programmers.</w:t>
      </w:r>
    </w:p>
    <w:p w14:paraId="2F3A8142"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[37]</w:t>
      </w:r>
      <w:r w:rsidRPr="00EB651A">
        <w:rPr>
          <w:noProof/>
          <w:szCs w:val="24"/>
        </w:rPr>
        <w:tab/>
        <w:t>M. Dilger, “float-cmp.” https://crates.io/crates/float-cmp.</w:t>
      </w:r>
    </w:p>
    <w:p w14:paraId="727D9DE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[38]</w:t>
      </w:r>
      <w:r w:rsidRPr="00EB651A">
        <w:rPr>
          <w:noProof/>
          <w:szCs w:val="24"/>
        </w:rPr>
        <w:tab/>
        <w:t>K. Witters, “deWiTTERS Game Loop,” 2009. https://dewitters.com/dewitters-gameloop/.</w:t>
      </w:r>
    </w:p>
    <w:p w14:paraId="581EF04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[39]</w:t>
      </w:r>
      <w:r w:rsidRPr="00EB651A">
        <w:rPr>
          <w:noProof/>
          <w:szCs w:val="24"/>
        </w:rPr>
        <w:tab/>
        <w:t>Ostrosco, “device_query.” https://crates.io/crates/device_query.</w:t>
      </w:r>
    </w:p>
    <w:p w14:paraId="35F55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[40]</w:t>
      </w:r>
      <w:r w:rsidRPr="00EB651A">
        <w:rPr>
          <w:noProof/>
          <w:szCs w:val="24"/>
        </w:rPr>
        <w:tab/>
        <w:t>D. Tolnay, “bincode.” https://crates.io/crates/bincode.</w:t>
      </w:r>
    </w:p>
    <w:p w14:paraId="211341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[41]</w:t>
      </w:r>
      <w:r w:rsidRPr="00EB651A">
        <w:rPr>
          <w:noProof/>
          <w:szCs w:val="24"/>
        </w:rPr>
        <w:tab/>
        <w:t>D. Tolnay, “serde.” https://crates.io/crates/serde.</w:t>
      </w:r>
    </w:p>
    <w:p w14:paraId="7AD2B25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[42]</w:t>
      </w:r>
      <w:r w:rsidRPr="00EB651A">
        <w:rPr>
          <w:noProof/>
          <w:szCs w:val="24"/>
        </w:rPr>
        <w:tab/>
        <w:t>D. Kramer, “coord_transforms.” https://crates.io/crates/coord_transforms.</w:t>
      </w:r>
    </w:p>
    <w:p w14:paraId="0010CBDD" w14:textId="77777777" w:rsidR="00EB651A" w:rsidRPr="00EB651A" w:rsidRDefault="00EB651A" w:rsidP="00EB651A">
      <w:pPr>
        <w:widowControl w:val="0"/>
        <w:autoSpaceDE w:val="0"/>
        <w:autoSpaceDN w:val="0"/>
        <w:adjustRightInd w:val="0"/>
        <w:ind w:left="640" w:hanging="640"/>
        <w:rPr>
          <w:noProof/>
        </w:rPr>
      </w:pPr>
      <w:r w:rsidRPr="00EB651A">
        <w:rPr>
          <w:noProof/>
          <w:szCs w:val="24"/>
        </w:rPr>
        <w:t>[43]</w:t>
      </w:r>
      <w:r w:rsidRPr="00EB651A">
        <w:rPr>
          <w:noProof/>
          <w:szCs w:val="24"/>
        </w:rPr>
        <w:tab/>
        <w:t xml:space="preserve">“Property Tree/Sockets,” </w:t>
      </w:r>
      <w:r w:rsidRPr="00EB651A">
        <w:rPr>
          <w:i/>
          <w:iCs/>
          <w:noProof/>
          <w:szCs w:val="24"/>
        </w:rPr>
        <w:t>FlightGear Wiki</w:t>
      </w:r>
      <w:r w:rsidRPr="00EB651A">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E426ED" w:rsidRDefault="00E426ED">
      <w:pPr>
        <w:spacing w:line="240" w:lineRule="auto"/>
      </w:pPr>
      <w:r>
        <w:separator/>
      </w:r>
    </w:p>
  </w:endnote>
  <w:endnote w:type="continuationSeparator" w:id="0">
    <w:p w14:paraId="50510EA8" w14:textId="77777777" w:rsidR="00E426ED" w:rsidRDefault="00E426ED">
      <w:pPr>
        <w:spacing w:line="240" w:lineRule="auto"/>
      </w:pPr>
      <w:r>
        <w:continuationSeparator/>
      </w:r>
    </w:p>
  </w:endnote>
  <w:endnote w:type="continuationNotice" w:id="1">
    <w:p w14:paraId="74837833" w14:textId="77777777" w:rsidR="00E426ED" w:rsidRDefault="00E426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E426ED" w:rsidRDefault="00E426ED"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822F27D" w:rsidR="00E426ED" w:rsidRDefault="00E426ED">
    <w:pPr>
      <w:pStyle w:val="Footer"/>
      <w:jc w:val="center"/>
    </w:pPr>
    <w:r>
      <w:fldChar w:fldCharType="begin"/>
    </w:r>
    <w:r>
      <w:instrText xml:space="preserve"> PAGE   \* MERGEFORMAT </w:instrText>
    </w:r>
    <w:r>
      <w:fldChar w:fldCharType="separate"/>
    </w:r>
    <w:r w:rsidR="006D0053">
      <w:rPr>
        <w:noProof/>
      </w:rPr>
      <w:t>72</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E426ED" w:rsidRDefault="00E426ED">
      <w:pPr>
        <w:spacing w:line="240" w:lineRule="auto"/>
      </w:pPr>
      <w:r>
        <w:separator/>
      </w:r>
    </w:p>
  </w:footnote>
  <w:footnote w:type="continuationSeparator" w:id="0">
    <w:p w14:paraId="4CD35367" w14:textId="77777777" w:rsidR="00E426ED" w:rsidRDefault="00E426ED">
      <w:pPr>
        <w:spacing w:line="240" w:lineRule="auto"/>
      </w:pPr>
      <w:r>
        <w:continuationSeparator/>
      </w:r>
    </w:p>
  </w:footnote>
  <w:footnote w:type="continuationNotice" w:id="1">
    <w:p w14:paraId="699D2EB3" w14:textId="77777777" w:rsidR="00E426ED" w:rsidRDefault="00E426ED">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0"/>
  </w:num>
  <w:num w:numId="3">
    <w:abstractNumId w:val="23"/>
  </w:num>
  <w:num w:numId="4">
    <w:abstractNumId w:val="30"/>
  </w:num>
  <w:num w:numId="5">
    <w:abstractNumId w:val="15"/>
  </w:num>
  <w:num w:numId="6">
    <w:abstractNumId w:val="6"/>
  </w:num>
  <w:num w:numId="7">
    <w:abstractNumId w:val="34"/>
  </w:num>
  <w:num w:numId="8">
    <w:abstractNumId w:val="33"/>
  </w:num>
  <w:num w:numId="9">
    <w:abstractNumId w:val="22"/>
  </w:num>
  <w:num w:numId="10">
    <w:abstractNumId w:val="7"/>
  </w:num>
  <w:num w:numId="11">
    <w:abstractNumId w:val="31"/>
  </w:num>
  <w:num w:numId="12">
    <w:abstractNumId w:val="29"/>
  </w:num>
  <w:num w:numId="13">
    <w:abstractNumId w:val="26"/>
  </w:num>
  <w:num w:numId="14">
    <w:abstractNumId w:val="18"/>
  </w:num>
  <w:num w:numId="15">
    <w:abstractNumId w:val="35"/>
  </w:num>
  <w:num w:numId="16">
    <w:abstractNumId w:val="12"/>
  </w:num>
  <w:num w:numId="17">
    <w:abstractNumId w:val="3"/>
  </w:num>
  <w:num w:numId="18">
    <w:abstractNumId w:val="38"/>
  </w:num>
  <w:num w:numId="19">
    <w:abstractNumId w:val="11"/>
  </w:num>
  <w:num w:numId="20">
    <w:abstractNumId w:val="36"/>
  </w:num>
  <w:num w:numId="21">
    <w:abstractNumId w:val="10"/>
  </w:num>
  <w:num w:numId="22">
    <w:abstractNumId w:val="24"/>
  </w:num>
  <w:num w:numId="23">
    <w:abstractNumId w:val="13"/>
  </w:num>
  <w:num w:numId="24">
    <w:abstractNumId w:val="28"/>
  </w:num>
  <w:num w:numId="25">
    <w:abstractNumId w:val="32"/>
  </w:num>
  <w:num w:numId="26">
    <w:abstractNumId w:val="27"/>
  </w:num>
  <w:num w:numId="27">
    <w:abstractNumId w:val="17"/>
  </w:num>
  <w:num w:numId="28">
    <w:abstractNumId w:val="14"/>
  </w:num>
  <w:num w:numId="29">
    <w:abstractNumId w:val="2"/>
  </w:num>
  <w:num w:numId="30">
    <w:abstractNumId w:val="21"/>
  </w:num>
  <w:num w:numId="31">
    <w:abstractNumId w:val="4"/>
  </w:num>
  <w:num w:numId="32">
    <w:abstractNumId w:val="9"/>
  </w:num>
  <w:num w:numId="33">
    <w:abstractNumId w:val="0"/>
  </w:num>
  <w:num w:numId="34">
    <w:abstractNumId w:val="1"/>
  </w:num>
  <w:num w:numId="35">
    <w:abstractNumId w:val="8"/>
  </w:num>
  <w:num w:numId="36">
    <w:abstractNumId w:val="25"/>
  </w:num>
  <w:num w:numId="37">
    <w:abstractNumId w:val="19"/>
  </w:num>
  <w:num w:numId="38">
    <w:abstractNumId w:val="5"/>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593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12"/>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32A"/>
    <w:rsid w:val="000A05EE"/>
    <w:rsid w:val="000A1975"/>
    <w:rsid w:val="000A19D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350"/>
    <w:rsid w:val="000B29AF"/>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D97"/>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46C"/>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CCF"/>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5A4A"/>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5BEE"/>
    <w:rsid w:val="006C70FE"/>
    <w:rsid w:val="006C71AE"/>
    <w:rsid w:val="006C7E44"/>
    <w:rsid w:val="006D0053"/>
    <w:rsid w:val="006D0062"/>
    <w:rsid w:val="006D0123"/>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ABA"/>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30DA"/>
    <w:rsid w:val="0073328A"/>
    <w:rsid w:val="00733683"/>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755"/>
    <w:rsid w:val="00770BE7"/>
    <w:rsid w:val="00770FC1"/>
    <w:rsid w:val="00771036"/>
    <w:rsid w:val="007710FC"/>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632"/>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513"/>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234E"/>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1F5C"/>
    <w:rsid w:val="009720AC"/>
    <w:rsid w:val="00972143"/>
    <w:rsid w:val="00972772"/>
    <w:rsid w:val="0097287B"/>
    <w:rsid w:val="00972CA0"/>
    <w:rsid w:val="0097313A"/>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108"/>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8C6"/>
    <w:rsid w:val="009D2C7B"/>
    <w:rsid w:val="009D2D0F"/>
    <w:rsid w:val="009D30EA"/>
    <w:rsid w:val="009D369C"/>
    <w:rsid w:val="009D42E6"/>
    <w:rsid w:val="009D4874"/>
    <w:rsid w:val="009D4A3C"/>
    <w:rsid w:val="009D4EDE"/>
    <w:rsid w:val="009D51B8"/>
    <w:rsid w:val="009D51CC"/>
    <w:rsid w:val="009D51F0"/>
    <w:rsid w:val="009D5392"/>
    <w:rsid w:val="009D5403"/>
    <w:rsid w:val="009D5526"/>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6CD"/>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17A"/>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A2E"/>
    <w:rsid w:val="00BD5D39"/>
    <w:rsid w:val="00BD63FC"/>
    <w:rsid w:val="00BD65D9"/>
    <w:rsid w:val="00BD6B34"/>
    <w:rsid w:val="00BD6E89"/>
    <w:rsid w:val="00BD6EBE"/>
    <w:rsid w:val="00BD74C0"/>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64A"/>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535"/>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7FE"/>
    <w:rsid w:val="00E129D1"/>
    <w:rsid w:val="00E12CC9"/>
    <w:rsid w:val="00E12EBB"/>
    <w:rsid w:val="00E13246"/>
    <w:rsid w:val="00E13384"/>
    <w:rsid w:val="00E138E2"/>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15F"/>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9393"/>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www.w3.org/XML/1998/namespace"/>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purl.org/dc/terms/"/>
    <ds:schemaRef ds:uri="http://purl.org/dc/dcmitype/"/>
  </ds:schemaRefs>
</ds:datastoreItem>
</file>

<file path=customXml/itemProps4.xml><?xml version="1.0" encoding="utf-8"?>
<ds:datastoreItem xmlns:ds="http://schemas.openxmlformats.org/officeDocument/2006/customXml" ds:itemID="{D53A756F-3857-4213-AC3B-D50F57A66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48814</TotalTime>
  <Pages>112</Pages>
  <Words>41326</Words>
  <Characters>235561</Characters>
  <Application>Microsoft Office Word</Application>
  <DocSecurity>0</DocSecurity>
  <Lines>1963</Lines>
  <Paragraphs>552</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3565</cp:revision>
  <cp:lastPrinted>2003-02-21T20:01:00Z</cp:lastPrinted>
  <dcterms:created xsi:type="dcterms:W3CDTF">2020-08-17T02:16:00Z</dcterms:created>
  <dcterms:modified xsi:type="dcterms:W3CDTF">2021-02-01T01:18:00Z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