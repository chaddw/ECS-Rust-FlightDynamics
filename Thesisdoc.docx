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2493293"/>
      <w:r>
        <w:t>Abstract</w:t>
      </w:r>
      <w:bookmarkEnd w:id="21"/>
      <w:bookmarkEnd w:id="22"/>
    </w:p>
    <w:p w14:paraId="62A18D8C" w14:textId="50C172FA" w:rsidR="000F27C4" w:rsidRDefault="00B35521" w:rsidP="00D6028A">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flight</w:t>
      </w:r>
      <w:r w:rsidR="00005C02">
        <w:t xml:space="preserve"> simulation, by </w:t>
      </w:r>
      <w:r w:rsidR="00401841">
        <w:t>attempting to implement</w:t>
      </w:r>
      <w:r w:rsidR="00A32FCE">
        <w:t xml:space="preserve"> two flight dynamics models</w:t>
      </w:r>
      <w:r w:rsidR="006352E5">
        <w:t xml:space="preserve"> using this design pattern</w:t>
      </w:r>
      <w:r w:rsidR="00A32FCE">
        <w:t xml:space="preserve">. Both flight </w:t>
      </w:r>
      <w:r w:rsidR="00AB437E">
        <w:t xml:space="preserve">dynamics </w:t>
      </w:r>
      <w:r w:rsidR="00A32FCE">
        <w:t xml:space="preserve">models </w:t>
      </w:r>
      <w:r w:rsidR="00AB437E">
        <w:t xml:space="preserve">(FDM) </w:t>
      </w:r>
      <w:r w:rsidR="00A32FCE">
        <w:t>are based on two different gaming physics textbooks. The first</w:t>
      </w:r>
      <w:r w:rsidR="00AB437E">
        <w:t xml:space="preserve"> FDM</w:t>
      </w:r>
      <w:r w:rsidR="00A32FCE">
        <w:t xml:space="preserve">, which supports 2D simulation, is based off of </w:t>
      </w:r>
      <w:r w:rsidR="00A32FCE" w:rsidRPr="002F7602">
        <w:rPr>
          <w:i/>
        </w:rPr>
        <w:t>Physics for Game Programmers</w:t>
      </w:r>
      <w:r w:rsidR="00A32FCE">
        <w:t xml:space="preserve"> by Grant Palmer.</w:t>
      </w:r>
      <w:r w:rsidR="00821FBE">
        <w:t xml:space="preserve"> </w:t>
      </w:r>
      <w:r w:rsidR="00A32FCE">
        <w:t>The second</w:t>
      </w:r>
      <w:r w:rsidR="003C4607">
        <w:t>, which is 3D,</w:t>
      </w:r>
      <w:r w:rsidR="00A32FCE">
        <w:t xml:space="preserve"> is based off </w:t>
      </w:r>
      <w:r w:rsidR="00A32FCE" w:rsidRPr="002F7602">
        <w:rPr>
          <w:i/>
        </w:rPr>
        <w:t>Physics for Game Developers</w:t>
      </w:r>
      <w:r w:rsidR="00A32FCE">
        <w:t xml:space="preserve"> by David M. Bourg.</w:t>
      </w:r>
      <w:r w:rsidR="006352E5">
        <w:t xml:space="preserve"> </w:t>
      </w:r>
      <w:r w:rsidR="00AB437E">
        <w:t>The code to these two FDMs are available, and well documented</w:t>
      </w:r>
      <w:r w:rsidR="0095070D" w:rsidRPr="0095070D">
        <w:t xml:space="preserve">. </w:t>
      </w:r>
      <w:r w:rsidR="00D6028A">
        <w:t xml:space="preserve">The models take into account </w:t>
      </w:r>
      <w:r w:rsidR="000F27C4">
        <w:t>principles such as forces, moments, equations of motion, and quaternions</w:t>
      </w:r>
      <w:r w:rsidR="006A03E8">
        <w:t>.</w:t>
      </w:r>
    </w:p>
    <w:p w14:paraId="29BE34A1" w14:textId="0A46642B" w:rsidR="000F27C4" w:rsidRDefault="000F27C4" w:rsidP="000F27C4">
      <w:pPr>
        <w:ind w:firstLine="720"/>
      </w:pPr>
      <w:r>
        <w:t xml:space="preserve">Rust </w:t>
      </w:r>
      <w:r w:rsidR="00817FE5">
        <w:t>is</w:t>
      </w:r>
      <w:r>
        <w:t xml:space="preserve"> programming language of choice for building this simulation. Rust is a new systems programming language, with the first stable release in 2015, which was designed on the basis of memory safety and performance. Rust can guarantee software is compl</w:t>
      </w:r>
      <w:r w:rsidR="009B6499">
        <w:t xml:space="preserve">etely free of all memory issues, while remaining </w:t>
      </w:r>
      <w:r w:rsidR="00AB5242">
        <w:t>highly performant.</w:t>
      </w:r>
      <w:r w:rsidR="009B6499">
        <w:t xml:space="preserve"> </w:t>
      </w:r>
      <w:r w:rsidR="004920FD">
        <w:t>T</w:t>
      </w:r>
      <w:r w:rsidR="00583B94">
        <w:t xml:space="preserve">his choice of programming language was made to </w:t>
      </w:r>
      <w:r w:rsidR="004920FD">
        <w:t>leverage the</w:t>
      </w:r>
      <w:r w:rsidR="00583B94">
        <w:t xml:space="preserve"> useful featu</w:t>
      </w:r>
      <w:r w:rsidR="00E649DA">
        <w:t>res which are</w:t>
      </w:r>
      <w:r w:rsidR="00583B94">
        <w:t xml:space="preserve"> explained.</w:t>
      </w:r>
    </w:p>
    <w:p w14:paraId="391ABA63" w14:textId="60BB6EA2" w:rsidR="00831B4C" w:rsidRDefault="000F27C4" w:rsidP="00831B4C">
      <w:pPr>
        <w:ind w:firstLine="720"/>
      </w:pPr>
      <w:r>
        <w:t xml:space="preserve">The </w:t>
      </w:r>
      <w:r w:rsidR="006A390F">
        <w:t xml:space="preserve">choice design pattern of the software is the </w:t>
      </w:r>
      <w:r>
        <w:t>m</w:t>
      </w:r>
      <w:r w:rsidR="00817FE5">
        <w:t>odern ECS architecture</w:t>
      </w:r>
      <w:r>
        <w:t>, as opposed to other software programming paradigms, such as Ob</w:t>
      </w:r>
      <w:r w:rsidR="006A390F">
        <w:t>ject Oriented Programming (OOP). The ECS design, which focuses on data composition instead of data hierarchies, was chosen because of the performance and ease of coding improvements against OOP</w:t>
      </w:r>
      <w:r>
        <w:t xml:space="preserve">. </w:t>
      </w:r>
    </w:p>
    <w:p w14:paraId="365F7085" w14:textId="666E430D" w:rsidR="00831B4C" w:rsidRDefault="00FB3F53" w:rsidP="00831B4C">
      <w:pPr>
        <w:ind w:firstLine="720"/>
      </w:pPr>
      <w:r>
        <w:t xml:space="preserve">With the </w:t>
      </w:r>
      <w:r w:rsidR="00872B5D">
        <w:t xml:space="preserve">FDMs </w:t>
      </w:r>
      <w:r>
        <w:t xml:space="preserve">laid out in both </w:t>
      </w:r>
      <w:r w:rsidR="008519CD">
        <w:t>textbooks</w:t>
      </w:r>
      <w:r>
        <w:t xml:space="preserve">, </w:t>
      </w:r>
      <w:r w:rsidR="008519CD">
        <w:t xml:space="preserve">they can be reinterpreted into </w:t>
      </w:r>
      <w:r>
        <w:t xml:space="preserve">a </w:t>
      </w:r>
      <w:r w:rsidR="00831B4C">
        <w:t>Rust-based ECS patterned a</w:t>
      </w:r>
      <w:r w:rsidR="008519CD">
        <w:t xml:space="preserve">pplication which can be built to send </w:t>
      </w:r>
      <w:r w:rsidR="004F2791">
        <w:t xml:space="preserve">network packets </w:t>
      </w:r>
      <w:r w:rsidR="00831B4C">
        <w:t xml:space="preserve">to </w:t>
      </w:r>
      <w:r w:rsidR="00831B4C">
        <w:lastRenderedPageBreak/>
        <w:t>FlightGear, a flight simulator application exclusively bei</w:t>
      </w:r>
      <w:r w:rsidR="008519CD">
        <w:t>ng used a visualization system. The network packets contain the data that FlightGear</w:t>
      </w:r>
      <w:r w:rsidR="00831B4C">
        <w:t xml:space="preserve"> needs to generate the simulation to the screen. Through user input</w:t>
      </w:r>
      <w:r w:rsidR="008519CD">
        <w:t xml:space="preserve"> on a keyboard</w:t>
      </w:r>
      <w:r w:rsidR="00831B4C">
        <w:t>,</w:t>
      </w:r>
      <w:r w:rsidR="00151AA8">
        <w:t xml:space="preserve"> the interactive simulation can be</w:t>
      </w:r>
      <w:r w:rsidR="00831B4C">
        <w:t xml:space="preserve"> executed.</w:t>
      </w:r>
      <w:r w:rsidR="004F2791">
        <w:t xml:space="preserve"> </w:t>
      </w:r>
    </w:p>
    <w:p w14:paraId="1C398B7D" w14:textId="63ED32C5" w:rsidR="00E649DA" w:rsidRDefault="00E649DA" w:rsidP="00831B4C">
      <w:pPr>
        <w:ind w:firstLine="720"/>
      </w:pPr>
      <w:r>
        <w:t>T</w:t>
      </w:r>
      <w:r w:rsidR="00401841">
        <w:t xml:space="preserve">he approach and process of combining the Rust and ECS technologies to create a new flight simulator is documented, along with the results of the proposed effort. </w:t>
      </w:r>
    </w:p>
    <w:bookmarkEnd w:id="18"/>
    <w:bookmarkEnd w:id="19"/>
    <w:bookmarkEnd w:id="20"/>
    <w:p w14:paraId="02330A76" w14:textId="598BCE55" w:rsidR="00F3579F" w:rsidRDefault="00F3579F" w:rsidP="005D5297">
      <w:pPr>
        <w:autoSpaceDE w:val="0"/>
        <w:autoSpaceDN w:val="0"/>
        <w:adjustRightInd w:val="0"/>
        <w:rPr>
          <w:b/>
          <w:bCs/>
        </w:rPr>
      </w:pPr>
    </w:p>
    <w:p w14:paraId="79856EEA" w14:textId="77777777" w:rsidR="00251273" w:rsidRDefault="006F3F05" w:rsidP="00056CF7">
      <w:pPr>
        <w:pStyle w:val="Heading1"/>
      </w:pPr>
      <w:r>
        <w:rPr>
          <w:bCs/>
          <w:i/>
          <w:iCs/>
          <w:sz w:val="18"/>
        </w:rPr>
        <w:br w:type="page"/>
      </w:r>
      <w:bookmarkStart w:id="23" w:name="_Toc235956761"/>
      <w:bookmarkStart w:id="24" w:name="_Toc52493294"/>
      <w:r w:rsidR="00251273">
        <w:lastRenderedPageBreak/>
        <w:t>Table of Contents</w:t>
      </w:r>
      <w:bookmarkEnd w:id="23"/>
      <w:bookmarkEnd w:id="24"/>
    </w:p>
    <w:p w14:paraId="0EFCED37" w14:textId="77777777" w:rsidR="00251273" w:rsidRDefault="00251273">
      <w:pPr>
        <w:jc w:val="right"/>
      </w:pPr>
      <w:r>
        <w:t>Page</w:t>
      </w:r>
    </w:p>
    <w:p w14:paraId="59FEA422" w14:textId="155AD457" w:rsidR="00C5665F"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2493293" w:history="1">
        <w:r w:rsidR="00C5665F" w:rsidRPr="00A93124">
          <w:rPr>
            <w:rStyle w:val="Hyperlink"/>
          </w:rPr>
          <w:t>Abstract</w:t>
        </w:r>
        <w:r w:rsidR="00C5665F">
          <w:rPr>
            <w:webHidden/>
          </w:rPr>
          <w:tab/>
        </w:r>
        <w:r w:rsidR="00C5665F">
          <w:rPr>
            <w:webHidden/>
          </w:rPr>
          <w:fldChar w:fldCharType="begin"/>
        </w:r>
        <w:r w:rsidR="00C5665F">
          <w:rPr>
            <w:webHidden/>
          </w:rPr>
          <w:instrText xml:space="preserve"> PAGEREF _Toc52493293 \h </w:instrText>
        </w:r>
        <w:r w:rsidR="00C5665F">
          <w:rPr>
            <w:webHidden/>
          </w:rPr>
        </w:r>
        <w:r w:rsidR="00C5665F">
          <w:rPr>
            <w:webHidden/>
          </w:rPr>
          <w:fldChar w:fldCharType="separate"/>
        </w:r>
        <w:r w:rsidR="00C5665F">
          <w:rPr>
            <w:webHidden/>
          </w:rPr>
          <w:t>1</w:t>
        </w:r>
        <w:r w:rsidR="00C5665F">
          <w:rPr>
            <w:webHidden/>
          </w:rPr>
          <w:fldChar w:fldCharType="end"/>
        </w:r>
      </w:hyperlink>
    </w:p>
    <w:p w14:paraId="18EB83CC" w14:textId="5CF3D9FE" w:rsidR="00C5665F" w:rsidRDefault="007C1058">
      <w:pPr>
        <w:pStyle w:val="TOC1"/>
        <w:rPr>
          <w:rFonts w:asciiTheme="minorHAnsi" w:eastAsiaTheme="minorEastAsia" w:hAnsiTheme="minorHAnsi" w:cstheme="minorBidi"/>
          <w:bCs w:val="0"/>
          <w:sz w:val="22"/>
          <w:szCs w:val="22"/>
        </w:rPr>
      </w:pPr>
      <w:hyperlink w:anchor="_Toc52493294" w:history="1">
        <w:r w:rsidR="00C5665F" w:rsidRPr="00A93124">
          <w:rPr>
            <w:rStyle w:val="Hyperlink"/>
          </w:rPr>
          <w:t>Table of Contents</w:t>
        </w:r>
        <w:r w:rsidR="00C5665F">
          <w:rPr>
            <w:webHidden/>
          </w:rPr>
          <w:tab/>
        </w:r>
        <w:r w:rsidR="00C5665F">
          <w:rPr>
            <w:webHidden/>
          </w:rPr>
          <w:fldChar w:fldCharType="begin"/>
        </w:r>
        <w:r w:rsidR="00C5665F">
          <w:rPr>
            <w:webHidden/>
          </w:rPr>
          <w:instrText xml:space="preserve"> PAGEREF _Toc52493294 \h </w:instrText>
        </w:r>
        <w:r w:rsidR="00C5665F">
          <w:rPr>
            <w:webHidden/>
          </w:rPr>
        </w:r>
        <w:r w:rsidR="00C5665F">
          <w:rPr>
            <w:webHidden/>
          </w:rPr>
          <w:fldChar w:fldCharType="separate"/>
        </w:r>
        <w:r w:rsidR="00C5665F">
          <w:rPr>
            <w:webHidden/>
          </w:rPr>
          <w:t>3</w:t>
        </w:r>
        <w:r w:rsidR="00C5665F">
          <w:rPr>
            <w:webHidden/>
          </w:rPr>
          <w:fldChar w:fldCharType="end"/>
        </w:r>
      </w:hyperlink>
    </w:p>
    <w:p w14:paraId="1E2BDB9D" w14:textId="38EF0D5C" w:rsidR="00C5665F" w:rsidRDefault="007C1058">
      <w:pPr>
        <w:pStyle w:val="TOC1"/>
        <w:rPr>
          <w:rFonts w:asciiTheme="minorHAnsi" w:eastAsiaTheme="minorEastAsia" w:hAnsiTheme="minorHAnsi" w:cstheme="minorBidi"/>
          <w:bCs w:val="0"/>
          <w:sz w:val="22"/>
          <w:szCs w:val="22"/>
        </w:rPr>
      </w:pPr>
      <w:hyperlink w:anchor="_Toc52493295" w:history="1">
        <w:r w:rsidR="00C5665F" w:rsidRPr="00A93124">
          <w:rPr>
            <w:rStyle w:val="Hyperlink"/>
          </w:rPr>
          <w:t>List of Figures</w:t>
        </w:r>
        <w:r w:rsidR="00C5665F">
          <w:rPr>
            <w:webHidden/>
          </w:rPr>
          <w:tab/>
        </w:r>
        <w:r w:rsidR="00C5665F">
          <w:rPr>
            <w:webHidden/>
          </w:rPr>
          <w:fldChar w:fldCharType="begin"/>
        </w:r>
        <w:r w:rsidR="00C5665F">
          <w:rPr>
            <w:webHidden/>
          </w:rPr>
          <w:instrText xml:space="preserve"> PAGEREF _Toc52493295 \h </w:instrText>
        </w:r>
        <w:r w:rsidR="00C5665F">
          <w:rPr>
            <w:webHidden/>
          </w:rPr>
        </w:r>
        <w:r w:rsidR="00C5665F">
          <w:rPr>
            <w:webHidden/>
          </w:rPr>
          <w:fldChar w:fldCharType="separate"/>
        </w:r>
        <w:r w:rsidR="00C5665F">
          <w:rPr>
            <w:webHidden/>
          </w:rPr>
          <w:t>5</w:t>
        </w:r>
        <w:r w:rsidR="00C5665F">
          <w:rPr>
            <w:webHidden/>
          </w:rPr>
          <w:fldChar w:fldCharType="end"/>
        </w:r>
      </w:hyperlink>
    </w:p>
    <w:p w14:paraId="1394D9D9" w14:textId="1B52F720" w:rsidR="00C5665F" w:rsidRDefault="007C1058">
      <w:pPr>
        <w:pStyle w:val="TOC1"/>
        <w:rPr>
          <w:rFonts w:asciiTheme="minorHAnsi" w:eastAsiaTheme="minorEastAsia" w:hAnsiTheme="minorHAnsi" w:cstheme="minorBidi"/>
          <w:bCs w:val="0"/>
          <w:sz w:val="22"/>
          <w:szCs w:val="22"/>
        </w:rPr>
      </w:pPr>
      <w:hyperlink w:anchor="_Toc52493296" w:history="1">
        <w:r w:rsidR="00C5665F" w:rsidRPr="00A93124">
          <w:rPr>
            <w:rStyle w:val="Hyperlink"/>
          </w:rPr>
          <w:t>I.  Introduction</w:t>
        </w:r>
        <w:r w:rsidR="00C5665F">
          <w:rPr>
            <w:webHidden/>
          </w:rPr>
          <w:tab/>
        </w:r>
        <w:r w:rsidR="00C5665F">
          <w:rPr>
            <w:webHidden/>
          </w:rPr>
          <w:fldChar w:fldCharType="begin"/>
        </w:r>
        <w:r w:rsidR="00C5665F">
          <w:rPr>
            <w:webHidden/>
          </w:rPr>
          <w:instrText xml:space="preserve"> PAGEREF _Toc52493296 \h </w:instrText>
        </w:r>
        <w:r w:rsidR="00C5665F">
          <w:rPr>
            <w:webHidden/>
          </w:rPr>
        </w:r>
        <w:r w:rsidR="00C5665F">
          <w:rPr>
            <w:webHidden/>
          </w:rPr>
          <w:fldChar w:fldCharType="separate"/>
        </w:r>
        <w:r w:rsidR="00C5665F">
          <w:rPr>
            <w:webHidden/>
          </w:rPr>
          <w:t>6</w:t>
        </w:r>
        <w:r w:rsidR="00C5665F">
          <w:rPr>
            <w:webHidden/>
          </w:rPr>
          <w:fldChar w:fldCharType="end"/>
        </w:r>
      </w:hyperlink>
    </w:p>
    <w:p w14:paraId="50761C11" w14:textId="046D3869" w:rsidR="00C5665F" w:rsidRDefault="007C1058">
      <w:pPr>
        <w:pStyle w:val="TOC2"/>
        <w:rPr>
          <w:rFonts w:asciiTheme="minorHAnsi" w:eastAsiaTheme="minorEastAsia" w:hAnsiTheme="minorHAnsi" w:cstheme="minorBidi"/>
          <w:sz w:val="22"/>
          <w:szCs w:val="22"/>
        </w:rPr>
      </w:pPr>
      <w:hyperlink w:anchor="_Toc52493297" w:history="1">
        <w:r w:rsidR="00C5665F" w:rsidRPr="00A93124">
          <w:rPr>
            <w:rStyle w:val="Hyperlink"/>
          </w:rPr>
          <w:t>1.1 Introduction</w:t>
        </w:r>
        <w:r w:rsidR="00C5665F">
          <w:rPr>
            <w:webHidden/>
          </w:rPr>
          <w:tab/>
        </w:r>
        <w:r w:rsidR="00C5665F">
          <w:rPr>
            <w:webHidden/>
          </w:rPr>
          <w:fldChar w:fldCharType="begin"/>
        </w:r>
        <w:r w:rsidR="00C5665F">
          <w:rPr>
            <w:webHidden/>
          </w:rPr>
          <w:instrText xml:space="preserve"> PAGEREF _Toc52493297 \h </w:instrText>
        </w:r>
        <w:r w:rsidR="00C5665F">
          <w:rPr>
            <w:webHidden/>
          </w:rPr>
        </w:r>
        <w:r w:rsidR="00C5665F">
          <w:rPr>
            <w:webHidden/>
          </w:rPr>
          <w:fldChar w:fldCharType="separate"/>
        </w:r>
        <w:r w:rsidR="00C5665F">
          <w:rPr>
            <w:webHidden/>
          </w:rPr>
          <w:t>6</w:t>
        </w:r>
        <w:r w:rsidR="00C5665F">
          <w:rPr>
            <w:webHidden/>
          </w:rPr>
          <w:fldChar w:fldCharType="end"/>
        </w:r>
      </w:hyperlink>
    </w:p>
    <w:p w14:paraId="5E1FA7E4" w14:textId="60E81CE8" w:rsidR="00C5665F" w:rsidRDefault="007C1058">
      <w:pPr>
        <w:pStyle w:val="TOC2"/>
        <w:rPr>
          <w:rFonts w:asciiTheme="minorHAnsi" w:eastAsiaTheme="minorEastAsia" w:hAnsiTheme="minorHAnsi" w:cstheme="minorBidi"/>
          <w:sz w:val="22"/>
          <w:szCs w:val="22"/>
        </w:rPr>
      </w:pPr>
      <w:hyperlink w:anchor="_Toc52493298" w:history="1">
        <w:r w:rsidR="00C5665F" w:rsidRPr="00A93124">
          <w:rPr>
            <w:rStyle w:val="Hyperlink"/>
          </w:rPr>
          <w:t>1.2 Problem Statement</w:t>
        </w:r>
        <w:r w:rsidR="00C5665F">
          <w:rPr>
            <w:webHidden/>
          </w:rPr>
          <w:tab/>
        </w:r>
        <w:r w:rsidR="00C5665F">
          <w:rPr>
            <w:webHidden/>
          </w:rPr>
          <w:fldChar w:fldCharType="begin"/>
        </w:r>
        <w:r w:rsidR="00C5665F">
          <w:rPr>
            <w:webHidden/>
          </w:rPr>
          <w:instrText xml:space="preserve"> PAGEREF _Toc52493298 \h </w:instrText>
        </w:r>
        <w:r w:rsidR="00C5665F">
          <w:rPr>
            <w:webHidden/>
          </w:rPr>
        </w:r>
        <w:r w:rsidR="00C5665F">
          <w:rPr>
            <w:webHidden/>
          </w:rPr>
          <w:fldChar w:fldCharType="separate"/>
        </w:r>
        <w:r w:rsidR="00C5665F">
          <w:rPr>
            <w:webHidden/>
          </w:rPr>
          <w:t>8</w:t>
        </w:r>
        <w:r w:rsidR="00C5665F">
          <w:rPr>
            <w:webHidden/>
          </w:rPr>
          <w:fldChar w:fldCharType="end"/>
        </w:r>
      </w:hyperlink>
    </w:p>
    <w:p w14:paraId="7F78CF5C" w14:textId="6ECA5EE1" w:rsidR="00C5665F" w:rsidRDefault="007C1058">
      <w:pPr>
        <w:pStyle w:val="TOC2"/>
        <w:rPr>
          <w:rFonts w:asciiTheme="minorHAnsi" w:eastAsiaTheme="minorEastAsia" w:hAnsiTheme="minorHAnsi" w:cstheme="minorBidi"/>
          <w:sz w:val="22"/>
          <w:szCs w:val="22"/>
        </w:rPr>
      </w:pPr>
      <w:hyperlink w:anchor="_Toc52493299" w:history="1">
        <w:r w:rsidR="00C5665F" w:rsidRPr="00A93124">
          <w:rPr>
            <w:rStyle w:val="Hyperlink"/>
          </w:rPr>
          <w:t>1.3 Research Objective</w:t>
        </w:r>
        <w:r w:rsidR="00C5665F">
          <w:rPr>
            <w:webHidden/>
          </w:rPr>
          <w:tab/>
        </w:r>
        <w:r w:rsidR="00C5665F">
          <w:rPr>
            <w:webHidden/>
          </w:rPr>
          <w:fldChar w:fldCharType="begin"/>
        </w:r>
        <w:r w:rsidR="00C5665F">
          <w:rPr>
            <w:webHidden/>
          </w:rPr>
          <w:instrText xml:space="preserve"> PAGEREF _Toc52493299 \h </w:instrText>
        </w:r>
        <w:r w:rsidR="00C5665F">
          <w:rPr>
            <w:webHidden/>
          </w:rPr>
        </w:r>
        <w:r w:rsidR="00C5665F">
          <w:rPr>
            <w:webHidden/>
          </w:rPr>
          <w:fldChar w:fldCharType="separate"/>
        </w:r>
        <w:r w:rsidR="00C5665F">
          <w:rPr>
            <w:webHidden/>
          </w:rPr>
          <w:t>8</w:t>
        </w:r>
        <w:r w:rsidR="00C5665F">
          <w:rPr>
            <w:webHidden/>
          </w:rPr>
          <w:fldChar w:fldCharType="end"/>
        </w:r>
      </w:hyperlink>
    </w:p>
    <w:p w14:paraId="58B7EE16" w14:textId="39E82CDA" w:rsidR="00C5665F" w:rsidRDefault="007C1058">
      <w:pPr>
        <w:pStyle w:val="TOC2"/>
        <w:rPr>
          <w:rFonts w:asciiTheme="minorHAnsi" w:eastAsiaTheme="minorEastAsia" w:hAnsiTheme="minorHAnsi" w:cstheme="minorBidi"/>
          <w:sz w:val="22"/>
          <w:szCs w:val="22"/>
        </w:rPr>
      </w:pPr>
      <w:hyperlink w:anchor="_Toc52493300" w:history="1">
        <w:r w:rsidR="00C5665F" w:rsidRPr="00A93124">
          <w:rPr>
            <w:rStyle w:val="Hyperlink"/>
          </w:rPr>
          <w:t>1.4 Hypothesis</w:t>
        </w:r>
        <w:r w:rsidR="00C5665F">
          <w:rPr>
            <w:webHidden/>
          </w:rPr>
          <w:tab/>
        </w:r>
        <w:r w:rsidR="00C5665F">
          <w:rPr>
            <w:webHidden/>
          </w:rPr>
          <w:fldChar w:fldCharType="begin"/>
        </w:r>
        <w:r w:rsidR="00C5665F">
          <w:rPr>
            <w:webHidden/>
          </w:rPr>
          <w:instrText xml:space="preserve"> PAGEREF _Toc52493300 \h </w:instrText>
        </w:r>
        <w:r w:rsidR="00C5665F">
          <w:rPr>
            <w:webHidden/>
          </w:rPr>
        </w:r>
        <w:r w:rsidR="00C5665F">
          <w:rPr>
            <w:webHidden/>
          </w:rPr>
          <w:fldChar w:fldCharType="separate"/>
        </w:r>
        <w:r w:rsidR="00C5665F">
          <w:rPr>
            <w:webHidden/>
          </w:rPr>
          <w:t>8</w:t>
        </w:r>
        <w:r w:rsidR="00C5665F">
          <w:rPr>
            <w:webHidden/>
          </w:rPr>
          <w:fldChar w:fldCharType="end"/>
        </w:r>
      </w:hyperlink>
    </w:p>
    <w:p w14:paraId="2335B0F7" w14:textId="519ADFE1" w:rsidR="00C5665F" w:rsidRDefault="007C1058">
      <w:pPr>
        <w:pStyle w:val="TOC2"/>
        <w:rPr>
          <w:rFonts w:asciiTheme="minorHAnsi" w:eastAsiaTheme="minorEastAsia" w:hAnsiTheme="minorHAnsi" w:cstheme="minorBidi"/>
          <w:sz w:val="22"/>
          <w:szCs w:val="22"/>
        </w:rPr>
      </w:pPr>
      <w:hyperlink w:anchor="_Toc52493301" w:history="1">
        <w:r w:rsidR="00C5665F" w:rsidRPr="00A93124">
          <w:rPr>
            <w:rStyle w:val="Hyperlink"/>
          </w:rPr>
          <w:t>1.5 Contribution</w:t>
        </w:r>
        <w:r w:rsidR="00C5665F">
          <w:rPr>
            <w:webHidden/>
          </w:rPr>
          <w:tab/>
        </w:r>
        <w:r w:rsidR="00C5665F">
          <w:rPr>
            <w:webHidden/>
          </w:rPr>
          <w:fldChar w:fldCharType="begin"/>
        </w:r>
        <w:r w:rsidR="00C5665F">
          <w:rPr>
            <w:webHidden/>
          </w:rPr>
          <w:instrText xml:space="preserve"> PAGEREF _Toc52493301 \h </w:instrText>
        </w:r>
        <w:r w:rsidR="00C5665F">
          <w:rPr>
            <w:webHidden/>
          </w:rPr>
        </w:r>
        <w:r w:rsidR="00C5665F">
          <w:rPr>
            <w:webHidden/>
          </w:rPr>
          <w:fldChar w:fldCharType="separate"/>
        </w:r>
        <w:r w:rsidR="00C5665F">
          <w:rPr>
            <w:webHidden/>
          </w:rPr>
          <w:t>9</w:t>
        </w:r>
        <w:r w:rsidR="00C5665F">
          <w:rPr>
            <w:webHidden/>
          </w:rPr>
          <w:fldChar w:fldCharType="end"/>
        </w:r>
      </w:hyperlink>
    </w:p>
    <w:p w14:paraId="5DD2A794" w14:textId="090C8A3A" w:rsidR="00C5665F" w:rsidRDefault="007C1058">
      <w:pPr>
        <w:pStyle w:val="TOC2"/>
        <w:rPr>
          <w:rFonts w:asciiTheme="minorHAnsi" w:eastAsiaTheme="minorEastAsia" w:hAnsiTheme="minorHAnsi" w:cstheme="minorBidi"/>
          <w:sz w:val="22"/>
          <w:szCs w:val="22"/>
        </w:rPr>
      </w:pPr>
      <w:hyperlink w:anchor="_Toc52493302" w:history="1">
        <w:r w:rsidR="00C5665F" w:rsidRPr="00A93124">
          <w:rPr>
            <w:rStyle w:val="Hyperlink"/>
          </w:rPr>
          <w:t>1.6 Approach</w:t>
        </w:r>
        <w:r w:rsidR="00C5665F">
          <w:rPr>
            <w:webHidden/>
          </w:rPr>
          <w:tab/>
        </w:r>
        <w:r w:rsidR="00C5665F">
          <w:rPr>
            <w:webHidden/>
          </w:rPr>
          <w:fldChar w:fldCharType="begin"/>
        </w:r>
        <w:r w:rsidR="00C5665F">
          <w:rPr>
            <w:webHidden/>
          </w:rPr>
          <w:instrText xml:space="preserve"> PAGEREF _Toc52493302 \h </w:instrText>
        </w:r>
        <w:r w:rsidR="00C5665F">
          <w:rPr>
            <w:webHidden/>
          </w:rPr>
        </w:r>
        <w:r w:rsidR="00C5665F">
          <w:rPr>
            <w:webHidden/>
          </w:rPr>
          <w:fldChar w:fldCharType="separate"/>
        </w:r>
        <w:r w:rsidR="00C5665F">
          <w:rPr>
            <w:webHidden/>
          </w:rPr>
          <w:t>9</w:t>
        </w:r>
        <w:r w:rsidR="00C5665F">
          <w:rPr>
            <w:webHidden/>
          </w:rPr>
          <w:fldChar w:fldCharType="end"/>
        </w:r>
      </w:hyperlink>
    </w:p>
    <w:p w14:paraId="7573CD47" w14:textId="666D5FA3" w:rsidR="00C5665F" w:rsidRDefault="007C1058">
      <w:pPr>
        <w:pStyle w:val="TOC2"/>
        <w:rPr>
          <w:rFonts w:asciiTheme="minorHAnsi" w:eastAsiaTheme="minorEastAsia" w:hAnsiTheme="minorHAnsi" w:cstheme="minorBidi"/>
          <w:sz w:val="22"/>
          <w:szCs w:val="22"/>
        </w:rPr>
      </w:pPr>
      <w:hyperlink w:anchor="_Toc52493303" w:history="1">
        <w:r w:rsidR="00C5665F" w:rsidRPr="00A93124">
          <w:rPr>
            <w:rStyle w:val="Hyperlink"/>
          </w:rPr>
          <w:t>1.7 Assumptions/Limitations</w:t>
        </w:r>
        <w:r w:rsidR="00C5665F">
          <w:rPr>
            <w:webHidden/>
          </w:rPr>
          <w:tab/>
        </w:r>
        <w:r w:rsidR="00C5665F">
          <w:rPr>
            <w:webHidden/>
          </w:rPr>
          <w:fldChar w:fldCharType="begin"/>
        </w:r>
        <w:r w:rsidR="00C5665F">
          <w:rPr>
            <w:webHidden/>
          </w:rPr>
          <w:instrText xml:space="preserve"> PAGEREF _Toc52493303 \h </w:instrText>
        </w:r>
        <w:r w:rsidR="00C5665F">
          <w:rPr>
            <w:webHidden/>
          </w:rPr>
        </w:r>
        <w:r w:rsidR="00C5665F">
          <w:rPr>
            <w:webHidden/>
          </w:rPr>
          <w:fldChar w:fldCharType="separate"/>
        </w:r>
        <w:r w:rsidR="00C5665F">
          <w:rPr>
            <w:webHidden/>
          </w:rPr>
          <w:t>10</w:t>
        </w:r>
        <w:r w:rsidR="00C5665F">
          <w:rPr>
            <w:webHidden/>
          </w:rPr>
          <w:fldChar w:fldCharType="end"/>
        </w:r>
      </w:hyperlink>
    </w:p>
    <w:p w14:paraId="769707F0" w14:textId="1F304913" w:rsidR="00C5665F" w:rsidRDefault="007C1058">
      <w:pPr>
        <w:pStyle w:val="TOC2"/>
        <w:rPr>
          <w:rFonts w:asciiTheme="minorHAnsi" w:eastAsiaTheme="minorEastAsia" w:hAnsiTheme="minorHAnsi" w:cstheme="minorBidi"/>
          <w:sz w:val="22"/>
          <w:szCs w:val="22"/>
        </w:rPr>
      </w:pPr>
      <w:hyperlink w:anchor="_Toc52493304" w:history="1">
        <w:r w:rsidR="00C5665F" w:rsidRPr="00A93124">
          <w:rPr>
            <w:rStyle w:val="Hyperlink"/>
          </w:rPr>
          <w:t>1.8 Thesis Overview</w:t>
        </w:r>
        <w:r w:rsidR="00C5665F">
          <w:rPr>
            <w:webHidden/>
          </w:rPr>
          <w:tab/>
        </w:r>
        <w:r w:rsidR="00C5665F">
          <w:rPr>
            <w:webHidden/>
          </w:rPr>
          <w:fldChar w:fldCharType="begin"/>
        </w:r>
        <w:r w:rsidR="00C5665F">
          <w:rPr>
            <w:webHidden/>
          </w:rPr>
          <w:instrText xml:space="preserve"> PAGEREF _Toc52493304 \h </w:instrText>
        </w:r>
        <w:r w:rsidR="00C5665F">
          <w:rPr>
            <w:webHidden/>
          </w:rPr>
        </w:r>
        <w:r w:rsidR="00C5665F">
          <w:rPr>
            <w:webHidden/>
          </w:rPr>
          <w:fldChar w:fldCharType="separate"/>
        </w:r>
        <w:r w:rsidR="00C5665F">
          <w:rPr>
            <w:webHidden/>
          </w:rPr>
          <w:t>11</w:t>
        </w:r>
        <w:r w:rsidR="00C5665F">
          <w:rPr>
            <w:webHidden/>
          </w:rPr>
          <w:fldChar w:fldCharType="end"/>
        </w:r>
      </w:hyperlink>
    </w:p>
    <w:p w14:paraId="1B1878CD" w14:textId="1C503E17" w:rsidR="00C5665F" w:rsidRDefault="007C1058">
      <w:pPr>
        <w:pStyle w:val="TOC1"/>
        <w:rPr>
          <w:rFonts w:asciiTheme="minorHAnsi" w:eastAsiaTheme="minorEastAsia" w:hAnsiTheme="minorHAnsi" w:cstheme="minorBidi"/>
          <w:bCs w:val="0"/>
          <w:sz w:val="22"/>
          <w:szCs w:val="22"/>
        </w:rPr>
      </w:pPr>
      <w:hyperlink w:anchor="_Toc52493305" w:history="1">
        <w:r w:rsidR="00C5665F" w:rsidRPr="00A93124">
          <w:rPr>
            <w:rStyle w:val="Hyperlink"/>
          </w:rPr>
          <w:t>II. Background</w:t>
        </w:r>
        <w:r w:rsidR="00C5665F">
          <w:rPr>
            <w:webHidden/>
          </w:rPr>
          <w:tab/>
        </w:r>
        <w:r w:rsidR="00C5665F">
          <w:rPr>
            <w:webHidden/>
          </w:rPr>
          <w:fldChar w:fldCharType="begin"/>
        </w:r>
        <w:r w:rsidR="00C5665F">
          <w:rPr>
            <w:webHidden/>
          </w:rPr>
          <w:instrText xml:space="preserve"> PAGEREF _Toc52493305 \h </w:instrText>
        </w:r>
        <w:r w:rsidR="00C5665F">
          <w:rPr>
            <w:webHidden/>
          </w:rPr>
        </w:r>
        <w:r w:rsidR="00C5665F">
          <w:rPr>
            <w:webHidden/>
          </w:rPr>
          <w:fldChar w:fldCharType="separate"/>
        </w:r>
        <w:r w:rsidR="00C5665F">
          <w:rPr>
            <w:webHidden/>
          </w:rPr>
          <w:t>11</w:t>
        </w:r>
        <w:r w:rsidR="00C5665F">
          <w:rPr>
            <w:webHidden/>
          </w:rPr>
          <w:fldChar w:fldCharType="end"/>
        </w:r>
      </w:hyperlink>
    </w:p>
    <w:p w14:paraId="14DF18A2" w14:textId="5C98D9E9" w:rsidR="00C5665F" w:rsidRDefault="007C1058">
      <w:pPr>
        <w:pStyle w:val="TOC2"/>
        <w:rPr>
          <w:rFonts w:asciiTheme="minorHAnsi" w:eastAsiaTheme="minorEastAsia" w:hAnsiTheme="minorHAnsi" w:cstheme="minorBidi"/>
          <w:sz w:val="22"/>
          <w:szCs w:val="22"/>
        </w:rPr>
      </w:pPr>
      <w:hyperlink w:anchor="_Toc52493306" w:history="1">
        <w:r w:rsidR="00C5665F" w:rsidRPr="00A93124">
          <w:rPr>
            <w:rStyle w:val="Hyperlink"/>
          </w:rPr>
          <w:t>2.1 Chapter Overview</w:t>
        </w:r>
        <w:r w:rsidR="00C5665F">
          <w:rPr>
            <w:webHidden/>
          </w:rPr>
          <w:tab/>
        </w:r>
        <w:r w:rsidR="00C5665F">
          <w:rPr>
            <w:webHidden/>
          </w:rPr>
          <w:fldChar w:fldCharType="begin"/>
        </w:r>
        <w:r w:rsidR="00C5665F">
          <w:rPr>
            <w:webHidden/>
          </w:rPr>
          <w:instrText xml:space="preserve"> PAGEREF _Toc52493306 \h </w:instrText>
        </w:r>
        <w:r w:rsidR="00C5665F">
          <w:rPr>
            <w:webHidden/>
          </w:rPr>
        </w:r>
        <w:r w:rsidR="00C5665F">
          <w:rPr>
            <w:webHidden/>
          </w:rPr>
          <w:fldChar w:fldCharType="separate"/>
        </w:r>
        <w:r w:rsidR="00C5665F">
          <w:rPr>
            <w:webHidden/>
          </w:rPr>
          <w:t>11</w:t>
        </w:r>
        <w:r w:rsidR="00C5665F">
          <w:rPr>
            <w:webHidden/>
          </w:rPr>
          <w:fldChar w:fldCharType="end"/>
        </w:r>
      </w:hyperlink>
    </w:p>
    <w:p w14:paraId="4DC0AF41" w14:textId="26CFC2B0" w:rsidR="00C5665F" w:rsidRDefault="007C1058">
      <w:pPr>
        <w:pStyle w:val="TOC2"/>
        <w:rPr>
          <w:rFonts w:asciiTheme="minorHAnsi" w:eastAsiaTheme="minorEastAsia" w:hAnsiTheme="minorHAnsi" w:cstheme="minorBidi"/>
          <w:sz w:val="22"/>
          <w:szCs w:val="22"/>
        </w:rPr>
      </w:pPr>
      <w:hyperlink w:anchor="_Toc52493307" w:history="1">
        <w:r w:rsidR="00C5665F" w:rsidRPr="00A93124">
          <w:rPr>
            <w:rStyle w:val="Hyperlink"/>
            <w:rFonts w:eastAsiaTheme="minorHAnsi"/>
          </w:rPr>
          <w:t>2.2 Physics of Flight Modeling</w:t>
        </w:r>
        <w:r w:rsidR="00C5665F">
          <w:rPr>
            <w:webHidden/>
          </w:rPr>
          <w:tab/>
        </w:r>
        <w:r w:rsidR="00C5665F">
          <w:rPr>
            <w:webHidden/>
          </w:rPr>
          <w:fldChar w:fldCharType="begin"/>
        </w:r>
        <w:r w:rsidR="00C5665F">
          <w:rPr>
            <w:webHidden/>
          </w:rPr>
          <w:instrText xml:space="preserve"> PAGEREF _Toc52493307 \h </w:instrText>
        </w:r>
        <w:r w:rsidR="00C5665F">
          <w:rPr>
            <w:webHidden/>
          </w:rPr>
        </w:r>
        <w:r w:rsidR="00C5665F">
          <w:rPr>
            <w:webHidden/>
          </w:rPr>
          <w:fldChar w:fldCharType="separate"/>
        </w:r>
        <w:r w:rsidR="00C5665F">
          <w:rPr>
            <w:webHidden/>
          </w:rPr>
          <w:t>11</w:t>
        </w:r>
        <w:r w:rsidR="00C5665F">
          <w:rPr>
            <w:webHidden/>
          </w:rPr>
          <w:fldChar w:fldCharType="end"/>
        </w:r>
      </w:hyperlink>
    </w:p>
    <w:p w14:paraId="7410377D" w14:textId="39350386" w:rsidR="00C5665F" w:rsidRDefault="007C1058">
      <w:pPr>
        <w:pStyle w:val="TOC2"/>
        <w:rPr>
          <w:rFonts w:asciiTheme="minorHAnsi" w:eastAsiaTheme="minorEastAsia" w:hAnsiTheme="minorHAnsi" w:cstheme="minorBidi"/>
          <w:sz w:val="22"/>
          <w:szCs w:val="22"/>
        </w:rPr>
      </w:pPr>
      <w:hyperlink w:anchor="_Toc52493308" w:history="1">
        <w:r w:rsidR="00C5665F" w:rsidRPr="00A93124">
          <w:rPr>
            <w:rStyle w:val="Hyperlink"/>
            <w:rFonts w:eastAsiaTheme="minorHAnsi"/>
          </w:rPr>
          <w:t>2.3 Entity Component System</w:t>
        </w:r>
        <w:r w:rsidR="00C5665F">
          <w:rPr>
            <w:webHidden/>
          </w:rPr>
          <w:tab/>
        </w:r>
        <w:r w:rsidR="00C5665F">
          <w:rPr>
            <w:webHidden/>
          </w:rPr>
          <w:fldChar w:fldCharType="begin"/>
        </w:r>
        <w:r w:rsidR="00C5665F">
          <w:rPr>
            <w:webHidden/>
          </w:rPr>
          <w:instrText xml:space="preserve"> PAGEREF _Toc52493308 \h </w:instrText>
        </w:r>
        <w:r w:rsidR="00C5665F">
          <w:rPr>
            <w:webHidden/>
          </w:rPr>
        </w:r>
        <w:r w:rsidR="00C5665F">
          <w:rPr>
            <w:webHidden/>
          </w:rPr>
          <w:fldChar w:fldCharType="separate"/>
        </w:r>
        <w:r w:rsidR="00C5665F">
          <w:rPr>
            <w:webHidden/>
          </w:rPr>
          <w:t>21</w:t>
        </w:r>
        <w:r w:rsidR="00C5665F">
          <w:rPr>
            <w:webHidden/>
          </w:rPr>
          <w:fldChar w:fldCharType="end"/>
        </w:r>
      </w:hyperlink>
    </w:p>
    <w:p w14:paraId="2D2D9F50" w14:textId="2F9B6F74" w:rsidR="00C5665F" w:rsidRDefault="007C1058">
      <w:pPr>
        <w:pStyle w:val="TOC2"/>
        <w:rPr>
          <w:rFonts w:asciiTheme="minorHAnsi" w:eastAsiaTheme="minorEastAsia" w:hAnsiTheme="minorHAnsi" w:cstheme="minorBidi"/>
          <w:sz w:val="22"/>
          <w:szCs w:val="22"/>
        </w:rPr>
      </w:pPr>
      <w:hyperlink w:anchor="_Toc52493309" w:history="1">
        <w:r w:rsidR="00C5665F" w:rsidRPr="00A93124">
          <w:rPr>
            <w:rStyle w:val="Hyperlink"/>
          </w:rPr>
          <w:t>2.4 Rust</w:t>
        </w:r>
        <w:r w:rsidR="00C5665F">
          <w:rPr>
            <w:webHidden/>
          </w:rPr>
          <w:tab/>
        </w:r>
        <w:r w:rsidR="00C5665F">
          <w:rPr>
            <w:webHidden/>
          </w:rPr>
          <w:fldChar w:fldCharType="begin"/>
        </w:r>
        <w:r w:rsidR="00C5665F">
          <w:rPr>
            <w:webHidden/>
          </w:rPr>
          <w:instrText xml:space="preserve"> PAGEREF _Toc52493309 \h </w:instrText>
        </w:r>
        <w:r w:rsidR="00C5665F">
          <w:rPr>
            <w:webHidden/>
          </w:rPr>
        </w:r>
        <w:r w:rsidR="00C5665F">
          <w:rPr>
            <w:webHidden/>
          </w:rPr>
          <w:fldChar w:fldCharType="separate"/>
        </w:r>
        <w:r w:rsidR="00C5665F">
          <w:rPr>
            <w:webHidden/>
          </w:rPr>
          <w:t>24</w:t>
        </w:r>
        <w:r w:rsidR="00C5665F">
          <w:rPr>
            <w:webHidden/>
          </w:rPr>
          <w:fldChar w:fldCharType="end"/>
        </w:r>
      </w:hyperlink>
    </w:p>
    <w:p w14:paraId="4A457EED" w14:textId="0466ECDC" w:rsidR="00C5665F" w:rsidRDefault="007C1058">
      <w:pPr>
        <w:pStyle w:val="TOC2"/>
        <w:rPr>
          <w:rFonts w:asciiTheme="minorHAnsi" w:eastAsiaTheme="minorEastAsia" w:hAnsiTheme="minorHAnsi" w:cstheme="minorBidi"/>
          <w:sz w:val="22"/>
          <w:szCs w:val="22"/>
        </w:rPr>
      </w:pPr>
      <w:hyperlink w:anchor="_Toc52493310" w:history="1">
        <w:r w:rsidR="00C5665F" w:rsidRPr="00A93124">
          <w:rPr>
            <w:rStyle w:val="Hyperlink"/>
            <w:rFonts w:eastAsiaTheme="minorHAnsi"/>
          </w:rPr>
          <w:t>2.5 FlightGear</w:t>
        </w:r>
        <w:r w:rsidR="00C5665F">
          <w:rPr>
            <w:webHidden/>
          </w:rPr>
          <w:tab/>
        </w:r>
        <w:r w:rsidR="00C5665F">
          <w:rPr>
            <w:webHidden/>
          </w:rPr>
          <w:fldChar w:fldCharType="begin"/>
        </w:r>
        <w:r w:rsidR="00C5665F">
          <w:rPr>
            <w:webHidden/>
          </w:rPr>
          <w:instrText xml:space="preserve"> PAGEREF _Toc52493310 \h </w:instrText>
        </w:r>
        <w:r w:rsidR="00C5665F">
          <w:rPr>
            <w:webHidden/>
          </w:rPr>
        </w:r>
        <w:r w:rsidR="00C5665F">
          <w:rPr>
            <w:webHidden/>
          </w:rPr>
          <w:fldChar w:fldCharType="separate"/>
        </w:r>
        <w:r w:rsidR="00C5665F">
          <w:rPr>
            <w:webHidden/>
          </w:rPr>
          <w:t>28</w:t>
        </w:r>
        <w:r w:rsidR="00C5665F">
          <w:rPr>
            <w:webHidden/>
          </w:rPr>
          <w:fldChar w:fldCharType="end"/>
        </w:r>
      </w:hyperlink>
    </w:p>
    <w:p w14:paraId="67233325" w14:textId="1EC5DCCA" w:rsidR="00C5665F" w:rsidRDefault="007C1058">
      <w:pPr>
        <w:pStyle w:val="TOC2"/>
        <w:rPr>
          <w:rFonts w:asciiTheme="minorHAnsi" w:eastAsiaTheme="minorEastAsia" w:hAnsiTheme="minorHAnsi" w:cstheme="minorBidi"/>
          <w:sz w:val="22"/>
          <w:szCs w:val="22"/>
        </w:rPr>
      </w:pPr>
      <w:hyperlink w:anchor="_Toc52493311" w:history="1">
        <w:r w:rsidR="00C5665F" w:rsidRPr="00A93124">
          <w:rPr>
            <w:rStyle w:val="Hyperlink"/>
            <w:rFonts w:eastAsiaTheme="minorHAnsi"/>
          </w:rPr>
          <w:t>2.6 Networking with Rust</w:t>
        </w:r>
        <w:r w:rsidR="00C5665F">
          <w:rPr>
            <w:webHidden/>
          </w:rPr>
          <w:tab/>
        </w:r>
        <w:r w:rsidR="00C5665F">
          <w:rPr>
            <w:webHidden/>
          </w:rPr>
          <w:fldChar w:fldCharType="begin"/>
        </w:r>
        <w:r w:rsidR="00C5665F">
          <w:rPr>
            <w:webHidden/>
          </w:rPr>
          <w:instrText xml:space="preserve"> PAGEREF _Toc52493311 \h </w:instrText>
        </w:r>
        <w:r w:rsidR="00C5665F">
          <w:rPr>
            <w:webHidden/>
          </w:rPr>
        </w:r>
        <w:r w:rsidR="00C5665F">
          <w:rPr>
            <w:webHidden/>
          </w:rPr>
          <w:fldChar w:fldCharType="separate"/>
        </w:r>
        <w:r w:rsidR="00C5665F">
          <w:rPr>
            <w:webHidden/>
          </w:rPr>
          <w:t>29</w:t>
        </w:r>
        <w:r w:rsidR="00C5665F">
          <w:rPr>
            <w:webHidden/>
          </w:rPr>
          <w:fldChar w:fldCharType="end"/>
        </w:r>
      </w:hyperlink>
    </w:p>
    <w:p w14:paraId="4C6E059B" w14:textId="14EA9F68" w:rsidR="00C5665F" w:rsidRDefault="007C1058">
      <w:pPr>
        <w:pStyle w:val="TOC1"/>
        <w:rPr>
          <w:rFonts w:asciiTheme="minorHAnsi" w:eastAsiaTheme="minorEastAsia" w:hAnsiTheme="minorHAnsi" w:cstheme="minorBidi"/>
          <w:bCs w:val="0"/>
          <w:sz w:val="22"/>
          <w:szCs w:val="22"/>
        </w:rPr>
      </w:pPr>
      <w:hyperlink w:anchor="_Toc52493312" w:history="1">
        <w:r w:rsidR="00C5665F" w:rsidRPr="00A93124">
          <w:rPr>
            <w:rStyle w:val="Hyperlink"/>
          </w:rPr>
          <w:t>III.  Methodology</w:t>
        </w:r>
        <w:r w:rsidR="00C5665F">
          <w:rPr>
            <w:webHidden/>
          </w:rPr>
          <w:tab/>
        </w:r>
        <w:r w:rsidR="00C5665F">
          <w:rPr>
            <w:webHidden/>
          </w:rPr>
          <w:fldChar w:fldCharType="begin"/>
        </w:r>
        <w:r w:rsidR="00C5665F">
          <w:rPr>
            <w:webHidden/>
          </w:rPr>
          <w:instrText xml:space="preserve"> PAGEREF _Toc52493312 \h </w:instrText>
        </w:r>
        <w:r w:rsidR="00C5665F">
          <w:rPr>
            <w:webHidden/>
          </w:rPr>
        </w:r>
        <w:r w:rsidR="00C5665F">
          <w:rPr>
            <w:webHidden/>
          </w:rPr>
          <w:fldChar w:fldCharType="separate"/>
        </w:r>
        <w:r w:rsidR="00C5665F">
          <w:rPr>
            <w:webHidden/>
          </w:rPr>
          <w:t>30</w:t>
        </w:r>
        <w:r w:rsidR="00C5665F">
          <w:rPr>
            <w:webHidden/>
          </w:rPr>
          <w:fldChar w:fldCharType="end"/>
        </w:r>
      </w:hyperlink>
    </w:p>
    <w:p w14:paraId="33D9EC1E" w14:textId="680585A5" w:rsidR="00C5665F" w:rsidRDefault="007C1058">
      <w:pPr>
        <w:pStyle w:val="TOC2"/>
        <w:rPr>
          <w:rFonts w:asciiTheme="minorHAnsi" w:eastAsiaTheme="minorEastAsia" w:hAnsiTheme="minorHAnsi" w:cstheme="minorBidi"/>
          <w:sz w:val="22"/>
          <w:szCs w:val="22"/>
        </w:rPr>
      </w:pPr>
      <w:hyperlink w:anchor="_Toc52493313"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_Toc52493313 \h </w:instrText>
        </w:r>
        <w:r w:rsidR="00C5665F">
          <w:rPr>
            <w:webHidden/>
          </w:rPr>
        </w:r>
        <w:r w:rsidR="00C5665F">
          <w:rPr>
            <w:webHidden/>
          </w:rPr>
          <w:fldChar w:fldCharType="separate"/>
        </w:r>
        <w:r w:rsidR="00C5665F">
          <w:rPr>
            <w:webHidden/>
          </w:rPr>
          <w:t>30</w:t>
        </w:r>
        <w:r w:rsidR="00C5665F">
          <w:rPr>
            <w:webHidden/>
          </w:rPr>
          <w:fldChar w:fldCharType="end"/>
        </w:r>
      </w:hyperlink>
    </w:p>
    <w:p w14:paraId="4A440873" w14:textId="25B019B5" w:rsidR="00C5665F" w:rsidRDefault="007C1058">
      <w:pPr>
        <w:pStyle w:val="TOC2"/>
        <w:rPr>
          <w:rFonts w:asciiTheme="minorHAnsi" w:eastAsiaTheme="minorEastAsia" w:hAnsiTheme="minorHAnsi" w:cstheme="minorBidi"/>
          <w:sz w:val="22"/>
          <w:szCs w:val="22"/>
        </w:rPr>
      </w:pPr>
      <w:hyperlink w:anchor="_Toc52493314" w:history="1">
        <w:r w:rsidR="00C5665F" w:rsidRPr="00A93124">
          <w:rPr>
            <w:rStyle w:val="Hyperlink"/>
          </w:rPr>
          <w:t>Test Subjects</w:t>
        </w:r>
        <w:r w:rsidR="00C5665F">
          <w:rPr>
            <w:webHidden/>
          </w:rPr>
          <w:tab/>
        </w:r>
        <w:r w:rsidR="00C5665F">
          <w:rPr>
            <w:webHidden/>
          </w:rPr>
          <w:fldChar w:fldCharType="begin"/>
        </w:r>
        <w:r w:rsidR="00C5665F">
          <w:rPr>
            <w:webHidden/>
          </w:rPr>
          <w:instrText xml:space="preserve"> PAGEREF _Toc52493314 \h </w:instrText>
        </w:r>
        <w:r w:rsidR="00C5665F">
          <w:rPr>
            <w:webHidden/>
          </w:rPr>
        </w:r>
        <w:r w:rsidR="00C5665F">
          <w:rPr>
            <w:webHidden/>
          </w:rPr>
          <w:fldChar w:fldCharType="separate"/>
        </w:r>
        <w:r w:rsidR="00C5665F">
          <w:rPr>
            <w:webHidden/>
          </w:rPr>
          <w:t>30</w:t>
        </w:r>
        <w:r w:rsidR="00C5665F">
          <w:rPr>
            <w:webHidden/>
          </w:rPr>
          <w:fldChar w:fldCharType="end"/>
        </w:r>
      </w:hyperlink>
    </w:p>
    <w:p w14:paraId="2F04FD8B" w14:textId="0A32DE23" w:rsidR="00C5665F" w:rsidRDefault="007C1058">
      <w:pPr>
        <w:pStyle w:val="TOC2"/>
        <w:rPr>
          <w:rFonts w:asciiTheme="minorHAnsi" w:eastAsiaTheme="minorEastAsia" w:hAnsiTheme="minorHAnsi" w:cstheme="minorBidi"/>
          <w:sz w:val="22"/>
          <w:szCs w:val="22"/>
        </w:rPr>
      </w:pPr>
      <w:hyperlink w:anchor="_Toc52493315"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_Toc52493315 \h </w:instrText>
        </w:r>
        <w:r w:rsidR="00C5665F">
          <w:rPr>
            <w:webHidden/>
          </w:rPr>
        </w:r>
        <w:r w:rsidR="00C5665F">
          <w:rPr>
            <w:webHidden/>
          </w:rPr>
          <w:fldChar w:fldCharType="separate"/>
        </w:r>
        <w:r w:rsidR="00C5665F">
          <w:rPr>
            <w:webHidden/>
          </w:rPr>
          <w:t>30</w:t>
        </w:r>
        <w:r w:rsidR="00C5665F">
          <w:rPr>
            <w:webHidden/>
          </w:rPr>
          <w:fldChar w:fldCharType="end"/>
        </w:r>
      </w:hyperlink>
    </w:p>
    <w:p w14:paraId="6D7F8832" w14:textId="3BA2DCC1" w:rsidR="00C5665F" w:rsidRDefault="007C1058">
      <w:pPr>
        <w:pStyle w:val="TOC1"/>
        <w:rPr>
          <w:rFonts w:asciiTheme="minorHAnsi" w:eastAsiaTheme="minorEastAsia" w:hAnsiTheme="minorHAnsi" w:cstheme="minorBidi"/>
          <w:bCs w:val="0"/>
          <w:sz w:val="22"/>
          <w:szCs w:val="22"/>
        </w:rPr>
      </w:pPr>
      <w:hyperlink w:anchor="_Toc52493316" w:history="1">
        <w:r w:rsidR="00C5665F" w:rsidRPr="00A93124">
          <w:rPr>
            <w:rStyle w:val="Hyperlink"/>
          </w:rPr>
          <w:t>IV.  Analysis and Results</w:t>
        </w:r>
        <w:r w:rsidR="00C5665F">
          <w:rPr>
            <w:webHidden/>
          </w:rPr>
          <w:tab/>
        </w:r>
        <w:r w:rsidR="00C5665F">
          <w:rPr>
            <w:webHidden/>
          </w:rPr>
          <w:fldChar w:fldCharType="begin"/>
        </w:r>
        <w:r w:rsidR="00C5665F">
          <w:rPr>
            <w:webHidden/>
          </w:rPr>
          <w:instrText xml:space="preserve"> PAGEREF _Toc52493316 \h </w:instrText>
        </w:r>
        <w:r w:rsidR="00C5665F">
          <w:rPr>
            <w:webHidden/>
          </w:rPr>
        </w:r>
        <w:r w:rsidR="00C5665F">
          <w:rPr>
            <w:webHidden/>
          </w:rPr>
          <w:fldChar w:fldCharType="separate"/>
        </w:r>
        <w:r w:rsidR="00C5665F">
          <w:rPr>
            <w:webHidden/>
          </w:rPr>
          <w:t>31</w:t>
        </w:r>
        <w:r w:rsidR="00C5665F">
          <w:rPr>
            <w:webHidden/>
          </w:rPr>
          <w:fldChar w:fldCharType="end"/>
        </w:r>
      </w:hyperlink>
    </w:p>
    <w:p w14:paraId="5098EA0A" w14:textId="5DD0B5B3" w:rsidR="00C5665F" w:rsidRDefault="007C1058">
      <w:pPr>
        <w:pStyle w:val="TOC2"/>
        <w:rPr>
          <w:rFonts w:asciiTheme="minorHAnsi" w:eastAsiaTheme="minorEastAsia" w:hAnsiTheme="minorHAnsi" w:cstheme="minorBidi"/>
          <w:sz w:val="22"/>
          <w:szCs w:val="22"/>
        </w:rPr>
      </w:pPr>
      <w:hyperlink w:anchor="_Toc52493317"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_Toc52493317 \h </w:instrText>
        </w:r>
        <w:r w:rsidR="00C5665F">
          <w:rPr>
            <w:webHidden/>
          </w:rPr>
        </w:r>
        <w:r w:rsidR="00C5665F">
          <w:rPr>
            <w:webHidden/>
          </w:rPr>
          <w:fldChar w:fldCharType="separate"/>
        </w:r>
        <w:r w:rsidR="00C5665F">
          <w:rPr>
            <w:webHidden/>
          </w:rPr>
          <w:t>31</w:t>
        </w:r>
        <w:r w:rsidR="00C5665F">
          <w:rPr>
            <w:webHidden/>
          </w:rPr>
          <w:fldChar w:fldCharType="end"/>
        </w:r>
      </w:hyperlink>
    </w:p>
    <w:p w14:paraId="15574F7C" w14:textId="1B45DD88" w:rsidR="00C5665F" w:rsidRDefault="007C1058">
      <w:pPr>
        <w:pStyle w:val="TOC2"/>
        <w:rPr>
          <w:rFonts w:asciiTheme="minorHAnsi" w:eastAsiaTheme="minorEastAsia" w:hAnsiTheme="minorHAnsi" w:cstheme="minorBidi"/>
          <w:sz w:val="22"/>
          <w:szCs w:val="22"/>
        </w:rPr>
      </w:pPr>
      <w:hyperlink w:anchor="_Toc52493318" w:history="1">
        <w:r w:rsidR="00C5665F" w:rsidRPr="00A93124">
          <w:rPr>
            <w:rStyle w:val="Hyperlink"/>
          </w:rPr>
          <w:t>Results of Simulation Scenarios</w:t>
        </w:r>
        <w:r w:rsidR="00C5665F">
          <w:rPr>
            <w:webHidden/>
          </w:rPr>
          <w:tab/>
        </w:r>
        <w:r w:rsidR="00C5665F">
          <w:rPr>
            <w:webHidden/>
          </w:rPr>
          <w:fldChar w:fldCharType="begin"/>
        </w:r>
        <w:r w:rsidR="00C5665F">
          <w:rPr>
            <w:webHidden/>
          </w:rPr>
          <w:instrText xml:space="preserve"> PAGEREF _Toc52493318 \h </w:instrText>
        </w:r>
        <w:r w:rsidR="00C5665F">
          <w:rPr>
            <w:webHidden/>
          </w:rPr>
        </w:r>
        <w:r w:rsidR="00C5665F">
          <w:rPr>
            <w:webHidden/>
          </w:rPr>
          <w:fldChar w:fldCharType="separate"/>
        </w:r>
        <w:r w:rsidR="00C5665F">
          <w:rPr>
            <w:webHidden/>
          </w:rPr>
          <w:t>31</w:t>
        </w:r>
        <w:r w:rsidR="00C5665F">
          <w:rPr>
            <w:webHidden/>
          </w:rPr>
          <w:fldChar w:fldCharType="end"/>
        </w:r>
      </w:hyperlink>
    </w:p>
    <w:p w14:paraId="51911752" w14:textId="7806A65E" w:rsidR="00C5665F" w:rsidRDefault="007C1058">
      <w:pPr>
        <w:pStyle w:val="TOC2"/>
        <w:rPr>
          <w:rFonts w:asciiTheme="minorHAnsi" w:eastAsiaTheme="minorEastAsia" w:hAnsiTheme="minorHAnsi" w:cstheme="minorBidi"/>
          <w:sz w:val="22"/>
          <w:szCs w:val="22"/>
        </w:rPr>
      </w:pPr>
      <w:hyperlink w:anchor="_Toc52493319" w:history="1">
        <w:r w:rsidR="00C5665F" w:rsidRPr="00A93124">
          <w:rPr>
            <w:rStyle w:val="Hyperlink"/>
          </w:rPr>
          <w:t>Investigative Questions Answered</w:t>
        </w:r>
        <w:r w:rsidR="00C5665F">
          <w:rPr>
            <w:webHidden/>
          </w:rPr>
          <w:tab/>
        </w:r>
        <w:r w:rsidR="00C5665F">
          <w:rPr>
            <w:webHidden/>
          </w:rPr>
          <w:fldChar w:fldCharType="begin"/>
        </w:r>
        <w:r w:rsidR="00C5665F">
          <w:rPr>
            <w:webHidden/>
          </w:rPr>
          <w:instrText xml:space="preserve"> PAGEREF _Toc52493319 \h </w:instrText>
        </w:r>
        <w:r w:rsidR="00C5665F">
          <w:rPr>
            <w:webHidden/>
          </w:rPr>
        </w:r>
        <w:r w:rsidR="00C5665F">
          <w:rPr>
            <w:webHidden/>
          </w:rPr>
          <w:fldChar w:fldCharType="separate"/>
        </w:r>
        <w:r w:rsidR="00C5665F">
          <w:rPr>
            <w:webHidden/>
          </w:rPr>
          <w:t>31</w:t>
        </w:r>
        <w:r w:rsidR="00C5665F">
          <w:rPr>
            <w:webHidden/>
          </w:rPr>
          <w:fldChar w:fldCharType="end"/>
        </w:r>
      </w:hyperlink>
    </w:p>
    <w:p w14:paraId="4638855F" w14:textId="1A550F8B" w:rsidR="00C5665F" w:rsidRDefault="007C1058">
      <w:pPr>
        <w:pStyle w:val="TOC2"/>
        <w:rPr>
          <w:rFonts w:asciiTheme="minorHAnsi" w:eastAsiaTheme="minorEastAsia" w:hAnsiTheme="minorHAnsi" w:cstheme="minorBidi"/>
          <w:sz w:val="22"/>
          <w:szCs w:val="22"/>
        </w:rPr>
      </w:pPr>
      <w:hyperlink w:anchor="_Toc52493320"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_Toc52493320 \h </w:instrText>
        </w:r>
        <w:r w:rsidR="00C5665F">
          <w:rPr>
            <w:webHidden/>
          </w:rPr>
        </w:r>
        <w:r w:rsidR="00C5665F">
          <w:rPr>
            <w:webHidden/>
          </w:rPr>
          <w:fldChar w:fldCharType="separate"/>
        </w:r>
        <w:r w:rsidR="00C5665F">
          <w:rPr>
            <w:webHidden/>
          </w:rPr>
          <w:t>31</w:t>
        </w:r>
        <w:r w:rsidR="00C5665F">
          <w:rPr>
            <w:webHidden/>
          </w:rPr>
          <w:fldChar w:fldCharType="end"/>
        </w:r>
      </w:hyperlink>
    </w:p>
    <w:p w14:paraId="01616C86" w14:textId="53E18324" w:rsidR="00C5665F" w:rsidRDefault="007C1058">
      <w:pPr>
        <w:pStyle w:val="TOC1"/>
        <w:rPr>
          <w:rFonts w:asciiTheme="minorHAnsi" w:eastAsiaTheme="minorEastAsia" w:hAnsiTheme="minorHAnsi" w:cstheme="minorBidi"/>
          <w:bCs w:val="0"/>
          <w:sz w:val="22"/>
          <w:szCs w:val="22"/>
        </w:rPr>
      </w:pPr>
      <w:hyperlink w:anchor="_Toc52493321" w:history="1">
        <w:r w:rsidR="00C5665F" w:rsidRPr="00A93124">
          <w:rPr>
            <w:rStyle w:val="Hyperlink"/>
          </w:rPr>
          <w:t>V.  Conclusions and Recommendations</w:t>
        </w:r>
        <w:r w:rsidR="00C5665F">
          <w:rPr>
            <w:webHidden/>
          </w:rPr>
          <w:tab/>
        </w:r>
        <w:r w:rsidR="00C5665F">
          <w:rPr>
            <w:webHidden/>
          </w:rPr>
          <w:fldChar w:fldCharType="begin"/>
        </w:r>
        <w:r w:rsidR="00C5665F">
          <w:rPr>
            <w:webHidden/>
          </w:rPr>
          <w:instrText xml:space="preserve"> PAGEREF _Toc52493321 \h </w:instrText>
        </w:r>
        <w:r w:rsidR="00C5665F">
          <w:rPr>
            <w:webHidden/>
          </w:rPr>
        </w:r>
        <w:r w:rsidR="00C5665F">
          <w:rPr>
            <w:webHidden/>
          </w:rPr>
          <w:fldChar w:fldCharType="separate"/>
        </w:r>
        <w:r w:rsidR="00C5665F">
          <w:rPr>
            <w:webHidden/>
          </w:rPr>
          <w:t>31</w:t>
        </w:r>
        <w:r w:rsidR="00C5665F">
          <w:rPr>
            <w:webHidden/>
          </w:rPr>
          <w:fldChar w:fldCharType="end"/>
        </w:r>
      </w:hyperlink>
    </w:p>
    <w:p w14:paraId="118D1072" w14:textId="1462A1F3" w:rsidR="00C5665F" w:rsidRDefault="007C1058">
      <w:pPr>
        <w:pStyle w:val="TOC2"/>
        <w:rPr>
          <w:rFonts w:asciiTheme="minorHAnsi" w:eastAsiaTheme="minorEastAsia" w:hAnsiTheme="minorHAnsi" w:cstheme="minorBidi"/>
          <w:sz w:val="22"/>
          <w:szCs w:val="22"/>
        </w:rPr>
      </w:pPr>
      <w:hyperlink w:anchor="_Toc52493322"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_Toc52493322 \h </w:instrText>
        </w:r>
        <w:r w:rsidR="00C5665F">
          <w:rPr>
            <w:webHidden/>
          </w:rPr>
        </w:r>
        <w:r w:rsidR="00C5665F">
          <w:rPr>
            <w:webHidden/>
          </w:rPr>
          <w:fldChar w:fldCharType="separate"/>
        </w:r>
        <w:r w:rsidR="00C5665F">
          <w:rPr>
            <w:webHidden/>
          </w:rPr>
          <w:t>31</w:t>
        </w:r>
        <w:r w:rsidR="00C5665F">
          <w:rPr>
            <w:webHidden/>
          </w:rPr>
          <w:fldChar w:fldCharType="end"/>
        </w:r>
      </w:hyperlink>
    </w:p>
    <w:p w14:paraId="6BBCAEFE" w14:textId="603EAB3B" w:rsidR="00C5665F" w:rsidRDefault="007C1058">
      <w:pPr>
        <w:pStyle w:val="TOC2"/>
        <w:rPr>
          <w:rFonts w:asciiTheme="minorHAnsi" w:eastAsiaTheme="minorEastAsia" w:hAnsiTheme="minorHAnsi" w:cstheme="minorBidi"/>
          <w:sz w:val="22"/>
          <w:szCs w:val="22"/>
        </w:rPr>
      </w:pPr>
      <w:hyperlink w:anchor="_Toc52493323" w:history="1">
        <w:r w:rsidR="00C5665F" w:rsidRPr="00A93124">
          <w:rPr>
            <w:rStyle w:val="Hyperlink"/>
          </w:rPr>
          <w:t>Conclusions of Research</w:t>
        </w:r>
        <w:r w:rsidR="00C5665F">
          <w:rPr>
            <w:webHidden/>
          </w:rPr>
          <w:tab/>
        </w:r>
        <w:r w:rsidR="00C5665F">
          <w:rPr>
            <w:webHidden/>
          </w:rPr>
          <w:fldChar w:fldCharType="begin"/>
        </w:r>
        <w:r w:rsidR="00C5665F">
          <w:rPr>
            <w:webHidden/>
          </w:rPr>
          <w:instrText xml:space="preserve"> PAGEREF _Toc52493323 \h </w:instrText>
        </w:r>
        <w:r w:rsidR="00C5665F">
          <w:rPr>
            <w:webHidden/>
          </w:rPr>
        </w:r>
        <w:r w:rsidR="00C5665F">
          <w:rPr>
            <w:webHidden/>
          </w:rPr>
          <w:fldChar w:fldCharType="separate"/>
        </w:r>
        <w:r w:rsidR="00C5665F">
          <w:rPr>
            <w:webHidden/>
          </w:rPr>
          <w:t>31</w:t>
        </w:r>
        <w:r w:rsidR="00C5665F">
          <w:rPr>
            <w:webHidden/>
          </w:rPr>
          <w:fldChar w:fldCharType="end"/>
        </w:r>
      </w:hyperlink>
    </w:p>
    <w:p w14:paraId="409239DA" w14:textId="7F552A15" w:rsidR="00C5665F" w:rsidRDefault="007C1058">
      <w:pPr>
        <w:pStyle w:val="TOC2"/>
        <w:rPr>
          <w:rFonts w:asciiTheme="minorHAnsi" w:eastAsiaTheme="minorEastAsia" w:hAnsiTheme="minorHAnsi" w:cstheme="minorBidi"/>
          <w:sz w:val="22"/>
          <w:szCs w:val="22"/>
        </w:rPr>
      </w:pPr>
      <w:hyperlink w:anchor="_Toc52493324" w:history="1">
        <w:r w:rsidR="00C5665F" w:rsidRPr="00A93124">
          <w:rPr>
            <w:rStyle w:val="Hyperlink"/>
          </w:rPr>
          <w:t>Significance of Research</w:t>
        </w:r>
        <w:r w:rsidR="00C5665F">
          <w:rPr>
            <w:webHidden/>
          </w:rPr>
          <w:tab/>
        </w:r>
        <w:r w:rsidR="00C5665F">
          <w:rPr>
            <w:webHidden/>
          </w:rPr>
          <w:fldChar w:fldCharType="begin"/>
        </w:r>
        <w:r w:rsidR="00C5665F">
          <w:rPr>
            <w:webHidden/>
          </w:rPr>
          <w:instrText xml:space="preserve"> PAGEREF _Toc52493324 \h </w:instrText>
        </w:r>
        <w:r w:rsidR="00C5665F">
          <w:rPr>
            <w:webHidden/>
          </w:rPr>
        </w:r>
        <w:r w:rsidR="00C5665F">
          <w:rPr>
            <w:webHidden/>
          </w:rPr>
          <w:fldChar w:fldCharType="separate"/>
        </w:r>
        <w:r w:rsidR="00C5665F">
          <w:rPr>
            <w:webHidden/>
          </w:rPr>
          <w:t>31</w:t>
        </w:r>
        <w:r w:rsidR="00C5665F">
          <w:rPr>
            <w:webHidden/>
          </w:rPr>
          <w:fldChar w:fldCharType="end"/>
        </w:r>
      </w:hyperlink>
    </w:p>
    <w:p w14:paraId="44C22DE5" w14:textId="7E1B83BC" w:rsidR="00C5665F" w:rsidRDefault="007C1058">
      <w:pPr>
        <w:pStyle w:val="TOC2"/>
        <w:rPr>
          <w:rFonts w:asciiTheme="minorHAnsi" w:eastAsiaTheme="minorEastAsia" w:hAnsiTheme="minorHAnsi" w:cstheme="minorBidi"/>
          <w:sz w:val="22"/>
          <w:szCs w:val="22"/>
        </w:rPr>
      </w:pPr>
      <w:hyperlink w:anchor="_Toc52493325" w:history="1">
        <w:r w:rsidR="00C5665F" w:rsidRPr="00A93124">
          <w:rPr>
            <w:rStyle w:val="Hyperlink"/>
          </w:rPr>
          <w:t>Recommendations for Action</w:t>
        </w:r>
        <w:r w:rsidR="00C5665F">
          <w:rPr>
            <w:webHidden/>
          </w:rPr>
          <w:tab/>
        </w:r>
        <w:r w:rsidR="00C5665F">
          <w:rPr>
            <w:webHidden/>
          </w:rPr>
          <w:fldChar w:fldCharType="begin"/>
        </w:r>
        <w:r w:rsidR="00C5665F">
          <w:rPr>
            <w:webHidden/>
          </w:rPr>
          <w:instrText xml:space="preserve"> PAGEREF _Toc52493325 \h </w:instrText>
        </w:r>
        <w:r w:rsidR="00C5665F">
          <w:rPr>
            <w:webHidden/>
          </w:rPr>
        </w:r>
        <w:r w:rsidR="00C5665F">
          <w:rPr>
            <w:webHidden/>
          </w:rPr>
          <w:fldChar w:fldCharType="separate"/>
        </w:r>
        <w:r w:rsidR="00C5665F">
          <w:rPr>
            <w:webHidden/>
          </w:rPr>
          <w:t>31</w:t>
        </w:r>
        <w:r w:rsidR="00C5665F">
          <w:rPr>
            <w:webHidden/>
          </w:rPr>
          <w:fldChar w:fldCharType="end"/>
        </w:r>
      </w:hyperlink>
    </w:p>
    <w:p w14:paraId="686791E4" w14:textId="4B0E5410" w:rsidR="00C5665F" w:rsidRDefault="007C1058">
      <w:pPr>
        <w:pStyle w:val="TOC2"/>
        <w:rPr>
          <w:rFonts w:asciiTheme="minorHAnsi" w:eastAsiaTheme="minorEastAsia" w:hAnsiTheme="minorHAnsi" w:cstheme="minorBidi"/>
          <w:sz w:val="22"/>
          <w:szCs w:val="22"/>
        </w:rPr>
      </w:pPr>
      <w:hyperlink w:anchor="_Toc52493326" w:history="1">
        <w:r w:rsidR="00C5665F" w:rsidRPr="00A93124">
          <w:rPr>
            <w:rStyle w:val="Hyperlink"/>
          </w:rPr>
          <w:t>Recommendations for Future Research</w:t>
        </w:r>
        <w:r w:rsidR="00C5665F">
          <w:rPr>
            <w:webHidden/>
          </w:rPr>
          <w:tab/>
        </w:r>
        <w:r w:rsidR="00C5665F">
          <w:rPr>
            <w:webHidden/>
          </w:rPr>
          <w:fldChar w:fldCharType="begin"/>
        </w:r>
        <w:r w:rsidR="00C5665F">
          <w:rPr>
            <w:webHidden/>
          </w:rPr>
          <w:instrText xml:space="preserve"> PAGEREF _Toc52493326 \h </w:instrText>
        </w:r>
        <w:r w:rsidR="00C5665F">
          <w:rPr>
            <w:webHidden/>
          </w:rPr>
        </w:r>
        <w:r w:rsidR="00C5665F">
          <w:rPr>
            <w:webHidden/>
          </w:rPr>
          <w:fldChar w:fldCharType="separate"/>
        </w:r>
        <w:r w:rsidR="00C5665F">
          <w:rPr>
            <w:webHidden/>
          </w:rPr>
          <w:t>32</w:t>
        </w:r>
        <w:r w:rsidR="00C5665F">
          <w:rPr>
            <w:webHidden/>
          </w:rPr>
          <w:fldChar w:fldCharType="end"/>
        </w:r>
      </w:hyperlink>
    </w:p>
    <w:p w14:paraId="6854C0A7" w14:textId="41440EF8" w:rsidR="00C5665F" w:rsidRDefault="007C1058">
      <w:pPr>
        <w:pStyle w:val="TOC2"/>
        <w:rPr>
          <w:rFonts w:asciiTheme="minorHAnsi" w:eastAsiaTheme="minorEastAsia" w:hAnsiTheme="minorHAnsi" w:cstheme="minorBidi"/>
          <w:sz w:val="22"/>
          <w:szCs w:val="22"/>
        </w:rPr>
      </w:pPr>
      <w:hyperlink w:anchor="_Toc52493327"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_Toc52493327 \h </w:instrText>
        </w:r>
        <w:r w:rsidR="00C5665F">
          <w:rPr>
            <w:webHidden/>
          </w:rPr>
        </w:r>
        <w:r w:rsidR="00C5665F">
          <w:rPr>
            <w:webHidden/>
          </w:rPr>
          <w:fldChar w:fldCharType="separate"/>
        </w:r>
        <w:r w:rsidR="00C5665F">
          <w:rPr>
            <w:webHidden/>
          </w:rPr>
          <w:t>32</w:t>
        </w:r>
        <w:r w:rsidR="00C5665F">
          <w:rPr>
            <w:webHidden/>
          </w:rPr>
          <w:fldChar w:fldCharType="end"/>
        </w:r>
      </w:hyperlink>
    </w:p>
    <w:p w14:paraId="166FA4EE" w14:textId="72974EC4" w:rsidR="00C5665F" w:rsidRDefault="007C1058">
      <w:pPr>
        <w:pStyle w:val="TOC1"/>
        <w:rPr>
          <w:rFonts w:asciiTheme="minorHAnsi" w:eastAsiaTheme="minorEastAsia" w:hAnsiTheme="minorHAnsi" w:cstheme="minorBidi"/>
          <w:bCs w:val="0"/>
          <w:sz w:val="22"/>
          <w:szCs w:val="22"/>
        </w:rPr>
      </w:pPr>
      <w:hyperlink w:anchor="_Toc52493328" w:history="1">
        <w:r w:rsidR="00C5665F" w:rsidRPr="00A93124">
          <w:rPr>
            <w:rStyle w:val="Hyperlink"/>
          </w:rPr>
          <w:t>Appendix: Configuring FlightGear as a Visual System</w:t>
        </w:r>
        <w:r w:rsidR="00C5665F">
          <w:rPr>
            <w:webHidden/>
          </w:rPr>
          <w:tab/>
        </w:r>
        <w:r w:rsidR="00C5665F">
          <w:rPr>
            <w:webHidden/>
          </w:rPr>
          <w:fldChar w:fldCharType="begin"/>
        </w:r>
        <w:r w:rsidR="00C5665F">
          <w:rPr>
            <w:webHidden/>
          </w:rPr>
          <w:instrText xml:space="preserve"> PAGEREF _Toc52493328 \h </w:instrText>
        </w:r>
        <w:r w:rsidR="00C5665F">
          <w:rPr>
            <w:webHidden/>
          </w:rPr>
        </w:r>
        <w:r w:rsidR="00C5665F">
          <w:rPr>
            <w:webHidden/>
          </w:rPr>
          <w:fldChar w:fldCharType="separate"/>
        </w:r>
        <w:r w:rsidR="00C5665F">
          <w:rPr>
            <w:webHidden/>
          </w:rPr>
          <w:t>33</w:t>
        </w:r>
        <w:r w:rsidR="00C5665F">
          <w:rPr>
            <w:webHidden/>
          </w:rPr>
          <w:fldChar w:fldCharType="end"/>
        </w:r>
      </w:hyperlink>
    </w:p>
    <w:p w14:paraId="54170544" w14:textId="0B07841A" w:rsidR="00C5665F" w:rsidRDefault="007C1058">
      <w:pPr>
        <w:pStyle w:val="TOC1"/>
        <w:rPr>
          <w:rFonts w:asciiTheme="minorHAnsi" w:eastAsiaTheme="minorEastAsia" w:hAnsiTheme="minorHAnsi" w:cstheme="minorBidi"/>
          <w:bCs w:val="0"/>
          <w:sz w:val="22"/>
          <w:szCs w:val="22"/>
        </w:rPr>
      </w:pPr>
      <w:hyperlink w:anchor="_Toc52493329" w:history="1">
        <w:r w:rsidR="00C5665F" w:rsidRPr="00A93124">
          <w:rPr>
            <w:rStyle w:val="Hyperlink"/>
          </w:rPr>
          <w:t>Bibliography</w:t>
        </w:r>
        <w:r w:rsidR="00C5665F">
          <w:rPr>
            <w:webHidden/>
          </w:rPr>
          <w:tab/>
        </w:r>
        <w:r w:rsidR="00C5665F">
          <w:rPr>
            <w:webHidden/>
          </w:rPr>
          <w:fldChar w:fldCharType="begin"/>
        </w:r>
        <w:r w:rsidR="00C5665F">
          <w:rPr>
            <w:webHidden/>
          </w:rPr>
          <w:instrText xml:space="preserve"> PAGEREF _Toc52493329 \h </w:instrText>
        </w:r>
        <w:r w:rsidR="00C5665F">
          <w:rPr>
            <w:webHidden/>
          </w:rPr>
        </w:r>
        <w:r w:rsidR="00C5665F">
          <w:rPr>
            <w:webHidden/>
          </w:rPr>
          <w:fldChar w:fldCharType="separate"/>
        </w:r>
        <w:r w:rsidR="00C5665F">
          <w:rPr>
            <w:webHidden/>
          </w:rPr>
          <w:t>36</w:t>
        </w:r>
        <w:r w:rsidR="00C5665F">
          <w:rPr>
            <w:webHidden/>
          </w:rPr>
          <w:fldChar w:fldCharType="end"/>
        </w:r>
      </w:hyperlink>
    </w:p>
    <w:p w14:paraId="182256F0" w14:textId="2991D0A9"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2493295"/>
      <w:r>
        <w:lastRenderedPageBreak/>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2493296"/>
      <w:r>
        <w:lastRenderedPageBreak/>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25F36203" w14:textId="62E6EAB2" w:rsidR="00C45618" w:rsidRDefault="00F96855" w:rsidP="00BA0D42">
      <w:pPr>
        <w:pStyle w:val="Heading2"/>
        <w:spacing w:before="0"/>
      </w:pPr>
      <w:bookmarkStart w:id="27" w:name="_Toc52493297"/>
      <w:r>
        <w:t xml:space="preserve">1.1 </w:t>
      </w:r>
      <w:r w:rsidR="005737A4">
        <w:t>Introduction</w:t>
      </w:r>
      <w:bookmarkEnd w:id="27"/>
    </w:p>
    <w:p w14:paraId="31F5A4C9" w14:textId="77777777" w:rsidR="003351CD" w:rsidRDefault="00320542" w:rsidP="00BA0D42">
      <w:pPr>
        <w:ind w:firstLine="720"/>
      </w:pPr>
      <w:r>
        <w:t>M</w:t>
      </w:r>
      <w:r w:rsidR="000721E2">
        <w:t>ilitary oriented flight simulator</w:t>
      </w:r>
      <w:r w:rsidR="003351CD">
        <w:t xml:space="preserve">s are needed to assist the training of pilots without them physically flying the plane. Flight simulators are also used for research and development of airplanes, as well as testing how they react to environmental forces. They are essential for the safety of pilots and for easing the task of conducting research. </w:t>
      </w:r>
    </w:p>
    <w:p w14:paraId="2ED5F59F" w14:textId="166D9320" w:rsidR="00712975" w:rsidRPr="000721E2" w:rsidRDefault="003351CD" w:rsidP="00BA0D42">
      <w:pPr>
        <w:ind w:firstLine="720"/>
      </w:pPr>
      <w:r>
        <w:t xml:space="preserve"> Actually building a flight simulator </w:t>
      </w:r>
      <w:r w:rsidR="008605AF">
        <w:t>requires</w:t>
      </w:r>
      <w:r w:rsidR="000721E2">
        <w:t xml:space="preserve"> understanding of flight physics</w:t>
      </w:r>
      <w:r w:rsidR="00524A7B">
        <w:t xml:space="preserve"> in order to calculate how an airplane should fly through a simulation </w:t>
      </w:r>
      <w:r w:rsidR="000721E2">
        <w:t xml:space="preserve">in real-time. </w:t>
      </w:r>
      <w:r w:rsidR="008605AF">
        <w:t>The actual process and product of calculating the physics is referred to as a flight dynamics model (FDM), which is essentially all of the math behind the flight simulator.</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will react. </w:t>
      </w:r>
      <w:r w:rsidR="00E85BFB">
        <w:t>Although the creation of FDM is a r</w:t>
      </w:r>
      <w:r w:rsidR="00360148">
        <w:t>elatively standard practice, th</w:t>
      </w:r>
      <w:r w:rsidR="00FE2B85">
        <w:t>is thesis describes building a</w:t>
      </w:r>
      <w:r w:rsidR="00E85BFB">
        <w:t xml:space="preserve"> FDM </w:t>
      </w:r>
      <w:r w:rsidR="00E83F92">
        <w:t>that</w:t>
      </w:r>
      <w:r w:rsidR="00E85BFB">
        <w:t xml:space="preserve"> is unlike any other. </w:t>
      </w:r>
      <w:r>
        <w:t xml:space="preserve">A lot of the time, flight simulators are written in the C++ programming language, and with that, also written with the Object-Oriented Programming (OOP) design pattern. </w:t>
      </w:r>
    </w:p>
    <w:p w14:paraId="101726BE" w14:textId="1E6B9C86" w:rsidR="00392DF3" w:rsidRDefault="002F6D0A" w:rsidP="00BA0D42">
      <w:r>
        <w:tab/>
      </w:r>
      <w:r w:rsidR="009A01C9">
        <w:t xml:space="preserve">This thesis explores building an interactive FDM using two </w:t>
      </w:r>
      <w:r w:rsidR="0000220E">
        <w:t>alternate technologies that p</w:t>
      </w:r>
      <w:r w:rsidR="00360148">
        <w:t>rovide some useful</w:t>
      </w:r>
      <w:r w:rsidR="0000220E">
        <w:t xml:space="preserve"> benefits over more typical programming methods. </w:t>
      </w:r>
      <w:r w:rsidR="00360148">
        <w:t>T</w:t>
      </w:r>
      <w:r w:rsidR="009A01C9">
        <w:t xml:space="preserve">he first </w:t>
      </w:r>
      <w:r w:rsidR="00360148">
        <w:t xml:space="preserve">technology is </w:t>
      </w:r>
      <w:r w:rsidR="009A01C9">
        <w:t xml:space="preserve">the </w:t>
      </w:r>
      <w:r w:rsidR="008B29E0">
        <w:t>Entity Component System (</w:t>
      </w:r>
      <w:r>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t>growing</w:t>
      </w:r>
      <w:r w:rsidR="002067FC">
        <w:t xml:space="preserve"> in popularity</w:t>
      </w:r>
      <w:r w:rsidR="006C3F2C">
        <w:t>.</w:t>
      </w:r>
      <w:r>
        <w:t xml:space="preserve"> Notably, Unity uses an ECS architecture in its game engine. Unity is a platform for creating and </w:t>
      </w:r>
      <w:r w:rsidR="00C364FD">
        <w:t>operating</w:t>
      </w:r>
      <w:r>
        <w:t xml:space="preserve"> real-time 3D games</w:t>
      </w:r>
      <w:r w:rsidR="00A96D7D">
        <w:t xml:space="preserve"> [15</w:t>
      </w:r>
      <w:r w:rsidR="00C364FD">
        <w:t>].</w:t>
      </w:r>
      <w:r w:rsidR="00295217">
        <w:t xml:space="preserve"> The massively popular </w:t>
      </w:r>
      <w:r w:rsidR="00295217">
        <w:lastRenderedPageBreak/>
        <w:t xml:space="preserve">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172B11">
        <w:t xml:space="preserve"> In this thesis’ case,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rsidR="00360148">
        <w:t xml:space="preserve"> But we will also discus</w:t>
      </w:r>
      <w:r w:rsidR="000D2314">
        <w:t xml:space="preserve">s any possible pitfalls in the </w:t>
      </w:r>
      <w:r w:rsidR="00172B11">
        <w:t xml:space="preserve">software </w:t>
      </w:r>
      <w:r w:rsidR="001352DB">
        <w:t>created</w:t>
      </w:r>
      <w:r w:rsidR="00360148">
        <w:t>.</w:t>
      </w:r>
      <w:r w:rsidR="003D48E1">
        <w:t xml:space="preserve"> </w:t>
      </w:r>
    </w:p>
    <w:p w14:paraId="411606BC" w14:textId="3176D745" w:rsidR="00D07C89"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 xml:space="preserve">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w:t>
      </w:r>
      <w:r>
        <w:lastRenderedPageBreak/>
        <w:t>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372D4E9B" w14:textId="5D99A62C" w:rsidR="00FA1B8A" w:rsidRPr="000721E2" w:rsidRDefault="00FA1B8A" w:rsidP="00BA0D42">
      <w:r>
        <w:tab/>
      </w:r>
    </w:p>
    <w:p w14:paraId="32562381" w14:textId="411EE838" w:rsidR="003E094E" w:rsidRDefault="003E094E" w:rsidP="00BA0D42"/>
    <w:p w14:paraId="66F06979" w14:textId="31BB3465" w:rsidR="009C54CE" w:rsidRDefault="00F96855" w:rsidP="00BA0D42">
      <w:pPr>
        <w:pStyle w:val="Heading2"/>
        <w:spacing w:before="0"/>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2493298"/>
      <w:r>
        <w:t xml:space="preserve">1.2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279A621B" w14:textId="2A5CE944" w:rsidR="004F4861" w:rsidRDefault="008655C5" w:rsidP="00BA0D42">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The problem </w:t>
      </w:r>
      <w:r w:rsidR="00E30832">
        <w:t>at hand is investigating how to</w:t>
      </w:r>
      <w:r w:rsidR="00C223E6">
        <w:t xml:space="preserve"> build a </w:t>
      </w:r>
      <w:r w:rsidR="00C9408E">
        <w:t xml:space="preserve">flight simulator </w:t>
      </w:r>
      <w:r w:rsidR="00C223E6">
        <w:t>leveraging</w:t>
      </w:r>
      <w:r w:rsidR="00603C73">
        <w:t xml:space="preserve"> the </w:t>
      </w:r>
      <w:r w:rsidR="00E30832">
        <w:t>novel technolog</w:t>
      </w:r>
      <w:r w:rsidR="00144B0E">
        <w:t>ies</w:t>
      </w:r>
      <w:r w:rsidR="00E30832">
        <w:t xml:space="preserve">: ECS (SPECS) and </w:t>
      </w:r>
      <w:r w:rsidR="00C223E6">
        <w:t>Rust.</w:t>
      </w:r>
      <w:r w:rsidR="00BA6D9D">
        <w:t xml:space="preserve"> </w:t>
      </w:r>
      <w:r w:rsidR="00FA1B8A">
        <w:t xml:space="preserve">With that, </w:t>
      </w:r>
      <w:r w:rsidR="00B248F5">
        <w:t xml:space="preserve">we want to rationalize </w:t>
      </w:r>
      <w:r w:rsidR="00FA1B8A">
        <w:t xml:space="preserve">the choice of </w:t>
      </w:r>
      <w:r w:rsidR="00B24D98">
        <w:t xml:space="preserve">combining </w:t>
      </w:r>
      <w:r w:rsidR="00FA1B8A">
        <w:t xml:space="preserve">these two technologies </w:t>
      </w:r>
      <w:r w:rsidR="00B248F5">
        <w:t xml:space="preserve">and </w:t>
      </w:r>
      <w:r w:rsidR="007E68BF">
        <w:t xml:space="preserve">observe </w:t>
      </w:r>
      <w:r w:rsidR="003E1354">
        <w:t xml:space="preserve">if </w:t>
      </w:r>
      <w:r w:rsidR="00B248F5">
        <w:t xml:space="preserve">they are </w:t>
      </w:r>
      <w:r w:rsidR="00FA1B8A">
        <w:t>useful, and worthwhile when building a flight simulator</w:t>
      </w:r>
      <w:r w:rsidR="00B24D98">
        <w:t xml:space="preserve">. </w:t>
      </w:r>
      <w:r w:rsidR="00B2000D">
        <w:t>(to put it in one sentence: can we do it and should we do it?)</w:t>
      </w:r>
    </w:p>
    <w:p w14:paraId="387FA68E" w14:textId="0E951108" w:rsidR="00251273" w:rsidRDefault="00F96855" w:rsidP="00BA0D42">
      <w:pPr>
        <w:pStyle w:val="Heading2"/>
        <w:spacing w:before="0"/>
      </w:pPr>
      <w:bookmarkStart w:id="65" w:name="_Toc52493299"/>
      <w:r>
        <w:t xml:space="preserve">1.3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14256457" w14:textId="3E73347C" w:rsidR="00CE7460" w:rsidRDefault="00EB128B" w:rsidP="00BA0D42">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The primary research objecti</w:t>
      </w:r>
      <w:r w:rsidR="004F4861">
        <w:t>ve is</w:t>
      </w:r>
      <w:r>
        <w:t xml:space="preserve"> to</w:t>
      </w:r>
      <w:r w:rsidR="00F20B5E">
        <w:t xml:space="preserve"> </w:t>
      </w:r>
      <w:r w:rsidR="00603C73">
        <w:t>build a</w:t>
      </w:r>
      <w:r w:rsidR="00F20B5E">
        <w:t>n interactive</w:t>
      </w:r>
      <w:r w:rsidR="00603C73">
        <w:t xml:space="preserve"> </w:t>
      </w:r>
      <w:r>
        <w:t xml:space="preserve">ECS-patterned flight simulator in the Rust programming language. </w:t>
      </w:r>
      <w:r w:rsidR="00C45D99">
        <w:br/>
      </w:r>
      <w:r w:rsidR="00BA6D9D">
        <w:t>(</w:t>
      </w:r>
      <w:r w:rsidR="00C45D99">
        <w:t>should this section be deleted? Seems very similar to problem statement)</w:t>
      </w:r>
    </w:p>
    <w:p w14:paraId="79870D68" w14:textId="1E4C3A33" w:rsidR="00CE7460" w:rsidRDefault="00F96855" w:rsidP="00BA0D42">
      <w:pPr>
        <w:pStyle w:val="Heading2"/>
        <w:spacing w:before="0"/>
      </w:pPr>
      <w:bookmarkStart w:id="84" w:name="_Toc52493300"/>
      <w:r>
        <w:t xml:space="preserve">1.4 </w:t>
      </w:r>
      <w:r w:rsidR="008B570F">
        <w:t>Hypothesis</w:t>
      </w:r>
      <w:bookmarkEnd w:id="84"/>
    </w:p>
    <w:p w14:paraId="4B9B36E9" w14:textId="3F5400D8" w:rsidR="00FB1642" w:rsidRDefault="00FB1642" w:rsidP="00BA0D42">
      <w:pPr>
        <w:pStyle w:val="BodyText"/>
      </w:pPr>
      <w:r w:rsidRPr="00FB1642">
        <w:t xml:space="preserve"> </w:t>
      </w:r>
      <w:r w:rsidR="00603C73">
        <w:t>The hypothesis is that the ECS</w:t>
      </w:r>
      <w:r w:rsidR="005D6162">
        <w:t xml:space="preserve"> design pattern</w:t>
      </w:r>
      <w:r w:rsidR="00B356E6">
        <w:t>, written in Rust,</w:t>
      </w:r>
      <w:r w:rsidR="005D6162">
        <w:t xml:space="preserve"> can be used to build </w:t>
      </w:r>
      <w:r w:rsidR="000C7B53">
        <w:t>a flight simulator</w:t>
      </w:r>
      <w:r w:rsidR="00603C73">
        <w:t xml:space="preserve">. </w:t>
      </w:r>
      <w:r w:rsidR="00E92DC0">
        <w:t>By using the ECS to organize</w:t>
      </w:r>
      <w:r w:rsidR="0012277C">
        <w:t xml:space="preserve"> data</w:t>
      </w:r>
      <w:r w:rsidR="00E92DC0">
        <w:t xml:space="preserve"> differently</w:t>
      </w:r>
      <w:r w:rsidR="0012277C">
        <w:t>,</w:t>
      </w:r>
      <w:r w:rsidR="00E92DC0">
        <w:t xml:space="preserve"> we can separate</w:t>
      </w:r>
      <w:r w:rsidR="00970AF5">
        <w:t xml:space="preserve"> </w:t>
      </w:r>
      <w:r w:rsidR="00E92DC0">
        <w:t xml:space="preserve">functionality from the actual data in memory, as </w:t>
      </w:r>
      <w:r w:rsidR="00970AF5">
        <w:t xml:space="preserve">opposed to having functionality and memory tied together in hierarchies. </w:t>
      </w:r>
      <w:r w:rsidR="000A1D24">
        <w:t xml:space="preserve">This is powerful in designing complex video game engines, </w:t>
      </w:r>
      <w:r w:rsidR="00332A14">
        <w:t>which have many game entities, such as bullets,</w:t>
      </w:r>
      <w:r w:rsidR="000A1D24">
        <w:t xml:space="preserve"> and many</w:t>
      </w:r>
      <w:r w:rsidR="00332A14">
        <w:t xml:space="preserve"> functions on those game entities</w:t>
      </w:r>
      <w:r w:rsidR="000A1D24">
        <w:t xml:space="preserve">. </w:t>
      </w:r>
      <w:r w:rsidR="005C1F1E">
        <w:t xml:space="preserve">The same </w:t>
      </w:r>
      <w:r w:rsidR="00811344">
        <w:t>reasons to use the ECS design in a large video g</w:t>
      </w:r>
      <w:r w:rsidR="001247E6">
        <w:t>ame</w:t>
      </w:r>
      <w:r w:rsidR="000C3565">
        <w:t xml:space="preserve"> also carries</w:t>
      </w:r>
      <w:r w:rsidR="00811344">
        <w:t xml:space="preserve"> </w:t>
      </w:r>
      <w:r w:rsidR="00811344">
        <w:lastRenderedPageBreak/>
        <w:t>over</w:t>
      </w:r>
      <w:r w:rsidR="000C7B53">
        <w:t xml:space="preserve"> to the flight simulation</w:t>
      </w:r>
      <w:r w:rsidR="005C1F1E">
        <w:t xml:space="preserve"> created</w:t>
      </w:r>
      <w:r w:rsidR="00811344">
        <w:t xml:space="preserve"> in this thesis</w:t>
      </w:r>
      <w:r w:rsidR="001247E6">
        <w:t xml:space="preserve">, which </w:t>
      </w:r>
      <w:r w:rsidR="00332A14">
        <w:t xml:space="preserve">can use this </w:t>
      </w:r>
      <w:r w:rsidR="00D90F86">
        <w:t>strategy</w:t>
      </w:r>
      <w:r w:rsidR="00E92DC0">
        <w:t xml:space="preserve"> of</w:t>
      </w:r>
      <w:r w:rsidR="00D90F86">
        <w:t xml:space="preserve"> </w:t>
      </w:r>
      <w:r w:rsidR="0012277C">
        <w:t>organizing data</w:t>
      </w:r>
      <w:r w:rsidR="00916A15">
        <w:t xml:space="preserve"> to its advantage</w:t>
      </w:r>
      <w:r w:rsidR="00925E08">
        <w:t>.</w:t>
      </w:r>
      <w:r w:rsidR="00144B0E">
        <w:t xml:space="preserve"> Also, h</w:t>
      </w:r>
      <w:r w:rsidR="003479EE">
        <w:t>aving</w:t>
      </w:r>
      <w:r w:rsidR="005D6162">
        <w:t xml:space="preserve"> software arranged as an ECS </w:t>
      </w:r>
      <w:r w:rsidR="000C7B53">
        <w:t>should allow</w:t>
      </w:r>
      <w:r w:rsidR="005D6162">
        <w:t xml:space="preserve"> the </w:t>
      </w:r>
      <w:r w:rsidR="000C7B53">
        <w:t xml:space="preserve">seamless </w:t>
      </w:r>
      <w:r w:rsidR="005D6162">
        <w:t>integration of other</w:t>
      </w:r>
      <w:r w:rsidR="003479EE">
        <w:t xml:space="preserve"> software</w:t>
      </w:r>
      <w:r w:rsidR="000C7B53">
        <w:t xml:space="preserve"> also arranged as an ECS</w:t>
      </w:r>
      <w:r w:rsidR="00144B0E">
        <w:t xml:space="preserve"> due to the separation of responsibility.</w:t>
      </w:r>
      <w:r w:rsidR="00B2000D">
        <w:t xml:space="preserve"> </w:t>
      </w:r>
    </w:p>
    <w:p w14:paraId="4A8F42E2" w14:textId="3CEB4DD8" w:rsidR="0046774C" w:rsidRDefault="00F96855" w:rsidP="00BA0D42">
      <w:pPr>
        <w:pStyle w:val="Heading2"/>
        <w:spacing w:before="0"/>
      </w:pPr>
      <w:bookmarkStart w:id="85" w:name="_Toc52493301"/>
      <w:r>
        <w:t xml:space="preserve">1.5 </w:t>
      </w:r>
      <w:r w:rsidR="0046774C">
        <w:t>Contribution</w:t>
      </w:r>
      <w:bookmarkEnd w:id="85"/>
    </w:p>
    <w:p w14:paraId="0C403959" w14:textId="75861621" w:rsidR="004F4861" w:rsidRDefault="003479EE" w:rsidP="00BA0D42">
      <w:pPr>
        <w:ind w:firstLine="720"/>
      </w:pPr>
      <w:r>
        <w:t>The contribution of this thesis is determining the u</w:t>
      </w:r>
      <w:r w:rsidR="004F4861">
        <w:t>sef</w:t>
      </w:r>
      <w:r>
        <w:t xml:space="preserve">ulness of </w:t>
      </w:r>
      <w:r w:rsidR="004170D6">
        <w:t>the technolog</w:t>
      </w:r>
      <w:r w:rsidR="00165F99">
        <w:t>ies</w:t>
      </w:r>
      <w:r w:rsidR="004170D6">
        <w:t xml:space="preserve"> </w:t>
      </w:r>
      <w:r w:rsidR="00764575">
        <w:t>used to build the flight simulation</w:t>
      </w:r>
      <w:r w:rsidR="00B6510B">
        <w:t>. T</w:t>
      </w:r>
      <w:r w:rsidR="00165F99">
        <w:t>he</w:t>
      </w:r>
      <w:r w:rsidR="00B6510B">
        <w:t xml:space="preserve"> </w:t>
      </w:r>
      <w:r w:rsidR="00165F99">
        <w:t>technologies</w:t>
      </w:r>
      <w:r w:rsidR="00B6510B">
        <w:t xml:space="preserve"> </w:t>
      </w:r>
      <w:r w:rsidR="00E77801">
        <w:t>include</w:t>
      </w:r>
      <w:r w:rsidR="00B6510B">
        <w:t xml:space="preserve"> Rust, </w:t>
      </w:r>
      <w:r w:rsidR="00766A13">
        <w:t xml:space="preserve">and </w:t>
      </w:r>
      <w:r w:rsidR="00B6510B">
        <w:t>ECS</w:t>
      </w:r>
      <w:r w:rsidR="00766A13">
        <w:t xml:space="preserve"> (SPECS).</w:t>
      </w:r>
      <w:r w:rsidR="00B6510B">
        <w:t xml:space="preserve"> </w:t>
      </w:r>
      <w:r w:rsidR="003E1354">
        <w:t xml:space="preserve">The determination of if </w:t>
      </w:r>
      <w:r w:rsidR="00766A13">
        <w:t>the</w:t>
      </w:r>
      <w:r w:rsidR="00463C47">
        <w:t>se</w:t>
      </w:r>
      <w:r w:rsidR="00B6510B">
        <w:t xml:space="preserve"> </w:t>
      </w:r>
      <w:r w:rsidR="003E1354">
        <w:t>technologies</w:t>
      </w:r>
      <w:r w:rsidR="00766A13">
        <w:t xml:space="preserve"> are advantageous </w:t>
      </w:r>
      <w:r w:rsidR="003E1354">
        <w:t xml:space="preserve">in building an interactive flight simulator will be made. </w:t>
      </w:r>
      <w:r w:rsidR="008E49CB">
        <w:t>(this section seems like problem statement, just said differently)</w:t>
      </w:r>
    </w:p>
    <w:p w14:paraId="06964C7B" w14:textId="6F4B54C1" w:rsidR="00862480" w:rsidRDefault="00F96855" w:rsidP="00BA0D42">
      <w:pPr>
        <w:pStyle w:val="Heading2"/>
        <w:spacing w:before="0"/>
      </w:pPr>
      <w:bookmarkStart w:id="86" w:name="_Toc52493302"/>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 xml:space="preserve">1.6 </w:t>
      </w:r>
      <w:r w:rsidR="00832AAF">
        <w:t>Approach</w:t>
      </w:r>
      <w:bookmarkEnd w:id="86"/>
    </w:p>
    <w:p w14:paraId="7177868D" w14:textId="77777777" w:rsidR="00D50C1A" w:rsidRDefault="00E77801" w:rsidP="00BA0D42">
      <w:pPr>
        <w:ind w:firstLine="720"/>
      </w:pPr>
      <w:r>
        <w:t xml:space="preserve">The approach to building a </w:t>
      </w:r>
      <w:r w:rsidR="00CD5723">
        <w:t>flight simulation</w:t>
      </w:r>
      <w:r w:rsidR="0004390A">
        <w:t xml:space="preserve"> </w:t>
      </w:r>
      <w:r w:rsidR="00670BDA">
        <w:t xml:space="preserve">in Rust </w:t>
      </w:r>
      <w:r w:rsidR="0004390A">
        <w:t>begins wit</w:t>
      </w:r>
      <w:r>
        <w:t xml:space="preserve">h research in </w:t>
      </w:r>
      <w:r w:rsidR="002F7602">
        <w:t>the programming of flight physics, which is typically implemented in games or simulations. T</w:t>
      </w:r>
      <w:r>
        <w:t xml:space="preserve">here are two </w:t>
      </w:r>
      <w:r w:rsidR="00592A2E">
        <w:t>text</w:t>
      </w:r>
      <w:r w:rsidR="00560866">
        <w:t xml:space="preserve">books of great </w:t>
      </w:r>
      <w:r>
        <w:t xml:space="preserve">interest: </w:t>
      </w:r>
      <w:r w:rsidR="002F7602" w:rsidRPr="002F7602">
        <w:rPr>
          <w:i/>
        </w:rPr>
        <w:t>Physics for Game Developers</w:t>
      </w:r>
      <w:r w:rsidR="002F7602">
        <w:t xml:space="preserve"> by David M. Bourg, and </w:t>
      </w:r>
      <w:r w:rsidR="002F7602" w:rsidRPr="002F7602">
        <w:rPr>
          <w:i/>
        </w:rPr>
        <w:t>Physics for Game Programmers</w:t>
      </w:r>
      <w:r w:rsidR="002F7602">
        <w:t xml:space="preserve"> by Grant Palmer</w:t>
      </w:r>
      <w:r w:rsidR="00592A2E">
        <w:t>. Both o</w:t>
      </w:r>
      <w:r w:rsidR="00D50C1A">
        <w:t xml:space="preserve">f these books describe two different </w:t>
      </w:r>
      <w:r w:rsidR="00CB4E39">
        <w:t>FDM</w:t>
      </w:r>
      <w:r w:rsidR="00D50C1A">
        <w:t>s</w:t>
      </w:r>
      <w:r w:rsidR="00CB4E39">
        <w:t xml:space="preserve"> </w:t>
      </w:r>
      <w:r w:rsidR="00592A2E">
        <w:t xml:space="preserve">capable of being implemented in software. </w:t>
      </w:r>
      <w:r w:rsidR="00CB4E39">
        <w:t>The main fundamental difference between the models is that Palmer’s model is in 2D, while Bourg’s model is in 3D. This means that the 2D model only can take the airplane forward, and up and down. But the 3D model introduces the third dimension which allows the airplane to travel laterally, as well</w:t>
      </w:r>
      <w:r w:rsidR="00D50C1A">
        <w:t>. This third dimension requires the use of more complicated physics to track the airplane, along with the airplanes orientation.</w:t>
      </w:r>
      <w:r w:rsidR="003B2C99">
        <w:t xml:space="preserve"> </w:t>
      </w:r>
    </w:p>
    <w:p w14:paraId="6BB44705" w14:textId="6CCBE533" w:rsidR="00764575" w:rsidRDefault="00D50C1A" w:rsidP="00BA0D42">
      <w:pPr>
        <w:ind w:firstLine="720"/>
      </w:pPr>
      <w:r>
        <w:t xml:space="preserve">With both FDMs available for reference, they can be written and implemented in Rust. We will begin with Palmer’s model because it is less complicated to handle 2D </w:t>
      </w:r>
      <w:r>
        <w:lastRenderedPageBreak/>
        <w:t>rather than 3D. With that done, the FDM can be written into an ECS</w:t>
      </w:r>
      <w:r w:rsidR="000E1BFE">
        <w:t xml:space="preserve"> using SPECS</w:t>
      </w:r>
      <w:r>
        <w:t>. The reason it was not created as an ECS to begin with is because we wanted to have the model working straight from the book first. Ideally, one would begin programming their software from the ground up as an ECS. However, with a firm grasp of ECS and SPECS, it is straightforward to transform a program written as OOP into an ECS.</w:t>
      </w:r>
      <w:r w:rsidR="000E1BFE">
        <w:t xml:space="preserve"> With the experienced gained from writing Palmer’s 2D model as an ECS, Bourg’s 3D model can be built in the same manner.</w:t>
      </w:r>
      <w:r w:rsidR="00465C2C">
        <w:t xml:space="preserve"> There are very limited resources available describing the process of writing code as an ECS</w:t>
      </w:r>
      <w:r w:rsidR="00545B70">
        <w:t>, especially in Rust</w:t>
      </w:r>
      <w:r w:rsidR="00465C2C">
        <w:t>. The resources used</w:t>
      </w:r>
      <w:r w:rsidR="00E13E17">
        <w:t xml:space="preserve"> in this thesis</w:t>
      </w:r>
      <w:r w:rsidR="00465C2C">
        <w:t xml:space="preserve"> boil down to YouTube videos sponsored by Unity, a high-profile proponent of the ECS architecture, and </w:t>
      </w:r>
      <w:r w:rsidR="00465C2C" w:rsidRPr="0094619D">
        <w:rPr>
          <w:i/>
        </w:rPr>
        <w:t>The Specs Book</w:t>
      </w:r>
      <w:r w:rsidR="00465C2C">
        <w:t xml:space="preserve">, which is the official documentation on the SPECS framework for Rust. </w:t>
      </w:r>
    </w:p>
    <w:p w14:paraId="5235F88B" w14:textId="12592710" w:rsidR="00251273" w:rsidRDefault="00F96855" w:rsidP="00BA0D42">
      <w:pPr>
        <w:pStyle w:val="Heading2"/>
        <w:spacing w:before="0"/>
      </w:pPr>
      <w:bookmarkStart w:id="87" w:name="_Toc52493303"/>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t xml:space="preserve">1.7 </w:t>
      </w:r>
      <w:r w:rsidR="00EC3664">
        <w:t>Assumptions/</w:t>
      </w:r>
      <w:r w:rsidR="00251273">
        <w:t>Limitations</w:t>
      </w:r>
      <w:bookmarkEnd w:id="87"/>
    </w:p>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14:paraId="7B8CD278" w14:textId="5D5A0C0B" w:rsidR="00251273" w:rsidRDefault="00480784" w:rsidP="00BA0D42">
      <w:pPr>
        <w:pStyle w:val="BodyText"/>
      </w:pPr>
      <w:r>
        <w:t xml:space="preserve">The flight simulation built is not a standalone application. The flight simulator built in this thesis </w:t>
      </w:r>
      <w:r w:rsidR="00517D2C">
        <w:t xml:space="preserve">assumes that the user has an external </w:t>
      </w:r>
      <w:r>
        <w:t xml:space="preserve">visualization system </w:t>
      </w:r>
      <w:r w:rsidR="00517D2C">
        <w:t xml:space="preserve">to display graphics. </w:t>
      </w:r>
      <w:r>
        <w:t xml:space="preserve">In this case, FlightGear is being used as the visualization system. A limitation is that the packets </w:t>
      </w:r>
      <w:r w:rsidR="00517D2C">
        <w:t xml:space="preserve">sent by this flight simulation are formatted in a specific manner for FlightGear to interpret.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51159619" w14:textId="136AE4FB" w:rsidR="007E0124" w:rsidRDefault="00F96855" w:rsidP="00BA0D42">
      <w:pPr>
        <w:pStyle w:val="Heading2"/>
        <w:spacing w:before="0"/>
      </w:pPr>
      <w:bookmarkStart w:id="106" w:name="_Toc52493304"/>
      <w:r>
        <w:t xml:space="preserve">1.8 </w:t>
      </w:r>
      <w:r w:rsidR="008B570F">
        <w:t>Thesis Overview</w:t>
      </w:r>
      <w:bookmarkEnd w:id="106"/>
    </w:p>
    <w:p w14:paraId="2994A9DC" w14:textId="120C6D36" w:rsidR="007E0124" w:rsidRDefault="00CD1B4D" w:rsidP="00BA0D42">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 xml:space="preserve">is </w:t>
      </w:r>
      <w:r w:rsidR="004D3E16">
        <w:lastRenderedPageBreak/>
        <w:t>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6C006B6E" w14:textId="250D85C9" w:rsidR="00435D31" w:rsidRDefault="00435D31" w:rsidP="00BA0D42">
      <w:pPr>
        <w:pStyle w:val="BodyText"/>
        <w:ind w:firstLine="0"/>
      </w:pPr>
      <w:r>
        <w:t>(should any of these headings be deleted</w:t>
      </w:r>
      <w:r w:rsidR="00D317AD">
        <w:t>, or lumped together as a different heading name? or different heading names entirely?</w:t>
      </w:r>
      <w:r w:rsidR="009F0AB6">
        <w:t xml:space="preserve"> </w:t>
      </w:r>
      <w:r w:rsidR="009F0AB6">
        <w:br/>
        <w:t>Am I missing the point on any of this?</w:t>
      </w:r>
      <w:r w:rsidR="00664E4D">
        <w:t>)</w:t>
      </w:r>
    </w:p>
    <w:p w14:paraId="15811178" w14:textId="77777777" w:rsidR="00251273" w:rsidRPr="006F3F05" w:rsidRDefault="00251273" w:rsidP="00BA0D42">
      <w:pPr>
        <w:pStyle w:val="Heading1"/>
      </w:pPr>
      <w:bookmarkStart w:id="107" w:name="_Toc52493305"/>
      <w:r w:rsidRPr="006F3F05">
        <w:t xml:space="preserve">II. </w:t>
      </w:r>
      <w:r w:rsidR="00952CF8">
        <w:t>Background</w:t>
      </w:r>
      <w:bookmarkEnd w:id="107"/>
    </w:p>
    <w:p w14:paraId="1387DFAB" w14:textId="77777777" w:rsidR="00251273" w:rsidRDefault="00952CF8" w:rsidP="00BA0D42">
      <w:pPr>
        <w:pStyle w:val="Heading2"/>
        <w:spacing w:before="0"/>
      </w:pPr>
      <w:bookmarkStart w:id="108" w:name="_Toc52493306"/>
      <w:r>
        <w:t xml:space="preserve">2.1 </w:t>
      </w:r>
      <w:r w:rsidR="00251273">
        <w:t>Chapter Overview</w:t>
      </w:r>
      <w:bookmarkEnd w:id="108"/>
    </w:p>
    <w:p w14:paraId="31A89A6E" w14:textId="2338A7A0"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components that have gone into building this flight simulation.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D43D9D">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74A598D0" w:rsidR="0070046E" w:rsidRPr="0070046E" w:rsidRDefault="00BA0A6C" w:rsidP="00BA0D42">
      <w:pPr>
        <w:pStyle w:val="Heading2"/>
        <w:spacing w:before="0"/>
        <w:rPr>
          <w:rFonts w:eastAsiaTheme="minorHAnsi"/>
        </w:rPr>
      </w:pPr>
      <w:bookmarkStart w:id="109" w:name="_Toc52493307"/>
      <w:r>
        <w:rPr>
          <w:rFonts w:eastAsiaTheme="minorHAnsi"/>
        </w:rPr>
        <w:t>2.2</w:t>
      </w:r>
      <w:r w:rsidR="00E20B4B">
        <w:rPr>
          <w:rFonts w:eastAsiaTheme="minorHAnsi"/>
        </w:rPr>
        <w:t xml:space="preserve"> Physics of Flight Modeling</w:t>
      </w:r>
      <w:bookmarkEnd w:id="109"/>
    </w:p>
    <w:p w14:paraId="6B913797" w14:textId="0E6E2E80" w:rsidR="00033B9E" w:rsidRDefault="00C37141" w:rsidP="00BA0D42">
      <w:pPr>
        <w:ind w:firstLine="720"/>
        <w:rPr>
          <w:iCs/>
        </w:rPr>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w:t>
      </w:r>
      <w:r w:rsidR="0090740B">
        <w:t>ne moving in real-time through both a 2D and a</w:t>
      </w:r>
      <w:r w:rsidR="000C01DF">
        <w:t xml:space="preserve"> 3D world</w:t>
      </w:r>
      <w:r w:rsidR="009B663F">
        <w:t xml:space="preserve">. </w:t>
      </w:r>
      <w:r w:rsidR="00033B9E">
        <w:t>With that, this section will provide an over</w:t>
      </w:r>
      <w:r w:rsidR="0090740B">
        <w:t>view of what is involved in each FDM</w:t>
      </w:r>
      <w:r w:rsidR="00033B9E">
        <w:t xml:space="preserve"> in order to approximate real-life flight characteristics of an airplane.</w:t>
      </w:r>
      <w:r w:rsidR="009F5862">
        <w:t xml:space="preserve"> </w:t>
      </w:r>
      <w:r w:rsidR="0090740B">
        <w:t>Each FDM, 2D and 3D</w:t>
      </w:r>
      <w:r w:rsidR="00DA75EB">
        <w:t>,</w:t>
      </w:r>
      <w:r w:rsidR="0090740B">
        <w:t xml:space="preserve"> are similar in many ways, but they do have different considerations</w:t>
      </w:r>
      <w:r w:rsidR="00DA75EB">
        <w:t xml:space="preserve"> in regards to the airplanes rotations</w:t>
      </w:r>
      <w:r w:rsidR="0090740B">
        <w:t>, which will be described. But t</w:t>
      </w:r>
      <w:r w:rsidR="009F5862">
        <w:t>he final result</w:t>
      </w:r>
      <w:r w:rsidR="0090740B">
        <w:t xml:space="preserve"> for both</w:t>
      </w:r>
      <w:r w:rsidR="009F5862">
        <w:t xml:space="preserve">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5A3596">
        <w:t>, over time.</w:t>
      </w:r>
      <w:r w:rsidR="004C4BDE">
        <w:t xml:space="preserve"> </w:t>
      </w:r>
      <w:r w:rsidR="004C4BDE">
        <w:lastRenderedPageBreak/>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BAAD3A3" w:rsidR="00D51371" w:rsidRPr="009F5862" w:rsidRDefault="00D51371" w:rsidP="00BA0D42">
      <w:pPr>
        <w:pStyle w:val="Heading3"/>
        <w:jc w:val="left"/>
      </w:pPr>
      <w:r>
        <w:t>2.2.1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10"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0"/>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5634BEE2" w:rsidR="00D51371" w:rsidRPr="00D51371" w:rsidRDefault="00D51371" w:rsidP="00BA0D42">
      <w:pPr>
        <w:pStyle w:val="Heading3"/>
        <w:jc w:val="left"/>
      </w:pPr>
      <w:r>
        <w:lastRenderedPageBreak/>
        <w:t>2.2.2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11"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1"/>
    </w:p>
    <w:p w14:paraId="714068C4" w14:textId="3DA785FA" w:rsidR="00D51371" w:rsidRPr="00D51371" w:rsidRDefault="00D51371" w:rsidP="00BA0D42">
      <w:pPr>
        <w:pStyle w:val="Heading3"/>
        <w:jc w:val="left"/>
      </w:pPr>
      <w:r>
        <w:t>2.2.3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lastRenderedPageBreak/>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2"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2"/>
    </w:p>
    <w:p w14:paraId="3F27B4F9" w14:textId="3980986B" w:rsidR="00404CD6" w:rsidRPr="00404CD6" w:rsidRDefault="00404CD6" w:rsidP="00BA0D42">
      <w:pPr>
        <w:pStyle w:val="Heading3"/>
        <w:jc w:val="left"/>
      </w:pPr>
      <w:r>
        <w:t>2.2.4 Rotations</w:t>
      </w:r>
    </w:p>
    <w:p w14:paraId="0CB75D13" w14:textId="116BC9A4"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8839A2">
        <w:rPr>
          <w:iCs/>
        </w:rPr>
        <w:t>, while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3"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3"/>
    </w:p>
    <w:p w14:paraId="7DB85095" w14:textId="2AD2349A" w:rsidR="00062C7C" w:rsidRPr="00062C7C" w:rsidRDefault="00062C7C" w:rsidP="00BA0D42">
      <w:pPr>
        <w:pStyle w:val="Heading3"/>
        <w:jc w:val="left"/>
      </w:pPr>
      <w:r>
        <w:t>2.2.5 Coordinate Systems</w:t>
      </w:r>
    </w:p>
    <w:p w14:paraId="211F5E5C" w14:textId="6869C514" w:rsidR="004C735B" w:rsidRPr="00A72E72"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73F4E">
        <w:rPr>
          <w:iCs/>
        </w:rPr>
        <w:t xml:space="preserve"> </w:t>
      </w:r>
      <w:r w:rsidR="00D73F4E">
        <w:rPr>
          <w:iCs/>
        </w:rPr>
        <w:lastRenderedPageBreak/>
        <w:t xml:space="preserve">shows </w:t>
      </w:r>
      <w:r w:rsidR="00A72E72">
        <w:rPr>
          <w:iCs/>
        </w:rPr>
        <w:t>ECEF coordinates and a plane that is relative to that point</w:t>
      </w:r>
      <w:r w:rsidR="002849C4">
        <w:rPr>
          <w:iCs/>
        </w:rPr>
        <w:t>. F</w:t>
      </w:r>
      <w:r w:rsidR="00260ED7">
        <w:rPr>
          <w:iCs/>
        </w:rPr>
        <w:t>igure</w:t>
      </w:r>
      <w:r w:rsidR="002849C4">
        <w:rPr>
          <w:iCs/>
        </w:rPr>
        <w:t xml:space="preserve"> 5</w:t>
      </w:r>
      <w:r w:rsidR="00260ED7">
        <w:rPr>
          <w:iCs/>
        </w:rPr>
        <w:t xml:space="preserve"> also visualizes the coordinate syst</w:t>
      </w:r>
      <w:r w:rsidR="009848F8">
        <w:rPr>
          <w:iCs/>
        </w:rPr>
        <w:t>em representing rotations about the fixed point on the pilot</w:t>
      </w:r>
      <w:r w:rsidR="00260ED7">
        <w:rPr>
          <w:iCs/>
        </w:rPr>
        <w:t xml:space="preserve"> </w:t>
      </w:r>
      <w:r w:rsidR="000B4C1D">
        <w:rPr>
          <w:iCs/>
        </w:rPr>
        <w:t>[21]</w:t>
      </w:r>
      <w:r w:rsidR="002977AE">
        <w:rPr>
          <w:iCs/>
        </w:rPr>
        <w:t xml:space="preserve">. </w:t>
      </w: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4CBD922D" w:rsidR="00660BFA" w:rsidRPr="003E2754" w:rsidRDefault="002977AE" w:rsidP="00BA0D42">
      <w:pPr>
        <w:pStyle w:val="Caption"/>
        <w:spacing w:before="0" w:after="0"/>
        <w:jc w:val="center"/>
        <w:rPr>
          <w:b w:val="0"/>
          <w:iCs/>
        </w:rPr>
      </w:pPr>
      <w:bookmarkStart w:id="114"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r w:rsidR="00AB68DA">
        <w:rPr>
          <w:b w:val="0"/>
        </w:rPr>
        <w:t>ECEF Coordinates</w:t>
      </w:r>
      <w:r w:rsidR="001E471E">
        <w:rPr>
          <w:b w:val="0"/>
        </w:rPr>
        <w:t xml:space="preserve"> Visualized</w:t>
      </w:r>
      <w:bookmarkEnd w:id="114"/>
    </w:p>
    <w:p w14:paraId="270908EA" w14:textId="4DA7E801" w:rsidR="00242B32" w:rsidRPr="00242B32" w:rsidRDefault="00242B32" w:rsidP="00BA0D42">
      <w:pPr>
        <w:pStyle w:val="Heading3"/>
        <w:jc w:val="left"/>
      </w:pPr>
      <w:r>
        <w:t>2.2.6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739E2381" w:rsidR="001E2A1C" w:rsidRPr="001E2A1C" w:rsidRDefault="001E2A1C" w:rsidP="00BA0D42">
      <w:pPr>
        <w:pStyle w:val="Heading4"/>
        <w:jc w:val="left"/>
      </w:pPr>
      <w:r>
        <w:t>2.2.6.1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w:t>
      </w:r>
      <w:r w:rsidR="00592899">
        <w:lastRenderedPageBreak/>
        <w:t xml:space="preserve">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31A6D3D" w:rsidR="001E2A1C" w:rsidRPr="001E2A1C" w:rsidRDefault="00DF07C7" w:rsidP="00BA0D42">
      <w:pPr>
        <w:pStyle w:val="Heading4"/>
        <w:jc w:val="left"/>
      </w:pPr>
      <w:r>
        <w:t>2.2.6.2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5"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5"/>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56FA8FD6" w:rsidR="001E2A1C" w:rsidRPr="001E2A1C" w:rsidRDefault="00DF07C7" w:rsidP="00BA0D42">
      <w:pPr>
        <w:pStyle w:val="Heading4"/>
        <w:jc w:val="left"/>
      </w:pPr>
      <w:r>
        <w:t>2.2.6.3</w:t>
      </w:r>
      <w:r w:rsidR="001E2A1C">
        <w:t xml:space="preserve"> Equations of Motion</w:t>
      </w:r>
    </w:p>
    <w:p w14:paraId="7F3FCB29" w14:textId="1886FC7A" w:rsidR="00EE7782" w:rsidRDefault="00796C1B" w:rsidP="00BA0D42">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the technique chosen [14]. Using Euler angles is by far the most common numerical integration technique</w:t>
      </w:r>
      <w:r w:rsidR="006C5629">
        <w:t xml:space="preserve"> [20]</w:t>
      </w:r>
      <w:r w:rsidR="0050585B">
        <w:t>. In this case, we use an improved</w:t>
      </w:r>
      <w:r w:rsidR="00A77CF5">
        <w:t xml:space="preserve"> and more accurate version </w:t>
      </w:r>
      <w:r w:rsidR="00ED2C8A">
        <w:t>of</w:t>
      </w:r>
      <w:r w:rsidR="0050585B">
        <w:t xml:space="preserve"> Euler’s method, called the Range-Kutta method</w:t>
      </w:r>
      <w:r w:rsidR="00E73D94">
        <w:t>, which the respective code is laid out in Bourg’s textbook</w:t>
      </w:r>
      <w:r w:rsidR="00BE02A8">
        <w:t xml:space="preserve"> and Palmer’s textbook</w:t>
      </w:r>
      <w:r w:rsidR="00957393">
        <w:t xml:space="preserve"> </w:t>
      </w:r>
      <w:r w:rsidR="006C5629">
        <w:t>[14]</w:t>
      </w:r>
      <w:r w:rsidR="00E73D94">
        <w:t>.</w:t>
      </w:r>
      <w:r w:rsidR="00EE7782">
        <w:t xml:space="preserve"> </w:t>
      </w:r>
    </w:p>
    <w:p w14:paraId="46E16950" w14:textId="620B2192" w:rsidR="0090740B" w:rsidRPr="00C5665F" w:rsidRDefault="00EE7782" w:rsidP="00BA0D42">
      <w:pPr>
        <w:rPr>
          <w:iCs/>
        </w:rPr>
      </w:pPr>
      <w:r>
        <w:tab/>
      </w:r>
      <w:r w:rsidR="00E709FB">
        <w:t>Simply put, t</w:t>
      </w:r>
      <w:r w:rsidR="00A4161A">
        <w:t>he integration of the equations of motion,</w:t>
      </w:r>
      <w:r w:rsidR="00E709FB">
        <w:t xml:space="preserve"> given everything else talked about,</w:t>
      </w:r>
      <w:r w:rsidR="00A4161A">
        <w:t xml:space="preserve"> approximate</w:t>
      </w:r>
      <w:r w:rsidR="004E0D61">
        <w:t>s</w:t>
      </w:r>
      <w:r w:rsidR="00A4161A">
        <w:t xml:space="preserve"> velocity and position based</w:t>
      </w:r>
      <w:r w:rsidR="004E0D61">
        <w:t xml:space="preserve"> on the previous values in time.</w:t>
      </w:r>
      <w:r w:rsidR="00A4161A">
        <w:t xml:space="preserve"> During the approximation,</w:t>
      </w:r>
      <w:r w:rsidR="00554719">
        <w:t xml:space="preserve"> 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78C3835F" w14:textId="7F19902E" w:rsidR="009028D4" w:rsidRPr="00062C7C" w:rsidRDefault="009028D4" w:rsidP="00BA0D42">
      <w:pPr>
        <w:pStyle w:val="Heading3"/>
        <w:jc w:val="left"/>
      </w:pPr>
      <w:r>
        <w:t>2.2.5 Fidelity</w:t>
      </w:r>
    </w:p>
    <w:p w14:paraId="0C6C7307" w14:textId="78F53E1B" w:rsidR="00A2111C" w:rsidRDefault="00590F03" w:rsidP="00BA0D42">
      <w:r>
        <w:t xml:space="preserve">(do we </w:t>
      </w:r>
      <w:r w:rsidR="00C5665F">
        <w:t xml:space="preserve">even </w:t>
      </w:r>
      <w:r>
        <w:t>care about this?)</w:t>
      </w:r>
    </w:p>
    <w:p w14:paraId="20A4FD79" w14:textId="29A1BB2A" w:rsidR="008E0EB9" w:rsidRDefault="0090740B" w:rsidP="00BA0D42">
      <w:pPr>
        <w:ind w:firstLine="720"/>
      </w:pPr>
      <w:r>
        <w:t>With</w:t>
      </w:r>
      <w:r w:rsidR="00F76A93">
        <w:t xml:space="preserve"> 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lastRenderedPageBreak/>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30E5B86B" w:rsidR="00E20B4B" w:rsidRDefault="00BA0A6C" w:rsidP="00BA0D42">
      <w:pPr>
        <w:pStyle w:val="Heading2"/>
        <w:spacing w:before="0"/>
        <w:rPr>
          <w:rFonts w:eastAsiaTheme="minorHAnsi"/>
        </w:rPr>
      </w:pPr>
      <w:bookmarkStart w:id="116" w:name="_Toc52493308"/>
      <w:r>
        <w:rPr>
          <w:rFonts w:eastAsiaTheme="minorHAnsi"/>
        </w:rPr>
        <w:t>2.3</w:t>
      </w:r>
      <w:r w:rsidR="00E20B4B">
        <w:rPr>
          <w:rFonts w:eastAsiaTheme="minorHAnsi"/>
        </w:rPr>
        <w:t xml:space="preserve"> Entity Component System</w:t>
      </w:r>
      <w:bookmarkEnd w:id="116"/>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0A6E7E99" w:rsidR="00541D07" w:rsidRPr="00541D07" w:rsidRDefault="00541D07" w:rsidP="00BA0D42">
      <w:pPr>
        <w:pStyle w:val="Heading3"/>
        <w:jc w:val="left"/>
      </w:pPr>
      <w:r>
        <w:t>2.3.1 Object-Oriented Problem</w:t>
      </w:r>
    </w:p>
    <w:p w14:paraId="32CF59FA" w14:textId="5EBB40C5" w:rsidR="00E20B4B" w:rsidRDefault="00EC5D3B" w:rsidP="00BA0D42">
      <w:pPr>
        <w:ind w:firstLine="720"/>
        <w:rPr>
          <w:rFonts w:eastAsiaTheme="minorHAnsi"/>
        </w:rPr>
      </w:pPr>
      <w:r>
        <w:rPr>
          <w:rFonts w:eastAsiaTheme="minorHAnsi"/>
        </w:rPr>
        <w:t>For example, 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Pr>
          <w:rFonts w:eastAsiaTheme="minorHAnsi"/>
        </w:rPr>
        <w:t xml:space="preserve"> code readability, maintenance, and the addition of features a</w:t>
      </w:r>
      <w:r w:rsidR="00E20B4B">
        <w:rPr>
          <w:rFonts w:eastAsiaTheme="minorHAnsi"/>
        </w:rPr>
        <w:t xml:space="preserve"> pain with OOP.</w:t>
      </w:r>
      <w:r>
        <w:rPr>
          <w:rFonts w:eastAsiaTheme="minorHAnsi"/>
        </w:rPr>
        <w:t xml:space="preserve"> However, t</w:t>
      </w:r>
      <w:r w:rsidR="00E20B4B">
        <w:rPr>
          <w:rFonts w:eastAsiaTheme="minorHAnsi"/>
        </w:rPr>
        <w:t xml:space="preserve">his is where ECS shines. </w:t>
      </w:r>
    </w:p>
    <w:p w14:paraId="50B0A3D3" w14:textId="7BA814DE" w:rsidR="00FF241E" w:rsidRPr="00C3671C" w:rsidRDefault="003136CF" w:rsidP="00BA0D42">
      <w:pPr>
        <w:pStyle w:val="Heading3"/>
        <w:jc w:val="left"/>
      </w:pPr>
      <w:r>
        <w:lastRenderedPageBreak/>
        <w:t>2.3.2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7"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7"/>
    </w:p>
    <w:p w14:paraId="67546788" w14:textId="30C9CDC8" w:rsidR="00E20B4B" w:rsidRDefault="00E20B4B" w:rsidP="00BA0D42">
      <w:pPr>
        <w:ind w:firstLine="720"/>
        <w:rPr>
          <w:rFonts w:eastAsiaTheme="minorHAnsi"/>
        </w:rPr>
      </w:pPr>
      <w:r>
        <w:rPr>
          <w:rFonts w:eastAsiaTheme="minorHAnsi"/>
        </w:rPr>
        <w:t xml:space="preserve">As seen in Figure 1, the Systems are separate from the Components. The Systems, when performing a job, does not care what Entity it is operating on. The whole point is that the </w:t>
      </w:r>
      <w:r w:rsidRPr="00D12740">
        <w:rPr>
          <w:rFonts w:eastAsiaTheme="minorHAnsi"/>
        </w:rPr>
        <w:t xml:space="preserve">data </w:t>
      </w:r>
      <w:r>
        <w:rPr>
          <w:rFonts w:eastAsiaTheme="minorHAnsi"/>
        </w:rPr>
        <w:t xml:space="preserve">Components are </w:t>
      </w:r>
      <w:r w:rsidRPr="00D12740">
        <w:rPr>
          <w:rFonts w:eastAsiaTheme="minorHAnsi"/>
        </w:rPr>
        <w:t xml:space="preserve">completely separated from the </w:t>
      </w:r>
      <w:r>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Pr="004D7E03">
        <w:rPr>
          <w:rFonts w:eastAsiaTheme="minorHAnsi"/>
        </w:rPr>
        <w:t>.</w:t>
      </w:r>
      <w:r>
        <w:rPr>
          <w:rFonts w:eastAsiaTheme="minorHAnsi"/>
        </w:rPr>
        <w:t xml:space="preserve"> This is all good for performance.</w:t>
      </w:r>
      <w:r w:rsidRPr="004D7E03">
        <w:rPr>
          <w:rFonts w:eastAsiaTheme="minorHAnsi"/>
        </w:rPr>
        <w:t> </w:t>
      </w:r>
    </w:p>
    <w:p w14:paraId="27D8ADC6" w14:textId="1639C2C5" w:rsidR="00276647" w:rsidRPr="00B1414F" w:rsidRDefault="00276647" w:rsidP="00BA0D42">
      <w:pPr>
        <w:pStyle w:val="Heading3"/>
        <w:jc w:val="left"/>
      </w:pPr>
      <w:r>
        <w:t>2.3.3 Flight Dynamics Model</w:t>
      </w:r>
      <w:r w:rsidR="004C6517">
        <w:t>s</w:t>
      </w:r>
      <w:r>
        <w:t xml:space="preserve"> as an Entity Component System</w:t>
      </w:r>
    </w:p>
    <w:p w14:paraId="3CB145E4" w14:textId="7E68B8C7" w:rsidR="00D77B99" w:rsidRDefault="00D77B99" w:rsidP="00BA0D42">
      <w:pPr>
        <w:ind w:firstLine="720"/>
        <w:rPr>
          <w:rFonts w:eastAsiaTheme="minorHAnsi"/>
        </w:rPr>
      </w:pPr>
      <w:r>
        <w:rPr>
          <w:rFonts w:eastAsiaTheme="minorHAnsi"/>
        </w:rPr>
        <w:t>In terms of ECS, both the 2</w:t>
      </w:r>
      <w:r w:rsidR="003D481E">
        <w:rPr>
          <w:rFonts w:eastAsiaTheme="minorHAnsi"/>
        </w:rPr>
        <w:t>D and 3D</w:t>
      </w:r>
      <w:r w:rsidR="006209F2">
        <w:rPr>
          <w:rFonts w:eastAsiaTheme="minorHAnsi"/>
        </w:rPr>
        <w:t xml:space="preserve"> models</w:t>
      </w:r>
      <w:r>
        <w:rPr>
          <w:rFonts w:eastAsiaTheme="minorHAnsi"/>
        </w:rPr>
        <w:t xml:space="preserve"> are set up similarly. They each have a singular airplane Entity</w:t>
      </w:r>
      <w:r w:rsidR="00262DC1">
        <w:rPr>
          <w:rFonts w:eastAsiaTheme="minorHAnsi"/>
        </w:rPr>
        <w:t>. This Entity has</w:t>
      </w:r>
      <w:r>
        <w:rPr>
          <w:rFonts w:eastAsiaTheme="minorHAnsi"/>
        </w:rPr>
        <w:t xml:space="preserve"> several Components that describe things such as the airplanes position, the airplanes component characteristics</w:t>
      </w:r>
      <w:r w:rsidR="00164230">
        <w:rPr>
          <w:rFonts w:eastAsiaTheme="minorHAnsi"/>
        </w:rPr>
        <w:t xml:space="preserve"> (i.e. mass, airfoil)</w:t>
      </w:r>
      <w:r>
        <w:rPr>
          <w:rFonts w:eastAsiaTheme="minorHAnsi"/>
        </w:rPr>
        <w:t xml:space="preserve">, </w:t>
      </w:r>
      <w:r w:rsidR="00164230">
        <w:rPr>
          <w:rFonts w:eastAsiaTheme="minorHAnsi"/>
        </w:rPr>
        <w:t xml:space="preserve">the airplanes current state </w:t>
      </w:r>
      <w:r>
        <w:rPr>
          <w:rFonts w:eastAsiaTheme="minorHAnsi"/>
        </w:rPr>
        <w:t xml:space="preserve">(i.e. airspeed, altitude), data being modified by keypresses (i.e. </w:t>
      </w:r>
      <w:r>
        <w:rPr>
          <w:rFonts w:eastAsiaTheme="minorHAnsi"/>
        </w:rPr>
        <w:lastRenderedPageBreak/>
        <w:t xml:space="preserve">thrust, rotations), </w:t>
      </w:r>
      <w:r w:rsidR="00164230">
        <w:rPr>
          <w:rFonts w:eastAsiaTheme="minorHAnsi"/>
        </w:rPr>
        <w:t xml:space="preserve">the current state of </w:t>
      </w:r>
      <w:r w:rsidR="00262DC1">
        <w:rPr>
          <w:rFonts w:eastAsiaTheme="minorHAnsi"/>
        </w:rPr>
        <w:t xml:space="preserve">actual </w:t>
      </w:r>
      <w:r w:rsidR="00164230">
        <w:rPr>
          <w:rFonts w:eastAsiaTheme="minorHAnsi"/>
        </w:rPr>
        <w:t xml:space="preserve">keyboard presses, and the data that will explicitly be sent </w:t>
      </w:r>
      <w:r w:rsidR="00817E33">
        <w:rPr>
          <w:rFonts w:eastAsiaTheme="minorHAnsi"/>
        </w:rPr>
        <w:t>to</w:t>
      </w:r>
      <w:r w:rsidR="00164230">
        <w:rPr>
          <w:rFonts w:eastAsiaTheme="minorHAnsi"/>
        </w:rPr>
        <w:t xml:space="preserve"> FlightGear as a packet.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460006B5" w14:textId="76F0B01A" w:rsidR="00B1414F" w:rsidRPr="00B1414F" w:rsidRDefault="006D621D" w:rsidP="00BA0D42">
      <w:pPr>
        <w:pStyle w:val="Heading3"/>
        <w:jc w:val="left"/>
      </w:pPr>
      <w:r>
        <w:t>2.3.4</w:t>
      </w:r>
      <w:r w:rsidR="00B1414F">
        <w:t xml:space="preserve"> </w:t>
      </w:r>
      <w:r w:rsidR="001C5BAE">
        <w:t>SPECS Framework</w:t>
      </w:r>
    </w:p>
    <w:p w14:paraId="1AC29A4D" w14:textId="5A90DD83" w:rsidR="00E20B4B" w:rsidRPr="000B5EE6" w:rsidRDefault="00E20B4B" w:rsidP="00BA0D42">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This is good for the FDM because it will be easy to use parallelism, </w:t>
      </w:r>
      <w:r w:rsidR="00F34BEF">
        <w:rPr>
          <w:rFonts w:eastAsiaTheme="minorHAnsi"/>
        </w:rPr>
        <w:t xml:space="preserve">and </w:t>
      </w:r>
      <w:r w:rsidR="003F6E5F">
        <w:rPr>
          <w:rFonts w:eastAsiaTheme="minorHAnsi"/>
        </w:rPr>
        <w:t>the code will be easy to modify</w:t>
      </w:r>
      <w:r w:rsidR="00E316C8">
        <w:rPr>
          <w:rFonts w:eastAsiaTheme="minorHAnsi"/>
        </w:rPr>
        <w:t>.</w:t>
      </w:r>
    </w:p>
    <w:p w14:paraId="17381BC8" w14:textId="22135509" w:rsidR="00472FD6" w:rsidRPr="00472FD6" w:rsidRDefault="00BA0A6C" w:rsidP="0050217A">
      <w:pPr>
        <w:pStyle w:val="Heading2"/>
        <w:spacing w:before="0"/>
      </w:pPr>
      <w:bookmarkStart w:id="118" w:name="_Toc52493309"/>
      <w:r>
        <w:t>2.4</w:t>
      </w:r>
      <w:r w:rsidR="00952CF8">
        <w:t xml:space="preserve"> </w:t>
      </w:r>
      <w:r w:rsidR="00106CE0">
        <w:t>Rust</w:t>
      </w:r>
      <w:bookmarkEnd w:id="118"/>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lastRenderedPageBreak/>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206530A5" w:rsidR="00600332" w:rsidRDefault="00600332" w:rsidP="00E117E2">
      <w:pPr>
        <w:ind w:firstLine="720"/>
      </w:pPr>
      <w:r>
        <w:tab/>
      </w:r>
      <w:r>
        <w:t>The safety assurance of Rust is accomplished by its system of ownership, borrowing, and lifetimes.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three important Rust concepts: ownership, borrowing, and lifetimes.</w:t>
      </w:r>
    </w:p>
    <w:p w14:paraId="35676432" w14:textId="40533F6D" w:rsidR="0094234E" w:rsidRDefault="0094234E" w:rsidP="00BA0D42">
      <w:pPr>
        <w:pStyle w:val="Heading3"/>
        <w:jc w:val="left"/>
      </w:pPr>
      <w:r>
        <w:t>2.4.1 Safe Rust vs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lastRenderedPageBreak/>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4372543D" w:rsidR="00C62356" w:rsidRPr="00404CD6" w:rsidRDefault="00DF1F9E" w:rsidP="00BA0D42">
      <w:pPr>
        <w:pStyle w:val="Heading3"/>
        <w:jc w:val="left"/>
      </w:pPr>
      <w:r>
        <w:t>2.4.2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0E13C9EC" w:rsidR="0000078D" w:rsidRPr="00404CD6" w:rsidRDefault="00DF1F9E" w:rsidP="00BA0D42">
      <w:pPr>
        <w:pStyle w:val="Heading3"/>
        <w:jc w:val="left"/>
      </w:pPr>
      <w:r>
        <w:t>2.4.3</w:t>
      </w:r>
      <w:r w:rsidR="0000078D">
        <w:t xml:space="preserve"> Borrowing</w:t>
      </w:r>
    </w:p>
    <w:p w14:paraId="03FC6881" w14:textId="480AC3CA"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t xml:space="preserve">changing ownership of that data. </w:t>
      </w:r>
      <w:r w:rsidR="00687516" w:rsidRPr="0018799A">
        <w:rPr>
          <w:rFonts w:eastAsiaTheme="minorHAnsi"/>
          <w:szCs w:val="24"/>
        </w:rPr>
        <w:t xml:space="preserve">When ownership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687516">
        <w:rPr>
          <w:rFonts w:eastAsiaTheme="minorHAnsi"/>
          <w:szCs w:val="24"/>
        </w:rPr>
        <w:t xml:space="preserve"> be used, so borrowing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rules to borrowing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lastRenderedPageBreak/>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9" w:name="_Ref49697517"/>
      <w:r>
        <w:t>E</w:t>
      </w:r>
      <w:r w:rsidR="00DB0B18" w:rsidRPr="00DB0B18">
        <w:t>xactly</w:t>
      </w:r>
      <w:r w:rsidR="00325F3B">
        <w:t xml:space="preserve"> one mutable reference</w:t>
      </w:r>
      <w:bookmarkEnd w:id="119"/>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26438660" w:rsidR="00E0668E" w:rsidRDefault="00DF1F9E" w:rsidP="00BA0D42">
      <w:pPr>
        <w:pStyle w:val="Heading3"/>
        <w:jc w:val="left"/>
      </w:pPr>
      <w:r>
        <w:t>2.4.4</w:t>
      </w:r>
      <w:r w:rsidR="00E0668E">
        <w:t xml:space="preserve"> Lifetimes</w:t>
      </w:r>
    </w:p>
    <w:p w14:paraId="1C1EEF78" w14:textId="5EBE6E20" w:rsidR="00F41C2A" w:rsidRPr="00E0668E" w:rsidRDefault="0035678F" w:rsidP="00BA0D42">
      <w:pPr>
        <w:shd w:val="clear" w:color="auto" w:fill="FFFFFF"/>
        <w:ind w:firstLine="720"/>
        <w:rPr>
          <w:rFonts w:eastAsiaTheme="minorHAnsi"/>
          <w:szCs w:val="24"/>
        </w:rPr>
      </w:pPr>
      <w:r>
        <w:t>The next impor</w:t>
      </w:r>
      <w:r w:rsidRPr="00EA3EBC">
        <w:t>tant</w:t>
      </w:r>
      <w:r w:rsidR="00515DD1" w:rsidRPr="00EA3EBC">
        <w:t xml:space="preserve"> Rust concept is lifetimes. A value has a lifetime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B775B4" w:rsidRPr="00EA3EBC">
        <w:t xml:space="preserve">A lifetime starts when a value is created and that lifetime ends when it is destroyed. </w:t>
      </w:r>
      <w:r w:rsidR="00BD2AAC">
        <w:t>Rust’s compiler, or borrow checker,</w:t>
      </w:r>
      <w:r w:rsidR="00925A08">
        <w:t xml:space="preserve"> is smart enough to know a values lifetime in many common circumstances</w:t>
      </w:r>
      <w:r w:rsidR="00E02F41">
        <w:t xml:space="preserve"> [3</w:t>
      </w:r>
      <w:r w:rsidR="003E3A34">
        <w:t>]</w:t>
      </w:r>
      <w:r w:rsidR="00925A08">
        <w:t>. In these common circumstances, the lifetime of a value does not need to be explicitly written, but otherwise, a lifetime parameter needs to be written</w:t>
      </w:r>
      <w:r w:rsidR="00D24908">
        <w:t>. The borrow checker tries to limit the period of a lifetime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 xml:space="preserve">some piece of data alive for only as long as completely necessary, a lifetime is specified for that data. </w:t>
      </w:r>
    </w:p>
    <w:p w14:paraId="2D389FB2" w14:textId="0DDAFFED" w:rsidR="000926FC" w:rsidRDefault="00DF1F9E" w:rsidP="00BA0D42">
      <w:pPr>
        <w:pStyle w:val="Heading3"/>
        <w:jc w:val="left"/>
      </w:pPr>
      <w:r>
        <w:t>2.4.5</w:t>
      </w:r>
      <w:r w:rsidR="000926FC">
        <w:t xml:space="preserve"> Rust Overall</w:t>
      </w:r>
    </w:p>
    <w:p w14:paraId="5EEF3544" w14:textId="073F93A0" w:rsidR="00534F17" w:rsidRDefault="00F41C2A" w:rsidP="00BA0D42">
      <w:pPr>
        <w:shd w:val="clear" w:color="auto" w:fill="FFFFFF"/>
        <w:ind w:firstLine="720"/>
      </w:pPr>
      <w:r>
        <w:t>With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t xml:space="preserve">. The downsides </w:t>
      </w:r>
      <w:r w:rsidR="00B57758">
        <w:t xml:space="preserve">to Rust </w:t>
      </w:r>
      <w:r>
        <w:t xml:space="preserve">are minimal, but </w:t>
      </w:r>
      <w:r w:rsidR="000D5D0F">
        <w:t xml:space="preserve">they </w:t>
      </w:r>
      <w:r>
        <w:t xml:space="preserve">do exist. For one, compile time is longer. Also, the compiler is very strict. New </w:t>
      </w:r>
      <w:r w:rsidR="00B57758">
        <w:t xml:space="preserve">Rust programmers </w:t>
      </w:r>
      <w:r>
        <w:t xml:space="preserve">often “fight with the borrow checker” to get their code to compile because it </w:t>
      </w:r>
      <w:r w:rsidR="00FA4E2B">
        <w:t xml:space="preserve">is more difficult to write code </w:t>
      </w:r>
      <w:r w:rsidR="00FA4E2B">
        <w:lastRenderedPageBreak/>
        <w:t>that abides by Rusts rules</w:t>
      </w:r>
      <w:r w:rsidR="007D71E7">
        <w:t xml:space="preserve"> [1</w:t>
      </w:r>
      <w:r w:rsidR="00236827">
        <w:t>]</w:t>
      </w:r>
      <w:r w:rsidR="00FA4E2B">
        <w:t xml:space="preserve">. But the compiler is like a safety net because once the code compiles, the programmer knows it is safe and correct. </w:t>
      </w:r>
      <w:r w:rsidR="00CE52F6">
        <w:t>Less time is spent fixing bugs, and more time is spent getting the compiler right</w:t>
      </w:r>
      <w:r w:rsidR="00E02F41">
        <w:t xml:space="preserve"> [4</w:t>
      </w:r>
      <w:r w:rsidR="00236827">
        <w:t>]</w:t>
      </w:r>
      <w:r w:rsidR="00CE52F6">
        <w:t xml:space="preserve">. </w:t>
      </w:r>
    </w:p>
    <w:p w14:paraId="7CFC38BA" w14:textId="057B96CB" w:rsidR="00F907B0" w:rsidRPr="0035678F" w:rsidRDefault="00CE52F6" w:rsidP="00BA0D42">
      <w:pPr>
        <w:shd w:val="clear" w:color="auto" w:fill="FFFFFF"/>
        <w:ind w:firstLine="720"/>
        <w:rPr>
          <w:color w:val="333333"/>
          <w:szCs w:val="24"/>
        </w:rPr>
      </w:pPr>
      <w:r>
        <w:rPr>
          <w:color w:val="333333"/>
          <w:szCs w:val="24"/>
        </w:rPr>
        <w:t>Overall, Rust can hold its own against more popular languages, and the learning curve of the language is met with staggering benefits in safety and performance. One will learn that programming in Rust is less about execution flow and what the CPU is doing, and is more about how data is laid out in memory, and how ownership of memory is given to d</w:t>
      </w:r>
      <w:r w:rsidR="000D5D0F">
        <w:rPr>
          <w:color w:val="333333"/>
          <w:szCs w:val="24"/>
        </w:rPr>
        <w:t>ifferent parts of the program</w:t>
      </w:r>
      <w:r w:rsidR="00E02F41">
        <w:rPr>
          <w:color w:val="333333"/>
          <w:szCs w:val="24"/>
        </w:rPr>
        <w:t xml:space="preserve"> [4</w:t>
      </w:r>
      <w:r w:rsidR="002A62B0">
        <w:rPr>
          <w:color w:val="333333"/>
          <w:szCs w:val="24"/>
        </w:rPr>
        <w:t>]</w:t>
      </w:r>
      <w:r w:rsidR="000D5D0F">
        <w:rPr>
          <w:color w:val="333333"/>
          <w:szCs w:val="24"/>
        </w:rPr>
        <w:t xml:space="preserve">. </w:t>
      </w:r>
      <w:r>
        <w:rPr>
          <w:color w:val="333333"/>
          <w:szCs w:val="24"/>
        </w:rPr>
        <w:t>The Rust community is active and quickly growing. Th</w:t>
      </w:r>
      <w:r w:rsidR="00430961">
        <w:rPr>
          <w:color w:val="333333"/>
          <w:szCs w:val="24"/>
        </w:rPr>
        <w:t xml:space="preserve">e Rust ecosystem is also </w:t>
      </w:r>
      <w:r w:rsidR="00A35B97">
        <w:rPr>
          <w:color w:val="333333"/>
          <w:szCs w:val="24"/>
        </w:rPr>
        <w:t>rapidly</w:t>
      </w:r>
      <w:r w:rsidR="00430961">
        <w:rPr>
          <w:color w:val="333333"/>
          <w:szCs w:val="24"/>
        </w:rPr>
        <w:t xml:space="preserve"> expanding, with now over 46,000 crates available to download [19].</w:t>
      </w:r>
      <w:r w:rsidR="00454A6A">
        <w:rPr>
          <w:color w:val="333333"/>
          <w:szCs w:val="24"/>
        </w:rPr>
        <w:t xml:space="preserve"> </w:t>
      </w:r>
    </w:p>
    <w:p w14:paraId="70454518" w14:textId="354A1370" w:rsidR="00862480" w:rsidRPr="00453244" w:rsidRDefault="00BA0A6C" w:rsidP="00BA0D42">
      <w:pPr>
        <w:pStyle w:val="Heading2"/>
        <w:spacing w:before="0"/>
        <w:rPr>
          <w:rFonts w:eastAsiaTheme="minorHAnsi"/>
        </w:rPr>
      </w:pPr>
      <w:bookmarkStart w:id="120" w:name="_Toc52493310"/>
      <w:r>
        <w:rPr>
          <w:rFonts w:eastAsiaTheme="minorHAnsi"/>
        </w:rPr>
        <w:t>2.5</w:t>
      </w:r>
      <w:r w:rsidR="00F907B0">
        <w:rPr>
          <w:rFonts w:eastAsiaTheme="minorHAnsi"/>
        </w:rPr>
        <w:t xml:space="preserve"> FlightGear</w:t>
      </w:r>
      <w:bookmarkEnd w:id="120"/>
    </w:p>
    <w:p w14:paraId="110A6DCD" w14:textId="4EB6E3FD" w:rsidR="00F907B0" w:rsidRDefault="00F907B0" w:rsidP="00BA0D42">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 it has its own built-in FDM, is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w:t>
      </w:r>
      <w:r w:rsidR="00810684">
        <w:lastRenderedPageBreak/>
        <w:t xml:space="preserve">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06C03C0A" w:rsidR="00B55BD9" w:rsidRDefault="00BA0A6C" w:rsidP="00BA0D42">
      <w:pPr>
        <w:pStyle w:val="Heading2"/>
        <w:spacing w:before="0"/>
        <w:rPr>
          <w:rFonts w:eastAsiaTheme="minorHAnsi"/>
        </w:rPr>
      </w:pPr>
      <w:bookmarkStart w:id="121" w:name="_Toc52493311"/>
      <w:r>
        <w:rPr>
          <w:rFonts w:eastAsiaTheme="minorHAnsi"/>
        </w:rPr>
        <w:t>2.6</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1"/>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 xml:space="preserve">n be sent, and received with a </w:t>
      </w:r>
      <w:r w:rsidR="00585F0B">
        <w:rPr>
          <w:rFonts w:eastAsiaTheme="minorHAnsi"/>
          <w:szCs w:val="24"/>
        </w:rPr>
        <w:lastRenderedPageBreak/>
        <w:t>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066BF8D6" w14:textId="77777777" w:rsidR="00251273" w:rsidRPr="003F5979" w:rsidRDefault="00251273" w:rsidP="003D7E9C">
      <w:pPr>
        <w:pStyle w:val="Heading1"/>
      </w:pPr>
      <w:bookmarkStart w:id="122" w:name="_Toc496074964"/>
      <w:bookmarkStart w:id="123" w:name="_Toc496075138"/>
      <w:bookmarkStart w:id="124" w:name="_Toc496075296"/>
      <w:bookmarkStart w:id="125" w:name="_Toc496075361"/>
      <w:bookmarkStart w:id="126" w:name="_Toc496080605"/>
      <w:bookmarkStart w:id="127" w:name="_Toc497120308"/>
      <w:bookmarkStart w:id="128" w:name="_Toc503248605"/>
      <w:bookmarkStart w:id="129" w:name="_Toc504131180"/>
      <w:bookmarkStart w:id="130" w:name="_Toc504131382"/>
      <w:bookmarkStart w:id="131" w:name="_Toc504131537"/>
      <w:bookmarkStart w:id="132" w:name="_Toc52493312"/>
      <w:r w:rsidRPr="003F5979">
        <w:t>III.  Methodology</w:t>
      </w:r>
      <w:bookmarkEnd w:id="122"/>
      <w:bookmarkEnd w:id="123"/>
      <w:bookmarkEnd w:id="124"/>
      <w:bookmarkEnd w:id="125"/>
      <w:bookmarkEnd w:id="126"/>
      <w:bookmarkEnd w:id="127"/>
      <w:bookmarkEnd w:id="128"/>
      <w:bookmarkEnd w:id="129"/>
      <w:bookmarkEnd w:id="130"/>
      <w:bookmarkEnd w:id="131"/>
      <w:bookmarkEnd w:id="132"/>
    </w:p>
    <w:p w14:paraId="7735EE99" w14:textId="77777777" w:rsidR="00251273" w:rsidRDefault="00251273" w:rsidP="003D7E9C">
      <w:pPr>
        <w:pStyle w:val="Heading2"/>
      </w:pPr>
      <w:bookmarkStart w:id="133" w:name="_Toc52493313"/>
      <w:r>
        <w:t>Chapter Overview</w:t>
      </w:r>
      <w:bookmarkEnd w:id="133"/>
    </w:p>
    <w:p w14:paraId="6B0F6102" w14:textId="77777777" w:rsidR="00251273" w:rsidRDefault="00251273" w:rsidP="003D7E9C">
      <w:pPr>
        <w:pStyle w:val="BodyText"/>
      </w:pPr>
      <w:r>
        <w:t>The purpose of this chapter is</w:t>
      </w:r>
    </w:p>
    <w:p w14:paraId="48098CA0" w14:textId="77777777" w:rsidR="00251273" w:rsidRDefault="00251273" w:rsidP="003D7E9C">
      <w:pPr>
        <w:pStyle w:val="Heading2"/>
      </w:pPr>
      <w:bookmarkStart w:id="134" w:name="_Toc52493314"/>
      <w:r>
        <w:t>Test Subjects</w:t>
      </w:r>
      <w:bookmarkEnd w:id="134"/>
    </w:p>
    <w:p w14:paraId="3164BC8E" w14:textId="77777777" w:rsidR="00251273" w:rsidRDefault="000615AF" w:rsidP="003D7E9C">
      <w:pPr>
        <w:pStyle w:val="BodyText"/>
      </w:pPr>
      <w:r>
        <w:t>Text</w:t>
      </w:r>
    </w:p>
    <w:p w14:paraId="00A252AE" w14:textId="77777777" w:rsidR="00251273" w:rsidRDefault="00251273" w:rsidP="003D7E9C">
      <w:pPr>
        <w:pStyle w:val="Heading2"/>
      </w:pPr>
      <w:bookmarkStart w:id="135" w:name="_Toc52493315"/>
      <w:r>
        <w:t>Summary</w:t>
      </w:r>
      <w:bookmarkEnd w:id="135"/>
    </w:p>
    <w:p w14:paraId="6E4A8E70" w14:textId="77777777" w:rsidR="00251273" w:rsidRDefault="000615AF" w:rsidP="003D7E9C">
      <w:pPr>
        <w:pStyle w:val="BodyText"/>
      </w:pPr>
      <w:r>
        <w:t>Text</w:t>
      </w:r>
    </w:p>
    <w:p w14:paraId="3D47457E" w14:textId="77777777" w:rsidR="00251273" w:rsidRDefault="00251273" w:rsidP="003D7E9C">
      <w:pPr>
        <w:pStyle w:val="BodyText"/>
      </w:pPr>
    </w:p>
    <w:p w14:paraId="7241B9E1" w14:textId="77777777" w:rsidR="00251273" w:rsidRPr="00945D24" w:rsidRDefault="00251273" w:rsidP="003D7E9C">
      <w:pPr>
        <w:pStyle w:val="Heading1"/>
      </w:pPr>
      <w:bookmarkStart w:id="136" w:name="_Toc52493316"/>
      <w:r w:rsidRPr="00945D24">
        <w:t>IV.  Analysis and Results</w:t>
      </w:r>
      <w:bookmarkEnd w:id="136"/>
    </w:p>
    <w:p w14:paraId="5E84D509" w14:textId="77777777" w:rsidR="00251273" w:rsidRDefault="00251273" w:rsidP="003D7E9C">
      <w:pPr>
        <w:pStyle w:val="Heading2"/>
      </w:pPr>
      <w:bookmarkStart w:id="137" w:name="_Toc52493317"/>
      <w:r>
        <w:t>Chapter Overview</w:t>
      </w:r>
      <w:bookmarkEnd w:id="137"/>
    </w:p>
    <w:p w14:paraId="28EDB47B" w14:textId="77777777" w:rsidR="00251273" w:rsidRDefault="00715A54" w:rsidP="003D7E9C">
      <w:pPr>
        <w:pStyle w:val="BodyText"/>
      </w:pPr>
      <w:r>
        <w:t>Text</w:t>
      </w:r>
    </w:p>
    <w:p w14:paraId="42318FFA" w14:textId="77777777" w:rsidR="00251273" w:rsidRDefault="00251273" w:rsidP="003D7E9C">
      <w:pPr>
        <w:pStyle w:val="Heading2"/>
      </w:pPr>
      <w:bookmarkStart w:id="138" w:name="_Toc52493318"/>
      <w:r>
        <w:t>Results of Simulation Scenarios</w:t>
      </w:r>
      <w:bookmarkEnd w:id="138"/>
    </w:p>
    <w:p w14:paraId="4C124DA8" w14:textId="3E68C45C" w:rsidR="00251273" w:rsidRDefault="00715A54" w:rsidP="003D7E9C">
      <w:pPr>
        <w:pStyle w:val="BodyText"/>
      </w:pPr>
      <w:r>
        <w:t>Text</w:t>
      </w:r>
      <w:r w:rsidR="00AD3726">
        <w:tab/>
      </w:r>
    </w:p>
    <w:p w14:paraId="753A0C75" w14:textId="77777777" w:rsidR="00251273" w:rsidRDefault="00251273" w:rsidP="003D7E9C">
      <w:pPr>
        <w:pStyle w:val="Heading2"/>
      </w:pPr>
      <w:bookmarkStart w:id="139" w:name="_Toc52493319"/>
      <w:r>
        <w:t>Investigative Questions Answered</w:t>
      </w:r>
      <w:bookmarkEnd w:id="139"/>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40" w:name="_Toc52493320"/>
      <w:r>
        <w:t>Summary</w:t>
      </w:r>
      <w:bookmarkEnd w:id="140"/>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1" w:name="_Toc52493321"/>
      <w:r>
        <w:lastRenderedPageBreak/>
        <w:t>V.  Conclusions and Recommendations</w:t>
      </w:r>
      <w:bookmarkEnd w:id="141"/>
    </w:p>
    <w:p w14:paraId="0E3C2338" w14:textId="77777777" w:rsidR="00251273" w:rsidRDefault="00251273" w:rsidP="003D7E9C">
      <w:pPr>
        <w:pStyle w:val="Heading2"/>
      </w:pPr>
      <w:bookmarkStart w:id="142" w:name="_Toc52493322"/>
      <w:r>
        <w:t>Chapter Overview</w:t>
      </w:r>
      <w:bookmarkEnd w:id="142"/>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3" w:name="_Toc52493323"/>
      <w:r>
        <w:t>Conclusions of Research</w:t>
      </w:r>
      <w:bookmarkEnd w:id="143"/>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4" w:name="_Toc52493324"/>
      <w:r>
        <w:t>Significance of Research</w:t>
      </w:r>
      <w:bookmarkEnd w:id="144"/>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5" w:name="_Toc52493325"/>
      <w:r>
        <w:t>Recommendations for Action</w:t>
      </w:r>
      <w:bookmarkEnd w:id="145"/>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6" w:name="_Toc52493326"/>
      <w:r>
        <w:t>Recommendations for Future Research</w:t>
      </w:r>
      <w:bookmarkEnd w:id="146"/>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7" w:name="_Toc52493327"/>
      <w:r>
        <w:t>Summary</w:t>
      </w:r>
      <w:bookmarkEnd w:id="147"/>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8" w:name="_Toc52493328"/>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8"/>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1FC9598D" w:rsidR="006013BF" w:rsidRDefault="006013BF" w:rsidP="006013BF">
      <w:pPr>
        <w:pStyle w:val="Heading1"/>
      </w:pPr>
      <w:bookmarkStart w:id="149" w:name="_Toc493484480"/>
      <w:bookmarkStart w:id="150" w:name="_Toc493484720"/>
      <w:bookmarkStart w:id="151" w:name="_Toc494527317"/>
      <w:bookmarkStart w:id="152" w:name="_Toc495221484"/>
      <w:bookmarkStart w:id="153" w:name="_Toc495663200"/>
      <w:bookmarkStart w:id="154" w:name="_Toc495826223"/>
      <w:bookmarkStart w:id="155" w:name="_Toc495826331"/>
      <w:bookmarkStart w:id="156" w:name="_Toc495999072"/>
      <w:bookmarkStart w:id="157" w:name="_Toc496074870"/>
      <w:bookmarkStart w:id="158" w:name="_Toc496074966"/>
      <w:bookmarkStart w:id="159" w:name="_Toc496075140"/>
      <w:bookmarkStart w:id="160" w:name="_Toc496075298"/>
      <w:bookmarkStart w:id="161" w:name="_Toc496075363"/>
      <w:bookmarkStart w:id="162" w:name="_Toc496080607"/>
      <w:bookmarkStart w:id="163" w:name="_Toc497120310"/>
      <w:bookmarkStart w:id="164" w:name="_Toc503248614"/>
      <w:bookmarkStart w:id="165" w:name="_Toc504131206"/>
      <w:bookmarkStart w:id="166" w:name="_Toc504131408"/>
      <w:bookmarkStart w:id="167" w:name="_Toc504131563"/>
      <w:bookmarkStart w:id="168" w:name="_Toc1369874"/>
      <w:bookmarkStart w:id="169" w:name="_Toc235956796"/>
      <w:bookmarkStart w:id="170" w:name="_Toc52493329"/>
      <w:r w:rsidRPr="003F5979">
        <w:lastRenderedPageBreak/>
        <w:t>Bibliography</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w:t>
      </w:r>
      <w:r w:rsidR="00BF4443" w:rsidRPr="00BF4443">
        <w:t>n</w:t>
      </w:r>
      <w:r w:rsidR="00BF4443" w:rsidRPr="00BF4443">
        <w:t>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bookmarkStart w:id="171" w:name="_GoBack"/>
      <w:bookmarkEnd w:id="171"/>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w:t>
      </w:r>
      <w:r w:rsidR="009916FC" w:rsidRPr="004A77B1">
        <w:t>o</w:t>
      </w:r>
      <w:r w:rsidR="009916FC" w:rsidRPr="004A77B1">
        <w:t>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w:t>
      </w:r>
      <w:r w:rsidRPr="001B40D6">
        <w:t>i</w:t>
      </w:r>
      <w:r w:rsidRPr="001B40D6">
        <w:t>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5A87BB76" w:rsidR="00780913" w:rsidRPr="0094234E"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0"/>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7C1058" w:rsidRDefault="007C1058">
      <w:pPr>
        <w:spacing w:line="240" w:lineRule="auto"/>
      </w:pPr>
      <w:r>
        <w:separator/>
      </w:r>
    </w:p>
  </w:endnote>
  <w:endnote w:type="continuationSeparator" w:id="0">
    <w:p w14:paraId="24D9699E" w14:textId="77777777" w:rsidR="007C1058" w:rsidRDefault="007C1058">
      <w:pPr>
        <w:spacing w:line="240" w:lineRule="auto"/>
      </w:pPr>
      <w:r>
        <w:continuationSeparator/>
      </w:r>
    </w:p>
  </w:endnote>
  <w:endnote w:type="continuationNotice" w:id="1">
    <w:p w14:paraId="26A9CADE" w14:textId="77777777" w:rsidR="007C1058" w:rsidRDefault="007C105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7C1058" w:rsidRDefault="007C1058"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21E5A39E" w:rsidR="007C1058" w:rsidRDefault="007C1058">
    <w:pPr>
      <w:pStyle w:val="Footer"/>
      <w:jc w:val="center"/>
    </w:pPr>
    <w:r>
      <w:fldChar w:fldCharType="begin"/>
    </w:r>
    <w:r>
      <w:instrText xml:space="preserve"> PAGE   \* MERGEFORMAT </w:instrText>
    </w:r>
    <w:r>
      <w:fldChar w:fldCharType="separate"/>
    </w:r>
    <w:r w:rsidR="00E8340D">
      <w:rPr>
        <w:noProof/>
      </w:rPr>
      <w:t>35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7C1058" w:rsidRDefault="007C1058">
      <w:pPr>
        <w:spacing w:line="240" w:lineRule="auto"/>
      </w:pPr>
      <w:r>
        <w:separator/>
      </w:r>
    </w:p>
  </w:footnote>
  <w:footnote w:type="continuationSeparator" w:id="0">
    <w:p w14:paraId="0BDD8DED" w14:textId="77777777" w:rsidR="007C1058" w:rsidRDefault="007C1058">
      <w:pPr>
        <w:spacing w:line="240" w:lineRule="auto"/>
      </w:pPr>
      <w:r>
        <w:continuationSeparator/>
      </w:r>
    </w:p>
  </w:footnote>
  <w:footnote w:type="continuationNotice" w:id="1">
    <w:p w14:paraId="3A61979E" w14:textId="77777777" w:rsidR="007C1058" w:rsidRDefault="007C1058">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1"/>
  </w:num>
  <w:num w:numId="3">
    <w:abstractNumId w:val="20"/>
  </w:num>
  <w:num w:numId="4">
    <w:abstractNumId w:val="11"/>
  </w:num>
  <w:num w:numId="5">
    <w:abstractNumId w:val="1"/>
  </w:num>
  <w:num w:numId="6">
    <w:abstractNumId w:val="2"/>
  </w:num>
  <w:num w:numId="7">
    <w:abstractNumId w:val="9"/>
  </w:num>
  <w:num w:numId="8">
    <w:abstractNumId w:val="15"/>
  </w:num>
  <w:num w:numId="9">
    <w:abstractNumId w:val="3"/>
  </w:num>
  <w:num w:numId="10">
    <w:abstractNumId w:val="13"/>
  </w:num>
  <w:num w:numId="11">
    <w:abstractNumId w:val="19"/>
  </w:num>
  <w:num w:numId="12">
    <w:abstractNumId w:val="16"/>
  </w:num>
  <w:num w:numId="13">
    <w:abstractNumId w:val="14"/>
  </w:num>
  <w:num w:numId="14">
    <w:abstractNumId w:val="5"/>
  </w:num>
  <w:num w:numId="15">
    <w:abstractNumId w:val="8"/>
  </w:num>
  <w:num w:numId="16">
    <w:abstractNumId w:val="4"/>
  </w:num>
  <w:num w:numId="17">
    <w:abstractNumId w:val="10"/>
  </w:num>
  <w:num w:numId="18">
    <w:abstractNumId w:val="18"/>
  </w:num>
  <w:num w:numId="19">
    <w:abstractNumId w:val="12"/>
  </w:num>
  <w:num w:numId="20">
    <w:abstractNumId w:val="17"/>
  </w:num>
  <w:num w:numId="21">
    <w:abstractNumId w:val="6"/>
  </w:num>
  <w:num w:numId="22">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675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78D"/>
    <w:rsid w:val="00000F5D"/>
    <w:rsid w:val="0000127B"/>
    <w:rsid w:val="00001DE3"/>
    <w:rsid w:val="0000220E"/>
    <w:rsid w:val="0000339F"/>
    <w:rsid w:val="00003999"/>
    <w:rsid w:val="000059E6"/>
    <w:rsid w:val="00005C02"/>
    <w:rsid w:val="00006334"/>
    <w:rsid w:val="00006474"/>
    <w:rsid w:val="00007EA1"/>
    <w:rsid w:val="00011173"/>
    <w:rsid w:val="00011BD7"/>
    <w:rsid w:val="00011C33"/>
    <w:rsid w:val="00012305"/>
    <w:rsid w:val="000127E6"/>
    <w:rsid w:val="00013310"/>
    <w:rsid w:val="00014396"/>
    <w:rsid w:val="0001502A"/>
    <w:rsid w:val="000205A0"/>
    <w:rsid w:val="000209CA"/>
    <w:rsid w:val="00020E0D"/>
    <w:rsid w:val="00021D17"/>
    <w:rsid w:val="00025965"/>
    <w:rsid w:val="000276B1"/>
    <w:rsid w:val="00033B9E"/>
    <w:rsid w:val="00035B36"/>
    <w:rsid w:val="00042B01"/>
    <w:rsid w:val="0004390A"/>
    <w:rsid w:val="00043AD2"/>
    <w:rsid w:val="00044CD2"/>
    <w:rsid w:val="0005230B"/>
    <w:rsid w:val="00052356"/>
    <w:rsid w:val="00052B27"/>
    <w:rsid w:val="00052D14"/>
    <w:rsid w:val="0005366B"/>
    <w:rsid w:val="00053E7B"/>
    <w:rsid w:val="00054D32"/>
    <w:rsid w:val="00055083"/>
    <w:rsid w:val="00055429"/>
    <w:rsid w:val="000560D0"/>
    <w:rsid w:val="00056CF7"/>
    <w:rsid w:val="000615AF"/>
    <w:rsid w:val="00062C7C"/>
    <w:rsid w:val="000630D9"/>
    <w:rsid w:val="00065719"/>
    <w:rsid w:val="0006779B"/>
    <w:rsid w:val="000721E2"/>
    <w:rsid w:val="00077228"/>
    <w:rsid w:val="0007784C"/>
    <w:rsid w:val="00077944"/>
    <w:rsid w:val="00080019"/>
    <w:rsid w:val="0008111D"/>
    <w:rsid w:val="000817B9"/>
    <w:rsid w:val="00083350"/>
    <w:rsid w:val="00083859"/>
    <w:rsid w:val="00084A3D"/>
    <w:rsid w:val="00084C68"/>
    <w:rsid w:val="00084EFE"/>
    <w:rsid w:val="000856E8"/>
    <w:rsid w:val="00086413"/>
    <w:rsid w:val="00090BB6"/>
    <w:rsid w:val="00090DD8"/>
    <w:rsid w:val="000926FC"/>
    <w:rsid w:val="00094178"/>
    <w:rsid w:val="0009486C"/>
    <w:rsid w:val="00096B78"/>
    <w:rsid w:val="000978E3"/>
    <w:rsid w:val="000A1975"/>
    <w:rsid w:val="000A1D24"/>
    <w:rsid w:val="000A1E12"/>
    <w:rsid w:val="000A5FC5"/>
    <w:rsid w:val="000A7647"/>
    <w:rsid w:val="000A7840"/>
    <w:rsid w:val="000B038D"/>
    <w:rsid w:val="000B47F3"/>
    <w:rsid w:val="000B4C1D"/>
    <w:rsid w:val="000B5EE6"/>
    <w:rsid w:val="000C01DF"/>
    <w:rsid w:val="000C3565"/>
    <w:rsid w:val="000C3CC3"/>
    <w:rsid w:val="000C45A0"/>
    <w:rsid w:val="000C603C"/>
    <w:rsid w:val="000C7B53"/>
    <w:rsid w:val="000D0C39"/>
    <w:rsid w:val="000D1AFE"/>
    <w:rsid w:val="000D1C39"/>
    <w:rsid w:val="000D1D4B"/>
    <w:rsid w:val="000D2314"/>
    <w:rsid w:val="000D2DA9"/>
    <w:rsid w:val="000D38C0"/>
    <w:rsid w:val="000D4DEA"/>
    <w:rsid w:val="000D5D0F"/>
    <w:rsid w:val="000D614B"/>
    <w:rsid w:val="000D71B0"/>
    <w:rsid w:val="000D7471"/>
    <w:rsid w:val="000D7889"/>
    <w:rsid w:val="000D7BA2"/>
    <w:rsid w:val="000E198A"/>
    <w:rsid w:val="000E1BFE"/>
    <w:rsid w:val="000E28DF"/>
    <w:rsid w:val="000F1D5D"/>
    <w:rsid w:val="000F27C4"/>
    <w:rsid w:val="000F332C"/>
    <w:rsid w:val="000F4EBE"/>
    <w:rsid w:val="000F51CD"/>
    <w:rsid w:val="000F549A"/>
    <w:rsid w:val="000F7587"/>
    <w:rsid w:val="00101DF6"/>
    <w:rsid w:val="00105C73"/>
    <w:rsid w:val="00106666"/>
    <w:rsid w:val="00106CE0"/>
    <w:rsid w:val="00113870"/>
    <w:rsid w:val="00117019"/>
    <w:rsid w:val="00117CB0"/>
    <w:rsid w:val="001224C1"/>
    <w:rsid w:val="0012277C"/>
    <w:rsid w:val="001228B4"/>
    <w:rsid w:val="00123E4C"/>
    <w:rsid w:val="001247E6"/>
    <w:rsid w:val="001308BD"/>
    <w:rsid w:val="001309BA"/>
    <w:rsid w:val="001352DB"/>
    <w:rsid w:val="00136C52"/>
    <w:rsid w:val="00137AEB"/>
    <w:rsid w:val="00137C6E"/>
    <w:rsid w:val="00140BE3"/>
    <w:rsid w:val="00140E21"/>
    <w:rsid w:val="00140F7F"/>
    <w:rsid w:val="0014287F"/>
    <w:rsid w:val="0014440C"/>
    <w:rsid w:val="00144B0E"/>
    <w:rsid w:val="00145815"/>
    <w:rsid w:val="001458EA"/>
    <w:rsid w:val="00145D7B"/>
    <w:rsid w:val="00151AA8"/>
    <w:rsid w:val="001520C0"/>
    <w:rsid w:val="001530AD"/>
    <w:rsid w:val="0015635D"/>
    <w:rsid w:val="00156F93"/>
    <w:rsid w:val="00157351"/>
    <w:rsid w:val="00157840"/>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1C36"/>
    <w:rsid w:val="001824D5"/>
    <w:rsid w:val="001850BB"/>
    <w:rsid w:val="00185EAD"/>
    <w:rsid w:val="001865DA"/>
    <w:rsid w:val="0018799A"/>
    <w:rsid w:val="00187EB3"/>
    <w:rsid w:val="00192737"/>
    <w:rsid w:val="001A3649"/>
    <w:rsid w:val="001A5EFD"/>
    <w:rsid w:val="001A6863"/>
    <w:rsid w:val="001A6B64"/>
    <w:rsid w:val="001A78E4"/>
    <w:rsid w:val="001B15E1"/>
    <w:rsid w:val="001B161B"/>
    <w:rsid w:val="001B223C"/>
    <w:rsid w:val="001B2FF5"/>
    <w:rsid w:val="001B40D6"/>
    <w:rsid w:val="001B6496"/>
    <w:rsid w:val="001B77E0"/>
    <w:rsid w:val="001B7E4A"/>
    <w:rsid w:val="001C1093"/>
    <w:rsid w:val="001C1FA4"/>
    <w:rsid w:val="001C22B6"/>
    <w:rsid w:val="001C2366"/>
    <w:rsid w:val="001C26D8"/>
    <w:rsid w:val="001C3C6E"/>
    <w:rsid w:val="001C3F5F"/>
    <w:rsid w:val="001C4C03"/>
    <w:rsid w:val="001C5BAE"/>
    <w:rsid w:val="001C7BDE"/>
    <w:rsid w:val="001D1431"/>
    <w:rsid w:val="001D1586"/>
    <w:rsid w:val="001D16F7"/>
    <w:rsid w:val="001D1A81"/>
    <w:rsid w:val="001D417E"/>
    <w:rsid w:val="001D41D1"/>
    <w:rsid w:val="001D431F"/>
    <w:rsid w:val="001D47A4"/>
    <w:rsid w:val="001D7663"/>
    <w:rsid w:val="001E076E"/>
    <w:rsid w:val="001E2A1C"/>
    <w:rsid w:val="001E471E"/>
    <w:rsid w:val="001E5F6F"/>
    <w:rsid w:val="001E6659"/>
    <w:rsid w:val="001E6AF8"/>
    <w:rsid w:val="001F0741"/>
    <w:rsid w:val="001F403E"/>
    <w:rsid w:val="001F444A"/>
    <w:rsid w:val="001F51D3"/>
    <w:rsid w:val="001F68F9"/>
    <w:rsid w:val="00202F11"/>
    <w:rsid w:val="002051C7"/>
    <w:rsid w:val="002067FC"/>
    <w:rsid w:val="00212E82"/>
    <w:rsid w:val="0021427C"/>
    <w:rsid w:val="00216100"/>
    <w:rsid w:val="00216545"/>
    <w:rsid w:val="00221696"/>
    <w:rsid w:val="00221A49"/>
    <w:rsid w:val="002278CF"/>
    <w:rsid w:val="00233465"/>
    <w:rsid w:val="0023360A"/>
    <w:rsid w:val="00236827"/>
    <w:rsid w:val="00240342"/>
    <w:rsid w:val="00242B32"/>
    <w:rsid w:val="00242CA5"/>
    <w:rsid w:val="00244B00"/>
    <w:rsid w:val="00245221"/>
    <w:rsid w:val="0024765B"/>
    <w:rsid w:val="002509C9"/>
    <w:rsid w:val="00250FBF"/>
    <w:rsid w:val="00251273"/>
    <w:rsid w:val="00252839"/>
    <w:rsid w:val="002544B5"/>
    <w:rsid w:val="00257C87"/>
    <w:rsid w:val="00260B6B"/>
    <w:rsid w:val="00260ED7"/>
    <w:rsid w:val="00261D74"/>
    <w:rsid w:val="00262DC1"/>
    <w:rsid w:val="00264586"/>
    <w:rsid w:val="002702E2"/>
    <w:rsid w:val="00270B13"/>
    <w:rsid w:val="00271D94"/>
    <w:rsid w:val="00271E43"/>
    <w:rsid w:val="00271FE8"/>
    <w:rsid w:val="002764D3"/>
    <w:rsid w:val="00276647"/>
    <w:rsid w:val="00281A5B"/>
    <w:rsid w:val="00283CE3"/>
    <w:rsid w:val="00284343"/>
    <w:rsid w:val="002849C4"/>
    <w:rsid w:val="00284CC7"/>
    <w:rsid w:val="00286C75"/>
    <w:rsid w:val="00291141"/>
    <w:rsid w:val="00291A27"/>
    <w:rsid w:val="00291BEF"/>
    <w:rsid w:val="00293A03"/>
    <w:rsid w:val="00294195"/>
    <w:rsid w:val="00294A6F"/>
    <w:rsid w:val="00295217"/>
    <w:rsid w:val="002977AE"/>
    <w:rsid w:val="002A06B5"/>
    <w:rsid w:val="002A4569"/>
    <w:rsid w:val="002A62B0"/>
    <w:rsid w:val="002A7730"/>
    <w:rsid w:val="002B0FBF"/>
    <w:rsid w:val="002B5296"/>
    <w:rsid w:val="002B5703"/>
    <w:rsid w:val="002B5BA1"/>
    <w:rsid w:val="002C1467"/>
    <w:rsid w:val="002C1E28"/>
    <w:rsid w:val="002C2049"/>
    <w:rsid w:val="002C2F75"/>
    <w:rsid w:val="002C33E7"/>
    <w:rsid w:val="002C36A2"/>
    <w:rsid w:val="002C3931"/>
    <w:rsid w:val="002C5B8B"/>
    <w:rsid w:val="002D069E"/>
    <w:rsid w:val="002D10B7"/>
    <w:rsid w:val="002D3A1B"/>
    <w:rsid w:val="002E06B9"/>
    <w:rsid w:val="002E316F"/>
    <w:rsid w:val="002E7863"/>
    <w:rsid w:val="002F292E"/>
    <w:rsid w:val="002F2EA5"/>
    <w:rsid w:val="002F472D"/>
    <w:rsid w:val="002F551A"/>
    <w:rsid w:val="002F6D0A"/>
    <w:rsid w:val="002F7602"/>
    <w:rsid w:val="00300182"/>
    <w:rsid w:val="00302CEA"/>
    <w:rsid w:val="003044EE"/>
    <w:rsid w:val="003048D0"/>
    <w:rsid w:val="0030717C"/>
    <w:rsid w:val="00307220"/>
    <w:rsid w:val="00311D28"/>
    <w:rsid w:val="003125EB"/>
    <w:rsid w:val="00312A5B"/>
    <w:rsid w:val="00312C4C"/>
    <w:rsid w:val="003136CF"/>
    <w:rsid w:val="00313F50"/>
    <w:rsid w:val="00314D6E"/>
    <w:rsid w:val="0031595F"/>
    <w:rsid w:val="00317EAE"/>
    <w:rsid w:val="00320127"/>
    <w:rsid w:val="00320542"/>
    <w:rsid w:val="0032486A"/>
    <w:rsid w:val="00325F3B"/>
    <w:rsid w:val="0032675A"/>
    <w:rsid w:val="00326D5B"/>
    <w:rsid w:val="00327625"/>
    <w:rsid w:val="003305EA"/>
    <w:rsid w:val="003327A7"/>
    <w:rsid w:val="00332890"/>
    <w:rsid w:val="00332A14"/>
    <w:rsid w:val="003340F5"/>
    <w:rsid w:val="003351CD"/>
    <w:rsid w:val="00336015"/>
    <w:rsid w:val="0033684A"/>
    <w:rsid w:val="00341407"/>
    <w:rsid w:val="00343346"/>
    <w:rsid w:val="00343869"/>
    <w:rsid w:val="00345505"/>
    <w:rsid w:val="00346DAE"/>
    <w:rsid w:val="003479EE"/>
    <w:rsid w:val="003529E2"/>
    <w:rsid w:val="00354B98"/>
    <w:rsid w:val="0035678F"/>
    <w:rsid w:val="00360148"/>
    <w:rsid w:val="00361EA2"/>
    <w:rsid w:val="0036275E"/>
    <w:rsid w:val="0037088B"/>
    <w:rsid w:val="003748A3"/>
    <w:rsid w:val="0037524F"/>
    <w:rsid w:val="00376FAF"/>
    <w:rsid w:val="003807AE"/>
    <w:rsid w:val="00380CB0"/>
    <w:rsid w:val="00383F64"/>
    <w:rsid w:val="0038524A"/>
    <w:rsid w:val="0038581A"/>
    <w:rsid w:val="00386820"/>
    <w:rsid w:val="00386E39"/>
    <w:rsid w:val="003877D0"/>
    <w:rsid w:val="00392DF3"/>
    <w:rsid w:val="003934D0"/>
    <w:rsid w:val="003953B7"/>
    <w:rsid w:val="003A105B"/>
    <w:rsid w:val="003A155D"/>
    <w:rsid w:val="003A333F"/>
    <w:rsid w:val="003A39B7"/>
    <w:rsid w:val="003A469E"/>
    <w:rsid w:val="003B045D"/>
    <w:rsid w:val="003B2849"/>
    <w:rsid w:val="003B2C99"/>
    <w:rsid w:val="003B345E"/>
    <w:rsid w:val="003B3DA2"/>
    <w:rsid w:val="003B5290"/>
    <w:rsid w:val="003B577E"/>
    <w:rsid w:val="003B5AFA"/>
    <w:rsid w:val="003B79B6"/>
    <w:rsid w:val="003B79EE"/>
    <w:rsid w:val="003B7F9B"/>
    <w:rsid w:val="003C00B8"/>
    <w:rsid w:val="003C0516"/>
    <w:rsid w:val="003C07A0"/>
    <w:rsid w:val="003C0BD3"/>
    <w:rsid w:val="003C36DC"/>
    <w:rsid w:val="003C385F"/>
    <w:rsid w:val="003C43F4"/>
    <w:rsid w:val="003C4607"/>
    <w:rsid w:val="003C4C7E"/>
    <w:rsid w:val="003C6D81"/>
    <w:rsid w:val="003C7FAE"/>
    <w:rsid w:val="003D0F76"/>
    <w:rsid w:val="003D481E"/>
    <w:rsid w:val="003D48E1"/>
    <w:rsid w:val="003D5735"/>
    <w:rsid w:val="003D7632"/>
    <w:rsid w:val="003D7E9C"/>
    <w:rsid w:val="003E094E"/>
    <w:rsid w:val="003E1354"/>
    <w:rsid w:val="003E2754"/>
    <w:rsid w:val="003E33FB"/>
    <w:rsid w:val="003E3A34"/>
    <w:rsid w:val="003E557F"/>
    <w:rsid w:val="003E5CDC"/>
    <w:rsid w:val="003F1F7E"/>
    <w:rsid w:val="003F2581"/>
    <w:rsid w:val="003F32D2"/>
    <w:rsid w:val="003F543F"/>
    <w:rsid w:val="003F5979"/>
    <w:rsid w:val="003F6E5F"/>
    <w:rsid w:val="004008D3"/>
    <w:rsid w:val="00401841"/>
    <w:rsid w:val="00404CD6"/>
    <w:rsid w:val="004060B3"/>
    <w:rsid w:val="00411248"/>
    <w:rsid w:val="00412573"/>
    <w:rsid w:val="00412C92"/>
    <w:rsid w:val="00412CF4"/>
    <w:rsid w:val="00412ED0"/>
    <w:rsid w:val="00413F0F"/>
    <w:rsid w:val="00415D43"/>
    <w:rsid w:val="004170D6"/>
    <w:rsid w:val="00424660"/>
    <w:rsid w:val="004246A0"/>
    <w:rsid w:val="004261D0"/>
    <w:rsid w:val="0042621B"/>
    <w:rsid w:val="00430961"/>
    <w:rsid w:val="00431B4B"/>
    <w:rsid w:val="00435D31"/>
    <w:rsid w:val="00442B7A"/>
    <w:rsid w:val="00445A74"/>
    <w:rsid w:val="00446AE1"/>
    <w:rsid w:val="004517B4"/>
    <w:rsid w:val="00453244"/>
    <w:rsid w:val="004540BD"/>
    <w:rsid w:val="00454A6A"/>
    <w:rsid w:val="00454ED7"/>
    <w:rsid w:val="0045597C"/>
    <w:rsid w:val="00460597"/>
    <w:rsid w:val="00460BAF"/>
    <w:rsid w:val="00463C47"/>
    <w:rsid w:val="00464FC8"/>
    <w:rsid w:val="00465C2C"/>
    <w:rsid w:val="0046774C"/>
    <w:rsid w:val="00470632"/>
    <w:rsid w:val="004708DA"/>
    <w:rsid w:val="00472FD6"/>
    <w:rsid w:val="004739BE"/>
    <w:rsid w:val="00475173"/>
    <w:rsid w:val="00476317"/>
    <w:rsid w:val="0048027B"/>
    <w:rsid w:val="00480784"/>
    <w:rsid w:val="004849EE"/>
    <w:rsid w:val="00487D07"/>
    <w:rsid w:val="004920FD"/>
    <w:rsid w:val="00492714"/>
    <w:rsid w:val="00492FD8"/>
    <w:rsid w:val="0049730D"/>
    <w:rsid w:val="00497B2E"/>
    <w:rsid w:val="004A021B"/>
    <w:rsid w:val="004A0892"/>
    <w:rsid w:val="004A15AC"/>
    <w:rsid w:val="004A3D21"/>
    <w:rsid w:val="004A414C"/>
    <w:rsid w:val="004A47BF"/>
    <w:rsid w:val="004A4C45"/>
    <w:rsid w:val="004A64FD"/>
    <w:rsid w:val="004A6708"/>
    <w:rsid w:val="004A6ED8"/>
    <w:rsid w:val="004A77B1"/>
    <w:rsid w:val="004A7D67"/>
    <w:rsid w:val="004B078D"/>
    <w:rsid w:val="004B1BD6"/>
    <w:rsid w:val="004B1E25"/>
    <w:rsid w:val="004B3B0D"/>
    <w:rsid w:val="004B400C"/>
    <w:rsid w:val="004B5E9A"/>
    <w:rsid w:val="004C117F"/>
    <w:rsid w:val="004C13D6"/>
    <w:rsid w:val="004C4BDE"/>
    <w:rsid w:val="004C6517"/>
    <w:rsid w:val="004C735B"/>
    <w:rsid w:val="004C7BE3"/>
    <w:rsid w:val="004D02AB"/>
    <w:rsid w:val="004D15FE"/>
    <w:rsid w:val="004D2058"/>
    <w:rsid w:val="004D36D8"/>
    <w:rsid w:val="004D3E16"/>
    <w:rsid w:val="004D712C"/>
    <w:rsid w:val="004D79AB"/>
    <w:rsid w:val="004D7E03"/>
    <w:rsid w:val="004E0D61"/>
    <w:rsid w:val="004E0F28"/>
    <w:rsid w:val="004E292B"/>
    <w:rsid w:val="004E555F"/>
    <w:rsid w:val="004E6B6D"/>
    <w:rsid w:val="004F0D76"/>
    <w:rsid w:val="004F212C"/>
    <w:rsid w:val="004F2791"/>
    <w:rsid w:val="004F3B25"/>
    <w:rsid w:val="004F4594"/>
    <w:rsid w:val="004F4861"/>
    <w:rsid w:val="0050041B"/>
    <w:rsid w:val="00500F49"/>
    <w:rsid w:val="0050217A"/>
    <w:rsid w:val="00502735"/>
    <w:rsid w:val="00504CFD"/>
    <w:rsid w:val="0050585B"/>
    <w:rsid w:val="0050611A"/>
    <w:rsid w:val="005112F4"/>
    <w:rsid w:val="0051335F"/>
    <w:rsid w:val="00513A74"/>
    <w:rsid w:val="00514745"/>
    <w:rsid w:val="00514CE0"/>
    <w:rsid w:val="00515493"/>
    <w:rsid w:val="00515DD1"/>
    <w:rsid w:val="00516938"/>
    <w:rsid w:val="00517732"/>
    <w:rsid w:val="00517D2C"/>
    <w:rsid w:val="00520D97"/>
    <w:rsid w:val="00520E18"/>
    <w:rsid w:val="005237D2"/>
    <w:rsid w:val="00524A7B"/>
    <w:rsid w:val="00526FD6"/>
    <w:rsid w:val="005309B2"/>
    <w:rsid w:val="00534652"/>
    <w:rsid w:val="0053481B"/>
    <w:rsid w:val="00534F17"/>
    <w:rsid w:val="00535399"/>
    <w:rsid w:val="00537B4F"/>
    <w:rsid w:val="00541D07"/>
    <w:rsid w:val="005436F5"/>
    <w:rsid w:val="00543CAE"/>
    <w:rsid w:val="00544D21"/>
    <w:rsid w:val="0054510B"/>
    <w:rsid w:val="00545B70"/>
    <w:rsid w:val="00546B0A"/>
    <w:rsid w:val="00547624"/>
    <w:rsid w:val="00547AEB"/>
    <w:rsid w:val="00550A8E"/>
    <w:rsid w:val="005529F2"/>
    <w:rsid w:val="00554719"/>
    <w:rsid w:val="00555F2E"/>
    <w:rsid w:val="0056085D"/>
    <w:rsid w:val="00560866"/>
    <w:rsid w:val="00563825"/>
    <w:rsid w:val="005719FB"/>
    <w:rsid w:val="00572C48"/>
    <w:rsid w:val="005737A4"/>
    <w:rsid w:val="00574EAB"/>
    <w:rsid w:val="005752A7"/>
    <w:rsid w:val="005769AD"/>
    <w:rsid w:val="005774C0"/>
    <w:rsid w:val="00582364"/>
    <w:rsid w:val="00583260"/>
    <w:rsid w:val="005835E6"/>
    <w:rsid w:val="00583B94"/>
    <w:rsid w:val="005840E7"/>
    <w:rsid w:val="00585F0B"/>
    <w:rsid w:val="0058630D"/>
    <w:rsid w:val="005903EA"/>
    <w:rsid w:val="00590F03"/>
    <w:rsid w:val="00592899"/>
    <w:rsid w:val="00592A2E"/>
    <w:rsid w:val="00594FD9"/>
    <w:rsid w:val="005959D6"/>
    <w:rsid w:val="00595C26"/>
    <w:rsid w:val="00596606"/>
    <w:rsid w:val="00596E7D"/>
    <w:rsid w:val="005A3596"/>
    <w:rsid w:val="005A43AE"/>
    <w:rsid w:val="005A71EA"/>
    <w:rsid w:val="005A7BB5"/>
    <w:rsid w:val="005B25FB"/>
    <w:rsid w:val="005B6804"/>
    <w:rsid w:val="005B6B30"/>
    <w:rsid w:val="005B6F63"/>
    <w:rsid w:val="005C1F1E"/>
    <w:rsid w:val="005C357C"/>
    <w:rsid w:val="005C3C24"/>
    <w:rsid w:val="005C459F"/>
    <w:rsid w:val="005C5FD0"/>
    <w:rsid w:val="005D0142"/>
    <w:rsid w:val="005D1917"/>
    <w:rsid w:val="005D3F12"/>
    <w:rsid w:val="005D4959"/>
    <w:rsid w:val="005D5297"/>
    <w:rsid w:val="005D5902"/>
    <w:rsid w:val="005D6162"/>
    <w:rsid w:val="005E1CB2"/>
    <w:rsid w:val="005E3815"/>
    <w:rsid w:val="005E5796"/>
    <w:rsid w:val="005E649B"/>
    <w:rsid w:val="005E7266"/>
    <w:rsid w:val="005F36D4"/>
    <w:rsid w:val="005F4E1F"/>
    <w:rsid w:val="00600332"/>
    <w:rsid w:val="006013BF"/>
    <w:rsid w:val="00601C4A"/>
    <w:rsid w:val="006023D8"/>
    <w:rsid w:val="00602A0A"/>
    <w:rsid w:val="00602A92"/>
    <w:rsid w:val="00603C73"/>
    <w:rsid w:val="006044B0"/>
    <w:rsid w:val="006046E0"/>
    <w:rsid w:val="0060540B"/>
    <w:rsid w:val="00605735"/>
    <w:rsid w:val="006057DB"/>
    <w:rsid w:val="006064FB"/>
    <w:rsid w:val="006065BC"/>
    <w:rsid w:val="006070A6"/>
    <w:rsid w:val="006072D3"/>
    <w:rsid w:val="0060779A"/>
    <w:rsid w:val="00614BAB"/>
    <w:rsid w:val="006209F2"/>
    <w:rsid w:val="0062248C"/>
    <w:rsid w:val="00622D12"/>
    <w:rsid w:val="00623431"/>
    <w:rsid w:val="00624E66"/>
    <w:rsid w:val="006255A2"/>
    <w:rsid w:val="0062566C"/>
    <w:rsid w:val="0063071D"/>
    <w:rsid w:val="006346AC"/>
    <w:rsid w:val="0063485C"/>
    <w:rsid w:val="006352E5"/>
    <w:rsid w:val="006423CD"/>
    <w:rsid w:val="00643138"/>
    <w:rsid w:val="00646AA3"/>
    <w:rsid w:val="0065041C"/>
    <w:rsid w:val="00651319"/>
    <w:rsid w:val="00653BAF"/>
    <w:rsid w:val="006550C3"/>
    <w:rsid w:val="00656061"/>
    <w:rsid w:val="00657AC6"/>
    <w:rsid w:val="00660B04"/>
    <w:rsid w:val="00660BFA"/>
    <w:rsid w:val="00660DED"/>
    <w:rsid w:val="00661D18"/>
    <w:rsid w:val="00661FB0"/>
    <w:rsid w:val="00661FC1"/>
    <w:rsid w:val="00662B2A"/>
    <w:rsid w:val="00664E4D"/>
    <w:rsid w:val="00670205"/>
    <w:rsid w:val="00670A21"/>
    <w:rsid w:val="00670BDA"/>
    <w:rsid w:val="00670F60"/>
    <w:rsid w:val="00673FE1"/>
    <w:rsid w:val="00675030"/>
    <w:rsid w:val="0067699A"/>
    <w:rsid w:val="00681348"/>
    <w:rsid w:val="00682365"/>
    <w:rsid w:val="00683F7D"/>
    <w:rsid w:val="006849A9"/>
    <w:rsid w:val="00687516"/>
    <w:rsid w:val="006875AD"/>
    <w:rsid w:val="00687D90"/>
    <w:rsid w:val="00690496"/>
    <w:rsid w:val="00691455"/>
    <w:rsid w:val="0069271D"/>
    <w:rsid w:val="00693683"/>
    <w:rsid w:val="0069434F"/>
    <w:rsid w:val="0069695C"/>
    <w:rsid w:val="006A03E8"/>
    <w:rsid w:val="006A3565"/>
    <w:rsid w:val="006A390F"/>
    <w:rsid w:val="006A4BBC"/>
    <w:rsid w:val="006A79E7"/>
    <w:rsid w:val="006B2801"/>
    <w:rsid w:val="006B36C1"/>
    <w:rsid w:val="006B4D68"/>
    <w:rsid w:val="006B76CE"/>
    <w:rsid w:val="006C231E"/>
    <w:rsid w:val="006C2DD7"/>
    <w:rsid w:val="006C3F2C"/>
    <w:rsid w:val="006C4029"/>
    <w:rsid w:val="006C5629"/>
    <w:rsid w:val="006C5B39"/>
    <w:rsid w:val="006D0EF2"/>
    <w:rsid w:val="006D1D8A"/>
    <w:rsid w:val="006D2F95"/>
    <w:rsid w:val="006D3961"/>
    <w:rsid w:val="006D3BBB"/>
    <w:rsid w:val="006D621D"/>
    <w:rsid w:val="006E0478"/>
    <w:rsid w:val="006E04C2"/>
    <w:rsid w:val="006E0CD2"/>
    <w:rsid w:val="006E4255"/>
    <w:rsid w:val="006E46B5"/>
    <w:rsid w:val="006E58A3"/>
    <w:rsid w:val="006F0623"/>
    <w:rsid w:val="006F264E"/>
    <w:rsid w:val="006F3F05"/>
    <w:rsid w:val="006F71C9"/>
    <w:rsid w:val="0070046E"/>
    <w:rsid w:val="00700DF1"/>
    <w:rsid w:val="00702B7D"/>
    <w:rsid w:val="00703106"/>
    <w:rsid w:val="00704B01"/>
    <w:rsid w:val="00705015"/>
    <w:rsid w:val="00705545"/>
    <w:rsid w:val="00705B95"/>
    <w:rsid w:val="007067A9"/>
    <w:rsid w:val="00706B6B"/>
    <w:rsid w:val="00707499"/>
    <w:rsid w:val="0070778E"/>
    <w:rsid w:val="00710749"/>
    <w:rsid w:val="007109D6"/>
    <w:rsid w:val="00711310"/>
    <w:rsid w:val="00711BCD"/>
    <w:rsid w:val="00711CAC"/>
    <w:rsid w:val="00712513"/>
    <w:rsid w:val="00712975"/>
    <w:rsid w:val="0071343D"/>
    <w:rsid w:val="00713D2B"/>
    <w:rsid w:val="00715562"/>
    <w:rsid w:val="00715A54"/>
    <w:rsid w:val="0071661E"/>
    <w:rsid w:val="00717964"/>
    <w:rsid w:val="00717E5B"/>
    <w:rsid w:val="00721ABF"/>
    <w:rsid w:val="00722577"/>
    <w:rsid w:val="007248E1"/>
    <w:rsid w:val="0072660F"/>
    <w:rsid w:val="007268E2"/>
    <w:rsid w:val="00726BE1"/>
    <w:rsid w:val="00726BE7"/>
    <w:rsid w:val="00730105"/>
    <w:rsid w:val="0073162B"/>
    <w:rsid w:val="007323EF"/>
    <w:rsid w:val="007326CA"/>
    <w:rsid w:val="00732E99"/>
    <w:rsid w:val="00733EC2"/>
    <w:rsid w:val="0073593A"/>
    <w:rsid w:val="00736B6A"/>
    <w:rsid w:val="00737CF1"/>
    <w:rsid w:val="00740051"/>
    <w:rsid w:val="0074089D"/>
    <w:rsid w:val="00740BD5"/>
    <w:rsid w:val="00743BD4"/>
    <w:rsid w:val="00745562"/>
    <w:rsid w:val="00747BE5"/>
    <w:rsid w:val="00747E9B"/>
    <w:rsid w:val="00750A63"/>
    <w:rsid w:val="00750C8D"/>
    <w:rsid w:val="00750CEB"/>
    <w:rsid w:val="00753B89"/>
    <w:rsid w:val="00753D99"/>
    <w:rsid w:val="00754404"/>
    <w:rsid w:val="00755C73"/>
    <w:rsid w:val="00756182"/>
    <w:rsid w:val="007568DF"/>
    <w:rsid w:val="00760510"/>
    <w:rsid w:val="007611BB"/>
    <w:rsid w:val="00764575"/>
    <w:rsid w:val="00764B56"/>
    <w:rsid w:val="0076511A"/>
    <w:rsid w:val="00765B4B"/>
    <w:rsid w:val="007663FB"/>
    <w:rsid w:val="00766A13"/>
    <w:rsid w:val="00766BE8"/>
    <w:rsid w:val="00767F55"/>
    <w:rsid w:val="007805E1"/>
    <w:rsid w:val="00780913"/>
    <w:rsid w:val="0078144B"/>
    <w:rsid w:val="00782806"/>
    <w:rsid w:val="007834CE"/>
    <w:rsid w:val="00783B4D"/>
    <w:rsid w:val="00784B44"/>
    <w:rsid w:val="0078533B"/>
    <w:rsid w:val="00785BB4"/>
    <w:rsid w:val="00786CD4"/>
    <w:rsid w:val="007914D8"/>
    <w:rsid w:val="0079462D"/>
    <w:rsid w:val="00796C1B"/>
    <w:rsid w:val="007A3112"/>
    <w:rsid w:val="007A4F6C"/>
    <w:rsid w:val="007A62D5"/>
    <w:rsid w:val="007A6777"/>
    <w:rsid w:val="007B6434"/>
    <w:rsid w:val="007B715C"/>
    <w:rsid w:val="007B780C"/>
    <w:rsid w:val="007C1058"/>
    <w:rsid w:val="007C1ED2"/>
    <w:rsid w:val="007C26E1"/>
    <w:rsid w:val="007C393B"/>
    <w:rsid w:val="007D299E"/>
    <w:rsid w:val="007D31D8"/>
    <w:rsid w:val="007D441C"/>
    <w:rsid w:val="007D4989"/>
    <w:rsid w:val="007D4E50"/>
    <w:rsid w:val="007D71E7"/>
    <w:rsid w:val="007E0124"/>
    <w:rsid w:val="007E3508"/>
    <w:rsid w:val="007E68BF"/>
    <w:rsid w:val="007F035D"/>
    <w:rsid w:val="007F0961"/>
    <w:rsid w:val="007F4905"/>
    <w:rsid w:val="007F5BA1"/>
    <w:rsid w:val="008016E7"/>
    <w:rsid w:val="00802935"/>
    <w:rsid w:val="00802FD5"/>
    <w:rsid w:val="00803C68"/>
    <w:rsid w:val="00804625"/>
    <w:rsid w:val="00805D52"/>
    <w:rsid w:val="00810684"/>
    <w:rsid w:val="00811344"/>
    <w:rsid w:val="00812352"/>
    <w:rsid w:val="00814BCF"/>
    <w:rsid w:val="00816344"/>
    <w:rsid w:val="00817E33"/>
    <w:rsid w:val="00817FE5"/>
    <w:rsid w:val="008215F0"/>
    <w:rsid w:val="00821D21"/>
    <w:rsid w:val="00821F03"/>
    <w:rsid w:val="00821FBE"/>
    <w:rsid w:val="0082353A"/>
    <w:rsid w:val="0082473F"/>
    <w:rsid w:val="0082479F"/>
    <w:rsid w:val="008318C7"/>
    <w:rsid w:val="00831B4C"/>
    <w:rsid w:val="00832AAF"/>
    <w:rsid w:val="00833845"/>
    <w:rsid w:val="008353F0"/>
    <w:rsid w:val="0084047A"/>
    <w:rsid w:val="00843517"/>
    <w:rsid w:val="00846EF8"/>
    <w:rsid w:val="008519CD"/>
    <w:rsid w:val="008520A3"/>
    <w:rsid w:val="008565D5"/>
    <w:rsid w:val="008605AF"/>
    <w:rsid w:val="00862480"/>
    <w:rsid w:val="008626D1"/>
    <w:rsid w:val="008655C5"/>
    <w:rsid w:val="0086685A"/>
    <w:rsid w:val="00867397"/>
    <w:rsid w:val="00872B5D"/>
    <w:rsid w:val="00876347"/>
    <w:rsid w:val="00877D9D"/>
    <w:rsid w:val="008839A2"/>
    <w:rsid w:val="00884E6E"/>
    <w:rsid w:val="00886177"/>
    <w:rsid w:val="00886C47"/>
    <w:rsid w:val="00890508"/>
    <w:rsid w:val="00890C11"/>
    <w:rsid w:val="00892338"/>
    <w:rsid w:val="00894467"/>
    <w:rsid w:val="00896B97"/>
    <w:rsid w:val="008A2E75"/>
    <w:rsid w:val="008A52E3"/>
    <w:rsid w:val="008B19F7"/>
    <w:rsid w:val="008B29E0"/>
    <w:rsid w:val="008B4331"/>
    <w:rsid w:val="008B570F"/>
    <w:rsid w:val="008B590A"/>
    <w:rsid w:val="008B6137"/>
    <w:rsid w:val="008C0461"/>
    <w:rsid w:val="008C30D0"/>
    <w:rsid w:val="008C7E35"/>
    <w:rsid w:val="008D02F2"/>
    <w:rsid w:val="008D0E36"/>
    <w:rsid w:val="008D3DBE"/>
    <w:rsid w:val="008D3E5C"/>
    <w:rsid w:val="008D4AA7"/>
    <w:rsid w:val="008D778C"/>
    <w:rsid w:val="008E0B00"/>
    <w:rsid w:val="008E0EB9"/>
    <w:rsid w:val="008E1E3E"/>
    <w:rsid w:val="008E4800"/>
    <w:rsid w:val="008E49CB"/>
    <w:rsid w:val="008E6718"/>
    <w:rsid w:val="008F223A"/>
    <w:rsid w:val="009014C0"/>
    <w:rsid w:val="00901952"/>
    <w:rsid w:val="0090272E"/>
    <w:rsid w:val="009028D4"/>
    <w:rsid w:val="00903B5E"/>
    <w:rsid w:val="0090740B"/>
    <w:rsid w:val="009122C1"/>
    <w:rsid w:val="00914CCD"/>
    <w:rsid w:val="00916A15"/>
    <w:rsid w:val="00920F11"/>
    <w:rsid w:val="00921077"/>
    <w:rsid w:val="009230F3"/>
    <w:rsid w:val="00925352"/>
    <w:rsid w:val="00925A08"/>
    <w:rsid w:val="00925B93"/>
    <w:rsid w:val="00925E08"/>
    <w:rsid w:val="00926A27"/>
    <w:rsid w:val="00926B83"/>
    <w:rsid w:val="009276A3"/>
    <w:rsid w:val="00927E6D"/>
    <w:rsid w:val="00931BAA"/>
    <w:rsid w:val="00933788"/>
    <w:rsid w:val="00933C5C"/>
    <w:rsid w:val="00934894"/>
    <w:rsid w:val="009362E7"/>
    <w:rsid w:val="00936AB8"/>
    <w:rsid w:val="0094234E"/>
    <w:rsid w:val="00943F85"/>
    <w:rsid w:val="0094482A"/>
    <w:rsid w:val="00945976"/>
    <w:rsid w:val="00945D24"/>
    <w:rsid w:val="0094619D"/>
    <w:rsid w:val="009501CE"/>
    <w:rsid w:val="0095070D"/>
    <w:rsid w:val="00952CF8"/>
    <w:rsid w:val="00955969"/>
    <w:rsid w:val="00956E06"/>
    <w:rsid w:val="00957393"/>
    <w:rsid w:val="00962600"/>
    <w:rsid w:val="009639A2"/>
    <w:rsid w:val="0096454E"/>
    <w:rsid w:val="00970AF5"/>
    <w:rsid w:val="00971EF8"/>
    <w:rsid w:val="00972143"/>
    <w:rsid w:val="0097287B"/>
    <w:rsid w:val="0097313A"/>
    <w:rsid w:val="00974D1E"/>
    <w:rsid w:val="00980F54"/>
    <w:rsid w:val="00983410"/>
    <w:rsid w:val="009848F8"/>
    <w:rsid w:val="009855A1"/>
    <w:rsid w:val="0098677B"/>
    <w:rsid w:val="00990CBE"/>
    <w:rsid w:val="009916FC"/>
    <w:rsid w:val="009937DF"/>
    <w:rsid w:val="00993F91"/>
    <w:rsid w:val="00994EA5"/>
    <w:rsid w:val="00995EA0"/>
    <w:rsid w:val="009A01C9"/>
    <w:rsid w:val="009A0F97"/>
    <w:rsid w:val="009A1300"/>
    <w:rsid w:val="009A55EF"/>
    <w:rsid w:val="009A5D1D"/>
    <w:rsid w:val="009A5FF6"/>
    <w:rsid w:val="009A6DC6"/>
    <w:rsid w:val="009B08B7"/>
    <w:rsid w:val="009B1980"/>
    <w:rsid w:val="009B1F24"/>
    <w:rsid w:val="009B22B1"/>
    <w:rsid w:val="009B3CE8"/>
    <w:rsid w:val="009B50CA"/>
    <w:rsid w:val="009B612A"/>
    <w:rsid w:val="009B6499"/>
    <w:rsid w:val="009B663F"/>
    <w:rsid w:val="009B7A73"/>
    <w:rsid w:val="009B7CA4"/>
    <w:rsid w:val="009C0954"/>
    <w:rsid w:val="009C54CE"/>
    <w:rsid w:val="009C5706"/>
    <w:rsid w:val="009C7BCD"/>
    <w:rsid w:val="009D252A"/>
    <w:rsid w:val="009D4874"/>
    <w:rsid w:val="009D5DB3"/>
    <w:rsid w:val="009E1326"/>
    <w:rsid w:val="009E20CE"/>
    <w:rsid w:val="009E22B4"/>
    <w:rsid w:val="009E360C"/>
    <w:rsid w:val="009E4EEA"/>
    <w:rsid w:val="009E75BA"/>
    <w:rsid w:val="009E78AD"/>
    <w:rsid w:val="009E7CF0"/>
    <w:rsid w:val="009F0AB6"/>
    <w:rsid w:val="009F0D86"/>
    <w:rsid w:val="009F48CE"/>
    <w:rsid w:val="009F544D"/>
    <w:rsid w:val="009F5862"/>
    <w:rsid w:val="009F60EB"/>
    <w:rsid w:val="009F6858"/>
    <w:rsid w:val="00A02C1E"/>
    <w:rsid w:val="00A04E30"/>
    <w:rsid w:val="00A11DA2"/>
    <w:rsid w:val="00A12048"/>
    <w:rsid w:val="00A12E07"/>
    <w:rsid w:val="00A13B4E"/>
    <w:rsid w:val="00A15151"/>
    <w:rsid w:val="00A17367"/>
    <w:rsid w:val="00A2100A"/>
    <w:rsid w:val="00A2111C"/>
    <w:rsid w:val="00A222A0"/>
    <w:rsid w:val="00A27C71"/>
    <w:rsid w:val="00A30FE6"/>
    <w:rsid w:val="00A32FCE"/>
    <w:rsid w:val="00A33BD3"/>
    <w:rsid w:val="00A35B97"/>
    <w:rsid w:val="00A36D79"/>
    <w:rsid w:val="00A4161A"/>
    <w:rsid w:val="00A43273"/>
    <w:rsid w:val="00A435C8"/>
    <w:rsid w:val="00A43FAB"/>
    <w:rsid w:val="00A450BA"/>
    <w:rsid w:val="00A45484"/>
    <w:rsid w:val="00A4628E"/>
    <w:rsid w:val="00A46957"/>
    <w:rsid w:val="00A5101D"/>
    <w:rsid w:val="00A537CF"/>
    <w:rsid w:val="00A53F50"/>
    <w:rsid w:val="00A55322"/>
    <w:rsid w:val="00A561F3"/>
    <w:rsid w:val="00A562B7"/>
    <w:rsid w:val="00A570F9"/>
    <w:rsid w:val="00A5774D"/>
    <w:rsid w:val="00A57E4E"/>
    <w:rsid w:val="00A61F3B"/>
    <w:rsid w:val="00A662F8"/>
    <w:rsid w:val="00A70172"/>
    <w:rsid w:val="00A72E72"/>
    <w:rsid w:val="00A77A9E"/>
    <w:rsid w:val="00A77CF5"/>
    <w:rsid w:val="00A85589"/>
    <w:rsid w:val="00A86DE3"/>
    <w:rsid w:val="00A87D6B"/>
    <w:rsid w:val="00A87F11"/>
    <w:rsid w:val="00A90BCE"/>
    <w:rsid w:val="00A92406"/>
    <w:rsid w:val="00A944CB"/>
    <w:rsid w:val="00A948FF"/>
    <w:rsid w:val="00A94AA6"/>
    <w:rsid w:val="00A95F94"/>
    <w:rsid w:val="00A96D7D"/>
    <w:rsid w:val="00AA0034"/>
    <w:rsid w:val="00AA2963"/>
    <w:rsid w:val="00AA5824"/>
    <w:rsid w:val="00AB03DC"/>
    <w:rsid w:val="00AB131C"/>
    <w:rsid w:val="00AB3FA1"/>
    <w:rsid w:val="00AB437E"/>
    <w:rsid w:val="00AB5242"/>
    <w:rsid w:val="00AB68DA"/>
    <w:rsid w:val="00AC2680"/>
    <w:rsid w:val="00AC4DF8"/>
    <w:rsid w:val="00AC5B0D"/>
    <w:rsid w:val="00AC5CCF"/>
    <w:rsid w:val="00AC71F4"/>
    <w:rsid w:val="00AD0B3E"/>
    <w:rsid w:val="00AD1DE6"/>
    <w:rsid w:val="00AD2886"/>
    <w:rsid w:val="00AD2AAB"/>
    <w:rsid w:val="00AD325F"/>
    <w:rsid w:val="00AD3726"/>
    <w:rsid w:val="00AE271F"/>
    <w:rsid w:val="00AE30B6"/>
    <w:rsid w:val="00AE412F"/>
    <w:rsid w:val="00AE749E"/>
    <w:rsid w:val="00AF33F8"/>
    <w:rsid w:val="00AF7AE9"/>
    <w:rsid w:val="00AF7F52"/>
    <w:rsid w:val="00B000C4"/>
    <w:rsid w:val="00B00A4D"/>
    <w:rsid w:val="00B03F4F"/>
    <w:rsid w:val="00B04E85"/>
    <w:rsid w:val="00B067FB"/>
    <w:rsid w:val="00B10DD8"/>
    <w:rsid w:val="00B130FB"/>
    <w:rsid w:val="00B1414F"/>
    <w:rsid w:val="00B14D9B"/>
    <w:rsid w:val="00B2000D"/>
    <w:rsid w:val="00B22278"/>
    <w:rsid w:val="00B2258F"/>
    <w:rsid w:val="00B2423B"/>
    <w:rsid w:val="00B248F5"/>
    <w:rsid w:val="00B24D98"/>
    <w:rsid w:val="00B24FD0"/>
    <w:rsid w:val="00B262AA"/>
    <w:rsid w:val="00B2788E"/>
    <w:rsid w:val="00B27D28"/>
    <w:rsid w:val="00B3042A"/>
    <w:rsid w:val="00B314E0"/>
    <w:rsid w:val="00B33DB4"/>
    <w:rsid w:val="00B34B3D"/>
    <w:rsid w:val="00B34DF9"/>
    <w:rsid w:val="00B35521"/>
    <w:rsid w:val="00B356E6"/>
    <w:rsid w:val="00B36025"/>
    <w:rsid w:val="00B44F93"/>
    <w:rsid w:val="00B45038"/>
    <w:rsid w:val="00B45A40"/>
    <w:rsid w:val="00B45B56"/>
    <w:rsid w:val="00B52039"/>
    <w:rsid w:val="00B52F29"/>
    <w:rsid w:val="00B5477B"/>
    <w:rsid w:val="00B55BD9"/>
    <w:rsid w:val="00B56324"/>
    <w:rsid w:val="00B57758"/>
    <w:rsid w:val="00B57D70"/>
    <w:rsid w:val="00B61F95"/>
    <w:rsid w:val="00B6301B"/>
    <w:rsid w:val="00B6363C"/>
    <w:rsid w:val="00B63F4F"/>
    <w:rsid w:val="00B6510B"/>
    <w:rsid w:val="00B72770"/>
    <w:rsid w:val="00B7344D"/>
    <w:rsid w:val="00B734CF"/>
    <w:rsid w:val="00B73FA4"/>
    <w:rsid w:val="00B7440D"/>
    <w:rsid w:val="00B7465D"/>
    <w:rsid w:val="00B775B4"/>
    <w:rsid w:val="00B77846"/>
    <w:rsid w:val="00B77940"/>
    <w:rsid w:val="00B8027A"/>
    <w:rsid w:val="00B809CC"/>
    <w:rsid w:val="00B84810"/>
    <w:rsid w:val="00B90EC4"/>
    <w:rsid w:val="00B914CA"/>
    <w:rsid w:val="00B92395"/>
    <w:rsid w:val="00B923D3"/>
    <w:rsid w:val="00B95F84"/>
    <w:rsid w:val="00B96024"/>
    <w:rsid w:val="00BA0632"/>
    <w:rsid w:val="00BA0A6C"/>
    <w:rsid w:val="00BA0D42"/>
    <w:rsid w:val="00BA2F66"/>
    <w:rsid w:val="00BA3B4D"/>
    <w:rsid w:val="00BA6D9D"/>
    <w:rsid w:val="00BB2EC1"/>
    <w:rsid w:val="00BB2FF1"/>
    <w:rsid w:val="00BB377A"/>
    <w:rsid w:val="00BB5715"/>
    <w:rsid w:val="00BB5937"/>
    <w:rsid w:val="00BC0D20"/>
    <w:rsid w:val="00BC0E6D"/>
    <w:rsid w:val="00BC29F9"/>
    <w:rsid w:val="00BC2EA7"/>
    <w:rsid w:val="00BC30C0"/>
    <w:rsid w:val="00BC3C04"/>
    <w:rsid w:val="00BC3D31"/>
    <w:rsid w:val="00BD1480"/>
    <w:rsid w:val="00BD2AAC"/>
    <w:rsid w:val="00BD3AFF"/>
    <w:rsid w:val="00BD42D6"/>
    <w:rsid w:val="00BD5D39"/>
    <w:rsid w:val="00BD65D9"/>
    <w:rsid w:val="00BE02A8"/>
    <w:rsid w:val="00BE0B19"/>
    <w:rsid w:val="00BE4D72"/>
    <w:rsid w:val="00BE7691"/>
    <w:rsid w:val="00BF1A25"/>
    <w:rsid w:val="00BF4443"/>
    <w:rsid w:val="00BF71E4"/>
    <w:rsid w:val="00C00632"/>
    <w:rsid w:val="00C0093B"/>
    <w:rsid w:val="00C01E87"/>
    <w:rsid w:val="00C01F65"/>
    <w:rsid w:val="00C05209"/>
    <w:rsid w:val="00C05699"/>
    <w:rsid w:val="00C06E21"/>
    <w:rsid w:val="00C10829"/>
    <w:rsid w:val="00C12473"/>
    <w:rsid w:val="00C13997"/>
    <w:rsid w:val="00C14157"/>
    <w:rsid w:val="00C14E48"/>
    <w:rsid w:val="00C15632"/>
    <w:rsid w:val="00C167F4"/>
    <w:rsid w:val="00C17DCA"/>
    <w:rsid w:val="00C21C6D"/>
    <w:rsid w:val="00C22130"/>
    <w:rsid w:val="00C223E6"/>
    <w:rsid w:val="00C22DF0"/>
    <w:rsid w:val="00C2371A"/>
    <w:rsid w:val="00C25681"/>
    <w:rsid w:val="00C25A08"/>
    <w:rsid w:val="00C30B4F"/>
    <w:rsid w:val="00C3354A"/>
    <w:rsid w:val="00C355C8"/>
    <w:rsid w:val="00C364FD"/>
    <w:rsid w:val="00C3671C"/>
    <w:rsid w:val="00C37141"/>
    <w:rsid w:val="00C372CE"/>
    <w:rsid w:val="00C37BB4"/>
    <w:rsid w:val="00C41291"/>
    <w:rsid w:val="00C43347"/>
    <w:rsid w:val="00C43E1E"/>
    <w:rsid w:val="00C444E6"/>
    <w:rsid w:val="00C4487C"/>
    <w:rsid w:val="00C45618"/>
    <w:rsid w:val="00C45B07"/>
    <w:rsid w:val="00C45D99"/>
    <w:rsid w:val="00C465BC"/>
    <w:rsid w:val="00C467B9"/>
    <w:rsid w:val="00C4773B"/>
    <w:rsid w:val="00C47BFC"/>
    <w:rsid w:val="00C47F49"/>
    <w:rsid w:val="00C502F5"/>
    <w:rsid w:val="00C547B1"/>
    <w:rsid w:val="00C5530F"/>
    <w:rsid w:val="00C55DA8"/>
    <w:rsid w:val="00C5665F"/>
    <w:rsid w:val="00C6146D"/>
    <w:rsid w:val="00C62356"/>
    <w:rsid w:val="00C62D53"/>
    <w:rsid w:val="00C647E7"/>
    <w:rsid w:val="00C65576"/>
    <w:rsid w:val="00C6589B"/>
    <w:rsid w:val="00C7326D"/>
    <w:rsid w:val="00C83529"/>
    <w:rsid w:val="00C876F4"/>
    <w:rsid w:val="00C87ADB"/>
    <w:rsid w:val="00C9019F"/>
    <w:rsid w:val="00C9038D"/>
    <w:rsid w:val="00C90564"/>
    <w:rsid w:val="00C90ACF"/>
    <w:rsid w:val="00C9300D"/>
    <w:rsid w:val="00C93803"/>
    <w:rsid w:val="00C9408E"/>
    <w:rsid w:val="00CA148C"/>
    <w:rsid w:val="00CA1B24"/>
    <w:rsid w:val="00CA3336"/>
    <w:rsid w:val="00CA4825"/>
    <w:rsid w:val="00CA78C9"/>
    <w:rsid w:val="00CB0DBD"/>
    <w:rsid w:val="00CB1911"/>
    <w:rsid w:val="00CB255A"/>
    <w:rsid w:val="00CB2DAB"/>
    <w:rsid w:val="00CB42F4"/>
    <w:rsid w:val="00CB4E39"/>
    <w:rsid w:val="00CB516D"/>
    <w:rsid w:val="00CB5617"/>
    <w:rsid w:val="00CB7B72"/>
    <w:rsid w:val="00CC01E8"/>
    <w:rsid w:val="00CC0659"/>
    <w:rsid w:val="00CC4A01"/>
    <w:rsid w:val="00CC6827"/>
    <w:rsid w:val="00CC6B01"/>
    <w:rsid w:val="00CD13A1"/>
    <w:rsid w:val="00CD14A7"/>
    <w:rsid w:val="00CD1B4D"/>
    <w:rsid w:val="00CD561C"/>
    <w:rsid w:val="00CD5723"/>
    <w:rsid w:val="00CD71B0"/>
    <w:rsid w:val="00CD71F4"/>
    <w:rsid w:val="00CD7BD3"/>
    <w:rsid w:val="00CE001E"/>
    <w:rsid w:val="00CE52F6"/>
    <w:rsid w:val="00CE7065"/>
    <w:rsid w:val="00CE7460"/>
    <w:rsid w:val="00CF1024"/>
    <w:rsid w:val="00CF1EE1"/>
    <w:rsid w:val="00CF2041"/>
    <w:rsid w:val="00CF5C49"/>
    <w:rsid w:val="00CF7C9D"/>
    <w:rsid w:val="00CF7EDB"/>
    <w:rsid w:val="00D0078E"/>
    <w:rsid w:val="00D01305"/>
    <w:rsid w:val="00D01C59"/>
    <w:rsid w:val="00D0222D"/>
    <w:rsid w:val="00D03582"/>
    <w:rsid w:val="00D0790D"/>
    <w:rsid w:val="00D07C89"/>
    <w:rsid w:val="00D1038F"/>
    <w:rsid w:val="00D12740"/>
    <w:rsid w:val="00D157D8"/>
    <w:rsid w:val="00D170F5"/>
    <w:rsid w:val="00D215AB"/>
    <w:rsid w:val="00D21A55"/>
    <w:rsid w:val="00D22EA7"/>
    <w:rsid w:val="00D2413E"/>
    <w:rsid w:val="00D245D6"/>
    <w:rsid w:val="00D24908"/>
    <w:rsid w:val="00D25632"/>
    <w:rsid w:val="00D26C41"/>
    <w:rsid w:val="00D26F50"/>
    <w:rsid w:val="00D317AD"/>
    <w:rsid w:val="00D32D72"/>
    <w:rsid w:val="00D361BF"/>
    <w:rsid w:val="00D361F4"/>
    <w:rsid w:val="00D36D17"/>
    <w:rsid w:val="00D37D9A"/>
    <w:rsid w:val="00D41CEE"/>
    <w:rsid w:val="00D43D9D"/>
    <w:rsid w:val="00D46058"/>
    <w:rsid w:val="00D464E2"/>
    <w:rsid w:val="00D46C58"/>
    <w:rsid w:val="00D471C1"/>
    <w:rsid w:val="00D50B80"/>
    <w:rsid w:val="00D50C1A"/>
    <w:rsid w:val="00D51371"/>
    <w:rsid w:val="00D513CD"/>
    <w:rsid w:val="00D5590E"/>
    <w:rsid w:val="00D6028A"/>
    <w:rsid w:val="00D61ABC"/>
    <w:rsid w:val="00D62D27"/>
    <w:rsid w:val="00D635B8"/>
    <w:rsid w:val="00D640F8"/>
    <w:rsid w:val="00D65D21"/>
    <w:rsid w:val="00D65F69"/>
    <w:rsid w:val="00D73B19"/>
    <w:rsid w:val="00D73F4E"/>
    <w:rsid w:val="00D76C0E"/>
    <w:rsid w:val="00D76D78"/>
    <w:rsid w:val="00D77B99"/>
    <w:rsid w:val="00D807FE"/>
    <w:rsid w:val="00D81270"/>
    <w:rsid w:val="00D82E91"/>
    <w:rsid w:val="00D83D69"/>
    <w:rsid w:val="00D84952"/>
    <w:rsid w:val="00D90F86"/>
    <w:rsid w:val="00D950CB"/>
    <w:rsid w:val="00D96176"/>
    <w:rsid w:val="00D96CF7"/>
    <w:rsid w:val="00DA75EB"/>
    <w:rsid w:val="00DB0B18"/>
    <w:rsid w:val="00DB36A5"/>
    <w:rsid w:val="00DB391B"/>
    <w:rsid w:val="00DB696D"/>
    <w:rsid w:val="00DB7E65"/>
    <w:rsid w:val="00DC189C"/>
    <w:rsid w:val="00DC2EBD"/>
    <w:rsid w:val="00DC4C85"/>
    <w:rsid w:val="00DC6998"/>
    <w:rsid w:val="00DD007B"/>
    <w:rsid w:val="00DD06AC"/>
    <w:rsid w:val="00DD4038"/>
    <w:rsid w:val="00DD55B3"/>
    <w:rsid w:val="00DD5E89"/>
    <w:rsid w:val="00DD6AA5"/>
    <w:rsid w:val="00DD73AE"/>
    <w:rsid w:val="00DD76F2"/>
    <w:rsid w:val="00DE1E58"/>
    <w:rsid w:val="00DE57D9"/>
    <w:rsid w:val="00DE6BF1"/>
    <w:rsid w:val="00DF07C7"/>
    <w:rsid w:val="00DF1F9E"/>
    <w:rsid w:val="00DF3B48"/>
    <w:rsid w:val="00DF6687"/>
    <w:rsid w:val="00DF6E0C"/>
    <w:rsid w:val="00E01B93"/>
    <w:rsid w:val="00E02411"/>
    <w:rsid w:val="00E02F41"/>
    <w:rsid w:val="00E03464"/>
    <w:rsid w:val="00E034A3"/>
    <w:rsid w:val="00E0668E"/>
    <w:rsid w:val="00E0754D"/>
    <w:rsid w:val="00E10466"/>
    <w:rsid w:val="00E10743"/>
    <w:rsid w:val="00E1112F"/>
    <w:rsid w:val="00E117E2"/>
    <w:rsid w:val="00E12EBB"/>
    <w:rsid w:val="00E13E17"/>
    <w:rsid w:val="00E17C3B"/>
    <w:rsid w:val="00E20B4B"/>
    <w:rsid w:val="00E213DA"/>
    <w:rsid w:val="00E2399E"/>
    <w:rsid w:val="00E23A66"/>
    <w:rsid w:val="00E25320"/>
    <w:rsid w:val="00E30832"/>
    <w:rsid w:val="00E3111A"/>
    <w:rsid w:val="00E316C8"/>
    <w:rsid w:val="00E3224F"/>
    <w:rsid w:val="00E327F7"/>
    <w:rsid w:val="00E328C6"/>
    <w:rsid w:val="00E45473"/>
    <w:rsid w:val="00E4750F"/>
    <w:rsid w:val="00E54845"/>
    <w:rsid w:val="00E55172"/>
    <w:rsid w:val="00E55749"/>
    <w:rsid w:val="00E6244F"/>
    <w:rsid w:val="00E63013"/>
    <w:rsid w:val="00E649DA"/>
    <w:rsid w:val="00E67772"/>
    <w:rsid w:val="00E7034A"/>
    <w:rsid w:val="00E709FB"/>
    <w:rsid w:val="00E70B53"/>
    <w:rsid w:val="00E71FA5"/>
    <w:rsid w:val="00E73460"/>
    <w:rsid w:val="00E73D94"/>
    <w:rsid w:val="00E74C79"/>
    <w:rsid w:val="00E74F4D"/>
    <w:rsid w:val="00E7679D"/>
    <w:rsid w:val="00E769F8"/>
    <w:rsid w:val="00E77801"/>
    <w:rsid w:val="00E800A0"/>
    <w:rsid w:val="00E8340D"/>
    <w:rsid w:val="00E83F92"/>
    <w:rsid w:val="00E855CF"/>
    <w:rsid w:val="00E85BFB"/>
    <w:rsid w:val="00E86840"/>
    <w:rsid w:val="00E86E4D"/>
    <w:rsid w:val="00E90003"/>
    <w:rsid w:val="00E9101F"/>
    <w:rsid w:val="00E916AE"/>
    <w:rsid w:val="00E92DC0"/>
    <w:rsid w:val="00E9331B"/>
    <w:rsid w:val="00E93469"/>
    <w:rsid w:val="00E93488"/>
    <w:rsid w:val="00E96A36"/>
    <w:rsid w:val="00E96B0F"/>
    <w:rsid w:val="00E97F5D"/>
    <w:rsid w:val="00EA36AA"/>
    <w:rsid w:val="00EA3EBC"/>
    <w:rsid w:val="00EA41AB"/>
    <w:rsid w:val="00EA4F00"/>
    <w:rsid w:val="00EA6947"/>
    <w:rsid w:val="00EB06EB"/>
    <w:rsid w:val="00EB128B"/>
    <w:rsid w:val="00EB1692"/>
    <w:rsid w:val="00EB1A82"/>
    <w:rsid w:val="00EB50D3"/>
    <w:rsid w:val="00EB7015"/>
    <w:rsid w:val="00EC01BD"/>
    <w:rsid w:val="00EC0AC8"/>
    <w:rsid w:val="00EC299B"/>
    <w:rsid w:val="00EC2C2D"/>
    <w:rsid w:val="00EC2D73"/>
    <w:rsid w:val="00EC3664"/>
    <w:rsid w:val="00EC5D3B"/>
    <w:rsid w:val="00EC61E3"/>
    <w:rsid w:val="00ED0B59"/>
    <w:rsid w:val="00ED2728"/>
    <w:rsid w:val="00ED2C8A"/>
    <w:rsid w:val="00ED3CCE"/>
    <w:rsid w:val="00ED4133"/>
    <w:rsid w:val="00ED4BB6"/>
    <w:rsid w:val="00ED7DA4"/>
    <w:rsid w:val="00EE348F"/>
    <w:rsid w:val="00EE3D1C"/>
    <w:rsid w:val="00EE42B1"/>
    <w:rsid w:val="00EE6BA4"/>
    <w:rsid w:val="00EE7782"/>
    <w:rsid w:val="00EF0C19"/>
    <w:rsid w:val="00EF12BD"/>
    <w:rsid w:val="00EF2CB8"/>
    <w:rsid w:val="00EF2E21"/>
    <w:rsid w:val="00EF3203"/>
    <w:rsid w:val="00EF6C5C"/>
    <w:rsid w:val="00F007A0"/>
    <w:rsid w:val="00F029B9"/>
    <w:rsid w:val="00F1003B"/>
    <w:rsid w:val="00F10275"/>
    <w:rsid w:val="00F1212F"/>
    <w:rsid w:val="00F14D47"/>
    <w:rsid w:val="00F20B11"/>
    <w:rsid w:val="00F20B5E"/>
    <w:rsid w:val="00F21006"/>
    <w:rsid w:val="00F221E9"/>
    <w:rsid w:val="00F2315B"/>
    <w:rsid w:val="00F2359F"/>
    <w:rsid w:val="00F23F7A"/>
    <w:rsid w:val="00F24AF1"/>
    <w:rsid w:val="00F24D05"/>
    <w:rsid w:val="00F30B3F"/>
    <w:rsid w:val="00F32E12"/>
    <w:rsid w:val="00F34BEF"/>
    <w:rsid w:val="00F34D51"/>
    <w:rsid w:val="00F3579F"/>
    <w:rsid w:val="00F35A70"/>
    <w:rsid w:val="00F35EF2"/>
    <w:rsid w:val="00F4090C"/>
    <w:rsid w:val="00F41C2A"/>
    <w:rsid w:val="00F425F4"/>
    <w:rsid w:val="00F43FF7"/>
    <w:rsid w:val="00F44AF9"/>
    <w:rsid w:val="00F44CA0"/>
    <w:rsid w:val="00F46674"/>
    <w:rsid w:val="00F46D52"/>
    <w:rsid w:val="00F47C7D"/>
    <w:rsid w:val="00F505EA"/>
    <w:rsid w:val="00F52085"/>
    <w:rsid w:val="00F53C00"/>
    <w:rsid w:val="00F56A24"/>
    <w:rsid w:val="00F611E0"/>
    <w:rsid w:val="00F6226F"/>
    <w:rsid w:val="00F649C1"/>
    <w:rsid w:val="00F67D09"/>
    <w:rsid w:val="00F76A93"/>
    <w:rsid w:val="00F77F1F"/>
    <w:rsid w:val="00F81CA1"/>
    <w:rsid w:val="00F82881"/>
    <w:rsid w:val="00F834BF"/>
    <w:rsid w:val="00F84A69"/>
    <w:rsid w:val="00F87601"/>
    <w:rsid w:val="00F907B0"/>
    <w:rsid w:val="00F90822"/>
    <w:rsid w:val="00F931FD"/>
    <w:rsid w:val="00F956F9"/>
    <w:rsid w:val="00F96855"/>
    <w:rsid w:val="00F96B63"/>
    <w:rsid w:val="00F97312"/>
    <w:rsid w:val="00FA1B8A"/>
    <w:rsid w:val="00FA254B"/>
    <w:rsid w:val="00FA2596"/>
    <w:rsid w:val="00FA2809"/>
    <w:rsid w:val="00FA2863"/>
    <w:rsid w:val="00FA4E2B"/>
    <w:rsid w:val="00FA751A"/>
    <w:rsid w:val="00FB1642"/>
    <w:rsid w:val="00FB3737"/>
    <w:rsid w:val="00FB3A73"/>
    <w:rsid w:val="00FB3F53"/>
    <w:rsid w:val="00FB64DF"/>
    <w:rsid w:val="00FB6954"/>
    <w:rsid w:val="00FC28C3"/>
    <w:rsid w:val="00FC38B9"/>
    <w:rsid w:val="00FC44E6"/>
    <w:rsid w:val="00FC47EF"/>
    <w:rsid w:val="00FC4C78"/>
    <w:rsid w:val="00FC4DF4"/>
    <w:rsid w:val="00FC6231"/>
    <w:rsid w:val="00FD0B27"/>
    <w:rsid w:val="00FD1199"/>
    <w:rsid w:val="00FD2530"/>
    <w:rsid w:val="00FD4AB4"/>
    <w:rsid w:val="00FD5EC1"/>
    <w:rsid w:val="00FD60D5"/>
    <w:rsid w:val="00FE1AD5"/>
    <w:rsid w:val="00FE2B85"/>
    <w:rsid w:val="00FE5489"/>
    <w:rsid w:val="00FE6967"/>
    <w:rsid w:val="00FE709E"/>
    <w:rsid w:val="00FE7523"/>
    <w:rsid w:val="00FF1B1F"/>
    <w:rsid w:val="00FF241E"/>
    <w:rsid w:val="00FF489B"/>
    <w:rsid w:val="00FF4B7F"/>
    <w:rsid w:val="00FF57AB"/>
    <w:rsid w:val="00FF5808"/>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7585"/>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qFormat/>
    <w:rsid w:val="00157351"/>
    <w:pPr>
      <w:keepNext/>
      <w:spacing w:before="240"/>
      <w:outlineLvl w:val="1"/>
    </w:pPr>
    <w:rPr>
      <w:b/>
      <w:bCs/>
    </w:rPr>
  </w:style>
  <w:style w:type="paragraph" w:styleId="Heading3">
    <w:name w:val="heading 3"/>
    <w:basedOn w:val="Normal"/>
    <w:next w:val="Normal"/>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47A38B5F-92B3-4734-B572-77B61E02CABB}">
  <ds:schemaRefs>
    <ds:schemaRef ds:uri="http://schemas.microsoft.com/office/2006/documentManagement/types"/>
    <ds:schemaRef ds:uri="http://purl.org/dc/dcmitype/"/>
    <ds:schemaRef ds:uri="http://purl.org/dc/terms/"/>
    <ds:schemaRef ds:uri="http://www.w3.org/XML/1998/namespace"/>
    <ds:schemaRef ds:uri="http://schemas.microsoft.com/office/2006/metadata/properties"/>
    <ds:schemaRef ds:uri="http://schemas.openxmlformats.org/package/2006/metadata/core-properties"/>
    <ds:schemaRef ds:uri="http://purl.org/dc/elements/1.1/"/>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690F8205-84CF-413A-AF15-D6AE47783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7120</TotalTime>
  <Pages>39</Pages>
  <Words>7233</Words>
  <Characters>41229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48366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1163</cp:revision>
  <cp:lastPrinted>2003-02-21T20:01:00Z</cp:lastPrinted>
  <dcterms:created xsi:type="dcterms:W3CDTF">2020-08-17T02:16:00Z</dcterms:created>
  <dcterms:modified xsi:type="dcterms:W3CDTF">2020-10-02T18:48:00Z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