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766BE"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B2680"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8424787"/>
      <w:r>
        <w:t>Abstract</w:t>
      </w:r>
      <w:bookmarkEnd w:id="21"/>
      <w:bookmarkEnd w:id="22"/>
    </w:p>
    <w:p w14:paraId="78134E5C" w14:textId="75F6C4A8" w:rsidR="00EE1DB9" w:rsidRDefault="00B35521" w:rsidP="00D8194D">
      <w:pPr>
        <w:ind w:firstLine="720"/>
      </w:pPr>
      <w:r>
        <w:t>Th</w:t>
      </w:r>
      <w:r w:rsidR="00117CB0">
        <w:t xml:space="preserve">is </w:t>
      </w:r>
      <w:r w:rsidR="0095070D">
        <w:t>thesis</w:t>
      </w:r>
      <w:r w:rsidR="00D361F4">
        <w:t xml:space="preserve"> </w:t>
      </w:r>
      <w:r w:rsidR="0095070D" w:rsidRPr="0095070D">
        <w:t>explore</w:t>
      </w:r>
      <w:r w:rsidR="00D361F4">
        <w:t>s</w:t>
      </w:r>
      <w:r w:rsidR="000B29AF">
        <w:t xml:space="preserve"> the</w:t>
      </w:r>
      <w:r w:rsidR="00B72EDE">
        <w:t xml:space="preserve"> </w:t>
      </w:r>
      <w:r w:rsidR="003E07AF">
        <w:t>implementation</w:t>
      </w:r>
      <w:r w:rsidR="000B29AF">
        <w:t>s</w:t>
      </w:r>
      <w:r w:rsidR="00D8194D">
        <w:t xml:space="preserve"> of</w:t>
      </w:r>
      <w:r w:rsidR="00B72EDE">
        <w:t xml:space="preserve"> a </w:t>
      </w:r>
      <w:r w:rsidR="00B81A66">
        <w:t xml:space="preserve">two </w:t>
      </w:r>
      <w:r w:rsidR="00D218D6">
        <w:t>flight dynamics model</w:t>
      </w:r>
      <w:r w:rsidR="000B29AF">
        <w:t>s</w:t>
      </w:r>
      <w:r w:rsidR="00D218D6">
        <w:t xml:space="preserve"> (FDM)</w:t>
      </w:r>
      <w:r w:rsidR="007B43AC">
        <w:t xml:space="preserve"> </w:t>
      </w:r>
      <w:r w:rsidR="000B29AF">
        <w:t xml:space="preserve">to re-implement them </w:t>
      </w:r>
      <w:r w:rsidR="007B43AC">
        <w:t>s</w:t>
      </w:r>
      <w:r w:rsidR="00D8194D">
        <w:t>tructured as</w:t>
      </w:r>
      <w:r w:rsidR="00B72EDE">
        <w:t xml:space="preserve"> </w:t>
      </w:r>
      <w:r w:rsidR="000B29AF">
        <w:t xml:space="preserve">an </w:t>
      </w:r>
      <w:r w:rsidR="0095070D" w:rsidRPr="0095070D">
        <w:t>Entity-Component-System</w:t>
      </w:r>
      <w:r w:rsidR="000B29AF">
        <w:t xml:space="preserve"> </w:t>
      </w:r>
      <w:r w:rsidR="0095070D" w:rsidRPr="0095070D">
        <w:t xml:space="preserve">(ECS) software </w:t>
      </w:r>
      <w:r w:rsidR="007270DC">
        <w:t>design pattern</w:t>
      </w:r>
      <w:r w:rsidR="000B29AF">
        <w:t xml:space="preserve"> </w:t>
      </w:r>
      <w:r w:rsidR="00281906" w:rsidRPr="0095070D">
        <w:t>for use in military</w:t>
      </w:r>
      <w:r w:rsidR="00281906">
        <w:t xml:space="preserve"> computer flight simulation</w:t>
      </w:r>
      <w:r w:rsidR="00D8194D">
        <w:t xml:space="preserve">. </w:t>
      </w:r>
      <w:r w:rsidR="00EE7F30">
        <w:t xml:space="preserve">The </w:t>
      </w:r>
      <w:r w:rsidR="00D8194D">
        <w:t xml:space="preserve">first </w:t>
      </w:r>
      <w:r w:rsidR="00EE7F30">
        <w:t xml:space="preserve">FDM is </w:t>
      </w:r>
      <w:r w:rsidR="0086103F">
        <w:t>based on</w:t>
      </w:r>
      <w:r w:rsidR="002E4075">
        <w:t xml:space="preserve"> the works of Grant Palmer in his textbook titled </w:t>
      </w:r>
      <w:r w:rsidR="002E4075" w:rsidRPr="003E07AF">
        <w:rPr>
          <w:i/>
        </w:rPr>
        <w:t>Physics for Game Programmers</w:t>
      </w:r>
      <w:r w:rsidR="002F6446">
        <w:t xml:space="preserve">. </w:t>
      </w:r>
      <w:r w:rsidR="002E4075">
        <w:t>T</w:t>
      </w:r>
      <w:r w:rsidR="003E07AF">
        <w:t>he second</w:t>
      </w:r>
      <w:r w:rsidR="00EE1DB9">
        <w:t xml:space="preserve"> FDM</w:t>
      </w:r>
      <w:r w:rsidR="002E4075">
        <w:t xml:space="preserve"> </w:t>
      </w:r>
      <w:r w:rsidR="00EE1DB9">
        <w:t xml:space="preserve">is described in the textbook </w:t>
      </w:r>
      <w:r w:rsidR="00EE1DB9" w:rsidRPr="002F7602">
        <w:rPr>
          <w:i/>
        </w:rPr>
        <w:t>Physics for Game Developers</w:t>
      </w:r>
      <w:r w:rsidR="00EE1DB9">
        <w:t>, authored by David Bourg.</w:t>
      </w:r>
      <w:r w:rsidR="00621F0A">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4133F9">
        <w:t>. In an ECS architecture, Components contain the da</w:t>
      </w:r>
      <w:r w:rsidR="00E57F08">
        <w:t>ta in</w:t>
      </w:r>
      <w:r w:rsidR="003C3F4B">
        <w:t xml:space="preserve"> the software</w:t>
      </w:r>
      <w:r w:rsidR="004133F9">
        <w:t xml:space="preserve">, and the Systems </w:t>
      </w:r>
      <w:r w:rsidR="00986967">
        <w:t xml:space="preserve">are </w:t>
      </w:r>
      <w:r w:rsidR="004133F9">
        <w:t>the operations on</w:t>
      </w:r>
      <w:r w:rsidR="003C3F4B">
        <w:t xml:space="preserve"> that</w:t>
      </w:r>
      <w:r w:rsidR="004133F9">
        <w:t xml:space="preserve"> data. </w:t>
      </w:r>
    </w:p>
    <w:p w14:paraId="626C1583" w14:textId="349F793F" w:rsidR="00FF5A9A" w:rsidRDefault="00EE1DB9" w:rsidP="004B774D">
      <w:pPr>
        <w:ind w:firstLine="720"/>
      </w:pPr>
      <w:r>
        <w:t>This thesis defines</w:t>
      </w:r>
      <w:r w:rsidR="00986967">
        <w:t xml:space="preserve"> </w:t>
      </w:r>
      <w:r>
        <w:t xml:space="preserve">the </w:t>
      </w:r>
      <w:r w:rsidR="00A173B2">
        <w:t>Systems as t</w:t>
      </w:r>
      <w:r w:rsidR="004B774D">
        <w:t xml:space="preserve">he computations associated to: </w:t>
      </w:r>
      <w:r w:rsidR="00A173B2">
        <w:t xml:space="preserve">the equations of motion, and flight control. </w:t>
      </w:r>
      <w:r w:rsidR="00547127">
        <w:t>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8424788"/>
      <w:r w:rsidR="00251273">
        <w:lastRenderedPageBreak/>
        <w:t>Table of Contents</w:t>
      </w:r>
      <w:bookmarkEnd w:id="23"/>
      <w:bookmarkEnd w:id="24"/>
    </w:p>
    <w:p w14:paraId="0EFCED37" w14:textId="77777777" w:rsidR="00251273" w:rsidRDefault="00251273">
      <w:pPr>
        <w:jc w:val="right"/>
      </w:pPr>
      <w:r>
        <w:t>Page</w:t>
      </w:r>
    </w:p>
    <w:p w14:paraId="7D67BFE6" w14:textId="302178AB" w:rsidR="000D279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8424787" w:history="1">
        <w:r w:rsidR="000D279D" w:rsidRPr="0083556C">
          <w:rPr>
            <w:rStyle w:val="Hyperlink"/>
          </w:rPr>
          <w:t>Abstract</w:t>
        </w:r>
        <w:r w:rsidR="000D279D">
          <w:rPr>
            <w:webHidden/>
          </w:rPr>
          <w:tab/>
        </w:r>
        <w:r w:rsidR="000D279D">
          <w:rPr>
            <w:webHidden/>
          </w:rPr>
          <w:fldChar w:fldCharType="begin"/>
        </w:r>
        <w:r w:rsidR="000D279D">
          <w:rPr>
            <w:webHidden/>
          </w:rPr>
          <w:instrText xml:space="preserve"> PAGEREF _Toc58424787 \h </w:instrText>
        </w:r>
        <w:r w:rsidR="000D279D">
          <w:rPr>
            <w:webHidden/>
          </w:rPr>
        </w:r>
        <w:r w:rsidR="000D279D">
          <w:rPr>
            <w:webHidden/>
          </w:rPr>
          <w:fldChar w:fldCharType="separate"/>
        </w:r>
        <w:r w:rsidR="000D279D">
          <w:rPr>
            <w:webHidden/>
          </w:rPr>
          <w:t>1</w:t>
        </w:r>
        <w:r w:rsidR="000D279D">
          <w:rPr>
            <w:webHidden/>
          </w:rPr>
          <w:fldChar w:fldCharType="end"/>
        </w:r>
      </w:hyperlink>
    </w:p>
    <w:p w14:paraId="1039C508" w14:textId="5EAA9393" w:rsidR="000D279D" w:rsidRDefault="00443F1F">
      <w:pPr>
        <w:pStyle w:val="TOC1"/>
        <w:rPr>
          <w:rFonts w:asciiTheme="minorHAnsi" w:eastAsiaTheme="minorEastAsia" w:hAnsiTheme="minorHAnsi" w:cstheme="minorBidi"/>
          <w:bCs w:val="0"/>
          <w:sz w:val="22"/>
          <w:szCs w:val="22"/>
        </w:rPr>
      </w:pPr>
      <w:hyperlink w:anchor="_Toc58424788" w:history="1">
        <w:r w:rsidR="000D279D" w:rsidRPr="0083556C">
          <w:rPr>
            <w:rStyle w:val="Hyperlink"/>
          </w:rPr>
          <w:t>Table of Contents</w:t>
        </w:r>
        <w:r w:rsidR="000D279D">
          <w:rPr>
            <w:webHidden/>
          </w:rPr>
          <w:tab/>
        </w:r>
        <w:r w:rsidR="000D279D">
          <w:rPr>
            <w:webHidden/>
          </w:rPr>
          <w:fldChar w:fldCharType="begin"/>
        </w:r>
        <w:r w:rsidR="000D279D">
          <w:rPr>
            <w:webHidden/>
          </w:rPr>
          <w:instrText xml:space="preserve"> PAGEREF _Toc58424788 \h </w:instrText>
        </w:r>
        <w:r w:rsidR="000D279D">
          <w:rPr>
            <w:webHidden/>
          </w:rPr>
        </w:r>
        <w:r w:rsidR="000D279D">
          <w:rPr>
            <w:webHidden/>
          </w:rPr>
          <w:fldChar w:fldCharType="separate"/>
        </w:r>
        <w:r w:rsidR="000D279D">
          <w:rPr>
            <w:webHidden/>
          </w:rPr>
          <w:t>3</w:t>
        </w:r>
        <w:r w:rsidR="000D279D">
          <w:rPr>
            <w:webHidden/>
          </w:rPr>
          <w:fldChar w:fldCharType="end"/>
        </w:r>
      </w:hyperlink>
    </w:p>
    <w:p w14:paraId="13487BBB" w14:textId="050B0C31" w:rsidR="000D279D" w:rsidRDefault="00443F1F">
      <w:pPr>
        <w:pStyle w:val="TOC1"/>
        <w:rPr>
          <w:rFonts w:asciiTheme="minorHAnsi" w:eastAsiaTheme="minorEastAsia" w:hAnsiTheme="minorHAnsi" w:cstheme="minorBidi"/>
          <w:bCs w:val="0"/>
          <w:sz w:val="22"/>
          <w:szCs w:val="22"/>
        </w:rPr>
      </w:pPr>
      <w:hyperlink w:anchor="_Toc58424789" w:history="1">
        <w:r w:rsidR="000D279D" w:rsidRPr="0083556C">
          <w:rPr>
            <w:rStyle w:val="Hyperlink"/>
          </w:rPr>
          <w:t>List of Figures</w:t>
        </w:r>
        <w:r w:rsidR="000D279D">
          <w:rPr>
            <w:webHidden/>
          </w:rPr>
          <w:tab/>
        </w:r>
        <w:r w:rsidR="000D279D">
          <w:rPr>
            <w:webHidden/>
          </w:rPr>
          <w:fldChar w:fldCharType="begin"/>
        </w:r>
        <w:r w:rsidR="000D279D">
          <w:rPr>
            <w:webHidden/>
          </w:rPr>
          <w:instrText xml:space="preserve"> PAGEREF _Toc58424789 \h </w:instrText>
        </w:r>
        <w:r w:rsidR="000D279D">
          <w:rPr>
            <w:webHidden/>
          </w:rPr>
        </w:r>
        <w:r w:rsidR="000D279D">
          <w:rPr>
            <w:webHidden/>
          </w:rPr>
          <w:fldChar w:fldCharType="separate"/>
        </w:r>
        <w:r w:rsidR="000D279D">
          <w:rPr>
            <w:webHidden/>
          </w:rPr>
          <w:t>5</w:t>
        </w:r>
        <w:r w:rsidR="000D279D">
          <w:rPr>
            <w:webHidden/>
          </w:rPr>
          <w:fldChar w:fldCharType="end"/>
        </w:r>
      </w:hyperlink>
    </w:p>
    <w:p w14:paraId="5EBF74C5" w14:textId="7C975D10" w:rsidR="000D279D" w:rsidRDefault="00443F1F">
      <w:pPr>
        <w:pStyle w:val="TOC1"/>
        <w:rPr>
          <w:rFonts w:asciiTheme="minorHAnsi" w:eastAsiaTheme="minorEastAsia" w:hAnsiTheme="minorHAnsi" w:cstheme="minorBidi"/>
          <w:bCs w:val="0"/>
          <w:sz w:val="22"/>
          <w:szCs w:val="22"/>
        </w:rPr>
      </w:pPr>
      <w:hyperlink w:anchor="_Toc58424790" w:history="1">
        <w:r w:rsidR="000D279D" w:rsidRPr="0083556C">
          <w:rPr>
            <w:rStyle w:val="Hyperlink"/>
          </w:rPr>
          <w:t>List of Tables</w:t>
        </w:r>
        <w:r w:rsidR="000D279D">
          <w:rPr>
            <w:webHidden/>
          </w:rPr>
          <w:tab/>
        </w:r>
        <w:r w:rsidR="000D279D">
          <w:rPr>
            <w:webHidden/>
          </w:rPr>
          <w:fldChar w:fldCharType="begin"/>
        </w:r>
        <w:r w:rsidR="000D279D">
          <w:rPr>
            <w:webHidden/>
          </w:rPr>
          <w:instrText xml:space="preserve"> PAGEREF _Toc58424790 \h </w:instrText>
        </w:r>
        <w:r w:rsidR="000D279D">
          <w:rPr>
            <w:webHidden/>
          </w:rPr>
        </w:r>
        <w:r w:rsidR="000D279D">
          <w:rPr>
            <w:webHidden/>
          </w:rPr>
          <w:fldChar w:fldCharType="separate"/>
        </w:r>
        <w:r w:rsidR="000D279D">
          <w:rPr>
            <w:webHidden/>
          </w:rPr>
          <w:t>6</w:t>
        </w:r>
        <w:r w:rsidR="000D279D">
          <w:rPr>
            <w:webHidden/>
          </w:rPr>
          <w:fldChar w:fldCharType="end"/>
        </w:r>
      </w:hyperlink>
    </w:p>
    <w:p w14:paraId="71EFA07A" w14:textId="228698EF" w:rsidR="000D279D" w:rsidRDefault="00443F1F">
      <w:pPr>
        <w:pStyle w:val="TOC1"/>
        <w:rPr>
          <w:rFonts w:asciiTheme="minorHAnsi" w:eastAsiaTheme="minorEastAsia" w:hAnsiTheme="minorHAnsi" w:cstheme="minorBidi"/>
          <w:bCs w:val="0"/>
          <w:sz w:val="22"/>
          <w:szCs w:val="22"/>
        </w:rPr>
      </w:pPr>
      <w:hyperlink w:anchor="_Toc58424791" w:history="1">
        <w:r w:rsidR="000D279D" w:rsidRPr="0083556C">
          <w:rPr>
            <w:rStyle w:val="Hyperlink"/>
          </w:rPr>
          <w:t>I.  Introduction</w:t>
        </w:r>
        <w:r w:rsidR="000D279D">
          <w:rPr>
            <w:webHidden/>
          </w:rPr>
          <w:tab/>
        </w:r>
        <w:r w:rsidR="000D279D">
          <w:rPr>
            <w:webHidden/>
          </w:rPr>
          <w:fldChar w:fldCharType="begin"/>
        </w:r>
        <w:r w:rsidR="000D279D">
          <w:rPr>
            <w:webHidden/>
          </w:rPr>
          <w:instrText xml:space="preserve"> PAGEREF _Toc58424791 \h </w:instrText>
        </w:r>
        <w:r w:rsidR="000D279D">
          <w:rPr>
            <w:webHidden/>
          </w:rPr>
        </w:r>
        <w:r w:rsidR="000D279D">
          <w:rPr>
            <w:webHidden/>
          </w:rPr>
          <w:fldChar w:fldCharType="separate"/>
        </w:r>
        <w:r w:rsidR="000D279D">
          <w:rPr>
            <w:webHidden/>
          </w:rPr>
          <w:t>7</w:t>
        </w:r>
        <w:r w:rsidR="000D279D">
          <w:rPr>
            <w:webHidden/>
          </w:rPr>
          <w:fldChar w:fldCharType="end"/>
        </w:r>
      </w:hyperlink>
    </w:p>
    <w:p w14:paraId="10EC4C47" w14:textId="40536A82" w:rsidR="000D279D" w:rsidRDefault="00443F1F">
      <w:pPr>
        <w:pStyle w:val="TOC2"/>
        <w:rPr>
          <w:rFonts w:asciiTheme="minorHAnsi" w:eastAsiaTheme="minorEastAsia" w:hAnsiTheme="minorHAnsi" w:cstheme="minorBidi"/>
          <w:sz w:val="22"/>
          <w:szCs w:val="22"/>
        </w:rPr>
      </w:pPr>
      <w:hyperlink w:anchor="_Toc58424792" w:history="1">
        <w:r w:rsidR="000D279D" w:rsidRPr="0083556C">
          <w:rPr>
            <w:rStyle w:val="Hyperlink"/>
          </w:rPr>
          <w:t>1.1 Problem Statement</w:t>
        </w:r>
        <w:r w:rsidR="000D279D">
          <w:rPr>
            <w:webHidden/>
          </w:rPr>
          <w:tab/>
        </w:r>
        <w:r w:rsidR="000D279D">
          <w:rPr>
            <w:webHidden/>
          </w:rPr>
          <w:fldChar w:fldCharType="begin"/>
        </w:r>
        <w:r w:rsidR="000D279D">
          <w:rPr>
            <w:webHidden/>
          </w:rPr>
          <w:instrText xml:space="preserve"> PAGEREF _Toc58424792 \h </w:instrText>
        </w:r>
        <w:r w:rsidR="000D279D">
          <w:rPr>
            <w:webHidden/>
          </w:rPr>
        </w:r>
        <w:r w:rsidR="000D279D">
          <w:rPr>
            <w:webHidden/>
          </w:rPr>
          <w:fldChar w:fldCharType="separate"/>
        </w:r>
        <w:r w:rsidR="000D279D">
          <w:rPr>
            <w:webHidden/>
          </w:rPr>
          <w:t>10</w:t>
        </w:r>
        <w:r w:rsidR="000D279D">
          <w:rPr>
            <w:webHidden/>
          </w:rPr>
          <w:fldChar w:fldCharType="end"/>
        </w:r>
      </w:hyperlink>
    </w:p>
    <w:p w14:paraId="5436FF42" w14:textId="66893140" w:rsidR="000D279D" w:rsidRDefault="00443F1F">
      <w:pPr>
        <w:pStyle w:val="TOC2"/>
        <w:rPr>
          <w:rFonts w:asciiTheme="minorHAnsi" w:eastAsiaTheme="minorEastAsia" w:hAnsiTheme="minorHAnsi" w:cstheme="minorBidi"/>
          <w:sz w:val="22"/>
          <w:szCs w:val="22"/>
        </w:rPr>
      </w:pPr>
      <w:hyperlink w:anchor="_Toc58424793" w:history="1">
        <w:r w:rsidR="000D279D" w:rsidRPr="0083556C">
          <w:rPr>
            <w:rStyle w:val="Hyperlink"/>
          </w:rPr>
          <w:t>1.2 Research Objective</w:t>
        </w:r>
        <w:r w:rsidR="000D279D">
          <w:rPr>
            <w:webHidden/>
          </w:rPr>
          <w:tab/>
        </w:r>
        <w:r w:rsidR="000D279D">
          <w:rPr>
            <w:webHidden/>
          </w:rPr>
          <w:fldChar w:fldCharType="begin"/>
        </w:r>
        <w:r w:rsidR="000D279D">
          <w:rPr>
            <w:webHidden/>
          </w:rPr>
          <w:instrText xml:space="preserve"> PAGEREF _Toc58424793 \h </w:instrText>
        </w:r>
        <w:r w:rsidR="000D279D">
          <w:rPr>
            <w:webHidden/>
          </w:rPr>
        </w:r>
        <w:r w:rsidR="000D279D">
          <w:rPr>
            <w:webHidden/>
          </w:rPr>
          <w:fldChar w:fldCharType="separate"/>
        </w:r>
        <w:r w:rsidR="000D279D">
          <w:rPr>
            <w:webHidden/>
          </w:rPr>
          <w:t>10</w:t>
        </w:r>
        <w:r w:rsidR="000D279D">
          <w:rPr>
            <w:webHidden/>
          </w:rPr>
          <w:fldChar w:fldCharType="end"/>
        </w:r>
      </w:hyperlink>
    </w:p>
    <w:p w14:paraId="5CEB5B0B" w14:textId="1766D748" w:rsidR="000D279D" w:rsidRDefault="00443F1F">
      <w:pPr>
        <w:pStyle w:val="TOC2"/>
        <w:rPr>
          <w:rFonts w:asciiTheme="minorHAnsi" w:eastAsiaTheme="minorEastAsia" w:hAnsiTheme="minorHAnsi" w:cstheme="minorBidi"/>
          <w:sz w:val="22"/>
          <w:szCs w:val="22"/>
        </w:rPr>
      </w:pPr>
      <w:hyperlink w:anchor="_Toc58424794" w:history="1">
        <w:r w:rsidR="000D279D" w:rsidRPr="0083556C">
          <w:rPr>
            <w:rStyle w:val="Hyperlink"/>
          </w:rPr>
          <w:t>1.3 Hypothesis</w:t>
        </w:r>
        <w:r w:rsidR="000D279D">
          <w:rPr>
            <w:webHidden/>
          </w:rPr>
          <w:tab/>
        </w:r>
        <w:r w:rsidR="000D279D">
          <w:rPr>
            <w:webHidden/>
          </w:rPr>
          <w:fldChar w:fldCharType="begin"/>
        </w:r>
        <w:r w:rsidR="000D279D">
          <w:rPr>
            <w:webHidden/>
          </w:rPr>
          <w:instrText xml:space="preserve"> PAGEREF _Toc58424794 \h </w:instrText>
        </w:r>
        <w:r w:rsidR="000D279D">
          <w:rPr>
            <w:webHidden/>
          </w:rPr>
        </w:r>
        <w:r w:rsidR="000D279D">
          <w:rPr>
            <w:webHidden/>
          </w:rPr>
          <w:fldChar w:fldCharType="separate"/>
        </w:r>
        <w:r w:rsidR="000D279D">
          <w:rPr>
            <w:webHidden/>
          </w:rPr>
          <w:t>11</w:t>
        </w:r>
        <w:r w:rsidR="000D279D">
          <w:rPr>
            <w:webHidden/>
          </w:rPr>
          <w:fldChar w:fldCharType="end"/>
        </w:r>
      </w:hyperlink>
    </w:p>
    <w:p w14:paraId="4C10AD8E" w14:textId="26D6F50E" w:rsidR="000D279D" w:rsidRDefault="00443F1F">
      <w:pPr>
        <w:pStyle w:val="TOC2"/>
        <w:rPr>
          <w:rFonts w:asciiTheme="minorHAnsi" w:eastAsiaTheme="minorEastAsia" w:hAnsiTheme="minorHAnsi" w:cstheme="minorBidi"/>
          <w:sz w:val="22"/>
          <w:szCs w:val="22"/>
        </w:rPr>
      </w:pPr>
      <w:hyperlink w:anchor="_Toc58424795" w:history="1">
        <w:r w:rsidR="000D279D" w:rsidRPr="0083556C">
          <w:rPr>
            <w:rStyle w:val="Hyperlink"/>
          </w:rPr>
          <w:t>1.4 Contribution</w:t>
        </w:r>
        <w:r w:rsidR="000D279D">
          <w:rPr>
            <w:webHidden/>
          </w:rPr>
          <w:tab/>
        </w:r>
        <w:r w:rsidR="000D279D">
          <w:rPr>
            <w:webHidden/>
          </w:rPr>
          <w:fldChar w:fldCharType="begin"/>
        </w:r>
        <w:r w:rsidR="000D279D">
          <w:rPr>
            <w:webHidden/>
          </w:rPr>
          <w:instrText xml:space="preserve"> PAGEREF _Toc58424795 \h </w:instrText>
        </w:r>
        <w:r w:rsidR="000D279D">
          <w:rPr>
            <w:webHidden/>
          </w:rPr>
        </w:r>
        <w:r w:rsidR="000D279D">
          <w:rPr>
            <w:webHidden/>
          </w:rPr>
          <w:fldChar w:fldCharType="separate"/>
        </w:r>
        <w:r w:rsidR="000D279D">
          <w:rPr>
            <w:webHidden/>
          </w:rPr>
          <w:t>12</w:t>
        </w:r>
        <w:r w:rsidR="000D279D">
          <w:rPr>
            <w:webHidden/>
          </w:rPr>
          <w:fldChar w:fldCharType="end"/>
        </w:r>
      </w:hyperlink>
    </w:p>
    <w:p w14:paraId="36DF0464" w14:textId="6CFB4FCF" w:rsidR="000D279D" w:rsidRDefault="00443F1F">
      <w:pPr>
        <w:pStyle w:val="TOC2"/>
        <w:rPr>
          <w:rFonts w:asciiTheme="minorHAnsi" w:eastAsiaTheme="minorEastAsia" w:hAnsiTheme="minorHAnsi" w:cstheme="minorBidi"/>
          <w:sz w:val="22"/>
          <w:szCs w:val="22"/>
        </w:rPr>
      </w:pPr>
      <w:hyperlink w:anchor="_Toc58424796" w:history="1">
        <w:r w:rsidR="000D279D" w:rsidRPr="0083556C">
          <w:rPr>
            <w:rStyle w:val="Hyperlink"/>
          </w:rPr>
          <w:t>1.5 Approach</w:t>
        </w:r>
        <w:r w:rsidR="000D279D">
          <w:rPr>
            <w:webHidden/>
          </w:rPr>
          <w:tab/>
        </w:r>
        <w:r w:rsidR="000D279D">
          <w:rPr>
            <w:webHidden/>
          </w:rPr>
          <w:fldChar w:fldCharType="begin"/>
        </w:r>
        <w:r w:rsidR="000D279D">
          <w:rPr>
            <w:webHidden/>
          </w:rPr>
          <w:instrText xml:space="preserve"> PAGEREF _Toc58424796 \h </w:instrText>
        </w:r>
        <w:r w:rsidR="000D279D">
          <w:rPr>
            <w:webHidden/>
          </w:rPr>
        </w:r>
        <w:r w:rsidR="000D279D">
          <w:rPr>
            <w:webHidden/>
          </w:rPr>
          <w:fldChar w:fldCharType="separate"/>
        </w:r>
        <w:r w:rsidR="000D279D">
          <w:rPr>
            <w:webHidden/>
          </w:rPr>
          <w:t>12</w:t>
        </w:r>
        <w:r w:rsidR="000D279D">
          <w:rPr>
            <w:webHidden/>
          </w:rPr>
          <w:fldChar w:fldCharType="end"/>
        </w:r>
      </w:hyperlink>
    </w:p>
    <w:p w14:paraId="24B84812" w14:textId="13C5418F" w:rsidR="000D279D" w:rsidRDefault="00443F1F">
      <w:pPr>
        <w:pStyle w:val="TOC2"/>
        <w:rPr>
          <w:rFonts w:asciiTheme="minorHAnsi" w:eastAsiaTheme="minorEastAsia" w:hAnsiTheme="minorHAnsi" w:cstheme="minorBidi"/>
          <w:sz w:val="22"/>
          <w:szCs w:val="22"/>
        </w:rPr>
      </w:pPr>
      <w:hyperlink w:anchor="_Toc58424797" w:history="1">
        <w:r w:rsidR="000D279D" w:rsidRPr="0083556C">
          <w:rPr>
            <w:rStyle w:val="Hyperlink"/>
          </w:rPr>
          <w:t>1.6 Assumptions/Limitations</w:t>
        </w:r>
        <w:r w:rsidR="000D279D">
          <w:rPr>
            <w:webHidden/>
          </w:rPr>
          <w:tab/>
        </w:r>
        <w:r w:rsidR="000D279D">
          <w:rPr>
            <w:webHidden/>
          </w:rPr>
          <w:fldChar w:fldCharType="begin"/>
        </w:r>
        <w:r w:rsidR="000D279D">
          <w:rPr>
            <w:webHidden/>
          </w:rPr>
          <w:instrText xml:space="preserve"> PAGEREF _Toc58424797 \h </w:instrText>
        </w:r>
        <w:r w:rsidR="000D279D">
          <w:rPr>
            <w:webHidden/>
          </w:rPr>
        </w:r>
        <w:r w:rsidR="000D279D">
          <w:rPr>
            <w:webHidden/>
          </w:rPr>
          <w:fldChar w:fldCharType="separate"/>
        </w:r>
        <w:r w:rsidR="000D279D">
          <w:rPr>
            <w:webHidden/>
          </w:rPr>
          <w:t>13</w:t>
        </w:r>
        <w:r w:rsidR="000D279D">
          <w:rPr>
            <w:webHidden/>
          </w:rPr>
          <w:fldChar w:fldCharType="end"/>
        </w:r>
      </w:hyperlink>
    </w:p>
    <w:p w14:paraId="4CB1A8EA" w14:textId="4EDB5A7F" w:rsidR="000D279D" w:rsidRDefault="00443F1F">
      <w:pPr>
        <w:pStyle w:val="TOC2"/>
        <w:rPr>
          <w:rFonts w:asciiTheme="minorHAnsi" w:eastAsiaTheme="minorEastAsia" w:hAnsiTheme="minorHAnsi" w:cstheme="minorBidi"/>
          <w:sz w:val="22"/>
          <w:szCs w:val="22"/>
        </w:rPr>
      </w:pPr>
      <w:hyperlink w:anchor="_Toc58424798" w:history="1">
        <w:r w:rsidR="000D279D" w:rsidRPr="0083556C">
          <w:rPr>
            <w:rStyle w:val="Hyperlink"/>
          </w:rPr>
          <w:t>1.7 Thesis Overview</w:t>
        </w:r>
        <w:r w:rsidR="000D279D">
          <w:rPr>
            <w:webHidden/>
          </w:rPr>
          <w:tab/>
        </w:r>
        <w:r w:rsidR="000D279D">
          <w:rPr>
            <w:webHidden/>
          </w:rPr>
          <w:fldChar w:fldCharType="begin"/>
        </w:r>
        <w:r w:rsidR="000D279D">
          <w:rPr>
            <w:webHidden/>
          </w:rPr>
          <w:instrText xml:space="preserve"> PAGEREF _Toc58424798 \h </w:instrText>
        </w:r>
        <w:r w:rsidR="000D279D">
          <w:rPr>
            <w:webHidden/>
          </w:rPr>
        </w:r>
        <w:r w:rsidR="000D279D">
          <w:rPr>
            <w:webHidden/>
          </w:rPr>
          <w:fldChar w:fldCharType="separate"/>
        </w:r>
        <w:r w:rsidR="000D279D">
          <w:rPr>
            <w:webHidden/>
          </w:rPr>
          <w:t>13</w:t>
        </w:r>
        <w:r w:rsidR="000D279D">
          <w:rPr>
            <w:webHidden/>
          </w:rPr>
          <w:fldChar w:fldCharType="end"/>
        </w:r>
      </w:hyperlink>
    </w:p>
    <w:p w14:paraId="56A9F2B2" w14:textId="0210DC6F" w:rsidR="000D279D" w:rsidRDefault="00443F1F">
      <w:pPr>
        <w:pStyle w:val="TOC1"/>
        <w:rPr>
          <w:rFonts w:asciiTheme="minorHAnsi" w:eastAsiaTheme="minorEastAsia" w:hAnsiTheme="minorHAnsi" w:cstheme="minorBidi"/>
          <w:bCs w:val="0"/>
          <w:sz w:val="22"/>
          <w:szCs w:val="22"/>
        </w:rPr>
      </w:pPr>
      <w:hyperlink w:anchor="_Toc58424799" w:history="1">
        <w:r w:rsidR="000D279D" w:rsidRPr="0083556C">
          <w:rPr>
            <w:rStyle w:val="Hyperlink"/>
          </w:rPr>
          <w:t>II. Background</w:t>
        </w:r>
        <w:r w:rsidR="000D279D">
          <w:rPr>
            <w:webHidden/>
          </w:rPr>
          <w:tab/>
        </w:r>
        <w:r w:rsidR="000D279D">
          <w:rPr>
            <w:webHidden/>
          </w:rPr>
          <w:fldChar w:fldCharType="begin"/>
        </w:r>
        <w:r w:rsidR="000D279D">
          <w:rPr>
            <w:webHidden/>
          </w:rPr>
          <w:instrText xml:space="preserve"> PAGEREF _Toc58424799 \h </w:instrText>
        </w:r>
        <w:r w:rsidR="000D279D">
          <w:rPr>
            <w:webHidden/>
          </w:rPr>
        </w:r>
        <w:r w:rsidR="000D279D">
          <w:rPr>
            <w:webHidden/>
          </w:rPr>
          <w:fldChar w:fldCharType="separate"/>
        </w:r>
        <w:r w:rsidR="000D279D">
          <w:rPr>
            <w:webHidden/>
          </w:rPr>
          <w:t>14</w:t>
        </w:r>
        <w:r w:rsidR="000D279D">
          <w:rPr>
            <w:webHidden/>
          </w:rPr>
          <w:fldChar w:fldCharType="end"/>
        </w:r>
      </w:hyperlink>
    </w:p>
    <w:p w14:paraId="50D080C3" w14:textId="4F1535B4" w:rsidR="000D279D" w:rsidRDefault="00443F1F">
      <w:pPr>
        <w:pStyle w:val="TOC2"/>
        <w:rPr>
          <w:rFonts w:asciiTheme="minorHAnsi" w:eastAsiaTheme="minorEastAsia" w:hAnsiTheme="minorHAnsi" w:cstheme="minorBidi"/>
          <w:sz w:val="22"/>
          <w:szCs w:val="22"/>
        </w:rPr>
      </w:pPr>
      <w:hyperlink w:anchor="_Toc58424800" w:history="1">
        <w:r w:rsidR="000D279D" w:rsidRPr="0083556C">
          <w:rPr>
            <w:rStyle w:val="Hyperlink"/>
            <w:rFonts w:eastAsiaTheme="minorHAnsi"/>
          </w:rPr>
          <w:t>2.1 Physics of Flight Modeling</w:t>
        </w:r>
        <w:r w:rsidR="000D279D">
          <w:rPr>
            <w:webHidden/>
          </w:rPr>
          <w:tab/>
        </w:r>
        <w:r w:rsidR="000D279D">
          <w:rPr>
            <w:webHidden/>
          </w:rPr>
          <w:fldChar w:fldCharType="begin"/>
        </w:r>
        <w:r w:rsidR="000D279D">
          <w:rPr>
            <w:webHidden/>
          </w:rPr>
          <w:instrText xml:space="preserve"> PAGEREF _Toc58424800 \h </w:instrText>
        </w:r>
        <w:r w:rsidR="000D279D">
          <w:rPr>
            <w:webHidden/>
          </w:rPr>
        </w:r>
        <w:r w:rsidR="000D279D">
          <w:rPr>
            <w:webHidden/>
          </w:rPr>
          <w:fldChar w:fldCharType="separate"/>
        </w:r>
        <w:r w:rsidR="000D279D">
          <w:rPr>
            <w:webHidden/>
          </w:rPr>
          <w:t>14</w:t>
        </w:r>
        <w:r w:rsidR="000D279D">
          <w:rPr>
            <w:webHidden/>
          </w:rPr>
          <w:fldChar w:fldCharType="end"/>
        </w:r>
      </w:hyperlink>
    </w:p>
    <w:p w14:paraId="69E89A78" w14:textId="7A4F43BB" w:rsidR="000D279D" w:rsidRDefault="00443F1F">
      <w:pPr>
        <w:pStyle w:val="TOC2"/>
        <w:rPr>
          <w:rFonts w:asciiTheme="minorHAnsi" w:eastAsiaTheme="minorEastAsia" w:hAnsiTheme="minorHAnsi" w:cstheme="minorBidi"/>
          <w:sz w:val="22"/>
          <w:szCs w:val="22"/>
        </w:rPr>
      </w:pPr>
      <w:hyperlink w:anchor="_Toc58424801" w:history="1">
        <w:r w:rsidR="000D279D" w:rsidRPr="0083556C">
          <w:rPr>
            <w:rStyle w:val="Hyperlink"/>
            <w:rFonts w:eastAsiaTheme="minorHAnsi"/>
          </w:rPr>
          <w:t>2.2 Entity Component System</w:t>
        </w:r>
        <w:r w:rsidR="000D279D">
          <w:rPr>
            <w:webHidden/>
          </w:rPr>
          <w:tab/>
        </w:r>
        <w:r w:rsidR="000D279D">
          <w:rPr>
            <w:webHidden/>
          </w:rPr>
          <w:fldChar w:fldCharType="begin"/>
        </w:r>
        <w:r w:rsidR="000D279D">
          <w:rPr>
            <w:webHidden/>
          </w:rPr>
          <w:instrText xml:space="preserve"> PAGEREF _Toc58424801 \h </w:instrText>
        </w:r>
        <w:r w:rsidR="000D279D">
          <w:rPr>
            <w:webHidden/>
          </w:rPr>
        </w:r>
        <w:r w:rsidR="000D279D">
          <w:rPr>
            <w:webHidden/>
          </w:rPr>
          <w:fldChar w:fldCharType="separate"/>
        </w:r>
        <w:r w:rsidR="000D279D">
          <w:rPr>
            <w:webHidden/>
          </w:rPr>
          <w:t>24</w:t>
        </w:r>
        <w:r w:rsidR="000D279D">
          <w:rPr>
            <w:webHidden/>
          </w:rPr>
          <w:fldChar w:fldCharType="end"/>
        </w:r>
      </w:hyperlink>
    </w:p>
    <w:p w14:paraId="1B7AE16F" w14:textId="2266FF98" w:rsidR="000D279D" w:rsidRDefault="00443F1F">
      <w:pPr>
        <w:pStyle w:val="TOC2"/>
        <w:rPr>
          <w:rFonts w:asciiTheme="minorHAnsi" w:eastAsiaTheme="minorEastAsia" w:hAnsiTheme="minorHAnsi" w:cstheme="minorBidi"/>
          <w:sz w:val="22"/>
          <w:szCs w:val="22"/>
        </w:rPr>
      </w:pPr>
      <w:hyperlink w:anchor="_Toc58424802" w:history="1">
        <w:r w:rsidR="000D279D" w:rsidRPr="0083556C">
          <w:rPr>
            <w:rStyle w:val="Hyperlink"/>
          </w:rPr>
          <w:t>2.3 Rust</w:t>
        </w:r>
        <w:r w:rsidR="000D279D">
          <w:rPr>
            <w:webHidden/>
          </w:rPr>
          <w:tab/>
        </w:r>
        <w:r w:rsidR="000D279D">
          <w:rPr>
            <w:webHidden/>
          </w:rPr>
          <w:fldChar w:fldCharType="begin"/>
        </w:r>
        <w:r w:rsidR="000D279D">
          <w:rPr>
            <w:webHidden/>
          </w:rPr>
          <w:instrText xml:space="preserve"> PAGEREF _Toc58424802 \h </w:instrText>
        </w:r>
        <w:r w:rsidR="000D279D">
          <w:rPr>
            <w:webHidden/>
          </w:rPr>
        </w:r>
        <w:r w:rsidR="000D279D">
          <w:rPr>
            <w:webHidden/>
          </w:rPr>
          <w:fldChar w:fldCharType="separate"/>
        </w:r>
        <w:r w:rsidR="000D279D">
          <w:rPr>
            <w:webHidden/>
          </w:rPr>
          <w:t>29</w:t>
        </w:r>
        <w:r w:rsidR="000D279D">
          <w:rPr>
            <w:webHidden/>
          </w:rPr>
          <w:fldChar w:fldCharType="end"/>
        </w:r>
      </w:hyperlink>
    </w:p>
    <w:p w14:paraId="5427321E" w14:textId="6761C70B" w:rsidR="000D279D" w:rsidRDefault="00443F1F">
      <w:pPr>
        <w:pStyle w:val="TOC2"/>
        <w:rPr>
          <w:rFonts w:asciiTheme="minorHAnsi" w:eastAsiaTheme="minorEastAsia" w:hAnsiTheme="minorHAnsi" w:cstheme="minorBidi"/>
          <w:sz w:val="22"/>
          <w:szCs w:val="22"/>
        </w:rPr>
      </w:pPr>
      <w:hyperlink w:anchor="_Toc58424803" w:history="1">
        <w:r w:rsidR="000D279D" w:rsidRPr="0083556C">
          <w:rPr>
            <w:rStyle w:val="Hyperlink"/>
            <w:rFonts w:eastAsiaTheme="minorHAnsi"/>
          </w:rPr>
          <w:t>2.4 FlightGear</w:t>
        </w:r>
        <w:r w:rsidR="000D279D">
          <w:rPr>
            <w:webHidden/>
          </w:rPr>
          <w:tab/>
        </w:r>
        <w:r w:rsidR="000D279D">
          <w:rPr>
            <w:webHidden/>
          </w:rPr>
          <w:fldChar w:fldCharType="begin"/>
        </w:r>
        <w:r w:rsidR="000D279D">
          <w:rPr>
            <w:webHidden/>
          </w:rPr>
          <w:instrText xml:space="preserve"> PAGEREF _Toc58424803 \h </w:instrText>
        </w:r>
        <w:r w:rsidR="000D279D">
          <w:rPr>
            <w:webHidden/>
          </w:rPr>
        </w:r>
        <w:r w:rsidR="000D279D">
          <w:rPr>
            <w:webHidden/>
          </w:rPr>
          <w:fldChar w:fldCharType="separate"/>
        </w:r>
        <w:r w:rsidR="000D279D">
          <w:rPr>
            <w:webHidden/>
          </w:rPr>
          <w:t>33</w:t>
        </w:r>
        <w:r w:rsidR="000D279D">
          <w:rPr>
            <w:webHidden/>
          </w:rPr>
          <w:fldChar w:fldCharType="end"/>
        </w:r>
      </w:hyperlink>
    </w:p>
    <w:p w14:paraId="7EBA9E15" w14:textId="6A799875" w:rsidR="000D279D" w:rsidRDefault="00443F1F">
      <w:pPr>
        <w:pStyle w:val="TOC2"/>
        <w:rPr>
          <w:rFonts w:asciiTheme="minorHAnsi" w:eastAsiaTheme="minorEastAsia" w:hAnsiTheme="minorHAnsi" w:cstheme="minorBidi"/>
          <w:sz w:val="22"/>
          <w:szCs w:val="22"/>
        </w:rPr>
      </w:pPr>
      <w:hyperlink w:anchor="_Toc58424804" w:history="1">
        <w:r w:rsidR="000D279D" w:rsidRPr="0083556C">
          <w:rPr>
            <w:rStyle w:val="Hyperlink"/>
            <w:rFonts w:eastAsiaTheme="minorHAnsi"/>
          </w:rPr>
          <w:t>2.5 Networking with Rust</w:t>
        </w:r>
        <w:r w:rsidR="000D279D">
          <w:rPr>
            <w:webHidden/>
          </w:rPr>
          <w:tab/>
        </w:r>
        <w:r w:rsidR="000D279D">
          <w:rPr>
            <w:webHidden/>
          </w:rPr>
          <w:fldChar w:fldCharType="begin"/>
        </w:r>
        <w:r w:rsidR="000D279D">
          <w:rPr>
            <w:webHidden/>
          </w:rPr>
          <w:instrText xml:space="preserve"> PAGEREF _Toc58424804 \h </w:instrText>
        </w:r>
        <w:r w:rsidR="000D279D">
          <w:rPr>
            <w:webHidden/>
          </w:rPr>
        </w:r>
        <w:r w:rsidR="000D279D">
          <w:rPr>
            <w:webHidden/>
          </w:rPr>
          <w:fldChar w:fldCharType="separate"/>
        </w:r>
        <w:r w:rsidR="000D279D">
          <w:rPr>
            <w:webHidden/>
          </w:rPr>
          <w:t>34</w:t>
        </w:r>
        <w:r w:rsidR="000D279D">
          <w:rPr>
            <w:webHidden/>
          </w:rPr>
          <w:fldChar w:fldCharType="end"/>
        </w:r>
      </w:hyperlink>
    </w:p>
    <w:p w14:paraId="584F8F20" w14:textId="6AFF9697" w:rsidR="000D279D" w:rsidRDefault="00443F1F">
      <w:pPr>
        <w:pStyle w:val="TOC1"/>
        <w:rPr>
          <w:rFonts w:asciiTheme="minorHAnsi" w:eastAsiaTheme="minorEastAsia" w:hAnsiTheme="minorHAnsi" w:cstheme="minorBidi"/>
          <w:bCs w:val="0"/>
          <w:sz w:val="22"/>
          <w:szCs w:val="22"/>
        </w:rPr>
      </w:pPr>
      <w:hyperlink w:anchor="_Toc58424805" w:history="1">
        <w:r w:rsidR="000D279D" w:rsidRPr="0083556C">
          <w:rPr>
            <w:rStyle w:val="Hyperlink"/>
          </w:rPr>
          <w:t>III.  Methodology</w:t>
        </w:r>
        <w:r w:rsidR="000D279D">
          <w:rPr>
            <w:webHidden/>
          </w:rPr>
          <w:tab/>
        </w:r>
        <w:r w:rsidR="000D279D">
          <w:rPr>
            <w:webHidden/>
          </w:rPr>
          <w:fldChar w:fldCharType="begin"/>
        </w:r>
        <w:r w:rsidR="000D279D">
          <w:rPr>
            <w:webHidden/>
          </w:rPr>
          <w:instrText xml:space="preserve"> PAGEREF _Toc58424805 \h </w:instrText>
        </w:r>
        <w:r w:rsidR="000D279D">
          <w:rPr>
            <w:webHidden/>
          </w:rPr>
        </w:r>
        <w:r w:rsidR="000D279D">
          <w:rPr>
            <w:webHidden/>
          </w:rPr>
          <w:fldChar w:fldCharType="separate"/>
        </w:r>
        <w:r w:rsidR="000D279D">
          <w:rPr>
            <w:webHidden/>
          </w:rPr>
          <w:t>35</w:t>
        </w:r>
        <w:r w:rsidR="000D279D">
          <w:rPr>
            <w:webHidden/>
          </w:rPr>
          <w:fldChar w:fldCharType="end"/>
        </w:r>
      </w:hyperlink>
    </w:p>
    <w:p w14:paraId="7F32B66F" w14:textId="752AA93C" w:rsidR="000D279D" w:rsidRDefault="00443F1F">
      <w:pPr>
        <w:pStyle w:val="TOC2"/>
        <w:rPr>
          <w:rFonts w:asciiTheme="minorHAnsi" w:eastAsiaTheme="minorEastAsia" w:hAnsiTheme="minorHAnsi" w:cstheme="minorBidi"/>
          <w:sz w:val="22"/>
          <w:szCs w:val="22"/>
        </w:rPr>
      </w:pPr>
      <w:hyperlink w:anchor="_Toc58424806" w:history="1">
        <w:r w:rsidR="000D279D" w:rsidRPr="0083556C">
          <w:rPr>
            <w:rStyle w:val="Hyperlink"/>
          </w:rPr>
          <w:t>3.1 Building the FDM Overview</w:t>
        </w:r>
        <w:r w:rsidR="000D279D">
          <w:rPr>
            <w:webHidden/>
          </w:rPr>
          <w:tab/>
        </w:r>
        <w:r w:rsidR="000D279D">
          <w:rPr>
            <w:webHidden/>
          </w:rPr>
          <w:fldChar w:fldCharType="begin"/>
        </w:r>
        <w:r w:rsidR="000D279D">
          <w:rPr>
            <w:webHidden/>
          </w:rPr>
          <w:instrText xml:space="preserve"> PAGEREF _Toc58424806 \h </w:instrText>
        </w:r>
        <w:r w:rsidR="000D279D">
          <w:rPr>
            <w:webHidden/>
          </w:rPr>
        </w:r>
        <w:r w:rsidR="000D279D">
          <w:rPr>
            <w:webHidden/>
          </w:rPr>
          <w:fldChar w:fldCharType="separate"/>
        </w:r>
        <w:r w:rsidR="000D279D">
          <w:rPr>
            <w:webHidden/>
          </w:rPr>
          <w:t>35</w:t>
        </w:r>
        <w:r w:rsidR="000D279D">
          <w:rPr>
            <w:webHidden/>
          </w:rPr>
          <w:fldChar w:fldCharType="end"/>
        </w:r>
      </w:hyperlink>
    </w:p>
    <w:p w14:paraId="578DAB2C" w14:textId="44419FFA" w:rsidR="000D279D" w:rsidRDefault="00443F1F">
      <w:pPr>
        <w:pStyle w:val="TOC2"/>
        <w:rPr>
          <w:rFonts w:asciiTheme="minorHAnsi" w:eastAsiaTheme="minorEastAsia" w:hAnsiTheme="minorHAnsi" w:cstheme="minorBidi"/>
          <w:sz w:val="22"/>
          <w:szCs w:val="22"/>
        </w:rPr>
      </w:pPr>
      <w:hyperlink w:anchor="_Toc58424807" w:history="1">
        <w:r w:rsidR="000D279D" w:rsidRPr="0083556C">
          <w:rPr>
            <w:rStyle w:val="Hyperlink"/>
          </w:rPr>
          <w:t>3.2 Set Up</w:t>
        </w:r>
        <w:r w:rsidR="000D279D">
          <w:rPr>
            <w:webHidden/>
          </w:rPr>
          <w:tab/>
        </w:r>
        <w:r w:rsidR="000D279D">
          <w:rPr>
            <w:webHidden/>
          </w:rPr>
          <w:fldChar w:fldCharType="begin"/>
        </w:r>
        <w:r w:rsidR="000D279D">
          <w:rPr>
            <w:webHidden/>
          </w:rPr>
          <w:instrText xml:space="preserve"> PAGEREF _Toc58424807 \h </w:instrText>
        </w:r>
        <w:r w:rsidR="000D279D">
          <w:rPr>
            <w:webHidden/>
          </w:rPr>
        </w:r>
        <w:r w:rsidR="000D279D">
          <w:rPr>
            <w:webHidden/>
          </w:rPr>
          <w:fldChar w:fldCharType="separate"/>
        </w:r>
        <w:r w:rsidR="000D279D">
          <w:rPr>
            <w:webHidden/>
          </w:rPr>
          <w:t>37</w:t>
        </w:r>
        <w:r w:rsidR="000D279D">
          <w:rPr>
            <w:webHidden/>
          </w:rPr>
          <w:fldChar w:fldCharType="end"/>
        </w:r>
      </w:hyperlink>
    </w:p>
    <w:p w14:paraId="70EC91B8" w14:textId="375C45BD" w:rsidR="000D279D" w:rsidRDefault="00443F1F">
      <w:pPr>
        <w:pStyle w:val="TOC2"/>
        <w:rPr>
          <w:rFonts w:asciiTheme="minorHAnsi" w:eastAsiaTheme="minorEastAsia" w:hAnsiTheme="minorHAnsi" w:cstheme="minorBidi"/>
          <w:sz w:val="22"/>
          <w:szCs w:val="22"/>
        </w:rPr>
      </w:pPr>
      <w:hyperlink w:anchor="_Toc58424808" w:history="1">
        <w:r w:rsidR="000D279D" w:rsidRPr="0083556C">
          <w:rPr>
            <w:rStyle w:val="Hyperlink"/>
          </w:rPr>
          <w:t>3.3 SPECS Components</w:t>
        </w:r>
        <w:r w:rsidR="000D279D">
          <w:rPr>
            <w:webHidden/>
          </w:rPr>
          <w:tab/>
        </w:r>
        <w:r w:rsidR="000D279D">
          <w:rPr>
            <w:webHidden/>
          </w:rPr>
          <w:fldChar w:fldCharType="begin"/>
        </w:r>
        <w:r w:rsidR="000D279D">
          <w:rPr>
            <w:webHidden/>
          </w:rPr>
          <w:instrText xml:space="preserve"> PAGEREF _Toc58424808 \h </w:instrText>
        </w:r>
        <w:r w:rsidR="000D279D">
          <w:rPr>
            <w:webHidden/>
          </w:rPr>
        </w:r>
        <w:r w:rsidR="000D279D">
          <w:rPr>
            <w:webHidden/>
          </w:rPr>
          <w:fldChar w:fldCharType="separate"/>
        </w:r>
        <w:r w:rsidR="000D279D">
          <w:rPr>
            <w:webHidden/>
          </w:rPr>
          <w:t>39</w:t>
        </w:r>
        <w:r w:rsidR="000D279D">
          <w:rPr>
            <w:webHidden/>
          </w:rPr>
          <w:fldChar w:fldCharType="end"/>
        </w:r>
      </w:hyperlink>
    </w:p>
    <w:p w14:paraId="3E9F3EC6" w14:textId="1FA1DF8F" w:rsidR="000D279D" w:rsidRDefault="00443F1F">
      <w:pPr>
        <w:pStyle w:val="TOC2"/>
        <w:rPr>
          <w:rFonts w:asciiTheme="minorHAnsi" w:eastAsiaTheme="minorEastAsia" w:hAnsiTheme="minorHAnsi" w:cstheme="minorBidi"/>
          <w:sz w:val="22"/>
          <w:szCs w:val="22"/>
        </w:rPr>
      </w:pPr>
      <w:hyperlink w:anchor="_Toc58424809" w:history="1">
        <w:r w:rsidR="000D279D" w:rsidRPr="0083556C">
          <w:rPr>
            <w:rStyle w:val="Hyperlink"/>
          </w:rPr>
          <w:t>3.4 SPECS Systems</w:t>
        </w:r>
        <w:r w:rsidR="000D279D">
          <w:rPr>
            <w:webHidden/>
          </w:rPr>
          <w:tab/>
        </w:r>
        <w:r w:rsidR="000D279D">
          <w:rPr>
            <w:webHidden/>
          </w:rPr>
          <w:fldChar w:fldCharType="begin"/>
        </w:r>
        <w:r w:rsidR="000D279D">
          <w:rPr>
            <w:webHidden/>
          </w:rPr>
          <w:instrText xml:space="preserve"> PAGEREF _Toc58424809 \h </w:instrText>
        </w:r>
        <w:r w:rsidR="000D279D">
          <w:rPr>
            <w:webHidden/>
          </w:rPr>
        </w:r>
        <w:r w:rsidR="000D279D">
          <w:rPr>
            <w:webHidden/>
          </w:rPr>
          <w:fldChar w:fldCharType="separate"/>
        </w:r>
        <w:r w:rsidR="000D279D">
          <w:rPr>
            <w:webHidden/>
          </w:rPr>
          <w:t>39</w:t>
        </w:r>
        <w:r w:rsidR="000D279D">
          <w:rPr>
            <w:webHidden/>
          </w:rPr>
          <w:fldChar w:fldCharType="end"/>
        </w:r>
      </w:hyperlink>
    </w:p>
    <w:p w14:paraId="7E380060" w14:textId="70A8D2FC" w:rsidR="000D279D" w:rsidRDefault="00443F1F">
      <w:pPr>
        <w:pStyle w:val="TOC2"/>
        <w:rPr>
          <w:rFonts w:asciiTheme="minorHAnsi" w:eastAsiaTheme="minorEastAsia" w:hAnsiTheme="minorHAnsi" w:cstheme="minorBidi"/>
          <w:sz w:val="22"/>
          <w:szCs w:val="22"/>
        </w:rPr>
      </w:pPr>
      <w:hyperlink w:anchor="_Toc58424810" w:history="1">
        <w:r w:rsidR="000D279D" w:rsidRPr="0083556C">
          <w:rPr>
            <w:rStyle w:val="Hyperlink"/>
          </w:rPr>
          <w:t>3.5 FDM Equivalency Verification</w:t>
        </w:r>
        <w:r w:rsidR="000D279D">
          <w:rPr>
            <w:webHidden/>
          </w:rPr>
          <w:tab/>
        </w:r>
        <w:r w:rsidR="000D279D">
          <w:rPr>
            <w:webHidden/>
          </w:rPr>
          <w:fldChar w:fldCharType="begin"/>
        </w:r>
        <w:r w:rsidR="000D279D">
          <w:rPr>
            <w:webHidden/>
          </w:rPr>
          <w:instrText xml:space="preserve"> PAGEREF _Toc58424810 \h </w:instrText>
        </w:r>
        <w:r w:rsidR="000D279D">
          <w:rPr>
            <w:webHidden/>
          </w:rPr>
        </w:r>
        <w:r w:rsidR="000D279D">
          <w:rPr>
            <w:webHidden/>
          </w:rPr>
          <w:fldChar w:fldCharType="separate"/>
        </w:r>
        <w:r w:rsidR="000D279D">
          <w:rPr>
            <w:webHidden/>
          </w:rPr>
          <w:t>42</w:t>
        </w:r>
        <w:r w:rsidR="000D279D">
          <w:rPr>
            <w:webHidden/>
          </w:rPr>
          <w:fldChar w:fldCharType="end"/>
        </w:r>
      </w:hyperlink>
    </w:p>
    <w:p w14:paraId="457369E5" w14:textId="21CA0904" w:rsidR="000D279D" w:rsidRDefault="00443F1F">
      <w:pPr>
        <w:pStyle w:val="TOC1"/>
        <w:rPr>
          <w:rFonts w:asciiTheme="minorHAnsi" w:eastAsiaTheme="minorEastAsia" w:hAnsiTheme="minorHAnsi" w:cstheme="minorBidi"/>
          <w:bCs w:val="0"/>
          <w:sz w:val="22"/>
          <w:szCs w:val="22"/>
        </w:rPr>
      </w:pPr>
      <w:hyperlink w:anchor="_Toc58424811" w:history="1">
        <w:r w:rsidR="000D279D" w:rsidRPr="0083556C">
          <w:rPr>
            <w:rStyle w:val="Hyperlink"/>
          </w:rPr>
          <w:t>IV.  Analysis and Results</w:t>
        </w:r>
        <w:r w:rsidR="000D279D">
          <w:rPr>
            <w:webHidden/>
          </w:rPr>
          <w:tab/>
        </w:r>
        <w:r w:rsidR="000D279D">
          <w:rPr>
            <w:webHidden/>
          </w:rPr>
          <w:fldChar w:fldCharType="begin"/>
        </w:r>
        <w:r w:rsidR="000D279D">
          <w:rPr>
            <w:webHidden/>
          </w:rPr>
          <w:instrText xml:space="preserve"> PAGEREF _Toc58424811 \h </w:instrText>
        </w:r>
        <w:r w:rsidR="000D279D">
          <w:rPr>
            <w:webHidden/>
          </w:rPr>
        </w:r>
        <w:r w:rsidR="000D279D">
          <w:rPr>
            <w:webHidden/>
          </w:rPr>
          <w:fldChar w:fldCharType="separate"/>
        </w:r>
        <w:r w:rsidR="000D279D">
          <w:rPr>
            <w:webHidden/>
          </w:rPr>
          <w:t>46</w:t>
        </w:r>
        <w:r w:rsidR="000D279D">
          <w:rPr>
            <w:webHidden/>
          </w:rPr>
          <w:fldChar w:fldCharType="end"/>
        </w:r>
      </w:hyperlink>
    </w:p>
    <w:p w14:paraId="77B25C51" w14:textId="1C3930C2" w:rsidR="000D279D" w:rsidRDefault="00443F1F">
      <w:pPr>
        <w:pStyle w:val="TOC2"/>
        <w:rPr>
          <w:rFonts w:asciiTheme="minorHAnsi" w:eastAsiaTheme="minorEastAsia" w:hAnsiTheme="minorHAnsi" w:cstheme="minorBidi"/>
          <w:sz w:val="22"/>
          <w:szCs w:val="22"/>
        </w:rPr>
      </w:pPr>
      <w:hyperlink w:anchor="_Toc58424812" w:history="1">
        <w:r w:rsidR="000D279D" w:rsidRPr="0083556C">
          <w:rPr>
            <w:rStyle w:val="Hyperlink"/>
          </w:rPr>
          <w:t>4.1 Simulation Application</w:t>
        </w:r>
        <w:r w:rsidR="000D279D">
          <w:rPr>
            <w:webHidden/>
          </w:rPr>
          <w:tab/>
        </w:r>
        <w:r w:rsidR="000D279D">
          <w:rPr>
            <w:webHidden/>
          </w:rPr>
          <w:fldChar w:fldCharType="begin"/>
        </w:r>
        <w:r w:rsidR="000D279D">
          <w:rPr>
            <w:webHidden/>
          </w:rPr>
          <w:instrText xml:space="preserve"> PAGEREF _Toc58424812 \h </w:instrText>
        </w:r>
        <w:r w:rsidR="000D279D">
          <w:rPr>
            <w:webHidden/>
          </w:rPr>
        </w:r>
        <w:r w:rsidR="000D279D">
          <w:rPr>
            <w:webHidden/>
          </w:rPr>
          <w:fldChar w:fldCharType="separate"/>
        </w:r>
        <w:r w:rsidR="000D279D">
          <w:rPr>
            <w:webHidden/>
          </w:rPr>
          <w:t>47</w:t>
        </w:r>
        <w:r w:rsidR="000D279D">
          <w:rPr>
            <w:webHidden/>
          </w:rPr>
          <w:fldChar w:fldCharType="end"/>
        </w:r>
      </w:hyperlink>
    </w:p>
    <w:p w14:paraId="108C7F5F" w14:textId="6BA3E024" w:rsidR="000D279D" w:rsidRDefault="00443F1F">
      <w:pPr>
        <w:pStyle w:val="TOC2"/>
        <w:rPr>
          <w:rFonts w:asciiTheme="minorHAnsi" w:eastAsiaTheme="minorEastAsia" w:hAnsiTheme="minorHAnsi" w:cstheme="minorBidi"/>
          <w:sz w:val="22"/>
          <w:szCs w:val="22"/>
        </w:rPr>
      </w:pPr>
      <w:hyperlink w:anchor="_Toc58424813" w:history="1">
        <w:r w:rsidR="000D279D" w:rsidRPr="0083556C">
          <w:rPr>
            <w:rStyle w:val="Hyperlink"/>
          </w:rPr>
          <w:t>4.2 FDM Equivalency Verification</w:t>
        </w:r>
        <w:r w:rsidR="000D279D">
          <w:rPr>
            <w:webHidden/>
          </w:rPr>
          <w:tab/>
        </w:r>
        <w:r w:rsidR="000D279D">
          <w:rPr>
            <w:webHidden/>
          </w:rPr>
          <w:fldChar w:fldCharType="begin"/>
        </w:r>
        <w:r w:rsidR="000D279D">
          <w:rPr>
            <w:webHidden/>
          </w:rPr>
          <w:instrText xml:space="preserve"> PAGEREF _Toc58424813 \h </w:instrText>
        </w:r>
        <w:r w:rsidR="000D279D">
          <w:rPr>
            <w:webHidden/>
          </w:rPr>
        </w:r>
        <w:r w:rsidR="000D279D">
          <w:rPr>
            <w:webHidden/>
          </w:rPr>
          <w:fldChar w:fldCharType="separate"/>
        </w:r>
        <w:r w:rsidR="000D279D">
          <w:rPr>
            <w:webHidden/>
          </w:rPr>
          <w:t>47</w:t>
        </w:r>
        <w:r w:rsidR="000D279D">
          <w:rPr>
            <w:webHidden/>
          </w:rPr>
          <w:fldChar w:fldCharType="end"/>
        </w:r>
      </w:hyperlink>
    </w:p>
    <w:p w14:paraId="78FF215F" w14:textId="53CE3A48" w:rsidR="000D279D" w:rsidRDefault="00443F1F">
      <w:pPr>
        <w:pStyle w:val="TOC1"/>
        <w:rPr>
          <w:rFonts w:asciiTheme="minorHAnsi" w:eastAsiaTheme="minorEastAsia" w:hAnsiTheme="minorHAnsi" w:cstheme="minorBidi"/>
          <w:bCs w:val="0"/>
          <w:sz w:val="22"/>
          <w:szCs w:val="22"/>
        </w:rPr>
      </w:pPr>
      <w:hyperlink w:anchor="_Toc58424814" w:history="1">
        <w:r w:rsidR="000D279D" w:rsidRPr="0083556C">
          <w:rPr>
            <w:rStyle w:val="Hyperlink"/>
          </w:rPr>
          <w:t>V.  Conclusions and Recommendations</w:t>
        </w:r>
        <w:r w:rsidR="000D279D">
          <w:rPr>
            <w:webHidden/>
          </w:rPr>
          <w:tab/>
        </w:r>
        <w:r w:rsidR="000D279D">
          <w:rPr>
            <w:webHidden/>
          </w:rPr>
          <w:fldChar w:fldCharType="begin"/>
        </w:r>
        <w:r w:rsidR="000D279D">
          <w:rPr>
            <w:webHidden/>
          </w:rPr>
          <w:instrText xml:space="preserve"> PAGEREF _Toc58424814 \h </w:instrText>
        </w:r>
        <w:r w:rsidR="000D279D">
          <w:rPr>
            <w:webHidden/>
          </w:rPr>
        </w:r>
        <w:r w:rsidR="000D279D">
          <w:rPr>
            <w:webHidden/>
          </w:rPr>
          <w:fldChar w:fldCharType="separate"/>
        </w:r>
        <w:r w:rsidR="000D279D">
          <w:rPr>
            <w:webHidden/>
          </w:rPr>
          <w:t>49</w:t>
        </w:r>
        <w:r w:rsidR="000D279D">
          <w:rPr>
            <w:webHidden/>
          </w:rPr>
          <w:fldChar w:fldCharType="end"/>
        </w:r>
      </w:hyperlink>
    </w:p>
    <w:p w14:paraId="6EB02CC0" w14:textId="796AAD3E" w:rsidR="000D279D" w:rsidRDefault="00443F1F">
      <w:pPr>
        <w:pStyle w:val="TOC2"/>
        <w:rPr>
          <w:rFonts w:asciiTheme="minorHAnsi" w:eastAsiaTheme="minorEastAsia" w:hAnsiTheme="minorHAnsi" w:cstheme="minorBidi"/>
          <w:sz w:val="22"/>
          <w:szCs w:val="22"/>
        </w:rPr>
      </w:pPr>
      <w:hyperlink w:anchor="_Toc58424815" w:history="1">
        <w:r w:rsidR="000D279D" w:rsidRPr="0083556C">
          <w:rPr>
            <w:rStyle w:val="Hyperlink"/>
          </w:rPr>
          <w:t>5.1 Research Conclusions</w:t>
        </w:r>
        <w:r w:rsidR="000D279D">
          <w:rPr>
            <w:webHidden/>
          </w:rPr>
          <w:tab/>
        </w:r>
        <w:r w:rsidR="000D279D">
          <w:rPr>
            <w:webHidden/>
          </w:rPr>
          <w:fldChar w:fldCharType="begin"/>
        </w:r>
        <w:r w:rsidR="000D279D">
          <w:rPr>
            <w:webHidden/>
          </w:rPr>
          <w:instrText xml:space="preserve"> PAGEREF _Toc58424815 \h </w:instrText>
        </w:r>
        <w:r w:rsidR="000D279D">
          <w:rPr>
            <w:webHidden/>
          </w:rPr>
        </w:r>
        <w:r w:rsidR="000D279D">
          <w:rPr>
            <w:webHidden/>
          </w:rPr>
          <w:fldChar w:fldCharType="separate"/>
        </w:r>
        <w:r w:rsidR="000D279D">
          <w:rPr>
            <w:webHidden/>
          </w:rPr>
          <w:t>49</w:t>
        </w:r>
        <w:r w:rsidR="000D279D">
          <w:rPr>
            <w:webHidden/>
          </w:rPr>
          <w:fldChar w:fldCharType="end"/>
        </w:r>
      </w:hyperlink>
    </w:p>
    <w:p w14:paraId="77B1A9AC" w14:textId="0B4E21B3" w:rsidR="000D279D" w:rsidRDefault="00443F1F">
      <w:pPr>
        <w:pStyle w:val="TOC2"/>
        <w:rPr>
          <w:rFonts w:asciiTheme="minorHAnsi" w:eastAsiaTheme="minorEastAsia" w:hAnsiTheme="minorHAnsi" w:cstheme="minorBidi"/>
          <w:sz w:val="22"/>
          <w:szCs w:val="22"/>
        </w:rPr>
      </w:pPr>
      <w:hyperlink w:anchor="_Toc58424816" w:history="1">
        <w:r w:rsidR="000D279D" w:rsidRPr="0083556C">
          <w:rPr>
            <w:rStyle w:val="Hyperlink"/>
          </w:rPr>
          <w:t>5.2 Significance of Research</w:t>
        </w:r>
        <w:r w:rsidR="000D279D">
          <w:rPr>
            <w:webHidden/>
          </w:rPr>
          <w:tab/>
        </w:r>
        <w:r w:rsidR="000D279D">
          <w:rPr>
            <w:webHidden/>
          </w:rPr>
          <w:fldChar w:fldCharType="begin"/>
        </w:r>
        <w:r w:rsidR="000D279D">
          <w:rPr>
            <w:webHidden/>
          </w:rPr>
          <w:instrText xml:space="preserve"> PAGEREF _Toc58424816 \h </w:instrText>
        </w:r>
        <w:r w:rsidR="000D279D">
          <w:rPr>
            <w:webHidden/>
          </w:rPr>
        </w:r>
        <w:r w:rsidR="000D279D">
          <w:rPr>
            <w:webHidden/>
          </w:rPr>
          <w:fldChar w:fldCharType="separate"/>
        </w:r>
        <w:r w:rsidR="000D279D">
          <w:rPr>
            <w:webHidden/>
          </w:rPr>
          <w:t>50</w:t>
        </w:r>
        <w:r w:rsidR="000D279D">
          <w:rPr>
            <w:webHidden/>
          </w:rPr>
          <w:fldChar w:fldCharType="end"/>
        </w:r>
      </w:hyperlink>
    </w:p>
    <w:p w14:paraId="75C72949" w14:textId="448C9640" w:rsidR="000D279D" w:rsidRDefault="00443F1F">
      <w:pPr>
        <w:pStyle w:val="TOC2"/>
        <w:rPr>
          <w:rFonts w:asciiTheme="minorHAnsi" w:eastAsiaTheme="minorEastAsia" w:hAnsiTheme="minorHAnsi" w:cstheme="minorBidi"/>
          <w:sz w:val="22"/>
          <w:szCs w:val="22"/>
        </w:rPr>
      </w:pPr>
      <w:hyperlink w:anchor="_Toc58424817" w:history="1">
        <w:r w:rsidR="000D279D" w:rsidRPr="0083556C">
          <w:rPr>
            <w:rStyle w:val="Hyperlink"/>
          </w:rPr>
          <w:t>5.3 Recommendations for Future Research</w:t>
        </w:r>
        <w:r w:rsidR="000D279D">
          <w:rPr>
            <w:webHidden/>
          </w:rPr>
          <w:tab/>
        </w:r>
        <w:r w:rsidR="000D279D">
          <w:rPr>
            <w:webHidden/>
          </w:rPr>
          <w:fldChar w:fldCharType="begin"/>
        </w:r>
        <w:r w:rsidR="000D279D">
          <w:rPr>
            <w:webHidden/>
          </w:rPr>
          <w:instrText xml:space="preserve"> PAGEREF _Toc58424817 \h </w:instrText>
        </w:r>
        <w:r w:rsidR="000D279D">
          <w:rPr>
            <w:webHidden/>
          </w:rPr>
        </w:r>
        <w:r w:rsidR="000D279D">
          <w:rPr>
            <w:webHidden/>
          </w:rPr>
          <w:fldChar w:fldCharType="separate"/>
        </w:r>
        <w:r w:rsidR="000D279D">
          <w:rPr>
            <w:webHidden/>
          </w:rPr>
          <w:t>50</w:t>
        </w:r>
        <w:r w:rsidR="000D279D">
          <w:rPr>
            <w:webHidden/>
          </w:rPr>
          <w:fldChar w:fldCharType="end"/>
        </w:r>
      </w:hyperlink>
    </w:p>
    <w:p w14:paraId="7487D4D2" w14:textId="4C3C75D5" w:rsidR="000D279D" w:rsidRDefault="00443F1F">
      <w:pPr>
        <w:pStyle w:val="TOC2"/>
        <w:rPr>
          <w:rFonts w:asciiTheme="minorHAnsi" w:eastAsiaTheme="minorEastAsia" w:hAnsiTheme="minorHAnsi" w:cstheme="minorBidi"/>
          <w:sz w:val="22"/>
          <w:szCs w:val="22"/>
        </w:rPr>
      </w:pPr>
      <w:hyperlink w:anchor="_Toc58424818" w:history="1">
        <w:r w:rsidR="000D279D" w:rsidRPr="0083556C">
          <w:rPr>
            <w:rStyle w:val="Hyperlink"/>
          </w:rPr>
          <w:t>Summary</w:t>
        </w:r>
        <w:r w:rsidR="000D279D">
          <w:rPr>
            <w:webHidden/>
          </w:rPr>
          <w:tab/>
        </w:r>
        <w:r w:rsidR="000D279D">
          <w:rPr>
            <w:webHidden/>
          </w:rPr>
          <w:fldChar w:fldCharType="begin"/>
        </w:r>
        <w:r w:rsidR="000D279D">
          <w:rPr>
            <w:webHidden/>
          </w:rPr>
          <w:instrText xml:space="preserve"> PAGEREF _Toc58424818 \h </w:instrText>
        </w:r>
        <w:r w:rsidR="000D279D">
          <w:rPr>
            <w:webHidden/>
          </w:rPr>
        </w:r>
        <w:r w:rsidR="000D279D">
          <w:rPr>
            <w:webHidden/>
          </w:rPr>
          <w:fldChar w:fldCharType="separate"/>
        </w:r>
        <w:r w:rsidR="000D279D">
          <w:rPr>
            <w:webHidden/>
          </w:rPr>
          <w:t>50</w:t>
        </w:r>
        <w:r w:rsidR="000D279D">
          <w:rPr>
            <w:webHidden/>
          </w:rPr>
          <w:fldChar w:fldCharType="end"/>
        </w:r>
      </w:hyperlink>
    </w:p>
    <w:p w14:paraId="19FC6D82" w14:textId="4A7CB444" w:rsidR="000D279D" w:rsidRDefault="00443F1F">
      <w:pPr>
        <w:pStyle w:val="TOC1"/>
        <w:rPr>
          <w:rFonts w:asciiTheme="minorHAnsi" w:eastAsiaTheme="minorEastAsia" w:hAnsiTheme="minorHAnsi" w:cstheme="minorBidi"/>
          <w:bCs w:val="0"/>
          <w:sz w:val="22"/>
          <w:szCs w:val="22"/>
        </w:rPr>
      </w:pPr>
      <w:hyperlink w:anchor="_Toc58424819" w:history="1">
        <w:r w:rsidR="000D279D" w:rsidRPr="0083556C">
          <w:rPr>
            <w:rStyle w:val="Hyperlink"/>
          </w:rPr>
          <w:t>Appendix: Configuring FlightGear as a Visual System</w:t>
        </w:r>
        <w:r w:rsidR="000D279D">
          <w:rPr>
            <w:webHidden/>
          </w:rPr>
          <w:tab/>
        </w:r>
        <w:r w:rsidR="000D279D">
          <w:rPr>
            <w:webHidden/>
          </w:rPr>
          <w:fldChar w:fldCharType="begin"/>
        </w:r>
        <w:r w:rsidR="000D279D">
          <w:rPr>
            <w:webHidden/>
          </w:rPr>
          <w:instrText xml:space="preserve"> PAGEREF _Toc58424819 \h </w:instrText>
        </w:r>
        <w:r w:rsidR="000D279D">
          <w:rPr>
            <w:webHidden/>
          </w:rPr>
        </w:r>
        <w:r w:rsidR="000D279D">
          <w:rPr>
            <w:webHidden/>
          </w:rPr>
          <w:fldChar w:fldCharType="separate"/>
        </w:r>
        <w:r w:rsidR="000D279D">
          <w:rPr>
            <w:webHidden/>
          </w:rPr>
          <w:t>51</w:t>
        </w:r>
        <w:r w:rsidR="000D279D">
          <w:rPr>
            <w:webHidden/>
          </w:rPr>
          <w:fldChar w:fldCharType="end"/>
        </w:r>
      </w:hyperlink>
    </w:p>
    <w:p w14:paraId="0401D964" w14:textId="7282C476" w:rsidR="000D279D" w:rsidRDefault="00443F1F">
      <w:pPr>
        <w:pStyle w:val="TOC1"/>
        <w:rPr>
          <w:rFonts w:asciiTheme="minorHAnsi" w:eastAsiaTheme="minorEastAsia" w:hAnsiTheme="minorHAnsi" w:cstheme="minorBidi"/>
          <w:bCs w:val="0"/>
          <w:sz w:val="22"/>
          <w:szCs w:val="22"/>
        </w:rPr>
      </w:pPr>
      <w:hyperlink w:anchor="_Toc58424820" w:history="1">
        <w:r w:rsidR="000D279D" w:rsidRPr="0083556C">
          <w:rPr>
            <w:rStyle w:val="Hyperlink"/>
          </w:rPr>
          <w:t>Bibliography</w:t>
        </w:r>
        <w:r w:rsidR="000D279D">
          <w:rPr>
            <w:webHidden/>
          </w:rPr>
          <w:tab/>
        </w:r>
        <w:r w:rsidR="000D279D">
          <w:rPr>
            <w:webHidden/>
          </w:rPr>
          <w:fldChar w:fldCharType="begin"/>
        </w:r>
        <w:r w:rsidR="000D279D">
          <w:rPr>
            <w:webHidden/>
          </w:rPr>
          <w:instrText xml:space="preserve"> PAGEREF _Toc58424820 \h </w:instrText>
        </w:r>
        <w:r w:rsidR="000D279D">
          <w:rPr>
            <w:webHidden/>
          </w:rPr>
        </w:r>
        <w:r w:rsidR="000D279D">
          <w:rPr>
            <w:webHidden/>
          </w:rPr>
          <w:fldChar w:fldCharType="separate"/>
        </w:r>
        <w:r w:rsidR="000D279D">
          <w:rPr>
            <w:webHidden/>
          </w:rPr>
          <w:t>54</w:t>
        </w:r>
        <w:r w:rsidR="000D279D">
          <w:rPr>
            <w:webHidden/>
          </w:rPr>
          <w:fldChar w:fldCharType="end"/>
        </w:r>
      </w:hyperlink>
    </w:p>
    <w:p w14:paraId="55FD778A" w14:textId="435D3811" w:rsidR="000D279D" w:rsidRDefault="00443F1F">
      <w:pPr>
        <w:pStyle w:val="TOC1"/>
        <w:rPr>
          <w:rFonts w:asciiTheme="minorHAnsi" w:eastAsiaTheme="minorEastAsia" w:hAnsiTheme="minorHAnsi" w:cstheme="minorBidi"/>
          <w:bCs w:val="0"/>
          <w:sz w:val="22"/>
          <w:szCs w:val="22"/>
        </w:rPr>
      </w:pPr>
      <w:hyperlink w:anchor="_Toc58424821" w:history="1">
        <w:r w:rsidR="000D279D" w:rsidRPr="0083556C">
          <w:rPr>
            <w:rStyle w:val="Hyperlink"/>
          </w:rPr>
          <w:t>Acronyms</w:t>
        </w:r>
        <w:r w:rsidR="000D279D">
          <w:rPr>
            <w:webHidden/>
          </w:rPr>
          <w:tab/>
        </w:r>
        <w:r w:rsidR="000D279D">
          <w:rPr>
            <w:webHidden/>
          </w:rPr>
          <w:fldChar w:fldCharType="begin"/>
        </w:r>
        <w:r w:rsidR="000D279D">
          <w:rPr>
            <w:webHidden/>
          </w:rPr>
          <w:instrText xml:space="preserve"> PAGEREF _Toc58424821 \h </w:instrText>
        </w:r>
        <w:r w:rsidR="000D279D">
          <w:rPr>
            <w:webHidden/>
          </w:rPr>
        </w:r>
        <w:r w:rsidR="000D279D">
          <w:rPr>
            <w:webHidden/>
          </w:rPr>
          <w:fldChar w:fldCharType="separate"/>
        </w:r>
        <w:r w:rsidR="000D279D">
          <w:rPr>
            <w:webHidden/>
          </w:rPr>
          <w:t>57</w:t>
        </w:r>
        <w:r w:rsidR="000D279D">
          <w:rPr>
            <w:webHidden/>
          </w:rPr>
          <w:fldChar w:fldCharType="end"/>
        </w:r>
      </w:hyperlink>
    </w:p>
    <w:p w14:paraId="182256F0" w14:textId="7DD8B36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06F99806" w:rsidR="008D778C" w:rsidRDefault="008D778C" w:rsidP="008D778C"/>
    <w:p w14:paraId="3049D793" w14:textId="6EE9AA47" w:rsidR="00D31D3D" w:rsidRDefault="00D31D3D" w:rsidP="008D778C"/>
    <w:p w14:paraId="15365D4E" w14:textId="77777777" w:rsidR="00D31D3D" w:rsidRDefault="00D31D3D" w:rsidP="008D778C"/>
    <w:p w14:paraId="04539C68" w14:textId="7777777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8424789"/>
      <w:r>
        <w:lastRenderedPageBreak/>
        <w:t>List of Figures</w:t>
      </w:r>
      <w:bookmarkEnd w:id="25"/>
    </w:p>
    <w:p w14:paraId="20561D0E" w14:textId="4725F30E" w:rsidR="008908B0"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8436439" w:history="1">
        <w:r w:rsidR="008908B0" w:rsidRPr="00173880">
          <w:rPr>
            <w:rStyle w:val="Hyperlink"/>
            <w:noProof/>
          </w:rPr>
          <w:t>Figure 1: Forces Visualized</w:t>
        </w:r>
        <w:r w:rsidR="008908B0">
          <w:rPr>
            <w:noProof/>
            <w:webHidden/>
          </w:rPr>
          <w:tab/>
        </w:r>
        <w:r w:rsidR="008908B0">
          <w:rPr>
            <w:noProof/>
            <w:webHidden/>
          </w:rPr>
          <w:fldChar w:fldCharType="begin"/>
        </w:r>
        <w:r w:rsidR="008908B0">
          <w:rPr>
            <w:noProof/>
            <w:webHidden/>
          </w:rPr>
          <w:instrText xml:space="preserve"> PAGEREF _Toc58436439 \h </w:instrText>
        </w:r>
        <w:r w:rsidR="008908B0">
          <w:rPr>
            <w:noProof/>
            <w:webHidden/>
          </w:rPr>
        </w:r>
        <w:r w:rsidR="008908B0">
          <w:rPr>
            <w:noProof/>
            <w:webHidden/>
          </w:rPr>
          <w:fldChar w:fldCharType="separate"/>
        </w:r>
        <w:r w:rsidR="008908B0">
          <w:rPr>
            <w:noProof/>
            <w:webHidden/>
          </w:rPr>
          <w:t>15</w:t>
        </w:r>
        <w:r w:rsidR="008908B0">
          <w:rPr>
            <w:noProof/>
            <w:webHidden/>
          </w:rPr>
          <w:fldChar w:fldCharType="end"/>
        </w:r>
      </w:hyperlink>
    </w:p>
    <w:p w14:paraId="22A56453" w14:textId="355A6D57" w:rsidR="008908B0" w:rsidRDefault="00443F1F">
      <w:pPr>
        <w:pStyle w:val="TableofFigures"/>
        <w:tabs>
          <w:tab w:val="right" w:leader="dot" w:pos="8630"/>
        </w:tabs>
        <w:rPr>
          <w:rFonts w:asciiTheme="minorHAnsi" w:eastAsiaTheme="minorEastAsia" w:hAnsiTheme="minorHAnsi" w:cstheme="minorBidi"/>
          <w:noProof/>
          <w:sz w:val="22"/>
          <w:szCs w:val="22"/>
        </w:rPr>
      </w:pPr>
      <w:hyperlink w:anchor="_Toc58436440" w:history="1">
        <w:r w:rsidR="008908B0" w:rsidRPr="00173880">
          <w:rPr>
            <w:rStyle w:val="Hyperlink"/>
            <w:noProof/>
          </w:rPr>
          <w:t>Figure 2: Airplane Components</w:t>
        </w:r>
        <w:r w:rsidR="008908B0">
          <w:rPr>
            <w:noProof/>
            <w:webHidden/>
          </w:rPr>
          <w:tab/>
        </w:r>
        <w:r w:rsidR="008908B0">
          <w:rPr>
            <w:noProof/>
            <w:webHidden/>
          </w:rPr>
          <w:fldChar w:fldCharType="begin"/>
        </w:r>
        <w:r w:rsidR="008908B0">
          <w:rPr>
            <w:noProof/>
            <w:webHidden/>
          </w:rPr>
          <w:instrText xml:space="preserve"> PAGEREF _Toc58436440 \h </w:instrText>
        </w:r>
        <w:r w:rsidR="008908B0">
          <w:rPr>
            <w:noProof/>
            <w:webHidden/>
          </w:rPr>
        </w:r>
        <w:r w:rsidR="008908B0">
          <w:rPr>
            <w:noProof/>
            <w:webHidden/>
          </w:rPr>
          <w:fldChar w:fldCharType="separate"/>
        </w:r>
        <w:r w:rsidR="008908B0">
          <w:rPr>
            <w:noProof/>
            <w:webHidden/>
          </w:rPr>
          <w:t>16</w:t>
        </w:r>
        <w:r w:rsidR="008908B0">
          <w:rPr>
            <w:noProof/>
            <w:webHidden/>
          </w:rPr>
          <w:fldChar w:fldCharType="end"/>
        </w:r>
      </w:hyperlink>
    </w:p>
    <w:p w14:paraId="3E068D82" w14:textId="42F6FA1F" w:rsidR="008908B0" w:rsidRDefault="00443F1F">
      <w:pPr>
        <w:pStyle w:val="TableofFigures"/>
        <w:tabs>
          <w:tab w:val="right" w:leader="dot" w:pos="8630"/>
        </w:tabs>
        <w:rPr>
          <w:rFonts w:asciiTheme="minorHAnsi" w:eastAsiaTheme="minorEastAsia" w:hAnsiTheme="minorHAnsi" w:cstheme="minorBidi"/>
          <w:noProof/>
          <w:sz w:val="22"/>
          <w:szCs w:val="22"/>
        </w:rPr>
      </w:pPr>
      <w:hyperlink w:anchor="_Toc58436441" w:history="1">
        <w:r w:rsidR="008908B0" w:rsidRPr="00173880">
          <w:rPr>
            <w:rStyle w:val="Hyperlink"/>
            <w:noProof/>
          </w:rPr>
          <w:t>Figure 3: Airfoil Cross-section</w:t>
        </w:r>
        <w:r w:rsidR="008908B0">
          <w:rPr>
            <w:noProof/>
            <w:webHidden/>
          </w:rPr>
          <w:tab/>
        </w:r>
        <w:r w:rsidR="008908B0">
          <w:rPr>
            <w:noProof/>
            <w:webHidden/>
          </w:rPr>
          <w:fldChar w:fldCharType="begin"/>
        </w:r>
        <w:r w:rsidR="008908B0">
          <w:rPr>
            <w:noProof/>
            <w:webHidden/>
          </w:rPr>
          <w:instrText xml:space="preserve"> PAGEREF _Toc58436441 \h </w:instrText>
        </w:r>
        <w:r w:rsidR="008908B0">
          <w:rPr>
            <w:noProof/>
            <w:webHidden/>
          </w:rPr>
        </w:r>
        <w:r w:rsidR="008908B0">
          <w:rPr>
            <w:noProof/>
            <w:webHidden/>
          </w:rPr>
          <w:fldChar w:fldCharType="separate"/>
        </w:r>
        <w:r w:rsidR="008908B0">
          <w:rPr>
            <w:noProof/>
            <w:webHidden/>
          </w:rPr>
          <w:t>17</w:t>
        </w:r>
        <w:r w:rsidR="008908B0">
          <w:rPr>
            <w:noProof/>
            <w:webHidden/>
          </w:rPr>
          <w:fldChar w:fldCharType="end"/>
        </w:r>
      </w:hyperlink>
    </w:p>
    <w:p w14:paraId="1C6F8766" w14:textId="02E102B1" w:rsidR="008908B0" w:rsidRDefault="00443F1F">
      <w:pPr>
        <w:pStyle w:val="TableofFigures"/>
        <w:tabs>
          <w:tab w:val="right" w:leader="dot" w:pos="8630"/>
        </w:tabs>
        <w:rPr>
          <w:rFonts w:asciiTheme="minorHAnsi" w:eastAsiaTheme="minorEastAsia" w:hAnsiTheme="minorHAnsi" w:cstheme="minorBidi"/>
          <w:noProof/>
          <w:sz w:val="22"/>
          <w:szCs w:val="22"/>
        </w:rPr>
      </w:pPr>
      <w:hyperlink w:anchor="_Toc58436442" w:history="1">
        <w:r w:rsidR="008908B0" w:rsidRPr="00173880">
          <w:rPr>
            <w:rStyle w:val="Hyperlink"/>
            <w:noProof/>
          </w:rPr>
          <w:t>Figure 4: Airplane Axes of Rotation</w:t>
        </w:r>
        <w:r w:rsidR="008908B0">
          <w:rPr>
            <w:noProof/>
            <w:webHidden/>
          </w:rPr>
          <w:tab/>
        </w:r>
        <w:r w:rsidR="008908B0">
          <w:rPr>
            <w:noProof/>
            <w:webHidden/>
          </w:rPr>
          <w:fldChar w:fldCharType="begin"/>
        </w:r>
        <w:r w:rsidR="008908B0">
          <w:rPr>
            <w:noProof/>
            <w:webHidden/>
          </w:rPr>
          <w:instrText xml:space="preserve"> PAGEREF _Toc58436442 \h </w:instrText>
        </w:r>
        <w:r w:rsidR="008908B0">
          <w:rPr>
            <w:noProof/>
            <w:webHidden/>
          </w:rPr>
        </w:r>
        <w:r w:rsidR="008908B0">
          <w:rPr>
            <w:noProof/>
            <w:webHidden/>
          </w:rPr>
          <w:fldChar w:fldCharType="separate"/>
        </w:r>
        <w:r w:rsidR="008908B0">
          <w:rPr>
            <w:noProof/>
            <w:webHidden/>
          </w:rPr>
          <w:t>18</w:t>
        </w:r>
        <w:r w:rsidR="008908B0">
          <w:rPr>
            <w:noProof/>
            <w:webHidden/>
          </w:rPr>
          <w:fldChar w:fldCharType="end"/>
        </w:r>
      </w:hyperlink>
    </w:p>
    <w:p w14:paraId="7DAA1F5B" w14:textId="41F4E76B" w:rsidR="008908B0" w:rsidRDefault="00443F1F">
      <w:pPr>
        <w:pStyle w:val="TableofFigures"/>
        <w:tabs>
          <w:tab w:val="right" w:leader="dot" w:pos="8630"/>
        </w:tabs>
        <w:rPr>
          <w:rFonts w:asciiTheme="minorHAnsi" w:eastAsiaTheme="minorEastAsia" w:hAnsiTheme="minorHAnsi" w:cstheme="minorBidi"/>
          <w:noProof/>
          <w:sz w:val="22"/>
          <w:szCs w:val="22"/>
        </w:rPr>
      </w:pPr>
      <w:hyperlink w:anchor="_Toc58436443" w:history="1">
        <w:r w:rsidR="008908B0" w:rsidRPr="00173880">
          <w:rPr>
            <w:rStyle w:val="Hyperlink"/>
            <w:noProof/>
          </w:rPr>
          <w:t>Figure 5: Earth Space and Body Space Visualized</w:t>
        </w:r>
        <w:r w:rsidR="008908B0">
          <w:rPr>
            <w:noProof/>
            <w:webHidden/>
          </w:rPr>
          <w:tab/>
        </w:r>
        <w:r w:rsidR="008908B0">
          <w:rPr>
            <w:noProof/>
            <w:webHidden/>
          </w:rPr>
          <w:fldChar w:fldCharType="begin"/>
        </w:r>
        <w:r w:rsidR="008908B0">
          <w:rPr>
            <w:noProof/>
            <w:webHidden/>
          </w:rPr>
          <w:instrText xml:space="preserve"> PAGEREF _Toc58436443 \h </w:instrText>
        </w:r>
        <w:r w:rsidR="008908B0">
          <w:rPr>
            <w:noProof/>
            <w:webHidden/>
          </w:rPr>
        </w:r>
        <w:r w:rsidR="008908B0">
          <w:rPr>
            <w:noProof/>
            <w:webHidden/>
          </w:rPr>
          <w:fldChar w:fldCharType="separate"/>
        </w:r>
        <w:r w:rsidR="008908B0">
          <w:rPr>
            <w:noProof/>
            <w:webHidden/>
          </w:rPr>
          <w:t>19</w:t>
        </w:r>
        <w:r w:rsidR="008908B0">
          <w:rPr>
            <w:noProof/>
            <w:webHidden/>
          </w:rPr>
          <w:fldChar w:fldCharType="end"/>
        </w:r>
      </w:hyperlink>
    </w:p>
    <w:p w14:paraId="0281D4F5" w14:textId="401A243F" w:rsidR="008908B0" w:rsidRDefault="00443F1F">
      <w:pPr>
        <w:pStyle w:val="TableofFigures"/>
        <w:tabs>
          <w:tab w:val="right" w:leader="dot" w:pos="8630"/>
        </w:tabs>
        <w:rPr>
          <w:rFonts w:asciiTheme="minorHAnsi" w:eastAsiaTheme="minorEastAsia" w:hAnsiTheme="minorHAnsi" w:cstheme="minorBidi"/>
          <w:noProof/>
          <w:sz w:val="22"/>
          <w:szCs w:val="22"/>
        </w:rPr>
      </w:pPr>
      <w:hyperlink w:anchor="_Toc58436444" w:history="1">
        <w:r w:rsidR="008908B0" w:rsidRPr="00173880">
          <w:rPr>
            <w:rStyle w:val="Hyperlink"/>
            <w:noProof/>
          </w:rPr>
          <w:t>Figure 6: Lift Coefficient vs Angle of Attack</w:t>
        </w:r>
        <w:r w:rsidR="008908B0">
          <w:rPr>
            <w:noProof/>
            <w:webHidden/>
          </w:rPr>
          <w:tab/>
        </w:r>
        <w:r w:rsidR="008908B0">
          <w:rPr>
            <w:noProof/>
            <w:webHidden/>
          </w:rPr>
          <w:fldChar w:fldCharType="begin"/>
        </w:r>
        <w:r w:rsidR="008908B0">
          <w:rPr>
            <w:noProof/>
            <w:webHidden/>
          </w:rPr>
          <w:instrText xml:space="preserve"> PAGEREF _Toc58436444 \h </w:instrText>
        </w:r>
        <w:r w:rsidR="008908B0">
          <w:rPr>
            <w:noProof/>
            <w:webHidden/>
          </w:rPr>
        </w:r>
        <w:r w:rsidR="008908B0">
          <w:rPr>
            <w:noProof/>
            <w:webHidden/>
          </w:rPr>
          <w:fldChar w:fldCharType="separate"/>
        </w:r>
        <w:r w:rsidR="008908B0">
          <w:rPr>
            <w:noProof/>
            <w:webHidden/>
          </w:rPr>
          <w:t>21</w:t>
        </w:r>
        <w:r w:rsidR="008908B0">
          <w:rPr>
            <w:noProof/>
            <w:webHidden/>
          </w:rPr>
          <w:fldChar w:fldCharType="end"/>
        </w:r>
      </w:hyperlink>
    </w:p>
    <w:p w14:paraId="49D367E3" w14:textId="1AA3DC44" w:rsidR="008908B0" w:rsidRDefault="00443F1F">
      <w:pPr>
        <w:pStyle w:val="TableofFigures"/>
        <w:tabs>
          <w:tab w:val="right" w:leader="dot" w:pos="8630"/>
        </w:tabs>
        <w:rPr>
          <w:rFonts w:asciiTheme="minorHAnsi" w:eastAsiaTheme="minorEastAsia" w:hAnsiTheme="minorHAnsi" w:cstheme="minorBidi"/>
          <w:noProof/>
          <w:sz w:val="22"/>
          <w:szCs w:val="22"/>
        </w:rPr>
      </w:pPr>
      <w:hyperlink w:anchor="_Toc58436445" w:history="1">
        <w:r w:rsidR="008908B0" w:rsidRPr="00173880">
          <w:rPr>
            <w:rStyle w:val="Hyperlink"/>
            <w:noProof/>
          </w:rPr>
          <w:t>Figure 7: Entity Component System Visualized</w:t>
        </w:r>
        <w:r w:rsidR="008908B0">
          <w:rPr>
            <w:noProof/>
            <w:webHidden/>
          </w:rPr>
          <w:tab/>
        </w:r>
        <w:r w:rsidR="008908B0">
          <w:rPr>
            <w:noProof/>
            <w:webHidden/>
          </w:rPr>
          <w:fldChar w:fldCharType="begin"/>
        </w:r>
        <w:r w:rsidR="008908B0">
          <w:rPr>
            <w:noProof/>
            <w:webHidden/>
          </w:rPr>
          <w:instrText xml:space="preserve"> PAGEREF _Toc58436445 \h </w:instrText>
        </w:r>
        <w:r w:rsidR="008908B0">
          <w:rPr>
            <w:noProof/>
            <w:webHidden/>
          </w:rPr>
        </w:r>
        <w:r w:rsidR="008908B0">
          <w:rPr>
            <w:noProof/>
            <w:webHidden/>
          </w:rPr>
          <w:fldChar w:fldCharType="separate"/>
        </w:r>
        <w:r w:rsidR="008908B0">
          <w:rPr>
            <w:noProof/>
            <w:webHidden/>
          </w:rPr>
          <w:t>27</w:t>
        </w:r>
        <w:r w:rsidR="008908B0">
          <w:rPr>
            <w:noProof/>
            <w:webHidden/>
          </w:rPr>
          <w:fldChar w:fldCharType="end"/>
        </w:r>
      </w:hyperlink>
    </w:p>
    <w:p w14:paraId="68206EAA" w14:textId="6ABAEE55"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0C8D9108" w:rsidR="008D778C" w:rsidRDefault="008D778C" w:rsidP="008D778C"/>
    <w:p w14:paraId="2E019A5A" w14:textId="66A54B42" w:rsidR="00D31D3D" w:rsidRDefault="00D31D3D" w:rsidP="008D778C"/>
    <w:p w14:paraId="6E451A43" w14:textId="5EED611B" w:rsidR="00D31D3D" w:rsidRDefault="00D31D3D" w:rsidP="008D778C"/>
    <w:p w14:paraId="53B340C5" w14:textId="6CE7FDD1" w:rsidR="00D31D3D" w:rsidRDefault="00D31D3D" w:rsidP="008D778C"/>
    <w:p w14:paraId="1B013BF5" w14:textId="68F1D64F" w:rsidR="00D31D3D" w:rsidRDefault="00D31D3D" w:rsidP="008D778C"/>
    <w:p w14:paraId="20B77F06" w14:textId="4DB6BF34" w:rsidR="00D31D3D" w:rsidRDefault="00D31D3D" w:rsidP="008D778C"/>
    <w:p w14:paraId="76D20721" w14:textId="419533DE" w:rsidR="00D31D3D" w:rsidRDefault="00D31D3D" w:rsidP="008D778C"/>
    <w:p w14:paraId="15DCE2DD" w14:textId="77777777" w:rsidR="00D31D3D" w:rsidRPr="00BF1A25" w:rsidRDefault="00D31D3D" w:rsidP="00D31D3D">
      <w:pPr>
        <w:pStyle w:val="Heading1"/>
        <w:rPr>
          <w:sz w:val="20"/>
        </w:rPr>
      </w:pPr>
      <w:bookmarkStart w:id="26" w:name="_Toc235956763"/>
      <w:bookmarkStart w:id="27" w:name="_Toc58424790"/>
      <w:r w:rsidRPr="00BF1A25">
        <w:t>List of Tables</w:t>
      </w:r>
      <w:bookmarkEnd w:id="26"/>
      <w:bookmarkEnd w:id="27"/>
    </w:p>
    <w:p w14:paraId="2800C3F0" w14:textId="6660510C" w:rsidR="00005C2C"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8002147" w:history="1">
        <w:r w:rsidR="00005C2C" w:rsidRPr="001D6AA1">
          <w:rPr>
            <w:rStyle w:val="Hyperlink"/>
            <w:noProof/>
          </w:rPr>
          <w:t>Table 1: Flight Control Instructions for Test One</w:t>
        </w:r>
        <w:r w:rsidR="00005C2C">
          <w:rPr>
            <w:noProof/>
            <w:webHidden/>
          </w:rPr>
          <w:tab/>
        </w:r>
        <w:r w:rsidR="00005C2C">
          <w:rPr>
            <w:noProof/>
            <w:webHidden/>
          </w:rPr>
          <w:fldChar w:fldCharType="begin"/>
        </w:r>
        <w:r w:rsidR="00005C2C">
          <w:rPr>
            <w:noProof/>
            <w:webHidden/>
          </w:rPr>
          <w:instrText xml:space="preserve"> PAGEREF _Toc58002147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40698FC0" w14:textId="66820273"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48" w:history="1">
        <w:r w:rsidR="00005C2C" w:rsidRPr="001D6AA1">
          <w:rPr>
            <w:rStyle w:val="Hyperlink"/>
            <w:noProof/>
          </w:rPr>
          <w:t>Table 2: Flight Control Instructions for Test Two</w:t>
        </w:r>
        <w:r w:rsidR="00005C2C">
          <w:rPr>
            <w:noProof/>
            <w:webHidden/>
          </w:rPr>
          <w:tab/>
        </w:r>
        <w:r w:rsidR="00005C2C">
          <w:rPr>
            <w:noProof/>
            <w:webHidden/>
          </w:rPr>
          <w:fldChar w:fldCharType="begin"/>
        </w:r>
        <w:r w:rsidR="00005C2C">
          <w:rPr>
            <w:noProof/>
            <w:webHidden/>
          </w:rPr>
          <w:instrText xml:space="preserve"> PAGEREF _Toc58002148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2CBC901E" w14:textId="5A4D6668"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49" w:history="1">
        <w:r w:rsidR="00005C2C" w:rsidRPr="001D6AA1">
          <w:rPr>
            <w:rStyle w:val="Hyperlink"/>
            <w:noProof/>
          </w:rPr>
          <w:t>Table 3: Flight Control Instructions for Test Three</w:t>
        </w:r>
        <w:r w:rsidR="00005C2C">
          <w:rPr>
            <w:noProof/>
            <w:webHidden/>
          </w:rPr>
          <w:tab/>
        </w:r>
        <w:r w:rsidR="00005C2C">
          <w:rPr>
            <w:noProof/>
            <w:webHidden/>
          </w:rPr>
          <w:fldChar w:fldCharType="begin"/>
        </w:r>
        <w:r w:rsidR="00005C2C">
          <w:rPr>
            <w:noProof/>
            <w:webHidden/>
          </w:rPr>
          <w:instrText xml:space="preserve"> PAGEREF _Toc58002149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58F1A0CB" w14:textId="5A7A9572"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0" w:history="1">
        <w:r w:rsidR="00005C2C" w:rsidRPr="001D6AA1">
          <w:rPr>
            <w:rStyle w:val="Hyperlink"/>
            <w:noProof/>
          </w:rPr>
          <w:t>Table 4: Flight Control Instructions for Test Four</w:t>
        </w:r>
        <w:r w:rsidR="00005C2C">
          <w:rPr>
            <w:noProof/>
            <w:webHidden/>
          </w:rPr>
          <w:tab/>
        </w:r>
        <w:r w:rsidR="00005C2C">
          <w:rPr>
            <w:noProof/>
            <w:webHidden/>
          </w:rPr>
          <w:fldChar w:fldCharType="begin"/>
        </w:r>
        <w:r w:rsidR="00005C2C">
          <w:rPr>
            <w:noProof/>
            <w:webHidden/>
          </w:rPr>
          <w:instrText xml:space="preserve"> PAGEREF _Toc58002150 \h </w:instrText>
        </w:r>
        <w:r w:rsidR="00005C2C">
          <w:rPr>
            <w:noProof/>
            <w:webHidden/>
          </w:rPr>
        </w:r>
        <w:r w:rsidR="00005C2C">
          <w:rPr>
            <w:noProof/>
            <w:webHidden/>
          </w:rPr>
          <w:fldChar w:fldCharType="separate"/>
        </w:r>
        <w:r w:rsidR="00005C2C">
          <w:rPr>
            <w:noProof/>
            <w:webHidden/>
          </w:rPr>
          <w:t>44</w:t>
        </w:r>
        <w:r w:rsidR="00005C2C">
          <w:rPr>
            <w:noProof/>
            <w:webHidden/>
          </w:rPr>
          <w:fldChar w:fldCharType="end"/>
        </w:r>
      </w:hyperlink>
    </w:p>
    <w:p w14:paraId="48B27A0A" w14:textId="32FF7869"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1" w:history="1">
        <w:r w:rsidR="00005C2C" w:rsidRPr="001D6AA1">
          <w:rPr>
            <w:rStyle w:val="Hyperlink"/>
            <w:noProof/>
          </w:rPr>
          <w:t>Table 5: Flight Control Instructions for Test Five</w:t>
        </w:r>
        <w:r w:rsidR="00005C2C">
          <w:rPr>
            <w:noProof/>
            <w:webHidden/>
          </w:rPr>
          <w:tab/>
        </w:r>
        <w:r w:rsidR="00005C2C">
          <w:rPr>
            <w:noProof/>
            <w:webHidden/>
          </w:rPr>
          <w:fldChar w:fldCharType="begin"/>
        </w:r>
        <w:r w:rsidR="00005C2C">
          <w:rPr>
            <w:noProof/>
            <w:webHidden/>
          </w:rPr>
          <w:instrText xml:space="preserve"> PAGEREF _Toc58002151 \h </w:instrText>
        </w:r>
        <w:r w:rsidR="00005C2C">
          <w:rPr>
            <w:noProof/>
            <w:webHidden/>
          </w:rPr>
        </w:r>
        <w:r w:rsidR="00005C2C">
          <w:rPr>
            <w:noProof/>
            <w:webHidden/>
          </w:rPr>
          <w:fldChar w:fldCharType="separate"/>
        </w:r>
        <w:r w:rsidR="00005C2C">
          <w:rPr>
            <w:noProof/>
            <w:webHidden/>
          </w:rPr>
          <w:t>44</w:t>
        </w:r>
        <w:r w:rsidR="00005C2C">
          <w:rPr>
            <w:noProof/>
            <w:webHidden/>
          </w:rPr>
          <w:fldChar w:fldCharType="end"/>
        </w:r>
      </w:hyperlink>
    </w:p>
    <w:p w14:paraId="0200B9DD" w14:textId="0B41585F"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2" w:history="1">
        <w:r w:rsidR="00005C2C" w:rsidRPr="001D6AA1">
          <w:rPr>
            <w:rStyle w:val="Hyperlink"/>
            <w:noProof/>
          </w:rPr>
          <w:t>Table 6: Flight Control Instructions for Test Six</w:t>
        </w:r>
        <w:r w:rsidR="00005C2C">
          <w:rPr>
            <w:noProof/>
            <w:webHidden/>
          </w:rPr>
          <w:tab/>
        </w:r>
        <w:r w:rsidR="00005C2C">
          <w:rPr>
            <w:noProof/>
            <w:webHidden/>
          </w:rPr>
          <w:fldChar w:fldCharType="begin"/>
        </w:r>
        <w:r w:rsidR="00005C2C">
          <w:rPr>
            <w:noProof/>
            <w:webHidden/>
          </w:rPr>
          <w:instrText xml:space="preserve"> PAGEREF _Toc58002152 \h </w:instrText>
        </w:r>
        <w:r w:rsidR="00005C2C">
          <w:rPr>
            <w:noProof/>
            <w:webHidden/>
          </w:rPr>
        </w:r>
        <w:r w:rsidR="00005C2C">
          <w:rPr>
            <w:noProof/>
            <w:webHidden/>
          </w:rPr>
          <w:fldChar w:fldCharType="separate"/>
        </w:r>
        <w:r w:rsidR="00005C2C">
          <w:rPr>
            <w:noProof/>
            <w:webHidden/>
          </w:rPr>
          <w:t>44</w:t>
        </w:r>
        <w:r w:rsidR="00005C2C">
          <w:rPr>
            <w:noProof/>
            <w:webHidden/>
          </w:rPr>
          <w:fldChar w:fldCharType="end"/>
        </w:r>
      </w:hyperlink>
    </w:p>
    <w:p w14:paraId="70E6F9CC" w14:textId="2B16E5B1"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3" w:history="1">
        <w:r w:rsidR="00005C2C" w:rsidRPr="001D6AA1">
          <w:rPr>
            <w:rStyle w:val="Hyperlink"/>
            <w:noProof/>
          </w:rPr>
          <w:t>Table 7: Numerical Results for Test One</w:t>
        </w:r>
        <w:r w:rsidR="00005C2C">
          <w:rPr>
            <w:noProof/>
            <w:webHidden/>
          </w:rPr>
          <w:tab/>
        </w:r>
        <w:r w:rsidR="00005C2C">
          <w:rPr>
            <w:noProof/>
            <w:webHidden/>
          </w:rPr>
          <w:fldChar w:fldCharType="begin"/>
        </w:r>
        <w:r w:rsidR="00005C2C">
          <w:rPr>
            <w:noProof/>
            <w:webHidden/>
          </w:rPr>
          <w:instrText xml:space="preserve"> PAGEREF _Toc58002153 \h </w:instrText>
        </w:r>
        <w:r w:rsidR="00005C2C">
          <w:rPr>
            <w:noProof/>
            <w:webHidden/>
          </w:rPr>
        </w:r>
        <w:r w:rsidR="00005C2C">
          <w:rPr>
            <w:noProof/>
            <w:webHidden/>
          </w:rPr>
          <w:fldChar w:fldCharType="separate"/>
        </w:r>
        <w:r w:rsidR="00005C2C">
          <w:rPr>
            <w:noProof/>
            <w:webHidden/>
          </w:rPr>
          <w:t>45</w:t>
        </w:r>
        <w:r w:rsidR="00005C2C">
          <w:rPr>
            <w:noProof/>
            <w:webHidden/>
          </w:rPr>
          <w:fldChar w:fldCharType="end"/>
        </w:r>
      </w:hyperlink>
    </w:p>
    <w:p w14:paraId="6809EEE3" w14:textId="78E3F2D9"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4" w:history="1">
        <w:r w:rsidR="00005C2C" w:rsidRPr="001D6AA1">
          <w:rPr>
            <w:rStyle w:val="Hyperlink"/>
            <w:noProof/>
          </w:rPr>
          <w:t>Table 8: Numerical Results for Test Two</w:t>
        </w:r>
        <w:r w:rsidR="00005C2C">
          <w:rPr>
            <w:noProof/>
            <w:webHidden/>
          </w:rPr>
          <w:tab/>
        </w:r>
        <w:r w:rsidR="00005C2C">
          <w:rPr>
            <w:noProof/>
            <w:webHidden/>
          </w:rPr>
          <w:fldChar w:fldCharType="begin"/>
        </w:r>
        <w:r w:rsidR="00005C2C">
          <w:rPr>
            <w:noProof/>
            <w:webHidden/>
          </w:rPr>
          <w:instrText xml:space="preserve"> PAGEREF _Toc58002154 \h </w:instrText>
        </w:r>
        <w:r w:rsidR="00005C2C">
          <w:rPr>
            <w:noProof/>
            <w:webHidden/>
          </w:rPr>
        </w:r>
        <w:r w:rsidR="00005C2C">
          <w:rPr>
            <w:noProof/>
            <w:webHidden/>
          </w:rPr>
          <w:fldChar w:fldCharType="separate"/>
        </w:r>
        <w:r w:rsidR="00005C2C">
          <w:rPr>
            <w:noProof/>
            <w:webHidden/>
          </w:rPr>
          <w:t>45</w:t>
        </w:r>
        <w:r w:rsidR="00005C2C">
          <w:rPr>
            <w:noProof/>
            <w:webHidden/>
          </w:rPr>
          <w:fldChar w:fldCharType="end"/>
        </w:r>
      </w:hyperlink>
    </w:p>
    <w:p w14:paraId="601E5AE5" w14:textId="19B92162"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5" w:history="1">
        <w:r w:rsidR="00005C2C" w:rsidRPr="001D6AA1">
          <w:rPr>
            <w:rStyle w:val="Hyperlink"/>
            <w:noProof/>
          </w:rPr>
          <w:t>Table 9: Numerical Results for Test Three</w:t>
        </w:r>
        <w:r w:rsidR="00005C2C">
          <w:rPr>
            <w:noProof/>
            <w:webHidden/>
          </w:rPr>
          <w:tab/>
        </w:r>
        <w:r w:rsidR="00005C2C">
          <w:rPr>
            <w:noProof/>
            <w:webHidden/>
          </w:rPr>
          <w:fldChar w:fldCharType="begin"/>
        </w:r>
        <w:r w:rsidR="00005C2C">
          <w:rPr>
            <w:noProof/>
            <w:webHidden/>
          </w:rPr>
          <w:instrText xml:space="preserve"> PAGEREF _Toc58002155 \h </w:instrText>
        </w:r>
        <w:r w:rsidR="00005C2C">
          <w:rPr>
            <w:noProof/>
            <w:webHidden/>
          </w:rPr>
        </w:r>
        <w:r w:rsidR="00005C2C">
          <w:rPr>
            <w:noProof/>
            <w:webHidden/>
          </w:rPr>
          <w:fldChar w:fldCharType="separate"/>
        </w:r>
        <w:r w:rsidR="00005C2C">
          <w:rPr>
            <w:noProof/>
            <w:webHidden/>
          </w:rPr>
          <w:t>46</w:t>
        </w:r>
        <w:r w:rsidR="00005C2C">
          <w:rPr>
            <w:noProof/>
            <w:webHidden/>
          </w:rPr>
          <w:fldChar w:fldCharType="end"/>
        </w:r>
      </w:hyperlink>
    </w:p>
    <w:p w14:paraId="0791FAA2" w14:textId="71212AD1"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6" w:history="1">
        <w:r w:rsidR="00005C2C" w:rsidRPr="001D6AA1">
          <w:rPr>
            <w:rStyle w:val="Hyperlink"/>
            <w:noProof/>
          </w:rPr>
          <w:t>Table 10: Numerical Results for Test Four</w:t>
        </w:r>
        <w:r w:rsidR="00005C2C">
          <w:rPr>
            <w:noProof/>
            <w:webHidden/>
          </w:rPr>
          <w:tab/>
        </w:r>
        <w:r w:rsidR="00005C2C">
          <w:rPr>
            <w:noProof/>
            <w:webHidden/>
          </w:rPr>
          <w:fldChar w:fldCharType="begin"/>
        </w:r>
        <w:r w:rsidR="00005C2C">
          <w:rPr>
            <w:noProof/>
            <w:webHidden/>
          </w:rPr>
          <w:instrText xml:space="preserve"> PAGEREF _Toc58002156 \h </w:instrText>
        </w:r>
        <w:r w:rsidR="00005C2C">
          <w:rPr>
            <w:noProof/>
            <w:webHidden/>
          </w:rPr>
        </w:r>
        <w:r w:rsidR="00005C2C">
          <w:rPr>
            <w:noProof/>
            <w:webHidden/>
          </w:rPr>
          <w:fldChar w:fldCharType="separate"/>
        </w:r>
        <w:r w:rsidR="00005C2C">
          <w:rPr>
            <w:noProof/>
            <w:webHidden/>
          </w:rPr>
          <w:t>46</w:t>
        </w:r>
        <w:r w:rsidR="00005C2C">
          <w:rPr>
            <w:noProof/>
            <w:webHidden/>
          </w:rPr>
          <w:fldChar w:fldCharType="end"/>
        </w:r>
      </w:hyperlink>
    </w:p>
    <w:p w14:paraId="0648BA80" w14:textId="4C17C822"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7" w:history="1">
        <w:r w:rsidR="00005C2C" w:rsidRPr="001D6AA1">
          <w:rPr>
            <w:rStyle w:val="Hyperlink"/>
            <w:noProof/>
          </w:rPr>
          <w:t>Table 11: Numerical Results for Test Five</w:t>
        </w:r>
        <w:r w:rsidR="00005C2C">
          <w:rPr>
            <w:noProof/>
            <w:webHidden/>
          </w:rPr>
          <w:tab/>
        </w:r>
        <w:r w:rsidR="00005C2C">
          <w:rPr>
            <w:noProof/>
            <w:webHidden/>
          </w:rPr>
          <w:fldChar w:fldCharType="begin"/>
        </w:r>
        <w:r w:rsidR="00005C2C">
          <w:rPr>
            <w:noProof/>
            <w:webHidden/>
          </w:rPr>
          <w:instrText xml:space="preserve"> PAGEREF _Toc58002157 \h </w:instrText>
        </w:r>
        <w:r w:rsidR="00005C2C">
          <w:rPr>
            <w:noProof/>
            <w:webHidden/>
          </w:rPr>
        </w:r>
        <w:r w:rsidR="00005C2C">
          <w:rPr>
            <w:noProof/>
            <w:webHidden/>
          </w:rPr>
          <w:fldChar w:fldCharType="separate"/>
        </w:r>
        <w:r w:rsidR="00005C2C">
          <w:rPr>
            <w:noProof/>
            <w:webHidden/>
          </w:rPr>
          <w:t>46</w:t>
        </w:r>
        <w:r w:rsidR="00005C2C">
          <w:rPr>
            <w:noProof/>
            <w:webHidden/>
          </w:rPr>
          <w:fldChar w:fldCharType="end"/>
        </w:r>
      </w:hyperlink>
    </w:p>
    <w:p w14:paraId="2F2762F8" w14:textId="2930B7D6" w:rsidR="00005C2C" w:rsidRDefault="00443F1F">
      <w:pPr>
        <w:pStyle w:val="TableofFigures"/>
        <w:tabs>
          <w:tab w:val="right" w:leader="dot" w:pos="8630"/>
        </w:tabs>
        <w:rPr>
          <w:rFonts w:asciiTheme="minorHAnsi" w:eastAsiaTheme="minorEastAsia" w:hAnsiTheme="minorHAnsi" w:cstheme="minorBidi"/>
          <w:noProof/>
          <w:sz w:val="22"/>
          <w:szCs w:val="22"/>
        </w:rPr>
      </w:pPr>
      <w:hyperlink w:anchor="_Toc58002158" w:history="1">
        <w:r w:rsidR="00005C2C" w:rsidRPr="001D6AA1">
          <w:rPr>
            <w:rStyle w:val="Hyperlink"/>
            <w:noProof/>
          </w:rPr>
          <w:t>Table 12: Numerical Results for Test Six</w:t>
        </w:r>
        <w:r w:rsidR="00005C2C">
          <w:rPr>
            <w:noProof/>
            <w:webHidden/>
          </w:rPr>
          <w:tab/>
        </w:r>
        <w:r w:rsidR="00005C2C">
          <w:rPr>
            <w:noProof/>
            <w:webHidden/>
          </w:rPr>
          <w:fldChar w:fldCharType="begin"/>
        </w:r>
        <w:r w:rsidR="00005C2C">
          <w:rPr>
            <w:noProof/>
            <w:webHidden/>
          </w:rPr>
          <w:instrText xml:space="preserve"> PAGEREF _Toc58002158 \h </w:instrText>
        </w:r>
        <w:r w:rsidR="00005C2C">
          <w:rPr>
            <w:noProof/>
            <w:webHidden/>
          </w:rPr>
        </w:r>
        <w:r w:rsidR="00005C2C">
          <w:rPr>
            <w:noProof/>
            <w:webHidden/>
          </w:rPr>
          <w:fldChar w:fldCharType="separate"/>
        </w:r>
        <w:r w:rsidR="00005C2C">
          <w:rPr>
            <w:noProof/>
            <w:webHidden/>
          </w:rPr>
          <w:t>47</w:t>
        </w:r>
        <w:r w:rsidR="00005C2C">
          <w:rPr>
            <w:noProof/>
            <w:webHidden/>
          </w:rPr>
          <w:fldChar w:fldCharType="end"/>
        </w:r>
      </w:hyperlink>
    </w:p>
    <w:p w14:paraId="13F39D8C" w14:textId="49464639" w:rsidR="00D31D3D" w:rsidRDefault="00143E31" w:rsidP="008D778C">
      <w:r>
        <w:fldChar w:fldCharType="end"/>
      </w:r>
    </w:p>
    <w:p w14:paraId="5E86408E" w14:textId="61A6E88B" w:rsidR="00D31D3D" w:rsidRDefault="00D31D3D" w:rsidP="008D778C"/>
    <w:p w14:paraId="5B3415E1" w14:textId="658657E5" w:rsidR="00D31D3D" w:rsidRDefault="00D31D3D" w:rsidP="008D778C"/>
    <w:p w14:paraId="6DE6D35D" w14:textId="24F887CC" w:rsidR="00D31D3D" w:rsidRDefault="00D31D3D" w:rsidP="008D778C"/>
    <w:p w14:paraId="6D7E517B" w14:textId="7EB7E2EC" w:rsidR="00D31D3D" w:rsidRDefault="00D31D3D" w:rsidP="008D778C"/>
    <w:p w14:paraId="6F896FFE" w14:textId="66C5D426" w:rsidR="00D31D3D" w:rsidRDefault="00D31D3D" w:rsidP="008D778C"/>
    <w:p w14:paraId="4E68A1ED" w14:textId="11307027" w:rsidR="00D31D3D" w:rsidRDefault="00D31D3D" w:rsidP="008D778C"/>
    <w:p w14:paraId="3923B597" w14:textId="62F6123C" w:rsidR="002B5703" w:rsidRPr="008D778C" w:rsidRDefault="002B5703" w:rsidP="008D778C"/>
    <w:p w14:paraId="44E21993" w14:textId="1DA74D31" w:rsidR="00251273" w:rsidRDefault="00251273" w:rsidP="00BA0D42">
      <w:pPr>
        <w:pStyle w:val="Heading1"/>
      </w:pPr>
      <w:bookmarkStart w:id="28" w:name="_Toc58424791"/>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8"/>
    </w:p>
    <w:p w14:paraId="2FD99AA2" w14:textId="28505CB7" w:rsidR="000F24BA" w:rsidRDefault="0036732F" w:rsidP="008322E0">
      <w:pPr>
        <w:ind w:firstLine="720"/>
      </w:pPr>
      <w:r>
        <w:t xml:space="preserve">Real-time computer simulations are important tools for the military [29]. </w:t>
      </w:r>
      <w:r w:rsidR="000F24BA">
        <w:t xml:space="preserve">The reasons to use a </w:t>
      </w:r>
      <w:r w:rsidR="00313BE0">
        <w:t xml:space="preserve">virtual </w:t>
      </w:r>
      <w:r w:rsidR="000F24BA">
        <w:t>computer simulation over real-life simulation is because it is less expensive, more accessible, more versatile, and completely saf</w:t>
      </w:r>
      <w:r w:rsidR="005308B0">
        <w:t>e. Virtual simula</w:t>
      </w:r>
      <w:r w:rsidR="00741ECE">
        <w:t>tions are cost effective as</w:t>
      </w:r>
      <w:r w:rsidR="005308B0">
        <w:t xml:space="preserve"> they do not require real-life vehicles and equipment, which require fuel, maintenance and manpower to operate.</w:t>
      </w:r>
      <w:r w:rsidR="000F24BA">
        <w:t xml:space="preserve"> T</w:t>
      </w:r>
      <w:r w:rsidR="00191973">
        <w:t xml:space="preserve">hey are more accessible since </w:t>
      </w:r>
      <w:r w:rsidR="000F24BA">
        <w:t xml:space="preserve">all you need is a </w:t>
      </w:r>
      <w:r w:rsidR="008B727F">
        <w:t xml:space="preserve">capable </w:t>
      </w:r>
      <w:r w:rsidR="000F24BA">
        <w:t xml:space="preserve">computer to use it. They are more versatile because you can simulate scenarios that might not be possible to put together in real-life. And finally, </w:t>
      </w:r>
      <w:r w:rsidR="00191973">
        <w:t>they are completely safe due to the fact that</w:t>
      </w:r>
      <w:r w:rsidR="000F24BA">
        <w:t xml:space="preserve"> users cannot hurt themselves.</w:t>
      </w:r>
    </w:p>
    <w:p w14:paraId="4D7C563F" w14:textId="1E0877AF" w:rsidR="00083D99" w:rsidRDefault="00494BD0" w:rsidP="00083D99">
      <w:pPr>
        <w:ind w:firstLine="720"/>
      </w:pPr>
      <w:r w:rsidRPr="00494BD0">
        <w:t xml:space="preserve"> </w:t>
      </w:r>
      <w:r w:rsidR="00CA154E">
        <w:t>Today, military</w:t>
      </w:r>
      <w:r w:rsidR="00032293">
        <w:t xml:space="preserve"> </w:t>
      </w:r>
      <w:r>
        <w:t xml:space="preserve">computer simulations </w:t>
      </w:r>
      <w:r w:rsidR="004B6CE9">
        <w:t>exist to simulate everything that could take place at war</w:t>
      </w:r>
      <w:r w:rsidR="001F4092">
        <w:t xml:space="preserve">, </w:t>
      </w:r>
      <w:r w:rsidR="00344407">
        <w:t>such as battle planning or individual pilot training</w:t>
      </w:r>
      <w:r w:rsidR="008C3DC8">
        <w:t xml:space="preserve"> [29]</w:t>
      </w:r>
      <w:r w:rsidR="00344407">
        <w:t>.</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8C3DC8">
        <w:t xml:space="preserve"> [</w:t>
      </w:r>
      <w:r w:rsidR="002F4934">
        <w:t>***</w:t>
      </w:r>
      <w:r w:rsidR="008C3DC8">
        <w:t>NONE]</w:t>
      </w:r>
      <w:r w:rsidR="00A4318D">
        <w:t>.</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w:t>
      </w:r>
      <w:r w:rsidR="00083D99">
        <w:lastRenderedPageBreak/>
        <w:t>hierarchies of data, ECS relies on compartmentalization of data, where data content and its functionality on the data is separated. Notably, Unity, a platform for creating an</w:t>
      </w:r>
      <w:r w:rsidR="00D167EA">
        <w:t xml:space="preserve">d operating real-time </w:t>
      </w:r>
      <w:r w:rsidR="007A01BC">
        <w:t>3-Dimensional (3D)</w:t>
      </w:r>
      <w:r w:rsidR="00D167EA">
        <w:t xml:space="preserve"> games,</w:t>
      </w:r>
      <w:r w:rsidR="00083D99">
        <w:t xml:space="preserve">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F95840">
        <w:t xml:space="preserve">s </w:t>
      </w:r>
      <w:r w:rsidR="003809E6">
        <w:t xml:space="preserve">possible pitfalls in </w:t>
      </w:r>
      <w:r w:rsidR="00083D99">
        <w:t>software created</w:t>
      </w:r>
      <w:r w:rsidR="00F95840">
        <w:t xml:space="preserve"> using</w:t>
      </w:r>
      <w:r w:rsidR="003809E6">
        <w:t xml:space="preserve"> an ECS.</w:t>
      </w:r>
    </w:p>
    <w:p w14:paraId="4EA6D41B" w14:textId="23D2471A" w:rsidR="00F2254C" w:rsidRDefault="001118EA" w:rsidP="003F4BEE">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AB1FB1">
        <w:t>flight dynamics model</w:t>
      </w:r>
      <w:r w:rsidR="00755246">
        <w:t>s</w:t>
      </w:r>
      <w:r w:rsidR="00AB1FB1">
        <w:t xml:space="preserve"> (FDM)</w:t>
      </w:r>
      <w:r w:rsidR="008B727F">
        <w:t>.</w:t>
      </w:r>
      <w:r w:rsidR="009964DC">
        <w:t xml:space="preserve"> This is the</w:t>
      </w:r>
      <w:r w:rsidR="008322E0">
        <w:t xml:space="preserve"> </w:t>
      </w:r>
      <w:r w:rsidR="009F1CC0">
        <w:t xml:space="preserve">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realistic flight behavior</w:t>
      </w:r>
      <w:r w:rsidR="00BA3A68">
        <w:t xml:space="preserve">. The sequence of physics calculations in the FDM designed to mimic real-life flight </w:t>
      </w:r>
      <w:r w:rsidR="00AA6498">
        <w:t xml:space="preserve">are </w:t>
      </w:r>
      <w:r w:rsidR="00BA3A68">
        <w:t>called the equations of motion</w:t>
      </w:r>
      <w:r w:rsidR="00AA6498">
        <w:t xml:space="preserve">. The equations of motion calculate </w:t>
      </w:r>
      <w:r w:rsidR="00F26ACB">
        <w:t>how an</w:t>
      </w:r>
      <w:r w:rsidR="00DD6365">
        <w:t xml:space="preserve"> airplane </w:t>
      </w:r>
      <w:r w:rsidR="00F26ACB">
        <w:t>should be translated and rotated</w:t>
      </w:r>
      <w:r w:rsidR="00DD6365">
        <w:t>, while taking into account external forces, like gravity, as well as the physical properties of the airplane.</w:t>
      </w:r>
      <w:r w:rsidR="00ED7F10">
        <w:t xml:space="preserve"> </w:t>
      </w:r>
      <w:r w:rsidR="00B32F47">
        <w:t>The degrees of freedom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F26ACB">
        <w:t>by the FDMs mechanics</w:t>
      </w:r>
      <w:r w:rsidR="00AA6498">
        <w:t>.</w:t>
      </w:r>
      <w:r w:rsidR="00526B56">
        <w:t xml:space="preserve"> </w:t>
      </w:r>
      <w:r w:rsidR="00A65FFC">
        <w:t xml:space="preserve">Three degrees of freedom are associated with translation (e.g., x, y, z) and three are associated with rotation (e.g., pitch, roll, yaw) for a total of six possible degrees that could be calculated. </w:t>
      </w:r>
      <w:r w:rsidR="00526B56">
        <w:t xml:space="preserve">This thesis </w:t>
      </w:r>
      <w:r w:rsidR="00D86818">
        <w:t>describes creating</w:t>
      </w:r>
      <w:r w:rsidR="006B10B4">
        <w:t xml:space="preserve"> two</w:t>
      </w:r>
      <w:r w:rsidR="003809E6">
        <w:t xml:space="preserve"> FDM</w:t>
      </w:r>
      <w:r w:rsidR="006B10B4">
        <w:t>s</w:t>
      </w:r>
      <w:r w:rsidR="00787E17">
        <w:t>, one is</w:t>
      </w:r>
      <w:r w:rsidR="00A65FFC">
        <w:t xml:space="preserve"> </w:t>
      </w:r>
      <w:r w:rsidR="00770FC1">
        <w:t>4-</w:t>
      </w:r>
      <w:r w:rsidR="00A65FFC">
        <w:t>DOF and</w:t>
      </w:r>
      <w:r w:rsidR="00787E17">
        <w:t xml:space="preserve"> the other is</w:t>
      </w:r>
      <w:r w:rsidR="001C7A60">
        <w:t xml:space="preserve"> </w:t>
      </w:r>
      <w:r w:rsidR="00770FC1">
        <w:t>6-</w:t>
      </w:r>
      <w:r w:rsidR="00A65FFC">
        <w:t>DOF,</w:t>
      </w:r>
      <w:r w:rsidR="006B10B4">
        <w:t xml:space="preserve"> that are</w:t>
      </w:r>
      <w:r w:rsidR="00D86818">
        <w:t xml:space="preserve"> built on a</w:t>
      </w:r>
      <w:r w:rsidR="006271D8">
        <w:t xml:space="preserve"> specific</w:t>
      </w:r>
      <w:r w:rsidR="00D86818">
        <w:t xml:space="preserve"> DOD-based</w:t>
      </w:r>
      <w:r w:rsidR="008B1245">
        <w:t xml:space="preserve"> pattern</w:t>
      </w:r>
      <w:r w:rsidR="00B93D60">
        <w:t>:</w:t>
      </w:r>
      <w:r w:rsidR="008B1245">
        <w:t xml:space="preserve"> ECS</w:t>
      </w:r>
      <w:r w:rsidR="00526B56">
        <w:t>.</w:t>
      </w:r>
      <w:r w:rsidR="00116907">
        <w:t xml:space="preserve"> Although an FDM is only the piece of code that calculates how an airplane flies, we </w:t>
      </w:r>
      <w:r w:rsidR="00087931">
        <w:t xml:space="preserve">subsequently </w:t>
      </w:r>
      <w:r w:rsidR="00116907">
        <w:t xml:space="preserve">connect both FDMs to a </w:t>
      </w:r>
      <w:r w:rsidR="00087931">
        <w:t xml:space="preserve">keyboard </w:t>
      </w:r>
      <w:r w:rsidR="00116907">
        <w:t xml:space="preserve">flight control system, and a graphics visualization system – constructing </w:t>
      </w:r>
      <w:r w:rsidR="00474EA2">
        <w:t xml:space="preserve">an interactive </w:t>
      </w:r>
      <w:r w:rsidR="00116907">
        <w:t xml:space="preserve">flight simulator. </w:t>
      </w:r>
    </w:p>
    <w:p w14:paraId="303C2FDE" w14:textId="32AEF76F" w:rsidR="0094479C" w:rsidRDefault="009F2C00" w:rsidP="009F2C00">
      <w:pPr>
        <w:ind w:firstLine="720"/>
      </w:pPr>
      <w:r>
        <w:lastRenderedPageBreak/>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F96598">
        <w:t xml:space="preserve">sacrifice </w:t>
      </w:r>
      <w:r w:rsidR="003E094E">
        <w:t xml:space="preserve">performance in order to accomplish memory safety. This is because </w:t>
      </w:r>
      <w:r w:rsidR="00BE584B">
        <w:t>they use a garbage collector that cleans up memory at runti</w:t>
      </w:r>
      <w:r w:rsidR="003E094E">
        <w:t>me to ensure memory safety – this not ideal for performance</w:t>
      </w:r>
      <w:r w:rsidR="00E43B4D">
        <w:t xml:space="preserve"> [1]</w:t>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9" w:name="_Toc493484472"/>
      <w:bookmarkStart w:id="30" w:name="_Toc493484713"/>
      <w:bookmarkStart w:id="31" w:name="_Toc494527307"/>
      <w:bookmarkStart w:id="32" w:name="_Toc495221473"/>
      <w:bookmarkStart w:id="33" w:name="_Toc495663184"/>
      <w:bookmarkStart w:id="34" w:name="_Toc495826206"/>
      <w:bookmarkStart w:id="35" w:name="_Toc495826314"/>
      <w:bookmarkStart w:id="36" w:name="_Toc495999054"/>
      <w:bookmarkStart w:id="37" w:name="_Toc496074852"/>
      <w:bookmarkStart w:id="38" w:name="_Toc496074947"/>
      <w:bookmarkStart w:id="39" w:name="_Toc496075121"/>
      <w:bookmarkStart w:id="40" w:name="_Toc496075279"/>
      <w:bookmarkStart w:id="41" w:name="_Toc496075343"/>
      <w:bookmarkStart w:id="42" w:name="_Toc496080585"/>
      <w:bookmarkStart w:id="43" w:name="_Toc503248582"/>
      <w:bookmarkStart w:id="44" w:name="_Toc504131158"/>
      <w:bookmarkStart w:id="45" w:name="_Toc504131360"/>
      <w:bookmarkStart w:id="46" w:name="_Toc504131515"/>
      <w:bookmarkStart w:id="47" w:name="_Toc58424792"/>
      <w:r>
        <w:t>1.1</w:t>
      </w:r>
      <w:r w:rsidR="00F96855">
        <w:t xml:space="preserve"> </w:t>
      </w:r>
      <w:r w:rsidR="009C54CE">
        <w:t>Problem Statement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6457F63" w14:textId="3A204E65" w:rsidR="00E80715" w:rsidRDefault="00C344AE" w:rsidP="00E77543">
      <w:pPr>
        <w:pStyle w:val="BodyText"/>
      </w:pPr>
      <w:bookmarkStart w:id="48" w:name="_Toc493484473"/>
      <w:bookmarkStart w:id="49" w:name="_Toc493484714"/>
      <w:bookmarkStart w:id="50" w:name="_Toc494527308"/>
      <w:bookmarkStart w:id="51" w:name="_Toc495221474"/>
      <w:bookmarkStart w:id="52" w:name="_Toc495663185"/>
      <w:bookmarkStart w:id="53" w:name="_Toc495826207"/>
      <w:bookmarkStart w:id="54" w:name="_Toc495826315"/>
      <w:bookmarkStart w:id="55" w:name="_Toc495999055"/>
      <w:bookmarkStart w:id="56" w:name="_Toc496074853"/>
      <w:bookmarkStart w:id="57" w:name="_Toc496074948"/>
      <w:bookmarkStart w:id="58" w:name="_Toc496075122"/>
      <w:bookmarkStart w:id="59" w:name="_Toc496075280"/>
      <w:bookmarkStart w:id="60" w:name="_Toc496075344"/>
      <w:bookmarkStart w:id="61" w:name="_Toc496080586"/>
      <w:bookmarkStart w:id="62" w:name="_Toc503248583"/>
      <w:bookmarkStart w:id="63" w:name="_Toc504131159"/>
      <w:bookmarkStart w:id="64" w:name="_Toc504131361"/>
      <w:bookmarkStart w:id="65"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written in a systems level programming language like C++</w:t>
      </w:r>
      <w:r w:rsidR="00A1313B">
        <w:t xml:space="preserve"> [</w:t>
      </w:r>
      <w:r w:rsidR="002F4934">
        <w:t>***</w:t>
      </w:r>
      <w:r w:rsidR="00A1313B">
        <w:t>NONE]</w:t>
      </w:r>
      <w:r w:rsidR="00075330">
        <w:t xml:space="preserve">.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w:t>
      </w:r>
      <w:r w:rsidR="00862643">
        <w:lastRenderedPageBreak/>
        <w:t xml:space="preserve">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505B33">
        <w:t>Furthermore</w:t>
      </w:r>
      <w:r w:rsidR="008B454F">
        <w:t xml:space="preserve">,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564240">
        <w:t xml:space="preserve">common for beginner and intermediate 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6" w:name="_Toc58424793"/>
      <w:r>
        <w:t>1.2</w:t>
      </w:r>
      <w:r w:rsidR="00F96855">
        <w:t xml:space="preserve"> </w:t>
      </w:r>
      <w:r w:rsidR="009C54CE">
        <w:t xml:space="preserve">Research </w:t>
      </w:r>
      <w:r w:rsidR="00EC3664">
        <w:t>Objective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F8D7BA8" w14:textId="043A7070" w:rsidR="008B454F" w:rsidRDefault="008B454F" w:rsidP="00662907">
      <w:pPr>
        <w:pStyle w:val="BodyText"/>
      </w:pPr>
      <w:bookmarkStart w:id="67" w:name="_Toc493484474"/>
      <w:bookmarkStart w:id="68" w:name="_Toc493484715"/>
      <w:bookmarkStart w:id="69" w:name="_Toc494527309"/>
      <w:bookmarkStart w:id="70" w:name="_Toc495221475"/>
      <w:bookmarkStart w:id="71" w:name="_Toc495663186"/>
      <w:bookmarkStart w:id="72" w:name="_Toc495826208"/>
      <w:bookmarkStart w:id="73" w:name="_Toc495826316"/>
      <w:bookmarkStart w:id="74" w:name="_Toc495999056"/>
      <w:bookmarkStart w:id="75" w:name="_Toc496074854"/>
      <w:bookmarkStart w:id="76" w:name="_Toc496074949"/>
      <w:bookmarkStart w:id="77" w:name="_Toc496075123"/>
      <w:bookmarkStart w:id="78" w:name="_Toc496075281"/>
      <w:bookmarkStart w:id="79" w:name="_Toc496075345"/>
      <w:bookmarkStart w:id="80" w:name="_Toc496080587"/>
      <w:bookmarkStart w:id="81" w:name="_Toc503248584"/>
      <w:bookmarkStart w:id="82" w:name="_Toc504131160"/>
      <w:bookmarkStart w:id="83" w:name="_Toc504131362"/>
      <w:bookmarkStart w:id="84"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w:t>
      </w:r>
      <w:r w:rsidR="00851EFA">
        <w:t xml:space="preserve">lity and data decoupled, </w:t>
      </w:r>
      <w:r>
        <w:t>software can be as performant as possible in terms of memory-management and parallelization. With that, the d</w:t>
      </w:r>
      <w:r w:rsidR="00066872">
        <w:t>ecoupling nature of ECS improves</w:t>
      </w:r>
      <w:r>
        <w:t xml:space="preserve"> ease of code de</w:t>
      </w:r>
      <w:r w:rsidR="006C3B93">
        <w:t xml:space="preserve">velopment because pieces of </w:t>
      </w:r>
      <w:r>
        <w:t>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584EDF">
        <w:t xml:space="preserve">two </w:t>
      </w:r>
      <w:r w:rsidR="006F2C51">
        <w:t>interactive</w:t>
      </w:r>
      <w:r w:rsidR="0029063D">
        <w:t>, easily extensible,</w:t>
      </w:r>
      <w:r w:rsidR="003F7F55">
        <w:t xml:space="preserve"> FDM</w:t>
      </w:r>
      <w:r w:rsidR="00584EDF">
        <w:t>s</w:t>
      </w:r>
      <w:r w:rsidR="004B7FCB">
        <w:t xml:space="preserve"> implemented as</w:t>
      </w:r>
      <w:r w:rsidR="003F7F55">
        <w:t xml:space="preserve"> Rust</w:t>
      </w:r>
      <w:r w:rsidR="00C204CB">
        <w:t>-</w:t>
      </w:r>
      <w:r w:rsidR="003F7F55">
        <w:t>based, ECS</w:t>
      </w:r>
      <w:r w:rsidR="00DE368C">
        <w:t>-based</w:t>
      </w:r>
      <w:r w:rsidR="0029754F">
        <w:t xml:space="preserve"> architecture</w:t>
      </w:r>
      <w:r w:rsidR="004B7FCB">
        <w:t>s</w:t>
      </w:r>
      <w:r w:rsidR="00FA308B">
        <w:t xml:space="preserve">. </w:t>
      </w:r>
      <w:r w:rsidR="004B7FCB">
        <w:t>T</w:t>
      </w:r>
      <w:r w:rsidR="0061740E">
        <w:t xml:space="preserve">he </w:t>
      </w:r>
      <w:r w:rsidR="00770FC1">
        <w:t>4-</w:t>
      </w:r>
      <w:r w:rsidR="004B7FCB">
        <w:t>DOF FDM is based on the works by Grant Palmer in [30]</w:t>
      </w:r>
      <w:r w:rsidR="0077657F">
        <w:t>, while t</w:t>
      </w:r>
      <w:r w:rsidR="003F7F55">
        <w:t xml:space="preserve">he </w:t>
      </w:r>
      <w:r w:rsidR="00770FC1">
        <w:t>6-</w:t>
      </w:r>
      <w:r w:rsidR="00584EDF">
        <w:t xml:space="preserve">DOF </w:t>
      </w:r>
      <w:r w:rsidR="003F7F55">
        <w:t xml:space="preserve">FDM is based on the works by David Bourg in [14].  </w:t>
      </w:r>
    </w:p>
    <w:p w14:paraId="79870D68" w14:textId="27B8B477" w:rsidR="00CE7460" w:rsidRDefault="00D867D5" w:rsidP="00BA0D42">
      <w:pPr>
        <w:pStyle w:val="Heading2"/>
        <w:spacing w:before="0"/>
      </w:pPr>
      <w:bookmarkStart w:id="85" w:name="_Toc58424794"/>
      <w:r>
        <w:t>1.3</w:t>
      </w:r>
      <w:r w:rsidR="00F96855">
        <w:t xml:space="preserve"> </w:t>
      </w:r>
      <w:r w:rsidR="008B570F">
        <w:t>Hypothesis</w:t>
      </w:r>
      <w:bookmarkEnd w:id="85"/>
    </w:p>
    <w:p w14:paraId="2D4760B6" w14:textId="68DF62F5" w:rsidR="00D51CA4" w:rsidRDefault="00FB1642" w:rsidP="00D12C7B">
      <w:pPr>
        <w:pStyle w:val="BodyText"/>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6C1CE1">
        <w:t xml:space="preserve">lternative, but also introduces </w:t>
      </w:r>
      <w:r w:rsidR="00FC285D">
        <w:t xml:space="preserve">some </w:t>
      </w:r>
      <w:r w:rsidR="00D51CA4">
        <w:t xml:space="preserve">powerful </w:t>
      </w:r>
      <w:r w:rsidR="00D51CA4">
        <w:lastRenderedPageBreak/>
        <w:t>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w:t>
      </w:r>
      <w:r w:rsidR="00C97E23">
        <w:t>methods that operate on game</w:t>
      </w:r>
      <w:r w:rsidR="0079603E">
        <w:t xml:space="preserv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816796">
        <w:t>.</w:t>
      </w:r>
    </w:p>
    <w:p w14:paraId="4A8F42E2" w14:textId="52CF1CE0" w:rsidR="0046774C" w:rsidRDefault="00D867D5" w:rsidP="00BA0D42">
      <w:pPr>
        <w:pStyle w:val="Heading2"/>
        <w:spacing w:before="0"/>
      </w:pPr>
      <w:bookmarkStart w:id="86" w:name="_Toc58424795"/>
      <w:r>
        <w:t>1.4</w:t>
      </w:r>
      <w:r w:rsidR="00F96855">
        <w:t xml:space="preserve"> </w:t>
      </w:r>
      <w:r w:rsidR="0046774C">
        <w:t>Contribution</w:t>
      </w:r>
      <w:bookmarkEnd w:id="86"/>
    </w:p>
    <w:p w14:paraId="1C51D32C" w14:textId="6711E741" w:rsidR="00584D7A" w:rsidRDefault="003479EE" w:rsidP="0098225C">
      <w:pPr>
        <w:ind w:firstLine="720"/>
      </w:pPr>
      <w:r>
        <w:t xml:space="preserve">The contribution of this thesis </w:t>
      </w:r>
      <w:r w:rsidR="00584D7A">
        <w:t xml:space="preserve">lies in the field of flight modeling and </w:t>
      </w:r>
      <w:r w:rsidR="004C1F85">
        <w:t xml:space="preserve">simulations. </w:t>
      </w:r>
      <w:r w:rsidR="00584D7A">
        <w:t xml:space="preserve">The </w:t>
      </w:r>
      <w:r w:rsidR="00953637">
        <w:t xml:space="preserve">successful build </w:t>
      </w:r>
      <w:r w:rsidR="00584D7A">
        <w:t>of a</w:t>
      </w:r>
      <w:r w:rsidR="003520D1">
        <w:t xml:space="preserve"> </w:t>
      </w:r>
      <w:r w:rsidR="00C204CB">
        <w:t>Rust-</w:t>
      </w:r>
      <w:r w:rsidR="00584D7A">
        <w:t xml:space="preserve">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w:t>
      </w:r>
      <w:r w:rsidR="00C425CE">
        <w:t xml:space="preserve">ve time and effort when maintaining the codebase </w:t>
      </w:r>
      <w:r w:rsidR="00190178">
        <w:t>later in its lifespan.</w:t>
      </w:r>
    </w:p>
    <w:p w14:paraId="06964C7B" w14:textId="4ACBD444" w:rsidR="00862480" w:rsidRDefault="00F96855" w:rsidP="00BA0D42">
      <w:pPr>
        <w:pStyle w:val="Heading2"/>
        <w:spacing w:before="0"/>
      </w:pPr>
      <w:bookmarkStart w:id="87" w:name="_Toc5842479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1.</w:t>
      </w:r>
      <w:r w:rsidR="00D867D5">
        <w:t>5</w:t>
      </w:r>
      <w:r>
        <w:t xml:space="preserve"> </w:t>
      </w:r>
      <w:r w:rsidR="00832AAF">
        <w:t>Approach</w:t>
      </w:r>
      <w:bookmarkEnd w:id="87"/>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2E3099C4" w14:textId="75FE69EC" w:rsidR="00573C12" w:rsidRDefault="00EA32C8" w:rsidP="00C0213C">
      <w:pPr>
        <w:ind w:firstLine="720"/>
      </w:pPr>
      <w:r>
        <w:lastRenderedPageBreak/>
        <w:t>T</w:t>
      </w:r>
      <w:r w:rsidR="00586C72">
        <w:t>h</w:t>
      </w:r>
      <w:r w:rsidR="00C61CAB">
        <w:t xml:space="preserve">e focus of this research is </w:t>
      </w:r>
      <w:r w:rsidR="008012ED">
        <w:t>build</w:t>
      </w:r>
      <w:r w:rsidR="001076B8">
        <w:t>ing</w:t>
      </w:r>
      <w:r w:rsidR="00C204CB">
        <w:t xml:space="preserve"> a Rust-</w:t>
      </w:r>
      <w:r w:rsidR="000C09B3">
        <w:t>based, ECS-based,</w:t>
      </w:r>
      <w:r w:rsidR="001C7A60">
        <w:t xml:space="preserve"> </w:t>
      </w:r>
      <w:r w:rsidR="00770FC1">
        <w:t>6-</w:t>
      </w:r>
      <w:r w:rsidR="003264D9">
        <w:t>DOF</w:t>
      </w:r>
      <w:r w:rsidR="008012ED">
        <w:t xml:space="preserve"> </w:t>
      </w:r>
      <w:r w:rsidR="00590EE6">
        <w:t>FDM</w:t>
      </w:r>
      <w:r w:rsidR="009D5392">
        <w:t xml:space="preserve"> based on the works by</w:t>
      </w:r>
      <w:r w:rsidR="009D5392" w:rsidRPr="009D5392">
        <w:t xml:space="preserve"> </w:t>
      </w:r>
      <w:r w:rsidR="009D5392">
        <w:t xml:space="preserve">David Bourg in [14]. </w:t>
      </w:r>
      <w:r w:rsidR="009D22B6">
        <w:t>However</w:t>
      </w:r>
      <w:r>
        <w:t>,</w:t>
      </w:r>
      <w:r w:rsidRPr="00EA32C8">
        <w:t xml:space="preserve"> </w:t>
      </w:r>
      <w:r>
        <w:t xml:space="preserve">a </w:t>
      </w:r>
      <w:r w:rsidR="00770FC1">
        <w:t>4-</w:t>
      </w:r>
      <w:r w:rsidR="009D22B6">
        <w:t>DOF,</w:t>
      </w:r>
      <w:r w:rsidR="00C204CB">
        <w:t xml:space="preserve"> Rust-</w:t>
      </w:r>
      <w:r>
        <w:t>based, ECS</w:t>
      </w:r>
      <w:r w:rsidR="000C09B3">
        <w:t>-based</w:t>
      </w:r>
      <w:r>
        <w:t xml:space="preserve"> FDM is </w:t>
      </w:r>
      <w:r w:rsidR="00B73E5F">
        <w:t xml:space="preserve">also </w:t>
      </w:r>
      <w:r>
        <w:t>created based on the works by Grant Palmer in [30]. The buildin</w:t>
      </w:r>
      <w:r w:rsidR="001C7A60">
        <w:t>g of this</w:t>
      </w:r>
      <w:r w:rsidR="00770FC1">
        <w:t xml:space="preserve"> 4-</w:t>
      </w:r>
      <w:r w:rsidR="009D22B6">
        <w:t>DOF</w:t>
      </w:r>
      <w:r w:rsidR="006A1C08">
        <w:t xml:space="preserve"> FDM was</w:t>
      </w:r>
      <w:r>
        <w:t xml:space="preserve"> a stepping stone to reach the goal o</w:t>
      </w:r>
      <w:r w:rsidR="001C7A60">
        <w:t xml:space="preserve">f creating the </w:t>
      </w:r>
      <w:r w:rsidR="00770FC1">
        <w:t>6-</w:t>
      </w:r>
      <w:r w:rsidR="006E3961">
        <w:t>DOF</w:t>
      </w:r>
      <w:r>
        <w:t xml:space="preserve"> version. </w:t>
      </w:r>
    </w:p>
    <w:p w14:paraId="33C00880" w14:textId="0E967966" w:rsidR="00154238" w:rsidRDefault="00154238" w:rsidP="00DD66B3">
      <w:pPr>
        <w:ind w:firstLine="720"/>
      </w:pPr>
      <w:r>
        <w:t xml:space="preserve">In terms of ECS compatible aspects, the </w:t>
      </w:r>
      <w:r w:rsidR="00770FC1">
        <w:t>4-</w:t>
      </w:r>
      <w:r w:rsidR="00E12CC9">
        <w:t>DOF FDM is composed of one Component</w:t>
      </w:r>
      <w:r>
        <w:t xml:space="preserve"> and one </w:t>
      </w:r>
      <w:r w:rsidR="00E12CC9">
        <w:t xml:space="preserve">System, </w:t>
      </w:r>
      <w:r>
        <w:t>which play a part in the airplane Entities data storage and functionality</w:t>
      </w:r>
      <w:r w:rsidR="00E12CC9">
        <w:t>, respectively</w:t>
      </w:r>
      <w:r w:rsidR="00857393">
        <w:t>. The Component,</w:t>
      </w:r>
      <w:r>
        <w:t xml:space="preserve"> which contain</w:t>
      </w:r>
      <w:r w:rsidR="00857393">
        <w:t>s</w:t>
      </w:r>
      <w:r>
        <w:t xml:space="preserve"> all of the data used </w:t>
      </w:r>
      <w:r w:rsidR="00857393">
        <w:t>by the Systems is</w:t>
      </w:r>
      <w:r w:rsidR="005A1DD2">
        <w:t>: DataFDM</w:t>
      </w:r>
      <w:r w:rsidR="00857393">
        <w:t>.</w:t>
      </w:r>
      <w:r>
        <w:t xml:space="preserve"> The System, which adds functionality to the Component data of </w:t>
      </w:r>
      <w:r w:rsidR="00857393">
        <w:t>the airplane Entities, is:</w:t>
      </w:r>
      <w:r>
        <w:t xml:space="preserve"> EquationsOfMotion. With the </w:t>
      </w:r>
      <w:r w:rsidR="00770FC1">
        <w:t>4-</w:t>
      </w:r>
      <w:r>
        <w:t xml:space="preserve">DOF FDM built, to ensure its accuracy of modeling flight, we will find out if it replicates the realistic flight data generated by its benchmark FDM as described in Palmer’s textbook. </w:t>
      </w:r>
    </w:p>
    <w:p w14:paraId="74BB96FC" w14:textId="42A80ADA" w:rsidR="009A6115" w:rsidRDefault="00154238" w:rsidP="00C0213C">
      <w:pPr>
        <w:ind w:firstLine="720"/>
      </w:pPr>
      <w:r>
        <w:t>S</w:t>
      </w:r>
      <w:r w:rsidR="0061740E">
        <w:t xml:space="preserve">imilar to the </w:t>
      </w:r>
      <w:r w:rsidR="00770FC1">
        <w:t>4-</w:t>
      </w:r>
      <w:r>
        <w:t>DOF FDM, t</w:t>
      </w:r>
      <w:r w:rsidR="001C7A60">
        <w:t xml:space="preserve">he </w:t>
      </w:r>
      <w:r w:rsidR="00770FC1">
        <w:t>6-</w:t>
      </w:r>
      <w:r w:rsidR="00624249">
        <w:t xml:space="preserve">DOF </w:t>
      </w:r>
      <w:r w:rsidR="00EA32C8">
        <w:t>FDM is compos</w:t>
      </w:r>
      <w:r w:rsidR="00776C17">
        <w:t>ed of one Component</w:t>
      </w:r>
      <w:r w:rsidR="004D3595">
        <w:t xml:space="preserve"> and </w:t>
      </w:r>
      <w:r w:rsidR="00F46C04">
        <w:t>one</w:t>
      </w:r>
      <w:r w:rsidR="00974094">
        <w:t xml:space="preserve"> </w:t>
      </w:r>
      <w:r w:rsidR="00EA32C8">
        <w:t>System</w:t>
      </w:r>
      <w:r>
        <w:t>.</w:t>
      </w:r>
      <w:r w:rsidR="00A3602F">
        <w:t xml:space="preserve"> </w:t>
      </w:r>
      <w:r w:rsidR="00776C17">
        <w:t>The Component</w:t>
      </w:r>
      <w:r>
        <w:t xml:space="preserve"> </w:t>
      </w:r>
      <w:r w:rsidR="00776C17">
        <w:t>is</w:t>
      </w:r>
      <w:r w:rsidR="00EA32C8">
        <w:t xml:space="preserve">: </w:t>
      </w:r>
      <w:r w:rsidR="00FD58CB">
        <w:t>DataFDM</w:t>
      </w:r>
      <w:r w:rsidR="00F46C04">
        <w:t>. The System</w:t>
      </w:r>
      <w:r>
        <w:t xml:space="preserve"> </w:t>
      </w:r>
      <w:r w:rsidR="00214703">
        <w:t>is</w:t>
      </w:r>
      <w:r w:rsidR="00776C17">
        <w:t xml:space="preserve"> also:</w:t>
      </w:r>
      <w:r w:rsidR="00214703">
        <w:t xml:space="preserve"> </w:t>
      </w:r>
      <w:r w:rsidR="00EA32C8">
        <w:t>E</w:t>
      </w:r>
      <w:r w:rsidR="00F46C04">
        <w:t>quationsOfMotio</w:t>
      </w:r>
      <w:r w:rsidR="00214703">
        <w:t>n</w:t>
      </w:r>
      <w:r w:rsidR="00573C12">
        <w:t>.</w:t>
      </w:r>
      <w:r w:rsidR="00EA32C8">
        <w:t xml:space="preserve"> </w:t>
      </w:r>
      <w:r w:rsidR="001C7A60">
        <w:t xml:space="preserve">With the final </w:t>
      </w:r>
      <w:r w:rsidR="00770FC1">
        <w:t>6-</w:t>
      </w:r>
      <w:r w:rsidR="001B1CC4">
        <w:t xml:space="preserve">DOF </w:t>
      </w:r>
      <w:r w:rsidR="004F341A">
        <w:t>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3B8AA9B4" w14:textId="20B80F2D" w:rsidR="00B75D96" w:rsidRDefault="00B75D96" w:rsidP="00C0213C">
      <w:pPr>
        <w:ind w:firstLine="720"/>
      </w:pPr>
      <w:r>
        <w:t xml:space="preserve">With the two FDMs built in this thesis, </w:t>
      </w:r>
      <w:r w:rsidR="00BA3A68">
        <w:t>three</w:t>
      </w:r>
      <w:r w:rsidR="00D63287">
        <w:t xml:space="preserve"> additional</w:t>
      </w:r>
      <w:r w:rsidR="00BA3A68">
        <w:t xml:space="preserve"> Systems were built</w:t>
      </w:r>
      <w:r w:rsidR="00D63287">
        <w:t xml:space="preserve"> for each</w:t>
      </w:r>
      <w:r w:rsidR="00BA3A68">
        <w:t xml:space="preserve"> in order to </w:t>
      </w:r>
      <w:r>
        <w:t>support flight control via keyboard</w:t>
      </w:r>
      <w:r w:rsidR="00FE6954">
        <w:t xml:space="preserve"> input, and networking</w:t>
      </w:r>
      <w:r>
        <w:t xml:space="preserve"> to </w:t>
      </w:r>
      <w:r w:rsidR="00FE6954">
        <w:t>provide graphics within the FlightGear visualization system. The three Systems are: FlightControl, MakePacket, and SendPacket. The Systems operate on the Components</w:t>
      </w:r>
      <w:r w:rsidR="008D21C2">
        <w:t xml:space="preserve"> named</w:t>
      </w:r>
      <w:r w:rsidR="00FE6954">
        <w:t xml:space="preserve">: </w:t>
      </w:r>
      <w:r w:rsidR="00510BBE">
        <w:t xml:space="preserve">KeyboardState, </w:t>
      </w:r>
      <w:r w:rsidR="00BE641A">
        <w:t>DataFDM</w:t>
      </w:r>
      <w:r w:rsidR="000458D7">
        <w:t>,</w:t>
      </w:r>
      <w:r w:rsidR="00FE6954">
        <w:t xml:space="preserve"> and Packet. </w:t>
      </w:r>
      <w:r w:rsidR="00BA3A68">
        <w:t>These Systems and C</w:t>
      </w:r>
      <w:r w:rsidR="00974094">
        <w:t>omponents</w:t>
      </w:r>
      <w:r w:rsidR="007B2317">
        <w:t xml:space="preserve"> that</w:t>
      </w:r>
      <w:r w:rsidR="00AB1C69">
        <w:t xml:space="preserve"> </w:t>
      </w:r>
      <w:r w:rsidR="007B2317">
        <w:t>support</w:t>
      </w:r>
      <w:r w:rsidR="00AB1C69">
        <w:t xml:space="preserve"> keyboard input and graphics</w:t>
      </w:r>
      <w:r w:rsidR="00974094">
        <w:t xml:space="preserve">, when </w:t>
      </w:r>
      <w:r w:rsidR="006F423E">
        <w:t>added</w:t>
      </w:r>
      <w:r w:rsidR="00974094">
        <w:t xml:space="preserve"> in conjunction with the EquationsOfMotion System</w:t>
      </w:r>
      <w:r w:rsidR="004F68DF">
        <w:t xml:space="preserve"> used by the FDM</w:t>
      </w:r>
      <w:r w:rsidR="007B2317">
        <w:t>, construct</w:t>
      </w:r>
      <w:r w:rsidR="004F68DF">
        <w:t xml:space="preserve"> an interactive flight simulator.</w:t>
      </w:r>
    </w:p>
    <w:p w14:paraId="5235F88B" w14:textId="54AD9648" w:rsidR="00251273" w:rsidRDefault="00D867D5" w:rsidP="00BA0D42">
      <w:pPr>
        <w:pStyle w:val="Heading2"/>
        <w:spacing w:before="0"/>
      </w:pPr>
      <w:bookmarkStart w:id="88" w:name="_Toc58424797"/>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r>
        <w:lastRenderedPageBreak/>
        <w:t>1.6</w:t>
      </w:r>
      <w:r w:rsidR="00F96855">
        <w:t xml:space="preserve"> </w:t>
      </w:r>
      <w:r w:rsidR="00EC3664">
        <w:t>Assumptions/</w:t>
      </w:r>
      <w:r w:rsidR="00251273">
        <w:t>Limitations</w:t>
      </w:r>
      <w:bookmarkEnd w:id="88"/>
    </w:p>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DC19568" w:rsidR="00652C87" w:rsidRDefault="00DE5E41" w:rsidP="00652C87">
      <w:pPr>
        <w:pStyle w:val="BodyText"/>
      </w:pPr>
      <w:r>
        <w:t>W</w:t>
      </w:r>
      <w:r w:rsidR="00DB1650">
        <w:t>e assume the simulation is</w:t>
      </w:r>
      <w:r w:rsidR="00CF65ED">
        <w:t xml:space="preserve">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7" w:name="_Toc58424798"/>
      <w:r>
        <w:t>1.7</w:t>
      </w:r>
      <w:r w:rsidR="00F96855">
        <w:t xml:space="preserve"> </w:t>
      </w:r>
      <w:r w:rsidR="008B570F">
        <w:t>Thesis Overview</w:t>
      </w:r>
      <w:bookmarkEnd w:id="107"/>
    </w:p>
    <w:p w14:paraId="3C743E3F" w14:textId="4AEDCC20"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w:t>
      </w:r>
      <w:r w:rsidR="00C27219">
        <w:t xml:space="preserve">t Systems, Rust programming, </w:t>
      </w:r>
      <w:r>
        <w:t>FlightGear</w:t>
      </w:r>
      <w:r w:rsidR="00C27219">
        <w:t>, and networking with Rust</w:t>
      </w:r>
      <w:r>
        <w:t>.</w:t>
      </w:r>
      <w:r w:rsidR="005835E6">
        <w:t xml:space="preserve"> Chapter III provides the thesis </w:t>
      </w:r>
      <w:r w:rsidR="005737A4">
        <w:lastRenderedPageBreak/>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A0D5BDF" w:rsidR="003050E3" w:rsidRDefault="003050E3" w:rsidP="00814B05">
      <w:pPr>
        <w:pStyle w:val="BodyText"/>
      </w:pPr>
    </w:p>
    <w:p w14:paraId="2D8A52F4" w14:textId="6FF047FC" w:rsidR="003050E3" w:rsidRDefault="003050E3" w:rsidP="00814B05">
      <w:pPr>
        <w:pStyle w:val="BodyText"/>
      </w:pPr>
    </w:p>
    <w:p w14:paraId="70068B73" w14:textId="1972616C" w:rsidR="003050E3" w:rsidRDefault="003050E3" w:rsidP="00814B05">
      <w:pPr>
        <w:pStyle w:val="BodyText"/>
      </w:pPr>
    </w:p>
    <w:p w14:paraId="54101F2F" w14:textId="28DE86BE" w:rsidR="003050E3" w:rsidRDefault="003050E3" w:rsidP="00814B05">
      <w:pPr>
        <w:pStyle w:val="BodyText"/>
      </w:pPr>
    </w:p>
    <w:p w14:paraId="7BE3FE76" w14:textId="77777777" w:rsidR="003050E3" w:rsidRDefault="003050E3" w:rsidP="00814B05">
      <w:pPr>
        <w:pStyle w:val="BodyText"/>
      </w:pPr>
    </w:p>
    <w:p w14:paraId="15811178" w14:textId="77777777" w:rsidR="00251273" w:rsidRPr="006F3F05" w:rsidRDefault="00251273" w:rsidP="00BA0D42">
      <w:pPr>
        <w:pStyle w:val="Heading1"/>
      </w:pPr>
      <w:bookmarkStart w:id="108" w:name="_Toc58424799"/>
      <w:r w:rsidRPr="006F3F05">
        <w:t xml:space="preserve">II. </w:t>
      </w:r>
      <w:r w:rsidR="00952CF8">
        <w:t>Background</w:t>
      </w:r>
      <w:bookmarkEnd w:id="108"/>
    </w:p>
    <w:p w14:paraId="31A89A6E" w14:textId="741ED754"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w:t>
      </w:r>
      <w:r w:rsidR="00127748">
        <w:rPr>
          <w:rFonts w:eastAsiaTheme="minorHAnsi"/>
          <w:szCs w:val="24"/>
        </w:rPr>
        <w:t>entation of</w:t>
      </w:r>
      <w:r w:rsidR="00D43D9D">
        <w:rPr>
          <w:rFonts w:eastAsiaTheme="minorHAnsi"/>
          <w:szCs w:val="24"/>
        </w:rPr>
        <w:t xml:space="preserve">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654FE31D" w14:textId="20E39DA8" w:rsidR="004B7D7F" w:rsidRDefault="00F62CA9" w:rsidP="00225044">
      <w:pPr>
        <w:pStyle w:val="Heading2"/>
        <w:spacing w:before="0"/>
        <w:rPr>
          <w:rFonts w:eastAsiaTheme="minorHAnsi"/>
        </w:rPr>
      </w:pPr>
      <w:bookmarkStart w:id="109" w:name="_Toc58424800"/>
      <w:r>
        <w:rPr>
          <w:rFonts w:eastAsiaTheme="minorHAnsi"/>
        </w:rPr>
        <w:t>2.1</w:t>
      </w:r>
      <w:r w:rsidR="00E20B4B">
        <w:rPr>
          <w:rFonts w:eastAsiaTheme="minorHAnsi"/>
        </w:rPr>
        <w:t xml:space="preserve"> Physics of Flight Modeling</w:t>
      </w:r>
      <w:bookmarkEnd w:id="109"/>
    </w:p>
    <w:p w14:paraId="6B913797" w14:textId="4D539EE7" w:rsidR="00033B9E" w:rsidRDefault="00C37141" w:rsidP="007F76F1">
      <w:pPr>
        <w:ind w:firstLine="720"/>
        <w:rPr>
          <w:iCs/>
        </w:rPr>
      </w:pPr>
      <w:r>
        <w:t xml:space="preserve">A flight dynamics model </w:t>
      </w:r>
      <w:r w:rsidR="00B33428">
        <w:t>is</w:t>
      </w:r>
      <w:r w:rsidR="008238F5">
        <w:t xml:space="preserv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38757C">
        <w:t>, like thrust</w:t>
      </w:r>
      <w:r w:rsidR="0097670D">
        <w:t xml:space="preserve">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approximate</w:t>
      </w:r>
      <w:r w:rsidR="00982E66">
        <w:t>s the</w:t>
      </w:r>
      <w:r w:rsidR="007F76F1">
        <w:t xml:space="preserve"> p</w:t>
      </w:r>
      <w:r w:rsidR="00982E66">
        <w:t xml:space="preserve">hysics of a rigid-body airplane. </w:t>
      </w:r>
      <w:r w:rsidR="005F2FC5">
        <w:t xml:space="preserve">Along the way, we will point out the </w:t>
      </w:r>
      <w:r w:rsidR="00982E66">
        <w:t xml:space="preserve">differences </w:t>
      </w:r>
      <w:r w:rsidR="00982E66">
        <w:lastRenderedPageBreak/>
        <w:t xml:space="preserve">between the </w:t>
      </w:r>
      <w:r w:rsidR="00770FC1">
        <w:t>4-</w:t>
      </w:r>
      <w:r w:rsidR="00982E66">
        <w:t xml:space="preserve">DOF FDM and the </w:t>
      </w:r>
      <w:r w:rsidR="00770FC1">
        <w:t>6-D</w:t>
      </w:r>
      <w:r w:rsidR="00982E66">
        <w:t>OF</w:t>
      </w:r>
      <w:r w:rsidR="0038501B">
        <w:t xml:space="preserve"> FDM</w:t>
      </w:r>
      <w:r w:rsidR="005E2DAE">
        <w:t xml:space="preserve"> because they both have different considerations</w:t>
      </w:r>
      <w:r w:rsidR="005C678F">
        <w:t xml:space="preserve"> when</w:t>
      </w:r>
      <w:r w:rsidR="005E2DAE">
        <w:t xml:space="preserve"> determining </w:t>
      </w:r>
      <w:r w:rsidR="00AF33C1">
        <w:t xml:space="preserve">an </w:t>
      </w:r>
      <w:r w:rsidR="005E2DAE">
        <w:t xml:space="preserve">airplanes </w:t>
      </w:r>
      <w:r w:rsidR="005C678F">
        <w:t>position</w:t>
      </w:r>
      <w:r w:rsidR="005E2DAE">
        <w:t xml:space="preserve"> and orientation, which we will describe – although they are mostly similar in</w:t>
      </w:r>
      <w:r w:rsidR="00FA2DFE">
        <w:t xml:space="preserve"> </w:t>
      </w:r>
      <w:r w:rsidR="00F004A8">
        <w:t xml:space="preserve">how they get </w:t>
      </w:r>
      <w:r w:rsidR="00206F4C">
        <w:t xml:space="preserve">to </w:t>
      </w:r>
      <w:r w:rsidR="00F004A8">
        <w:t xml:space="preserve">a final result. </w:t>
      </w:r>
      <w:r w:rsidR="005F2FC5">
        <w:t>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w:t>
      </w:r>
      <w:r w:rsidR="00740B25">
        <w:t xml:space="preserve">DOF,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603B8176" w:rsidR="00FC4007" w:rsidRDefault="00FC4007" w:rsidP="00FC4007">
      <w:pPr>
        <w:pStyle w:val="Heading3"/>
        <w:jc w:val="left"/>
      </w:pPr>
      <w:r>
        <w:t>2.1.1 Degrees of Freedom</w:t>
      </w:r>
    </w:p>
    <w:p w14:paraId="3915168E" w14:textId="18462852" w:rsidR="00B33428" w:rsidRDefault="00295287" w:rsidP="00295287">
      <w:pPr>
        <w:ind w:firstLine="720"/>
      </w:pPr>
      <w:r w:rsidRPr="00295287">
        <w:t>Flight dynamics is the science of air vehicle orientation and control in three dimensions</w:t>
      </w:r>
      <w:r w:rsidR="00046C25">
        <w:t xml:space="preserve"> [35</w:t>
      </w:r>
      <w:r w:rsidRPr="00295287">
        <w:t>]. Flight dynamics models define equations of motions to account for the various forces (e.g., engine thrust, gravity, etc.) acting upon it to determine an air</w:t>
      </w:r>
      <w:r w:rsidR="001B5E5C">
        <w:t>plane’</w:t>
      </w:r>
      <w:r w:rsidRPr="00295287">
        <w:t>s position and orientation (i.e., translation and rotation)</w:t>
      </w:r>
      <w:r w:rsidR="00BF4D11">
        <w:t>.</w:t>
      </w:r>
      <w:r w:rsidRPr="00295287">
        <w:t xml:space="preserve"> Three degrees of freedom are associated with translation (e.g., x, y, z) and three are associated with rotation (e.g., pitch, roll, yaw) for a total of six possible degrees that could be calculated starting with initial forces. </w:t>
      </w:r>
    </w:p>
    <w:p w14:paraId="0775D1FE" w14:textId="2BA11837" w:rsidR="00295287" w:rsidRPr="00295287" w:rsidRDefault="00295287" w:rsidP="00CC57C1">
      <w:pPr>
        <w:ind w:firstLine="720"/>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 xml:space="preserve">DOF model. A more complete model that computes an </w:t>
      </w:r>
      <w:r w:rsidR="001B5E5C">
        <w:t>airplane</w:t>
      </w:r>
      <w:r w:rsidRPr="00295287">
        <w:t xml:space="preserve">’s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90907C7" w14:textId="13C258A5" w:rsidR="00FC4007" w:rsidRPr="007F76F1" w:rsidRDefault="00295287" w:rsidP="00FE0B18">
      <w:pPr>
        <w:ind w:firstLine="720"/>
      </w:pPr>
      <w:r w:rsidRPr="00295287">
        <w:t>For this research, two O</w:t>
      </w:r>
      <w:r w:rsidR="0013418A">
        <w:t>OP</w:t>
      </w:r>
      <w:r w:rsidRPr="00295287">
        <w:t xml:space="preserve">-based flight dynamics models are re-implemented using the Rust programming language and organized as Systems and Components in the </w:t>
      </w:r>
      <w:r w:rsidR="00FB5644">
        <w:t xml:space="preserve">ECS </w:t>
      </w:r>
      <w:r w:rsidRPr="00295287">
        <w:t xml:space="preserve">architecture. Palmer </w:t>
      </w:r>
      <w:r w:rsidR="00046C25">
        <w:t>[30</w:t>
      </w:r>
      <w:r w:rsidRPr="00295287">
        <w:t>] defines a relatively si</w:t>
      </w:r>
      <w:r w:rsidR="00E07DED">
        <w:t xml:space="preserve">mple </w:t>
      </w:r>
      <w:r w:rsidR="00442B83">
        <w:t>4-</w:t>
      </w:r>
      <w:r w:rsidRPr="00295287">
        <w:t>DOF model</w:t>
      </w:r>
      <w:r w:rsidR="00E07DED">
        <w:t xml:space="preserve"> that</w:t>
      </w:r>
      <w:r w:rsidRPr="00295287">
        <w:t xml:space="preserve"> considers </w:t>
      </w:r>
      <w:r w:rsidRPr="00295287">
        <w:lastRenderedPageBreak/>
        <w:t>two degrees associated with translation</w:t>
      </w:r>
      <w:r w:rsidR="00E07DED">
        <w:t xml:space="preserve">, and two degrees associated with rotation. </w:t>
      </w:r>
      <w:r w:rsidR="00810AC8">
        <w:t xml:space="preserve">It is the case that Palmer’s </w:t>
      </w:r>
      <w:r w:rsidR="0025005B">
        <w:t>4-</w:t>
      </w:r>
      <w:r w:rsidR="00810AC8">
        <w:t>DOF</w:t>
      </w:r>
      <w:r w:rsidR="00186A6B">
        <w:t xml:space="preserve"> model does not support </w:t>
      </w:r>
      <w:r w:rsidR="0025005B">
        <w:t>the</w:t>
      </w:r>
      <w:r w:rsidR="00423C75">
        <w:t xml:space="preserve"> remaining</w:t>
      </w:r>
      <w:r w:rsidR="0025005B">
        <w:t xml:space="preserve"> 2-</w:t>
      </w:r>
      <w:r w:rsidR="00810AC8">
        <w:t xml:space="preserve">DOF that </w:t>
      </w:r>
      <w:r w:rsidR="00186A6B">
        <w:t>allows</w:t>
      </w:r>
      <w:r w:rsidR="00810AC8">
        <w:t xml:space="preserve"> </w:t>
      </w:r>
      <w:r w:rsidR="00186A6B">
        <w:t xml:space="preserve">translation on the y-axis </w:t>
      </w:r>
      <w:r w:rsidR="00810AC8">
        <w:t xml:space="preserve">and </w:t>
      </w:r>
      <w:r w:rsidR="00186A6B">
        <w:t xml:space="preserve">that allows </w:t>
      </w:r>
      <w:r w:rsidR="00810AC8">
        <w:t xml:space="preserve">yaw rotation. </w:t>
      </w:r>
      <w:r w:rsidR="00E07DED">
        <w:t xml:space="preserve">Whereas </w:t>
      </w:r>
      <w:r w:rsidRPr="00295287">
        <w:t>Bourg</w:t>
      </w:r>
      <w:r w:rsidR="00046C25">
        <w:t xml:space="preserve"> [14</w:t>
      </w:r>
      <w:r w:rsidRPr="00295287">
        <w:t xml:space="preserve">] provides a more complex </w:t>
      </w:r>
      <w:r w:rsidR="00423C75">
        <w:t>6-</w:t>
      </w:r>
      <w:r w:rsidRPr="00295287">
        <w:t>DOF model.</w:t>
      </w:r>
      <w:r w:rsidR="00C70353">
        <w:t xml:space="preserve"> </w:t>
      </w:r>
    </w:p>
    <w:p w14:paraId="33FA9820" w14:textId="49DC29BC" w:rsidR="00D51371" w:rsidRPr="009F5862" w:rsidRDefault="00F62CA9" w:rsidP="00BA0D42">
      <w:pPr>
        <w:pStyle w:val="Heading3"/>
        <w:jc w:val="left"/>
      </w:pPr>
      <w:r>
        <w:t>2.1</w:t>
      </w:r>
      <w:r w:rsidR="003A0A4B">
        <w:t>.2</w:t>
      </w:r>
      <w:r w:rsidR="00D51371">
        <w:t xml:space="preserve"> Forces</w:t>
      </w:r>
    </w:p>
    <w:p w14:paraId="02CEA027" w14:textId="6B125515"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is generated by the airplane</w:t>
      </w:r>
      <w:r w:rsidR="00FB028B">
        <w:rPr>
          <w:iCs/>
        </w:rPr>
        <w:t>’</w:t>
      </w:r>
      <w:r>
        <w:rPr>
          <w:iCs/>
        </w:rPr>
        <w:t xml:space="preserve">s jet engine or propeller to increase </w:t>
      </w:r>
      <w:r w:rsidRPr="005D3F12">
        <w:rPr>
          <w:iCs/>
        </w:rPr>
        <w:t xml:space="preserve">velocity and </w:t>
      </w:r>
      <w:r>
        <w:rPr>
          <w:iCs/>
        </w:rPr>
        <w:t>to keep the airplane generating lift. Drag is the opposite of thrust; drag impedes an airpla</w:t>
      </w:r>
      <w:r w:rsidR="0078144B">
        <w:rPr>
          <w:iCs/>
        </w:rPr>
        <w:t>ne</w:t>
      </w:r>
      <w:r w:rsidR="00FB028B">
        <w:rPr>
          <w:iCs/>
        </w:rPr>
        <w:t>’</w:t>
      </w:r>
      <w:r w:rsidR="0078144B">
        <w:rPr>
          <w:iCs/>
        </w:rPr>
        <w:t>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0409CB1B" w:rsidR="00E20B4B" w:rsidRPr="0074089D" w:rsidRDefault="00E20B4B" w:rsidP="00CD2877">
      <w:pPr>
        <w:pStyle w:val="Caption"/>
        <w:spacing w:before="0" w:after="0"/>
        <w:ind w:firstLine="720"/>
        <w:jc w:val="center"/>
        <w:rPr>
          <w:b w:val="0"/>
        </w:rPr>
      </w:pPr>
      <w:bookmarkStart w:id="110" w:name="_Toc58436439"/>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r w:rsidR="00AA2B0B">
        <w:rPr>
          <w:b w:val="0"/>
        </w:rPr>
        <w:t xml:space="preserve"> [14]</w:t>
      </w:r>
    </w:p>
    <w:p w14:paraId="36D1DCB3" w14:textId="2A6FCAB6" w:rsidR="00D51371" w:rsidRDefault="00D51371" w:rsidP="00C92436">
      <w:pPr>
        <w:rPr>
          <w:iCs/>
        </w:rPr>
      </w:pPr>
    </w:p>
    <w:p w14:paraId="75EBDF61" w14:textId="0978257E" w:rsidR="00D51371" w:rsidRPr="00D51371" w:rsidRDefault="00F62CA9" w:rsidP="00BA0D42">
      <w:pPr>
        <w:pStyle w:val="Heading3"/>
        <w:jc w:val="left"/>
      </w:pPr>
      <w:r>
        <w:t>2.1</w:t>
      </w:r>
      <w:r w:rsidR="003A0A4B">
        <w:t>.3</w:t>
      </w:r>
      <w:r w:rsidR="00D51371">
        <w:t xml:space="preserve"> Airplane Components</w:t>
      </w:r>
    </w:p>
    <w:p w14:paraId="66A7FA31" w14:textId="64CBA991" w:rsidR="00E20B4B" w:rsidRDefault="00E20B4B" w:rsidP="00BA0D42">
      <w:pPr>
        <w:ind w:firstLine="720"/>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p>
    <w:p w14:paraId="5536195E" w14:textId="77777777" w:rsidR="00E20B4B" w:rsidRDefault="00E20B4B" w:rsidP="00CD2877">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2EE6D39D" w:rsidR="00C502F5" w:rsidRPr="00C502F5" w:rsidRDefault="00E20B4B" w:rsidP="00CD2877">
      <w:pPr>
        <w:pStyle w:val="Caption"/>
        <w:spacing w:before="0" w:after="0"/>
        <w:ind w:firstLine="720"/>
        <w:jc w:val="center"/>
        <w:rPr>
          <w:b w:val="0"/>
          <w:iCs/>
        </w:rPr>
      </w:pPr>
      <w:bookmarkStart w:id="111" w:name="_Toc58436440"/>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r w:rsidR="00AA2B0B">
        <w:rPr>
          <w:b w:val="0"/>
        </w:rPr>
        <w:t xml:space="preserve"> [14]</w:t>
      </w:r>
    </w:p>
    <w:p w14:paraId="7F5BE7B5" w14:textId="0CC1AB82" w:rsidR="00E83C81" w:rsidRPr="00E83C81" w:rsidRDefault="003A0A4B" w:rsidP="00E83C81">
      <w:pPr>
        <w:pStyle w:val="Heading4"/>
        <w:jc w:val="left"/>
      </w:pPr>
      <w:r>
        <w:t>2.1.3</w:t>
      </w:r>
      <w:r w:rsidR="00E83C81">
        <w:t>.1 Airfoil</w:t>
      </w:r>
    </w:p>
    <w:p w14:paraId="6A0C2B1E" w14:textId="4ABA7A49" w:rsidR="00C502F5" w:rsidRDefault="00C502F5" w:rsidP="00BA0D42">
      <w:pPr>
        <w:ind w:firstLine="720"/>
        <w:rPr>
          <w:iCs/>
        </w:rPr>
      </w:pPr>
      <w:r>
        <w:rPr>
          <w:iCs/>
        </w:rPr>
        <w:t>The cross-sectional structure of t</w:t>
      </w:r>
      <w:r w:rsidR="00337FE5">
        <w:rPr>
          <w:iCs/>
        </w:rPr>
        <w:t>he wings</w:t>
      </w:r>
      <w:r w:rsidR="00091243">
        <w:rPr>
          <w:iCs/>
        </w:rPr>
        <w:t xml:space="preserve"> component</w:t>
      </w:r>
      <w:r w:rsidR="00337FE5">
        <w:rPr>
          <w:iCs/>
        </w:rPr>
        <w:t>, called an airfoil, plays an important role in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the chord line and the direction of </w:t>
      </w:r>
      <w:r>
        <w:rPr>
          <w:iCs/>
        </w:rPr>
        <w:lastRenderedPageBreak/>
        <w:t>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B26F13">
        <w:t xml:space="preserve"> angle of attack [14].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8436441"/>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4DBC12DB" w:rsidR="00404CD6" w:rsidRPr="00404CD6" w:rsidRDefault="00F62CA9" w:rsidP="00BA0D42">
      <w:pPr>
        <w:pStyle w:val="Heading3"/>
        <w:jc w:val="left"/>
      </w:pPr>
      <w:r>
        <w:t>2.1</w:t>
      </w:r>
      <w:r w:rsidR="003A0A4B">
        <w:t>.4</w:t>
      </w:r>
      <w:r w:rsidR="00404CD6">
        <w:t xml:space="preserve"> Rotations</w:t>
      </w:r>
    </w:p>
    <w:p w14:paraId="0CB75D13" w14:textId="1C41EAFB"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w:t>
      </w:r>
      <w:r w:rsidR="00A844CE">
        <w:rPr>
          <w:iCs/>
        </w:rPr>
        <w:t>n airplane is flying using Palmer’s model, it is can only rotate on two</w:t>
      </w:r>
      <w:r w:rsidR="001B161B">
        <w:rPr>
          <w:iCs/>
        </w:rPr>
        <w:t xml:space="preserve">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A844CE">
        <w:rPr>
          <w:iCs/>
        </w:rPr>
        <w:t>On the other hand, with Bourg’s model, the airplane can rotate</w:t>
      </w:r>
      <w:r w:rsidR="001B161B">
        <w:rPr>
          <w:iCs/>
        </w:rPr>
        <w:t xml:space="preserv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 xml:space="preserve">three types of airplane rotations.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65EABB57" w:rsidR="00BB5937" w:rsidRPr="00BB5937" w:rsidRDefault="00E20B4B" w:rsidP="009D6F29">
      <w:pPr>
        <w:pStyle w:val="Caption"/>
        <w:spacing w:before="0" w:after="0"/>
        <w:ind w:firstLine="720"/>
        <w:jc w:val="center"/>
        <w:rPr>
          <w:b w:val="0"/>
          <w:szCs w:val="24"/>
        </w:rPr>
      </w:pPr>
      <w:bookmarkStart w:id="113" w:name="_Toc58436442"/>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r w:rsidR="00AA2B0B">
        <w:rPr>
          <w:b w:val="0"/>
          <w:szCs w:val="24"/>
        </w:rPr>
        <w:t xml:space="preserve"> [14]</w:t>
      </w:r>
    </w:p>
    <w:p w14:paraId="7DB85095" w14:textId="40C95016" w:rsidR="00062C7C" w:rsidRPr="00062C7C" w:rsidRDefault="00F62CA9" w:rsidP="00BA0D42">
      <w:pPr>
        <w:pStyle w:val="Heading3"/>
        <w:jc w:val="left"/>
      </w:pPr>
      <w:r>
        <w:t>2.1</w:t>
      </w:r>
      <w:r w:rsidR="003A0A4B">
        <w:t>.5</w:t>
      </w:r>
      <w:r w:rsidR="00062C7C">
        <w:t xml:space="preserve"> Coordinate Systems</w:t>
      </w:r>
    </w:p>
    <w:p w14:paraId="6D816CD5" w14:textId="78644739" w:rsidR="00832F04"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 xml:space="preserve">Earth-Fixed, Earth-Centered (ECEF) coordinates tell us where the plane is in relation </w:t>
      </w:r>
      <w:r w:rsidR="00091243">
        <w:rPr>
          <w:iCs/>
        </w:rPr>
        <w:t xml:space="preserve">to </w:t>
      </w:r>
      <w:r w:rsidR="00245221">
        <w:rPr>
          <w:iCs/>
        </w:rPr>
        <w:t>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w:t>
      </w:r>
      <w:r w:rsidR="00CC7775">
        <w:rPr>
          <w:iCs/>
        </w:rPr>
        <w:t xml:space="preserve">native to </w:t>
      </w:r>
      <w:r w:rsidR="00F43DF4">
        <w:rPr>
          <w:iCs/>
        </w:rPr>
        <w:t xml:space="preserve">Palmer’s </w:t>
      </w:r>
      <w:r w:rsidR="00423C75">
        <w:rPr>
          <w:iCs/>
        </w:rPr>
        <w:t>4-</w:t>
      </w:r>
      <w:r w:rsidR="00F43DF4">
        <w:rPr>
          <w:iCs/>
        </w:rPr>
        <w:t>DOF</w:t>
      </w:r>
      <w:r w:rsidR="00CC7775">
        <w:rPr>
          <w:iCs/>
        </w:rPr>
        <w:t xml:space="preserve"> FDM </w:t>
      </w:r>
      <w:r w:rsidR="00780913">
        <w:rPr>
          <w:iCs/>
        </w:rPr>
        <w:t>[25]</w:t>
      </w:r>
      <w:r w:rsidR="00A72E72">
        <w:rPr>
          <w:iCs/>
        </w:rPr>
        <w:t>.</w:t>
      </w:r>
      <w:r w:rsidR="00245221">
        <w:rPr>
          <w:iCs/>
        </w:rPr>
        <w:t xml:space="preserve"> </w:t>
      </w:r>
    </w:p>
    <w:p w14:paraId="211F5E5C" w14:textId="7E13D132" w:rsidR="004C735B" w:rsidRDefault="00832F04" w:rsidP="00BA0D42">
      <w:pPr>
        <w:ind w:firstLine="720"/>
        <w:rPr>
          <w:iCs/>
        </w:rPr>
      </w:pPr>
      <w:r>
        <w:t xml:space="preserve">A </w:t>
      </w:r>
      <w:r w:rsidR="007067A9">
        <w:t>geodetic coordinate system uses latitude, longitude, and altitude to represent location</w:t>
      </w:r>
      <w:r w:rsidR="00780913">
        <w:t xml:space="preserve"> [25]</w:t>
      </w:r>
      <w:r>
        <w:t>.</w:t>
      </w:r>
      <w:r w:rsidR="007067A9">
        <w:t xml:space="preserve"> ECEF coordinates calculated by the </w:t>
      </w:r>
      <w:r w:rsidR="00423C75">
        <w:t>4-</w:t>
      </w:r>
      <w:r>
        <w:t>DOF</w:t>
      </w:r>
      <w:r w:rsidR="00CC7775">
        <w:t xml:space="preserve"> </w:t>
      </w:r>
      <w:r w:rsidR="007067A9">
        <w:t xml:space="preserve">FDM need to be transformed into geodetic coordinates. </w:t>
      </w:r>
      <w:r w:rsidR="003605D3">
        <w:t>To perform</w:t>
      </w:r>
      <w:r>
        <w:t xml:space="preserve"> the transformation</w:t>
      </w:r>
      <w:r w:rsidR="006F7B3F">
        <w:t>, a Rust crate</w:t>
      </w:r>
      <w:r>
        <w:t>,</w:t>
      </w:r>
      <w:r w:rsidR="00631ACD">
        <w:t xml:space="preserve"> named</w:t>
      </w:r>
      <w:r w:rsidR="003A333F">
        <w:t xml:space="preserve"> coord transforms</w:t>
      </w:r>
      <w:r>
        <w:t>,</w:t>
      </w:r>
      <w:r w:rsidR="003A333F">
        <w:t xml:space="preserve"> is used in the </w:t>
      </w:r>
      <w:r w:rsidR="00423C75">
        <w:t>4-</w:t>
      </w:r>
      <w:r>
        <w:t>DOF</w:t>
      </w:r>
      <w:r w:rsidR="00CC7775">
        <w:t xml:space="preserve"> </w:t>
      </w:r>
      <w:r w:rsidR="003A333F">
        <w:t>FDM</w:t>
      </w:r>
      <w:r>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4A1055">
        <w:rPr>
          <w:iCs/>
        </w:rPr>
        <w:t>nate</w:t>
      </w:r>
      <w:r w:rsidR="00A72E72">
        <w:rPr>
          <w:iCs/>
        </w:rPr>
        <w:t xml:space="preserve"> plane that is relative to that point</w:t>
      </w:r>
      <w:r>
        <w:rPr>
          <w:iCs/>
        </w:rPr>
        <w:t>.</w:t>
      </w:r>
    </w:p>
    <w:p w14:paraId="16DA65FF" w14:textId="4A5214DE" w:rsidR="00BC0E89" w:rsidRDefault="003605D3" w:rsidP="00BC0E89">
      <w:pPr>
        <w:ind w:firstLine="720"/>
        <w:rPr>
          <w:iCs/>
        </w:rPr>
      </w:pPr>
      <w:r>
        <w:rPr>
          <w:iCs/>
        </w:rPr>
        <w:lastRenderedPageBreak/>
        <w:t>Along with</w:t>
      </w:r>
      <w:r w:rsidR="00E71F31">
        <w:rPr>
          <w:iCs/>
        </w:rPr>
        <w:t xml:space="preserve"> coordinates</w:t>
      </w:r>
      <w:r>
        <w:rPr>
          <w:iCs/>
        </w:rPr>
        <w:t xml:space="preserve"> that describe location,</w:t>
      </w:r>
      <w:r w:rsidR="00E71F31">
        <w:rPr>
          <w:iCs/>
        </w:rPr>
        <w:t xml:space="preserve"> called the </w:t>
      </w:r>
      <w:r w:rsidR="00074174">
        <w:rPr>
          <w:iCs/>
        </w:rPr>
        <w:t>E</w:t>
      </w:r>
      <w:r w:rsidR="00471D7C">
        <w:rPr>
          <w:iCs/>
        </w:rPr>
        <w:t xml:space="preserve">arth </w:t>
      </w:r>
      <w:r w:rsidR="008908B0">
        <w:rPr>
          <w:iCs/>
        </w:rPr>
        <w:t>space</w:t>
      </w:r>
      <w:r w:rsidR="00471D7C">
        <w:rPr>
          <w:iCs/>
        </w:rPr>
        <w:t>, a</w:t>
      </w:r>
      <w:r w:rsidR="00BC0E89">
        <w:rPr>
          <w:iCs/>
        </w:rPr>
        <w:t xml:space="preserve">nother </w:t>
      </w:r>
      <w:r w:rsidR="00471D7C">
        <w:rPr>
          <w:iCs/>
        </w:rPr>
        <w:t>coordinate system exists</w:t>
      </w:r>
      <w:r w:rsidR="00BC0E89">
        <w:rPr>
          <w:iCs/>
        </w:rPr>
        <w:t xml:space="preserve"> to describe the frame of reference in order to track </w:t>
      </w:r>
      <w:r w:rsidR="00A844CE">
        <w:rPr>
          <w:iCs/>
        </w:rPr>
        <w:t>all 3-DOF</w:t>
      </w:r>
      <w:r w:rsidR="00BC0E89">
        <w:rPr>
          <w:iCs/>
        </w:rPr>
        <w:t xml:space="preserve"> rotations</w:t>
      </w:r>
      <w:r w:rsidR="00471D7C">
        <w:rPr>
          <w:iCs/>
        </w:rPr>
        <w:t xml:space="preserve"> of the airplane</w:t>
      </w:r>
      <w:r w:rsidR="00BC0E89">
        <w:rPr>
          <w:iCs/>
        </w:rPr>
        <w:t xml:space="preserve">. </w:t>
      </w:r>
      <w:r w:rsidR="00D26B86">
        <w:rPr>
          <w:iCs/>
        </w:rPr>
        <w:t>It i</w:t>
      </w:r>
      <w:r w:rsidR="008908B0">
        <w:rPr>
          <w:iCs/>
        </w:rPr>
        <w:t>s called the body Space</w:t>
      </w:r>
      <w:r w:rsidR="00D26B86">
        <w:rPr>
          <w:iCs/>
        </w:rPr>
        <w:t>, and it is an</w:t>
      </w:r>
      <w:r w:rsidR="006B1F5C">
        <w:rPr>
          <w:iCs/>
        </w:rPr>
        <w:t xml:space="preserve"> x, y, z coordinate system</w:t>
      </w:r>
      <w:r w:rsidR="00CC0FCF">
        <w:rPr>
          <w:iCs/>
        </w:rPr>
        <w:t xml:space="preserve"> like</w:t>
      </w:r>
      <w:r w:rsidR="00902BD9">
        <w:rPr>
          <w:iCs/>
        </w:rPr>
        <w:t xml:space="preserve"> ECEF. But u</w:t>
      </w:r>
      <w:r w:rsidR="00CC0FCF">
        <w:rPr>
          <w:iCs/>
        </w:rPr>
        <w:t>nlike the</w:t>
      </w:r>
      <w:r w:rsidR="00BC0E89">
        <w:rPr>
          <w:iCs/>
        </w:rPr>
        <w:t xml:space="preserve"> </w:t>
      </w:r>
      <w:r w:rsidR="006A14A9">
        <w:rPr>
          <w:iCs/>
        </w:rPr>
        <w:t>E</w:t>
      </w:r>
      <w:r w:rsidR="008908B0">
        <w:rPr>
          <w:iCs/>
        </w:rPr>
        <w:t>arth space</w:t>
      </w:r>
      <w:r w:rsidR="00D26B86">
        <w:rPr>
          <w:iCs/>
        </w:rPr>
        <w:t xml:space="preserve">, which is </w:t>
      </w:r>
      <w:r w:rsidR="00BC0E89">
        <w:rPr>
          <w:iCs/>
        </w:rPr>
        <w:t>fixed somewhere on the E</w:t>
      </w:r>
      <w:r w:rsidR="00D26B86">
        <w:rPr>
          <w:iCs/>
        </w:rPr>
        <w:t>arth, t</w:t>
      </w:r>
      <w:r w:rsidR="008908B0">
        <w:rPr>
          <w:iCs/>
        </w:rPr>
        <w:t>he body space</w:t>
      </w:r>
      <w:r w:rsidR="00BC0E89">
        <w:rPr>
          <w:iCs/>
        </w:rPr>
        <w:t xml:space="preserve"> is fixed to the center of gravity of the rigid body airplane, so it moves with the airplane [20]. Rotations happen along each of the three x, y, z axes. </w:t>
      </w:r>
      <w:r w:rsidR="00D26B86">
        <w:rPr>
          <w:iCs/>
        </w:rPr>
        <w:t xml:space="preserve">Figure 5 also </w:t>
      </w:r>
      <w:r w:rsidR="008908B0">
        <w:rPr>
          <w:iCs/>
        </w:rPr>
        <w:t>visualizes the body space</w:t>
      </w:r>
      <w:r w:rsidR="00D26B86">
        <w:rPr>
          <w:iCs/>
        </w:rPr>
        <w:t xml:space="preserve"> coordinate system representing rotations about the fixed point on the ce</w:t>
      </w:r>
      <w:r w:rsidR="00832F04">
        <w:rPr>
          <w:iCs/>
        </w:rPr>
        <w:t>nter of gravity of the airplane.</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32763A3A" w:rsidR="00660BFA" w:rsidRPr="003E2754" w:rsidRDefault="002977AE" w:rsidP="00742966">
      <w:pPr>
        <w:pStyle w:val="Caption"/>
        <w:spacing w:before="0" w:after="0"/>
        <w:ind w:firstLine="720"/>
        <w:jc w:val="center"/>
        <w:rPr>
          <w:b w:val="0"/>
          <w:iCs/>
        </w:rPr>
      </w:pPr>
      <w:bookmarkStart w:id="114" w:name="_Toc58436443"/>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8908B0">
        <w:rPr>
          <w:b w:val="0"/>
          <w:noProof/>
        </w:rPr>
        <w:t>5</w:t>
      </w:r>
      <w:r w:rsidRPr="002977AE">
        <w:rPr>
          <w:b w:val="0"/>
        </w:rPr>
        <w:fldChar w:fldCharType="end"/>
      </w:r>
      <w:r w:rsidR="00B6363C">
        <w:rPr>
          <w:b w:val="0"/>
        </w:rPr>
        <w:t xml:space="preserve">: </w:t>
      </w:r>
      <w:r w:rsidR="008908B0">
        <w:rPr>
          <w:b w:val="0"/>
        </w:rPr>
        <w:t>Earth Space</w:t>
      </w:r>
      <w:r w:rsidR="00D54C2F">
        <w:rPr>
          <w:b w:val="0"/>
        </w:rPr>
        <w:t xml:space="preserve"> and Bo</w:t>
      </w:r>
      <w:r w:rsidR="008908B0">
        <w:rPr>
          <w:b w:val="0"/>
        </w:rPr>
        <w:t>dy Space</w:t>
      </w:r>
      <w:r w:rsidR="00D54C2F">
        <w:rPr>
          <w:b w:val="0"/>
        </w:rPr>
        <w:t xml:space="preserve"> Visualized</w:t>
      </w:r>
      <w:bookmarkEnd w:id="114"/>
      <w:r w:rsidR="00832F04">
        <w:rPr>
          <w:b w:val="0"/>
        </w:rPr>
        <w:t xml:space="preserve"> [21]</w:t>
      </w:r>
    </w:p>
    <w:p w14:paraId="270908EA" w14:textId="60CD3828" w:rsidR="00242B32" w:rsidRPr="00242B32" w:rsidRDefault="00F62CA9" w:rsidP="00BA0D42">
      <w:pPr>
        <w:pStyle w:val="Heading3"/>
        <w:jc w:val="left"/>
      </w:pPr>
      <w:r>
        <w:t>2.1</w:t>
      </w:r>
      <w:r w:rsidR="003A0A4B">
        <w:t>.6</w:t>
      </w:r>
      <w:r w:rsidR="00242B32">
        <w:t xml:space="preserve">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7F5CF285"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2C6B488B" w:rsidR="001E2A1C" w:rsidRPr="001E2A1C" w:rsidRDefault="00F62CA9" w:rsidP="00BA0D42">
      <w:pPr>
        <w:pStyle w:val="Heading4"/>
        <w:jc w:val="left"/>
      </w:pPr>
      <w:r>
        <w:lastRenderedPageBreak/>
        <w:t>2.1</w:t>
      </w:r>
      <w:r w:rsidR="005D38A9">
        <w:t>.5</w:t>
      </w:r>
      <w:r w:rsidR="001E2A1C">
        <w:t>.1 Mass Properties</w:t>
      </w:r>
    </w:p>
    <w:p w14:paraId="177DF545" w14:textId="5706E317"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w:t>
      </w:r>
      <w:r w:rsidR="005D4D36">
        <w:t>’</w:t>
      </w:r>
      <w:r w:rsidR="00592899">
        <w:t>s total wing area will affect both lift and drag forces</w:t>
      </w:r>
      <w:r w:rsidR="008F223A">
        <w:t xml:space="preserve">, and </w:t>
      </w:r>
      <w:r w:rsidR="00734D87">
        <w:t xml:space="preserve">total </w:t>
      </w:r>
      <w:r w:rsidR="008F223A">
        <w:t>mass will affect gravity</w:t>
      </w:r>
      <w:r w:rsidR="00592899">
        <w:t xml:space="preserve">. </w:t>
      </w:r>
    </w:p>
    <w:p w14:paraId="66EE184E" w14:textId="0C7BC834" w:rsidR="007D441C" w:rsidRDefault="00A17367" w:rsidP="00BA0D42">
      <w:pPr>
        <w:ind w:firstLine="720"/>
      </w:pPr>
      <w:r>
        <w:t xml:space="preserve">In terms of </w:t>
      </w:r>
      <w:r w:rsidR="005D4D36">
        <w:t xml:space="preserve">the </w:t>
      </w:r>
      <w:r w:rsidR="00774C8F">
        <w:t>6-DOF</w:t>
      </w:r>
      <w:r w:rsidR="005D4D36">
        <w:t xml:space="preserve"> FDM</w:t>
      </w:r>
      <w:r>
        <w:t>,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w:t>
      </w:r>
      <w:r w:rsidR="00456339">
        <w:rPr>
          <w:rFonts w:eastAsiaTheme="minorHAnsi"/>
        </w:rPr>
        <w:t xml:space="preserve"> the</w:t>
      </w:r>
      <w:r>
        <w:rPr>
          <w:rFonts w:eastAsiaTheme="minorHAnsi"/>
        </w:rPr>
        <w:t xml:space="preserve">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21EE290A" w:rsidR="001E2A1C" w:rsidRPr="001E2A1C" w:rsidRDefault="00F62CA9" w:rsidP="00BA0D42">
      <w:pPr>
        <w:pStyle w:val="Heading4"/>
        <w:jc w:val="left"/>
      </w:pPr>
      <w:r>
        <w:t>2.1</w:t>
      </w:r>
      <w:r w:rsidR="005D38A9">
        <w:t>.5</w:t>
      </w:r>
      <w:r w:rsidR="00DF07C7">
        <w:t>.2</w:t>
      </w:r>
      <w:r w:rsidR="001E2A1C">
        <w:t xml:space="preserve"> Forces</w:t>
      </w:r>
    </w:p>
    <w:p w14:paraId="3536D289" w14:textId="496DDF2A" w:rsidR="00FD4AB4" w:rsidRPr="00C444E6" w:rsidRDefault="00CB7B72" w:rsidP="006D509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2B44BE">
        <w:rPr>
          <w:rFonts w:eastAsiaTheme="minorHAnsi"/>
        </w:rPr>
        <w:t xml:space="preserve"> Next, based on air </w:t>
      </w:r>
      <w:r w:rsidR="002B44BE">
        <w:rPr>
          <w:rFonts w:eastAsiaTheme="minorHAnsi"/>
        </w:rPr>
        <w:lastRenderedPageBreak/>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1812B6">
        <w:rPr>
          <w:iCs/>
          <w:szCs w:val="24"/>
        </w:rPr>
        <w:t xml:space="preserve">l stall. Figure 6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 with lift dropping off rapidly. Also, shown in Figure 6 is that with flaps lo</w:t>
      </w:r>
      <w:r w:rsidR="009F5A48">
        <w:rPr>
          <w:iCs/>
          <w:szCs w:val="24"/>
        </w:rPr>
        <w:t>wered, lift is increased.</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19527FCA" w:rsidR="00FD4AB4" w:rsidRPr="000630D9" w:rsidRDefault="000630D9" w:rsidP="006C5333">
      <w:pPr>
        <w:pStyle w:val="Caption"/>
        <w:spacing w:before="0" w:after="0"/>
        <w:ind w:firstLine="720"/>
        <w:jc w:val="center"/>
        <w:rPr>
          <w:b w:val="0"/>
          <w:iCs/>
          <w:szCs w:val="24"/>
        </w:rPr>
      </w:pPr>
      <w:bookmarkStart w:id="115" w:name="_Toc5843644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r w:rsidR="009F5A48">
        <w:rPr>
          <w:b w:val="0"/>
        </w:rPr>
        <w:t xml:space="preserve"> [14]</w:t>
      </w:r>
    </w:p>
    <w:p w14:paraId="1AFC20F0" w14:textId="77043C37" w:rsidR="00DF6E0C" w:rsidRDefault="00785BB4" w:rsidP="00BA0D42">
      <w:pPr>
        <w:rPr>
          <w:rFonts w:eastAsiaTheme="minorHAnsi"/>
        </w:rPr>
      </w:pPr>
      <w:r w:rsidRPr="00785BB4">
        <w:rPr>
          <w:rFonts w:eastAsiaTheme="minorHAnsi"/>
          <w:iCs/>
          <w:szCs w:val="24"/>
        </w:rPr>
        <w:t xml:space="preserve">There are also other variables that </w:t>
      </w:r>
      <w:r w:rsidR="0008526D">
        <w:rPr>
          <w:rFonts w:eastAsiaTheme="minorHAnsi"/>
          <w:iCs/>
          <w:szCs w:val="24"/>
        </w:rPr>
        <w:t xml:space="preserve">affect lift, and that are considered in the FDM,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w:t>
      </w:r>
      <w:r w:rsidR="004662B7">
        <w:rPr>
          <w:rFonts w:eastAsiaTheme="minorHAnsi"/>
        </w:rPr>
        <w:t xml:space="preserve">can </w:t>
      </w:r>
      <w:r w:rsidR="003C07A0">
        <w:rPr>
          <w:rFonts w:eastAsiaTheme="minorHAnsi"/>
        </w:rPr>
        <w:t xml:space="preserve">also exist that </w:t>
      </w:r>
      <w:r w:rsidR="00C444E6">
        <w:rPr>
          <w:rFonts w:eastAsiaTheme="minorHAnsi"/>
        </w:rPr>
        <w:t xml:space="preserve">can </w:t>
      </w:r>
      <w:r w:rsidR="003C07A0">
        <w:rPr>
          <w:rFonts w:eastAsiaTheme="minorHAnsi"/>
        </w:rPr>
        <w:t xml:space="preserve">act on the airplane such </w:t>
      </w:r>
      <w:r w:rsidR="004662B7">
        <w:rPr>
          <w:rFonts w:eastAsiaTheme="minorHAnsi"/>
        </w:rPr>
        <w:t xml:space="preserve">as winds, which are not </w:t>
      </w:r>
      <w:r w:rsidR="007E3BD7">
        <w:rPr>
          <w:rFonts w:eastAsiaTheme="minorHAnsi"/>
        </w:rPr>
        <w:t>considered</w:t>
      </w:r>
      <w:r w:rsidR="004662B7">
        <w:rPr>
          <w:rFonts w:eastAsiaTheme="minorHAnsi"/>
        </w:rPr>
        <w:t xml:space="preserve"> in the FDM.</w:t>
      </w:r>
    </w:p>
    <w:p w14:paraId="406FFC7B" w14:textId="77777777" w:rsidR="001C2366" w:rsidRDefault="001C2366" w:rsidP="003C68D1">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w:t>
      </w:r>
      <w:r>
        <w:rPr>
          <w:rFonts w:eastAsiaTheme="minorHAnsi"/>
        </w:rPr>
        <w:lastRenderedPageBreak/>
        <w:t xml:space="preserve">Similarly, thrust, expressed in pounds, is force added to the x axis (forward). Without thrust propulsion, the airplane cannot make lift. </w:t>
      </w:r>
    </w:p>
    <w:p w14:paraId="4EBAAA3B" w14:textId="36B95E6A" w:rsidR="001E2A1C" w:rsidRPr="001E2A1C" w:rsidRDefault="00DF07C7" w:rsidP="00BA0D42">
      <w:pPr>
        <w:pStyle w:val="Heading4"/>
        <w:jc w:val="left"/>
      </w:pPr>
      <w:r>
        <w:t>2.</w:t>
      </w:r>
      <w:r w:rsidR="00F62CA9">
        <w:t>1</w:t>
      </w:r>
      <w:r w:rsidR="005D38A9">
        <w:t>.5</w:t>
      </w:r>
      <w:r>
        <w:t>.3</w:t>
      </w:r>
      <w:r w:rsidR="001E2A1C">
        <w:t xml:space="preserve"> Equations of Motion</w:t>
      </w:r>
    </w:p>
    <w:p w14:paraId="2001EC10" w14:textId="2D534C35" w:rsidR="009546C9" w:rsidRDefault="00460940" w:rsidP="009546C9">
      <w:r>
        <w:rPr>
          <w:iCs/>
          <w:szCs w:val="24"/>
        </w:rPr>
        <w:tab/>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This begins by</w:t>
      </w:r>
      <w:r w:rsidR="00A27C71">
        <w:t xml:space="preserve"> </w:t>
      </w:r>
      <w:r w:rsidR="00B75007">
        <w:t xml:space="preserve">calculating </w:t>
      </w:r>
      <w:r w:rsidR="00D46C58">
        <w:t>the</w:t>
      </w:r>
      <w:r w:rsidR="00B75007">
        <w:t xml:space="preserve"> updated</w:t>
      </w:r>
      <w:r w:rsidR="00D46C58">
        <w:t xml:space="preserv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Simply put, the integration of the equations of motion, given everything else talked about, approximates the future velocity and position based on the previous values from th</w:t>
      </w:r>
      <w:r w:rsidR="00EA5157">
        <w:t>e last frame</w:t>
      </w:r>
      <w:r w:rsidR="009546C9">
        <w:t xml:space="preserve"> of the simulation [26].  </w:t>
      </w:r>
    </w:p>
    <w:p w14:paraId="717A532A" w14:textId="51450186" w:rsidR="00F5130E" w:rsidRDefault="009546C9" w:rsidP="009546C9">
      <w:r>
        <w:tab/>
        <w:t>The amount of finite t</w:t>
      </w:r>
      <w:r w:rsidR="00E22D21">
        <w:t>ime chosen to represent a frame</w:t>
      </w:r>
      <w:r w:rsidR="004130B2">
        <w:t xml:space="preserve"> (i.e.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E9723F">
        <w:t xml:space="preserve">[27]. </w:t>
      </w:r>
      <w:r>
        <w:t xml:space="preserve">With that said, there is a practical balance as </w:t>
      </w:r>
      <w:r w:rsidR="0084041B">
        <w:t>to what</w:t>
      </w:r>
      <w:r>
        <w:t xml:space="preserve"> the time step should be to achieve a stable solution, and also </w:t>
      </w:r>
      <w:r w:rsidR="00DF0FB2">
        <w:t xml:space="preserve">to </w:t>
      </w:r>
      <w:r>
        <w:t>minimize the buildup of error</w:t>
      </w:r>
      <w:r w:rsidR="009B5B8A">
        <w:t xml:space="preserve"> [14]</w:t>
      </w:r>
      <w:r>
        <w:t xml:space="preserve">. </w:t>
      </w:r>
    </w:p>
    <w:p w14:paraId="54BED384" w14:textId="0DB4100C"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w:t>
      </w:r>
      <w:r w:rsidR="0050585B">
        <w:lastRenderedPageBreak/>
        <w:t>numerical integration technique</w:t>
      </w:r>
      <w:r w:rsidR="006C5629">
        <w:t xml:space="preserve"> [20]</w:t>
      </w:r>
      <w:r w:rsidR="00CD2132">
        <w:t>. In both the 4-DOF and 6-DOF</w:t>
      </w:r>
      <w:r>
        <w:t xml:space="preserve">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5AE01AFB" w14:textId="1E8BF54A" w:rsidR="00977ADB" w:rsidRPr="00977ADB" w:rsidRDefault="00EE7782" w:rsidP="00BA0D42">
      <w:pPr>
        <w:rPr>
          <w:iCs/>
        </w:rPr>
      </w:pPr>
      <w:r>
        <w:tab/>
      </w:r>
      <w:r w:rsidR="00A4161A">
        <w:t xml:space="preserve"> </w:t>
      </w:r>
      <w:r w:rsidR="00901022">
        <w:t xml:space="preserve">An important </w:t>
      </w:r>
      <w:r w:rsidR="003B10F9">
        <w:t>role</w:t>
      </w:r>
      <w:r w:rsidR="00901022">
        <w:t xml:space="preserve"> of the equations of motion is that,</w:t>
      </w:r>
      <w:r w:rsidR="001A5848">
        <w:t xml:space="preserve"> </w:t>
      </w:r>
      <w:r w:rsidR="00300EA0">
        <w:t>in the 6-DOF</w:t>
      </w:r>
      <w:r w:rsidR="00554719">
        <w:t xml:space="preserve">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 xml:space="preserve">A quaternion is a way to represent 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53D9A087" w14:textId="66AC942A" w:rsidR="00977ADB" w:rsidRDefault="00977ADB" w:rsidP="00977ADB">
      <w:pPr>
        <w:pStyle w:val="Heading5"/>
        <w:jc w:val="left"/>
        <w:rPr>
          <w:b/>
        </w:rPr>
      </w:pPr>
      <w:r w:rsidRPr="00977ADB">
        <w:rPr>
          <w:b/>
        </w:rPr>
        <w:t>2.1.5.3.1 Simulation Loop</w:t>
      </w:r>
    </w:p>
    <w:p w14:paraId="05BD0127" w14:textId="4DA53CBD" w:rsidR="00977ADB" w:rsidRPr="00977ADB" w:rsidRDefault="00977ADB" w:rsidP="00977ADB">
      <w:pPr>
        <w:ind w:firstLine="720"/>
      </w:pPr>
      <w:r>
        <w:t xml:space="preserve">Another thing to think about when choosing a time step is that there are different design strategies to actually employing the simulation loop. The easiest way to manage the simulation loop is to just loop as fast as possible with no time step. The problem with that is that there is no control. If you are on a fast computer it the simulation will go too fast, and if you are on a slow computer it will be too slow [32]. But, as stated before, this is not how we want to run the simulation loop because we want a fixed time step. The next easiest way to manage the loop, and the strategy we chose, is to have a fixed time step. This is ideal when it is known that the </w:t>
      </w:r>
      <w:r w:rsidRPr="00D230AB">
        <w:t>update loop takes less than one frame worth of real time</w:t>
      </w:r>
      <w:r>
        <w:t xml:space="preserve"> [27]. For example, if the time step chosen is 33 milliseconds, then we need to reliably know that the real processing time will take less </w:t>
      </w:r>
      <w:r w:rsidR="00E440D3">
        <w:t xml:space="preserve">time </w:t>
      </w:r>
      <w:r>
        <w:t xml:space="preserve">than that. And for the remaining time the program will go to sleep until it is time for the next update [32]. The more advanced way to employ a simulation loop is to have a variable time step. It involves choosing a time step based on how much real processing time the current update </w:t>
      </w:r>
      <w:r>
        <w:lastRenderedPageBreak/>
        <w:t xml:space="preserve">takes versus the previous update’s real processing time [32]. This strategy, however, introduces some issues, which we will not get into. </w:t>
      </w:r>
    </w:p>
    <w:p w14:paraId="78C3835F" w14:textId="2D51E990" w:rsidR="009028D4" w:rsidRPr="00062C7C" w:rsidRDefault="00F62CA9" w:rsidP="00BA0D42">
      <w:pPr>
        <w:pStyle w:val="Heading3"/>
        <w:jc w:val="left"/>
      </w:pPr>
      <w:r>
        <w:t>2.1</w:t>
      </w:r>
      <w:r w:rsidR="003A0A4B">
        <w:t>.7</w:t>
      </w:r>
      <w:r w:rsidR="009028D4">
        <w:t xml:space="preserve"> Fidelity</w:t>
      </w:r>
    </w:p>
    <w:p w14:paraId="20A4FD79" w14:textId="1662568A"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 xml:space="preserve">described, fidelity is the degree to which the characteristics of a flight simulation matches that of the real world [17]. In this case, </w:t>
      </w:r>
      <w:r w:rsidR="00B237D6">
        <w:t xml:space="preserve">we characterized this </w:t>
      </w:r>
      <w:r w:rsidR="00F76A93">
        <w:t>FDM</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F76A93">
        <w:t xml:space="preserve"> minimal data [18].</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p>
    <w:p w14:paraId="4EC9E7D3" w14:textId="67D2712B" w:rsidR="00E20B4B" w:rsidRDefault="00F62CA9" w:rsidP="00BA0D42">
      <w:pPr>
        <w:pStyle w:val="Heading2"/>
        <w:spacing w:before="0"/>
        <w:rPr>
          <w:rFonts w:eastAsiaTheme="minorHAnsi"/>
        </w:rPr>
      </w:pPr>
      <w:bookmarkStart w:id="116" w:name="_Toc58424801"/>
      <w:r>
        <w:rPr>
          <w:rFonts w:eastAsiaTheme="minorHAnsi"/>
        </w:rPr>
        <w:t>2.2</w:t>
      </w:r>
      <w:r w:rsidR="00E20B4B">
        <w:rPr>
          <w:rFonts w:eastAsiaTheme="minorHAnsi"/>
        </w:rPr>
        <w:t xml:space="preserve"> Entity Component System</w:t>
      </w:r>
      <w:bookmarkEnd w:id="116"/>
    </w:p>
    <w:p w14:paraId="7C010294" w14:textId="4AA3952D"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DOD,</w:t>
      </w:r>
      <w:r w:rsidR="004817FD">
        <w:rPr>
          <w:rFonts w:eastAsiaTheme="minorHAnsi"/>
        </w:rPr>
        <w:t xml:space="preserve"> </w:t>
      </w:r>
      <w:r w:rsidRPr="00C00632">
        <w:rPr>
          <w:rFonts w:eastAsiaTheme="minorHAnsi"/>
        </w:rPr>
        <w:t>ECS</w:t>
      </w:r>
      <w:r w:rsidR="001900C1">
        <w:rPr>
          <w:rFonts w:eastAsiaTheme="minorHAnsi"/>
        </w:rPr>
        <w:t>-based</w:t>
      </w:r>
      <w:r w:rsidRPr="00C00632">
        <w:rPr>
          <w:rFonts w:eastAsiaTheme="minorHAnsi"/>
        </w:rPr>
        <w:t xml:space="preserve"> architecture</w:t>
      </w:r>
      <w:r w:rsidR="001900C1">
        <w:rPr>
          <w:rFonts w:eastAsiaTheme="minorHAnsi"/>
        </w:rPr>
        <w:t>.</w:t>
      </w:r>
      <w:r w:rsidR="004817FD">
        <w:rPr>
          <w:rFonts w:eastAsiaTheme="minorHAnsi"/>
        </w:rPr>
        <w:t xml:space="preserve"> </w:t>
      </w:r>
      <w:r w:rsidR="001900C1">
        <w:rPr>
          <w:rFonts w:eastAsiaTheme="minorHAnsi"/>
        </w:rPr>
        <w:t>ECS is a</w:t>
      </w:r>
      <w:r>
        <w:rPr>
          <w:rFonts w:eastAsiaTheme="minorHAnsi"/>
        </w:rPr>
        <w:t xml:space="preserve">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0E83B464" w:rsidR="00725F1F" w:rsidRDefault="00E276A0" w:rsidP="00BA0D42">
      <w:pPr>
        <w:ind w:firstLine="720"/>
        <w:rPr>
          <w:rFonts w:eastAsiaTheme="minorHAnsi"/>
        </w:rPr>
      </w:pPr>
      <w:r>
        <w:rPr>
          <w:rFonts w:eastAsiaTheme="minorHAnsi"/>
        </w:rPr>
        <w:t>S</w:t>
      </w:r>
      <w:r w:rsidR="00E20B4B">
        <w:rPr>
          <w:rFonts w:eastAsiaTheme="minorHAnsi"/>
        </w:rPr>
        <w:t xml:space="preserve">uppose we have a space or 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lastRenderedPageBreak/>
        <w:t xml:space="preserve">have a base class </w:t>
      </w:r>
      <w:r w:rsidR="007667AE">
        <w:rPr>
          <w:rFonts w:eastAsiaTheme="minorHAnsi"/>
        </w:rPr>
        <w:t>in which everything is derived, called Thing</w:t>
      </w:r>
      <w:r w:rsidR="00E20B4B">
        <w:rPr>
          <w:rFonts w:eastAsiaTheme="minorHAnsi"/>
        </w:rPr>
        <w: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5C765C79"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w:t>
      </w:r>
      <w:r w:rsidR="007B7CBD">
        <w:rPr>
          <w:rFonts w:eastAsiaTheme="minorHAnsi"/>
        </w:rPr>
        <w:t>t into 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And when unneeded data is in cache, the chance of cache misses happening increases</w:t>
      </w:r>
      <w:r w:rsidR="007267A4">
        <w:rPr>
          <w:rFonts w:eastAsiaTheme="minorHAnsi"/>
        </w:rPr>
        <w:t xml:space="preserve"> [34]</w:t>
      </w:r>
      <w:r>
        <w:rPr>
          <w:rFonts w:eastAsiaTheme="minorHAnsi"/>
        </w:rPr>
        <w:t>.</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7A08FB9B" w:rsidR="00E20B4B" w:rsidRDefault="007667AE" w:rsidP="00BA0D42">
      <w:pPr>
        <w:rPr>
          <w:rFonts w:eastAsiaTheme="minorHAnsi"/>
        </w:rPr>
      </w:pPr>
      <w:r>
        <w:rPr>
          <w:rFonts w:eastAsiaTheme="minorHAnsi"/>
        </w:rPr>
        <w:tab/>
        <w:t>In an</w:t>
      </w:r>
      <w:r w:rsidR="00E20B4B">
        <w:rPr>
          <w:rFonts w:eastAsiaTheme="minorHAnsi"/>
        </w:rPr>
        <w:t xml:space="preserve"> ECS structure,</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E20B4B">
        <w:rPr>
          <w:rFonts w:eastAsiaTheme="minorHAnsi"/>
        </w:rPr>
        <w:t>You start with an Entity, which 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17567B">
        <w:rPr>
          <w:rFonts w:eastAsiaTheme="minorHAnsi"/>
        </w:rPr>
        <w:t>just a unique id used to access data elsewhere</w:t>
      </w:r>
      <w:r w:rsidR="00876FFF">
        <w:rPr>
          <w:rFonts w:eastAsiaTheme="minorHAnsi"/>
        </w:rPr>
        <w:t xml:space="preserve"> [34]</w:t>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w:t>
      </w:r>
      <w:r w:rsidR="00E20B4B">
        <w:rPr>
          <w:rFonts w:eastAsiaTheme="minorHAnsi"/>
        </w:rPr>
        <w:lastRenderedPageBreak/>
        <w:t>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w:t>
      </w:r>
      <w:r w:rsidR="004476DE">
        <w:rPr>
          <w:rFonts w:eastAsiaTheme="minorHAnsi"/>
        </w:rPr>
        <w:t>s is this example visualized</w:t>
      </w:r>
      <w:r w:rsidR="00E20B4B">
        <w:rPr>
          <w:rFonts w:eastAsiaTheme="minorHAnsi"/>
        </w:rPr>
        <w:t>:</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20B08D34" w:rsidR="00E20B4B" w:rsidRPr="00D0790D" w:rsidRDefault="00E20B4B" w:rsidP="00BA0D42">
      <w:pPr>
        <w:pStyle w:val="Caption"/>
        <w:spacing w:before="0" w:after="0"/>
        <w:jc w:val="center"/>
        <w:rPr>
          <w:b w:val="0"/>
        </w:rPr>
      </w:pPr>
      <w:bookmarkStart w:id="117" w:name="_Toc5843644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r w:rsidR="004476DE">
        <w:rPr>
          <w:b w:val="0"/>
        </w:rPr>
        <w:t xml:space="preserve"> [11]</w:t>
      </w:r>
    </w:p>
    <w:p w14:paraId="67546788" w14:textId="1D7FAFA2"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 xml:space="preserve">Systems </w:t>
      </w:r>
      <w:r w:rsidR="00E20B4B">
        <w:rPr>
          <w:rFonts w:eastAsiaTheme="minorHAnsi"/>
        </w:rPr>
        <w:lastRenderedPageBreak/>
        <w:t>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 xml:space="preserve">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 have the necessary Components.</w:t>
      </w:r>
    </w:p>
    <w:p w14:paraId="3F7418E2" w14:textId="765DBA52"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5A6A25">
        <w:rPr>
          <w:rFonts w:eastAsiaTheme="minorHAnsi"/>
        </w:rPr>
        <w:t>pulling more data into cache.</w:t>
      </w:r>
      <w:r w:rsidR="00B243E9">
        <w:rPr>
          <w:rFonts w:eastAsiaTheme="minorHAnsi"/>
        </w:rPr>
        <w:t xml:space="preserve">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0CB6C8FD" w:rsidR="00E20B4B" w:rsidRDefault="00E20B4B" w:rsidP="008F683E">
      <w:pPr>
        <w:rPr>
          <w:rFonts w:eastAsiaTheme="minorHAnsi"/>
        </w:rPr>
      </w:pPr>
      <w:r>
        <w:rPr>
          <w:rFonts w:eastAsiaTheme="minorHAnsi"/>
        </w:rPr>
        <w:tab/>
      </w:r>
      <w:r w:rsidR="00297781">
        <w:rPr>
          <w:rFonts w:eastAsiaTheme="minorHAnsi"/>
        </w:rPr>
        <w:t xml:space="preserve">SPECS is an implementation of an ECS. </w:t>
      </w:r>
      <w:r w:rsidR="00CA27AE">
        <w:rPr>
          <w:rFonts w:eastAsiaTheme="minorHAnsi"/>
        </w:rPr>
        <w:t>SPECS is developed by and used by Amethyst, which is an open-source game engine written in Rust</w:t>
      </w:r>
      <w:r w:rsidR="00297781">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lastRenderedPageBreak/>
        <w:t>2.2</w:t>
      </w:r>
      <w:r w:rsidR="0081293B">
        <w:t>.5 ECS Overall</w:t>
      </w:r>
    </w:p>
    <w:p w14:paraId="20099ECE" w14:textId="6DA36EA1"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E14B07">
        <w:t xml:space="preserve">, and quick accesses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8" w:name="_Toc58424802"/>
      <w:r>
        <w:t>2.3</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1016CA6B" w:rsidR="00FE18C2" w:rsidRDefault="002E09A2" w:rsidP="00FE18C2">
      <w:r>
        <w:tab/>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45B540DD" w14:textId="0E67CD30" w:rsidR="00E535C7" w:rsidRPr="00FE18C2" w:rsidRDefault="00FE18C2" w:rsidP="00FE18C2">
      <w:pPr>
        <w:ind w:firstLine="720"/>
      </w:pPr>
      <w:r>
        <w:rPr>
          <w:color w:val="333333"/>
          <w:szCs w:val="24"/>
        </w:rPr>
        <w:lastRenderedPageBreak/>
        <w:t>The Rust community is a</w:t>
      </w:r>
      <w:r w:rsidR="002E09A2">
        <w:rPr>
          <w:color w:val="333333"/>
          <w:szCs w:val="24"/>
        </w:rPr>
        <w:t xml:space="preserve">lso active and quickly growing, </w:t>
      </w:r>
      <w:r>
        <w:rPr>
          <w:color w:val="333333"/>
          <w:szCs w:val="24"/>
        </w:rPr>
        <w:t>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12253863"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performance at runtime because everything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70454518" w14:textId="7324DC9C" w:rsidR="00862480" w:rsidRPr="00453244" w:rsidRDefault="00F62CA9" w:rsidP="00BA0D42">
      <w:pPr>
        <w:pStyle w:val="Heading2"/>
        <w:spacing w:before="0"/>
        <w:rPr>
          <w:rFonts w:eastAsiaTheme="minorHAnsi"/>
        </w:rPr>
      </w:pPr>
      <w:bookmarkStart w:id="120" w:name="_Toc58424803"/>
      <w:r>
        <w:rPr>
          <w:rFonts w:eastAsiaTheme="minorHAnsi"/>
        </w:rPr>
        <w:t>2.4</w:t>
      </w:r>
      <w:r w:rsidR="00F907B0">
        <w:rPr>
          <w:rFonts w:eastAsiaTheme="minorHAnsi"/>
        </w:rPr>
        <w:t xml:space="preserve"> FlightGear</w:t>
      </w:r>
      <w:bookmarkEnd w:id="120"/>
    </w:p>
    <w:p w14:paraId="110A6DCD" w14:textId="569ED554"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To do this, it supports a network protocol that defines airplane posi</w:t>
      </w:r>
      <w:r w:rsidR="003F7FFE">
        <w:t>tion as</w:t>
      </w:r>
      <w:r w:rsidR="00F75D84">
        <w:t xml:space="preserve"> geodetic coordinates and airplane orientation </w:t>
      </w:r>
      <w:r w:rsidR="00B6260C">
        <w:t>as E</w:t>
      </w:r>
      <w:r w:rsidR="00F75D84">
        <w:t xml:space="preserve">uler </w:t>
      </w:r>
      <w:r w:rsidR="00F75D84">
        <w:lastRenderedPageBreak/>
        <w:t xml:space="preserve">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 visuals.</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1" w:name="_Toc58424804"/>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3E2C40DF" w:rsidR="00504CFD" w:rsidRPr="00B55BD9" w:rsidRDefault="004C2E5F" w:rsidP="004C2E5F">
      <w:pPr>
        <w:ind w:firstLine="720"/>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w:t>
      </w:r>
      <w:r w:rsidR="007D7D7A">
        <w:rPr>
          <w:rFonts w:eastAsiaTheme="minorHAnsi"/>
          <w:szCs w:val="24"/>
        </w:rPr>
        <w:lastRenderedPageBreak/>
        <w:t xml:space="preserve">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r w:rsidR="007D7D7A">
        <w:rPr>
          <w:rFonts w:eastAsiaTheme="minorHAnsi"/>
          <w:szCs w:val="24"/>
        </w:rPr>
        <w:t xml:space="preserve"> FlightGear, when commanded on startup, is able to open a socket to receive UDP packets on. </w:t>
      </w:r>
    </w:p>
    <w:p w14:paraId="48149E6F" w14:textId="32628C7D" w:rsidR="00D35E72" w:rsidRDefault="009C4202" w:rsidP="007D7D7A">
      <w:pPr>
        <w:ind w:firstLine="720"/>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00B55BD9" w:rsidRPr="00B55BD9">
        <w:rPr>
          <w:rFonts w:eastAsiaTheme="minorHAnsi"/>
          <w:szCs w:val="24"/>
        </w:rPr>
        <w:t xml:space="preserve"> </w:t>
      </w:r>
    </w:p>
    <w:p w14:paraId="351FDD50" w14:textId="26B34A38" w:rsidR="00D35E72" w:rsidRDefault="00D35E72" w:rsidP="00BA0D42">
      <w:pPr>
        <w:ind w:firstLine="720"/>
        <w:rPr>
          <w:rFonts w:eastAsiaTheme="minorHAnsi"/>
          <w:szCs w:val="24"/>
        </w:rPr>
      </w:pPr>
    </w:p>
    <w:p w14:paraId="47330881" w14:textId="749E6538" w:rsidR="00D35E72" w:rsidRDefault="00D35E72" w:rsidP="00BA0D42">
      <w:pPr>
        <w:ind w:firstLine="720"/>
        <w:rPr>
          <w:rFonts w:eastAsiaTheme="minorHAnsi"/>
          <w:szCs w:val="24"/>
        </w:rPr>
      </w:pPr>
    </w:p>
    <w:p w14:paraId="7B9E1338" w14:textId="559DCCED" w:rsidR="00D35E72" w:rsidRDefault="00D35E72" w:rsidP="00BA0D42">
      <w:pPr>
        <w:ind w:firstLine="720"/>
        <w:rPr>
          <w:rFonts w:eastAsiaTheme="minorHAnsi"/>
          <w:szCs w:val="24"/>
        </w:rPr>
      </w:pPr>
    </w:p>
    <w:p w14:paraId="21CB8987" w14:textId="696C6445" w:rsidR="00D35E72" w:rsidRDefault="00D35E72" w:rsidP="00BA0D42">
      <w:pPr>
        <w:ind w:firstLine="720"/>
        <w:rPr>
          <w:rFonts w:eastAsiaTheme="minorHAnsi"/>
          <w:szCs w:val="24"/>
        </w:rPr>
      </w:pPr>
    </w:p>
    <w:p w14:paraId="7E4F8F04" w14:textId="6713496C" w:rsidR="00D35E72" w:rsidRDefault="00D35E72" w:rsidP="00BA0D42">
      <w:pPr>
        <w:ind w:firstLine="720"/>
        <w:rPr>
          <w:rFonts w:eastAsiaTheme="minorHAnsi"/>
          <w:szCs w:val="24"/>
        </w:rPr>
      </w:pPr>
    </w:p>
    <w:p w14:paraId="69F4A0F4" w14:textId="5CC4BDD7" w:rsidR="00D35E72" w:rsidRDefault="00D35E72" w:rsidP="00BA0D42">
      <w:pPr>
        <w:ind w:firstLine="720"/>
        <w:rPr>
          <w:rFonts w:eastAsiaTheme="minorHAnsi"/>
          <w:szCs w:val="24"/>
        </w:rPr>
      </w:pPr>
    </w:p>
    <w:p w14:paraId="02B3BCBF" w14:textId="0B4E348C" w:rsidR="00D35E72" w:rsidRDefault="00D35E72" w:rsidP="00BA0D42">
      <w:pPr>
        <w:ind w:firstLine="720"/>
        <w:rPr>
          <w:rFonts w:eastAsiaTheme="minorHAnsi"/>
          <w:szCs w:val="24"/>
        </w:rPr>
      </w:pPr>
    </w:p>
    <w:p w14:paraId="52429183" w14:textId="4794BD4D" w:rsidR="00D35E72" w:rsidRDefault="00D35E72" w:rsidP="00BA0D42">
      <w:pPr>
        <w:ind w:firstLine="720"/>
        <w:rPr>
          <w:rFonts w:eastAsiaTheme="minorHAnsi"/>
          <w:szCs w:val="24"/>
        </w:rPr>
      </w:pPr>
    </w:p>
    <w:p w14:paraId="302F0086" w14:textId="766D505C" w:rsidR="00D35E72" w:rsidRDefault="00D35E72" w:rsidP="00BA0D42">
      <w:pPr>
        <w:ind w:firstLine="720"/>
        <w:rPr>
          <w:rFonts w:eastAsiaTheme="minorHAnsi"/>
          <w:szCs w:val="24"/>
        </w:rPr>
      </w:pPr>
    </w:p>
    <w:p w14:paraId="1BEB652E" w14:textId="76AF4159" w:rsidR="00D35E72" w:rsidRPr="00B55BD9" w:rsidRDefault="00D35E72" w:rsidP="00BA0D42">
      <w:pPr>
        <w:ind w:firstLine="720"/>
        <w:rPr>
          <w:rFonts w:eastAsiaTheme="minorHAnsi"/>
          <w:szCs w:val="24"/>
        </w:rPr>
      </w:pPr>
    </w:p>
    <w:p w14:paraId="640F4325" w14:textId="0F05512E" w:rsidR="0083399B" w:rsidRDefault="00251273" w:rsidP="005A44FD">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8424805"/>
      <w:r w:rsidRPr="003F5979">
        <w:lastRenderedPageBreak/>
        <w:t>III.  Methodology</w:t>
      </w:r>
      <w:bookmarkEnd w:id="122"/>
      <w:bookmarkEnd w:id="123"/>
      <w:bookmarkEnd w:id="124"/>
      <w:bookmarkEnd w:id="125"/>
      <w:bookmarkEnd w:id="126"/>
      <w:bookmarkEnd w:id="127"/>
      <w:bookmarkEnd w:id="128"/>
      <w:bookmarkEnd w:id="129"/>
      <w:bookmarkEnd w:id="130"/>
      <w:bookmarkEnd w:id="131"/>
      <w:bookmarkEnd w:id="132"/>
      <w:r w:rsidR="0083399B">
        <w:t xml:space="preserve"> </w:t>
      </w:r>
    </w:p>
    <w:p w14:paraId="7403AEA9" w14:textId="44DF130C" w:rsidR="007502DB" w:rsidRPr="004F2A34" w:rsidRDefault="004F2A34" w:rsidP="00245EFD">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D64D90">
        <w:t>s</w:t>
      </w:r>
      <w:r w:rsidR="005F64D0">
        <w:t xml:space="preserve"> with SPECS</w:t>
      </w:r>
      <w:r w:rsidR="004659BB">
        <w:t>, and how we verified</w:t>
      </w:r>
      <w:r w:rsidR="00044097">
        <w:t xml:space="preserve"> that it</w:t>
      </w:r>
      <w:r>
        <w:t xml:space="preserve"> </w:t>
      </w:r>
      <w:r w:rsidR="00E71C3F">
        <w:t xml:space="preserve">does </w:t>
      </w:r>
      <w:r>
        <w:t>w</w:t>
      </w:r>
      <w:r w:rsidR="00FB6D1A">
        <w:t>ork as expecte</w:t>
      </w:r>
      <w:r w:rsidR="00FD4614">
        <w:t>d.</w:t>
      </w:r>
    </w:p>
    <w:p w14:paraId="6461E7B1" w14:textId="2123D3CD" w:rsidR="00483490" w:rsidRPr="00483490" w:rsidRDefault="006637C5" w:rsidP="00483490">
      <w:pPr>
        <w:pStyle w:val="Heading2"/>
        <w:spacing w:before="0"/>
      </w:pPr>
      <w:bookmarkStart w:id="133" w:name="_Toc58424806"/>
      <w:r>
        <w:t>3</w:t>
      </w:r>
      <w:r w:rsidR="005A44FD">
        <w:t>.1</w:t>
      </w:r>
      <w:r>
        <w:t xml:space="preserve"> Building </w:t>
      </w:r>
      <w:r w:rsidR="00483490">
        <w:t xml:space="preserve">the </w:t>
      </w:r>
      <w:r>
        <w:t>FDM</w:t>
      </w:r>
      <w:r w:rsidR="00483490">
        <w:t>s</w:t>
      </w:r>
      <w:bookmarkEnd w:id="133"/>
    </w:p>
    <w:p w14:paraId="69438DBE" w14:textId="09BE445B" w:rsidR="008120EE" w:rsidRDefault="00407762" w:rsidP="004C414D">
      <w:pPr>
        <w:ind w:firstLine="720"/>
      </w:pPr>
      <w:r>
        <w:t>The approach to building a</w:t>
      </w:r>
      <w:r w:rsidR="008120EE">
        <w:t xml:space="preserve"> Rust</w:t>
      </w:r>
      <w:r w:rsidR="00C204CB">
        <w:t>-</w:t>
      </w:r>
      <w:r w:rsidR="00432A26">
        <w:t>based, ECS</w:t>
      </w:r>
      <w:r w:rsidR="001B50A4">
        <w:t>-based</w:t>
      </w:r>
      <w:r w:rsidR="002D348A">
        <w:t xml:space="preserve"> </w:t>
      </w:r>
      <w:r w:rsidR="008120EE">
        <w:t>FDM</w:t>
      </w:r>
      <w:r w:rsidR="004C414D">
        <w:t xml:space="preserve"> began</w:t>
      </w:r>
      <w:r w:rsidR="00263B8D">
        <w:t xml:space="preserve"> with</w:t>
      </w:r>
      <w:r w:rsidR="008120EE">
        <w:t xml:space="preserve"> </w:t>
      </w:r>
      <w:r w:rsidR="004C414D">
        <w:t xml:space="preserve">acquiring an </w:t>
      </w:r>
      <w:r w:rsidR="008120EE">
        <w:t xml:space="preserve">understanding of basic flight physics and the </w:t>
      </w:r>
      <w:r w:rsidR="004C414D">
        <w:t>Rust programming language. With those basics understoo</w:t>
      </w:r>
      <w:r w:rsidR="00CE2CFC">
        <w:t>d, the first goal was to build the 4-DOF</w:t>
      </w:r>
      <w:r w:rsidR="004C414D">
        <w:t xml:space="preserve">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xml:space="preserve">. </w:t>
      </w:r>
      <w:r w:rsidR="00EE2EC7">
        <w:t>Our 4-DOF FDM is a re-implementation of the 4-DOF FDM described in the</w:t>
      </w:r>
      <w:r w:rsidR="004C414D">
        <w:t xml:space="preserv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w:t>
      </w:r>
      <w:r w:rsidR="00EE2EC7">
        <w:t>.</w:t>
      </w:r>
      <w:r w:rsidR="00820009">
        <w:t xml:space="preserve"> The textbook </w:t>
      </w:r>
      <w:r>
        <w:t>provided the C code for his</w:t>
      </w:r>
      <w:r w:rsidR="00EE2EC7">
        <w:t xml:space="preserve"> FDM. This FDM was</w:t>
      </w:r>
      <w:r w:rsidR="004C414D">
        <w:t xml:space="preserve"> ported from C into R</w:t>
      </w:r>
      <w:r w:rsidR="0080755D">
        <w:t>ust</w:t>
      </w:r>
      <w:r w:rsidR="00CE2CFC">
        <w:t xml:space="preserve">. From here, the </w:t>
      </w:r>
      <w:r w:rsidR="004C414D">
        <w:t>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CE2CFC">
        <w:t>The building of this 4-</w:t>
      </w:r>
      <w:r w:rsidR="00A92DB7">
        <w:t>DOF</w:t>
      </w:r>
      <w:r w:rsidR="004C414D">
        <w:t xml:space="preserve"> FDM was </w:t>
      </w:r>
      <w:r>
        <w:t>an important</w:t>
      </w:r>
      <w:r w:rsidR="004C414D">
        <w:t xml:space="preserve"> stepping stone to r</w:t>
      </w:r>
      <w:r w:rsidR="00432A26">
        <w:t>each the goal of creating the 6-DOF</w:t>
      </w:r>
      <w:r w:rsidR="004C414D">
        <w:t xml:space="preserve"> version. </w:t>
      </w:r>
    </w:p>
    <w:p w14:paraId="30191A5E" w14:textId="18CC5119" w:rsidR="002C13EF" w:rsidRDefault="00432A26" w:rsidP="002C13EF">
      <w:pPr>
        <w:ind w:firstLine="720"/>
      </w:pPr>
      <w:r>
        <w:t xml:space="preserve">The 6-DOF </w:t>
      </w:r>
      <w:r w:rsidR="00696819">
        <w:t xml:space="preserve">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t xml:space="preserve"> which outlines a 6-DOF</w:t>
      </w:r>
      <w:r w:rsidR="00696819">
        <w:t xml:space="preserve"> FDM</w:t>
      </w:r>
      <w:r w:rsidR="00485081">
        <w:t xml:space="preserve"> in C++</w:t>
      </w:r>
      <w:r w:rsidR="00E66CB5">
        <w:t xml:space="preserve"> with an OOP design. </w:t>
      </w:r>
      <w:r w:rsidR="002C13EF">
        <w:t xml:space="preserve">Similar to before, this C++ FDM from Bourg was </w:t>
      </w:r>
      <w:r w:rsidR="003217E5">
        <w:t xml:space="preserve">meticulously </w:t>
      </w:r>
      <w:r w:rsidR="00EE2EC7">
        <w:t>re-implemented</w:t>
      </w:r>
      <w:r w:rsidR="002C13EF">
        <w:t xml:space="preserve"> into R</w:t>
      </w:r>
      <w:r w:rsidR="00EE2EC7">
        <w:t>ust. From here, it was structured</w:t>
      </w:r>
      <w:r w:rsidR="002C13EF">
        <w:t xml:space="preserve"> into an ECS desig</w:t>
      </w:r>
      <w:r w:rsidR="00EE2EC7">
        <w:t>n by using</w:t>
      </w:r>
      <w:r w:rsidR="002C13EF">
        <w:t xml:space="preserve"> </w:t>
      </w:r>
      <w:r w:rsidR="00EE2EC7">
        <w:t>SPECS</w:t>
      </w:r>
      <w:r w:rsidR="002C13EF">
        <w:t xml:space="preserv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w:t>
      </w:r>
      <w:r w:rsidR="00EE2EC7">
        <w:t xml:space="preserve"> would be broken up into Systems and Components representing the ECS</w:t>
      </w:r>
      <w:r w:rsidR="004E5822">
        <w:t>.</w:t>
      </w:r>
    </w:p>
    <w:p w14:paraId="54D3A9E3" w14:textId="58B8CDDC" w:rsidR="0014685F" w:rsidRDefault="00483490" w:rsidP="0014685F">
      <w:pPr>
        <w:ind w:firstLine="720"/>
      </w:pPr>
      <w:r>
        <w:lastRenderedPageBreak/>
        <w:t xml:space="preserve">To aid in programming the FDMs, there were very limited resources available describing the process of writing code as an ECS, especially in Rust. The resources used in this thesis boil down to YouTube videos sponsored by Unity, a high-profile proponent of the ECS architecture, and </w:t>
      </w:r>
      <w:r w:rsidRPr="0094619D">
        <w:rPr>
          <w:i/>
        </w:rPr>
        <w:t>The Specs Book</w:t>
      </w:r>
      <w:r>
        <w:t xml:space="preserve">, which is the official documentation on the SPECS framework for Rust. </w:t>
      </w:r>
      <w:r w:rsidR="003B138B">
        <w:t>However, t</w:t>
      </w:r>
      <w:r>
        <w:t xml:space="preserve">here were many more </w:t>
      </w:r>
      <w:r w:rsidR="003B138B">
        <w:t xml:space="preserve">available </w:t>
      </w:r>
      <w:r>
        <w:t>reference</w:t>
      </w:r>
      <w:r w:rsidR="003B138B">
        <w:t xml:space="preserve">s </w:t>
      </w:r>
      <w:r>
        <w:t xml:space="preserve">for writing Rust code. But the two </w:t>
      </w:r>
      <w:r w:rsidR="00873F9C">
        <w:t xml:space="preserve">most utilized </w:t>
      </w:r>
      <w:r>
        <w:t>resource</w:t>
      </w:r>
      <w:r w:rsidR="00873F9C">
        <w:t>s</w:t>
      </w:r>
      <w:r>
        <w:t xml:space="preserve"> </w:t>
      </w:r>
      <w:r w:rsidR="00873F9C">
        <w:t>f</w:t>
      </w:r>
      <w:r>
        <w:t xml:space="preserve">or writing Rust code in this thesis was the official Rust book, </w:t>
      </w:r>
      <w:r w:rsidRPr="004A62AA">
        <w:rPr>
          <w:i/>
        </w:rPr>
        <w:t>The Rust Programming Language</w:t>
      </w:r>
      <w:r>
        <w:rPr>
          <w:i/>
        </w:rPr>
        <w:t xml:space="preserve">, </w:t>
      </w:r>
      <w:r>
        <w:t xml:space="preserve">and the official code collection called </w:t>
      </w:r>
      <w:r w:rsidR="00C11C2F">
        <w:rPr>
          <w:i/>
        </w:rPr>
        <w:t>Rust b</w:t>
      </w:r>
      <w:r w:rsidRPr="00113A5E">
        <w:rPr>
          <w:i/>
        </w:rPr>
        <w:t xml:space="preserve">y Example, </w:t>
      </w:r>
      <w:r>
        <w:t>which showcases executable code snippets.</w:t>
      </w:r>
    </w:p>
    <w:p w14:paraId="57294F71" w14:textId="77777777" w:rsidR="0014685F" w:rsidRDefault="0014685F" w:rsidP="0014685F">
      <w:pPr>
        <w:ind w:firstLine="720"/>
      </w:pPr>
      <w:r>
        <w:t xml:space="preserve">SPECS laid the framework to create the Entities, Components, and Systems. Components were created similarly to how a regular Rust struct type is created, but SPECS required us to specify that it is being implemented as a Component using a vector as its storage type. Since Entities have Components, when an Entity was made, it must be specified what Components it will have and what those starting values are. From here, we needed Systems to act on the Entities. Systems were created similarly to functions, but when created, it was specified what Components the System needed access to. This specification of Components for the System also determined what Entities the System would work on. If an Entity contained all the Components specified in a particular System, that System would work on that Entity. Also, the Components specified for a System are given either WriteStorage access or ReadStorage access, meaning they can be mutated or not, respectively. This ReadStorage or WriteStorage access type is important because the set up determines what Systems may be run in parallel with each other. Only one WriteStorage access may be used by a System at a time in order to avoid data races during parallel execution. So, if two Systems require the same WriteStorage access to a </w:t>
      </w:r>
      <w:r>
        <w:lastRenderedPageBreak/>
        <w:t xml:space="preserve">Component resource, they must only be run sequentially as to not write over the same memory. But if two Systems require the same Component, and one System needs WriteAccess, and the other System needs ReadAccess, the Systems can still run in parallel. </w:t>
      </w:r>
    </w:p>
    <w:p w14:paraId="20AF51F7" w14:textId="34FBE419" w:rsidR="0014685F" w:rsidRDefault="0014685F" w:rsidP="00001016">
      <w:pPr>
        <w:ind w:firstLine="720"/>
      </w:pPr>
      <w:r>
        <w:t xml:space="preserve">With all that </w:t>
      </w:r>
      <w:r w:rsidR="006B049E">
        <w:t xml:space="preserve">said, </w:t>
      </w:r>
      <w:r w:rsidR="004A3D73">
        <w:t>the main</w:t>
      </w:r>
      <w:r w:rsidR="006B049E">
        <w:t xml:space="preserve">s </w:t>
      </w:r>
      <w:r w:rsidR="004A3D73">
        <w:t xml:space="preserve">of </w:t>
      </w:r>
      <w:r w:rsidR="006B049E">
        <w:t xml:space="preserve">both </w:t>
      </w:r>
      <w:r w:rsidR="004A3D73">
        <w:t>the FDMs were built similarly. T</w:t>
      </w:r>
      <w:r>
        <w:t>he simulation world was created</w:t>
      </w:r>
      <w:r w:rsidR="006B049E">
        <w:t>, registering the Components</w:t>
      </w:r>
      <w:r>
        <w:t xml:space="preserve"> in the world. A dispatcher was </w:t>
      </w:r>
      <w:r w:rsidR="006B049E">
        <w:t>opened</w:t>
      </w:r>
      <w:r>
        <w:t xml:space="preserve"> to manage the parallelization of the Systems. The dispatcher can be told to have a System depend on other Systems (i.e. a system must finish before another system begins). Then, the air</w:t>
      </w:r>
      <w:r w:rsidR="00AA08CC">
        <w:t>plane Entity was built with</w:t>
      </w:r>
      <w:r>
        <w:t xml:space="preserve"> predetermined starting values</w:t>
      </w:r>
      <w:r w:rsidR="00F34BD7">
        <w:t>, like position</w:t>
      </w:r>
      <w:r>
        <w:t xml:space="preserve">. Finally, the main simulation loop was made to run the world at a predetermined frame rate, and the program sleeps if there is extra time after computing that frame of the simulation.  </w:t>
      </w:r>
    </w:p>
    <w:p w14:paraId="3E6A69C6" w14:textId="2F7121C8" w:rsidR="00ED6B10" w:rsidRDefault="00B53EB8" w:rsidP="00B7750C">
      <w:r>
        <w:t>//maybe</w:t>
      </w:r>
      <w:bookmarkStart w:id="134" w:name="_GoBack"/>
      <w:bookmarkEnd w:id="134"/>
      <w:r w:rsidR="00ED6B10">
        <w:t xml:space="preserve"> make these set up sections a subsection of overview</w:t>
      </w:r>
    </w:p>
    <w:p w14:paraId="4FFB22B5" w14:textId="1C79E86B" w:rsidR="00092699" w:rsidRDefault="00092699" w:rsidP="00092699">
      <w:pPr>
        <w:pStyle w:val="Heading2"/>
        <w:spacing w:before="0"/>
      </w:pPr>
      <w:r>
        <w:t xml:space="preserve">3.2 </w:t>
      </w:r>
      <w:r>
        <w:t>4</w:t>
      </w:r>
      <w:r>
        <w:t>-DOF Set Up</w:t>
      </w:r>
    </w:p>
    <w:p w14:paraId="40209EB0" w14:textId="6E038455" w:rsidR="0014685F" w:rsidRDefault="0014685F" w:rsidP="00092699"/>
    <w:p w14:paraId="61335FB0" w14:textId="3C790A24" w:rsidR="00483490" w:rsidRDefault="00483490" w:rsidP="00001016"/>
    <w:p w14:paraId="161D874D" w14:textId="39945536" w:rsidR="00281E92" w:rsidRDefault="00116968" w:rsidP="00281E92">
      <w:pPr>
        <w:pStyle w:val="Heading2"/>
        <w:spacing w:before="0"/>
      </w:pPr>
      <w:bookmarkStart w:id="135" w:name="_Toc58424807"/>
      <w:r>
        <w:t>3.3</w:t>
      </w:r>
      <w:r w:rsidR="009C1139">
        <w:t xml:space="preserve"> </w:t>
      </w:r>
      <w:r w:rsidR="00250A73">
        <w:t xml:space="preserve">6-DOF </w:t>
      </w:r>
      <w:r w:rsidR="002317D2">
        <w:t>Set Up</w:t>
      </w:r>
      <w:bookmarkEnd w:id="135"/>
    </w:p>
    <w:p w14:paraId="0ABCBF9F" w14:textId="70F3B4AF" w:rsidR="0014685F" w:rsidRDefault="00250A73" w:rsidP="00250A73">
      <w:pPr>
        <w:ind w:firstLine="720"/>
      </w:pPr>
      <w:r>
        <w:t xml:space="preserve">Bourg defines a series of classes in C++ that are used to represent a custom vector, quaternion, and matrix. These classes were not originally planned to be used because Rust has a crate available called nalgebra that already defines those structures, and we did not want to re-implement them not necessary. However, to no avail, we fixed problems with rotations by staying true to the Bourg model. So, the custom classes </w:t>
      </w:r>
      <w:r>
        <w:lastRenderedPageBreak/>
        <w:t xml:space="preserve">defined by Bourg were reinterpreted in Rust and used in our 6-DOF FDM. The module that was imported in code which contains the custom structures is named common. </w:t>
      </w:r>
    </w:p>
    <w:p w14:paraId="28EBAF96" w14:textId="30BB91F0" w:rsidR="00702A9B" w:rsidRDefault="00702A9B" w:rsidP="00702A9B">
      <w:r>
        <w:tab/>
        <w:t>//use resources and rewrite this</w:t>
      </w:r>
    </w:p>
    <w:p w14:paraId="47B63F70" w14:textId="3247253D"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w:t>
      </w:r>
      <w:r w:rsidR="00B10A8D">
        <w:t>change in time from frame to frame</w:t>
      </w:r>
      <w:r>
        <w:t>.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69E32E0C" w:rsidR="00A34C70" w:rsidRDefault="00A53BB9" w:rsidP="00A34C70">
      <w:pPr>
        <w:ind w:firstLine="720"/>
      </w:pPr>
      <w:r>
        <w:t xml:space="preserve">The other global variables that may be modified pertain to </w:t>
      </w:r>
      <w:r w:rsidR="00CF1625">
        <w:t>thrust</w:t>
      </w:r>
      <w:r>
        <w:t xml:space="preserve">. The </w:t>
      </w:r>
      <w:r w:rsidR="00CF1625">
        <w:t xml:space="preserve">maximum thrust, </w:t>
      </w:r>
      <w:r w:rsidR="00A17CD0">
        <w:t>MAX_THRUST, is set at 3000.0 pounds</w:t>
      </w:r>
      <w:r w:rsidR="00CF1625">
        <w:t xml:space="preserve"> of force, but is able to be altered. Also, the delta thrust, D_THRUST, which represents the amount of thrust incremented when </w:t>
      </w:r>
      <w:r w:rsidR="00CF1625">
        <w:lastRenderedPageBreak/>
        <w:t>increasing or dec</w:t>
      </w:r>
      <w:r w:rsidR="00C06ECB">
        <w:t>reasing thrust with keypresses, is able to be altere</w:t>
      </w:r>
      <w:r w:rsidR="00A17CD0">
        <w:t xml:space="preserve">d. D_THRUST is set at 100.0 pounds </w:t>
      </w:r>
      <w:r w:rsidR="00C06ECB">
        <w:t>of thrust</w:t>
      </w:r>
      <w:r w:rsidR="00F976D0">
        <w:t xml:space="preserve"> per keypress. </w:t>
      </w:r>
    </w:p>
    <w:p w14:paraId="4B6A6830" w14:textId="71B8FB5F" w:rsidR="00092699" w:rsidRDefault="00092699" w:rsidP="00092699"/>
    <w:p w14:paraId="6090699D" w14:textId="1C5A0820" w:rsidR="001F4A03" w:rsidRDefault="001F4A03" w:rsidP="00092699">
      <w:r>
        <w:t xml:space="preserve">//talk about components and system only needed for </w:t>
      </w:r>
      <w:r w:rsidR="00605DFF">
        <w:t xml:space="preserve">ecs </w:t>
      </w:r>
      <w:r>
        <w:t>fdm</w:t>
      </w:r>
      <w:r w:rsidR="00DC7A71">
        <w:t xml:space="preserve"> </w:t>
      </w:r>
    </w:p>
    <w:p w14:paraId="12E1C9CA" w14:textId="3724A7F5" w:rsidR="00245EFD" w:rsidRDefault="00116968" w:rsidP="00245EFD">
      <w:pPr>
        <w:pStyle w:val="Heading2"/>
        <w:spacing w:before="0"/>
      </w:pPr>
      <w:r>
        <w:t>3.4</w:t>
      </w:r>
      <w:r w:rsidR="00245EFD">
        <w:t xml:space="preserve"> SPECS </w:t>
      </w:r>
      <w:r w:rsidR="002422D7">
        <w:t>FDM Component</w:t>
      </w:r>
    </w:p>
    <w:p w14:paraId="49301D25" w14:textId="6EE69516" w:rsidR="00925E7D" w:rsidRPr="00925E7D" w:rsidRDefault="00925E7D" w:rsidP="00925E7D"/>
    <w:p w14:paraId="7A1B0478" w14:textId="2D113F2B" w:rsidR="00245EFD" w:rsidRDefault="00245EFD" w:rsidP="00245EFD">
      <w:pPr>
        <w:pStyle w:val="Heading3"/>
        <w:jc w:val="left"/>
      </w:pPr>
      <w:r>
        <w:t>3</w:t>
      </w:r>
      <w:r w:rsidR="00116968">
        <w:t>.4.1</w:t>
      </w:r>
      <w:r>
        <w:t xml:space="preserve"> DataFDM</w:t>
      </w:r>
    </w:p>
    <w:p w14:paraId="4411E546" w14:textId="626A2751" w:rsidR="00245EFD" w:rsidRDefault="00245EFD" w:rsidP="00245EFD"/>
    <w:p w14:paraId="1D7330F5" w14:textId="77777777" w:rsidR="00245EFD" w:rsidRDefault="00245EFD" w:rsidP="00245EFD"/>
    <w:p w14:paraId="31DBCD0C" w14:textId="3769A823" w:rsidR="00245EFD" w:rsidRDefault="00116968" w:rsidP="00245EFD">
      <w:pPr>
        <w:pStyle w:val="Heading2"/>
        <w:spacing w:before="0"/>
      </w:pPr>
      <w:r>
        <w:t>3.5</w:t>
      </w:r>
      <w:r w:rsidR="00245EFD">
        <w:t xml:space="preserve"> SPECS </w:t>
      </w:r>
      <w:r w:rsidR="002422D7">
        <w:t xml:space="preserve">FDM </w:t>
      </w:r>
      <w:r w:rsidR="00245EFD">
        <w:t>System</w:t>
      </w:r>
    </w:p>
    <w:p w14:paraId="59BA5DDE" w14:textId="77777777" w:rsidR="00245EFD" w:rsidRPr="00245EFD" w:rsidRDefault="00245EFD" w:rsidP="00245EFD"/>
    <w:p w14:paraId="0D8F2FF3" w14:textId="7B6935E6" w:rsidR="00245EFD" w:rsidRDefault="00245EFD" w:rsidP="00245EFD">
      <w:pPr>
        <w:pStyle w:val="Heading3"/>
        <w:jc w:val="left"/>
      </w:pPr>
      <w:r>
        <w:t>3</w:t>
      </w:r>
      <w:r w:rsidR="00116968">
        <w:t>.5.1</w:t>
      </w:r>
      <w:r>
        <w:t xml:space="preserve"> EquationsOfMotion </w:t>
      </w:r>
    </w:p>
    <w:p w14:paraId="32AFD5FF" w14:textId="03CC3F64" w:rsidR="00245EFD" w:rsidRDefault="00245EFD" w:rsidP="00092699"/>
    <w:p w14:paraId="4D6996CB" w14:textId="122C112E" w:rsidR="006D11AA" w:rsidRDefault="006D11AA" w:rsidP="006D11AA">
      <w:pPr>
        <w:pStyle w:val="Heading2"/>
        <w:spacing w:before="0"/>
      </w:pPr>
      <w:r>
        <w:t xml:space="preserve">3.5 </w:t>
      </w:r>
      <w:r>
        <w:t>4</w:t>
      </w:r>
      <w:r>
        <w:t>-DOF FDM Equivalency Verification</w:t>
      </w:r>
    </w:p>
    <w:p w14:paraId="2AC14BD8" w14:textId="77777777" w:rsidR="006D11AA" w:rsidRDefault="006D11AA" w:rsidP="00153966">
      <w:pPr>
        <w:ind w:firstLine="720"/>
      </w:pPr>
    </w:p>
    <w:p w14:paraId="32DCBFFE" w14:textId="40936243" w:rsidR="00996EDA" w:rsidRDefault="00EF44CD" w:rsidP="00996EDA">
      <w:pPr>
        <w:pStyle w:val="Heading2"/>
        <w:spacing w:before="0"/>
      </w:pPr>
      <w:bookmarkStart w:id="136" w:name="_Toc58424810"/>
      <w:r>
        <w:t>3.</w:t>
      </w:r>
      <w:r w:rsidR="00A01AB3">
        <w:t>5</w:t>
      </w:r>
      <w:r w:rsidR="00996EDA">
        <w:t xml:space="preserve"> </w:t>
      </w:r>
      <w:r w:rsidR="006D11AA">
        <w:t xml:space="preserve">6-DOF </w:t>
      </w:r>
      <w:r w:rsidR="00E6501C">
        <w:t xml:space="preserve">FDM </w:t>
      </w:r>
      <w:r w:rsidR="00C32981">
        <w:t xml:space="preserve">Equivalency </w:t>
      </w:r>
      <w:r w:rsidR="00E6501C">
        <w:t>Verification</w:t>
      </w:r>
      <w:bookmarkEnd w:id="136"/>
    </w:p>
    <w:p w14:paraId="6C42CDF9" w14:textId="2DE22ED3" w:rsidR="00B46802" w:rsidRDefault="00554F1C" w:rsidP="00B46802">
      <w:pPr>
        <w:ind w:firstLine="360"/>
      </w:pPr>
      <w:r>
        <w:tab/>
      </w:r>
      <w:r w:rsidR="007D425C">
        <w:t>Since t</w:t>
      </w:r>
      <w:r w:rsidR="00F02FCE">
        <w:t>he focus of</w:t>
      </w:r>
      <w:r w:rsidR="008C7E1E">
        <w:t xml:space="preserve"> this research was</w:t>
      </w:r>
      <w:r w:rsidR="00C204CB">
        <w:t xml:space="preserve"> building a Rust-</w:t>
      </w:r>
      <w:r w:rsidR="00432A26">
        <w:t xml:space="preserve">based, ECS patterned, 6-DOF </w:t>
      </w:r>
      <w:r w:rsidR="00F02FCE">
        <w:t>FDM based on the works by</w:t>
      </w:r>
      <w:r w:rsidR="00F02FCE" w:rsidRPr="009D5392">
        <w:t xml:space="preserve"> </w:t>
      </w:r>
      <w:r w:rsidR="00EB1114">
        <w:t>David Bourg in [14],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t>
      </w:r>
      <w:r w:rsidR="00946B9C">
        <w:lastRenderedPageBreak/>
        <w:t>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tests did not involve any of the code required to interactively fly in FlightGear, and dismissed FlightGear entirely. </w:t>
      </w:r>
    </w:p>
    <w:p w14:paraId="02CBB552" w14:textId="1C22A9C4"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 xml:space="preserve">The </w:t>
      </w:r>
      <w:r w:rsidR="00DA2B8D">
        <w:t xml:space="preserve">starting position </w:t>
      </w:r>
      <w:r w:rsidR="00C116E2">
        <w:t>coordinat</w:t>
      </w:r>
      <w:r w:rsidR="00540815">
        <w:t>es represents a</w:t>
      </w:r>
      <w:r w:rsidR="00C116E2">
        <w:t xml:space="preserve"> location </w:t>
      </w:r>
      <w:r w:rsidR="00540815">
        <w:t>relative to a fixed point (0.0, 0.0, 0.0).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 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 xml:space="preserve">starting values </w:t>
      </w:r>
      <w:r w:rsidR="001C00D2">
        <w:t>chosen while</w:t>
      </w:r>
      <w:r w:rsidR="00D07A27">
        <w:t xml:space="preserv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181C864D" w:rsidR="00E37749" w:rsidRPr="00142D0F" w:rsidRDefault="00F44EE6" w:rsidP="00BF6651">
            <w:pPr>
              <w:spacing w:line="240" w:lineRule="auto"/>
              <w:rPr>
                <w:rFonts w:ascii="Times New Roman" w:hAnsi="Times New Roman"/>
              </w:rPr>
            </w:pPr>
            <w:r>
              <w:rPr>
                <w:rFonts w:ascii="Times New Roman" w:hAnsi="Times New Roman"/>
              </w:rPr>
              <w:t>Thrust Force (pounds</w:t>
            </w:r>
            <w:r w:rsidR="00E37749" w:rsidRPr="00142D0F">
              <w:rPr>
                <w:rFonts w:ascii="Times New Roman" w:hAnsi="Times New Roman"/>
              </w:rPr>
              <w:t>)</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lastRenderedPageBreak/>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BF6651">
            <w:pPr>
              <w:spacing w:line="240" w:lineRule="auto"/>
              <w:rPr>
                <w:rFonts w:ascii="Times New Roman" w:hAnsi="Times New Roman"/>
              </w:rPr>
            </w:pPr>
            <w:r w:rsidRPr="00142D0F">
              <w:rPr>
                <w:rFonts w:ascii="Times New Roman" w:hAnsi="Times New Roman"/>
              </w:rPr>
              <w:t>30 / 900</w:t>
            </w:r>
          </w:p>
        </w:tc>
      </w:tr>
    </w:tbl>
    <w:p w14:paraId="15745555" w14:textId="77777777" w:rsidR="00D7617E" w:rsidRDefault="00D7617E" w:rsidP="00D861A2">
      <w:pPr>
        <w:ind w:firstLine="720"/>
      </w:pPr>
    </w:p>
    <w:p w14:paraId="42BFCB30" w14:textId="1CEEA348"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C53237">
        <w:t xml:space="preserve">to reduce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0CDA1BDC" w:rsidR="0042340E" w:rsidRDefault="00E37749" w:rsidP="0042340E">
      <w:pPr>
        <w:pStyle w:val="Heading3"/>
        <w:jc w:val="left"/>
      </w:pPr>
      <w:r>
        <w:t>3.5.1 Test One (No Flight Control)</w:t>
      </w:r>
    </w:p>
    <w:p w14:paraId="266B6E69" w14:textId="02DA29D3" w:rsidR="00831F3B" w:rsidRPr="00831F3B" w:rsidRDefault="00831F3B" w:rsidP="00831F3B">
      <w:r>
        <w:tab/>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143E31">
            <w:pPr>
              <w:keepNext/>
              <w:spacing w:line="240" w:lineRule="auto"/>
              <w:rPr>
                <w:rFonts w:ascii="Times New Roman" w:hAnsi="Times New Roman"/>
              </w:rPr>
            </w:pPr>
            <w:r w:rsidRPr="00142D0F">
              <w:rPr>
                <w:rFonts w:ascii="Times New Roman" w:hAnsi="Times New Roman"/>
              </w:rPr>
              <w:t>None</w:t>
            </w:r>
          </w:p>
        </w:tc>
      </w:tr>
    </w:tbl>
    <w:p w14:paraId="34A66782" w14:textId="2A8331DF" w:rsidR="00721EA1" w:rsidRPr="00143E31" w:rsidRDefault="00143E31" w:rsidP="00143E31">
      <w:pPr>
        <w:pStyle w:val="Caption"/>
        <w:jc w:val="center"/>
        <w:rPr>
          <w:b w:val="0"/>
        </w:rPr>
      </w:pPr>
      <w:bookmarkStart w:id="137" w:name="_Toc58002147"/>
      <w:r w:rsidRPr="00143E31">
        <w:rPr>
          <w:b w:val="0"/>
        </w:rPr>
        <w:t xml:space="preserve">Table </w:t>
      </w:r>
      <w:r w:rsidRPr="00143E31">
        <w:rPr>
          <w:b w:val="0"/>
        </w:rPr>
        <w:fldChar w:fldCharType="begin"/>
      </w:r>
      <w:r w:rsidRPr="00143E31">
        <w:rPr>
          <w:b w:val="0"/>
        </w:rPr>
        <w:instrText xml:space="preserve"> SEQ Table \* ARABIC </w:instrText>
      </w:r>
      <w:r w:rsidRPr="00143E31">
        <w:rPr>
          <w:b w:val="0"/>
        </w:rPr>
        <w:fldChar w:fldCharType="separate"/>
      </w:r>
      <w:r w:rsidR="009046B7">
        <w:rPr>
          <w:b w:val="0"/>
          <w:noProof/>
        </w:rPr>
        <w:t>1</w:t>
      </w:r>
      <w:r w:rsidRPr="00143E31">
        <w:rPr>
          <w:b w:val="0"/>
        </w:rPr>
        <w:fldChar w:fldCharType="end"/>
      </w:r>
      <w:r w:rsidRPr="00143E31">
        <w:rPr>
          <w:b w:val="0"/>
        </w:rPr>
        <w:t>: Flight Control Instructions for Test One</w:t>
      </w:r>
      <w:bookmarkEnd w:id="137"/>
    </w:p>
    <w:p w14:paraId="0C38BE43" w14:textId="2752A63E" w:rsidR="00BF7100" w:rsidRDefault="009F6712" w:rsidP="00BF7100">
      <w:pPr>
        <w:pStyle w:val="Heading3"/>
        <w:jc w:val="left"/>
      </w:pPr>
      <w:r>
        <w:t>3.5.2 Test Two (Thrust)</w:t>
      </w:r>
    </w:p>
    <w:p w14:paraId="28C06062" w14:textId="0D18C985" w:rsidR="00603E2E" w:rsidRPr="00603E2E" w:rsidRDefault="00603E2E" w:rsidP="00603E2E">
      <w:r>
        <w:tab/>
        <w:t>This test was designed to</w:t>
      </w:r>
      <w:r w:rsidR="00D3483C">
        <w:t xml:space="preserve"> find out if toggling thrust, </w:t>
      </w:r>
      <w:r w:rsidR="009B2D5A">
        <w:t>specifically</w:t>
      </w:r>
      <w:r w:rsidR="00D3483C">
        <w:t xml:space="preserve"> decreasing </w:t>
      </w:r>
      <w:r w:rsidR="009B2D5A">
        <w:t>it, works</w:t>
      </w:r>
      <w:r w:rsidR="006C0AC3">
        <w:t xml:space="preserve"> as expected. </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lastRenderedPageBreak/>
              <w:t>Frame by Frame Flight Control Instructions</w:t>
            </w:r>
          </w:p>
        </w:tc>
      </w:tr>
      <w:tr w:rsidR="00625DED" w14:paraId="6F026ECE" w14:textId="77777777" w:rsidTr="00ED5F11">
        <w:trPr>
          <w:jc w:val="center"/>
        </w:trPr>
        <w:tc>
          <w:tcPr>
            <w:tcW w:w="5220" w:type="dxa"/>
          </w:tcPr>
          <w:p w14:paraId="18772C1A" w14:textId="41C85D14" w:rsidR="00625DED" w:rsidRPr="00142D0F" w:rsidRDefault="00625DED" w:rsidP="00BF7100">
            <w:pPr>
              <w:spacing w:line="240" w:lineRule="auto"/>
              <w:rPr>
                <w:rFonts w:ascii="Times New Roman" w:hAnsi="Times New Roman"/>
              </w:rPr>
            </w:pPr>
            <w:r w:rsidRPr="00142D0F">
              <w:rPr>
                <w:rFonts w:ascii="Times New Roman" w:hAnsi="Times New Roman"/>
              </w:rPr>
              <w:t>1 – 5: Decrease Thrust</w:t>
            </w:r>
          </w:p>
          <w:p w14:paraId="2EE3AA21" w14:textId="5352A0A3" w:rsidR="00625DED" w:rsidRPr="00142D0F" w:rsidRDefault="00625DED" w:rsidP="00835093">
            <w:pPr>
              <w:keepNext/>
              <w:spacing w:line="240" w:lineRule="auto"/>
              <w:rPr>
                <w:rFonts w:ascii="Times New Roman" w:hAnsi="Times New Roman"/>
              </w:rPr>
            </w:pPr>
            <w:r w:rsidRPr="00142D0F">
              <w:rPr>
                <w:rFonts w:ascii="Times New Roman" w:hAnsi="Times New Roman"/>
              </w:rPr>
              <w:t>6 – 900: N</w:t>
            </w:r>
            <w:r w:rsidR="00790C84" w:rsidRPr="00142D0F">
              <w:rPr>
                <w:rFonts w:ascii="Times New Roman" w:hAnsi="Times New Roman"/>
              </w:rPr>
              <w:t>one</w:t>
            </w:r>
          </w:p>
        </w:tc>
      </w:tr>
    </w:tbl>
    <w:p w14:paraId="1323E41D" w14:textId="2E946E8E" w:rsidR="00721EA1" w:rsidRPr="00835093" w:rsidRDefault="00835093" w:rsidP="00835093">
      <w:pPr>
        <w:pStyle w:val="Caption"/>
        <w:jc w:val="center"/>
        <w:rPr>
          <w:b w:val="0"/>
        </w:rPr>
      </w:pPr>
      <w:bookmarkStart w:id="138" w:name="_Toc58002148"/>
      <w:r w:rsidRPr="00835093">
        <w:rPr>
          <w:b w:val="0"/>
        </w:rPr>
        <w:t xml:space="preserve">Table </w:t>
      </w:r>
      <w:r w:rsidRPr="00835093">
        <w:rPr>
          <w:b w:val="0"/>
        </w:rPr>
        <w:fldChar w:fldCharType="begin"/>
      </w:r>
      <w:r w:rsidRPr="00835093">
        <w:rPr>
          <w:b w:val="0"/>
        </w:rPr>
        <w:instrText xml:space="preserve"> SEQ Table \* ARABIC </w:instrText>
      </w:r>
      <w:r w:rsidRPr="00835093">
        <w:rPr>
          <w:b w:val="0"/>
        </w:rPr>
        <w:fldChar w:fldCharType="separate"/>
      </w:r>
      <w:r w:rsidR="009046B7">
        <w:rPr>
          <w:b w:val="0"/>
          <w:noProof/>
        </w:rPr>
        <w:t>2</w:t>
      </w:r>
      <w:r w:rsidRPr="00835093">
        <w:rPr>
          <w:b w:val="0"/>
        </w:rPr>
        <w:fldChar w:fldCharType="end"/>
      </w:r>
      <w:r w:rsidRPr="00835093">
        <w:rPr>
          <w:b w:val="0"/>
        </w:rPr>
        <w:t>: Flight Control Instructions for Test Two</w:t>
      </w:r>
      <w:bookmarkEnd w:id="138"/>
    </w:p>
    <w:p w14:paraId="18DEBA7A" w14:textId="6FAF0CD2" w:rsidR="00047BB7" w:rsidRDefault="00E37749" w:rsidP="00EA2791">
      <w:pPr>
        <w:pStyle w:val="Heading3"/>
        <w:jc w:val="left"/>
      </w:pPr>
      <w:r>
        <w:t xml:space="preserve">3.5.3 Test </w:t>
      </w:r>
      <w:r w:rsidR="00994809">
        <w:t>Three</w:t>
      </w:r>
      <w:r>
        <w:t xml:space="preserve"> (Roll)</w:t>
      </w:r>
    </w:p>
    <w:p w14:paraId="298BD77E" w14:textId="4583AD28" w:rsidR="00935F7B" w:rsidRPr="00935F7B" w:rsidRDefault="00935F7B" w:rsidP="00935F7B">
      <w:r>
        <w:tab/>
        <w:t xml:space="preserve">This test was designed to examine if the roll action works properly. First thrust is increased, </w:t>
      </w:r>
      <w:r w:rsidR="0018022C">
        <w:t xml:space="preserve">then the airplane pitches up for 8 seconds (240 frames) and finally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 chosen in order 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Style w:val="TableGrid"/>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01B41E3E" w14:textId="4F475212" w:rsidR="00E37749" w:rsidRDefault="00E37749" w:rsidP="00047BB7">
            <w:pPr>
              <w:spacing w:line="240" w:lineRule="auto"/>
              <w:rPr>
                <w:rFonts w:ascii="Times New Roman" w:hAnsi="Times New Roman"/>
              </w:rPr>
            </w:pPr>
            <w:r w:rsidRPr="00142D0F">
              <w:rPr>
                <w:rFonts w:ascii="Times New Roman" w:hAnsi="Times New Roman"/>
              </w:rPr>
              <w:t>1 – 5: Increase Thrust</w:t>
            </w:r>
          </w:p>
          <w:p w14:paraId="7E2464D6" w14:textId="26973F1B" w:rsidR="0095490B" w:rsidRPr="00142D0F" w:rsidRDefault="0095490B" w:rsidP="00047BB7">
            <w:pPr>
              <w:spacing w:line="240" w:lineRule="auto"/>
              <w:rPr>
                <w:rFonts w:ascii="Times New Roman" w:hAnsi="Times New Roman"/>
              </w:rPr>
            </w:pPr>
            <w:r>
              <w:rPr>
                <w:rFonts w:ascii="Times New Roman" w:hAnsi="Times New Roman"/>
              </w:rPr>
              <w:t>6 – 246</w:t>
            </w:r>
            <w:r w:rsidR="00621421">
              <w:rPr>
                <w:rFonts w:ascii="Times New Roman" w:hAnsi="Times New Roman"/>
              </w:rPr>
              <w:t>: Pitch Up</w:t>
            </w:r>
            <w:r>
              <w:rPr>
                <w:rFonts w:ascii="Times New Roman" w:hAnsi="Times New Roman"/>
              </w:rPr>
              <w:t xml:space="preserve"> </w:t>
            </w:r>
          </w:p>
          <w:p w14:paraId="1973C330" w14:textId="0EA7E95A" w:rsidR="00E37749" w:rsidRDefault="0095490B" w:rsidP="0076379D">
            <w:pPr>
              <w:keepNext/>
              <w:spacing w:line="240" w:lineRule="auto"/>
              <w:rPr>
                <w:rFonts w:ascii="Times New Roman" w:hAnsi="Times New Roman"/>
              </w:rPr>
            </w:pPr>
            <w:r>
              <w:rPr>
                <w:rFonts w:ascii="Times New Roman" w:hAnsi="Times New Roman"/>
              </w:rPr>
              <w:t>247</w:t>
            </w:r>
            <w:r w:rsidR="00E37749" w:rsidRPr="00142D0F">
              <w:rPr>
                <w:rFonts w:ascii="Times New Roman" w:hAnsi="Times New Roman"/>
              </w:rPr>
              <w:t xml:space="preserve"> – </w:t>
            </w:r>
            <w:r>
              <w:rPr>
                <w:rFonts w:ascii="Times New Roman" w:hAnsi="Times New Roman"/>
              </w:rPr>
              <w:t>307</w:t>
            </w:r>
            <w:r w:rsidR="00E37749" w:rsidRPr="00142D0F">
              <w:rPr>
                <w:rFonts w:ascii="Times New Roman" w:hAnsi="Times New Roman"/>
              </w:rPr>
              <w:t>:</w:t>
            </w:r>
            <w:r w:rsidR="00FF2116" w:rsidRPr="00142D0F">
              <w:rPr>
                <w:rFonts w:ascii="Times New Roman" w:hAnsi="Times New Roman"/>
              </w:rPr>
              <w:t xml:space="preserve"> </w:t>
            </w:r>
            <w:r w:rsidR="00E37749" w:rsidRPr="00142D0F">
              <w:rPr>
                <w:rFonts w:ascii="Times New Roman" w:hAnsi="Times New Roman"/>
              </w:rPr>
              <w:t>Roll Right</w:t>
            </w:r>
          </w:p>
          <w:p w14:paraId="75F8D430" w14:textId="10566B3F" w:rsidR="0095490B" w:rsidRPr="00142D0F" w:rsidRDefault="0095490B" w:rsidP="0076379D">
            <w:pPr>
              <w:keepNext/>
              <w:spacing w:line="240" w:lineRule="auto"/>
              <w:rPr>
                <w:rFonts w:ascii="Times New Roman" w:hAnsi="Times New Roman"/>
              </w:rPr>
            </w:pPr>
            <w:r>
              <w:rPr>
                <w:rFonts w:ascii="Times New Roman" w:hAnsi="Times New Roman"/>
              </w:rPr>
              <w:t>308 – 900: None</w:t>
            </w:r>
          </w:p>
        </w:tc>
      </w:tr>
    </w:tbl>
    <w:p w14:paraId="6E8A60F2" w14:textId="69189CBF" w:rsidR="00E37749" w:rsidRPr="0076379D" w:rsidRDefault="0076379D" w:rsidP="0076379D">
      <w:pPr>
        <w:pStyle w:val="Caption"/>
        <w:jc w:val="center"/>
        <w:rPr>
          <w:b w:val="0"/>
        </w:rPr>
      </w:pPr>
      <w:bookmarkStart w:id="139" w:name="_Toc58002149"/>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3</w:t>
      </w:r>
      <w:r w:rsidRPr="0076379D">
        <w:rPr>
          <w:b w:val="0"/>
        </w:rPr>
        <w:fldChar w:fldCharType="end"/>
      </w:r>
      <w:r w:rsidRPr="0076379D">
        <w:rPr>
          <w:b w:val="0"/>
        </w:rPr>
        <w:t>: Flight Control Instructions for Test Three</w:t>
      </w:r>
      <w:bookmarkEnd w:id="139"/>
    </w:p>
    <w:p w14:paraId="2D064B9D" w14:textId="5BBBDB4C" w:rsidR="00047BB7" w:rsidRDefault="00E37749" w:rsidP="00047BB7">
      <w:pPr>
        <w:pStyle w:val="Heading3"/>
        <w:jc w:val="left"/>
      </w:pPr>
      <w:r>
        <w:t xml:space="preserve">3.5.2 Test </w:t>
      </w:r>
      <w:r w:rsidR="00994809">
        <w:t>Four</w:t>
      </w:r>
      <w:r>
        <w:t xml:space="preserve"> (Pitch)</w:t>
      </w:r>
    </w:p>
    <w:p w14:paraId="50D8C93A" w14:textId="68B3D741" w:rsidR="004C6E22" w:rsidRPr="004C6E22" w:rsidRDefault="004C6E22" w:rsidP="004C6E22">
      <w:r>
        <w:tab/>
        <w:t xml:space="preserve">This test was designed to be sure that pitch on its own works. This test applies the pitch control </w:t>
      </w:r>
      <w:r w:rsidR="000C36DF">
        <w:t xml:space="preserve">to every frame </w:t>
      </w:r>
      <w:r>
        <w:t>throughout the entire execution time</w:t>
      </w:r>
      <w:r w:rsidR="007128A1">
        <w:t xml:space="preserve"> in order 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5F2931EF" w14:textId="77777777" w:rsidR="00E37749" w:rsidRPr="00142D0F" w:rsidRDefault="00E37749" w:rsidP="00047BB7">
            <w:pPr>
              <w:spacing w:line="240" w:lineRule="auto"/>
              <w:rPr>
                <w:rFonts w:ascii="Times New Roman" w:hAnsi="Times New Roman"/>
              </w:rPr>
            </w:pPr>
            <w:r w:rsidRPr="00142D0F">
              <w:rPr>
                <w:rFonts w:ascii="Times New Roman" w:hAnsi="Times New Roman"/>
              </w:rPr>
              <w:lastRenderedPageBreak/>
              <w:t>1 – 5: Increase Thrust</w:t>
            </w:r>
          </w:p>
          <w:p w14:paraId="4A6D96E8" w14:textId="32E9AB3E" w:rsidR="00E37749" w:rsidRPr="00142D0F" w:rsidRDefault="00E37749" w:rsidP="00B862D8">
            <w:pPr>
              <w:keepNext/>
              <w:spacing w:line="240" w:lineRule="auto"/>
              <w:rPr>
                <w:rFonts w:ascii="Times New Roman" w:hAnsi="Times New Roman"/>
              </w:rPr>
            </w:pPr>
            <w:r w:rsidRPr="00142D0F">
              <w:rPr>
                <w:rFonts w:ascii="Times New Roman" w:hAnsi="Times New Roman"/>
              </w:rPr>
              <w:t>6 – 900: Pitch Up</w:t>
            </w:r>
          </w:p>
        </w:tc>
      </w:tr>
    </w:tbl>
    <w:p w14:paraId="51A87FC2" w14:textId="1DE1E51C" w:rsidR="00E37749" w:rsidRPr="0076379D" w:rsidRDefault="0076379D" w:rsidP="0076379D">
      <w:pPr>
        <w:pStyle w:val="Caption"/>
        <w:jc w:val="center"/>
        <w:rPr>
          <w:b w:val="0"/>
        </w:rPr>
      </w:pPr>
      <w:bookmarkStart w:id="140" w:name="_Toc58002150"/>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4</w:t>
      </w:r>
      <w:r w:rsidRPr="0076379D">
        <w:rPr>
          <w:b w:val="0"/>
        </w:rPr>
        <w:fldChar w:fldCharType="end"/>
      </w:r>
      <w:r w:rsidRPr="0076379D">
        <w:rPr>
          <w:b w:val="0"/>
        </w:rPr>
        <w:t>: Flight Control Instructions for Test Four</w:t>
      </w:r>
      <w:bookmarkEnd w:id="140"/>
    </w:p>
    <w:p w14:paraId="73A7FF16" w14:textId="67727461" w:rsidR="00047BB7" w:rsidRDefault="00994809" w:rsidP="00047BB7">
      <w:pPr>
        <w:pStyle w:val="Heading3"/>
        <w:jc w:val="left"/>
      </w:pPr>
      <w:r>
        <w:t>3.5.4 Test Five</w:t>
      </w:r>
      <w:r w:rsidR="00E37749">
        <w:t xml:space="preserve"> (Yaw)</w:t>
      </w:r>
    </w:p>
    <w:p w14:paraId="2CE79FF4" w14:textId="6D67E30E" w:rsidR="009D369C" w:rsidRPr="009D369C" w:rsidRDefault="009D369C" w:rsidP="009D369C">
      <w:r>
        <w:tab/>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987C51">
        <w:t xml:space="preserve"> evoked to yaw right every 9 frames. So, if the current frame number is d</w:t>
      </w:r>
      <w:r w:rsidR="009B2D5A">
        <w:t>ivisible by 9, the airplane was instructed to</w:t>
      </w:r>
      <w:r w:rsidR="00987C51">
        <w:t xml:space="preserve"> yaw</w:t>
      </w:r>
      <w:r w:rsidR="00002CA5">
        <w:t xml:space="preserve"> right</w:t>
      </w:r>
      <w:r w:rsidR="00987C51">
        <w:t xml:space="preserve">. </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01DCD856" w14:textId="3C328084" w:rsidR="00E37749" w:rsidRDefault="00E37749" w:rsidP="00047BB7">
            <w:pPr>
              <w:spacing w:line="240" w:lineRule="auto"/>
              <w:rPr>
                <w:rFonts w:ascii="Times New Roman" w:hAnsi="Times New Roman"/>
              </w:rPr>
            </w:pPr>
            <w:r w:rsidRPr="00142D0F">
              <w:rPr>
                <w:rFonts w:ascii="Times New Roman" w:hAnsi="Times New Roman"/>
              </w:rPr>
              <w:t>1 – 5: Increase Thrust</w:t>
            </w:r>
          </w:p>
          <w:p w14:paraId="78792B01" w14:textId="561C44D2" w:rsidR="00621421" w:rsidRPr="00142D0F" w:rsidRDefault="00621421" w:rsidP="00047BB7">
            <w:pPr>
              <w:spacing w:line="240" w:lineRule="auto"/>
              <w:rPr>
                <w:rFonts w:ascii="Times New Roman" w:hAnsi="Times New Roman"/>
              </w:rPr>
            </w:pPr>
            <w:r>
              <w:rPr>
                <w:rFonts w:ascii="Times New Roman" w:hAnsi="Times New Roman"/>
              </w:rPr>
              <w:t>6 – 246: Pitch Up</w:t>
            </w:r>
          </w:p>
          <w:p w14:paraId="10640129" w14:textId="7354B590" w:rsidR="00E37749" w:rsidRPr="00142D0F" w:rsidRDefault="00987C51" w:rsidP="00E20B3B">
            <w:pPr>
              <w:keepNext/>
              <w:spacing w:line="240" w:lineRule="auto"/>
              <w:rPr>
                <w:rFonts w:ascii="Times New Roman" w:hAnsi="Times New Roman"/>
              </w:rPr>
            </w:pPr>
            <w:r>
              <w:rPr>
                <w:rFonts w:ascii="Times New Roman" w:hAnsi="Times New Roman"/>
              </w:rPr>
              <w:t>247</w:t>
            </w:r>
            <w:r w:rsidR="00FF2116" w:rsidRPr="00142D0F">
              <w:rPr>
                <w:rFonts w:ascii="Times New Roman" w:hAnsi="Times New Roman"/>
              </w:rPr>
              <w:t xml:space="preserve"> – 900:</w:t>
            </w:r>
            <w:r w:rsidR="00A61FFA" w:rsidRPr="00142D0F">
              <w:rPr>
                <w:rFonts w:ascii="Times New Roman" w:hAnsi="Times New Roman"/>
              </w:rPr>
              <w:t xml:space="preserve"> </w:t>
            </w:r>
            <w:r w:rsidR="00E20B3B">
              <w:rPr>
                <w:rFonts w:ascii="Times New Roman" w:hAnsi="Times New Roman"/>
              </w:rPr>
              <w:t xml:space="preserve">Yaw Right </w:t>
            </w:r>
            <w:r w:rsidR="00574CDF">
              <w:rPr>
                <w:rFonts w:ascii="Times New Roman" w:hAnsi="Times New Roman"/>
              </w:rPr>
              <w:t xml:space="preserve">only </w:t>
            </w:r>
            <w:r w:rsidR="00E20B3B">
              <w:rPr>
                <w:rFonts w:ascii="Times New Roman" w:hAnsi="Times New Roman"/>
              </w:rPr>
              <w:t>every 9 frames</w:t>
            </w:r>
          </w:p>
        </w:tc>
      </w:tr>
    </w:tbl>
    <w:p w14:paraId="24625908" w14:textId="2E3406FB" w:rsidR="00E37749" w:rsidRPr="0076379D" w:rsidRDefault="0076379D" w:rsidP="0076379D">
      <w:pPr>
        <w:pStyle w:val="Caption"/>
        <w:jc w:val="center"/>
        <w:rPr>
          <w:b w:val="0"/>
        </w:rPr>
      </w:pPr>
      <w:bookmarkStart w:id="141" w:name="_Toc58002151"/>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5</w:t>
      </w:r>
      <w:r w:rsidRPr="0076379D">
        <w:rPr>
          <w:b w:val="0"/>
        </w:rPr>
        <w:fldChar w:fldCharType="end"/>
      </w:r>
      <w:r w:rsidRPr="0076379D">
        <w:rPr>
          <w:b w:val="0"/>
        </w:rPr>
        <w:t>: Flight Control Instructions for Test Five</w:t>
      </w:r>
      <w:bookmarkEnd w:id="141"/>
    </w:p>
    <w:p w14:paraId="7EEC298C" w14:textId="28368132" w:rsidR="00047BB7" w:rsidRDefault="00994809" w:rsidP="00047BB7">
      <w:pPr>
        <w:pStyle w:val="Heading3"/>
        <w:jc w:val="left"/>
      </w:pPr>
      <w:r>
        <w:t>3.5.4 Test Six (Flaps)</w:t>
      </w:r>
    </w:p>
    <w:p w14:paraId="4E07171B" w14:textId="74983251" w:rsidR="006434B0" w:rsidRPr="006434B0" w:rsidRDefault="006434B0" w:rsidP="006434B0">
      <w:r>
        <w:tab/>
        <w:t xml:space="preserve">The final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76379D">
            <w:pPr>
              <w:keepNext/>
              <w:spacing w:line="240" w:lineRule="auto"/>
              <w:rPr>
                <w:rFonts w:ascii="Times New Roman" w:hAnsi="Times New Roman"/>
              </w:rPr>
            </w:pPr>
            <w:r w:rsidRPr="00142D0F">
              <w:rPr>
                <w:rFonts w:ascii="Times New Roman" w:hAnsi="Times New Roman"/>
              </w:rPr>
              <w:t>1 – 900: Flaps Down</w:t>
            </w:r>
          </w:p>
        </w:tc>
      </w:tr>
    </w:tbl>
    <w:p w14:paraId="14277DA5" w14:textId="7706F17B" w:rsidR="002E266C" w:rsidRDefault="0076379D" w:rsidP="0076379D">
      <w:pPr>
        <w:pStyle w:val="Caption"/>
        <w:jc w:val="center"/>
        <w:rPr>
          <w:b w:val="0"/>
        </w:rPr>
      </w:pPr>
      <w:bookmarkStart w:id="142" w:name="_Toc58002152"/>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6</w:t>
      </w:r>
      <w:r w:rsidRPr="0076379D">
        <w:rPr>
          <w:b w:val="0"/>
        </w:rPr>
        <w:fldChar w:fldCharType="end"/>
      </w:r>
      <w:r w:rsidRPr="0076379D">
        <w:rPr>
          <w:b w:val="0"/>
        </w:rPr>
        <w:t>: Flight Control Instructions for Test Six</w:t>
      </w:r>
      <w:bookmarkEnd w:id="142"/>
    </w:p>
    <w:p w14:paraId="606AE9AD" w14:textId="51991331" w:rsidR="00625265" w:rsidRDefault="00625265" w:rsidP="00625265"/>
    <w:p w14:paraId="7882290C" w14:textId="1FF142DF" w:rsidR="00625265" w:rsidRDefault="00625265" w:rsidP="00625265"/>
    <w:p w14:paraId="1F01CB05" w14:textId="20060BB2" w:rsidR="00625265" w:rsidRDefault="00625265" w:rsidP="00625265"/>
    <w:p w14:paraId="22D64D91" w14:textId="77777777" w:rsidR="00625265" w:rsidRDefault="00625265" w:rsidP="00625265">
      <w:pPr>
        <w:pStyle w:val="Heading2"/>
        <w:spacing w:before="0"/>
      </w:pPr>
      <w:r>
        <w:lastRenderedPageBreak/>
        <w:t>3.7 Building the Flight Simulator Overview</w:t>
      </w:r>
    </w:p>
    <w:p w14:paraId="126A89D9" w14:textId="77777777" w:rsidR="00625265" w:rsidRDefault="00625265" w:rsidP="00625265">
      <w:r>
        <w:t>//add a new section called building flight simulator overview? And talk about how it was easy to add the new systems with ecs</w:t>
      </w:r>
    </w:p>
    <w:p w14:paraId="1C36F8F7" w14:textId="77777777" w:rsidR="00625265" w:rsidRDefault="00625265" w:rsidP="00625265">
      <w:pPr>
        <w:pStyle w:val="Heading2"/>
        <w:spacing w:before="0"/>
      </w:pPr>
      <w:bookmarkStart w:id="143" w:name="_Toc58424808"/>
      <w:r>
        <w:t>3.8 SPECS Simulator Components</w:t>
      </w:r>
      <w:bookmarkEnd w:id="143"/>
    </w:p>
    <w:p w14:paraId="03F9D8E0" w14:textId="77777777" w:rsidR="00625265" w:rsidRDefault="00625265" w:rsidP="00625265">
      <w:pPr>
        <w:ind w:firstLine="720"/>
      </w:pPr>
      <w:r>
        <w:t>Components contain the data variables to be accessed by a System, if required. The three Components we have created are: KeyboardState, DataFDM, and Packet.</w:t>
      </w:r>
    </w:p>
    <w:p w14:paraId="2301C53F" w14:textId="77777777" w:rsidR="00625265" w:rsidRPr="009F5862" w:rsidRDefault="00625265" w:rsidP="00625265">
      <w:pPr>
        <w:pStyle w:val="Heading3"/>
        <w:jc w:val="left"/>
      </w:pPr>
      <w:r>
        <w:t>3.9.1 KeyboardState</w:t>
      </w:r>
    </w:p>
    <w:p w14:paraId="15F8BA63" w14:textId="77777777" w:rsidR="00625265" w:rsidRDefault="00625265" w:rsidP="00625265">
      <w:pPr>
        <w:ind w:firstLine="720"/>
      </w:pPr>
      <w:r>
        <w:t xml:space="preserve">The KeyoardState Component holds the boolean variables that correspond to the action that will take place in the simulation when a specified key is pressed on the keyboard. This Component is used by the EquationsOfMotion System and the FlightControl System. </w:t>
      </w:r>
    </w:p>
    <w:p w14:paraId="021319CC" w14:textId="77777777" w:rsidR="00625265" w:rsidRDefault="00625265" w:rsidP="00625265">
      <w:pPr>
        <w:pStyle w:val="Heading3"/>
        <w:jc w:val="left"/>
      </w:pPr>
      <w:r>
        <w:t>3.9.2 DataFDM</w:t>
      </w:r>
    </w:p>
    <w:p w14:paraId="31D15292" w14:textId="77777777" w:rsidR="00625265" w:rsidRDefault="00625265" w:rsidP="00625265">
      <w:pPr>
        <w:ind w:firstLine="720"/>
      </w:pPr>
      <w:r>
        <w:t>The DataFDM Component holds all of the data variables describing an airplane, which is a rigid body by definition. This Component is used by the EquationsOfMotion System and the MakePacket System.</w:t>
      </w:r>
    </w:p>
    <w:p w14:paraId="46596C01" w14:textId="77777777" w:rsidR="00625265" w:rsidRDefault="00625265" w:rsidP="00625265">
      <w:pPr>
        <w:pStyle w:val="Heading3"/>
        <w:jc w:val="left"/>
      </w:pPr>
      <w:r>
        <w:t xml:space="preserve">3.9.3 Packet </w:t>
      </w:r>
    </w:p>
    <w:p w14:paraId="6F913F59" w14:textId="7C0E0FBF" w:rsidR="00625265" w:rsidRDefault="00625265" w:rsidP="00625265">
      <w:r>
        <w:tab/>
        <w:t xml:space="preserve">The Packet Component consists of a vector which holds the serialized, or made into bytes, FGNetFDM struct, which contains all of the data necessary to be sent to FlightGear in the form of a packet. The FGNetFDM structure that FlightGear accepts is laid out in FlightGear’s GitHub repository. The source code for the structure is located in </w:t>
      </w:r>
      <w:r w:rsidRPr="00FF4D04">
        <w:t>src/Network/net_fdm.hxx</w:t>
      </w:r>
      <w:r>
        <w:t>. This Component is used by the MakePacket System and the SendPacket System.</w:t>
      </w:r>
    </w:p>
    <w:p w14:paraId="427EFA50" w14:textId="77777777" w:rsidR="006A3CD7" w:rsidRDefault="006A3CD7" w:rsidP="00625265"/>
    <w:p w14:paraId="47FD53BD" w14:textId="5410763E" w:rsidR="006A3CD7" w:rsidRDefault="006A3CD7" w:rsidP="00625265">
      <w:r>
        <w:lastRenderedPageBreak/>
        <w:t>//this should be consistent for both 4dof and 6dof</w:t>
      </w:r>
    </w:p>
    <w:p w14:paraId="32382322" w14:textId="77777777" w:rsidR="00625265" w:rsidRDefault="00625265" w:rsidP="00625265">
      <w:pPr>
        <w:pStyle w:val="Heading2"/>
        <w:spacing w:before="0"/>
      </w:pPr>
      <w:bookmarkStart w:id="144" w:name="_Toc58424809"/>
      <w:r>
        <w:t>3.10 SPECS Simulator Systems</w:t>
      </w:r>
      <w:bookmarkEnd w:id="144"/>
    </w:p>
    <w:p w14:paraId="2EA8951C" w14:textId="77777777" w:rsidR="00625265" w:rsidRPr="0030413D" w:rsidRDefault="00625265" w:rsidP="00625265">
      <w:pPr>
        <w:ind w:firstLine="720"/>
      </w:pPr>
      <w:r>
        <w:t>There are four Systems required to manage all of the functionality: FlightControl, EquationsOfMotion, MakePacket, and SendPacket. Systems access certain Components that are needed for reading or writing to, and the type of access must be specified. ReadStorage is just read access to the Compoment data, and WriteStorage is reading and also writing over the Component data.</w:t>
      </w:r>
    </w:p>
    <w:p w14:paraId="146D3123" w14:textId="77777777" w:rsidR="00625265" w:rsidRDefault="00625265" w:rsidP="00625265">
      <w:pPr>
        <w:pStyle w:val="Heading3"/>
        <w:jc w:val="left"/>
      </w:pPr>
      <w:r>
        <w:t>3.8.1 FlightControl</w:t>
      </w:r>
    </w:p>
    <w:p w14:paraId="3C02B6A6" w14:textId="77777777" w:rsidR="00625265" w:rsidRDefault="00625265" w:rsidP="00625265">
      <w:pPr>
        <w:ind w:firstLine="720"/>
      </w:pPr>
      <w:r>
        <w:t xml:space="preserve">This System ultimately handles getting the keypresses from the keyboard and then alters the KeyboardState Component data. So, it will be given WriteStorage access to KeyboardState. </w:t>
      </w:r>
    </w:p>
    <w:p w14:paraId="4F25DB37" w14:textId="77777777" w:rsidR="00625265" w:rsidRPr="00E631A9" w:rsidRDefault="00625265" w:rsidP="00625265">
      <w:pPr>
        <w:ind w:firstLine="720"/>
      </w:pPr>
      <w:r>
        <w:t>To actually detect the keyboard keypresses, we implemented a Rust crate called Device Query, which is able to read the current state of the keys on the keyboard (i.e. key is being pressed or not). In code, Device Query gets list of all the keys being pressed at the current instance, and we check if any of the keys in that list match the keys that we have tied with a function in our FDM. Since more than one key can be pressed at once, we check all of the keys that we care about, and we toggle true the KeyboardState data that corresponds to that key press. Note: before we toggle to true any of the KeyboardState data, we default the data to false. With all of the states set for this instance, the EquationsOfMotion System will take care of the rest, until the next iteration.</w:t>
      </w:r>
    </w:p>
    <w:p w14:paraId="7A57AFCF" w14:textId="77777777" w:rsidR="00625265" w:rsidRDefault="00625265" w:rsidP="00625265">
      <w:pPr>
        <w:pStyle w:val="Heading3"/>
        <w:jc w:val="left"/>
      </w:pPr>
      <w:r>
        <w:t xml:space="preserve">3.8.2 EquationsOfMotion </w:t>
      </w:r>
    </w:p>
    <w:p w14:paraId="11008872" w14:textId="77777777" w:rsidR="00625265" w:rsidRDefault="00625265" w:rsidP="00625265">
      <w:pPr>
        <w:ind w:firstLine="720"/>
      </w:pPr>
      <w:r>
        <w:t xml:space="preserve">This System is what computes the equations of motion for the FDM. This System requires ReadStorage access to KeyboardState and WriteStorage to DataFDM. </w:t>
      </w:r>
    </w:p>
    <w:p w14:paraId="5C7F34C9" w14:textId="74AD89F2" w:rsidR="00625265" w:rsidRDefault="00625265" w:rsidP="00625265">
      <w:pPr>
        <w:ind w:firstLine="720"/>
      </w:pPr>
      <w:r>
        <w:lastRenderedPageBreak/>
        <w:t>The System begins by reading the KeyboardStates and if a state is toggled true, the DataFDM is modified in a certain way depending on the key</w:t>
      </w:r>
      <w:r>
        <w:t>. For example, if the user is pressing the keyboard to increase thrust</w:t>
      </w:r>
      <w:r>
        <w:t>,</w:t>
      </w:r>
      <w:r>
        <w:t xml:space="preserve"> the KeyboardState data representing thrust is toggled to true,</w:t>
      </w:r>
      <w:r>
        <w:t xml:space="preserve"> and the FDM will take th</w:t>
      </w:r>
      <w:r w:rsidR="00930F69">
        <w:t>at into account for the calculation of that frame</w:t>
      </w:r>
      <w:r>
        <w:t>. That is the part that makes the FDM interactive. Following accounting for keyboard input, this System calculated the loads, or forces, acting on the airplane. From here, the acceleration of the airplane is calculated in Earth space. Then, the velocity of the airplane is calculated in Earth space. The velocity is then directly used to find the displacement in 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 steps taken in the System to compute the equations of motion in the FDM.</w:t>
      </w:r>
    </w:p>
    <w:p w14:paraId="1718E5C7" w14:textId="77777777" w:rsidR="00625265" w:rsidRDefault="00625265" w:rsidP="00625265">
      <w:pPr>
        <w:pStyle w:val="Heading3"/>
        <w:jc w:val="left"/>
      </w:pPr>
      <w:r>
        <w:t>3.8.3 MakePacket</w:t>
      </w:r>
    </w:p>
    <w:p w14:paraId="3133C635" w14:textId="77777777" w:rsidR="00625265" w:rsidRDefault="00625265" w:rsidP="00625265">
      <w:pPr>
        <w:ind w:firstLine="720"/>
      </w:pPr>
      <w:r>
        <w:t>This System is what turns the FDM into a functional flight simulator because it evokes the graphics of FlightGear.</w:t>
      </w:r>
      <w:r w:rsidRPr="00FF4D04">
        <w:t xml:space="preserve"> </w:t>
      </w:r>
      <w:r>
        <w:t xml:space="preserve">It is responsible for sending packets of data to FlightGear via a network socket. The packets contain the data required for FlightGear to know how to position the plane in the simulation, and how to orient the plane accordingly. It accesses both the DataFDM Component and the Packet Component as ReadStorage. </w:t>
      </w:r>
    </w:p>
    <w:p w14:paraId="2A479A99" w14:textId="77777777" w:rsidR="00625265" w:rsidRDefault="00625265" w:rsidP="00625265">
      <w:pPr>
        <w:ind w:firstLine="720"/>
      </w:pPr>
      <w:r>
        <w:t xml:space="preserve">The Packet Component essentially holds a vector which contains the FGNetFDM structure serialized into bytes. Inside of this System, an instance of the FGNetFDM </w:t>
      </w:r>
      <w:r>
        <w:lastRenderedPageBreak/>
        <w:t>structure is created and updated with the current calculations from the EquationsOfMotion System, which are stored in the DataFDM Component data. But when the new data variables are passed into the FGNetFDM structure, the data has to be first converted into an array of bytes in native byte order, meaning the byte order native to the machine compiling the software. From here, the byte array is</w:t>
      </w:r>
      <w:r w:rsidRPr="00EE5885">
        <w:rPr>
          <w:color w:val="000000"/>
          <w:shd w:val="clear" w:color="auto" w:fill="FFFFFF"/>
        </w:rPr>
        <w:t xml:space="preserve"> </w:t>
      </w:r>
      <w:r>
        <w:rPr>
          <w:color w:val="000000"/>
          <w:shd w:val="clear" w:color="auto" w:fill="FFFFFF"/>
        </w:rPr>
        <w:t>then read as a big endian representation and turned into an</w:t>
      </w:r>
      <w:r w:rsidRPr="00EE5885">
        <w:t xml:space="preserve"> integer value</w:t>
      </w:r>
      <w:r>
        <w:t xml:space="preserve"> that FlightGear can interpret.</w:t>
      </w:r>
    </w:p>
    <w:p w14:paraId="1802B407" w14:textId="77777777" w:rsidR="00625265" w:rsidRDefault="00625265" w:rsidP="00625265">
      <w:pPr>
        <w:ind w:firstLine="720"/>
      </w:pPr>
      <w:r>
        <w:t xml:space="preserve">The data updated is the position of the airplane in space, and also the orientation of that airplane. The FGNetFDM position data updated is latitude, longitude, and altitude. The orientation variables updated are phy, theta, and psi, which represents the roll, pitch, and yaw, respectively. It is updated with the Euler angles. The FlightGear version is also required to be passed on to the FGNetFDM struct. Once all of the FGNetFDM data has been updated with new values from the current DataFDM Component, and converted to big endian byte order, the data can be arranged into a packet of u8 bytes in the form of a vector, and passed into the Packet Component. </w:t>
      </w:r>
    </w:p>
    <w:p w14:paraId="3AC13F38" w14:textId="77777777" w:rsidR="00625265" w:rsidRDefault="00625265" w:rsidP="00625265">
      <w:pPr>
        <w:pStyle w:val="Heading3"/>
        <w:jc w:val="left"/>
      </w:pPr>
      <w:r>
        <w:t xml:space="preserve">3.8.4 SendPacket </w:t>
      </w:r>
    </w:p>
    <w:p w14:paraId="22A3168C" w14:textId="77777777" w:rsidR="00625265" w:rsidRDefault="00625265" w:rsidP="00625265">
      <w:pPr>
        <w:ind w:firstLine="720"/>
      </w:pPr>
      <w:r>
        <w:t xml:space="preserve">With the packet constructed and updated, this System simply serves to send that packet off to FlightGear via a socket connected on its port. This system only needs read access to the Packet Component. </w:t>
      </w:r>
    </w:p>
    <w:p w14:paraId="7B5849E9" w14:textId="6CAAFD7B" w:rsidR="00625265" w:rsidRDefault="00625265" w:rsidP="00625265"/>
    <w:p w14:paraId="76CB4F1E" w14:textId="6D96C3B6" w:rsidR="00625265" w:rsidRDefault="00625265" w:rsidP="00625265"/>
    <w:p w14:paraId="4BDF17B3" w14:textId="3C02C2E9" w:rsidR="00625265" w:rsidRDefault="00625265" w:rsidP="00625265"/>
    <w:p w14:paraId="50FC459A" w14:textId="1CF3504E" w:rsidR="00625265" w:rsidRDefault="00625265" w:rsidP="00625265"/>
    <w:p w14:paraId="3D5C70AA" w14:textId="2BA5F8C0" w:rsidR="00625265" w:rsidRDefault="00625265" w:rsidP="00625265"/>
    <w:p w14:paraId="1944A89B" w14:textId="232C0D21" w:rsidR="00625265" w:rsidRDefault="00625265" w:rsidP="00625265"/>
    <w:p w14:paraId="6C007444" w14:textId="07C9EA33" w:rsidR="00625265" w:rsidRDefault="00625265" w:rsidP="00625265"/>
    <w:p w14:paraId="682A4971" w14:textId="2B246C66" w:rsidR="00625265" w:rsidRDefault="00625265" w:rsidP="00625265"/>
    <w:p w14:paraId="2F5F6244" w14:textId="64F43970" w:rsidR="00625265" w:rsidRDefault="00625265" w:rsidP="00625265"/>
    <w:p w14:paraId="084C5FC6" w14:textId="695BE862" w:rsidR="00625265" w:rsidRDefault="00625265" w:rsidP="00625265"/>
    <w:p w14:paraId="05EEEDB1" w14:textId="46B86087" w:rsidR="00625265" w:rsidRDefault="00625265" w:rsidP="00625265"/>
    <w:p w14:paraId="2A5C06DE" w14:textId="15B0C921" w:rsidR="00625265" w:rsidRDefault="00625265" w:rsidP="00625265"/>
    <w:p w14:paraId="3A20B302" w14:textId="63D668E1" w:rsidR="00625265" w:rsidRDefault="00625265" w:rsidP="00625265"/>
    <w:p w14:paraId="33825E99" w14:textId="0E589379" w:rsidR="00625265" w:rsidRDefault="00625265" w:rsidP="00625265"/>
    <w:p w14:paraId="771E3A42" w14:textId="0D1FED2A" w:rsidR="00625265" w:rsidRDefault="00625265" w:rsidP="00625265"/>
    <w:p w14:paraId="1CDA254C" w14:textId="67CECFF3" w:rsidR="00625265" w:rsidRDefault="00625265" w:rsidP="00625265"/>
    <w:p w14:paraId="040C79E5" w14:textId="56A65C39" w:rsidR="00625265" w:rsidRDefault="00625265" w:rsidP="00625265"/>
    <w:p w14:paraId="472CD737" w14:textId="5522D163" w:rsidR="00625265" w:rsidRDefault="00625265" w:rsidP="00625265"/>
    <w:p w14:paraId="33C7B7C7" w14:textId="1E21C069" w:rsidR="00625265" w:rsidRDefault="00625265" w:rsidP="00625265"/>
    <w:p w14:paraId="0FDF4F8B" w14:textId="77777777" w:rsidR="00625265" w:rsidRPr="00625265" w:rsidRDefault="00625265" w:rsidP="00625265"/>
    <w:p w14:paraId="7241B9E1" w14:textId="7A37570F" w:rsidR="00251273" w:rsidRPr="00945D24" w:rsidRDefault="00251273" w:rsidP="003D7E9C">
      <w:pPr>
        <w:pStyle w:val="Heading1"/>
      </w:pPr>
      <w:bookmarkStart w:id="145" w:name="_Toc58424811"/>
      <w:r w:rsidRPr="00945D24">
        <w:t>IV.  Analysis and Results</w:t>
      </w:r>
      <w:bookmarkEnd w:id="145"/>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74E47C73" w:rsidR="00112836" w:rsidRDefault="00112836" w:rsidP="00112836">
      <w:pPr>
        <w:pStyle w:val="Heading2"/>
      </w:pPr>
      <w:bookmarkStart w:id="146" w:name="_Toc58424812"/>
      <w:r>
        <w:lastRenderedPageBreak/>
        <w:t xml:space="preserve">4.1 </w:t>
      </w:r>
      <w:r w:rsidR="007168FC">
        <w:t xml:space="preserve">Flight </w:t>
      </w:r>
      <w:r>
        <w:t>Simulation Application</w:t>
      </w:r>
      <w:bookmarkEnd w:id="146"/>
    </w:p>
    <w:p w14:paraId="79E60696" w14:textId="04D5B096" w:rsidR="00F40FF8" w:rsidRDefault="00006A93" w:rsidP="00112836">
      <w:r>
        <w:tab/>
        <w:t>The FDM</w:t>
      </w:r>
      <w:r w:rsidR="007168FC">
        <w:t>s</w:t>
      </w:r>
      <w:r>
        <w:t xml:space="preserve"> built and discus</w:t>
      </w:r>
      <w:r w:rsidR="007168FC">
        <w:t>sed in Chapter III ultimately are</w:t>
      </w:r>
      <w:r>
        <w:t xml:space="preserve"> able to fully function as a flight simulation application when paired with FlightGear</w:t>
      </w:r>
      <w:r w:rsidR="00114BFA">
        <w:t>’s graphics</w:t>
      </w:r>
      <w:r w:rsidR="00412A30">
        <w:t xml:space="preserve">. </w:t>
      </w:r>
      <w:r w:rsidR="007168FC">
        <w:t xml:space="preserve">By re-implementing Palmer’s FDM, and </w:t>
      </w:r>
      <w:r w:rsidR="00090439">
        <w:t>B</w:t>
      </w:r>
      <w:r w:rsidR="007168FC">
        <w:t xml:space="preserve">ourg’s FDM, </w:t>
      </w:r>
      <w:r w:rsidR="00090439">
        <w:t>we were a</w:t>
      </w:r>
      <w:r w:rsidR="005D384A">
        <w:t xml:space="preserve">ble to mimic </w:t>
      </w:r>
      <w:r w:rsidR="0097178A">
        <w:t xml:space="preserve">their </w:t>
      </w:r>
      <w:r w:rsidR="00090439">
        <w:t>realistic flight dynamic</w:t>
      </w:r>
      <w:r w:rsidR="007168FC">
        <w:t>s and determine the position and the orientation</w:t>
      </w:r>
      <w:r w:rsidR="00B21100">
        <w:t xml:space="preserve"> to be sent to FlightGear via a </w:t>
      </w:r>
      <w:r w:rsidR="003A5AF7">
        <w:t xml:space="preserve">UDP </w:t>
      </w:r>
      <w:r w:rsidR="00B21100">
        <w:t>packet to visualize</w:t>
      </w:r>
      <w:r w:rsidR="00F446F2">
        <w:t xml:space="preserve"> </w:t>
      </w:r>
      <w:r w:rsidR="005D4D5C">
        <w:t xml:space="preserve">the airplane </w:t>
      </w:r>
      <w:r w:rsidR="00F446F2">
        <w:t>on the screen</w:t>
      </w:r>
      <w:r w:rsidR="00B21100">
        <w:t xml:space="preserve">. </w:t>
      </w:r>
    </w:p>
    <w:p w14:paraId="7FF3E8D3" w14:textId="7796E83D" w:rsidR="007168FC" w:rsidRDefault="007168FC" w:rsidP="007168FC">
      <w:pPr>
        <w:pStyle w:val="Heading2"/>
      </w:pPr>
      <w:r>
        <w:t>4.2</w:t>
      </w:r>
      <w:r>
        <w:t xml:space="preserve"> 4</w:t>
      </w:r>
      <w:r>
        <w:t>-DOF FDM Equivalency Verification</w:t>
      </w:r>
    </w:p>
    <w:p w14:paraId="736F93F9" w14:textId="77777777" w:rsidR="007168FC" w:rsidRDefault="007168FC" w:rsidP="00112836"/>
    <w:p w14:paraId="42318FFA" w14:textId="39B2F645" w:rsidR="00251273" w:rsidRDefault="007168FC" w:rsidP="003D7E9C">
      <w:pPr>
        <w:pStyle w:val="Heading2"/>
      </w:pPr>
      <w:bookmarkStart w:id="147" w:name="_Toc58424813"/>
      <w:r>
        <w:t>4.3 6-DOF</w:t>
      </w:r>
      <w:r w:rsidR="00112836">
        <w:t xml:space="preserve"> </w:t>
      </w:r>
      <w:r w:rsidR="00076CD5">
        <w:t>FDM Equivalency Verification</w:t>
      </w:r>
      <w:bookmarkEnd w:id="147"/>
    </w:p>
    <w:p w14:paraId="48B3350F" w14:textId="01AE480D"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r w:rsidR="00F36FC9">
        <w:t xml:space="preserve">Specifically, each </w:t>
      </w:r>
      <w:r w:rsidR="0076210D">
        <w:t>flight control tested was</w:t>
      </w:r>
      <w:r w:rsidR="00F36FC9">
        <w:t xml:space="preserve"> found to be working as expected when compared to Bourg’s C++/OOP </w:t>
      </w:r>
      <w:r w:rsidR="0076210D">
        <w:t xml:space="preserve">benchmark </w:t>
      </w:r>
      <w:r w:rsidR="00F36FC9">
        <w:t>FDM.</w:t>
      </w:r>
      <w:r w:rsidR="0076210D">
        <w:t xml:space="preserve"> Each test section displays the resultant flight data at the end of test execution for both our FDM and the benchmark FDM</w:t>
      </w:r>
      <w:r w:rsidR="00B4601E">
        <w:t xml:space="preserve"> for that given test.</w:t>
      </w:r>
      <w:r w:rsidR="00E007C2">
        <w:br/>
      </w:r>
    </w:p>
    <w:p w14:paraId="49F6B4C1" w14:textId="77777777" w:rsidR="00125ECA" w:rsidRDefault="00D86DE3" w:rsidP="00B75A13">
      <w:r>
        <w:t xml:space="preserve"> </w:t>
      </w:r>
      <w:r w:rsidR="00145EBC">
        <w:t xml:space="preserve">(need a way to do actual analysis of the results, ideally they are exactly the same, but </w:t>
      </w:r>
      <w:r>
        <w:t>none of them are. They are pretty close. The yaw test and roll test have the most error.</w:t>
      </w:r>
      <w:r w:rsidR="00C26D70">
        <w:t xml:space="preserve"> And it seems the most error occurs in y position and yaw angle.</w:t>
      </w:r>
      <w:r>
        <w:t xml:space="preserve"> I have no idea why.</w:t>
      </w:r>
    </w:p>
    <w:p w14:paraId="44EC9902" w14:textId="0F77BEEB" w:rsidR="00125ECA" w:rsidRDefault="00125ECA" w:rsidP="00B75A13">
      <w:r>
        <w:t>Ideally with the same results we do not need to do any statistics to determine how equivalent they actually ar</w:t>
      </w:r>
      <w:r w:rsidR="007668F6">
        <w:t>e, and thus no real explanation of the results for each experiment would be needed</w:t>
      </w:r>
      <w:r w:rsidR="00D86DE3">
        <w:t>)</w:t>
      </w:r>
    </w:p>
    <w:p w14:paraId="745AE0D1" w14:textId="4AF50457" w:rsidR="003D7E65" w:rsidRPr="003D7E65" w:rsidRDefault="00FE1CFF" w:rsidP="003D7E65">
      <w:pPr>
        <w:pStyle w:val="Heading3"/>
        <w:jc w:val="left"/>
      </w:pPr>
      <w:r>
        <w:lastRenderedPageBreak/>
        <w:t>4.2</w:t>
      </w:r>
      <w:r w:rsidR="00286ACD">
        <w:t xml:space="preserve">.1 Test One </w:t>
      </w:r>
      <w:r w:rsidR="00F40FF8">
        <w:t>(No Flight Control)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2875709D" w14:textId="77777777" w:rsidTr="00775C0F">
        <w:trPr>
          <w:trHeight w:val="332"/>
          <w:jc w:val="center"/>
        </w:trPr>
        <w:tc>
          <w:tcPr>
            <w:tcW w:w="0" w:type="auto"/>
          </w:tcPr>
          <w:p w14:paraId="2BD263D3" w14:textId="77777777" w:rsidR="00286ACD" w:rsidRDefault="00286ACD" w:rsidP="003D7E65">
            <w:pPr>
              <w:spacing w:line="240" w:lineRule="auto"/>
            </w:pPr>
          </w:p>
        </w:tc>
        <w:tc>
          <w:tcPr>
            <w:tcW w:w="0" w:type="auto"/>
          </w:tcPr>
          <w:p w14:paraId="414C6766" w14:textId="77777777" w:rsidR="00286ACD" w:rsidRDefault="00286ACD" w:rsidP="003D7E65">
            <w:pPr>
              <w:spacing w:line="240" w:lineRule="auto"/>
            </w:pPr>
            <w:r>
              <w:t>Rust/ECS Output</w:t>
            </w:r>
          </w:p>
        </w:tc>
        <w:tc>
          <w:tcPr>
            <w:tcW w:w="0" w:type="auto"/>
          </w:tcPr>
          <w:p w14:paraId="2B27946A" w14:textId="77777777" w:rsidR="00286ACD" w:rsidRDefault="00286ACD" w:rsidP="003D7E65">
            <w:pPr>
              <w:spacing w:line="240" w:lineRule="auto"/>
            </w:pPr>
            <w:r>
              <w:t xml:space="preserve">C++/OOP Benchmark Output </w:t>
            </w:r>
          </w:p>
        </w:tc>
      </w:tr>
      <w:tr w:rsidR="00286ACD" w14:paraId="6DF812DA" w14:textId="77777777" w:rsidTr="00775C0F">
        <w:trPr>
          <w:jc w:val="center"/>
        </w:trPr>
        <w:tc>
          <w:tcPr>
            <w:tcW w:w="0" w:type="auto"/>
          </w:tcPr>
          <w:p w14:paraId="3C6E032A" w14:textId="562DCC12" w:rsidR="00286ACD" w:rsidRDefault="003F2E09" w:rsidP="003D7E65">
            <w:pPr>
              <w:spacing w:line="240" w:lineRule="auto"/>
            </w:pPr>
            <w:r>
              <w:t xml:space="preserve">Position </w:t>
            </w:r>
            <w:r>
              <w:br/>
              <w:t>(x, y</w:t>
            </w:r>
            <w:r w:rsidR="00286ACD">
              <w:t>, z)</w:t>
            </w:r>
          </w:p>
        </w:tc>
        <w:tc>
          <w:tcPr>
            <w:tcW w:w="0" w:type="auto"/>
          </w:tcPr>
          <w:p w14:paraId="6F12E08C" w14:textId="45213FA6" w:rsidR="00935F7B" w:rsidRDefault="00935F7B" w:rsidP="00935F7B">
            <w:pPr>
              <w:spacing w:line="240" w:lineRule="auto"/>
            </w:pPr>
            <w:r>
              <w:t>-1045.2303</w:t>
            </w:r>
          </w:p>
          <w:p w14:paraId="423D5033" w14:textId="2FE56EED" w:rsidR="00935F7B" w:rsidRDefault="00935F7B" w:rsidP="00935F7B">
            <w:pPr>
              <w:spacing w:line="240" w:lineRule="auto"/>
            </w:pPr>
            <w:r>
              <w:t>-0.008528658</w:t>
            </w:r>
          </w:p>
          <w:p w14:paraId="0E953ADF" w14:textId="42F93708" w:rsidR="00286ACD" w:rsidRDefault="00935F7B" w:rsidP="00935F7B">
            <w:pPr>
              <w:spacing w:line="240" w:lineRule="auto"/>
            </w:pPr>
            <w:r>
              <w:t>420.12427</w:t>
            </w:r>
          </w:p>
        </w:tc>
        <w:tc>
          <w:tcPr>
            <w:tcW w:w="0" w:type="auto"/>
          </w:tcPr>
          <w:p w14:paraId="0E00410D" w14:textId="77777777" w:rsidR="00286ACD" w:rsidRDefault="00286ACD" w:rsidP="003D7E65">
            <w:pPr>
              <w:spacing w:line="240" w:lineRule="auto"/>
            </w:pPr>
            <w:r w:rsidRPr="00D064BF">
              <w:t>-1045.37</w:t>
            </w:r>
            <w:r>
              <w:t xml:space="preserve">, </w:t>
            </w:r>
          </w:p>
          <w:p w14:paraId="3ACC4080" w14:textId="77777777" w:rsidR="00286ACD" w:rsidRDefault="00286ACD" w:rsidP="003D7E65">
            <w:pPr>
              <w:spacing w:line="240" w:lineRule="auto"/>
            </w:pPr>
            <w:r w:rsidRPr="00D064BF">
              <w:t>-0.0444084</w:t>
            </w:r>
            <w:r>
              <w:t xml:space="preserve">, </w:t>
            </w:r>
          </w:p>
          <w:p w14:paraId="48D351DB" w14:textId="77777777" w:rsidR="00286ACD" w:rsidRDefault="00286ACD" w:rsidP="003D7E65">
            <w:pPr>
              <w:spacing w:line="240" w:lineRule="auto"/>
            </w:pPr>
            <w:r w:rsidRPr="00D064BF">
              <w:t>421.399</w:t>
            </w:r>
          </w:p>
        </w:tc>
      </w:tr>
      <w:tr w:rsidR="00286ACD" w14:paraId="36469F68" w14:textId="77777777" w:rsidTr="00775C0F">
        <w:trPr>
          <w:jc w:val="center"/>
        </w:trPr>
        <w:tc>
          <w:tcPr>
            <w:tcW w:w="0" w:type="auto"/>
          </w:tcPr>
          <w:p w14:paraId="60F81C4C" w14:textId="77777777" w:rsidR="00286ACD" w:rsidRDefault="00286ACD" w:rsidP="003D7E65">
            <w:pPr>
              <w:spacing w:line="240" w:lineRule="auto"/>
            </w:pPr>
            <w:r>
              <w:t xml:space="preserve">Euler Angles </w:t>
            </w:r>
            <w:r>
              <w:br/>
              <w:t>(roll, pitch, yaw)</w:t>
            </w:r>
          </w:p>
        </w:tc>
        <w:tc>
          <w:tcPr>
            <w:tcW w:w="0" w:type="auto"/>
          </w:tcPr>
          <w:p w14:paraId="2CD4FD4B" w14:textId="3577E613" w:rsidR="00935F7B" w:rsidRDefault="00935F7B" w:rsidP="00935F7B">
            <w:pPr>
              <w:spacing w:line="240" w:lineRule="auto"/>
            </w:pPr>
            <w:r>
              <w:t>-0.0028137087</w:t>
            </w:r>
          </w:p>
          <w:p w14:paraId="0205E3EB" w14:textId="4E80188F" w:rsidR="00935F7B" w:rsidRDefault="00935F7B" w:rsidP="00935F7B">
            <w:pPr>
              <w:spacing w:line="240" w:lineRule="auto"/>
            </w:pPr>
            <w:r>
              <w:t>-16.14772</w:t>
            </w:r>
          </w:p>
          <w:p w14:paraId="1EF302AB" w14:textId="6461035E" w:rsidR="00286ACD" w:rsidRDefault="00935F7B" w:rsidP="00935F7B">
            <w:pPr>
              <w:spacing w:line="240" w:lineRule="auto"/>
            </w:pPr>
            <w:r>
              <w:t>-0.0042060204</w:t>
            </w:r>
          </w:p>
        </w:tc>
        <w:tc>
          <w:tcPr>
            <w:tcW w:w="0" w:type="auto"/>
          </w:tcPr>
          <w:p w14:paraId="6BBA1C5B" w14:textId="77777777" w:rsidR="00286ACD" w:rsidRDefault="00286ACD" w:rsidP="003D7E65">
            <w:pPr>
              <w:spacing w:line="240" w:lineRule="auto"/>
            </w:pPr>
            <w:r w:rsidRPr="00D064BF">
              <w:t>-0.00279299</w:t>
            </w:r>
            <w:r>
              <w:t>,</w:t>
            </w:r>
          </w:p>
          <w:p w14:paraId="5DDEBEC6" w14:textId="7058E8B6" w:rsidR="00286ACD" w:rsidRDefault="00286ACD" w:rsidP="003D7E65">
            <w:pPr>
              <w:spacing w:line="240" w:lineRule="auto"/>
            </w:pPr>
            <w:r w:rsidRPr="00D064BF">
              <w:t>-16.1436</w:t>
            </w:r>
            <w:r>
              <w:t xml:space="preserve">, </w:t>
            </w:r>
          </w:p>
          <w:p w14:paraId="4549AB8A" w14:textId="77777777" w:rsidR="00286ACD" w:rsidRDefault="00286ACD" w:rsidP="003D7E65">
            <w:pPr>
              <w:spacing w:line="240" w:lineRule="auto"/>
            </w:pPr>
            <w:r w:rsidRPr="00D064BF">
              <w:t>-0.00508352</w:t>
            </w:r>
          </w:p>
        </w:tc>
      </w:tr>
      <w:tr w:rsidR="00286ACD" w14:paraId="735BD6B6" w14:textId="77777777" w:rsidTr="00775C0F">
        <w:trPr>
          <w:jc w:val="center"/>
        </w:trPr>
        <w:tc>
          <w:tcPr>
            <w:tcW w:w="0" w:type="auto"/>
          </w:tcPr>
          <w:p w14:paraId="4E5E1D31" w14:textId="77777777" w:rsidR="00286ACD" w:rsidRDefault="00286ACD" w:rsidP="003D7E65">
            <w:pPr>
              <w:spacing w:line="240" w:lineRule="auto"/>
            </w:pPr>
            <w:r>
              <w:t>Speed (knots)</w:t>
            </w:r>
          </w:p>
        </w:tc>
        <w:tc>
          <w:tcPr>
            <w:tcW w:w="0" w:type="auto"/>
          </w:tcPr>
          <w:p w14:paraId="0B92B46D" w14:textId="2F172AD5" w:rsidR="00286ACD" w:rsidRDefault="00775C0F" w:rsidP="003D7E65">
            <w:pPr>
              <w:spacing w:line="240" w:lineRule="auto"/>
            </w:pPr>
            <w:r>
              <w:t>85.98892180</w:t>
            </w:r>
          </w:p>
        </w:tc>
        <w:tc>
          <w:tcPr>
            <w:tcW w:w="0" w:type="auto"/>
          </w:tcPr>
          <w:p w14:paraId="162061FD" w14:textId="77777777" w:rsidR="00286ACD" w:rsidRPr="00D064BF" w:rsidRDefault="00286ACD" w:rsidP="009046B7">
            <w:pPr>
              <w:keepNext/>
              <w:spacing w:line="240" w:lineRule="auto"/>
            </w:pPr>
            <w:r w:rsidRPr="00830A6F">
              <w:t>85.9906</w:t>
            </w:r>
          </w:p>
        </w:tc>
      </w:tr>
    </w:tbl>
    <w:p w14:paraId="2548FFFA" w14:textId="340EC70E" w:rsidR="00286ACD" w:rsidRPr="009046B7" w:rsidRDefault="009046B7" w:rsidP="009046B7">
      <w:pPr>
        <w:pStyle w:val="Caption"/>
        <w:jc w:val="center"/>
        <w:rPr>
          <w:b w:val="0"/>
        </w:rPr>
      </w:pPr>
      <w:bookmarkStart w:id="148" w:name="_Toc58002153"/>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7</w:t>
      </w:r>
      <w:r w:rsidRPr="009046B7">
        <w:rPr>
          <w:b w:val="0"/>
        </w:rPr>
        <w:fldChar w:fldCharType="end"/>
      </w:r>
      <w:r w:rsidRPr="009046B7">
        <w:rPr>
          <w:b w:val="0"/>
        </w:rPr>
        <w:t>: Numerical Results for Test One</w:t>
      </w:r>
      <w:bookmarkEnd w:id="148"/>
    </w:p>
    <w:p w14:paraId="1EDAE53B" w14:textId="7E068BEC" w:rsidR="004A322E" w:rsidRPr="004A322E" w:rsidRDefault="00FE1CFF" w:rsidP="004A322E">
      <w:pPr>
        <w:pStyle w:val="Heading3"/>
        <w:jc w:val="left"/>
      </w:pPr>
      <w:r>
        <w:t>4.2.2</w:t>
      </w:r>
      <w:r w:rsidR="00286ACD">
        <w:t xml:space="preserve"> Test Two</w:t>
      </w:r>
      <w:r w:rsidR="00F40FF8">
        <w:t xml:space="preserve"> (Thrust)</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CA4BBBB" w14:textId="77777777" w:rsidTr="00775C0F">
        <w:trPr>
          <w:trHeight w:val="332"/>
          <w:jc w:val="center"/>
        </w:trPr>
        <w:tc>
          <w:tcPr>
            <w:tcW w:w="0" w:type="auto"/>
          </w:tcPr>
          <w:p w14:paraId="3EBD3FDB" w14:textId="77777777" w:rsidR="00286ACD" w:rsidRDefault="00286ACD" w:rsidP="004A322E">
            <w:pPr>
              <w:spacing w:line="240" w:lineRule="auto"/>
            </w:pPr>
          </w:p>
        </w:tc>
        <w:tc>
          <w:tcPr>
            <w:tcW w:w="0" w:type="auto"/>
          </w:tcPr>
          <w:p w14:paraId="7D478C99" w14:textId="77777777" w:rsidR="00286ACD" w:rsidRDefault="00286ACD" w:rsidP="004A322E">
            <w:pPr>
              <w:spacing w:line="240" w:lineRule="auto"/>
            </w:pPr>
            <w:r>
              <w:t>Rust/ECS Output</w:t>
            </w:r>
          </w:p>
        </w:tc>
        <w:tc>
          <w:tcPr>
            <w:tcW w:w="0" w:type="auto"/>
          </w:tcPr>
          <w:p w14:paraId="3CE9B3D5" w14:textId="77777777" w:rsidR="00286ACD" w:rsidRDefault="00286ACD" w:rsidP="004A322E">
            <w:pPr>
              <w:spacing w:line="240" w:lineRule="auto"/>
            </w:pPr>
            <w:r>
              <w:t xml:space="preserve">C++/OOP Benchmark Output </w:t>
            </w:r>
          </w:p>
        </w:tc>
      </w:tr>
      <w:tr w:rsidR="00286ACD" w14:paraId="290C272B" w14:textId="77777777" w:rsidTr="00775C0F">
        <w:trPr>
          <w:jc w:val="center"/>
        </w:trPr>
        <w:tc>
          <w:tcPr>
            <w:tcW w:w="0" w:type="auto"/>
          </w:tcPr>
          <w:p w14:paraId="06C2EE79" w14:textId="23333132" w:rsidR="00286ACD" w:rsidRDefault="00286ACD" w:rsidP="003F2E09">
            <w:pPr>
              <w:spacing w:line="240" w:lineRule="auto"/>
            </w:pPr>
            <w:r>
              <w:t>Positi</w:t>
            </w:r>
            <w:r w:rsidR="003F2E09">
              <w:t xml:space="preserve">on </w:t>
            </w:r>
            <w:r w:rsidR="003F2E09">
              <w:br/>
              <w:t>(x, y</w:t>
            </w:r>
            <w:r>
              <w:t>, z)</w:t>
            </w:r>
          </w:p>
        </w:tc>
        <w:tc>
          <w:tcPr>
            <w:tcW w:w="0" w:type="auto"/>
          </w:tcPr>
          <w:p w14:paraId="4494F32A" w14:textId="2CE397BD" w:rsidR="00780EA9" w:rsidRDefault="00780EA9" w:rsidP="00780EA9">
            <w:pPr>
              <w:spacing w:line="240" w:lineRule="auto"/>
            </w:pPr>
            <w:r>
              <w:t>-1636.1309</w:t>
            </w:r>
          </w:p>
          <w:p w14:paraId="214166B4" w14:textId="12806E0C" w:rsidR="00780EA9" w:rsidRDefault="00780EA9" w:rsidP="00780EA9">
            <w:pPr>
              <w:spacing w:line="240" w:lineRule="auto"/>
            </w:pPr>
            <w:r>
              <w:t>0.041476656</w:t>
            </w:r>
          </w:p>
          <w:p w14:paraId="2E5D4F2C" w14:textId="74266F67" w:rsidR="00286ACD" w:rsidRDefault="00780EA9" w:rsidP="00780EA9">
            <w:pPr>
              <w:spacing w:line="240" w:lineRule="auto"/>
            </w:pPr>
            <w:r>
              <w:t>-193.3939</w:t>
            </w:r>
          </w:p>
        </w:tc>
        <w:tc>
          <w:tcPr>
            <w:tcW w:w="0" w:type="auto"/>
          </w:tcPr>
          <w:p w14:paraId="264F631C" w14:textId="5D50BCAE" w:rsidR="00780EA9" w:rsidRDefault="00780EA9" w:rsidP="00780EA9">
            <w:pPr>
              <w:spacing w:line="240" w:lineRule="auto"/>
            </w:pPr>
            <w:r>
              <w:t>-1636.11</w:t>
            </w:r>
          </w:p>
          <w:p w14:paraId="4E99F6F2" w14:textId="2922EA3A" w:rsidR="00780EA9" w:rsidRDefault="00780EA9" w:rsidP="00780EA9">
            <w:pPr>
              <w:spacing w:line="240" w:lineRule="auto"/>
            </w:pPr>
            <w:r>
              <w:t>-0.0220277</w:t>
            </w:r>
          </w:p>
          <w:p w14:paraId="4866C123" w14:textId="7C265D7F" w:rsidR="00286ACD" w:rsidRDefault="00780EA9" w:rsidP="00780EA9">
            <w:pPr>
              <w:spacing w:line="240" w:lineRule="auto"/>
            </w:pPr>
            <w:r>
              <w:t>-191.543</w:t>
            </w:r>
          </w:p>
        </w:tc>
      </w:tr>
      <w:tr w:rsidR="00286ACD" w14:paraId="6AEDB855" w14:textId="77777777" w:rsidTr="00775C0F">
        <w:trPr>
          <w:jc w:val="center"/>
        </w:trPr>
        <w:tc>
          <w:tcPr>
            <w:tcW w:w="0" w:type="auto"/>
          </w:tcPr>
          <w:p w14:paraId="52477316" w14:textId="77777777" w:rsidR="00286ACD" w:rsidRDefault="00286ACD" w:rsidP="004A322E">
            <w:pPr>
              <w:spacing w:line="240" w:lineRule="auto"/>
            </w:pPr>
            <w:r>
              <w:t xml:space="preserve">Euler Angles </w:t>
            </w:r>
            <w:r>
              <w:br/>
              <w:t>(roll, pitch, yaw)</w:t>
            </w:r>
          </w:p>
        </w:tc>
        <w:tc>
          <w:tcPr>
            <w:tcW w:w="0" w:type="auto"/>
          </w:tcPr>
          <w:p w14:paraId="2DB9596D" w14:textId="4FE2C061" w:rsidR="00780EA9" w:rsidRDefault="00780EA9" w:rsidP="00780EA9">
            <w:pPr>
              <w:spacing w:line="240" w:lineRule="auto"/>
            </w:pPr>
            <w:r>
              <w:t>-0.0034582962</w:t>
            </w:r>
          </w:p>
          <w:p w14:paraId="3AA87647" w14:textId="56D03F0F" w:rsidR="00780EA9" w:rsidRDefault="00780EA9" w:rsidP="00780EA9">
            <w:pPr>
              <w:spacing w:line="240" w:lineRule="auto"/>
            </w:pPr>
            <w:r>
              <w:t>-27.698172</w:t>
            </w:r>
          </w:p>
          <w:p w14:paraId="7CCFA36D" w14:textId="27762C49" w:rsidR="00286ACD" w:rsidRDefault="00780EA9" w:rsidP="00780EA9">
            <w:pPr>
              <w:spacing w:line="240" w:lineRule="auto"/>
            </w:pPr>
            <w:r>
              <w:t>-0.0031659165</w:t>
            </w:r>
          </w:p>
        </w:tc>
        <w:tc>
          <w:tcPr>
            <w:tcW w:w="0" w:type="auto"/>
          </w:tcPr>
          <w:p w14:paraId="7B6C8E01" w14:textId="7A8613E1" w:rsidR="00780EA9" w:rsidRDefault="00780EA9" w:rsidP="00780EA9">
            <w:pPr>
              <w:spacing w:line="240" w:lineRule="auto"/>
            </w:pPr>
            <w:r>
              <w:t>-0.00348351</w:t>
            </w:r>
          </w:p>
          <w:p w14:paraId="0E90C2CA" w14:textId="0B3AFB04" w:rsidR="00780EA9" w:rsidRDefault="00780EA9" w:rsidP="00780EA9">
            <w:pPr>
              <w:spacing w:line="240" w:lineRule="auto"/>
            </w:pPr>
            <w:r>
              <w:t>-27.6939</w:t>
            </w:r>
          </w:p>
          <w:p w14:paraId="7028DE86" w14:textId="1BDB1DB6" w:rsidR="00286ACD" w:rsidRDefault="00780EA9" w:rsidP="00780EA9">
            <w:pPr>
              <w:spacing w:line="240" w:lineRule="auto"/>
            </w:pPr>
            <w:r>
              <w:t>-0.00458124</w:t>
            </w:r>
          </w:p>
        </w:tc>
      </w:tr>
      <w:tr w:rsidR="00286ACD" w14:paraId="2010EEC2" w14:textId="77777777" w:rsidTr="00775C0F">
        <w:trPr>
          <w:jc w:val="center"/>
        </w:trPr>
        <w:tc>
          <w:tcPr>
            <w:tcW w:w="0" w:type="auto"/>
          </w:tcPr>
          <w:p w14:paraId="3CC5863F" w14:textId="77777777" w:rsidR="00286ACD" w:rsidRDefault="00286ACD" w:rsidP="004A322E">
            <w:pPr>
              <w:spacing w:line="240" w:lineRule="auto"/>
            </w:pPr>
            <w:r>
              <w:t>Speed (knots)</w:t>
            </w:r>
          </w:p>
        </w:tc>
        <w:tc>
          <w:tcPr>
            <w:tcW w:w="0" w:type="auto"/>
          </w:tcPr>
          <w:p w14:paraId="00BBF1FD" w14:textId="65BA7647" w:rsidR="00286ACD" w:rsidRDefault="00780EA9" w:rsidP="00775C0F">
            <w:pPr>
              <w:spacing w:line="240" w:lineRule="auto"/>
            </w:pPr>
            <w:r w:rsidRPr="00780EA9">
              <w:t>82.64964</w:t>
            </w:r>
          </w:p>
        </w:tc>
        <w:tc>
          <w:tcPr>
            <w:tcW w:w="0" w:type="auto"/>
          </w:tcPr>
          <w:p w14:paraId="453F14E2" w14:textId="4676B424" w:rsidR="00286ACD" w:rsidRPr="00D064BF" w:rsidRDefault="00344A66" w:rsidP="009046B7">
            <w:pPr>
              <w:keepNext/>
              <w:spacing w:line="240" w:lineRule="auto"/>
            </w:pPr>
            <w:r w:rsidRPr="00344A66">
              <w:t>82.6589</w:t>
            </w:r>
          </w:p>
        </w:tc>
      </w:tr>
    </w:tbl>
    <w:p w14:paraId="44A44073" w14:textId="7CDF5ED4" w:rsidR="00286ACD" w:rsidRPr="009046B7" w:rsidRDefault="009046B7" w:rsidP="009046B7">
      <w:pPr>
        <w:pStyle w:val="Caption"/>
        <w:jc w:val="center"/>
        <w:rPr>
          <w:b w:val="0"/>
        </w:rPr>
      </w:pPr>
      <w:bookmarkStart w:id="149" w:name="_Toc58002154"/>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8</w:t>
      </w:r>
      <w:r w:rsidRPr="009046B7">
        <w:rPr>
          <w:b w:val="0"/>
        </w:rPr>
        <w:fldChar w:fldCharType="end"/>
      </w:r>
      <w:r w:rsidRPr="009046B7">
        <w:rPr>
          <w:b w:val="0"/>
        </w:rPr>
        <w:t>: Numerical Results for Test Two</w:t>
      </w:r>
      <w:bookmarkEnd w:id="149"/>
    </w:p>
    <w:p w14:paraId="7C38A55C" w14:textId="0CBD132C" w:rsidR="004A322E" w:rsidRPr="004A322E" w:rsidRDefault="00FE1CFF" w:rsidP="004A322E">
      <w:pPr>
        <w:pStyle w:val="Heading3"/>
        <w:jc w:val="left"/>
      </w:pPr>
      <w:r>
        <w:t>4.2.3</w:t>
      </w:r>
      <w:r w:rsidR="00286ACD">
        <w:t xml:space="preserve"> Test Three</w:t>
      </w:r>
      <w:r w:rsidR="00F40FF8">
        <w:t xml:space="preserve"> (Roll)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1E6E74A" w14:textId="77777777" w:rsidTr="00775C0F">
        <w:trPr>
          <w:trHeight w:val="332"/>
          <w:jc w:val="center"/>
        </w:trPr>
        <w:tc>
          <w:tcPr>
            <w:tcW w:w="0" w:type="auto"/>
          </w:tcPr>
          <w:p w14:paraId="4FCD5881" w14:textId="77777777" w:rsidR="00286ACD" w:rsidRDefault="00286ACD" w:rsidP="004A322E">
            <w:pPr>
              <w:spacing w:line="240" w:lineRule="auto"/>
            </w:pPr>
          </w:p>
        </w:tc>
        <w:tc>
          <w:tcPr>
            <w:tcW w:w="0" w:type="auto"/>
          </w:tcPr>
          <w:p w14:paraId="13C91DF1" w14:textId="77777777" w:rsidR="00286ACD" w:rsidRDefault="00286ACD" w:rsidP="004A322E">
            <w:pPr>
              <w:spacing w:line="240" w:lineRule="auto"/>
            </w:pPr>
            <w:r>
              <w:t>Rust/ECS Output</w:t>
            </w:r>
          </w:p>
        </w:tc>
        <w:tc>
          <w:tcPr>
            <w:tcW w:w="0" w:type="auto"/>
          </w:tcPr>
          <w:p w14:paraId="258E5F33" w14:textId="77777777" w:rsidR="00286ACD" w:rsidRDefault="00286ACD" w:rsidP="004A322E">
            <w:pPr>
              <w:spacing w:line="240" w:lineRule="auto"/>
            </w:pPr>
            <w:r>
              <w:t xml:space="preserve">C++/OOP Benchmark Output </w:t>
            </w:r>
          </w:p>
        </w:tc>
      </w:tr>
      <w:tr w:rsidR="00286ACD" w14:paraId="411B6E11" w14:textId="77777777" w:rsidTr="00775C0F">
        <w:trPr>
          <w:jc w:val="center"/>
        </w:trPr>
        <w:tc>
          <w:tcPr>
            <w:tcW w:w="0" w:type="auto"/>
          </w:tcPr>
          <w:p w14:paraId="7243F1D3" w14:textId="345BA31F" w:rsidR="00286ACD" w:rsidRDefault="003F2E09" w:rsidP="004A322E">
            <w:pPr>
              <w:spacing w:line="240" w:lineRule="auto"/>
            </w:pPr>
            <w:r>
              <w:t xml:space="preserve">Position </w:t>
            </w:r>
            <w:r>
              <w:br/>
              <w:t>(x, y</w:t>
            </w:r>
            <w:r w:rsidR="00286ACD">
              <w:t>, z)</w:t>
            </w:r>
          </w:p>
        </w:tc>
        <w:tc>
          <w:tcPr>
            <w:tcW w:w="0" w:type="auto"/>
          </w:tcPr>
          <w:p w14:paraId="14A1B3CE" w14:textId="4587A29E" w:rsidR="00BE6379" w:rsidRDefault="00BE6379" w:rsidP="00BE6379">
            <w:pPr>
              <w:spacing w:line="240" w:lineRule="auto"/>
            </w:pPr>
            <w:r>
              <w:t>-4517.709</w:t>
            </w:r>
          </w:p>
          <w:p w14:paraId="1A7BAD52" w14:textId="45DF11A3" w:rsidR="00BE6379" w:rsidRDefault="00BE6379" w:rsidP="00BE6379">
            <w:pPr>
              <w:spacing w:line="240" w:lineRule="auto"/>
            </w:pPr>
            <w:r>
              <w:t>-2214.6902</w:t>
            </w:r>
          </w:p>
          <w:p w14:paraId="7460B779" w14:textId="00024B6A" w:rsidR="00286ACD" w:rsidRDefault="00BE6379" w:rsidP="00BE6379">
            <w:pPr>
              <w:spacing w:line="240" w:lineRule="auto"/>
            </w:pPr>
            <w:r>
              <w:t>638.1875</w:t>
            </w:r>
          </w:p>
        </w:tc>
        <w:tc>
          <w:tcPr>
            <w:tcW w:w="0" w:type="auto"/>
          </w:tcPr>
          <w:p w14:paraId="4C76DD36" w14:textId="2D68B527" w:rsidR="00BE6379" w:rsidRDefault="00BE6379" w:rsidP="00BE6379">
            <w:pPr>
              <w:spacing w:line="240" w:lineRule="auto"/>
            </w:pPr>
            <w:r>
              <w:t>-4794.57</w:t>
            </w:r>
          </w:p>
          <w:p w14:paraId="07114D44" w14:textId="768AAA62" w:rsidR="00BE6379" w:rsidRDefault="00BE6379" w:rsidP="00BE6379">
            <w:pPr>
              <w:spacing w:line="240" w:lineRule="auto"/>
            </w:pPr>
            <w:r>
              <w:t>-1924.94</w:t>
            </w:r>
          </w:p>
          <w:p w14:paraId="6F4B918B" w14:textId="690BD169" w:rsidR="00286ACD" w:rsidRDefault="00BE6379" w:rsidP="00BE6379">
            <w:pPr>
              <w:spacing w:line="240" w:lineRule="auto"/>
            </w:pPr>
            <w:r>
              <w:t>482.128</w:t>
            </w:r>
          </w:p>
        </w:tc>
      </w:tr>
      <w:tr w:rsidR="00286ACD" w14:paraId="2ADCE630" w14:textId="77777777" w:rsidTr="00775C0F">
        <w:trPr>
          <w:jc w:val="center"/>
        </w:trPr>
        <w:tc>
          <w:tcPr>
            <w:tcW w:w="0" w:type="auto"/>
          </w:tcPr>
          <w:p w14:paraId="545A63A8" w14:textId="77777777" w:rsidR="00286ACD" w:rsidRDefault="00286ACD" w:rsidP="004A322E">
            <w:pPr>
              <w:spacing w:line="240" w:lineRule="auto"/>
            </w:pPr>
            <w:r>
              <w:t xml:space="preserve">Euler Angles </w:t>
            </w:r>
            <w:r>
              <w:br/>
              <w:t>(roll, pitch, yaw)</w:t>
            </w:r>
          </w:p>
        </w:tc>
        <w:tc>
          <w:tcPr>
            <w:tcW w:w="0" w:type="auto"/>
          </w:tcPr>
          <w:p w14:paraId="5581E31F" w14:textId="473FB94B" w:rsidR="00BE6379" w:rsidRDefault="00BE6379" w:rsidP="00BE6379">
            <w:pPr>
              <w:spacing w:line="240" w:lineRule="auto"/>
            </w:pPr>
            <w:r>
              <w:t>16.679296</w:t>
            </w:r>
          </w:p>
          <w:p w14:paraId="72F310B3" w14:textId="325A1677" w:rsidR="00BE6379" w:rsidRDefault="00BE6379" w:rsidP="00BE6379">
            <w:pPr>
              <w:spacing w:line="240" w:lineRule="auto"/>
            </w:pPr>
            <w:r>
              <w:t>-3.1004717</w:t>
            </w:r>
          </w:p>
          <w:p w14:paraId="6B881C5C" w14:textId="4C474492" w:rsidR="00286ACD" w:rsidRDefault="00BE6379" w:rsidP="004A322E">
            <w:pPr>
              <w:spacing w:line="240" w:lineRule="auto"/>
            </w:pPr>
            <w:r>
              <w:t>-155.08517</w:t>
            </w:r>
          </w:p>
        </w:tc>
        <w:tc>
          <w:tcPr>
            <w:tcW w:w="0" w:type="auto"/>
          </w:tcPr>
          <w:p w14:paraId="0FB05745" w14:textId="46FEF03B" w:rsidR="006079D4" w:rsidRDefault="006079D4" w:rsidP="006079D4">
            <w:pPr>
              <w:spacing w:line="240" w:lineRule="auto"/>
            </w:pPr>
            <w:r>
              <w:t>19.3067</w:t>
            </w:r>
          </w:p>
          <w:p w14:paraId="7B109B80" w14:textId="0CC85A12" w:rsidR="006079D4" w:rsidRDefault="006079D4" w:rsidP="006079D4">
            <w:pPr>
              <w:spacing w:line="240" w:lineRule="auto"/>
            </w:pPr>
            <w:r>
              <w:t>-4.04701</w:t>
            </w:r>
          </w:p>
          <w:p w14:paraId="3851880B" w14:textId="304287CE" w:rsidR="00286ACD" w:rsidRDefault="006079D4" w:rsidP="006079D4">
            <w:pPr>
              <w:spacing w:line="240" w:lineRule="auto"/>
            </w:pPr>
            <w:r>
              <w:t>-168.199</w:t>
            </w:r>
          </w:p>
        </w:tc>
      </w:tr>
      <w:tr w:rsidR="00286ACD" w14:paraId="63E50C29" w14:textId="77777777" w:rsidTr="00775C0F">
        <w:trPr>
          <w:jc w:val="center"/>
        </w:trPr>
        <w:tc>
          <w:tcPr>
            <w:tcW w:w="0" w:type="auto"/>
          </w:tcPr>
          <w:p w14:paraId="77779142" w14:textId="77777777" w:rsidR="00286ACD" w:rsidRDefault="00286ACD" w:rsidP="004A322E">
            <w:pPr>
              <w:spacing w:line="240" w:lineRule="auto"/>
            </w:pPr>
            <w:r>
              <w:t>Speed (knots)</w:t>
            </w:r>
          </w:p>
        </w:tc>
        <w:tc>
          <w:tcPr>
            <w:tcW w:w="0" w:type="auto"/>
          </w:tcPr>
          <w:p w14:paraId="410C784E" w14:textId="5CCC34A2" w:rsidR="00286ACD" w:rsidRDefault="00BE6379" w:rsidP="004A322E">
            <w:pPr>
              <w:spacing w:line="240" w:lineRule="auto"/>
            </w:pPr>
            <w:r w:rsidRPr="00BE6379">
              <w:t>98.25334</w:t>
            </w:r>
          </w:p>
        </w:tc>
        <w:tc>
          <w:tcPr>
            <w:tcW w:w="0" w:type="auto"/>
          </w:tcPr>
          <w:p w14:paraId="16700E66" w14:textId="226A0D88" w:rsidR="00286ACD" w:rsidRPr="00D064BF" w:rsidRDefault="006079D4" w:rsidP="009046B7">
            <w:pPr>
              <w:keepNext/>
              <w:spacing w:line="240" w:lineRule="auto"/>
            </w:pPr>
            <w:r w:rsidRPr="006079D4">
              <w:t>100.042</w:t>
            </w:r>
          </w:p>
        </w:tc>
      </w:tr>
    </w:tbl>
    <w:p w14:paraId="61ADB46A" w14:textId="4BA2D76D" w:rsidR="00286ACD" w:rsidRPr="009046B7" w:rsidRDefault="009046B7" w:rsidP="009046B7">
      <w:pPr>
        <w:pStyle w:val="Caption"/>
        <w:jc w:val="center"/>
        <w:rPr>
          <w:b w:val="0"/>
        </w:rPr>
      </w:pPr>
      <w:bookmarkStart w:id="150" w:name="_Toc58002155"/>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9</w:t>
      </w:r>
      <w:r w:rsidRPr="009046B7">
        <w:rPr>
          <w:b w:val="0"/>
        </w:rPr>
        <w:fldChar w:fldCharType="end"/>
      </w:r>
      <w:r w:rsidRPr="009046B7">
        <w:rPr>
          <w:b w:val="0"/>
        </w:rPr>
        <w:t>: Numerical Results for Test Three</w:t>
      </w:r>
      <w:bookmarkEnd w:id="150"/>
    </w:p>
    <w:p w14:paraId="1C2623A0" w14:textId="444F28F3" w:rsidR="0013205C" w:rsidRPr="0013205C" w:rsidRDefault="003E5A7E" w:rsidP="0013205C">
      <w:pPr>
        <w:pStyle w:val="Heading3"/>
        <w:jc w:val="left"/>
      </w:pPr>
      <w:r>
        <w:t>3.5.4 Test Four (Pitch)</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ECA0EDF" w14:textId="77777777" w:rsidTr="00775C0F">
        <w:trPr>
          <w:trHeight w:val="332"/>
          <w:jc w:val="center"/>
        </w:trPr>
        <w:tc>
          <w:tcPr>
            <w:tcW w:w="0" w:type="auto"/>
          </w:tcPr>
          <w:p w14:paraId="059E8FDE" w14:textId="77777777" w:rsidR="003E5A7E" w:rsidRDefault="003E5A7E" w:rsidP="0013205C">
            <w:pPr>
              <w:spacing w:line="240" w:lineRule="auto"/>
            </w:pPr>
          </w:p>
        </w:tc>
        <w:tc>
          <w:tcPr>
            <w:tcW w:w="0" w:type="auto"/>
          </w:tcPr>
          <w:p w14:paraId="2F01DC24" w14:textId="77777777" w:rsidR="003E5A7E" w:rsidRDefault="003E5A7E" w:rsidP="0013205C">
            <w:pPr>
              <w:spacing w:line="240" w:lineRule="auto"/>
            </w:pPr>
            <w:r>
              <w:t>Rust/ECS Output</w:t>
            </w:r>
          </w:p>
        </w:tc>
        <w:tc>
          <w:tcPr>
            <w:tcW w:w="0" w:type="auto"/>
          </w:tcPr>
          <w:p w14:paraId="75671629" w14:textId="77777777" w:rsidR="003E5A7E" w:rsidRDefault="003E5A7E" w:rsidP="0013205C">
            <w:pPr>
              <w:spacing w:line="240" w:lineRule="auto"/>
            </w:pPr>
            <w:r>
              <w:t xml:space="preserve">C++/OOP Benchmark Output </w:t>
            </w:r>
          </w:p>
        </w:tc>
      </w:tr>
      <w:tr w:rsidR="003E5A7E" w14:paraId="1C8E3EBC" w14:textId="77777777" w:rsidTr="00775C0F">
        <w:trPr>
          <w:jc w:val="center"/>
        </w:trPr>
        <w:tc>
          <w:tcPr>
            <w:tcW w:w="0" w:type="auto"/>
          </w:tcPr>
          <w:p w14:paraId="78A92ABE" w14:textId="366F4C22" w:rsidR="003E5A7E" w:rsidRDefault="003F2E09" w:rsidP="0013205C">
            <w:pPr>
              <w:spacing w:line="240" w:lineRule="auto"/>
            </w:pPr>
            <w:r>
              <w:lastRenderedPageBreak/>
              <w:t xml:space="preserve">Position </w:t>
            </w:r>
            <w:r>
              <w:br/>
              <w:t>(x, y</w:t>
            </w:r>
            <w:r w:rsidR="003E5A7E">
              <w:t>, z)</w:t>
            </w:r>
          </w:p>
        </w:tc>
        <w:tc>
          <w:tcPr>
            <w:tcW w:w="0" w:type="auto"/>
          </w:tcPr>
          <w:p w14:paraId="07D557C6" w14:textId="5E335F56" w:rsidR="003C4968" w:rsidRDefault="003C4968" w:rsidP="003C4968">
            <w:pPr>
              <w:spacing w:line="240" w:lineRule="auto"/>
            </w:pPr>
            <w:r>
              <w:t>-2095.0435</w:t>
            </w:r>
          </w:p>
          <w:p w14:paraId="1E94EEB8" w14:textId="27F9C766" w:rsidR="003C4968" w:rsidRDefault="003C4968" w:rsidP="003C4968">
            <w:pPr>
              <w:spacing w:line="240" w:lineRule="auto"/>
            </w:pPr>
            <w:r>
              <w:t>-1.021704</w:t>
            </w:r>
          </w:p>
          <w:p w14:paraId="54C32FAE" w14:textId="154018C5" w:rsidR="003E5A7E" w:rsidRDefault="003C4968" w:rsidP="003C4968">
            <w:pPr>
              <w:spacing w:line="240" w:lineRule="auto"/>
            </w:pPr>
            <w:r>
              <w:t>2452.5166</w:t>
            </w:r>
          </w:p>
        </w:tc>
        <w:tc>
          <w:tcPr>
            <w:tcW w:w="0" w:type="auto"/>
          </w:tcPr>
          <w:p w14:paraId="08EBB0C0" w14:textId="4A074783" w:rsidR="00E83149" w:rsidRDefault="00E83149" w:rsidP="00E83149">
            <w:pPr>
              <w:spacing w:line="240" w:lineRule="auto"/>
            </w:pPr>
            <w:r>
              <w:t>-2093.35</w:t>
            </w:r>
          </w:p>
          <w:p w14:paraId="54E86D0C" w14:textId="57E59F7C" w:rsidR="00E83149" w:rsidRDefault="00E83149" w:rsidP="00E83149">
            <w:pPr>
              <w:spacing w:line="240" w:lineRule="auto"/>
            </w:pPr>
            <w:r>
              <w:t>-3.95869</w:t>
            </w:r>
          </w:p>
          <w:p w14:paraId="4F66245F" w14:textId="25A6B5FD" w:rsidR="003E5A7E" w:rsidRDefault="00E83149" w:rsidP="00E83149">
            <w:pPr>
              <w:spacing w:line="240" w:lineRule="auto"/>
            </w:pPr>
            <w:r>
              <w:t>2451.71</w:t>
            </w:r>
          </w:p>
        </w:tc>
      </w:tr>
      <w:tr w:rsidR="003E5A7E" w14:paraId="592D8009" w14:textId="77777777" w:rsidTr="00775C0F">
        <w:trPr>
          <w:jc w:val="center"/>
        </w:trPr>
        <w:tc>
          <w:tcPr>
            <w:tcW w:w="0" w:type="auto"/>
          </w:tcPr>
          <w:p w14:paraId="18096D31" w14:textId="77777777" w:rsidR="003E5A7E" w:rsidRDefault="003E5A7E" w:rsidP="0013205C">
            <w:pPr>
              <w:spacing w:line="240" w:lineRule="auto"/>
            </w:pPr>
            <w:r>
              <w:t xml:space="preserve">Euler Angles </w:t>
            </w:r>
            <w:r>
              <w:br/>
              <w:t>(roll, pitch, yaw)</w:t>
            </w:r>
          </w:p>
        </w:tc>
        <w:tc>
          <w:tcPr>
            <w:tcW w:w="0" w:type="auto"/>
          </w:tcPr>
          <w:p w14:paraId="5FCC3071" w14:textId="6CC190A3" w:rsidR="003C4968" w:rsidRDefault="003C4968" w:rsidP="003C4968">
            <w:pPr>
              <w:spacing w:line="240" w:lineRule="auto"/>
            </w:pPr>
            <w:r>
              <w:t>0.030059163</w:t>
            </w:r>
          </w:p>
          <w:p w14:paraId="376B4F4B" w14:textId="56B532C9" w:rsidR="003C4968" w:rsidRDefault="003C4968" w:rsidP="003C4968">
            <w:pPr>
              <w:spacing w:line="240" w:lineRule="auto"/>
            </w:pPr>
            <w:r>
              <w:t>34.988907</w:t>
            </w:r>
          </w:p>
          <w:p w14:paraId="1693EC8B" w14:textId="0DB49FA9" w:rsidR="003E5A7E" w:rsidRDefault="003C4968" w:rsidP="003C4968">
            <w:pPr>
              <w:spacing w:line="240" w:lineRule="auto"/>
            </w:pPr>
            <w:r>
              <w:t>-0.082931094</w:t>
            </w:r>
          </w:p>
        </w:tc>
        <w:tc>
          <w:tcPr>
            <w:tcW w:w="0" w:type="auto"/>
          </w:tcPr>
          <w:p w14:paraId="2066C3B0" w14:textId="71719472" w:rsidR="00E83149" w:rsidRDefault="00E83149" w:rsidP="00E83149">
            <w:pPr>
              <w:spacing w:line="240" w:lineRule="auto"/>
            </w:pPr>
            <w:r>
              <w:t>0.404863</w:t>
            </w:r>
          </w:p>
          <w:p w14:paraId="216E0145" w14:textId="0D410C46" w:rsidR="00E83149" w:rsidRDefault="00E83149" w:rsidP="00E83149">
            <w:pPr>
              <w:spacing w:line="240" w:lineRule="auto"/>
            </w:pPr>
            <w:r>
              <w:t>34.7533</w:t>
            </w:r>
          </w:p>
          <w:p w14:paraId="685327DF" w14:textId="5174EA31" w:rsidR="003E5A7E" w:rsidRDefault="00E83149" w:rsidP="00E83149">
            <w:pPr>
              <w:spacing w:line="240" w:lineRule="auto"/>
            </w:pPr>
            <w:r>
              <w:t>-0.581428</w:t>
            </w:r>
          </w:p>
        </w:tc>
      </w:tr>
      <w:tr w:rsidR="003E5A7E" w14:paraId="26630D61" w14:textId="77777777" w:rsidTr="00775C0F">
        <w:trPr>
          <w:jc w:val="center"/>
        </w:trPr>
        <w:tc>
          <w:tcPr>
            <w:tcW w:w="0" w:type="auto"/>
          </w:tcPr>
          <w:p w14:paraId="4195B3EF" w14:textId="77777777" w:rsidR="003E5A7E" w:rsidRDefault="003E5A7E" w:rsidP="0013205C">
            <w:pPr>
              <w:spacing w:line="240" w:lineRule="auto"/>
            </w:pPr>
            <w:r>
              <w:t>Speed (knots)</w:t>
            </w:r>
          </w:p>
        </w:tc>
        <w:tc>
          <w:tcPr>
            <w:tcW w:w="0" w:type="auto"/>
          </w:tcPr>
          <w:p w14:paraId="2724A96C" w14:textId="2970A75C" w:rsidR="003E5A7E" w:rsidRDefault="00E83149" w:rsidP="0013205C">
            <w:pPr>
              <w:spacing w:line="240" w:lineRule="auto"/>
            </w:pPr>
            <w:r w:rsidRPr="00E83149">
              <w:t>51.53415</w:t>
            </w:r>
          </w:p>
        </w:tc>
        <w:tc>
          <w:tcPr>
            <w:tcW w:w="0" w:type="auto"/>
          </w:tcPr>
          <w:p w14:paraId="448466A8" w14:textId="2FC9B30D" w:rsidR="003E5A7E" w:rsidRPr="00D064BF" w:rsidRDefault="00E83149" w:rsidP="009046B7">
            <w:pPr>
              <w:keepNext/>
              <w:spacing w:line="240" w:lineRule="auto"/>
            </w:pPr>
            <w:r w:rsidRPr="00E83149">
              <w:t>51.8425</w:t>
            </w:r>
          </w:p>
        </w:tc>
      </w:tr>
    </w:tbl>
    <w:p w14:paraId="408E71C4" w14:textId="4F5981A6" w:rsidR="003E5A7E" w:rsidRPr="009046B7" w:rsidRDefault="009046B7" w:rsidP="009046B7">
      <w:pPr>
        <w:pStyle w:val="Caption"/>
        <w:jc w:val="center"/>
        <w:rPr>
          <w:b w:val="0"/>
        </w:rPr>
      </w:pPr>
      <w:bookmarkStart w:id="151" w:name="_Toc58002156"/>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10</w:t>
      </w:r>
      <w:r w:rsidRPr="009046B7">
        <w:rPr>
          <w:b w:val="0"/>
        </w:rPr>
        <w:fldChar w:fldCharType="end"/>
      </w:r>
      <w:r w:rsidRPr="009046B7">
        <w:rPr>
          <w:b w:val="0"/>
        </w:rPr>
        <w:t>: Numerical Results for Test Four</w:t>
      </w:r>
      <w:bookmarkEnd w:id="151"/>
    </w:p>
    <w:p w14:paraId="44725402" w14:textId="49F4EAA6" w:rsidR="0013205C" w:rsidRPr="0013205C" w:rsidRDefault="003E5A7E" w:rsidP="0013205C">
      <w:pPr>
        <w:pStyle w:val="Heading3"/>
        <w:jc w:val="left"/>
      </w:pPr>
      <w:r>
        <w:t>3.5.4 Test Five (Yaw)</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5DA22252" w14:textId="77777777" w:rsidTr="00775C0F">
        <w:trPr>
          <w:trHeight w:val="332"/>
          <w:jc w:val="center"/>
        </w:trPr>
        <w:tc>
          <w:tcPr>
            <w:tcW w:w="0" w:type="auto"/>
          </w:tcPr>
          <w:p w14:paraId="01693F3B" w14:textId="77777777" w:rsidR="003E5A7E" w:rsidRDefault="003E5A7E" w:rsidP="0013205C">
            <w:pPr>
              <w:spacing w:line="240" w:lineRule="auto"/>
            </w:pPr>
          </w:p>
        </w:tc>
        <w:tc>
          <w:tcPr>
            <w:tcW w:w="0" w:type="auto"/>
          </w:tcPr>
          <w:p w14:paraId="3DAB6658" w14:textId="77777777" w:rsidR="003E5A7E" w:rsidRDefault="003E5A7E" w:rsidP="0013205C">
            <w:pPr>
              <w:spacing w:line="240" w:lineRule="auto"/>
            </w:pPr>
            <w:r>
              <w:t>Rust/ECS Output</w:t>
            </w:r>
          </w:p>
        </w:tc>
        <w:tc>
          <w:tcPr>
            <w:tcW w:w="0" w:type="auto"/>
          </w:tcPr>
          <w:p w14:paraId="73820260" w14:textId="77777777" w:rsidR="003E5A7E" w:rsidRDefault="003E5A7E" w:rsidP="0013205C">
            <w:pPr>
              <w:spacing w:line="240" w:lineRule="auto"/>
            </w:pPr>
            <w:r>
              <w:t xml:space="preserve">C++/OOP Benchmark Output </w:t>
            </w:r>
          </w:p>
        </w:tc>
      </w:tr>
      <w:tr w:rsidR="003E5A7E" w14:paraId="15F270C7" w14:textId="77777777" w:rsidTr="00775C0F">
        <w:trPr>
          <w:jc w:val="center"/>
        </w:trPr>
        <w:tc>
          <w:tcPr>
            <w:tcW w:w="0" w:type="auto"/>
          </w:tcPr>
          <w:p w14:paraId="300B90F6" w14:textId="20126F15" w:rsidR="003E5A7E" w:rsidRDefault="003E5A7E" w:rsidP="0013205C">
            <w:pPr>
              <w:spacing w:line="240" w:lineRule="auto"/>
            </w:pPr>
            <w:r>
              <w:t>P</w:t>
            </w:r>
            <w:r w:rsidR="003F2E09">
              <w:t xml:space="preserve">osition </w:t>
            </w:r>
            <w:r w:rsidR="003F2E09">
              <w:br/>
              <w:t>(x, y</w:t>
            </w:r>
            <w:r>
              <w:t>, z)</w:t>
            </w:r>
          </w:p>
        </w:tc>
        <w:tc>
          <w:tcPr>
            <w:tcW w:w="0" w:type="auto"/>
          </w:tcPr>
          <w:p w14:paraId="678CA980" w14:textId="1BB4101A" w:rsidR="00152EA7" w:rsidRDefault="00152EA7" w:rsidP="00152EA7">
            <w:pPr>
              <w:spacing w:line="240" w:lineRule="auto"/>
            </w:pPr>
            <w:r>
              <w:t>-1086.669</w:t>
            </w:r>
          </w:p>
          <w:p w14:paraId="1A4F8BFD" w14:textId="48D50698" w:rsidR="00152EA7" w:rsidRDefault="00152EA7" w:rsidP="00152EA7">
            <w:pPr>
              <w:spacing w:line="240" w:lineRule="auto"/>
            </w:pPr>
            <w:r>
              <w:t>-13.406829</w:t>
            </w:r>
          </w:p>
          <w:p w14:paraId="2B284C0F" w14:textId="132FE1E4" w:rsidR="003E5A7E" w:rsidRDefault="00152EA7" w:rsidP="00152EA7">
            <w:pPr>
              <w:spacing w:line="240" w:lineRule="auto"/>
            </w:pPr>
            <w:r>
              <w:t>1686.8999</w:t>
            </w:r>
          </w:p>
        </w:tc>
        <w:tc>
          <w:tcPr>
            <w:tcW w:w="0" w:type="auto"/>
          </w:tcPr>
          <w:p w14:paraId="28EC54DB" w14:textId="7A34FA53" w:rsidR="00152EA7" w:rsidRDefault="00152EA7" w:rsidP="00152EA7">
            <w:pPr>
              <w:spacing w:line="240" w:lineRule="auto"/>
            </w:pPr>
            <w:r>
              <w:t>-1085.7</w:t>
            </w:r>
          </w:p>
          <w:p w14:paraId="0D801613" w14:textId="1CA94F12" w:rsidR="00152EA7" w:rsidRDefault="00152EA7" w:rsidP="00152EA7">
            <w:pPr>
              <w:spacing w:line="240" w:lineRule="auto"/>
            </w:pPr>
            <w:r>
              <w:t>-24.4326</w:t>
            </w:r>
          </w:p>
          <w:p w14:paraId="4E93C4D1" w14:textId="05AB70DF" w:rsidR="003E5A7E" w:rsidRDefault="00152EA7" w:rsidP="00152EA7">
            <w:pPr>
              <w:spacing w:line="240" w:lineRule="auto"/>
            </w:pPr>
            <w:r>
              <w:t>1687.13</w:t>
            </w:r>
          </w:p>
        </w:tc>
      </w:tr>
      <w:tr w:rsidR="003E5A7E" w14:paraId="5DCA22CC" w14:textId="77777777" w:rsidTr="00775C0F">
        <w:trPr>
          <w:jc w:val="center"/>
        </w:trPr>
        <w:tc>
          <w:tcPr>
            <w:tcW w:w="0" w:type="auto"/>
          </w:tcPr>
          <w:p w14:paraId="10DD3685" w14:textId="77777777" w:rsidR="003E5A7E" w:rsidRDefault="003E5A7E" w:rsidP="0013205C">
            <w:pPr>
              <w:spacing w:line="240" w:lineRule="auto"/>
            </w:pPr>
            <w:r>
              <w:t xml:space="preserve">Euler Angles </w:t>
            </w:r>
            <w:r>
              <w:br/>
              <w:t>(roll, pitch, yaw)</w:t>
            </w:r>
          </w:p>
        </w:tc>
        <w:tc>
          <w:tcPr>
            <w:tcW w:w="0" w:type="auto"/>
          </w:tcPr>
          <w:p w14:paraId="12FFF7A5" w14:textId="6B1E8D3C" w:rsidR="00152EA7" w:rsidRDefault="00152EA7" w:rsidP="00152EA7">
            <w:pPr>
              <w:spacing w:line="240" w:lineRule="auto"/>
            </w:pPr>
            <w:r>
              <w:t>-0.034989346</w:t>
            </w:r>
          </w:p>
          <w:p w14:paraId="00CC2E44" w14:textId="420AB05B" w:rsidR="00152EA7" w:rsidRDefault="00152EA7" w:rsidP="00152EA7">
            <w:pPr>
              <w:spacing w:line="240" w:lineRule="auto"/>
            </w:pPr>
            <w:r>
              <w:t>-2.983541</w:t>
            </w:r>
          </w:p>
          <w:p w14:paraId="2ADB527A" w14:textId="3550EE10" w:rsidR="003E5A7E" w:rsidRDefault="00152EA7" w:rsidP="00152EA7">
            <w:pPr>
              <w:spacing w:line="240" w:lineRule="auto"/>
            </w:pPr>
            <w:r>
              <w:t>-0.5547009</w:t>
            </w:r>
          </w:p>
        </w:tc>
        <w:tc>
          <w:tcPr>
            <w:tcW w:w="0" w:type="auto"/>
          </w:tcPr>
          <w:p w14:paraId="4933C73E" w14:textId="65BCAD5A" w:rsidR="00152EA7" w:rsidRDefault="00152EA7" w:rsidP="00152EA7">
            <w:pPr>
              <w:spacing w:line="240" w:lineRule="auto"/>
            </w:pPr>
            <w:r>
              <w:t>0.141311</w:t>
            </w:r>
          </w:p>
          <w:p w14:paraId="626F5FDA" w14:textId="7334BA14" w:rsidR="00152EA7" w:rsidRDefault="00152EA7" w:rsidP="00152EA7">
            <w:pPr>
              <w:spacing w:line="240" w:lineRule="auto"/>
            </w:pPr>
            <w:r>
              <w:t>-2.98676</w:t>
            </w:r>
          </w:p>
          <w:p w14:paraId="4745DA07" w14:textId="1DCA99D9" w:rsidR="003E5A7E" w:rsidRDefault="00152EA7" w:rsidP="00152EA7">
            <w:pPr>
              <w:spacing w:line="240" w:lineRule="auto"/>
            </w:pPr>
            <w:r>
              <w:t>-0.975992</w:t>
            </w:r>
          </w:p>
        </w:tc>
      </w:tr>
      <w:tr w:rsidR="003E5A7E" w14:paraId="08B69500" w14:textId="77777777" w:rsidTr="00775C0F">
        <w:trPr>
          <w:jc w:val="center"/>
        </w:trPr>
        <w:tc>
          <w:tcPr>
            <w:tcW w:w="0" w:type="auto"/>
          </w:tcPr>
          <w:p w14:paraId="2EA5C74C" w14:textId="77777777" w:rsidR="003E5A7E" w:rsidRDefault="003E5A7E" w:rsidP="0013205C">
            <w:pPr>
              <w:spacing w:line="240" w:lineRule="auto"/>
            </w:pPr>
            <w:r>
              <w:t>Speed (knots)</w:t>
            </w:r>
          </w:p>
        </w:tc>
        <w:tc>
          <w:tcPr>
            <w:tcW w:w="0" w:type="auto"/>
          </w:tcPr>
          <w:p w14:paraId="28DB8AA0" w14:textId="153083B6" w:rsidR="003E5A7E" w:rsidRDefault="009E513A" w:rsidP="0013205C">
            <w:pPr>
              <w:spacing w:line="240" w:lineRule="auto"/>
            </w:pPr>
            <w:r w:rsidRPr="009E513A">
              <w:t>91.104195</w:t>
            </w:r>
          </w:p>
        </w:tc>
        <w:tc>
          <w:tcPr>
            <w:tcW w:w="0" w:type="auto"/>
          </w:tcPr>
          <w:p w14:paraId="0961D1B4" w14:textId="55C34564" w:rsidR="003E5A7E" w:rsidRPr="00D064BF" w:rsidRDefault="009E513A" w:rsidP="009046B7">
            <w:pPr>
              <w:keepNext/>
              <w:spacing w:line="240" w:lineRule="auto"/>
            </w:pPr>
            <w:r w:rsidRPr="009E513A">
              <w:t>91.0854</w:t>
            </w:r>
          </w:p>
        </w:tc>
      </w:tr>
    </w:tbl>
    <w:p w14:paraId="57222135" w14:textId="6A03A6C0" w:rsidR="003E5A7E" w:rsidRPr="009046B7" w:rsidRDefault="009046B7" w:rsidP="009046B7">
      <w:pPr>
        <w:pStyle w:val="Caption"/>
        <w:jc w:val="center"/>
        <w:rPr>
          <w:b w:val="0"/>
        </w:rPr>
      </w:pPr>
      <w:bookmarkStart w:id="152" w:name="_Toc58002157"/>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11</w:t>
      </w:r>
      <w:r w:rsidRPr="009046B7">
        <w:rPr>
          <w:b w:val="0"/>
        </w:rPr>
        <w:fldChar w:fldCharType="end"/>
      </w:r>
      <w:r w:rsidRPr="009046B7">
        <w:rPr>
          <w:b w:val="0"/>
        </w:rPr>
        <w:t>: Numerical Results for Test Five</w:t>
      </w:r>
      <w:bookmarkEnd w:id="152"/>
    </w:p>
    <w:p w14:paraId="2F89FF1A" w14:textId="21DE053F" w:rsidR="0013205C" w:rsidRPr="0013205C" w:rsidRDefault="003E5A7E" w:rsidP="0013205C">
      <w:pPr>
        <w:pStyle w:val="Heading3"/>
        <w:jc w:val="left"/>
      </w:pPr>
      <w:r>
        <w:t>3.5.4 Test Six (Flaps)</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35B1F1F" w14:textId="77777777" w:rsidTr="00775C0F">
        <w:trPr>
          <w:trHeight w:val="332"/>
          <w:jc w:val="center"/>
        </w:trPr>
        <w:tc>
          <w:tcPr>
            <w:tcW w:w="0" w:type="auto"/>
          </w:tcPr>
          <w:p w14:paraId="17D6D330" w14:textId="77777777" w:rsidR="003E5A7E" w:rsidRDefault="003E5A7E" w:rsidP="0013205C">
            <w:pPr>
              <w:spacing w:line="240" w:lineRule="auto"/>
            </w:pPr>
          </w:p>
        </w:tc>
        <w:tc>
          <w:tcPr>
            <w:tcW w:w="0" w:type="auto"/>
          </w:tcPr>
          <w:p w14:paraId="27708EFD" w14:textId="77777777" w:rsidR="003E5A7E" w:rsidRDefault="003E5A7E" w:rsidP="0013205C">
            <w:pPr>
              <w:spacing w:line="240" w:lineRule="auto"/>
            </w:pPr>
            <w:r>
              <w:t>Rust/ECS Output</w:t>
            </w:r>
          </w:p>
        </w:tc>
        <w:tc>
          <w:tcPr>
            <w:tcW w:w="0" w:type="auto"/>
          </w:tcPr>
          <w:p w14:paraId="242A3C61" w14:textId="77777777" w:rsidR="003E5A7E" w:rsidRDefault="003E5A7E" w:rsidP="0013205C">
            <w:pPr>
              <w:spacing w:line="240" w:lineRule="auto"/>
            </w:pPr>
            <w:r>
              <w:t xml:space="preserve">C++/OOP Benchmark Output </w:t>
            </w:r>
          </w:p>
        </w:tc>
      </w:tr>
      <w:tr w:rsidR="003E5A7E" w14:paraId="7EC50D10" w14:textId="77777777" w:rsidTr="00775C0F">
        <w:trPr>
          <w:jc w:val="center"/>
        </w:trPr>
        <w:tc>
          <w:tcPr>
            <w:tcW w:w="0" w:type="auto"/>
          </w:tcPr>
          <w:p w14:paraId="59C59F7C" w14:textId="08DCBC8E" w:rsidR="003E5A7E" w:rsidRDefault="003F2E09" w:rsidP="0013205C">
            <w:pPr>
              <w:spacing w:line="240" w:lineRule="auto"/>
            </w:pPr>
            <w:r>
              <w:t xml:space="preserve">Position </w:t>
            </w:r>
            <w:r>
              <w:br/>
              <w:t>(x, y</w:t>
            </w:r>
            <w:r w:rsidR="003E5A7E">
              <w:t>, z)</w:t>
            </w:r>
          </w:p>
        </w:tc>
        <w:tc>
          <w:tcPr>
            <w:tcW w:w="0" w:type="auto"/>
          </w:tcPr>
          <w:p w14:paraId="2AEFE81B" w14:textId="4E3FACBC" w:rsidR="00FE3FFD" w:rsidRDefault="00FE3FFD" w:rsidP="00FE3FFD">
            <w:pPr>
              <w:spacing w:line="240" w:lineRule="auto"/>
            </w:pPr>
            <w:r>
              <w:t>-1995.7982</w:t>
            </w:r>
          </w:p>
          <w:p w14:paraId="50A824E1" w14:textId="36208443" w:rsidR="00FE3FFD" w:rsidRDefault="00FE3FFD" w:rsidP="00FE3FFD">
            <w:pPr>
              <w:spacing w:line="240" w:lineRule="auto"/>
            </w:pPr>
            <w:r>
              <w:t>-0.1490945</w:t>
            </w:r>
          </w:p>
          <w:p w14:paraId="5663986E" w14:textId="3ED731B1" w:rsidR="003E5A7E" w:rsidRDefault="00FE3FFD" w:rsidP="0013205C">
            <w:pPr>
              <w:spacing w:line="240" w:lineRule="auto"/>
            </w:pPr>
            <w:r>
              <w:t>1778.0629</w:t>
            </w:r>
          </w:p>
        </w:tc>
        <w:tc>
          <w:tcPr>
            <w:tcW w:w="0" w:type="auto"/>
          </w:tcPr>
          <w:p w14:paraId="47E43630" w14:textId="38F7FF19" w:rsidR="00EF312B" w:rsidRDefault="00EF312B" w:rsidP="00EF312B">
            <w:pPr>
              <w:spacing w:line="240" w:lineRule="auto"/>
            </w:pPr>
            <w:r>
              <w:t>-1995.63</w:t>
            </w:r>
          </w:p>
          <w:p w14:paraId="18FFACF3" w14:textId="5B9BFFF6" w:rsidR="00EF312B" w:rsidRDefault="00EF312B" w:rsidP="00EF312B">
            <w:pPr>
              <w:spacing w:line="240" w:lineRule="auto"/>
            </w:pPr>
            <w:r>
              <w:t>-0.401624</w:t>
            </w:r>
          </w:p>
          <w:p w14:paraId="0DE7556E" w14:textId="2457B67B" w:rsidR="003E5A7E" w:rsidRDefault="00EF312B" w:rsidP="00EF312B">
            <w:pPr>
              <w:spacing w:line="240" w:lineRule="auto"/>
            </w:pPr>
            <w:r>
              <w:t>1778.12</w:t>
            </w:r>
          </w:p>
        </w:tc>
      </w:tr>
      <w:tr w:rsidR="003E5A7E" w14:paraId="591BB035" w14:textId="77777777" w:rsidTr="00775C0F">
        <w:trPr>
          <w:jc w:val="center"/>
        </w:trPr>
        <w:tc>
          <w:tcPr>
            <w:tcW w:w="0" w:type="auto"/>
          </w:tcPr>
          <w:p w14:paraId="6893102D" w14:textId="77777777" w:rsidR="003E5A7E" w:rsidRDefault="003E5A7E" w:rsidP="0013205C">
            <w:pPr>
              <w:spacing w:line="240" w:lineRule="auto"/>
            </w:pPr>
            <w:r>
              <w:t xml:space="preserve">Euler Angles </w:t>
            </w:r>
            <w:r>
              <w:br/>
              <w:t>(roll, pitch, yaw)</w:t>
            </w:r>
          </w:p>
        </w:tc>
        <w:tc>
          <w:tcPr>
            <w:tcW w:w="0" w:type="auto"/>
          </w:tcPr>
          <w:p w14:paraId="45A5FB61" w14:textId="1A69788B" w:rsidR="00FE3FFD" w:rsidRDefault="00FE3FFD" w:rsidP="00FE3FFD">
            <w:pPr>
              <w:spacing w:line="240" w:lineRule="auto"/>
            </w:pPr>
            <w:r>
              <w:t>0.0010366426</w:t>
            </w:r>
          </w:p>
          <w:p w14:paraId="0BA98BC9" w14:textId="48DF06D9" w:rsidR="00FE3FFD" w:rsidRDefault="00FE3FFD" w:rsidP="00FE3FFD">
            <w:pPr>
              <w:spacing w:line="240" w:lineRule="auto"/>
            </w:pPr>
            <w:r>
              <w:t>9.436404</w:t>
            </w:r>
          </w:p>
          <w:p w14:paraId="72D4586B" w14:textId="73902B20" w:rsidR="003E5A7E" w:rsidRDefault="00FE3FFD" w:rsidP="00FE3FFD">
            <w:pPr>
              <w:spacing w:line="240" w:lineRule="auto"/>
            </w:pPr>
            <w:r>
              <w:t>-0.009251288</w:t>
            </w:r>
          </w:p>
        </w:tc>
        <w:tc>
          <w:tcPr>
            <w:tcW w:w="0" w:type="auto"/>
          </w:tcPr>
          <w:p w14:paraId="234BD302" w14:textId="2072F3F9" w:rsidR="00EF312B" w:rsidRDefault="00EF312B" w:rsidP="00EF312B">
            <w:pPr>
              <w:spacing w:line="240" w:lineRule="auto"/>
            </w:pPr>
            <w:r>
              <w:t>0.0124067</w:t>
            </w:r>
          </w:p>
          <w:p w14:paraId="2EEAC04E" w14:textId="56E22812" w:rsidR="00EF312B" w:rsidRDefault="00EF312B" w:rsidP="00EF312B">
            <w:pPr>
              <w:spacing w:line="240" w:lineRule="auto"/>
            </w:pPr>
            <w:r>
              <w:t>9.38473</w:t>
            </w:r>
          </w:p>
          <w:p w14:paraId="3D1B3DB9" w14:textId="002FBB26" w:rsidR="003E5A7E" w:rsidRDefault="00EF312B" w:rsidP="0013205C">
            <w:pPr>
              <w:spacing w:line="240" w:lineRule="auto"/>
            </w:pPr>
            <w:r>
              <w:t>-0.0325167</w:t>
            </w:r>
          </w:p>
        </w:tc>
      </w:tr>
      <w:tr w:rsidR="003E5A7E" w14:paraId="18DCBC32" w14:textId="77777777" w:rsidTr="00775C0F">
        <w:trPr>
          <w:jc w:val="center"/>
        </w:trPr>
        <w:tc>
          <w:tcPr>
            <w:tcW w:w="0" w:type="auto"/>
          </w:tcPr>
          <w:p w14:paraId="1643BE78" w14:textId="77777777" w:rsidR="003E5A7E" w:rsidRDefault="003E5A7E" w:rsidP="0013205C">
            <w:pPr>
              <w:spacing w:line="240" w:lineRule="auto"/>
            </w:pPr>
            <w:r>
              <w:t>Speed (knots)</w:t>
            </w:r>
          </w:p>
        </w:tc>
        <w:tc>
          <w:tcPr>
            <w:tcW w:w="0" w:type="auto"/>
          </w:tcPr>
          <w:p w14:paraId="3FEEB392" w14:textId="2C56E7DA" w:rsidR="003E5A7E" w:rsidRDefault="00FE3FFD" w:rsidP="0013205C">
            <w:pPr>
              <w:spacing w:line="240" w:lineRule="auto"/>
            </w:pPr>
            <w:r w:rsidRPr="00FE3FFD">
              <w:t>56.96767</w:t>
            </w:r>
          </w:p>
        </w:tc>
        <w:tc>
          <w:tcPr>
            <w:tcW w:w="0" w:type="auto"/>
          </w:tcPr>
          <w:p w14:paraId="436BC7CC" w14:textId="75F18371" w:rsidR="003E5A7E" w:rsidRPr="00D064BF" w:rsidRDefault="00EF312B" w:rsidP="009046B7">
            <w:pPr>
              <w:keepNext/>
              <w:spacing w:line="240" w:lineRule="auto"/>
            </w:pPr>
            <w:r w:rsidRPr="00EF312B">
              <w:t>57.0701</w:t>
            </w:r>
          </w:p>
        </w:tc>
      </w:tr>
    </w:tbl>
    <w:p w14:paraId="7F788BF8" w14:textId="6F99B185" w:rsidR="003E5A7E" w:rsidRPr="009046B7" w:rsidRDefault="009046B7" w:rsidP="009046B7">
      <w:pPr>
        <w:pStyle w:val="Caption"/>
        <w:jc w:val="center"/>
        <w:rPr>
          <w:b w:val="0"/>
        </w:rPr>
      </w:pPr>
      <w:bookmarkStart w:id="153" w:name="_Toc58002158"/>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sidRPr="009046B7">
        <w:rPr>
          <w:b w:val="0"/>
          <w:noProof/>
        </w:rPr>
        <w:t>12</w:t>
      </w:r>
      <w:r w:rsidRPr="009046B7">
        <w:rPr>
          <w:b w:val="0"/>
        </w:rPr>
        <w:fldChar w:fldCharType="end"/>
      </w:r>
      <w:r w:rsidRPr="009046B7">
        <w:rPr>
          <w:b w:val="0"/>
        </w:rPr>
        <w:t>: Numerical Results for Test Six</w:t>
      </w:r>
      <w:bookmarkEnd w:id="153"/>
    </w:p>
    <w:p w14:paraId="58EB8C27" w14:textId="3ADDA866" w:rsidR="009C3F20" w:rsidRDefault="00251273" w:rsidP="009C3F20">
      <w:pPr>
        <w:pStyle w:val="Heading1"/>
      </w:pPr>
      <w:bookmarkStart w:id="154" w:name="_Toc58424814"/>
      <w:r>
        <w:t>V.  Conclusions and Recommendations</w:t>
      </w:r>
      <w:bookmarkEnd w:id="154"/>
    </w:p>
    <w:p w14:paraId="6492171C" w14:textId="344B66E9" w:rsidR="009C3F20" w:rsidRDefault="009C3F20" w:rsidP="009C3F20">
      <w:r>
        <w:t xml:space="preserve">(should the contribution part of the </w:t>
      </w:r>
      <w:r w:rsidR="00086E50">
        <w:t>intro go here)</w:t>
      </w:r>
    </w:p>
    <w:p w14:paraId="3BA6D53D" w14:textId="0A1B4CEC" w:rsidR="00E97EE9" w:rsidRDefault="00390BB6" w:rsidP="00E97EE9">
      <w:pPr>
        <w:pStyle w:val="Heading2"/>
      </w:pPr>
      <w:bookmarkStart w:id="155" w:name="_Toc58424815"/>
      <w:r>
        <w:lastRenderedPageBreak/>
        <w:t xml:space="preserve">5.1 </w:t>
      </w:r>
      <w:r w:rsidR="00E97EE9">
        <w:t>Research Conclusions</w:t>
      </w:r>
      <w:bookmarkEnd w:id="155"/>
    </w:p>
    <w:p w14:paraId="517D4F45" w14:textId="77777777" w:rsidR="00A06D54" w:rsidRPr="00A06D54" w:rsidRDefault="00A06D54" w:rsidP="00A06D54"/>
    <w:p w14:paraId="0D300DA6" w14:textId="36BE641C" w:rsidR="00251273" w:rsidRDefault="00390BB6" w:rsidP="003D7E9C">
      <w:pPr>
        <w:pStyle w:val="Heading2"/>
      </w:pPr>
      <w:bookmarkStart w:id="156" w:name="_Toc58424816"/>
      <w:r>
        <w:t xml:space="preserve">5.2 </w:t>
      </w:r>
      <w:r w:rsidR="00251273">
        <w:t>Significance of Research</w:t>
      </w:r>
      <w:bookmarkEnd w:id="156"/>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57" w:name="_Toc58424817"/>
      <w:r>
        <w:t xml:space="preserve">5.3 </w:t>
      </w:r>
      <w:r w:rsidR="00251273">
        <w:t>Recommendations for Future Research</w:t>
      </w:r>
      <w:bookmarkEnd w:id="15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58" w:name="_Toc58424818"/>
      <w:r>
        <w:t>Summary</w:t>
      </w:r>
      <w:bookmarkEnd w:id="15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59" w:name="_Toc5842481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59"/>
    </w:p>
    <w:p w14:paraId="6017441A" w14:textId="4C1243EA"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w:t>
      </w:r>
      <w:r w:rsidR="005924EC">
        <w:t>ull – turn off the built-in FDM</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9724AFE" w:rsidR="00216100" w:rsidRDefault="000A7840" w:rsidP="00E0754D">
      <w:r w:rsidRPr="00810684">
        <w:t>fgfs.exe --aircraft=ufo --disable-panel --disable-sound --enable-hud --disable-random-objects --fdm=null --timeofday=noon --native-fdm=socket,in,30,,5500,udp</w:t>
      </w:r>
    </w:p>
    <w:p w14:paraId="50B3A59A" w14:textId="46D95303" w:rsidR="003440B1" w:rsidRDefault="00C15630" w:rsidP="00E0754D">
      <w:r>
        <w:t xml:space="preserve">Note: </w:t>
      </w:r>
      <w:r w:rsidR="003440B1">
        <w:t>Replacing –aircraft=ufo with –aircraft=c172p will display a Cessna Skyhawk.</w:t>
      </w:r>
    </w:p>
    <w:p w14:paraId="226F541F" w14:textId="77777777" w:rsidR="00727E09" w:rsidRDefault="00727E09" w:rsidP="00E0754D"/>
    <w:p w14:paraId="2681DC07" w14:textId="07850394" w:rsidR="00216100" w:rsidRDefault="00216100" w:rsidP="00E0754D">
      <w:r>
        <w:t>T</w:t>
      </w:r>
      <w:r w:rsidR="006A4BBC">
        <w:t>he struct</w:t>
      </w:r>
      <w:r w:rsidR="00504C2E">
        <w:t>ure</w:t>
      </w:r>
      <w:r w:rsidR="006A4BBC">
        <w:t xml:space="preserve"> representing</w:t>
      </w:r>
      <w:r w:rsidR="00702E0F">
        <w:t xml:space="preserve"> a rigid body</w:t>
      </w:r>
      <w:r>
        <w:t xml:space="preserve">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60" w:name="_Toc493484480"/>
      <w:bookmarkStart w:id="161" w:name="_Toc493484720"/>
      <w:bookmarkStart w:id="162" w:name="_Toc494527317"/>
      <w:bookmarkStart w:id="163" w:name="_Toc495221484"/>
      <w:bookmarkStart w:id="164" w:name="_Toc495663200"/>
      <w:bookmarkStart w:id="165" w:name="_Toc495826223"/>
      <w:bookmarkStart w:id="166" w:name="_Toc495826331"/>
      <w:bookmarkStart w:id="167" w:name="_Toc495999072"/>
      <w:bookmarkStart w:id="168" w:name="_Toc496074870"/>
      <w:bookmarkStart w:id="169" w:name="_Toc496074966"/>
      <w:bookmarkStart w:id="170" w:name="_Toc496075140"/>
      <w:bookmarkStart w:id="171" w:name="_Toc496075298"/>
      <w:bookmarkStart w:id="172" w:name="_Toc496075363"/>
      <w:bookmarkStart w:id="173" w:name="_Toc496080607"/>
      <w:bookmarkStart w:id="174" w:name="_Toc497120310"/>
      <w:bookmarkStart w:id="175" w:name="_Toc503248614"/>
      <w:bookmarkStart w:id="176" w:name="_Toc504131206"/>
      <w:bookmarkStart w:id="177" w:name="_Toc504131408"/>
      <w:bookmarkStart w:id="178" w:name="_Toc504131563"/>
      <w:bookmarkStart w:id="179" w:name="_Toc1369874"/>
      <w:bookmarkStart w:id="180" w:name="_Toc235956796"/>
      <w:bookmarkStart w:id="181" w:name="_Toc58424820"/>
      <w:r w:rsidRPr="003F5979">
        <w:lastRenderedPageBreak/>
        <w:t>Bibliography</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76D95D82" w:rsidR="002F6D0A" w:rsidRDefault="002F6D0A" w:rsidP="00AE30B6">
      <w:pPr>
        <w:spacing w:line="276" w:lineRule="auto"/>
      </w:pPr>
      <w:r>
        <w:t>[13]</w:t>
      </w:r>
      <w:r w:rsidR="00F84A69">
        <w:t xml:space="preserve"> </w:t>
      </w:r>
      <w:r w:rsidR="009C4A35">
        <w:t>Matthew Duquette. The Development and Application of SimpleFlightm a Variable-Fidelity Flight Dynamics Model, 2007.</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lastRenderedPageBreak/>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9C4A35">
        <w:t>A Handbook of Flight Simulation Fidelity Requirements for Human Factors Research</w:t>
      </w:r>
      <w:r w:rsidR="00D245D6" w:rsidRPr="009C4A35">
        <w:t>,</w:t>
      </w:r>
      <w:r w:rsidR="00D245D6">
        <w:t xml:space="preserve">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23161B6E" w:rsidR="00C6589B" w:rsidRDefault="00C6589B" w:rsidP="00A5774D">
      <w:pPr>
        <w:spacing w:line="276" w:lineRule="auto"/>
      </w:pPr>
      <w:r>
        <w:t xml:space="preserve">[20] </w:t>
      </w:r>
      <w:r w:rsidR="001C1FA4">
        <w:t xml:space="preserve">Wayne Durham. </w:t>
      </w:r>
      <w:r w:rsidRPr="001C1FA4">
        <w:rPr>
          <w:i/>
        </w:rPr>
        <w:t>A</w:t>
      </w:r>
      <w:r w:rsidR="00002069">
        <w:rPr>
          <w:i/>
        </w:rPr>
        <w:t>ircraft Flight Dynamics and Control</w:t>
      </w:r>
      <w:r w:rsidR="001C1FA4">
        <w:rPr>
          <w:i/>
        </w:rPr>
        <w:t xml:space="preserve">, </w:t>
      </w:r>
      <w:r w:rsidR="001C1FA4" w:rsidRPr="00002069">
        <w:t>2013</w:t>
      </w:r>
      <w:r w:rsidR="001C1FA4">
        <w:rPr>
          <w:i/>
        </w:rPr>
        <w:t>.</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y Example. [Online; accessed 07/01/2020.</w:t>
      </w:r>
    </w:p>
    <w:p w14:paraId="29698732" w14:textId="7EACC335"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r w:rsidR="00A50BDD">
        <w:t>[Online; accessed 0</w:t>
      </w:r>
      <w:r w:rsidR="00DC1FBB">
        <w:t>8</w:t>
      </w:r>
      <w:r w:rsidR="00A50BDD">
        <w:t>/01/2020.</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http://wiki.flightgear.org/Flight_Dynamics_Model</w:t>
      </w:r>
      <w:r w:rsidR="00263CE2">
        <w:t>. Flight Dynamics Model, 2020. [Online; accessed 07/01/2020.</w:t>
      </w:r>
    </w:p>
    <w:p w14:paraId="55FFCB98" w14:textId="5C84749E" w:rsidR="00B243E9" w:rsidRDefault="00B243E9" w:rsidP="00B75719">
      <w:pPr>
        <w:ind w:left="450" w:hanging="450"/>
      </w:pPr>
      <w:r>
        <w:t xml:space="preserve">[34] </w:t>
      </w:r>
      <w:r w:rsidR="00A80520">
        <w:t>Jo</w:t>
      </w:r>
      <w:r w:rsidR="00160838">
        <w:t>seph V</w:t>
      </w:r>
      <w:r>
        <w:t>agedes</w:t>
      </w:r>
      <w:r w:rsidR="00612BB0">
        <w:t xml:space="preserve">. </w:t>
      </w:r>
      <w:r w:rsidR="00BA09BF">
        <w:t>A Study of Execution Performance for Rust-Based Object vs Data Oriented Architectures,</w:t>
      </w:r>
      <w:r w:rsidR="00612BB0">
        <w:t xml:space="preserve"> 2020. </w:t>
      </w:r>
    </w:p>
    <w:p w14:paraId="5E049013" w14:textId="5DF1320A" w:rsidR="004122D5" w:rsidRDefault="004122D5" w:rsidP="00B75719">
      <w:pPr>
        <w:ind w:left="450" w:hanging="450"/>
      </w:pPr>
      <w:r>
        <w:t xml:space="preserve">[35] </w:t>
      </w:r>
      <w:r w:rsidRPr="004122D5">
        <w:t>https://en.wikipedia.org/wiki/Flight_dynamics_(fixed-wing_aircraft)</w:t>
      </w:r>
      <w:r>
        <w:t>, 2020. [Online; accessed 12/10/2020.</w:t>
      </w:r>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82" w:name="_Toc58424821"/>
      <w:r>
        <w:t>Acronyms</w:t>
      </w:r>
      <w:bookmarkEnd w:id="182"/>
    </w:p>
    <w:p w14:paraId="7462B073" w14:textId="77777777" w:rsidR="00432A26" w:rsidRDefault="00841513" w:rsidP="00841513">
      <w:r>
        <w:t>ECS</w:t>
      </w:r>
    </w:p>
    <w:p w14:paraId="4808ED76" w14:textId="4311FAFD" w:rsidR="00841513" w:rsidRDefault="00432A26" w:rsidP="00841513">
      <w:r>
        <w:t>DOF</w:t>
      </w:r>
      <w:r w:rsidR="00841513">
        <w:br/>
        <w:t>OOP</w:t>
      </w:r>
      <w:r w:rsidR="00841513">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4CBA3" w14:textId="77777777" w:rsidR="0014685F" w:rsidRDefault="0014685F">
      <w:pPr>
        <w:spacing w:line="240" w:lineRule="auto"/>
      </w:pPr>
      <w:r>
        <w:separator/>
      </w:r>
    </w:p>
  </w:endnote>
  <w:endnote w:type="continuationSeparator" w:id="0">
    <w:p w14:paraId="2712C2A9" w14:textId="77777777" w:rsidR="0014685F" w:rsidRDefault="0014685F">
      <w:pPr>
        <w:spacing w:line="240" w:lineRule="auto"/>
      </w:pPr>
      <w:r>
        <w:continuationSeparator/>
      </w:r>
    </w:p>
  </w:endnote>
  <w:endnote w:type="continuationNotice" w:id="1">
    <w:p w14:paraId="6665C82D" w14:textId="77777777" w:rsidR="0014685F" w:rsidRDefault="001468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14685F" w:rsidRDefault="0014685F"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BDCF1D5" w:rsidR="0014685F" w:rsidRDefault="0014685F">
    <w:pPr>
      <w:pStyle w:val="Footer"/>
      <w:jc w:val="center"/>
    </w:pPr>
    <w:r>
      <w:fldChar w:fldCharType="begin"/>
    </w:r>
    <w:r>
      <w:instrText xml:space="preserve"> PAGE   \* MERGEFORMAT </w:instrText>
    </w:r>
    <w:r>
      <w:fldChar w:fldCharType="separate"/>
    </w:r>
    <w:r w:rsidR="00B53EB8">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FCBC1" w14:textId="77777777" w:rsidR="0014685F" w:rsidRDefault="0014685F">
      <w:pPr>
        <w:spacing w:line="240" w:lineRule="auto"/>
      </w:pPr>
      <w:r>
        <w:separator/>
      </w:r>
    </w:p>
  </w:footnote>
  <w:footnote w:type="continuationSeparator" w:id="0">
    <w:p w14:paraId="4AC97365" w14:textId="77777777" w:rsidR="0014685F" w:rsidRDefault="0014685F">
      <w:pPr>
        <w:spacing w:line="240" w:lineRule="auto"/>
      </w:pPr>
      <w:r>
        <w:continuationSeparator/>
      </w:r>
    </w:p>
  </w:footnote>
  <w:footnote w:type="continuationNotice" w:id="1">
    <w:p w14:paraId="5AAF0B1D" w14:textId="77777777" w:rsidR="0014685F" w:rsidRDefault="0014685F">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016"/>
    <w:rsid w:val="0000127B"/>
    <w:rsid w:val="00001DE3"/>
    <w:rsid w:val="00002069"/>
    <w:rsid w:val="0000220E"/>
    <w:rsid w:val="00002CA5"/>
    <w:rsid w:val="0000312F"/>
    <w:rsid w:val="0000339F"/>
    <w:rsid w:val="00003999"/>
    <w:rsid w:val="00004220"/>
    <w:rsid w:val="00004D5A"/>
    <w:rsid w:val="00005796"/>
    <w:rsid w:val="000059E6"/>
    <w:rsid w:val="00005C02"/>
    <w:rsid w:val="00005C2C"/>
    <w:rsid w:val="00006334"/>
    <w:rsid w:val="00006474"/>
    <w:rsid w:val="000068E9"/>
    <w:rsid w:val="00006A93"/>
    <w:rsid w:val="00006BAE"/>
    <w:rsid w:val="00007EA1"/>
    <w:rsid w:val="00010452"/>
    <w:rsid w:val="00011173"/>
    <w:rsid w:val="00011602"/>
    <w:rsid w:val="00011BD7"/>
    <w:rsid w:val="00011C33"/>
    <w:rsid w:val="00012305"/>
    <w:rsid w:val="000127E6"/>
    <w:rsid w:val="00013310"/>
    <w:rsid w:val="00013DC5"/>
    <w:rsid w:val="000142DF"/>
    <w:rsid w:val="00014396"/>
    <w:rsid w:val="0001502A"/>
    <w:rsid w:val="00017AFA"/>
    <w:rsid w:val="000205A0"/>
    <w:rsid w:val="000209CA"/>
    <w:rsid w:val="00020E0D"/>
    <w:rsid w:val="00021D17"/>
    <w:rsid w:val="00022D94"/>
    <w:rsid w:val="0002403D"/>
    <w:rsid w:val="000240F5"/>
    <w:rsid w:val="00025965"/>
    <w:rsid w:val="00025CB5"/>
    <w:rsid w:val="0002661E"/>
    <w:rsid w:val="00027159"/>
    <w:rsid w:val="000276B1"/>
    <w:rsid w:val="00030668"/>
    <w:rsid w:val="00032293"/>
    <w:rsid w:val="00033B9E"/>
    <w:rsid w:val="00035B36"/>
    <w:rsid w:val="00036B37"/>
    <w:rsid w:val="0004035C"/>
    <w:rsid w:val="00042B01"/>
    <w:rsid w:val="0004390A"/>
    <w:rsid w:val="00043AD2"/>
    <w:rsid w:val="00044097"/>
    <w:rsid w:val="00044AA4"/>
    <w:rsid w:val="00044CD2"/>
    <w:rsid w:val="0004583C"/>
    <w:rsid w:val="000458D7"/>
    <w:rsid w:val="00045A0D"/>
    <w:rsid w:val="000463BE"/>
    <w:rsid w:val="00046C25"/>
    <w:rsid w:val="0004711C"/>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602E1"/>
    <w:rsid w:val="0006101B"/>
    <w:rsid w:val="000613F9"/>
    <w:rsid w:val="000615AF"/>
    <w:rsid w:val="000618F8"/>
    <w:rsid w:val="00062036"/>
    <w:rsid w:val="00062C7C"/>
    <w:rsid w:val="000630D9"/>
    <w:rsid w:val="000639AC"/>
    <w:rsid w:val="000641B7"/>
    <w:rsid w:val="00065719"/>
    <w:rsid w:val="000657D5"/>
    <w:rsid w:val="0006610D"/>
    <w:rsid w:val="00066872"/>
    <w:rsid w:val="0006779B"/>
    <w:rsid w:val="00070E18"/>
    <w:rsid w:val="000721E2"/>
    <w:rsid w:val="0007234A"/>
    <w:rsid w:val="00072F71"/>
    <w:rsid w:val="000733E6"/>
    <w:rsid w:val="00073813"/>
    <w:rsid w:val="00074174"/>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26D"/>
    <w:rsid w:val="000856E8"/>
    <w:rsid w:val="000857E9"/>
    <w:rsid w:val="00086413"/>
    <w:rsid w:val="000866FB"/>
    <w:rsid w:val="00086E50"/>
    <w:rsid w:val="00087931"/>
    <w:rsid w:val="00090439"/>
    <w:rsid w:val="00090BB6"/>
    <w:rsid w:val="00090CF6"/>
    <w:rsid w:val="00090DD8"/>
    <w:rsid w:val="00090E7C"/>
    <w:rsid w:val="00091243"/>
    <w:rsid w:val="00092699"/>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29AF"/>
    <w:rsid w:val="000B3494"/>
    <w:rsid w:val="000B47F3"/>
    <w:rsid w:val="000B4C1D"/>
    <w:rsid w:val="000B5AB9"/>
    <w:rsid w:val="000B5EE6"/>
    <w:rsid w:val="000B6088"/>
    <w:rsid w:val="000B6136"/>
    <w:rsid w:val="000B6A81"/>
    <w:rsid w:val="000C01DF"/>
    <w:rsid w:val="000C0798"/>
    <w:rsid w:val="000C09B3"/>
    <w:rsid w:val="000C262C"/>
    <w:rsid w:val="000C3565"/>
    <w:rsid w:val="000C35EC"/>
    <w:rsid w:val="000C36DF"/>
    <w:rsid w:val="000C3CC3"/>
    <w:rsid w:val="000C45A0"/>
    <w:rsid w:val="000C603C"/>
    <w:rsid w:val="000C6C00"/>
    <w:rsid w:val="000C7B53"/>
    <w:rsid w:val="000D05B6"/>
    <w:rsid w:val="000D0C39"/>
    <w:rsid w:val="000D1AFE"/>
    <w:rsid w:val="000D1C39"/>
    <w:rsid w:val="000D1D4B"/>
    <w:rsid w:val="000D1EE6"/>
    <w:rsid w:val="000D1F67"/>
    <w:rsid w:val="000D2314"/>
    <w:rsid w:val="000D246E"/>
    <w:rsid w:val="000D279D"/>
    <w:rsid w:val="000D2DA9"/>
    <w:rsid w:val="000D38C0"/>
    <w:rsid w:val="000D4DEA"/>
    <w:rsid w:val="000D5D0F"/>
    <w:rsid w:val="000D614B"/>
    <w:rsid w:val="000D7000"/>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49C5"/>
    <w:rsid w:val="00105C73"/>
    <w:rsid w:val="00106666"/>
    <w:rsid w:val="00106CE0"/>
    <w:rsid w:val="0010754A"/>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6907"/>
    <w:rsid w:val="00116968"/>
    <w:rsid w:val="00117019"/>
    <w:rsid w:val="00117CB0"/>
    <w:rsid w:val="0012020A"/>
    <w:rsid w:val="001224C1"/>
    <w:rsid w:val="00122560"/>
    <w:rsid w:val="0012277C"/>
    <w:rsid w:val="001228B4"/>
    <w:rsid w:val="00123E4C"/>
    <w:rsid w:val="001246C2"/>
    <w:rsid w:val="001247E6"/>
    <w:rsid w:val="00125ECA"/>
    <w:rsid w:val="00127138"/>
    <w:rsid w:val="00127748"/>
    <w:rsid w:val="001308BD"/>
    <w:rsid w:val="001309BA"/>
    <w:rsid w:val="0013205C"/>
    <w:rsid w:val="001330CC"/>
    <w:rsid w:val="0013412E"/>
    <w:rsid w:val="0013418A"/>
    <w:rsid w:val="00135194"/>
    <w:rsid w:val="001352DB"/>
    <w:rsid w:val="00135E7F"/>
    <w:rsid w:val="00136C52"/>
    <w:rsid w:val="001377BC"/>
    <w:rsid w:val="00137AEB"/>
    <w:rsid w:val="00137C6E"/>
    <w:rsid w:val="00140BE3"/>
    <w:rsid w:val="00140E21"/>
    <w:rsid w:val="00140E73"/>
    <w:rsid w:val="00140F2A"/>
    <w:rsid w:val="00140F7F"/>
    <w:rsid w:val="001420C1"/>
    <w:rsid w:val="00142730"/>
    <w:rsid w:val="0014287F"/>
    <w:rsid w:val="00142A88"/>
    <w:rsid w:val="00142D0F"/>
    <w:rsid w:val="00143E31"/>
    <w:rsid w:val="0014440C"/>
    <w:rsid w:val="00144B0E"/>
    <w:rsid w:val="0014544A"/>
    <w:rsid w:val="001457A0"/>
    <w:rsid w:val="00145815"/>
    <w:rsid w:val="001458EA"/>
    <w:rsid w:val="00145D7B"/>
    <w:rsid w:val="00145EBC"/>
    <w:rsid w:val="0014685F"/>
    <w:rsid w:val="00151AA8"/>
    <w:rsid w:val="00151D05"/>
    <w:rsid w:val="00151EC9"/>
    <w:rsid w:val="001520C0"/>
    <w:rsid w:val="001524DF"/>
    <w:rsid w:val="00152C36"/>
    <w:rsid w:val="00152EA7"/>
    <w:rsid w:val="001530AD"/>
    <w:rsid w:val="00153966"/>
    <w:rsid w:val="001539CA"/>
    <w:rsid w:val="00154238"/>
    <w:rsid w:val="0015483B"/>
    <w:rsid w:val="00156111"/>
    <w:rsid w:val="00156317"/>
    <w:rsid w:val="0015635D"/>
    <w:rsid w:val="00156F93"/>
    <w:rsid w:val="00157351"/>
    <w:rsid w:val="00157840"/>
    <w:rsid w:val="00160284"/>
    <w:rsid w:val="00160468"/>
    <w:rsid w:val="00160838"/>
    <w:rsid w:val="001608C3"/>
    <w:rsid w:val="00160B16"/>
    <w:rsid w:val="00162D90"/>
    <w:rsid w:val="001630B2"/>
    <w:rsid w:val="0016375B"/>
    <w:rsid w:val="001639DC"/>
    <w:rsid w:val="001640D2"/>
    <w:rsid w:val="00164230"/>
    <w:rsid w:val="00164CAE"/>
    <w:rsid w:val="00165F99"/>
    <w:rsid w:val="00166F64"/>
    <w:rsid w:val="00170620"/>
    <w:rsid w:val="00172282"/>
    <w:rsid w:val="00172B11"/>
    <w:rsid w:val="001733F0"/>
    <w:rsid w:val="00174502"/>
    <w:rsid w:val="001747B2"/>
    <w:rsid w:val="0017491B"/>
    <w:rsid w:val="00174CE2"/>
    <w:rsid w:val="0017567B"/>
    <w:rsid w:val="001756F3"/>
    <w:rsid w:val="00175C0A"/>
    <w:rsid w:val="00176701"/>
    <w:rsid w:val="001777E6"/>
    <w:rsid w:val="0018022C"/>
    <w:rsid w:val="00180632"/>
    <w:rsid w:val="001812B6"/>
    <w:rsid w:val="001815CD"/>
    <w:rsid w:val="00181C36"/>
    <w:rsid w:val="001824D5"/>
    <w:rsid w:val="0018300B"/>
    <w:rsid w:val="001830BE"/>
    <w:rsid w:val="00183233"/>
    <w:rsid w:val="001850BB"/>
    <w:rsid w:val="001859B8"/>
    <w:rsid w:val="00185EAD"/>
    <w:rsid w:val="001865DA"/>
    <w:rsid w:val="00186A6B"/>
    <w:rsid w:val="0018799A"/>
    <w:rsid w:val="00187EB3"/>
    <w:rsid w:val="001900C1"/>
    <w:rsid w:val="00190178"/>
    <w:rsid w:val="00190BBA"/>
    <w:rsid w:val="00190EE0"/>
    <w:rsid w:val="00191973"/>
    <w:rsid w:val="00192737"/>
    <w:rsid w:val="00192DF9"/>
    <w:rsid w:val="001931E1"/>
    <w:rsid w:val="001935DE"/>
    <w:rsid w:val="00194997"/>
    <w:rsid w:val="00194A63"/>
    <w:rsid w:val="001958FE"/>
    <w:rsid w:val="001A3649"/>
    <w:rsid w:val="001A4A4F"/>
    <w:rsid w:val="001A5848"/>
    <w:rsid w:val="001A5EFD"/>
    <w:rsid w:val="001A6024"/>
    <w:rsid w:val="001A6271"/>
    <w:rsid w:val="001A6584"/>
    <w:rsid w:val="001A6863"/>
    <w:rsid w:val="001A6B64"/>
    <w:rsid w:val="001A7568"/>
    <w:rsid w:val="001A7638"/>
    <w:rsid w:val="001A7702"/>
    <w:rsid w:val="001A78E4"/>
    <w:rsid w:val="001A7A20"/>
    <w:rsid w:val="001B020E"/>
    <w:rsid w:val="001B15E1"/>
    <w:rsid w:val="001B161B"/>
    <w:rsid w:val="001B1CC4"/>
    <w:rsid w:val="001B1DD8"/>
    <w:rsid w:val="001B223C"/>
    <w:rsid w:val="001B2FF5"/>
    <w:rsid w:val="001B3137"/>
    <w:rsid w:val="001B40D6"/>
    <w:rsid w:val="001B48CD"/>
    <w:rsid w:val="001B50A4"/>
    <w:rsid w:val="001B5383"/>
    <w:rsid w:val="001B5E5C"/>
    <w:rsid w:val="001B6496"/>
    <w:rsid w:val="001B77E0"/>
    <w:rsid w:val="001B7881"/>
    <w:rsid w:val="001B7906"/>
    <w:rsid w:val="001B7E4A"/>
    <w:rsid w:val="001C00D2"/>
    <w:rsid w:val="001C0962"/>
    <w:rsid w:val="001C0A6C"/>
    <w:rsid w:val="001C1093"/>
    <w:rsid w:val="001C1FA4"/>
    <w:rsid w:val="001C22B6"/>
    <w:rsid w:val="001C2366"/>
    <w:rsid w:val="001C26D8"/>
    <w:rsid w:val="001C2979"/>
    <w:rsid w:val="001C2F52"/>
    <w:rsid w:val="001C3C6E"/>
    <w:rsid w:val="001C3E37"/>
    <w:rsid w:val="001C3F5F"/>
    <w:rsid w:val="001C4343"/>
    <w:rsid w:val="001C4C03"/>
    <w:rsid w:val="001C5BAE"/>
    <w:rsid w:val="001C5CE4"/>
    <w:rsid w:val="001C64A6"/>
    <w:rsid w:val="001C66D2"/>
    <w:rsid w:val="001C6AF7"/>
    <w:rsid w:val="001C7A60"/>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30E"/>
    <w:rsid w:val="001F444A"/>
    <w:rsid w:val="001F4A03"/>
    <w:rsid w:val="001F51D3"/>
    <w:rsid w:val="001F61AE"/>
    <w:rsid w:val="001F6591"/>
    <w:rsid w:val="001F68F9"/>
    <w:rsid w:val="001F7669"/>
    <w:rsid w:val="001F7FEF"/>
    <w:rsid w:val="0020132A"/>
    <w:rsid w:val="00202F11"/>
    <w:rsid w:val="002051C7"/>
    <w:rsid w:val="002067FC"/>
    <w:rsid w:val="002068EF"/>
    <w:rsid w:val="00206F4C"/>
    <w:rsid w:val="0021070E"/>
    <w:rsid w:val="00212E82"/>
    <w:rsid w:val="0021427C"/>
    <w:rsid w:val="00214703"/>
    <w:rsid w:val="00214FBC"/>
    <w:rsid w:val="0021554F"/>
    <w:rsid w:val="00216100"/>
    <w:rsid w:val="00216390"/>
    <w:rsid w:val="0021641C"/>
    <w:rsid w:val="00216545"/>
    <w:rsid w:val="00217CC0"/>
    <w:rsid w:val="002207EE"/>
    <w:rsid w:val="00221696"/>
    <w:rsid w:val="00221A49"/>
    <w:rsid w:val="00223CCE"/>
    <w:rsid w:val="00225044"/>
    <w:rsid w:val="002254E4"/>
    <w:rsid w:val="00225941"/>
    <w:rsid w:val="00225DFB"/>
    <w:rsid w:val="00225E7A"/>
    <w:rsid w:val="00226987"/>
    <w:rsid w:val="002278CF"/>
    <w:rsid w:val="002315DB"/>
    <w:rsid w:val="002317D2"/>
    <w:rsid w:val="00233465"/>
    <w:rsid w:val="0023360A"/>
    <w:rsid w:val="00233F71"/>
    <w:rsid w:val="00236827"/>
    <w:rsid w:val="00240342"/>
    <w:rsid w:val="0024088D"/>
    <w:rsid w:val="002422D7"/>
    <w:rsid w:val="00242B32"/>
    <w:rsid w:val="00242CA5"/>
    <w:rsid w:val="00244B00"/>
    <w:rsid w:val="00244B93"/>
    <w:rsid w:val="00245221"/>
    <w:rsid w:val="00245EFD"/>
    <w:rsid w:val="00247021"/>
    <w:rsid w:val="002474E3"/>
    <w:rsid w:val="0024765B"/>
    <w:rsid w:val="0025005B"/>
    <w:rsid w:val="002509C9"/>
    <w:rsid w:val="00250A73"/>
    <w:rsid w:val="00250C99"/>
    <w:rsid w:val="00250E7D"/>
    <w:rsid w:val="00250FBF"/>
    <w:rsid w:val="00251273"/>
    <w:rsid w:val="002519D9"/>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3770"/>
    <w:rsid w:val="00263B8D"/>
    <w:rsid w:val="00263CE2"/>
    <w:rsid w:val="0026436D"/>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108"/>
    <w:rsid w:val="002764D3"/>
    <w:rsid w:val="00276647"/>
    <w:rsid w:val="00277BFF"/>
    <w:rsid w:val="00280076"/>
    <w:rsid w:val="00280470"/>
    <w:rsid w:val="00280E48"/>
    <w:rsid w:val="00281127"/>
    <w:rsid w:val="00281906"/>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112"/>
    <w:rsid w:val="002926A4"/>
    <w:rsid w:val="00293A03"/>
    <w:rsid w:val="00294195"/>
    <w:rsid w:val="00294A6F"/>
    <w:rsid w:val="00295217"/>
    <w:rsid w:val="00295287"/>
    <w:rsid w:val="00295C57"/>
    <w:rsid w:val="002967BE"/>
    <w:rsid w:val="0029754F"/>
    <w:rsid w:val="00297781"/>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44BE"/>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48A"/>
    <w:rsid w:val="002D389C"/>
    <w:rsid w:val="002D3A1B"/>
    <w:rsid w:val="002D4574"/>
    <w:rsid w:val="002D4D3E"/>
    <w:rsid w:val="002D5E6A"/>
    <w:rsid w:val="002D62B2"/>
    <w:rsid w:val="002D6E06"/>
    <w:rsid w:val="002D6F39"/>
    <w:rsid w:val="002D7155"/>
    <w:rsid w:val="002D7B07"/>
    <w:rsid w:val="002E06B9"/>
    <w:rsid w:val="002E09A2"/>
    <w:rsid w:val="002E0DE4"/>
    <w:rsid w:val="002E266C"/>
    <w:rsid w:val="002E316F"/>
    <w:rsid w:val="002E3E6B"/>
    <w:rsid w:val="002E4075"/>
    <w:rsid w:val="002E69AB"/>
    <w:rsid w:val="002E70AE"/>
    <w:rsid w:val="002E7863"/>
    <w:rsid w:val="002F292E"/>
    <w:rsid w:val="002F2EA5"/>
    <w:rsid w:val="002F3B80"/>
    <w:rsid w:val="002F472D"/>
    <w:rsid w:val="002F4934"/>
    <w:rsid w:val="002F551A"/>
    <w:rsid w:val="002F6446"/>
    <w:rsid w:val="002F6D0A"/>
    <w:rsid w:val="002F7602"/>
    <w:rsid w:val="00300182"/>
    <w:rsid w:val="003001E8"/>
    <w:rsid w:val="00300988"/>
    <w:rsid w:val="00300B4A"/>
    <w:rsid w:val="00300B53"/>
    <w:rsid w:val="00300EA0"/>
    <w:rsid w:val="00302CEA"/>
    <w:rsid w:val="00302F3B"/>
    <w:rsid w:val="00303DD6"/>
    <w:rsid w:val="0030413D"/>
    <w:rsid w:val="003044EE"/>
    <w:rsid w:val="003048D0"/>
    <w:rsid w:val="003050E3"/>
    <w:rsid w:val="0030510E"/>
    <w:rsid w:val="00305F82"/>
    <w:rsid w:val="00306265"/>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17E5"/>
    <w:rsid w:val="00324392"/>
    <w:rsid w:val="0032486A"/>
    <w:rsid w:val="00324B94"/>
    <w:rsid w:val="003255E5"/>
    <w:rsid w:val="00325F3B"/>
    <w:rsid w:val="003264D9"/>
    <w:rsid w:val="0032675A"/>
    <w:rsid w:val="00326D5B"/>
    <w:rsid w:val="003270AE"/>
    <w:rsid w:val="00327625"/>
    <w:rsid w:val="003302F5"/>
    <w:rsid w:val="003305EA"/>
    <w:rsid w:val="003315AB"/>
    <w:rsid w:val="00331730"/>
    <w:rsid w:val="00331F59"/>
    <w:rsid w:val="003320DA"/>
    <w:rsid w:val="00332300"/>
    <w:rsid w:val="003325C5"/>
    <w:rsid w:val="003327A7"/>
    <w:rsid w:val="00332890"/>
    <w:rsid w:val="00332A14"/>
    <w:rsid w:val="003340F5"/>
    <w:rsid w:val="003351CD"/>
    <w:rsid w:val="00335893"/>
    <w:rsid w:val="003359DB"/>
    <w:rsid w:val="00336015"/>
    <w:rsid w:val="00336634"/>
    <w:rsid w:val="0033684A"/>
    <w:rsid w:val="003369AB"/>
    <w:rsid w:val="00337067"/>
    <w:rsid w:val="003373F9"/>
    <w:rsid w:val="00337FE5"/>
    <w:rsid w:val="00340123"/>
    <w:rsid w:val="003406DE"/>
    <w:rsid w:val="00341407"/>
    <w:rsid w:val="00343346"/>
    <w:rsid w:val="00343869"/>
    <w:rsid w:val="003440B1"/>
    <w:rsid w:val="00344407"/>
    <w:rsid w:val="00344A66"/>
    <w:rsid w:val="00345505"/>
    <w:rsid w:val="00345C9D"/>
    <w:rsid w:val="00346DAE"/>
    <w:rsid w:val="003479EE"/>
    <w:rsid w:val="00347C77"/>
    <w:rsid w:val="003500E8"/>
    <w:rsid w:val="00350243"/>
    <w:rsid w:val="00350395"/>
    <w:rsid w:val="00351AF4"/>
    <w:rsid w:val="00351D50"/>
    <w:rsid w:val="003520D1"/>
    <w:rsid w:val="003529E2"/>
    <w:rsid w:val="003536FE"/>
    <w:rsid w:val="00354B98"/>
    <w:rsid w:val="00355B99"/>
    <w:rsid w:val="0035678F"/>
    <w:rsid w:val="003571EF"/>
    <w:rsid w:val="00360148"/>
    <w:rsid w:val="003605D3"/>
    <w:rsid w:val="00360814"/>
    <w:rsid w:val="0036143F"/>
    <w:rsid w:val="00361EA2"/>
    <w:rsid w:val="0036275E"/>
    <w:rsid w:val="003631AF"/>
    <w:rsid w:val="0036643C"/>
    <w:rsid w:val="003667F8"/>
    <w:rsid w:val="0036732F"/>
    <w:rsid w:val="00367EAC"/>
    <w:rsid w:val="0037088B"/>
    <w:rsid w:val="00370E1B"/>
    <w:rsid w:val="00371137"/>
    <w:rsid w:val="00372D18"/>
    <w:rsid w:val="00373B0D"/>
    <w:rsid w:val="00373E70"/>
    <w:rsid w:val="00373FC8"/>
    <w:rsid w:val="003748A3"/>
    <w:rsid w:val="0037524F"/>
    <w:rsid w:val="00376224"/>
    <w:rsid w:val="003765C6"/>
    <w:rsid w:val="00376FAF"/>
    <w:rsid w:val="003807AE"/>
    <w:rsid w:val="003809E6"/>
    <w:rsid w:val="00380CB0"/>
    <w:rsid w:val="00383D2D"/>
    <w:rsid w:val="00383E89"/>
    <w:rsid w:val="00383F64"/>
    <w:rsid w:val="003843E7"/>
    <w:rsid w:val="00384F82"/>
    <w:rsid w:val="0038501B"/>
    <w:rsid w:val="00385240"/>
    <w:rsid w:val="0038524A"/>
    <w:rsid w:val="0038581A"/>
    <w:rsid w:val="00385861"/>
    <w:rsid w:val="00386820"/>
    <w:rsid w:val="00386C92"/>
    <w:rsid w:val="00386E39"/>
    <w:rsid w:val="00387124"/>
    <w:rsid w:val="0038757C"/>
    <w:rsid w:val="003877D0"/>
    <w:rsid w:val="00387CAC"/>
    <w:rsid w:val="00387CF9"/>
    <w:rsid w:val="00390BB6"/>
    <w:rsid w:val="00391472"/>
    <w:rsid w:val="00392DF3"/>
    <w:rsid w:val="003934D0"/>
    <w:rsid w:val="003953B7"/>
    <w:rsid w:val="00395B9E"/>
    <w:rsid w:val="00396C03"/>
    <w:rsid w:val="003A0A4B"/>
    <w:rsid w:val="003A105B"/>
    <w:rsid w:val="003A155D"/>
    <w:rsid w:val="003A2295"/>
    <w:rsid w:val="003A3183"/>
    <w:rsid w:val="003A333F"/>
    <w:rsid w:val="003A39B7"/>
    <w:rsid w:val="003A469E"/>
    <w:rsid w:val="003A4F20"/>
    <w:rsid w:val="003A5272"/>
    <w:rsid w:val="003A54E0"/>
    <w:rsid w:val="003A5AF7"/>
    <w:rsid w:val="003A64BB"/>
    <w:rsid w:val="003B045D"/>
    <w:rsid w:val="003B04A2"/>
    <w:rsid w:val="003B10F9"/>
    <w:rsid w:val="003B138B"/>
    <w:rsid w:val="003B1B21"/>
    <w:rsid w:val="003B21EB"/>
    <w:rsid w:val="003B2849"/>
    <w:rsid w:val="003B2C99"/>
    <w:rsid w:val="003B345E"/>
    <w:rsid w:val="003B3DA2"/>
    <w:rsid w:val="003B4089"/>
    <w:rsid w:val="003B48EA"/>
    <w:rsid w:val="003B5290"/>
    <w:rsid w:val="003B577E"/>
    <w:rsid w:val="003B5AFA"/>
    <w:rsid w:val="003B7285"/>
    <w:rsid w:val="003B79B6"/>
    <w:rsid w:val="003B79EE"/>
    <w:rsid w:val="003B7F9B"/>
    <w:rsid w:val="003C00B8"/>
    <w:rsid w:val="003C025C"/>
    <w:rsid w:val="003C0516"/>
    <w:rsid w:val="003C07A0"/>
    <w:rsid w:val="003C0860"/>
    <w:rsid w:val="003C0BD3"/>
    <w:rsid w:val="003C0F54"/>
    <w:rsid w:val="003C185E"/>
    <w:rsid w:val="003C36DC"/>
    <w:rsid w:val="003C385F"/>
    <w:rsid w:val="003C3F4B"/>
    <w:rsid w:val="003C43F4"/>
    <w:rsid w:val="003C4607"/>
    <w:rsid w:val="003C4968"/>
    <w:rsid w:val="003C4C7E"/>
    <w:rsid w:val="003C5A39"/>
    <w:rsid w:val="003C5EDD"/>
    <w:rsid w:val="003C5EE7"/>
    <w:rsid w:val="003C68D1"/>
    <w:rsid w:val="003C6D81"/>
    <w:rsid w:val="003C7FAE"/>
    <w:rsid w:val="003D0F76"/>
    <w:rsid w:val="003D13D5"/>
    <w:rsid w:val="003D481E"/>
    <w:rsid w:val="003D48E1"/>
    <w:rsid w:val="003D48EB"/>
    <w:rsid w:val="003D5478"/>
    <w:rsid w:val="003D5735"/>
    <w:rsid w:val="003D601D"/>
    <w:rsid w:val="003D6182"/>
    <w:rsid w:val="003D629C"/>
    <w:rsid w:val="003D65CB"/>
    <w:rsid w:val="003D7632"/>
    <w:rsid w:val="003D7E65"/>
    <w:rsid w:val="003D7E9C"/>
    <w:rsid w:val="003E07AF"/>
    <w:rsid w:val="003E094E"/>
    <w:rsid w:val="003E1094"/>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2E09"/>
    <w:rsid w:val="003F32D2"/>
    <w:rsid w:val="003F4BEE"/>
    <w:rsid w:val="003F52D1"/>
    <w:rsid w:val="003F543F"/>
    <w:rsid w:val="003F5979"/>
    <w:rsid w:val="003F6E5F"/>
    <w:rsid w:val="003F7A77"/>
    <w:rsid w:val="003F7F55"/>
    <w:rsid w:val="003F7FFE"/>
    <w:rsid w:val="004008D3"/>
    <w:rsid w:val="00401841"/>
    <w:rsid w:val="004023C5"/>
    <w:rsid w:val="00404CD6"/>
    <w:rsid w:val="00405091"/>
    <w:rsid w:val="004058B9"/>
    <w:rsid w:val="00405FA3"/>
    <w:rsid w:val="004060B3"/>
    <w:rsid w:val="00407762"/>
    <w:rsid w:val="00411248"/>
    <w:rsid w:val="00411427"/>
    <w:rsid w:val="004122D5"/>
    <w:rsid w:val="00412573"/>
    <w:rsid w:val="00412A30"/>
    <w:rsid w:val="00412C92"/>
    <w:rsid w:val="00412CF4"/>
    <w:rsid w:val="00412ED0"/>
    <w:rsid w:val="004130B2"/>
    <w:rsid w:val="00413163"/>
    <w:rsid w:val="004133F9"/>
    <w:rsid w:val="00413F0F"/>
    <w:rsid w:val="0041459A"/>
    <w:rsid w:val="0041497D"/>
    <w:rsid w:val="00414A5C"/>
    <w:rsid w:val="00415BD1"/>
    <w:rsid w:val="00415D43"/>
    <w:rsid w:val="004170D6"/>
    <w:rsid w:val="00420CEA"/>
    <w:rsid w:val="00420F49"/>
    <w:rsid w:val="00420F64"/>
    <w:rsid w:val="0042123D"/>
    <w:rsid w:val="0042340E"/>
    <w:rsid w:val="0042360B"/>
    <w:rsid w:val="00423C75"/>
    <w:rsid w:val="00424660"/>
    <w:rsid w:val="004246A0"/>
    <w:rsid w:val="0042537E"/>
    <w:rsid w:val="00425A35"/>
    <w:rsid w:val="00425EB8"/>
    <w:rsid w:val="004261D0"/>
    <w:rsid w:val="0042621B"/>
    <w:rsid w:val="004264AA"/>
    <w:rsid w:val="00426CA6"/>
    <w:rsid w:val="00426D04"/>
    <w:rsid w:val="004278FA"/>
    <w:rsid w:val="00430961"/>
    <w:rsid w:val="00431B4B"/>
    <w:rsid w:val="00432A26"/>
    <w:rsid w:val="00434CA3"/>
    <w:rsid w:val="00435D31"/>
    <w:rsid w:val="004365F5"/>
    <w:rsid w:val="00440C56"/>
    <w:rsid w:val="00440CD3"/>
    <w:rsid w:val="00440FA8"/>
    <w:rsid w:val="004417FA"/>
    <w:rsid w:val="00442B7A"/>
    <w:rsid w:val="00442B83"/>
    <w:rsid w:val="004438DB"/>
    <w:rsid w:val="00443F1F"/>
    <w:rsid w:val="00445A74"/>
    <w:rsid w:val="00446AE1"/>
    <w:rsid w:val="004476DE"/>
    <w:rsid w:val="004479C5"/>
    <w:rsid w:val="004517B4"/>
    <w:rsid w:val="00452230"/>
    <w:rsid w:val="00453244"/>
    <w:rsid w:val="004540BD"/>
    <w:rsid w:val="004546F5"/>
    <w:rsid w:val="00454A6A"/>
    <w:rsid w:val="00454ED7"/>
    <w:rsid w:val="0045597C"/>
    <w:rsid w:val="00455F0E"/>
    <w:rsid w:val="00456339"/>
    <w:rsid w:val="004568CD"/>
    <w:rsid w:val="00460597"/>
    <w:rsid w:val="00460940"/>
    <w:rsid w:val="00460BAF"/>
    <w:rsid w:val="00461958"/>
    <w:rsid w:val="00461D10"/>
    <w:rsid w:val="00462817"/>
    <w:rsid w:val="00463C47"/>
    <w:rsid w:val="00464A61"/>
    <w:rsid w:val="00464FC8"/>
    <w:rsid w:val="00465170"/>
    <w:rsid w:val="004659BB"/>
    <w:rsid w:val="00465C2C"/>
    <w:rsid w:val="004662B7"/>
    <w:rsid w:val="0046774C"/>
    <w:rsid w:val="00470632"/>
    <w:rsid w:val="004708DA"/>
    <w:rsid w:val="00471385"/>
    <w:rsid w:val="00471D7C"/>
    <w:rsid w:val="00472FD6"/>
    <w:rsid w:val="0047390A"/>
    <w:rsid w:val="004739BE"/>
    <w:rsid w:val="00473BAA"/>
    <w:rsid w:val="00474EA2"/>
    <w:rsid w:val="00475173"/>
    <w:rsid w:val="00476317"/>
    <w:rsid w:val="0048027B"/>
    <w:rsid w:val="00480784"/>
    <w:rsid w:val="00480BAC"/>
    <w:rsid w:val="0048101B"/>
    <w:rsid w:val="00481146"/>
    <w:rsid w:val="004815CA"/>
    <w:rsid w:val="004817FD"/>
    <w:rsid w:val="00481801"/>
    <w:rsid w:val="00481CF6"/>
    <w:rsid w:val="00483218"/>
    <w:rsid w:val="0048342E"/>
    <w:rsid w:val="00483490"/>
    <w:rsid w:val="00484042"/>
    <w:rsid w:val="004849EE"/>
    <w:rsid w:val="00485081"/>
    <w:rsid w:val="00487463"/>
    <w:rsid w:val="00487D07"/>
    <w:rsid w:val="0049018A"/>
    <w:rsid w:val="004920FD"/>
    <w:rsid w:val="00492714"/>
    <w:rsid w:val="00492FD8"/>
    <w:rsid w:val="00493671"/>
    <w:rsid w:val="004947B4"/>
    <w:rsid w:val="00494BD0"/>
    <w:rsid w:val="00494E00"/>
    <w:rsid w:val="0049730D"/>
    <w:rsid w:val="004975B3"/>
    <w:rsid w:val="004979B9"/>
    <w:rsid w:val="00497B2E"/>
    <w:rsid w:val="004A021B"/>
    <w:rsid w:val="004A0892"/>
    <w:rsid w:val="004A1055"/>
    <w:rsid w:val="004A1151"/>
    <w:rsid w:val="004A15AC"/>
    <w:rsid w:val="004A171E"/>
    <w:rsid w:val="004A2253"/>
    <w:rsid w:val="004A322E"/>
    <w:rsid w:val="004A347D"/>
    <w:rsid w:val="004A3D21"/>
    <w:rsid w:val="004A3D73"/>
    <w:rsid w:val="004A414C"/>
    <w:rsid w:val="004A47BF"/>
    <w:rsid w:val="004A4C45"/>
    <w:rsid w:val="004A62AA"/>
    <w:rsid w:val="004A64FD"/>
    <w:rsid w:val="004A6708"/>
    <w:rsid w:val="004A6DBE"/>
    <w:rsid w:val="004A6ED8"/>
    <w:rsid w:val="004A77B1"/>
    <w:rsid w:val="004A7D67"/>
    <w:rsid w:val="004A7EBF"/>
    <w:rsid w:val="004B00BE"/>
    <w:rsid w:val="004B078D"/>
    <w:rsid w:val="004B10FB"/>
    <w:rsid w:val="004B1B90"/>
    <w:rsid w:val="004B1BD6"/>
    <w:rsid w:val="004B1DA1"/>
    <w:rsid w:val="004B1E25"/>
    <w:rsid w:val="004B2658"/>
    <w:rsid w:val="004B2E1A"/>
    <w:rsid w:val="004B358E"/>
    <w:rsid w:val="004B3B0D"/>
    <w:rsid w:val="004B3F51"/>
    <w:rsid w:val="004B400C"/>
    <w:rsid w:val="004B4390"/>
    <w:rsid w:val="004B5E9A"/>
    <w:rsid w:val="004B6CE9"/>
    <w:rsid w:val="004B774D"/>
    <w:rsid w:val="004B7BE6"/>
    <w:rsid w:val="004B7D7F"/>
    <w:rsid w:val="004B7FCB"/>
    <w:rsid w:val="004C0098"/>
    <w:rsid w:val="004C117F"/>
    <w:rsid w:val="004C13D6"/>
    <w:rsid w:val="004C1A08"/>
    <w:rsid w:val="004C1F85"/>
    <w:rsid w:val="004C2300"/>
    <w:rsid w:val="004C2B06"/>
    <w:rsid w:val="004C2E5F"/>
    <w:rsid w:val="004C414D"/>
    <w:rsid w:val="004C4542"/>
    <w:rsid w:val="004C473F"/>
    <w:rsid w:val="004C4BDE"/>
    <w:rsid w:val="004C6517"/>
    <w:rsid w:val="004C6E22"/>
    <w:rsid w:val="004C735B"/>
    <w:rsid w:val="004C7BE3"/>
    <w:rsid w:val="004D02AB"/>
    <w:rsid w:val="004D15FE"/>
    <w:rsid w:val="004D2003"/>
    <w:rsid w:val="004D2058"/>
    <w:rsid w:val="004D2491"/>
    <w:rsid w:val="004D2E58"/>
    <w:rsid w:val="004D332F"/>
    <w:rsid w:val="004D3557"/>
    <w:rsid w:val="004D3595"/>
    <w:rsid w:val="004D36D8"/>
    <w:rsid w:val="004D3E16"/>
    <w:rsid w:val="004D473C"/>
    <w:rsid w:val="004D4F82"/>
    <w:rsid w:val="004D5103"/>
    <w:rsid w:val="004D5C77"/>
    <w:rsid w:val="004D6091"/>
    <w:rsid w:val="004D660A"/>
    <w:rsid w:val="004D712C"/>
    <w:rsid w:val="004D78BE"/>
    <w:rsid w:val="004D79AB"/>
    <w:rsid w:val="004D7E03"/>
    <w:rsid w:val="004E06D6"/>
    <w:rsid w:val="004E0D61"/>
    <w:rsid w:val="004E0F28"/>
    <w:rsid w:val="004E292B"/>
    <w:rsid w:val="004E356E"/>
    <w:rsid w:val="004E3E67"/>
    <w:rsid w:val="004E555F"/>
    <w:rsid w:val="004E5822"/>
    <w:rsid w:val="004E68FE"/>
    <w:rsid w:val="004E6B6D"/>
    <w:rsid w:val="004E75B5"/>
    <w:rsid w:val="004E7EF0"/>
    <w:rsid w:val="004F0971"/>
    <w:rsid w:val="004F0D76"/>
    <w:rsid w:val="004F212C"/>
    <w:rsid w:val="004F2791"/>
    <w:rsid w:val="004F2A34"/>
    <w:rsid w:val="004F341A"/>
    <w:rsid w:val="004F369E"/>
    <w:rsid w:val="004F3B25"/>
    <w:rsid w:val="004F4306"/>
    <w:rsid w:val="004F4594"/>
    <w:rsid w:val="004F4861"/>
    <w:rsid w:val="004F510D"/>
    <w:rsid w:val="004F51C2"/>
    <w:rsid w:val="004F5492"/>
    <w:rsid w:val="004F5DEF"/>
    <w:rsid w:val="004F68DF"/>
    <w:rsid w:val="0050041B"/>
    <w:rsid w:val="00500D0C"/>
    <w:rsid w:val="00500F49"/>
    <w:rsid w:val="0050217A"/>
    <w:rsid w:val="00502735"/>
    <w:rsid w:val="00503556"/>
    <w:rsid w:val="00503680"/>
    <w:rsid w:val="0050400F"/>
    <w:rsid w:val="00504726"/>
    <w:rsid w:val="00504C2E"/>
    <w:rsid w:val="00504CFD"/>
    <w:rsid w:val="0050585B"/>
    <w:rsid w:val="00505B33"/>
    <w:rsid w:val="00506073"/>
    <w:rsid w:val="0050611A"/>
    <w:rsid w:val="005066DA"/>
    <w:rsid w:val="00506976"/>
    <w:rsid w:val="00507E15"/>
    <w:rsid w:val="00507E6A"/>
    <w:rsid w:val="00510BBE"/>
    <w:rsid w:val="005112F4"/>
    <w:rsid w:val="005120EE"/>
    <w:rsid w:val="0051335F"/>
    <w:rsid w:val="00513A74"/>
    <w:rsid w:val="00513AEE"/>
    <w:rsid w:val="00514745"/>
    <w:rsid w:val="00514CE0"/>
    <w:rsid w:val="00515493"/>
    <w:rsid w:val="00515DD1"/>
    <w:rsid w:val="00516938"/>
    <w:rsid w:val="00517732"/>
    <w:rsid w:val="00517D2C"/>
    <w:rsid w:val="0052092F"/>
    <w:rsid w:val="00520D79"/>
    <w:rsid w:val="00520D97"/>
    <w:rsid w:val="00520E18"/>
    <w:rsid w:val="0052189A"/>
    <w:rsid w:val="0052292A"/>
    <w:rsid w:val="005237D2"/>
    <w:rsid w:val="005246FA"/>
    <w:rsid w:val="00524A7B"/>
    <w:rsid w:val="00525B55"/>
    <w:rsid w:val="00526B56"/>
    <w:rsid w:val="00526FD6"/>
    <w:rsid w:val="0052728D"/>
    <w:rsid w:val="00527BF5"/>
    <w:rsid w:val="005308B0"/>
    <w:rsid w:val="005309B2"/>
    <w:rsid w:val="00532209"/>
    <w:rsid w:val="00533CE3"/>
    <w:rsid w:val="00533FF8"/>
    <w:rsid w:val="00534652"/>
    <w:rsid w:val="0053481B"/>
    <w:rsid w:val="00534F17"/>
    <w:rsid w:val="00535399"/>
    <w:rsid w:val="00536980"/>
    <w:rsid w:val="00536A25"/>
    <w:rsid w:val="00537B4F"/>
    <w:rsid w:val="00540815"/>
    <w:rsid w:val="005408DD"/>
    <w:rsid w:val="00540D2C"/>
    <w:rsid w:val="00541579"/>
    <w:rsid w:val="00541827"/>
    <w:rsid w:val="00541D07"/>
    <w:rsid w:val="00541F5B"/>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6B3F"/>
    <w:rsid w:val="0055706F"/>
    <w:rsid w:val="0056085D"/>
    <w:rsid w:val="00560866"/>
    <w:rsid w:val="00560D4C"/>
    <w:rsid w:val="005610E2"/>
    <w:rsid w:val="0056150D"/>
    <w:rsid w:val="00561EF7"/>
    <w:rsid w:val="00562EEA"/>
    <w:rsid w:val="0056346A"/>
    <w:rsid w:val="00563825"/>
    <w:rsid w:val="00564240"/>
    <w:rsid w:val="00567011"/>
    <w:rsid w:val="00567AC8"/>
    <w:rsid w:val="0057056D"/>
    <w:rsid w:val="00570C5F"/>
    <w:rsid w:val="005719FB"/>
    <w:rsid w:val="00571AEF"/>
    <w:rsid w:val="005729D0"/>
    <w:rsid w:val="00572C48"/>
    <w:rsid w:val="005737A4"/>
    <w:rsid w:val="00573C12"/>
    <w:rsid w:val="00574CDF"/>
    <w:rsid w:val="00574EAB"/>
    <w:rsid w:val="005752A7"/>
    <w:rsid w:val="00575AC8"/>
    <w:rsid w:val="005769AD"/>
    <w:rsid w:val="00576D57"/>
    <w:rsid w:val="005774C0"/>
    <w:rsid w:val="00577EBB"/>
    <w:rsid w:val="00582364"/>
    <w:rsid w:val="00582ADD"/>
    <w:rsid w:val="00583260"/>
    <w:rsid w:val="005835E6"/>
    <w:rsid w:val="00583B94"/>
    <w:rsid w:val="005840E7"/>
    <w:rsid w:val="00584D7A"/>
    <w:rsid w:val="00584EDF"/>
    <w:rsid w:val="00585F0B"/>
    <w:rsid w:val="0058630D"/>
    <w:rsid w:val="0058698A"/>
    <w:rsid w:val="00586C72"/>
    <w:rsid w:val="005903EA"/>
    <w:rsid w:val="00590EE6"/>
    <w:rsid w:val="00590F03"/>
    <w:rsid w:val="005913B1"/>
    <w:rsid w:val="005924EC"/>
    <w:rsid w:val="00592899"/>
    <w:rsid w:val="00592A2E"/>
    <w:rsid w:val="00593114"/>
    <w:rsid w:val="005948BD"/>
    <w:rsid w:val="00594FD9"/>
    <w:rsid w:val="005959D6"/>
    <w:rsid w:val="00595BBC"/>
    <w:rsid w:val="00595C26"/>
    <w:rsid w:val="00595FA3"/>
    <w:rsid w:val="00596606"/>
    <w:rsid w:val="00596E7D"/>
    <w:rsid w:val="005A0183"/>
    <w:rsid w:val="005A14F3"/>
    <w:rsid w:val="005A1C20"/>
    <w:rsid w:val="005A1DD2"/>
    <w:rsid w:val="005A241C"/>
    <w:rsid w:val="005A2556"/>
    <w:rsid w:val="005A26B9"/>
    <w:rsid w:val="005A3596"/>
    <w:rsid w:val="005A43AE"/>
    <w:rsid w:val="005A44FD"/>
    <w:rsid w:val="005A5988"/>
    <w:rsid w:val="005A6A25"/>
    <w:rsid w:val="005A6D62"/>
    <w:rsid w:val="005A7093"/>
    <w:rsid w:val="005A71EA"/>
    <w:rsid w:val="005A7BB5"/>
    <w:rsid w:val="005B11A9"/>
    <w:rsid w:val="005B221C"/>
    <w:rsid w:val="005B25FB"/>
    <w:rsid w:val="005B2ADA"/>
    <w:rsid w:val="005B2C38"/>
    <w:rsid w:val="005B2D5E"/>
    <w:rsid w:val="005B35E0"/>
    <w:rsid w:val="005B6804"/>
    <w:rsid w:val="005B6B30"/>
    <w:rsid w:val="005B6F63"/>
    <w:rsid w:val="005C11B5"/>
    <w:rsid w:val="005C1F1E"/>
    <w:rsid w:val="005C227A"/>
    <w:rsid w:val="005C26EB"/>
    <w:rsid w:val="005C357C"/>
    <w:rsid w:val="005C373F"/>
    <w:rsid w:val="005C3C24"/>
    <w:rsid w:val="005C459F"/>
    <w:rsid w:val="005C50FF"/>
    <w:rsid w:val="005C5FD0"/>
    <w:rsid w:val="005C678F"/>
    <w:rsid w:val="005D0142"/>
    <w:rsid w:val="005D1917"/>
    <w:rsid w:val="005D384A"/>
    <w:rsid w:val="005D38A9"/>
    <w:rsid w:val="005D3F12"/>
    <w:rsid w:val="005D4959"/>
    <w:rsid w:val="005D4D36"/>
    <w:rsid w:val="005D4D5C"/>
    <w:rsid w:val="005D5297"/>
    <w:rsid w:val="005D5902"/>
    <w:rsid w:val="005D6162"/>
    <w:rsid w:val="005D724C"/>
    <w:rsid w:val="005D784D"/>
    <w:rsid w:val="005D7E56"/>
    <w:rsid w:val="005E1414"/>
    <w:rsid w:val="005E1CB2"/>
    <w:rsid w:val="005E2DAE"/>
    <w:rsid w:val="005E3815"/>
    <w:rsid w:val="005E5796"/>
    <w:rsid w:val="005E649B"/>
    <w:rsid w:val="005E7253"/>
    <w:rsid w:val="005E7266"/>
    <w:rsid w:val="005F200A"/>
    <w:rsid w:val="005F2FC5"/>
    <w:rsid w:val="005F36D4"/>
    <w:rsid w:val="005F4E1F"/>
    <w:rsid w:val="005F64D0"/>
    <w:rsid w:val="005F6CAD"/>
    <w:rsid w:val="005F7F79"/>
    <w:rsid w:val="00600332"/>
    <w:rsid w:val="00600444"/>
    <w:rsid w:val="00600845"/>
    <w:rsid w:val="006013BF"/>
    <w:rsid w:val="00601702"/>
    <w:rsid w:val="00601C4A"/>
    <w:rsid w:val="006023D8"/>
    <w:rsid w:val="00602A0A"/>
    <w:rsid w:val="00602A92"/>
    <w:rsid w:val="0060396B"/>
    <w:rsid w:val="00603C73"/>
    <w:rsid w:val="00603E2E"/>
    <w:rsid w:val="006044B0"/>
    <w:rsid w:val="006046E0"/>
    <w:rsid w:val="00604B0E"/>
    <w:rsid w:val="006052DB"/>
    <w:rsid w:val="0060540B"/>
    <w:rsid w:val="00605735"/>
    <w:rsid w:val="006057DB"/>
    <w:rsid w:val="00605DC0"/>
    <w:rsid w:val="00605DFF"/>
    <w:rsid w:val="006064FB"/>
    <w:rsid w:val="006065BC"/>
    <w:rsid w:val="00606B7C"/>
    <w:rsid w:val="006070A6"/>
    <w:rsid w:val="006072D3"/>
    <w:rsid w:val="0060779A"/>
    <w:rsid w:val="00607889"/>
    <w:rsid w:val="006079D4"/>
    <w:rsid w:val="006113D6"/>
    <w:rsid w:val="00611BFE"/>
    <w:rsid w:val="00611D1A"/>
    <w:rsid w:val="0061221A"/>
    <w:rsid w:val="00612BB0"/>
    <w:rsid w:val="00613BAB"/>
    <w:rsid w:val="00614BAB"/>
    <w:rsid w:val="006173E1"/>
    <w:rsid w:val="0061740E"/>
    <w:rsid w:val="006203A1"/>
    <w:rsid w:val="006209F2"/>
    <w:rsid w:val="00621421"/>
    <w:rsid w:val="00621F0A"/>
    <w:rsid w:val="0062248C"/>
    <w:rsid w:val="00622D12"/>
    <w:rsid w:val="00623431"/>
    <w:rsid w:val="00623B09"/>
    <w:rsid w:val="00623CAE"/>
    <w:rsid w:val="00623DFB"/>
    <w:rsid w:val="00624249"/>
    <w:rsid w:val="00624E0D"/>
    <w:rsid w:val="00624E66"/>
    <w:rsid w:val="00625265"/>
    <w:rsid w:val="006255A2"/>
    <w:rsid w:val="0062566C"/>
    <w:rsid w:val="00625DED"/>
    <w:rsid w:val="006270F1"/>
    <w:rsid w:val="006271D8"/>
    <w:rsid w:val="0063071D"/>
    <w:rsid w:val="006319D5"/>
    <w:rsid w:val="00631ACD"/>
    <w:rsid w:val="006346AC"/>
    <w:rsid w:val="0063485C"/>
    <w:rsid w:val="006352E5"/>
    <w:rsid w:val="00635A08"/>
    <w:rsid w:val="00636E17"/>
    <w:rsid w:val="006373B6"/>
    <w:rsid w:val="00637822"/>
    <w:rsid w:val="00640D4D"/>
    <w:rsid w:val="0064106B"/>
    <w:rsid w:val="00641807"/>
    <w:rsid w:val="006423CD"/>
    <w:rsid w:val="00643138"/>
    <w:rsid w:val="006434B0"/>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686"/>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2010"/>
    <w:rsid w:val="006737E3"/>
    <w:rsid w:val="00673EBE"/>
    <w:rsid w:val="00673F1F"/>
    <w:rsid w:val="00673FE1"/>
    <w:rsid w:val="00674502"/>
    <w:rsid w:val="00675030"/>
    <w:rsid w:val="0067699A"/>
    <w:rsid w:val="00676A75"/>
    <w:rsid w:val="00677FE0"/>
    <w:rsid w:val="006805FD"/>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1C08"/>
    <w:rsid w:val="006A3565"/>
    <w:rsid w:val="006A358D"/>
    <w:rsid w:val="006A390F"/>
    <w:rsid w:val="006A3CD7"/>
    <w:rsid w:val="006A3E39"/>
    <w:rsid w:val="006A40F6"/>
    <w:rsid w:val="006A48F1"/>
    <w:rsid w:val="006A4BBC"/>
    <w:rsid w:val="006A69AC"/>
    <w:rsid w:val="006A7718"/>
    <w:rsid w:val="006A79E7"/>
    <w:rsid w:val="006B038D"/>
    <w:rsid w:val="006B046C"/>
    <w:rsid w:val="006B049E"/>
    <w:rsid w:val="006B10B4"/>
    <w:rsid w:val="006B1F5C"/>
    <w:rsid w:val="006B26D8"/>
    <w:rsid w:val="006B2801"/>
    <w:rsid w:val="006B36C1"/>
    <w:rsid w:val="006B4D68"/>
    <w:rsid w:val="006B519D"/>
    <w:rsid w:val="006B60AA"/>
    <w:rsid w:val="006B689D"/>
    <w:rsid w:val="006B7417"/>
    <w:rsid w:val="006B76CE"/>
    <w:rsid w:val="006C0356"/>
    <w:rsid w:val="006C05DC"/>
    <w:rsid w:val="006C0AC3"/>
    <w:rsid w:val="006C14D7"/>
    <w:rsid w:val="006C1CE1"/>
    <w:rsid w:val="006C231E"/>
    <w:rsid w:val="006C2A87"/>
    <w:rsid w:val="006C2DD7"/>
    <w:rsid w:val="006C324D"/>
    <w:rsid w:val="006C3B93"/>
    <w:rsid w:val="006C3F2C"/>
    <w:rsid w:val="006C4029"/>
    <w:rsid w:val="006C4EED"/>
    <w:rsid w:val="006C528D"/>
    <w:rsid w:val="006C5333"/>
    <w:rsid w:val="006C5629"/>
    <w:rsid w:val="006C5B39"/>
    <w:rsid w:val="006D0EF2"/>
    <w:rsid w:val="006D104D"/>
    <w:rsid w:val="006D11AA"/>
    <w:rsid w:val="006D1D8A"/>
    <w:rsid w:val="006D2A7D"/>
    <w:rsid w:val="006D2F95"/>
    <w:rsid w:val="006D31DB"/>
    <w:rsid w:val="006D3961"/>
    <w:rsid w:val="006D3BBB"/>
    <w:rsid w:val="006D4B7B"/>
    <w:rsid w:val="006D5092"/>
    <w:rsid w:val="006D5A7D"/>
    <w:rsid w:val="006D621D"/>
    <w:rsid w:val="006D719C"/>
    <w:rsid w:val="006D7E79"/>
    <w:rsid w:val="006E0478"/>
    <w:rsid w:val="006E04C2"/>
    <w:rsid w:val="006E0CD2"/>
    <w:rsid w:val="006E14DF"/>
    <w:rsid w:val="006E28D9"/>
    <w:rsid w:val="006E3961"/>
    <w:rsid w:val="006E4255"/>
    <w:rsid w:val="006E46B5"/>
    <w:rsid w:val="006E46DE"/>
    <w:rsid w:val="006E58A3"/>
    <w:rsid w:val="006E69FE"/>
    <w:rsid w:val="006F0623"/>
    <w:rsid w:val="006F067A"/>
    <w:rsid w:val="006F264E"/>
    <w:rsid w:val="006F29F2"/>
    <w:rsid w:val="006F2AB6"/>
    <w:rsid w:val="006F2C51"/>
    <w:rsid w:val="006F3401"/>
    <w:rsid w:val="006F3F05"/>
    <w:rsid w:val="006F423E"/>
    <w:rsid w:val="006F44D7"/>
    <w:rsid w:val="006F704F"/>
    <w:rsid w:val="006F71C9"/>
    <w:rsid w:val="006F773C"/>
    <w:rsid w:val="006F7968"/>
    <w:rsid w:val="006F7B3F"/>
    <w:rsid w:val="0070046E"/>
    <w:rsid w:val="00700DF1"/>
    <w:rsid w:val="00701C3B"/>
    <w:rsid w:val="00702489"/>
    <w:rsid w:val="00702806"/>
    <w:rsid w:val="00702A9B"/>
    <w:rsid w:val="00702B7D"/>
    <w:rsid w:val="00702E0F"/>
    <w:rsid w:val="00703106"/>
    <w:rsid w:val="00703699"/>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0A2A"/>
    <w:rsid w:val="00711310"/>
    <w:rsid w:val="00711BCD"/>
    <w:rsid w:val="00711CAC"/>
    <w:rsid w:val="007124C4"/>
    <w:rsid w:val="00712513"/>
    <w:rsid w:val="007128A1"/>
    <w:rsid w:val="00712975"/>
    <w:rsid w:val="0071343D"/>
    <w:rsid w:val="00713D2B"/>
    <w:rsid w:val="00713DE0"/>
    <w:rsid w:val="00714F1A"/>
    <w:rsid w:val="00715562"/>
    <w:rsid w:val="00715A54"/>
    <w:rsid w:val="0071661E"/>
    <w:rsid w:val="007168FC"/>
    <w:rsid w:val="00717964"/>
    <w:rsid w:val="00717E5B"/>
    <w:rsid w:val="00721549"/>
    <w:rsid w:val="00721ABF"/>
    <w:rsid w:val="00721EA1"/>
    <w:rsid w:val="00722577"/>
    <w:rsid w:val="007248E1"/>
    <w:rsid w:val="00724B93"/>
    <w:rsid w:val="00725F1F"/>
    <w:rsid w:val="0072660F"/>
    <w:rsid w:val="007267A4"/>
    <w:rsid w:val="007268E2"/>
    <w:rsid w:val="00726BE1"/>
    <w:rsid w:val="00726BE7"/>
    <w:rsid w:val="007270DC"/>
    <w:rsid w:val="007274F0"/>
    <w:rsid w:val="00727E09"/>
    <w:rsid w:val="00730105"/>
    <w:rsid w:val="00730830"/>
    <w:rsid w:val="00730CCA"/>
    <w:rsid w:val="00730DC4"/>
    <w:rsid w:val="0073162B"/>
    <w:rsid w:val="007323EF"/>
    <w:rsid w:val="007326CA"/>
    <w:rsid w:val="00732E54"/>
    <w:rsid w:val="00732E99"/>
    <w:rsid w:val="0073328A"/>
    <w:rsid w:val="0073395F"/>
    <w:rsid w:val="00733EC2"/>
    <w:rsid w:val="007348CC"/>
    <w:rsid w:val="00734D87"/>
    <w:rsid w:val="007351DC"/>
    <w:rsid w:val="0073593A"/>
    <w:rsid w:val="00735C97"/>
    <w:rsid w:val="00736B6A"/>
    <w:rsid w:val="00737CF1"/>
    <w:rsid w:val="00740051"/>
    <w:rsid w:val="0074089D"/>
    <w:rsid w:val="00740B25"/>
    <w:rsid w:val="00740BD5"/>
    <w:rsid w:val="00740F11"/>
    <w:rsid w:val="00741AB1"/>
    <w:rsid w:val="00741ECE"/>
    <w:rsid w:val="00742966"/>
    <w:rsid w:val="00742D30"/>
    <w:rsid w:val="00743BD4"/>
    <w:rsid w:val="00745506"/>
    <w:rsid w:val="00745562"/>
    <w:rsid w:val="00745628"/>
    <w:rsid w:val="00747B7C"/>
    <w:rsid w:val="00747BE5"/>
    <w:rsid w:val="00747C90"/>
    <w:rsid w:val="00747E9B"/>
    <w:rsid w:val="007502DB"/>
    <w:rsid w:val="00750A63"/>
    <w:rsid w:val="00750C8D"/>
    <w:rsid w:val="00750CEB"/>
    <w:rsid w:val="00751D5B"/>
    <w:rsid w:val="00753B89"/>
    <w:rsid w:val="00753D99"/>
    <w:rsid w:val="00754404"/>
    <w:rsid w:val="0075499F"/>
    <w:rsid w:val="00755246"/>
    <w:rsid w:val="00755791"/>
    <w:rsid w:val="00755C73"/>
    <w:rsid w:val="00755D64"/>
    <w:rsid w:val="00756182"/>
    <w:rsid w:val="007568DF"/>
    <w:rsid w:val="00756ECF"/>
    <w:rsid w:val="00760510"/>
    <w:rsid w:val="00760A89"/>
    <w:rsid w:val="00760BFF"/>
    <w:rsid w:val="007611BB"/>
    <w:rsid w:val="0076210D"/>
    <w:rsid w:val="00762F65"/>
    <w:rsid w:val="00763689"/>
    <w:rsid w:val="0076379D"/>
    <w:rsid w:val="00764575"/>
    <w:rsid w:val="0076464A"/>
    <w:rsid w:val="00764B56"/>
    <w:rsid w:val="0076501C"/>
    <w:rsid w:val="0076511A"/>
    <w:rsid w:val="00765B4B"/>
    <w:rsid w:val="00766063"/>
    <w:rsid w:val="007663FB"/>
    <w:rsid w:val="007667AE"/>
    <w:rsid w:val="007668F6"/>
    <w:rsid w:val="00766A13"/>
    <w:rsid w:val="00766BE8"/>
    <w:rsid w:val="00767F55"/>
    <w:rsid w:val="00770FC1"/>
    <w:rsid w:val="007710FC"/>
    <w:rsid w:val="00773293"/>
    <w:rsid w:val="007747EB"/>
    <w:rsid w:val="00774C21"/>
    <w:rsid w:val="00774C8F"/>
    <w:rsid w:val="00774FA1"/>
    <w:rsid w:val="007751FB"/>
    <w:rsid w:val="0077564B"/>
    <w:rsid w:val="00775A93"/>
    <w:rsid w:val="00775C0F"/>
    <w:rsid w:val="0077657F"/>
    <w:rsid w:val="00776A75"/>
    <w:rsid w:val="00776C17"/>
    <w:rsid w:val="007802AA"/>
    <w:rsid w:val="007805E1"/>
    <w:rsid w:val="00780913"/>
    <w:rsid w:val="00780EA9"/>
    <w:rsid w:val="0078144B"/>
    <w:rsid w:val="00781EAD"/>
    <w:rsid w:val="00782806"/>
    <w:rsid w:val="007834CE"/>
    <w:rsid w:val="00783642"/>
    <w:rsid w:val="007839A9"/>
    <w:rsid w:val="00783B4D"/>
    <w:rsid w:val="00784B44"/>
    <w:rsid w:val="0078533B"/>
    <w:rsid w:val="00785431"/>
    <w:rsid w:val="00785BB4"/>
    <w:rsid w:val="00786CD4"/>
    <w:rsid w:val="00787E17"/>
    <w:rsid w:val="00790C84"/>
    <w:rsid w:val="007914D8"/>
    <w:rsid w:val="00791E68"/>
    <w:rsid w:val="0079333D"/>
    <w:rsid w:val="007937C6"/>
    <w:rsid w:val="00793B2E"/>
    <w:rsid w:val="0079462D"/>
    <w:rsid w:val="0079603E"/>
    <w:rsid w:val="00796C1B"/>
    <w:rsid w:val="007A01BC"/>
    <w:rsid w:val="007A1075"/>
    <w:rsid w:val="007A1A86"/>
    <w:rsid w:val="007A3112"/>
    <w:rsid w:val="007A411A"/>
    <w:rsid w:val="007A42C4"/>
    <w:rsid w:val="007A4F6C"/>
    <w:rsid w:val="007A62D5"/>
    <w:rsid w:val="007A6777"/>
    <w:rsid w:val="007B060B"/>
    <w:rsid w:val="007B1413"/>
    <w:rsid w:val="007B2317"/>
    <w:rsid w:val="007B3D09"/>
    <w:rsid w:val="007B43AC"/>
    <w:rsid w:val="007B6434"/>
    <w:rsid w:val="007B715C"/>
    <w:rsid w:val="007B780C"/>
    <w:rsid w:val="007B7827"/>
    <w:rsid w:val="007B7CBD"/>
    <w:rsid w:val="007C0B9D"/>
    <w:rsid w:val="007C1058"/>
    <w:rsid w:val="007C16A6"/>
    <w:rsid w:val="007C18D5"/>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6CAB"/>
    <w:rsid w:val="007D71E7"/>
    <w:rsid w:val="007D7D7A"/>
    <w:rsid w:val="007E0124"/>
    <w:rsid w:val="007E01C2"/>
    <w:rsid w:val="007E0B0C"/>
    <w:rsid w:val="007E3508"/>
    <w:rsid w:val="007E3876"/>
    <w:rsid w:val="007E3BD7"/>
    <w:rsid w:val="007E68BF"/>
    <w:rsid w:val="007F02FB"/>
    <w:rsid w:val="007F035D"/>
    <w:rsid w:val="007F0961"/>
    <w:rsid w:val="007F365C"/>
    <w:rsid w:val="007F4905"/>
    <w:rsid w:val="007F5087"/>
    <w:rsid w:val="007F512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6166"/>
    <w:rsid w:val="00806293"/>
    <w:rsid w:val="0080755D"/>
    <w:rsid w:val="00810562"/>
    <w:rsid w:val="00810684"/>
    <w:rsid w:val="00810AC8"/>
    <w:rsid w:val="00810B7A"/>
    <w:rsid w:val="00811344"/>
    <w:rsid w:val="00811685"/>
    <w:rsid w:val="008117BD"/>
    <w:rsid w:val="00811DEC"/>
    <w:rsid w:val="008120EE"/>
    <w:rsid w:val="00812352"/>
    <w:rsid w:val="0081293B"/>
    <w:rsid w:val="00813214"/>
    <w:rsid w:val="008135D8"/>
    <w:rsid w:val="0081403F"/>
    <w:rsid w:val="00814B05"/>
    <w:rsid w:val="00814BCF"/>
    <w:rsid w:val="00816344"/>
    <w:rsid w:val="008166BA"/>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1F3B"/>
    <w:rsid w:val="008322E0"/>
    <w:rsid w:val="00832730"/>
    <w:rsid w:val="00832AAF"/>
    <w:rsid w:val="00832F04"/>
    <w:rsid w:val="00833396"/>
    <w:rsid w:val="00833845"/>
    <w:rsid w:val="0083399B"/>
    <w:rsid w:val="00834621"/>
    <w:rsid w:val="00835093"/>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1EFA"/>
    <w:rsid w:val="008520A3"/>
    <w:rsid w:val="008527CA"/>
    <w:rsid w:val="0085318B"/>
    <w:rsid w:val="00854140"/>
    <w:rsid w:val="008550C7"/>
    <w:rsid w:val="00855450"/>
    <w:rsid w:val="00855D3F"/>
    <w:rsid w:val="00855EF8"/>
    <w:rsid w:val="008560E9"/>
    <w:rsid w:val="008565D5"/>
    <w:rsid w:val="00857393"/>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3F9C"/>
    <w:rsid w:val="00874592"/>
    <w:rsid w:val="00875E4F"/>
    <w:rsid w:val="00876289"/>
    <w:rsid w:val="00876347"/>
    <w:rsid w:val="00876FFF"/>
    <w:rsid w:val="0087757D"/>
    <w:rsid w:val="00877D9D"/>
    <w:rsid w:val="00880E5B"/>
    <w:rsid w:val="00882399"/>
    <w:rsid w:val="008829D0"/>
    <w:rsid w:val="008839A2"/>
    <w:rsid w:val="00884068"/>
    <w:rsid w:val="00884A1F"/>
    <w:rsid w:val="00884E6E"/>
    <w:rsid w:val="00885977"/>
    <w:rsid w:val="00886177"/>
    <w:rsid w:val="00886C47"/>
    <w:rsid w:val="00890508"/>
    <w:rsid w:val="008908B0"/>
    <w:rsid w:val="00890985"/>
    <w:rsid w:val="00890C11"/>
    <w:rsid w:val="00890C7B"/>
    <w:rsid w:val="00892338"/>
    <w:rsid w:val="00894467"/>
    <w:rsid w:val="0089589E"/>
    <w:rsid w:val="00896456"/>
    <w:rsid w:val="00896B97"/>
    <w:rsid w:val="0089724D"/>
    <w:rsid w:val="008A046B"/>
    <w:rsid w:val="008A0CCC"/>
    <w:rsid w:val="008A2E75"/>
    <w:rsid w:val="008A30B6"/>
    <w:rsid w:val="008A39F7"/>
    <w:rsid w:val="008A4494"/>
    <w:rsid w:val="008A4604"/>
    <w:rsid w:val="008A4B01"/>
    <w:rsid w:val="008A52E3"/>
    <w:rsid w:val="008A765F"/>
    <w:rsid w:val="008A76B3"/>
    <w:rsid w:val="008A78D5"/>
    <w:rsid w:val="008A7F91"/>
    <w:rsid w:val="008B1245"/>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DC8"/>
    <w:rsid w:val="008C3F20"/>
    <w:rsid w:val="008C48BF"/>
    <w:rsid w:val="008C5ED6"/>
    <w:rsid w:val="008C6C79"/>
    <w:rsid w:val="008C7D06"/>
    <w:rsid w:val="008C7E1E"/>
    <w:rsid w:val="008C7E35"/>
    <w:rsid w:val="008D02F2"/>
    <w:rsid w:val="008D08A0"/>
    <w:rsid w:val="008D0E36"/>
    <w:rsid w:val="008D21C2"/>
    <w:rsid w:val="008D2704"/>
    <w:rsid w:val="008D2B31"/>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18BD"/>
    <w:rsid w:val="008F2063"/>
    <w:rsid w:val="008F223A"/>
    <w:rsid w:val="008F2927"/>
    <w:rsid w:val="008F3488"/>
    <w:rsid w:val="008F3A83"/>
    <w:rsid w:val="008F40F4"/>
    <w:rsid w:val="008F4566"/>
    <w:rsid w:val="008F6355"/>
    <w:rsid w:val="008F683E"/>
    <w:rsid w:val="008F70F8"/>
    <w:rsid w:val="009005B9"/>
    <w:rsid w:val="00900FA0"/>
    <w:rsid w:val="00901022"/>
    <w:rsid w:val="009014C0"/>
    <w:rsid w:val="00901952"/>
    <w:rsid w:val="0090272E"/>
    <w:rsid w:val="009028D4"/>
    <w:rsid w:val="00902BD9"/>
    <w:rsid w:val="00902ECA"/>
    <w:rsid w:val="0090377A"/>
    <w:rsid w:val="00903B5E"/>
    <w:rsid w:val="009044E6"/>
    <w:rsid w:val="009046B7"/>
    <w:rsid w:val="009055B3"/>
    <w:rsid w:val="0090740B"/>
    <w:rsid w:val="0090769D"/>
    <w:rsid w:val="009078DC"/>
    <w:rsid w:val="00907C2D"/>
    <w:rsid w:val="00907D37"/>
    <w:rsid w:val="00911542"/>
    <w:rsid w:val="00911B53"/>
    <w:rsid w:val="009122C1"/>
    <w:rsid w:val="00912FBB"/>
    <w:rsid w:val="00913368"/>
    <w:rsid w:val="00914CCD"/>
    <w:rsid w:val="00916A15"/>
    <w:rsid w:val="00916F27"/>
    <w:rsid w:val="00920DF9"/>
    <w:rsid w:val="00920F11"/>
    <w:rsid w:val="00921077"/>
    <w:rsid w:val="009226FC"/>
    <w:rsid w:val="009230F3"/>
    <w:rsid w:val="00924E64"/>
    <w:rsid w:val="00925352"/>
    <w:rsid w:val="009253CE"/>
    <w:rsid w:val="00925770"/>
    <w:rsid w:val="00925A08"/>
    <w:rsid w:val="00925B93"/>
    <w:rsid w:val="00925E08"/>
    <w:rsid w:val="00925E6B"/>
    <w:rsid w:val="00925E7D"/>
    <w:rsid w:val="00926A27"/>
    <w:rsid w:val="00926B83"/>
    <w:rsid w:val="00926ECB"/>
    <w:rsid w:val="009276A3"/>
    <w:rsid w:val="00927E6D"/>
    <w:rsid w:val="0093008E"/>
    <w:rsid w:val="00930A93"/>
    <w:rsid w:val="00930ECB"/>
    <w:rsid w:val="00930F69"/>
    <w:rsid w:val="00931BAA"/>
    <w:rsid w:val="00931F98"/>
    <w:rsid w:val="009321F4"/>
    <w:rsid w:val="00932F3A"/>
    <w:rsid w:val="00933788"/>
    <w:rsid w:val="00933C5C"/>
    <w:rsid w:val="00933E7D"/>
    <w:rsid w:val="00933E94"/>
    <w:rsid w:val="00934894"/>
    <w:rsid w:val="00934CC3"/>
    <w:rsid w:val="009353D5"/>
    <w:rsid w:val="009353E4"/>
    <w:rsid w:val="00935A6A"/>
    <w:rsid w:val="00935F7B"/>
    <w:rsid w:val="009362E7"/>
    <w:rsid w:val="00936AB8"/>
    <w:rsid w:val="0094234E"/>
    <w:rsid w:val="00943472"/>
    <w:rsid w:val="00943F85"/>
    <w:rsid w:val="00944058"/>
    <w:rsid w:val="0094479C"/>
    <w:rsid w:val="0094482A"/>
    <w:rsid w:val="00945976"/>
    <w:rsid w:val="00945D24"/>
    <w:rsid w:val="0094619D"/>
    <w:rsid w:val="00946B9C"/>
    <w:rsid w:val="009500ED"/>
    <w:rsid w:val="009501CE"/>
    <w:rsid w:val="009501F8"/>
    <w:rsid w:val="0095070D"/>
    <w:rsid w:val="00952CF8"/>
    <w:rsid w:val="00953375"/>
    <w:rsid w:val="00953637"/>
    <w:rsid w:val="00953AB6"/>
    <w:rsid w:val="009546C9"/>
    <w:rsid w:val="0095490B"/>
    <w:rsid w:val="00955969"/>
    <w:rsid w:val="00956E06"/>
    <w:rsid w:val="00957393"/>
    <w:rsid w:val="00962600"/>
    <w:rsid w:val="00962E61"/>
    <w:rsid w:val="00963920"/>
    <w:rsid w:val="00963991"/>
    <w:rsid w:val="009639A2"/>
    <w:rsid w:val="009639F2"/>
    <w:rsid w:val="00963F3D"/>
    <w:rsid w:val="0096454E"/>
    <w:rsid w:val="0096537F"/>
    <w:rsid w:val="00966618"/>
    <w:rsid w:val="009668ED"/>
    <w:rsid w:val="00966AA8"/>
    <w:rsid w:val="00967A01"/>
    <w:rsid w:val="00970AF5"/>
    <w:rsid w:val="0097178A"/>
    <w:rsid w:val="00971EF8"/>
    <w:rsid w:val="009720AC"/>
    <w:rsid w:val="00972143"/>
    <w:rsid w:val="0097287B"/>
    <w:rsid w:val="0097313A"/>
    <w:rsid w:val="00973DC9"/>
    <w:rsid w:val="00974094"/>
    <w:rsid w:val="00974D1E"/>
    <w:rsid w:val="009757A2"/>
    <w:rsid w:val="0097661B"/>
    <w:rsid w:val="0097670D"/>
    <w:rsid w:val="0097689B"/>
    <w:rsid w:val="00977ADB"/>
    <w:rsid w:val="00977B5B"/>
    <w:rsid w:val="00980F54"/>
    <w:rsid w:val="0098162B"/>
    <w:rsid w:val="0098225C"/>
    <w:rsid w:val="0098274A"/>
    <w:rsid w:val="00982DBC"/>
    <w:rsid w:val="00982E66"/>
    <w:rsid w:val="00983410"/>
    <w:rsid w:val="009848F8"/>
    <w:rsid w:val="009855A1"/>
    <w:rsid w:val="0098677B"/>
    <w:rsid w:val="00986967"/>
    <w:rsid w:val="00986FF2"/>
    <w:rsid w:val="009877CB"/>
    <w:rsid w:val="00987C51"/>
    <w:rsid w:val="00990CBE"/>
    <w:rsid w:val="0099112B"/>
    <w:rsid w:val="009916FC"/>
    <w:rsid w:val="00991D20"/>
    <w:rsid w:val="00992420"/>
    <w:rsid w:val="00992959"/>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4570"/>
    <w:rsid w:val="009A55EF"/>
    <w:rsid w:val="009A5D1D"/>
    <w:rsid w:val="009A5FF6"/>
    <w:rsid w:val="009A6115"/>
    <w:rsid w:val="009A6DC6"/>
    <w:rsid w:val="009A7321"/>
    <w:rsid w:val="009B01C5"/>
    <w:rsid w:val="009B08B7"/>
    <w:rsid w:val="009B0E19"/>
    <w:rsid w:val="009B1059"/>
    <w:rsid w:val="009B1308"/>
    <w:rsid w:val="009B1980"/>
    <w:rsid w:val="009B1F24"/>
    <w:rsid w:val="009B22B1"/>
    <w:rsid w:val="009B2D5A"/>
    <w:rsid w:val="009B3CE8"/>
    <w:rsid w:val="009B50CA"/>
    <w:rsid w:val="009B5B8A"/>
    <w:rsid w:val="009B612A"/>
    <w:rsid w:val="009B6499"/>
    <w:rsid w:val="009B663F"/>
    <w:rsid w:val="009B6A49"/>
    <w:rsid w:val="009B70BC"/>
    <w:rsid w:val="009B7A73"/>
    <w:rsid w:val="009B7CA4"/>
    <w:rsid w:val="009C08D2"/>
    <w:rsid w:val="009C0954"/>
    <w:rsid w:val="009C1139"/>
    <w:rsid w:val="009C17B6"/>
    <w:rsid w:val="009C3F20"/>
    <w:rsid w:val="009C4202"/>
    <w:rsid w:val="009C476E"/>
    <w:rsid w:val="009C4A35"/>
    <w:rsid w:val="009C54CE"/>
    <w:rsid w:val="009C5706"/>
    <w:rsid w:val="009C78B9"/>
    <w:rsid w:val="009C7BCD"/>
    <w:rsid w:val="009D0706"/>
    <w:rsid w:val="009D0C8D"/>
    <w:rsid w:val="009D1D41"/>
    <w:rsid w:val="009D22B6"/>
    <w:rsid w:val="009D252A"/>
    <w:rsid w:val="009D30EA"/>
    <w:rsid w:val="009D369C"/>
    <w:rsid w:val="009D4874"/>
    <w:rsid w:val="009D4A3C"/>
    <w:rsid w:val="009D51B8"/>
    <w:rsid w:val="009D5392"/>
    <w:rsid w:val="009D5403"/>
    <w:rsid w:val="009D5DB3"/>
    <w:rsid w:val="009D6DC5"/>
    <w:rsid w:val="009D6F29"/>
    <w:rsid w:val="009E0F1D"/>
    <w:rsid w:val="009E1326"/>
    <w:rsid w:val="009E1DB6"/>
    <w:rsid w:val="009E20CE"/>
    <w:rsid w:val="009E22B4"/>
    <w:rsid w:val="009E360C"/>
    <w:rsid w:val="009E4EEA"/>
    <w:rsid w:val="009E513A"/>
    <w:rsid w:val="009E5BDD"/>
    <w:rsid w:val="009E6E1E"/>
    <w:rsid w:val="009E759C"/>
    <w:rsid w:val="009E75BA"/>
    <w:rsid w:val="009E78AD"/>
    <w:rsid w:val="009E7CF0"/>
    <w:rsid w:val="009F0AB6"/>
    <w:rsid w:val="009F0D86"/>
    <w:rsid w:val="009F0F8B"/>
    <w:rsid w:val="009F117B"/>
    <w:rsid w:val="009F1CC0"/>
    <w:rsid w:val="009F2C00"/>
    <w:rsid w:val="009F48CE"/>
    <w:rsid w:val="009F544D"/>
    <w:rsid w:val="009F5862"/>
    <w:rsid w:val="009F589F"/>
    <w:rsid w:val="009F5A48"/>
    <w:rsid w:val="009F5B84"/>
    <w:rsid w:val="009F5B99"/>
    <w:rsid w:val="009F60EB"/>
    <w:rsid w:val="009F6712"/>
    <w:rsid w:val="009F6858"/>
    <w:rsid w:val="009F695C"/>
    <w:rsid w:val="009F6DDA"/>
    <w:rsid w:val="00A00BD1"/>
    <w:rsid w:val="00A01AB3"/>
    <w:rsid w:val="00A02C1E"/>
    <w:rsid w:val="00A03AEC"/>
    <w:rsid w:val="00A04E30"/>
    <w:rsid w:val="00A06D54"/>
    <w:rsid w:val="00A06E9A"/>
    <w:rsid w:val="00A11A4B"/>
    <w:rsid w:val="00A11DA2"/>
    <w:rsid w:val="00A12048"/>
    <w:rsid w:val="00A12E07"/>
    <w:rsid w:val="00A12F94"/>
    <w:rsid w:val="00A1313B"/>
    <w:rsid w:val="00A13B4E"/>
    <w:rsid w:val="00A15151"/>
    <w:rsid w:val="00A15553"/>
    <w:rsid w:val="00A17367"/>
    <w:rsid w:val="00A173B2"/>
    <w:rsid w:val="00A1778D"/>
    <w:rsid w:val="00A17CD0"/>
    <w:rsid w:val="00A2096D"/>
    <w:rsid w:val="00A2100A"/>
    <w:rsid w:val="00A2111C"/>
    <w:rsid w:val="00A213F8"/>
    <w:rsid w:val="00A222A0"/>
    <w:rsid w:val="00A25836"/>
    <w:rsid w:val="00A2679D"/>
    <w:rsid w:val="00A27C71"/>
    <w:rsid w:val="00A30FE6"/>
    <w:rsid w:val="00A3152C"/>
    <w:rsid w:val="00A32B2E"/>
    <w:rsid w:val="00A32C84"/>
    <w:rsid w:val="00A32FCE"/>
    <w:rsid w:val="00A33867"/>
    <w:rsid w:val="00A33A03"/>
    <w:rsid w:val="00A33BD3"/>
    <w:rsid w:val="00A34C70"/>
    <w:rsid w:val="00A350C2"/>
    <w:rsid w:val="00A35B97"/>
    <w:rsid w:val="00A3602F"/>
    <w:rsid w:val="00A36D79"/>
    <w:rsid w:val="00A36F83"/>
    <w:rsid w:val="00A37D0C"/>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06F9"/>
    <w:rsid w:val="00A50BDD"/>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0E9"/>
    <w:rsid w:val="00A625ED"/>
    <w:rsid w:val="00A64A03"/>
    <w:rsid w:val="00A65234"/>
    <w:rsid w:val="00A65B85"/>
    <w:rsid w:val="00A65DC1"/>
    <w:rsid w:val="00A65E08"/>
    <w:rsid w:val="00A65FFC"/>
    <w:rsid w:val="00A662F8"/>
    <w:rsid w:val="00A67364"/>
    <w:rsid w:val="00A70172"/>
    <w:rsid w:val="00A70403"/>
    <w:rsid w:val="00A72013"/>
    <w:rsid w:val="00A720F1"/>
    <w:rsid w:val="00A72A7B"/>
    <w:rsid w:val="00A72E72"/>
    <w:rsid w:val="00A77A9E"/>
    <w:rsid w:val="00A77C3B"/>
    <w:rsid w:val="00A77CF5"/>
    <w:rsid w:val="00A80520"/>
    <w:rsid w:val="00A824BD"/>
    <w:rsid w:val="00A8318F"/>
    <w:rsid w:val="00A83F49"/>
    <w:rsid w:val="00A8407D"/>
    <w:rsid w:val="00A844CE"/>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2DB7"/>
    <w:rsid w:val="00A92F96"/>
    <w:rsid w:val="00A9337F"/>
    <w:rsid w:val="00A9401D"/>
    <w:rsid w:val="00A943C5"/>
    <w:rsid w:val="00A944CB"/>
    <w:rsid w:val="00A948FF"/>
    <w:rsid w:val="00A94AA6"/>
    <w:rsid w:val="00A95F94"/>
    <w:rsid w:val="00A96C24"/>
    <w:rsid w:val="00A96D7D"/>
    <w:rsid w:val="00A97290"/>
    <w:rsid w:val="00AA0034"/>
    <w:rsid w:val="00AA08CC"/>
    <w:rsid w:val="00AA2443"/>
    <w:rsid w:val="00AA2963"/>
    <w:rsid w:val="00AA2B0B"/>
    <w:rsid w:val="00AA3497"/>
    <w:rsid w:val="00AA5769"/>
    <w:rsid w:val="00AA5824"/>
    <w:rsid w:val="00AA6498"/>
    <w:rsid w:val="00AA7087"/>
    <w:rsid w:val="00AA7D44"/>
    <w:rsid w:val="00AB03DC"/>
    <w:rsid w:val="00AB08A7"/>
    <w:rsid w:val="00AB131C"/>
    <w:rsid w:val="00AB1C69"/>
    <w:rsid w:val="00AB1FB1"/>
    <w:rsid w:val="00AB3FA1"/>
    <w:rsid w:val="00AB437E"/>
    <w:rsid w:val="00AB5242"/>
    <w:rsid w:val="00AB5D69"/>
    <w:rsid w:val="00AB68DA"/>
    <w:rsid w:val="00AB69DD"/>
    <w:rsid w:val="00AC05D4"/>
    <w:rsid w:val="00AC0863"/>
    <w:rsid w:val="00AC21A7"/>
    <w:rsid w:val="00AC2680"/>
    <w:rsid w:val="00AC4D2E"/>
    <w:rsid w:val="00AC4DF8"/>
    <w:rsid w:val="00AC51E7"/>
    <w:rsid w:val="00AC52EA"/>
    <w:rsid w:val="00AC5B0D"/>
    <w:rsid w:val="00AC5CCF"/>
    <w:rsid w:val="00AC6AF5"/>
    <w:rsid w:val="00AC71F4"/>
    <w:rsid w:val="00AC7260"/>
    <w:rsid w:val="00AC7AD1"/>
    <w:rsid w:val="00AC7EF1"/>
    <w:rsid w:val="00AD0B3E"/>
    <w:rsid w:val="00AD0DEE"/>
    <w:rsid w:val="00AD1DE6"/>
    <w:rsid w:val="00AD2886"/>
    <w:rsid w:val="00AD2AAB"/>
    <w:rsid w:val="00AD325F"/>
    <w:rsid w:val="00AD3726"/>
    <w:rsid w:val="00AD47CD"/>
    <w:rsid w:val="00AD6AB2"/>
    <w:rsid w:val="00AD6F88"/>
    <w:rsid w:val="00AD7671"/>
    <w:rsid w:val="00AE1F4C"/>
    <w:rsid w:val="00AE21AC"/>
    <w:rsid w:val="00AE271F"/>
    <w:rsid w:val="00AE2753"/>
    <w:rsid w:val="00AE30B6"/>
    <w:rsid w:val="00AE412F"/>
    <w:rsid w:val="00AE749E"/>
    <w:rsid w:val="00AF33C1"/>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A8D"/>
    <w:rsid w:val="00B10C20"/>
    <w:rsid w:val="00B10DD8"/>
    <w:rsid w:val="00B1255F"/>
    <w:rsid w:val="00B130FB"/>
    <w:rsid w:val="00B1414F"/>
    <w:rsid w:val="00B144C2"/>
    <w:rsid w:val="00B14D9B"/>
    <w:rsid w:val="00B175F4"/>
    <w:rsid w:val="00B2000D"/>
    <w:rsid w:val="00B21100"/>
    <w:rsid w:val="00B2195F"/>
    <w:rsid w:val="00B22278"/>
    <w:rsid w:val="00B2258F"/>
    <w:rsid w:val="00B22643"/>
    <w:rsid w:val="00B237D6"/>
    <w:rsid w:val="00B23A51"/>
    <w:rsid w:val="00B2423B"/>
    <w:rsid w:val="00B243E9"/>
    <w:rsid w:val="00B245A8"/>
    <w:rsid w:val="00B245EB"/>
    <w:rsid w:val="00B2473C"/>
    <w:rsid w:val="00B248F5"/>
    <w:rsid w:val="00B24D98"/>
    <w:rsid w:val="00B24FD0"/>
    <w:rsid w:val="00B262AA"/>
    <w:rsid w:val="00B26F13"/>
    <w:rsid w:val="00B2788E"/>
    <w:rsid w:val="00B27D28"/>
    <w:rsid w:val="00B3042A"/>
    <w:rsid w:val="00B314E0"/>
    <w:rsid w:val="00B31F07"/>
    <w:rsid w:val="00B328C8"/>
    <w:rsid w:val="00B32E6D"/>
    <w:rsid w:val="00B32F47"/>
    <w:rsid w:val="00B33428"/>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9A3"/>
    <w:rsid w:val="00B45A40"/>
    <w:rsid w:val="00B45B56"/>
    <w:rsid w:val="00B4601E"/>
    <w:rsid w:val="00B46802"/>
    <w:rsid w:val="00B47769"/>
    <w:rsid w:val="00B505D5"/>
    <w:rsid w:val="00B51099"/>
    <w:rsid w:val="00B5195F"/>
    <w:rsid w:val="00B52039"/>
    <w:rsid w:val="00B5238D"/>
    <w:rsid w:val="00B5255C"/>
    <w:rsid w:val="00B52F29"/>
    <w:rsid w:val="00B53EB8"/>
    <w:rsid w:val="00B5477B"/>
    <w:rsid w:val="00B5527F"/>
    <w:rsid w:val="00B5550F"/>
    <w:rsid w:val="00B55BD9"/>
    <w:rsid w:val="00B56324"/>
    <w:rsid w:val="00B5667E"/>
    <w:rsid w:val="00B5747E"/>
    <w:rsid w:val="00B57758"/>
    <w:rsid w:val="00B57D70"/>
    <w:rsid w:val="00B60BCC"/>
    <w:rsid w:val="00B6198E"/>
    <w:rsid w:val="00B61F95"/>
    <w:rsid w:val="00B6260C"/>
    <w:rsid w:val="00B6301B"/>
    <w:rsid w:val="00B6305E"/>
    <w:rsid w:val="00B633D8"/>
    <w:rsid w:val="00B6363C"/>
    <w:rsid w:val="00B63DCA"/>
    <w:rsid w:val="00B63F4F"/>
    <w:rsid w:val="00B650C8"/>
    <w:rsid w:val="00B6510B"/>
    <w:rsid w:val="00B67E4A"/>
    <w:rsid w:val="00B703C8"/>
    <w:rsid w:val="00B71823"/>
    <w:rsid w:val="00B72770"/>
    <w:rsid w:val="00B72D31"/>
    <w:rsid w:val="00B72EDE"/>
    <w:rsid w:val="00B73258"/>
    <w:rsid w:val="00B7334A"/>
    <w:rsid w:val="00B7344D"/>
    <w:rsid w:val="00B734CF"/>
    <w:rsid w:val="00B73E5F"/>
    <w:rsid w:val="00B73FA4"/>
    <w:rsid w:val="00B7419A"/>
    <w:rsid w:val="00B7440D"/>
    <w:rsid w:val="00B7465D"/>
    <w:rsid w:val="00B75007"/>
    <w:rsid w:val="00B75331"/>
    <w:rsid w:val="00B75719"/>
    <w:rsid w:val="00B7583E"/>
    <w:rsid w:val="00B75A13"/>
    <w:rsid w:val="00B75D96"/>
    <w:rsid w:val="00B763F4"/>
    <w:rsid w:val="00B7750C"/>
    <w:rsid w:val="00B775B4"/>
    <w:rsid w:val="00B77846"/>
    <w:rsid w:val="00B77940"/>
    <w:rsid w:val="00B8027A"/>
    <w:rsid w:val="00B809CC"/>
    <w:rsid w:val="00B8140B"/>
    <w:rsid w:val="00B81A66"/>
    <w:rsid w:val="00B81ACD"/>
    <w:rsid w:val="00B82679"/>
    <w:rsid w:val="00B84810"/>
    <w:rsid w:val="00B84DB0"/>
    <w:rsid w:val="00B85C07"/>
    <w:rsid w:val="00B85D67"/>
    <w:rsid w:val="00B862D8"/>
    <w:rsid w:val="00B87369"/>
    <w:rsid w:val="00B879C2"/>
    <w:rsid w:val="00B901E1"/>
    <w:rsid w:val="00B90E52"/>
    <w:rsid w:val="00B90EC4"/>
    <w:rsid w:val="00B914CA"/>
    <w:rsid w:val="00B920ED"/>
    <w:rsid w:val="00B92395"/>
    <w:rsid w:val="00B923D3"/>
    <w:rsid w:val="00B927FB"/>
    <w:rsid w:val="00B93D60"/>
    <w:rsid w:val="00B9414B"/>
    <w:rsid w:val="00B95F84"/>
    <w:rsid w:val="00B96024"/>
    <w:rsid w:val="00B97548"/>
    <w:rsid w:val="00B97903"/>
    <w:rsid w:val="00BA0632"/>
    <w:rsid w:val="00BA09BF"/>
    <w:rsid w:val="00BA0A6C"/>
    <w:rsid w:val="00BA0D42"/>
    <w:rsid w:val="00BA1AB9"/>
    <w:rsid w:val="00BA1EE0"/>
    <w:rsid w:val="00BA2F66"/>
    <w:rsid w:val="00BA3A68"/>
    <w:rsid w:val="00BA3B4D"/>
    <w:rsid w:val="00BA4369"/>
    <w:rsid w:val="00BA4759"/>
    <w:rsid w:val="00BA6D9D"/>
    <w:rsid w:val="00BA6E17"/>
    <w:rsid w:val="00BB050C"/>
    <w:rsid w:val="00BB26E1"/>
    <w:rsid w:val="00BB2EC1"/>
    <w:rsid w:val="00BB2FF1"/>
    <w:rsid w:val="00BB377A"/>
    <w:rsid w:val="00BB50FC"/>
    <w:rsid w:val="00BB5715"/>
    <w:rsid w:val="00BB5937"/>
    <w:rsid w:val="00BB61D2"/>
    <w:rsid w:val="00BB78AE"/>
    <w:rsid w:val="00BC02E2"/>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045"/>
    <w:rsid w:val="00BE02A8"/>
    <w:rsid w:val="00BE0B19"/>
    <w:rsid w:val="00BE1378"/>
    <w:rsid w:val="00BE260B"/>
    <w:rsid w:val="00BE311D"/>
    <w:rsid w:val="00BE4D72"/>
    <w:rsid w:val="00BE5736"/>
    <w:rsid w:val="00BE584B"/>
    <w:rsid w:val="00BE610B"/>
    <w:rsid w:val="00BE6379"/>
    <w:rsid w:val="00BE641A"/>
    <w:rsid w:val="00BE71F8"/>
    <w:rsid w:val="00BE7691"/>
    <w:rsid w:val="00BF1598"/>
    <w:rsid w:val="00BF1A25"/>
    <w:rsid w:val="00BF2185"/>
    <w:rsid w:val="00BF3BB9"/>
    <w:rsid w:val="00BF4443"/>
    <w:rsid w:val="00BF4D11"/>
    <w:rsid w:val="00BF4D5A"/>
    <w:rsid w:val="00BF5408"/>
    <w:rsid w:val="00BF622C"/>
    <w:rsid w:val="00BF6651"/>
    <w:rsid w:val="00BF6D1B"/>
    <w:rsid w:val="00BF7100"/>
    <w:rsid w:val="00BF71E4"/>
    <w:rsid w:val="00BF7779"/>
    <w:rsid w:val="00C00632"/>
    <w:rsid w:val="00C006DF"/>
    <w:rsid w:val="00C0093B"/>
    <w:rsid w:val="00C01E87"/>
    <w:rsid w:val="00C01F65"/>
    <w:rsid w:val="00C0213C"/>
    <w:rsid w:val="00C02655"/>
    <w:rsid w:val="00C03A11"/>
    <w:rsid w:val="00C03CB2"/>
    <w:rsid w:val="00C046C4"/>
    <w:rsid w:val="00C04829"/>
    <w:rsid w:val="00C048B5"/>
    <w:rsid w:val="00C04EF4"/>
    <w:rsid w:val="00C050D3"/>
    <w:rsid w:val="00C05209"/>
    <w:rsid w:val="00C05699"/>
    <w:rsid w:val="00C06E21"/>
    <w:rsid w:val="00C06ECB"/>
    <w:rsid w:val="00C0725F"/>
    <w:rsid w:val="00C07FE9"/>
    <w:rsid w:val="00C10829"/>
    <w:rsid w:val="00C1109F"/>
    <w:rsid w:val="00C116E2"/>
    <w:rsid w:val="00C11C2F"/>
    <w:rsid w:val="00C12473"/>
    <w:rsid w:val="00C12862"/>
    <w:rsid w:val="00C13997"/>
    <w:rsid w:val="00C14157"/>
    <w:rsid w:val="00C14E48"/>
    <w:rsid w:val="00C15630"/>
    <w:rsid w:val="00C15632"/>
    <w:rsid w:val="00C167F4"/>
    <w:rsid w:val="00C1786A"/>
    <w:rsid w:val="00C17C84"/>
    <w:rsid w:val="00C17DCA"/>
    <w:rsid w:val="00C204CB"/>
    <w:rsid w:val="00C2115A"/>
    <w:rsid w:val="00C21C6D"/>
    <w:rsid w:val="00C22130"/>
    <w:rsid w:val="00C223E6"/>
    <w:rsid w:val="00C22DF0"/>
    <w:rsid w:val="00C2371A"/>
    <w:rsid w:val="00C25681"/>
    <w:rsid w:val="00C25A08"/>
    <w:rsid w:val="00C269FC"/>
    <w:rsid w:val="00C26D70"/>
    <w:rsid w:val="00C27219"/>
    <w:rsid w:val="00C30B4F"/>
    <w:rsid w:val="00C32191"/>
    <w:rsid w:val="00C32981"/>
    <w:rsid w:val="00C3354A"/>
    <w:rsid w:val="00C3363E"/>
    <w:rsid w:val="00C3449F"/>
    <w:rsid w:val="00C344AE"/>
    <w:rsid w:val="00C355C8"/>
    <w:rsid w:val="00C364FD"/>
    <w:rsid w:val="00C3671C"/>
    <w:rsid w:val="00C37141"/>
    <w:rsid w:val="00C372CE"/>
    <w:rsid w:val="00C37BB4"/>
    <w:rsid w:val="00C41291"/>
    <w:rsid w:val="00C412AB"/>
    <w:rsid w:val="00C425CE"/>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29C"/>
    <w:rsid w:val="00C465BC"/>
    <w:rsid w:val="00C465DE"/>
    <w:rsid w:val="00C467B9"/>
    <w:rsid w:val="00C4751D"/>
    <w:rsid w:val="00C4773B"/>
    <w:rsid w:val="00C47BFC"/>
    <w:rsid w:val="00C47F49"/>
    <w:rsid w:val="00C502F5"/>
    <w:rsid w:val="00C52D1B"/>
    <w:rsid w:val="00C53237"/>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4FD5"/>
    <w:rsid w:val="00C65576"/>
    <w:rsid w:val="00C6589B"/>
    <w:rsid w:val="00C6671F"/>
    <w:rsid w:val="00C66BC6"/>
    <w:rsid w:val="00C70353"/>
    <w:rsid w:val="00C729B5"/>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87B88"/>
    <w:rsid w:val="00C9019F"/>
    <w:rsid w:val="00C9038D"/>
    <w:rsid w:val="00C90564"/>
    <w:rsid w:val="00C90ACF"/>
    <w:rsid w:val="00C92436"/>
    <w:rsid w:val="00C9300D"/>
    <w:rsid w:val="00C93803"/>
    <w:rsid w:val="00C93BED"/>
    <w:rsid w:val="00C9408E"/>
    <w:rsid w:val="00C94C5B"/>
    <w:rsid w:val="00C97E23"/>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8B3"/>
    <w:rsid w:val="00CB2DAB"/>
    <w:rsid w:val="00CB333F"/>
    <w:rsid w:val="00CB42F4"/>
    <w:rsid w:val="00CB4E39"/>
    <w:rsid w:val="00CB516D"/>
    <w:rsid w:val="00CB542E"/>
    <w:rsid w:val="00CB5617"/>
    <w:rsid w:val="00CB67CE"/>
    <w:rsid w:val="00CB6C8A"/>
    <w:rsid w:val="00CB70F1"/>
    <w:rsid w:val="00CB7B72"/>
    <w:rsid w:val="00CC01E8"/>
    <w:rsid w:val="00CC0659"/>
    <w:rsid w:val="00CC0FCF"/>
    <w:rsid w:val="00CC229D"/>
    <w:rsid w:val="00CC3053"/>
    <w:rsid w:val="00CC389B"/>
    <w:rsid w:val="00CC465E"/>
    <w:rsid w:val="00CC46E4"/>
    <w:rsid w:val="00CC4881"/>
    <w:rsid w:val="00CC4A01"/>
    <w:rsid w:val="00CC4BFD"/>
    <w:rsid w:val="00CC57C1"/>
    <w:rsid w:val="00CC59ED"/>
    <w:rsid w:val="00CC6827"/>
    <w:rsid w:val="00CC6B01"/>
    <w:rsid w:val="00CC7775"/>
    <w:rsid w:val="00CD0BD1"/>
    <w:rsid w:val="00CD13A1"/>
    <w:rsid w:val="00CD14A7"/>
    <w:rsid w:val="00CD1B4D"/>
    <w:rsid w:val="00CD1CEC"/>
    <w:rsid w:val="00CD2132"/>
    <w:rsid w:val="00CD2877"/>
    <w:rsid w:val="00CD31DF"/>
    <w:rsid w:val="00CD342F"/>
    <w:rsid w:val="00CD4697"/>
    <w:rsid w:val="00CD561C"/>
    <w:rsid w:val="00CD5723"/>
    <w:rsid w:val="00CD71B0"/>
    <w:rsid w:val="00CD71F4"/>
    <w:rsid w:val="00CD7BD3"/>
    <w:rsid w:val="00CE001E"/>
    <w:rsid w:val="00CE12C1"/>
    <w:rsid w:val="00CE160D"/>
    <w:rsid w:val="00CE1DF0"/>
    <w:rsid w:val="00CE2CFC"/>
    <w:rsid w:val="00CE2E6F"/>
    <w:rsid w:val="00CE326A"/>
    <w:rsid w:val="00CE373D"/>
    <w:rsid w:val="00CE52F6"/>
    <w:rsid w:val="00CE7065"/>
    <w:rsid w:val="00CE7460"/>
    <w:rsid w:val="00CE7DE9"/>
    <w:rsid w:val="00CF1024"/>
    <w:rsid w:val="00CF1066"/>
    <w:rsid w:val="00CF1625"/>
    <w:rsid w:val="00CF1947"/>
    <w:rsid w:val="00CF1EE1"/>
    <w:rsid w:val="00CF2041"/>
    <w:rsid w:val="00CF462D"/>
    <w:rsid w:val="00CF5B82"/>
    <w:rsid w:val="00CF5BB1"/>
    <w:rsid w:val="00CF5C49"/>
    <w:rsid w:val="00CF5F99"/>
    <w:rsid w:val="00CF6526"/>
    <w:rsid w:val="00CF65ED"/>
    <w:rsid w:val="00CF7C9D"/>
    <w:rsid w:val="00CF7EDB"/>
    <w:rsid w:val="00D005AC"/>
    <w:rsid w:val="00D0078E"/>
    <w:rsid w:val="00D007E5"/>
    <w:rsid w:val="00D00C50"/>
    <w:rsid w:val="00D01305"/>
    <w:rsid w:val="00D01C59"/>
    <w:rsid w:val="00D02018"/>
    <w:rsid w:val="00D0222D"/>
    <w:rsid w:val="00D03582"/>
    <w:rsid w:val="00D03C64"/>
    <w:rsid w:val="00D04921"/>
    <w:rsid w:val="00D055A2"/>
    <w:rsid w:val="00D056F1"/>
    <w:rsid w:val="00D064BF"/>
    <w:rsid w:val="00D0742A"/>
    <w:rsid w:val="00D0790D"/>
    <w:rsid w:val="00D07A27"/>
    <w:rsid w:val="00D07C89"/>
    <w:rsid w:val="00D07D64"/>
    <w:rsid w:val="00D1038F"/>
    <w:rsid w:val="00D111C0"/>
    <w:rsid w:val="00D12740"/>
    <w:rsid w:val="00D1277C"/>
    <w:rsid w:val="00D1297D"/>
    <w:rsid w:val="00D12C7B"/>
    <w:rsid w:val="00D136EA"/>
    <w:rsid w:val="00D14181"/>
    <w:rsid w:val="00D14E8F"/>
    <w:rsid w:val="00D153A9"/>
    <w:rsid w:val="00D157D8"/>
    <w:rsid w:val="00D15A35"/>
    <w:rsid w:val="00D167EA"/>
    <w:rsid w:val="00D170F5"/>
    <w:rsid w:val="00D21505"/>
    <w:rsid w:val="00D215AB"/>
    <w:rsid w:val="00D218D6"/>
    <w:rsid w:val="00D21A55"/>
    <w:rsid w:val="00D21EFD"/>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17AD"/>
    <w:rsid w:val="00D3189E"/>
    <w:rsid w:val="00D31D3D"/>
    <w:rsid w:val="00D32D72"/>
    <w:rsid w:val="00D32ED9"/>
    <w:rsid w:val="00D330F5"/>
    <w:rsid w:val="00D3483C"/>
    <w:rsid w:val="00D348F9"/>
    <w:rsid w:val="00D355E0"/>
    <w:rsid w:val="00D35681"/>
    <w:rsid w:val="00D35D65"/>
    <w:rsid w:val="00D35E72"/>
    <w:rsid w:val="00D361BF"/>
    <w:rsid w:val="00D361F4"/>
    <w:rsid w:val="00D36D17"/>
    <w:rsid w:val="00D37D9A"/>
    <w:rsid w:val="00D40779"/>
    <w:rsid w:val="00D41CEE"/>
    <w:rsid w:val="00D43591"/>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287"/>
    <w:rsid w:val="00D635B8"/>
    <w:rsid w:val="00D640F8"/>
    <w:rsid w:val="00D64D90"/>
    <w:rsid w:val="00D65D21"/>
    <w:rsid w:val="00D65F69"/>
    <w:rsid w:val="00D664DA"/>
    <w:rsid w:val="00D66D2F"/>
    <w:rsid w:val="00D72A41"/>
    <w:rsid w:val="00D73B19"/>
    <w:rsid w:val="00D73F4E"/>
    <w:rsid w:val="00D748F2"/>
    <w:rsid w:val="00D7617E"/>
    <w:rsid w:val="00D76C0E"/>
    <w:rsid w:val="00D76D78"/>
    <w:rsid w:val="00D76F33"/>
    <w:rsid w:val="00D77B99"/>
    <w:rsid w:val="00D77B9B"/>
    <w:rsid w:val="00D80130"/>
    <w:rsid w:val="00D80283"/>
    <w:rsid w:val="00D807FE"/>
    <w:rsid w:val="00D80D30"/>
    <w:rsid w:val="00D81270"/>
    <w:rsid w:val="00D8194D"/>
    <w:rsid w:val="00D82CFA"/>
    <w:rsid w:val="00D82E91"/>
    <w:rsid w:val="00D83378"/>
    <w:rsid w:val="00D83D69"/>
    <w:rsid w:val="00D845BB"/>
    <w:rsid w:val="00D84952"/>
    <w:rsid w:val="00D861A2"/>
    <w:rsid w:val="00D864E8"/>
    <w:rsid w:val="00D867D5"/>
    <w:rsid w:val="00D86818"/>
    <w:rsid w:val="00D869CC"/>
    <w:rsid w:val="00D86DE3"/>
    <w:rsid w:val="00D8799F"/>
    <w:rsid w:val="00D87DFA"/>
    <w:rsid w:val="00D90E99"/>
    <w:rsid w:val="00D90F86"/>
    <w:rsid w:val="00D950CB"/>
    <w:rsid w:val="00D95BAD"/>
    <w:rsid w:val="00D96176"/>
    <w:rsid w:val="00D964E8"/>
    <w:rsid w:val="00D96CF7"/>
    <w:rsid w:val="00D978C3"/>
    <w:rsid w:val="00D97F47"/>
    <w:rsid w:val="00DA0387"/>
    <w:rsid w:val="00DA0D82"/>
    <w:rsid w:val="00DA2B8D"/>
    <w:rsid w:val="00DA3311"/>
    <w:rsid w:val="00DA3CDF"/>
    <w:rsid w:val="00DA3CE1"/>
    <w:rsid w:val="00DA49AF"/>
    <w:rsid w:val="00DA4B6C"/>
    <w:rsid w:val="00DA52CB"/>
    <w:rsid w:val="00DA5365"/>
    <w:rsid w:val="00DA606D"/>
    <w:rsid w:val="00DA75EB"/>
    <w:rsid w:val="00DA7FC7"/>
    <w:rsid w:val="00DB0384"/>
    <w:rsid w:val="00DB0B18"/>
    <w:rsid w:val="00DB1650"/>
    <w:rsid w:val="00DB1815"/>
    <w:rsid w:val="00DB320B"/>
    <w:rsid w:val="00DB36A5"/>
    <w:rsid w:val="00DB391B"/>
    <w:rsid w:val="00DB3CA0"/>
    <w:rsid w:val="00DB5DE7"/>
    <w:rsid w:val="00DB65D0"/>
    <w:rsid w:val="00DB696D"/>
    <w:rsid w:val="00DB779A"/>
    <w:rsid w:val="00DB7E65"/>
    <w:rsid w:val="00DC189C"/>
    <w:rsid w:val="00DC1FBB"/>
    <w:rsid w:val="00DC2EBD"/>
    <w:rsid w:val="00DC4B91"/>
    <w:rsid w:val="00DC4C85"/>
    <w:rsid w:val="00DC4EA8"/>
    <w:rsid w:val="00DC560C"/>
    <w:rsid w:val="00DC6998"/>
    <w:rsid w:val="00DC7026"/>
    <w:rsid w:val="00DC7173"/>
    <w:rsid w:val="00DC7A71"/>
    <w:rsid w:val="00DC7ECD"/>
    <w:rsid w:val="00DD007B"/>
    <w:rsid w:val="00DD06AC"/>
    <w:rsid w:val="00DD0AC4"/>
    <w:rsid w:val="00DD2544"/>
    <w:rsid w:val="00DD3E1A"/>
    <w:rsid w:val="00DD4038"/>
    <w:rsid w:val="00DD4894"/>
    <w:rsid w:val="00DD49B6"/>
    <w:rsid w:val="00DD4F95"/>
    <w:rsid w:val="00DD55B3"/>
    <w:rsid w:val="00DD5E89"/>
    <w:rsid w:val="00DD6365"/>
    <w:rsid w:val="00DD66B3"/>
    <w:rsid w:val="00DD6AA5"/>
    <w:rsid w:val="00DD73AE"/>
    <w:rsid w:val="00DD76F2"/>
    <w:rsid w:val="00DE07D2"/>
    <w:rsid w:val="00DE1D70"/>
    <w:rsid w:val="00DE1E58"/>
    <w:rsid w:val="00DE2B5C"/>
    <w:rsid w:val="00DE2BBD"/>
    <w:rsid w:val="00DE3558"/>
    <w:rsid w:val="00DE368C"/>
    <w:rsid w:val="00DE57D9"/>
    <w:rsid w:val="00DE5E41"/>
    <w:rsid w:val="00DE6BF1"/>
    <w:rsid w:val="00DF0335"/>
    <w:rsid w:val="00DF07C7"/>
    <w:rsid w:val="00DF0FB2"/>
    <w:rsid w:val="00DF0FBF"/>
    <w:rsid w:val="00DF1ED5"/>
    <w:rsid w:val="00DF1F9E"/>
    <w:rsid w:val="00DF244B"/>
    <w:rsid w:val="00DF27D5"/>
    <w:rsid w:val="00DF3B48"/>
    <w:rsid w:val="00DF5130"/>
    <w:rsid w:val="00DF5435"/>
    <w:rsid w:val="00DF6687"/>
    <w:rsid w:val="00DF6CA4"/>
    <w:rsid w:val="00DF6E0C"/>
    <w:rsid w:val="00E007C2"/>
    <w:rsid w:val="00E01B93"/>
    <w:rsid w:val="00E02411"/>
    <w:rsid w:val="00E027B3"/>
    <w:rsid w:val="00E02A97"/>
    <w:rsid w:val="00E02F41"/>
    <w:rsid w:val="00E03464"/>
    <w:rsid w:val="00E034A3"/>
    <w:rsid w:val="00E05432"/>
    <w:rsid w:val="00E0668E"/>
    <w:rsid w:val="00E0754D"/>
    <w:rsid w:val="00E07DED"/>
    <w:rsid w:val="00E10466"/>
    <w:rsid w:val="00E10743"/>
    <w:rsid w:val="00E1112F"/>
    <w:rsid w:val="00E117E2"/>
    <w:rsid w:val="00E122E1"/>
    <w:rsid w:val="00E127FE"/>
    <w:rsid w:val="00E12CC9"/>
    <w:rsid w:val="00E12EBB"/>
    <w:rsid w:val="00E13384"/>
    <w:rsid w:val="00E13D00"/>
    <w:rsid w:val="00E13E17"/>
    <w:rsid w:val="00E14910"/>
    <w:rsid w:val="00E14B07"/>
    <w:rsid w:val="00E16D9F"/>
    <w:rsid w:val="00E171DB"/>
    <w:rsid w:val="00E17C3B"/>
    <w:rsid w:val="00E20B3B"/>
    <w:rsid w:val="00E20B4B"/>
    <w:rsid w:val="00E213DA"/>
    <w:rsid w:val="00E21998"/>
    <w:rsid w:val="00E22D21"/>
    <w:rsid w:val="00E23518"/>
    <w:rsid w:val="00E237B0"/>
    <w:rsid w:val="00E2399E"/>
    <w:rsid w:val="00E23A66"/>
    <w:rsid w:val="00E23C34"/>
    <w:rsid w:val="00E240CD"/>
    <w:rsid w:val="00E2480F"/>
    <w:rsid w:val="00E25320"/>
    <w:rsid w:val="00E25BC7"/>
    <w:rsid w:val="00E26433"/>
    <w:rsid w:val="00E276A0"/>
    <w:rsid w:val="00E306BD"/>
    <w:rsid w:val="00E30832"/>
    <w:rsid w:val="00E3111A"/>
    <w:rsid w:val="00E316C8"/>
    <w:rsid w:val="00E3224F"/>
    <w:rsid w:val="00E327F7"/>
    <w:rsid w:val="00E328C6"/>
    <w:rsid w:val="00E32C3A"/>
    <w:rsid w:val="00E333CB"/>
    <w:rsid w:val="00E353A8"/>
    <w:rsid w:val="00E36BAE"/>
    <w:rsid w:val="00E37749"/>
    <w:rsid w:val="00E41A2A"/>
    <w:rsid w:val="00E43B4D"/>
    <w:rsid w:val="00E440D3"/>
    <w:rsid w:val="00E44708"/>
    <w:rsid w:val="00E44C6C"/>
    <w:rsid w:val="00E45473"/>
    <w:rsid w:val="00E4593A"/>
    <w:rsid w:val="00E459A4"/>
    <w:rsid w:val="00E45FAA"/>
    <w:rsid w:val="00E463AD"/>
    <w:rsid w:val="00E473CC"/>
    <w:rsid w:val="00E4750F"/>
    <w:rsid w:val="00E509BB"/>
    <w:rsid w:val="00E525C8"/>
    <w:rsid w:val="00E535C7"/>
    <w:rsid w:val="00E54845"/>
    <w:rsid w:val="00E55172"/>
    <w:rsid w:val="00E55749"/>
    <w:rsid w:val="00E55872"/>
    <w:rsid w:val="00E5650C"/>
    <w:rsid w:val="00E571DD"/>
    <w:rsid w:val="00E57F08"/>
    <w:rsid w:val="00E601BA"/>
    <w:rsid w:val="00E60745"/>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C3F"/>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149"/>
    <w:rsid w:val="00E8340D"/>
    <w:rsid w:val="00E83C81"/>
    <w:rsid w:val="00E83F92"/>
    <w:rsid w:val="00E853E0"/>
    <w:rsid w:val="00E855CF"/>
    <w:rsid w:val="00E85BFB"/>
    <w:rsid w:val="00E86840"/>
    <w:rsid w:val="00E86E4D"/>
    <w:rsid w:val="00E87093"/>
    <w:rsid w:val="00E8791D"/>
    <w:rsid w:val="00E90003"/>
    <w:rsid w:val="00E9101F"/>
    <w:rsid w:val="00E916AE"/>
    <w:rsid w:val="00E91A85"/>
    <w:rsid w:val="00E92C5B"/>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2791"/>
    <w:rsid w:val="00EA32C8"/>
    <w:rsid w:val="00EA36AA"/>
    <w:rsid w:val="00EA3EBC"/>
    <w:rsid w:val="00EA41AB"/>
    <w:rsid w:val="00EA4F00"/>
    <w:rsid w:val="00EA5157"/>
    <w:rsid w:val="00EA5AE9"/>
    <w:rsid w:val="00EA619E"/>
    <w:rsid w:val="00EA6947"/>
    <w:rsid w:val="00EA744C"/>
    <w:rsid w:val="00EB06EB"/>
    <w:rsid w:val="00EB1114"/>
    <w:rsid w:val="00EB128B"/>
    <w:rsid w:val="00EB1692"/>
    <w:rsid w:val="00EB190C"/>
    <w:rsid w:val="00EB1A82"/>
    <w:rsid w:val="00EB1B59"/>
    <w:rsid w:val="00EB3584"/>
    <w:rsid w:val="00EB50D3"/>
    <w:rsid w:val="00EB60F6"/>
    <w:rsid w:val="00EB7015"/>
    <w:rsid w:val="00EB73CC"/>
    <w:rsid w:val="00EC01BD"/>
    <w:rsid w:val="00EC05A2"/>
    <w:rsid w:val="00EC0AC8"/>
    <w:rsid w:val="00EC1923"/>
    <w:rsid w:val="00EC299B"/>
    <w:rsid w:val="00EC2C2D"/>
    <w:rsid w:val="00EC2D73"/>
    <w:rsid w:val="00EC3664"/>
    <w:rsid w:val="00EC3762"/>
    <w:rsid w:val="00EC38BD"/>
    <w:rsid w:val="00EC5695"/>
    <w:rsid w:val="00EC5D3B"/>
    <w:rsid w:val="00EC61E3"/>
    <w:rsid w:val="00EC6A02"/>
    <w:rsid w:val="00EC7E07"/>
    <w:rsid w:val="00ED0B59"/>
    <w:rsid w:val="00ED2728"/>
    <w:rsid w:val="00ED2829"/>
    <w:rsid w:val="00ED2C8A"/>
    <w:rsid w:val="00ED3CCE"/>
    <w:rsid w:val="00ED4133"/>
    <w:rsid w:val="00ED4BB6"/>
    <w:rsid w:val="00ED5B4C"/>
    <w:rsid w:val="00ED5F11"/>
    <w:rsid w:val="00ED63A0"/>
    <w:rsid w:val="00ED6B10"/>
    <w:rsid w:val="00ED7DA4"/>
    <w:rsid w:val="00ED7F10"/>
    <w:rsid w:val="00ED7F24"/>
    <w:rsid w:val="00EE12F0"/>
    <w:rsid w:val="00EE1DB9"/>
    <w:rsid w:val="00EE1E72"/>
    <w:rsid w:val="00EE2EC7"/>
    <w:rsid w:val="00EE348F"/>
    <w:rsid w:val="00EE34C0"/>
    <w:rsid w:val="00EE3718"/>
    <w:rsid w:val="00EE37A8"/>
    <w:rsid w:val="00EE3D1C"/>
    <w:rsid w:val="00EE4290"/>
    <w:rsid w:val="00EE42B1"/>
    <w:rsid w:val="00EE538A"/>
    <w:rsid w:val="00EE5885"/>
    <w:rsid w:val="00EE6B10"/>
    <w:rsid w:val="00EE6BA4"/>
    <w:rsid w:val="00EE722B"/>
    <w:rsid w:val="00EE7782"/>
    <w:rsid w:val="00EE7A3C"/>
    <w:rsid w:val="00EE7F30"/>
    <w:rsid w:val="00EF0A58"/>
    <w:rsid w:val="00EF0B5F"/>
    <w:rsid w:val="00EF0C19"/>
    <w:rsid w:val="00EF12BD"/>
    <w:rsid w:val="00EF2C3F"/>
    <w:rsid w:val="00EF2CB8"/>
    <w:rsid w:val="00EF2E21"/>
    <w:rsid w:val="00EF2EE5"/>
    <w:rsid w:val="00EF312B"/>
    <w:rsid w:val="00EF3203"/>
    <w:rsid w:val="00EF44CD"/>
    <w:rsid w:val="00EF5222"/>
    <w:rsid w:val="00EF6C5C"/>
    <w:rsid w:val="00F004A8"/>
    <w:rsid w:val="00F00550"/>
    <w:rsid w:val="00F007A0"/>
    <w:rsid w:val="00F01A02"/>
    <w:rsid w:val="00F029B9"/>
    <w:rsid w:val="00F02FCE"/>
    <w:rsid w:val="00F03E5A"/>
    <w:rsid w:val="00F04607"/>
    <w:rsid w:val="00F07FAC"/>
    <w:rsid w:val="00F1003B"/>
    <w:rsid w:val="00F10275"/>
    <w:rsid w:val="00F10598"/>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54C"/>
    <w:rsid w:val="00F22F9E"/>
    <w:rsid w:val="00F230BB"/>
    <w:rsid w:val="00F2315B"/>
    <w:rsid w:val="00F2359F"/>
    <w:rsid w:val="00F23F7A"/>
    <w:rsid w:val="00F24AF1"/>
    <w:rsid w:val="00F24D05"/>
    <w:rsid w:val="00F26596"/>
    <w:rsid w:val="00F2662B"/>
    <w:rsid w:val="00F26ACB"/>
    <w:rsid w:val="00F27BA2"/>
    <w:rsid w:val="00F30814"/>
    <w:rsid w:val="00F30B3F"/>
    <w:rsid w:val="00F30F8A"/>
    <w:rsid w:val="00F32E12"/>
    <w:rsid w:val="00F33B59"/>
    <w:rsid w:val="00F34BD7"/>
    <w:rsid w:val="00F34BEF"/>
    <w:rsid w:val="00F34D51"/>
    <w:rsid w:val="00F356BC"/>
    <w:rsid w:val="00F3579F"/>
    <w:rsid w:val="00F35A70"/>
    <w:rsid w:val="00F35EF2"/>
    <w:rsid w:val="00F363AB"/>
    <w:rsid w:val="00F36FC9"/>
    <w:rsid w:val="00F4090C"/>
    <w:rsid w:val="00F40FF8"/>
    <w:rsid w:val="00F41C2A"/>
    <w:rsid w:val="00F41F43"/>
    <w:rsid w:val="00F425F4"/>
    <w:rsid w:val="00F43A48"/>
    <w:rsid w:val="00F43DF4"/>
    <w:rsid w:val="00F43FF7"/>
    <w:rsid w:val="00F446F2"/>
    <w:rsid w:val="00F44AF9"/>
    <w:rsid w:val="00F44CA0"/>
    <w:rsid w:val="00F44EE6"/>
    <w:rsid w:val="00F45940"/>
    <w:rsid w:val="00F45DE2"/>
    <w:rsid w:val="00F46674"/>
    <w:rsid w:val="00F46C04"/>
    <w:rsid w:val="00F46D52"/>
    <w:rsid w:val="00F47C54"/>
    <w:rsid w:val="00F47C7D"/>
    <w:rsid w:val="00F505EA"/>
    <w:rsid w:val="00F50B33"/>
    <w:rsid w:val="00F5130E"/>
    <w:rsid w:val="00F51C18"/>
    <w:rsid w:val="00F52085"/>
    <w:rsid w:val="00F53A32"/>
    <w:rsid w:val="00F53C00"/>
    <w:rsid w:val="00F55B22"/>
    <w:rsid w:val="00F55E56"/>
    <w:rsid w:val="00F567E4"/>
    <w:rsid w:val="00F56A24"/>
    <w:rsid w:val="00F611E0"/>
    <w:rsid w:val="00F6226F"/>
    <w:rsid w:val="00F62332"/>
    <w:rsid w:val="00F62CA9"/>
    <w:rsid w:val="00F63148"/>
    <w:rsid w:val="00F6399C"/>
    <w:rsid w:val="00F649C1"/>
    <w:rsid w:val="00F67B0B"/>
    <w:rsid w:val="00F67D09"/>
    <w:rsid w:val="00F700B9"/>
    <w:rsid w:val="00F7055F"/>
    <w:rsid w:val="00F70ADD"/>
    <w:rsid w:val="00F7119E"/>
    <w:rsid w:val="00F71FA6"/>
    <w:rsid w:val="00F725C9"/>
    <w:rsid w:val="00F73B2C"/>
    <w:rsid w:val="00F73D29"/>
    <w:rsid w:val="00F7459A"/>
    <w:rsid w:val="00F75336"/>
    <w:rsid w:val="00F75D84"/>
    <w:rsid w:val="00F76458"/>
    <w:rsid w:val="00F76A93"/>
    <w:rsid w:val="00F773FE"/>
    <w:rsid w:val="00F77F1F"/>
    <w:rsid w:val="00F81CA1"/>
    <w:rsid w:val="00F82881"/>
    <w:rsid w:val="00F834BF"/>
    <w:rsid w:val="00F83C2C"/>
    <w:rsid w:val="00F83D74"/>
    <w:rsid w:val="00F842EF"/>
    <w:rsid w:val="00F847D9"/>
    <w:rsid w:val="00F847E8"/>
    <w:rsid w:val="00F84A69"/>
    <w:rsid w:val="00F8560F"/>
    <w:rsid w:val="00F87601"/>
    <w:rsid w:val="00F87FE0"/>
    <w:rsid w:val="00F90332"/>
    <w:rsid w:val="00F907B0"/>
    <w:rsid w:val="00F90822"/>
    <w:rsid w:val="00F931FD"/>
    <w:rsid w:val="00F956F9"/>
    <w:rsid w:val="00F95840"/>
    <w:rsid w:val="00F962DA"/>
    <w:rsid w:val="00F96598"/>
    <w:rsid w:val="00F96855"/>
    <w:rsid w:val="00F96B63"/>
    <w:rsid w:val="00F97312"/>
    <w:rsid w:val="00F976D0"/>
    <w:rsid w:val="00FA0B3D"/>
    <w:rsid w:val="00FA0D64"/>
    <w:rsid w:val="00FA1B8A"/>
    <w:rsid w:val="00FA254B"/>
    <w:rsid w:val="00FA2596"/>
    <w:rsid w:val="00FA2809"/>
    <w:rsid w:val="00FA2863"/>
    <w:rsid w:val="00FA2DFE"/>
    <w:rsid w:val="00FA308B"/>
    <w:rsid w:val="00FA4E2B"/>
    <w:rsid w:val="00FA5915"/>
    <w:rsid w:val="00FA602A"/>
    <w:rsid w:val="00FA6938"/>
    <w:rsid w:val="00FA751A"/>
    <w:rsid w:val="00FB028B"/>
    <w:rsid w:val="00FB03B8"/>
    <w:rsid w:val="00FB0AAB"/>
    <w:rsid w:val="00FB1642"/>
    <w:rsid w:val="00FB292F"/>
    <w:rsid w:val="00FB3269"/>
    <w:rsid w:val="00FB3737"/>
    <w:rsid w:val="00FB3A73"/>
    <w:rsid w:val="00FB3F53"/>
    <w:rsid w:val="00FB5486"/>
    <w:rsid w:val="00FB5644"/>
    <w:rsid w:val="00FB64DF"/>
    <w:rsid w:val="00FB6954"/>
    <w:rsid w:val="00FB6D1A"/>
    <w:rsid w:val="00FB7BE3"/>
    <w:rsid w:val="00FC019B"/>
    <w:rsid w:val="00FC285D"/>
    <w:rsid w:val="00FC28C3"/>
    <w:rsid w:val="00FC38B9"/>
    <w:rsid w:val="00FC4007"/>
    <w:rsid w:val="00FC44E6"/>
    <w:rsid w:val="00FC47EF"/>
    <w:rsid w:val="00FC4C78"/>
    <w:rsid w:val="00FC4DF4"/>
    <w:rsid w:val="00FC6231"/>
    <w:rsid w:val="00FC67B1"/>
    <w:rsid w:val="00FC7100"/>
    <w:rsid w:val="00FD0B27"/>
    <w:rsid w:val="00FD0D53"/>
    <w:rsid w:val="00FD1199"/>
    <w:rsid w:val="00FD2530"/>
    <w:rsid w:val="00FD4614"/>
    <w:rsid w:val="00FD4AB4"/>
    <w:rsid w:val="00FD58CB"/>
    <w:rsid w:val="00FD5C32"/>
    <w:rsid w:val="00FD5EC1"/>
    <w:rsid w:val="00FD60D5"/>
    <w:rsid w:val="00FD7555"/>
    <w:rsid w:val="00FE0A09"/>
    <w:rsid w:val="00FE0ADD"/>
    <w:rsid w:val="00FE0B18"/>
    <w:rsid w:val="00FE127A"/>
    <w:rsid w:val="00FE18C2"/>
    <w:rsid w:val="00FE1AD5"/>
    <w:rsid w:val="00FE1CFF"/>
    <w:rsid w:val="00FE2B85"/>
    <w:rsid w:val="00FE3FFD"/>
    <w:rsid w:val="00FE424F"/>
    <w:rsid w:val="00FE515E"/>
    <w:rsid w:val="00FE5489"/>
    <w:rsid w:val="00FE5C6C"/>
    <w:rsid w:val="00FE6335"/>
    <w:rsid w:val="00FE6954"/>
    <w:rsid w:val="00FE6967"/>
    <w:rsid w:val="00FE709E"/>
    <w:rsid w:val="00FE752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5F3"/>
    <w:rsid w:val="00FF65FD"/>
    <w:rsid w:val="00FF6C22"/>
    <w:rsid w:val="00FF6D50"/>
    <w:rsid w:val="00FF7AC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4097"/>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schemas.microsoft.com/office/2006/metadata/properties"/>
    <ds:schemaRef ds:uri="http://www.w3.org/XML/1998/namespace"/>
    <ds:schemaRef ds:uri="http://schemas.microsoft.com/office/2006/documentManagement/types"/>
    <ds:schemaRef ds:uri="http://purl.org/dc/terms/"/>
    <ds:schemaRef ds:uri="http://purl.org/dc/dcmitype/"/>
    <ds:schemaRef ds:uri="http://purl.org/dc/elements/1.1/"/>
    <ds:schemaRef ds:uri="http://schemas.openxmlformats.org/package/2006/metadata/core-properties"/>
  </ds:schemaRefs>
</ds:datastoreItem>
</file>

<file path=customXml/itemProps4.xml><?xml version="1.0" encoding="utf-8"?>
<ds:datastoreItem xmlns:ds="http://schemas.openxmlformats.org/officeDocument/2006/customXml" ds:itemID="{72A74925-6EAD-4E84-B7EC-13B453B29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30380</TotalTime>
  <Pages>63</Pages>
  <Words>12536</Words>
  <Characters>71459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83828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224</cp:revision>
  <cp:lastPrinted>2003-02-21T20:01:00Z</cp:lastPrinted>
  <dcterms:created xsi:type="dcterms:W3CDTF">2020-08-17T02:16:00Z</dcterms:created>
  <dcterms:modified xsi:type="dcterms:W3CDTF">2020-12-12T03:48:00Z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