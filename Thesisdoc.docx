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645E68">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645E68">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645E68">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645E68">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645E68">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645E68">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645E68">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645E68">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645E68">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645E68">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645E68">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645E68">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645E68">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645E68">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645E68">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645E68">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645E68">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645E68">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645E68">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645E68">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645E68">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645E68">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645E68">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645E68">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645E68">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645E68">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645E68">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645E68">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645E68">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645E68">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645E68">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645E68">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645E68">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645E68">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45E6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1D4129E0"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lastRenderedPageBreak/>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A625ED">
        <w:t xml:space="preserve"> are an effective method of training</w:t>
      </w:r>
      <w:r w:rsidR="007D01D1">
        <w:t>.</w:t>
      </w:r>
    </w:p>
    <w:p w14:paraId="2FD99AA2" w14:textId="40788DEC" w:rsidR="000F24BA" w:rsidRDefault="000F24BA" w:rsidP="008322E0">
      <w:pPr>
        <w:ind w:firstLine="720"/>
      </w:pPr>
      <w:r>
        <w:t xml:space="preserve">The reasons to use a </w:t>
      </w:r>
      <w:r w:rsidR="00313BE0">
        <w:t xml:space="preserve">virtual </w:t>
      </w:r>
      <w:r>
        <w:t xml:space="preserve">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3DC4772F"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 xml:space="preserve">such as battle planning or individual pilot training. </w:t>
      </w:r>
      <w:r w:rsidR="0028544C">
        <w:t>The simulation software used is often written using the Object-Oriented Programming (OOP)</w:t>
      </w:r>
      <w:r w:rsidR="001118EA">
        <w:t xml:space="preserve"> paradigm. But there is an alternative</w:t>
      </w:r>
      <w:r w:rsidR="00083D99">
        <w:t>, modern</w:t>
      </w:r>
      <w:r w:rsidR="001118EA">
        <w:t xml:space="preserve"> paradigm, called Data-Oriented Design (DOD), that provides some powerful benefits over OOP</w:t>
      </w:r>
      <w:r w:rsidR="00EF2EE5">
        <w:t>, and that 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w:t>
      </w:r>
      <w:r w:rsidR="00083D99">
        <w:lastRenderedPageBreak/>
        <w:t xml:space="preserve">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33E63937"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809E6">
        <w:t xml:space="preserve">Although the software engineering of FDMs has been solved, and the math to mimic realistic physics is a standard practice, this thesis describes building a FDM that is unlike any other in terms of how the code is organized as an ECS.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 xml:space="preserve">015, introduces a combination of important features not available in any other language. These provided features stem from two </w:t>
      </w:r>
      <w:r w:rsidR="003E094E">
        <w:lastRenderedPageBreak/>
        <w:t>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422836A0"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04035C">
        <w:t xml:space="preserve"> performance, and also </w:t>
      </w:r>
      <w:r w:rsidR="00AA2443">
        <w:t>cause</w:t>
      </w:r>
      <w:r w:rsidR="005C373F">
        <w:t>s</w:t>
      </w:r>
      <w:r w:rsidR="00AA2443">
        <w:t xml:space="preserve"> a mess when trying to modify</w:t>
      </w:r>
      <w:r w:rsidR="001815CD">
        <w:t xml:space="preserve"> or add</w:t>
      </w:r>
      <w:r w:rsidR="00AA2443">
        <w:t xml:space="preserve"> functionality </w:t>
      </w:r>
      <w:r w:rsidR="00C1109F">
        <w:t>or</w:t>
      </w:r>
      <w:r w:rsidR="001815CD">
        <w:t xml:space="preserve"> entities</w:t>
      </w:r>
      <w:r w:rsidR="004D6091">
        <w:t>.</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lastRenderedPageBreak/>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2D4760B6" w14:textId="2656FFAA"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w:t>
      </w:r>
      <w:r w:rsidR="00FC285D">
        <w:lastRenderedPageBreak/>
        <w:t>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t>1.4</w:t>
      </w:r>
      <w:r w:rsidR="00F96855">
        <w:t xml:space="preserve"> </w:t>
      </w:r>
      <w:r w:rsidR="0046774C">
        <w:t>Contribution</w:t>
      </w:r>
      <w:bookmarkEnd w:id="84"/>
    </w:p>
    <w:p w14:paraId="1C51D32C" w14:textId="3056E167"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6B690B55"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 xml:space="preserve">ed of three </w:t>
      </w:r>
      <w:r w:rsidR="00A3602F">
        <w:lastRenderedPageBreak/>
        <w:t>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56095821"/>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7AB5A72" w:rsidR="00652C87" w:rsidRDefault="00DE5E41" w:rsidP="00652C87">
      <w:pPr>
        <w:pStyle w:val="BodyText"/>
      </w:pPr>
      <w:r>
        <w:t>W</w:t>
      </w:r>
      <w:r w:rsidR="00CF65ED">
        <w:t xml:space="preserve">e assume the simulation is not running on </w:t>
      </w:r>
      <w:r>
        <w:t>a very slow compute</w:t>
      </w:r>
      <w:r w:rsidR="002254E4">
        <w:t xml:space="preserve">r. The </w:t>
      </w:r>
      <w:r>
        <w:t>simulation loop is designed to run at a fixed frame rate, and a very slow computer may not be able to keep up</w:t>
      </w:r>
      <w:r w:rsidR="002254E4">
        <w:t xml:space="preserve"> with the predetermined frame rate. </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9C259D5" w:rsidR="0056150D" w:rsidRDefault="0056150D" w:rsidP="000B3494">
      <w:pPr>
        <w:pStyle w:val="BodyText"/>
      </w:pPr>
      <w:r>
        <w:lastRenderedPageBreak/>
        <w:t>The airplane is set to fly at a predetermined location. And the latitude, longitude, and elevation of a desired location is needed to fly there, along with plugging in those numbers to the starting position coordinates.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 xml:space="preserve">Each FDM, 2D </w:t>
      </w:r>
      <w:r w:rsidR="0090740B">
        <w:lastRenderedPageBreak/>
        <w:t>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F4CBD7B"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6095826"/>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6095827"/>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6095829"/>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6095830"/>
      <w:r>
        <w:t>3</w:t>
      </w:r>
      <w:r w:rsidR="005A44FD">
        <w:t>.1</w:t>
      </w:r>
      <w:r>
        <w:t xml:space="preserve"> Building the FDM</w:t>
      </w:r>
      <w:bookmarkEnd w:id="131"/>
      <w:r w:rsidR="00281E92">
        <w:t xml:space="preserve"> Overview</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w:t>
      </w:r>
      <w:r w:rsidR="004A62AA">
        <w:lastRenderedPageBreak/>
        <w:t xml:space="preserve">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10E076A8" w:rsidR="00281E92" w:rsidRDefault="00281E92" w:rsidP="00281E92">
      <w:pPr>
        <w:pStyle w:val="Heading2"/>
        <w:spacing w:before="0"/>
      </w:pPr>
      <w:r>
        <w:t>3.2 SPECS</w:t>
      </w:r>
      <w:r w:rsidR="002317D2">
        <w:t xml:space="preserve"> Set Up</w:t>
      </w:r>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xml:space="preserve">. Then, </w:t>
      </w:r>
      <w:r w:rsidR="00800EC0">
        <w:lastRenderedPageBreak/>
        <w:t>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10A0237E"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6A7E6486" w14:textId="156E2648" w:rsidR="006270F1" w:rsidRDefault="006270F1" w:rsidP="006270F1">
      <w:pPr>
        <w:pStyle w:val="Heading2"/>
        <w:spacing w:before="0"/>
      </w:pPr>
      <w:r>
        <w:t>3.3</w:t>
      </w:r>
      <w:r>
        <w:t xml:space="preserve"> </w:t>
      </w:r>
      <w:r w:rsidR="009C17B6">
        <w:t xml:space="preserve">SPECS </w:t>
      </w:r>
      <w:r>
        <w:t>Components</w:t>
      </w:r>
    </w:p>
    <w:p w14:paraId="53CF8473" w14:textId="5C2AF466"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0D2FAA5A" w14:textId="77777777" w:rsidR="006270F1" w:rsidRDefault="005E1414" w:rsidP="00494E00">
      <w:r>
        <w:tab/>
      </w:r>
    </w:p>
    <w:p w14:paraId="3594C29C" w14:textId="211D652D" w:rsidR="006270F1" w:rsidRPr="009F5862" w:rsidRDefault="006270F1" w:rsidP="006270F1">
      <w:pPr>
        <w:pStyle w:val="Heading3"/>
        <w:jc w:val="left"/>
      </w:pPr>
      <w:r>
        <w:lastRenderedPageBreak/>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w:t>
      </w:r>
      <w:r>
        <w:t>.2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3.3.</w:t>
      </w:r>
      <w:r>
        <w:t xml:space="preserve">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r>
        <w:t>3.</w:t>
      </w:r>
      <w:r>
        <w:t>4</w:t>
      </w:r>
      <w:r>
        <w:t xml:space="preserve"> </w:t>
      </w:r>
      <w:r w:rsidR="009C17B6">
        <w:t xml:space="preserve">SPECS </w:t>
      </w:r>
      <w:r>
        <w:t>Systems</w:t>
      </w:r>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ReadStorage is just read access to the Compoment data, and WriteStorage is reading and also writing over the Component data.</w:t>
      </w:r>
    </w:p>
    <w:p w14:paraId="2AFC6F41" w14:textId="5CD2BC54" w:rsidR="00C57D49" w:rsidRDefault="00C57D49" w:rsidP="00C57D49">
      <w:pPr>
        <w:pStyle w:val="Heading3"/>
        <w:jc w:val="left"/>
      </w:pPr>
      <w:r>
        <w:lastRenderedPageBreak/>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3.</w:t>
      </w:r>
      <w:r>
        <w:t xml:space="preserve">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w:t>
      </w:r>
      <w:r w:rsidR="006C2A87">
        <w:t>the current calculations from the EquationsOfMotion System, which are stored in the RigidBody Component data.</w:t>
      </w:r>
      <w:r w:rsidR="006C2A87">
        <w:t xml:space="preserve">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lastRenderedPageBreak/>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2" w:name="_Toc56095831"/>
      <w:r>
        <w:t>3.</w:t>
      </w:r>
      <w:r w:rsidR="00A01AB3">
        <w:t>5</w:t>
      </w:r>
      <w:r w:rsidR="00996EDA">
        <w:t xml:space="preserve"> </w:t>
      </w:r>
      <w:bookmarkEnd w:id="132"/>
      <w:r w:rsidR="00E6501C">
        <w:t xml:space="preserve">FDM </w:t>
      </w:r>
      <w:r w:rsidR="00C32981">
        <w:t xml:space="preserve">Equivalency </w:t>
      </w:r>
      <w:r w:rsidR="00E6501C">
        <w:t>Verification</w:t>
      </w:r>
    </w:p>
    <w:p w14:paraId="6C42CDF9" w14:textId="3671F478"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EB1114">
        <w:t xml:space="preserve"> properly</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8F40F4">
        <w:t xml:space="preserve">exactly as </w:t>
      </w:r>
      <w:r w:rsidR="00F02FCE">
        <w:t xml:space="preserve">expected,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 it is oriented</w:t>
      </w:r>
      <w:r w:rsidR="003320DA">
        <w:t xml:space="preserve">. </w:t>
      </w:r>
    </w:p>
    <w:p w14:paraId="00082B05" w14:textId="2C64F4D6" w:rsidR="00D861A2" w:rsidRDefault="00262A73" w:rsidP="00D861A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 iden</w:t>
      </w:r>
      <w:r w:rsidR="00455F0E">
        <w:t xml:space="preserve">tical </w:t>
      </w:r>
      <w:r w:rsidR="00370E1B">
        <w:t xml:space="preserve">starting </w:t>
      </w:r>
      <w:r w:rsidR="00455F0E">
        <w:t xml:space="preserve">parameters. </w:t>
      </w:r>
      <w:r w:rsidR="00370E1B">
        <w:t xml:space="preserve">The initial parameters include: coordinate </w:t>
      </w:r>
      <w:r w:rsidR="00455F0E">
        <w:t>position,</w:t>
      </w:r>
      <w:r w:rsidR="00370E1B">
        <w:t xml:space="preserve"> </w:t>
      </w:r>
      <w:r w:rsidR="00845DBF">
        <w:lastRenderedPageBreak/>
        <w:t xml:space="preserve">speed, </w:t>
      </w:r>
      <w:r w:rsidR="00370E1B">
        <w:t>velocity</w:t>
      </w:r>
      <w:r w:rsidR="002532EC">
        <w:t>,</w:t>
      </w:r>
      <w:r w:rsidR="00142730">
        <w:t xml:space="preserve"> forces</w:t>
      </w:r>
      <w:r w:rsidR="002532EC">
        <w:t>, and execution time</w:t>
      </w:r>
      <w:r w:rsidR="00142730">
        <w:t xml:space="preserve">. These parameters were altered for each set of tests. </w:t>
      </w:r>
      <w:r w:rsidR="00372D18">
        <w:t>Also, f</w:t>
      </w:r>
      <w:r>
        <w:t>or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Pr="005A241C">
        <w:t>maneuvering</w:t>
      </w:r>
      <w:r>
        <w:t xml:space="preserve"> instruction</w:t>
      </w:r>
      <w:r w:rsidR="0097661B">
        <w:t>s</w:t>
      </w:r>
      <w:r w:rsidR="009C476E">
        <w:t xml:space="preserve"> for the airplanes </w:t>
      </w:r>
      <w:r>
        <w:t>to follow</w:t>
      </w:r>
      <w:r w:rsidR="0097661B">
        <w:t>.</w:t>
      </w:r>
      <w:r>
        <w:t xml:space="preserve"> </w:t>
      </w:r>
      <w:r w:rsidR="00F356BC">
        <w:t xml:space="preserve">The flight data at the end of the execution time was recorded for each FDM. </w:t>
      </w:r>
    </w:p>
    <w:p w14:paraId="3C0062CE" w14:textId="191C45B3" w:rsidR="00383D2D" w:rsidRDefault="00225941" w:rsidP="00383D2D">
      <w:pPr>
        <w:ind w:firstLine="720"/>
      </w:pPr>
      <w:r>
        <w:t xml:space="preserve"> </w:t>
      </w:r>
      <w:r w:rsidR="00946B9C">
        <w:t>The benchmark</w:t>
      </w:r>
      <w:r w:rsidR="003406DE">
        <w:t xml:space="preserve"> </w:t>
      </w:r>
      <w:r w:rsidR="00455F0E">
        <w:t xml:space="preserve">C++/OOP </w:t>
      </w:r>
      <w:r w:rsidR="003406DE">
        <w:t>FDM was compiled with Visual Studio 2019 Community Edition, and the Rust/ECS FDM was compiled with rustc version 1.47.0</w:t>
      </w:r>
      <w:r w:rsidR="00E778C1">
        <w:t xml:space="preserve">. </w:t>
      </w:r>
      <w:r w:rsidR="006319D5">
        <w:t>The test</w:t>
      </w:r>
      <w:r w:rsidR="00370E1B">
        <w:t>s</w:t>
      </w:r>
      <w:r w:rsidR="00CA7C10">
        <w:t xml:space="preserve"> were</w:t>
      </w:r>
      <w:r w:rsidR="006319D5">
        <w:t xml:space="preserve"> performed on a Lenovo Think</w:t>
      </w:r>
      <w:r w:rsidR="009E5BDD">
        <w:t>P</w:t>
      </w:r>
      <w:r w:rsidR="006319D5">
        <w:t>ad T440p machine</w:t>
      </w:r>
      <w:r w:rsidR="00E7465A">
        <w:t>, running Windows 10,</w:t>
      </w:r>
      <w:r w:rsidR="006319D5">
        <w:t xml:space="preserve"> with an intel i74800mq processor. </w:t>
      </w:r>
    </w:p>
    <w:p w14:paraId="493A5281" w14:textId="1FEA75C5" w:rsidR="001151EA" w:rsidRPr="001151EA" w:rsidRDefault="00A01AB3" w:rsidP="001151EA">
      <w:pPr>
        <w:pStyle w:val="Heading3"/>
        <w:jc w:val="left"/>
      </w:pPr>
      <w:r>
        <w:t>3.</w:t>
      </w:r>
      <w:r>
        <w:t>5.1 Test One</w:t>
      </w:r>
      <w:r>
        <w:t xml:space="preserve"> </w:t>
      </w:r>
    </w:p>
    <w:tbl>
      <w:tblPr>
        <w:tblStyle w:val="TableGrid"/>
        <w:tblW w:w="0" w:type="auto"/>
        <w:tblLook w:val="04A0" w:firstRow="1" w:lastRow="0" w:firstColumn="1" w:lastColumn="0" w:noHBand="0" w:noVBand="1"/>
      </w:tblPr>
      <w:tblGrid>
        <w:gridCol w:w="2004"/>
        <w:gridCol w:w="2160"/>
      </w:tblGrid>
      <w:tr w:rsidR="008F2063" w14:paraId="435D9E81" w14:textId="77777777" w:rsidTr="00142730">
        <w:tc>
          <w:tcPr>
            <w:tcW w:w="0" w:type="auto"/>
          </w:tcPr>
          <w:p w14:paraId="740EF68E" w14:textId="048E8B30" w:rsidR="008F2063" w:rsidRDefault="008F2063" w:rsidP="008F2063">
            <w:r>
              <w:t>Variable</w:t>
            </w:r>
            <w:r w:rsidR="008A76B3">
              <w:t>s</w:t>
            </w:r>
          </w:p>
        </w:tc>
        <w:tc>
          <w:tcPr>
            <w:tcW w:w="0" w:type="auto"/>
          </w:tcPr>
          <w:p w14:paraId="7D15AB68" w14:textId="48B2D501" w:rsidR="008F2063" w:rsidRDefault="008F2063" w:rsidP="008F2063">
            <w:r>
              <w:t>Initial Value</w:t>
            </w:r>
          </w:p>
        </w:tc>
      </w:tr>
      <w:tr w:rsidR="008F2063" w14:paraId="68F311BB" w14:textId="77777777" w:rsidTr="00142730">
        <w:tc>
          <w:tcPr>
            <w:tcW w:w="0" w:type="auto"/>
          </w:tcPr>
          <w:p w14:paraId="7996A017" w14:textId="78FE1944" w:rsidR="008F2063" w:rsidRDefault="00142730" w:rsidP="008F2063">
            <w:r>
              <w:t>Position (x, y, z)</w:t>
            </w:r>
          </w:p>
        </w:tc>
        <w:tc>
          <w:tcPr>
            <w:tcW w:w="0" w:type="auto"/>
          </w:tcPr>
          <w:p w14:paraId="22887B68" w14:textId="29674469" w:rsidR="008F2063" w:rsidRDefault="00607889" w:rsidP="008F2063">
            <w:r>
              <w:t>-5000.0, 0.0, 2000.0</w:t>
            </w:r>
          </w:p>
        </w:tc>
      </w:tr>
      <w:tr w:rsidR="008F2063" w14:paraId="4CA029D4" w14:textId="77777777" w:rsidTr="00142730">
        <w:tc>
          <w:tcPr>
            <w:tcW w:w="0" w:type="auto"/>
          </w:tcPr>
          <w:p w14:paraId="4FFC21AD" w14:textId="3718B775" w:rsidR="008F2063" w:rsidRDefault="00142730" w:rsidP="008F2063">
            <w:r>
              <w:t>Velocity (x, y, z)</w:t>
            </w:r>
          </w:p>
        </w:tc>
        <w:tc>
          <w:tcPr>
            <w:tcW w:w="0" w:type="auto"/>
          </w:tcPr>
          <w:p w14:paraId="16A4D586" w14:textId="7F1C6768" w:rsidR="008F2063" w:rsidRDefault="00607889" w:rsidP="008F2063">
            <w:r>
              <w:t>60.0, 0.0, 0.0</w:t>
            </w:r>
          </w:p>
        </w:tc>
      </w:tr>
      <w:tr w:rsidR="008F2063" w14:paraId="5F1C1B34" w14:textId="77777777" w:rsidTr="00142730">
        <w:tc>
          <w:tcPr>
            <w:tcW w:w="0" w:type="auto"/>
          </w:tcPr>
          <w:p w14:paraId="3771940A" w14:textId="5CF05307" w:rsidR="008F2063" w:rsidRDefault="00142730" w:rsidP="008F2063">
            <w:r>
              <w:t>Forces (x, y, z)</w:t>
            </w:r>
          </w:p>
        </w:tc>
        <w:tc>
          <w:tcPr>
            <w:tcW w:w="0" w:type="auto"/>
          </w:tcPr>
          <w:p w14:paraId="1B491E4C" w14:textId="7D85C7BE" w:rsidR="008F2063" w:rsidRDefault="00607889" w:rsidP="008F2063">
            <w:r>
              <w:t>500.0, 0.0, 0.0</w:t>
            </w:r>
          </w:p>
        </w:tc>
      </w:tr>
      <w:tr w:rsidR="008F2063" w14:paraId="5E6A4E8A" w14:textId="77777777" w:rsidTr="00142730">
        <w:tc>
          <w:tcPr>
            <w:tcW w:w="0" w:type="auto"/>
          </w:tcPr>
          <w:p w14:paraId="544C92AD" w14:textId="7690775C" w:rsidR="008F2063" w:rsidRDefault="00142730" w:rsidP="008F2063">
            <w:r>
              <w:t>Speed</w:t>
            </w:r>
            <w:r w:rsidR="00360814">
              <w:t xml:space="preserve"> (knots)</w:t>
            </w:r>
          </w:p>
        </w:tc>
        <w:tc>
          <w:tcPr>
            <w:tcW w:w="0" w:type="auto"/>
          </w:tcPr>
          <w:p w14:paraId="18A3C932" w14:textId="3A01066C" w:rsidR="008F2063" w:rsidRDefault="00607889" w:rsidP="008F2063">
            <w:r>
              <w:t>60.0</w:t>
            </w:r>
          </w:p>
        </w:tc>
      </w:tr>
      <w:tr w:rsidR="00360814" w14:paraId="37704D82" w14:textId="77777777" w:rsidTr="00142730">
        <w:tc>
          <w:tcPr>
            <w:tcW w:w="0" w:type="auto"/>
          </w:tcPr>
          <w:p w14:paraId="67194A18" w14:textId="7CE62CD3" w:rsidR="00360814" w:rsidRDefault="00360814" w:rsidP="008F2063">
            <w:r>
              <w:t>Execution Time (s)</w:t>
            </w:r>
          </w:p>
        </w:tc>
        <w:tc>
          <w:tcPr>
            <w:tcW w:w="0" w:type="auto"/>
          </w:tcPr>
          <w:p w14:paraId="503C615F" w14:textId="3F6EB1D1" w:rsidR="00360814" w:rsidRDefault="00607889" w:rsidP="008F2063">
            <w:r>
              <w:t>30</w:t>
            </w:r>
          </w:p>
        </w:tc>
      </w:tr>
    </w:tbl>
    <w:p w14:paraId="3F771007" w14:textId="42BC52E5" w:rsidR="008F2063" w:rsidRDefault="008F2063" w:rsidP="008F2063"/>
    <w:tbl>
      <w:tblPr>
        <w:tblStyle w:val="TableGrid"/>
        <w:tblW w:w="0" w:type="auto"/>
        <w:tblLook w:val="04A0" w:firstRow="1" w:lastRow="0" w:firstColumn="1" w:lastColumn="0" w:noHBand="0" w:noVBand="1"/>
      </w:tblPr>
      <w:tblGrid>
        <w:gridCol w:w="2745"/>
        <w:gridCol w:w="743"/>
      </w:tblGrid>
      <w:tr w:rsidR="005A241C" w14:paraId="4291B0C3" w14:textId="77777777" w:rsidTr="005A241C">
        <w:tc>
          <w:tcPr>
            <w:tcW w:w="0" w:type="auto"/>
          </w:tcPr>
          <w:p w14:paraId="38B39E3F" w14:textId="4F620935" w:rsidR="005A241C" w:rsidRDefault="005A241C" w:rsidP="008F2063">
            <w:r>
              <w:t>Flight Control</w:t>
            </w:r>
            <w:r w:rsidR="00FE5C6C">
              <w:t xml:space="preserve"> </w:t>
            </w:r>
            <w:r w:rsidR="007124C4">
              <w:t>Instructions</w:t>
            </w:r>
          </w:p>
        </w:tc>
        <w:tc>
          <w:tcPr>
            <w:tcW w:w="0" w:type="auto"/>
          </w:tcPr>
          <w:p w14:paraId="5DCAA7BC" w14:textId="33DC841A" w:rsidR="005A241C" w:rsidRDefault="005A241C" w:rsidP="008F2063">
            <w:r>
              <w:t>None</w:t>
            </w:r>
          </w:p>
        </w:tc>
      </w:tr>
    </w:tbl>
    <w:p w14:paraId="060DFD3A" w14:textId="71DEFDB0" w:rsidR="008A76B3" w:rsidRDefault="008A76B3" w:rsidP="008F2063"/>
    <w:tbl>
      <w:tblPr>
        <w:tblStyle w:val="TableGrid"/>
        <w:tblW w:w="10075" w:type="dxa"/>
        <w:tblCellMar>
          <w:left w:w="115" w:type="dxa"/>
          <w:right w:w="115" w:type="dxa"/>
        </w:tblCellMar>
        <w:tblLook w:val="04A0" w:firstRow="1" w:lastRow="0" w:firstColumn="1" w:lastColumn="0" w:noHBand="0" w:noVBand="1"/>
      </w:tblPr>
      <w:tblGrid>
        <w:gridCol w:w="1885"/>
        <w:gridCol w:w="4320"/>
        <w:gridCol w:w="3870"/>
      </w:tblGrid>
      <w:tr w:rsidR="0086474A" w14:paraId="618E660D" w14:textId="77777777" w:rsidTr="0086474A">
        <w:trPr>
          <w:trHeight w:val="332"/>
        </w:trPr>
        <w:tc>
          <w:tcPr>
            <w:tcW w:w="1885" w:type="dxa"/>
          </w:tcPr>
          <w:p w14:paraId="0903F54E" w14:textId="77777777" w:rsidR="00C32981" w:rsidRDefault="00C32981" w:rsidP="000D1EE6"/>
        </w:tc>
        <w:tc>
          <w:tcPr>
            <w:tcW w:w="4320" w:type="dxa"/>
          </w:tcPr>
          <w:p w14:paraId="77E6573F" w14:textId="0AF11398" w:rsidR="00C32981" w:rsidRDefault="0052728D" w:rsidP="0052728D">
            <w:r>
              <w:t>Rust/ECS Output</w:t>
            </w:r>
          </w:p>
        </w:tc>
        <w:tc>
          <w:tcPr>
            <w:tcW w:w="3870" w:type="dxa"/>
          </w:tcPr>
          <w:p w14:paraId="5AAE08A4" w14:textId="08DC2BC0" w:rsidR="00C32981" w:rsidRDefault="008D6A0F" w:rsidP="000D1EE6">
            <w:r>
              <w:t>C++/OOP</w:t>
            </w:r>
            <w:r w:rsidR="0052728D">
              <w:t xml:space="preserve"> Output </w:t>
            </w:r>
          </w:p>
        </w:tc>
      </w:tr>
      <w:tr w:rsidR="0086474A" w14:paraId="3440DC1F" w14:textId="77777777" w:rsidTr="0086474A">
        <w:tc>
          <w:tcPr>
            <w:tcW w:w="1885" w:type="dxa"/>
          </w:tcPr>
          <w:p w14:paraId="2EEDDED5" w14:textId="2FAB5117" w:rsidR="00C32981" w:rsidRDefault="008D6A0F" w:rsidP="000D1EE6">
            <w:r>
              <w:t xml:space="preserve">Position </w:t>
            </w:r>
            <w:r w:rsidR="0086474A">
              <w:br/>
            </w:r>
            <w:r>
              <w:t>(x, y , z)</w:t>
            </w:r>
          </w:p>
        </w:tc>
        <w:tc>
          <w:tcPr>
            <w:tcW w:w="4320" w:type="dxa"/>
          </w:tcPr>
          <w:p w14:paraId="484CC0B5" w14:textId="51119DF3" w:rsidR="00570C5F" w:rsidRDefault="00570C5F" w:rsidP="00570C5F">
            <w:r>
              <w:t>-1045.2231130699374</w:t>
            </w:r>
            <w:r>
              <w:t>,</w:t>
            </w:r>
          </w:p>
          <w:p w14:paraId="4389AD14" w14:textId="34C04BDB" w:rsidR="00570C5F" w:rsidRDefault="00570C5F" w:rsidP="00570C5F">
            <w:r>
              <w:t>0.008302614662798928</w:t>
            </w:r>
            <w:r>
              <w:t>,</w:t>
            </w:r>
          </w:p>
          <w:p w14:paraId="768A709C" w14:textId="19856A39" w:rsidR="00C32981" w:rsidRDefault="00570C5F" w:rsidP="00570C5F">
            <w:r>
              <w:lastRenderedPageBreak/>
              <w:t>420.11927606534243</w:t>
            </w:r>
          </w:p>
        </w:tc>
        <w:tc>
          <w:tcPr>
            <w:tcW w:w="3870" w:type="dxa"/>
          </w:tcPr>
          <w:p w14:paraId="07E1213F" w14:textId="77777777" w:rsidR="00570C5F" w:rsidRDefault="00D064BF" w:rsidP="00D064BF">
            <w:r w:rsidRPr="00D064BF">
              <w:lastRenderedPageBreak/>
              <w:t>-1045.37</w:t>
            </w:r>
            <w:r>
              <w:t xml:space="preserve">, </w:t>
            </w:r>
          </w:p>
          <w:p w14:paraId="4BAE8571" w14:textId="77777777" w:rsidR="00570C5F" w:rsidRDefault="00D064BF" w:rsidP="00D064BF">
            <w:r w:rsidRPr="00D064BF">
              <w:t>-0.0444084</w:t>
            </w:r>
            <w:r>
              <w:t xml:space="preserve">, </w:t>
            </w:r>
          </w:p>
          <w:p w14:paraId="380F0BB4" w14:textId="7F1B0C29" w:rsidR="00C32981" w:rsidRDefault="00D064BF" w:rsidP="00D064BF">
            <w:r w:rsidRPr="00D064BF">
              <w:lastRenderedPageBreak/>
              <w:t>421.399</w:t>
            </w:r>
          </w:p>
        </w:tc>
      </w:tr>
      <w:tr w:rsidR="0086474A" w14:paraId="35A4BA93" w14:textId="77777777" w:rsidTr="0086474A">
        <w:tc>
          <w:tcPr>
            <w:tcW w:w="1885" w:type="dxa"/>
          </w:tcPr>
          <w:p w14:paraId="37496209" w14:textId="338470A3" w:rsidR="00C32981" w:rsidRDefault="008D6A0F" w:rsidP="000D1EE6">
            <w:r>
              <w:lastRenderedPageBreak/>
              <w:t xml:space="preserve">Euler Angles </w:t>
            </w:r>
            <w:r w:rsidR="0086474A">
              <w:br/>
            </w:r>
            <w:r>
              <w:t>(roll, pitch, yaw)</w:t>
            </w:r>
          </w:p>
        </w:tc>
        <w:tc>
          <w:tcPr>
            <w:tcW w:w="4320" w:type="dxa"/>
          </w:tcPr>
          <w:p w14:paraId="482E291A" w14:textId="160169DF" w:rsidR="00570C5F" w:rsidRDefault="00570C5F" w:rsidP="00570C5F">
            <w:r>
              <w:t>0.002817044095946979</w:t>
            </w:r>
            <w:r w:rsidR="0058698A">
              <w:t>,</w:t>
            </w:r>
          </w:p>
          <w:p w14:paraId="2DEBB179" w14:textId="5EB4C592" w:rsidR="00570C5F" w:rsidRDefault="00570C5F" w:rsidP="00570C5F">
            <w:r>
              <w:t>-16.14774176260282</w:t>
            </w:r>
            <w:r w:rsidR="0058698A">
              <w:t>,</w:t>
            </w:r>
          </w:p>
          <w:p w14:paraId="1542C5C5" w14:textId="22B7E87B" w:rsidR="00C32981" w:rsidRDefault="00570C5F" w:rsidP="00570C5F">
            <w:r>
              <w:t>0.004196830341169564</w:t>
            </w:r>
          </w:p>
        </w:tc>
        <w:tc>
          <w:tcPr>
            <w:tcW w:w="3870" w:type="dxa"/>
          </w:tcPr>
          <w:p w14:paraId="2F63BBCB" w14:textId="77777777" w:rsidR="0058698A" w:rsidRDefault="00D064BF" w:rsidP="00D064BF">
            <w:r w:rsidRPr="00D064BF">
              <w:t>-0.00279299</w:t>
            </w:r>
            <w:r>
              <w:t>,</w:t>
            </w:r>
          </w:p>
          <w:p w14:paraId="16D7D218" w14:textId="77777777" w:rsidR="0058698A" w:rsidRDefault="00D064BF" w:rsidP="00D064BF">
            <w:r>
              <w:t xml:space="preserve"> </w:t>
            </w:r>
            <w:r w:rsidRPr="00D064BF">
              <w:t>-16.1436</w:t>
            </w:r>
            <w:r w:rsidR="00701C3B">
              <w:t xml:space="preserve">, </w:t>
            </w:r>
          </w:p>
          <w:p w14:paraId="3DA9C985" w14:textId="2FBA3D8B" w:rsidR="00C32981" w:rsidRDefault="00D064BF" w:rsidP="00D064BF">
            <w:r w:rsidRPr="00D064BF">
              <w:t>-0.00508352</w:t>
            </w:r>
          </w:p>
        </w:tc>
      </w:tr>
      <w:tr w:rsidR="00830A6F" w14:paraId="79900D76" w14:textId="77777777" w:rsidTr="0086474A">
        <w:tc>
          <w:tcPr>
            <w:tcW w:w="1885" w:type="dxa"/>
          </w:tcPr>
          <w:p w14:paraId="37BBF709" w14:textId="243D367C" w:rsidR="00830A6F" w:rsidRDefault="00830A6F" w:rsidP="000D1EE6">
            <w:r>
              <w:t>Speed (knots)</w:t>
            </w:r>
          </w:p>
        </w:tc>
        <w:tc>
          <w:tcPr>
            <w:tcW w:w="4320" w:type="dxa"/>
          </w:tcPr>
          <w:p w14:paraId="4100E6D7" w14:textId="2C633CEA" w:rsidR="00830A6F" w:rsidRDefault="00830A6F" w:rsidP="00570C5F">
            <w:r w:rsidRPr="00830A6F">
              <w:t>85.98892180235976</w:t>
            </w:r>
          </w:p>
        </w:tc>
        <w:tc>
          <w:tcPr>
            <w:tcW w:w="3870" w:type="dxa"/>
          </w:tcPr>
          <w:p w14:paraId="5AA4A663" w14:textId="6D230C01" w:rsidR="00830A6F" w:rsidRPr="00D064BF" w:rsidRDefault="00830A6F" w:rsidP="00D064BF">
            <w:r w:rsidRPr="00830A6F">
              <w:t>85.9906</w:t>
            </w:r>
          </w:p>
        </w:tc>
      </w:tr>
    </w:tbl>
    <w:p w14:paraId="4E961F37" w14:textId="1D04B7BA" w:rsidR="00C32981" w:rsidRDefault="00C32981" w:rsidP="002D7155"/>
    <w:p w14:paraId="5D09B128" w14:textId="4038DA6D" w:rsidR="002D7155" w:rsidRPr="001151EA" w:rsidRDefault="002D7155" w:rsidP="002D7155">
      <w:pPr>
        <w:pStyle w:val="Heading3"/>
        <w:jc w:val="left"/>
      </w:pPr>
      <w:r>
        <w:t>3.</w:t>
      </w:r>
      <w:r>
        <w:t>5.2</w:t>
      </w:r>
      <w:bookmarkStart w:id="133" w:name="_GoBack"/>
      <w:bookmarkEnd w:id="133"/>
      <w:r>
        <w:t xml:space="preserve"> Test </w:t>
      </w:r>
      <w:r>
        <w:t>Two</w:t>
      </w:r>
    </w:p>
    <w:p w14:paraId="59091311" w14:textId="77777777" w:rsidR="002D7155" w:rsidRDefault="002D7155" w:rsidP="002D7155"/>
    <w:p w14:paraId="65E2FB85" w14:textId="77777777" w:rsidR="00140F2A" w:rsidRDefault="00140F2A" w:rsidP="00140F2A">
      <w:pPr>
        <w:ind w:firstLine="360"/>
      </w:pPr>
    </w:p>
    <w:p w14:paraId="6CE33998" w14:textId="77777777" w:rsidR="00005796" w:rsidRDefault="00005796" w:rsidP="00B328C8">
      <w:pPr>
        <w:ind w:firstLine="360"/>
      </w:pPr>
    </w:p>
    <w:p w14:paraId="7241B9E1" w14:textId="77777777" w:rsidR="00251273" w:rsidRPr="00945D24" w:rsidRDefault="00251273" w:rsidP="003D7E9C">
      <w:pPr>
        <w:pStyle w:val="Heading1"/>
      </w:pPr>
      <w:bookmarkStart w:id="134" w:name="_Toc56095833"/>
      <w:r w:rsidRPr="00945D24">
        <w:t>IV.  Analysis and Results</w:t>
      </w:r>
      <w:bookmarkEnd w:id="134"/>
    </w:p>
    <w:p w14:paraId="061CF8CA" w14:textId="648E8DA7" w:rsidR="004E68FE" w:rsidRDefault="00264865" w:rsidP="004E68FE">
      <w:r>
        <w:t>Application</w:t>
      </w:r>
      <w:r w:rsidR="004E68FE">
        <w:t xml:space="preserve"> built together to make something fly. Compared against ecs</w:t>
      </w:r>
      <w:r>
        <w:t>.</w:t>
      </w:r>
    </w:p>
    <w:p w14:paraId="28EDB47B" w14:textId="6B1A501A" w:rsidR="00251273" w:rsidRDefault="004C473F" w:rsidP="00DB5DE7">
      <w:r>
        <w:t>Rigidbody has a position lumped in</w:t>
      </w:r>
      <w:r w:rsidR="00264865">
        <w:t>. D</w:t>
      </w:r>
      <w:r>
        <w:t>if</w:t>
      </w:r>
      <w:r w:rsidR="00264865">
        <w:t>ference in displacement was position</w:t>
      </w:r>
      <w:r>
        <w:t xml:space="preserve">. Does it </w:t>
      </w:r>
      <w:r w:rsidR="0052189A">
        <w:t xml:space="preserve">exactly </w:t>
      </w:r>
      <w:r>
        <w:t>how bourg does it, maybe could be made better. What I saw after doing all this</w:t>
      </w:r>
    </w:p>
    <w:p w14:paraId="42318FFA" w14:textId="6B5F6E64" w:rsidR="00251273" w:rsidRDefault="00EE6B10" w:rsidP="003D7E9C">
      <w:pPr>
        <w:pStyle w:val="Heading2"/>
      </w:pPr>
      <w:bookmarkStart w:id="135" w:name="_Toc56095835"/>
      <w:r>
        <w:t>Benchmark</w:t>
      </w:r>
      <w:r w:rsidR="002A046E">
        <w:t xml:space="preserve"> Comparison</w:t>
      </w:r>
      <w:bookmarkEnd w:id="135"/>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6" w:name="_Toc56095836"/>
      <w:r>
        <w:t>Investigative Questions Answered</w:t>
      </w:r>
      <w:bookmarkEnd w:id="136"/>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7" w:name="_Toc56095837"/>
      <w:r>
        <w:t>Summary</w:t>
      </w:r>
      <w:bookmarkEnd w:id="137"/>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38" w:name="_Toc56095838"/>
      <w:r>
        <w:lastRenderedPageBreak/>
        <w:t>V.  Conclusions and Recommendations</w:t>
      </w:r>
      <w:bookmarkEnd w:id="138"/>
    </w:p>
    <w:p w14:paraId="0E3C2338" w14:textId="11900633" w:rsidR="00251273" w:rsidRDefault="00251273" w:rsidP="003D7E9C">
      <w:pPr>
        <w:pStyle w:val="Heading2"/>
      </w:pPr>
      <w:bookmarkStart w:id="139" w:name="_Toc56095839"/>
      <w:r>
        <w:t>Chapter Overview</w:t>
      </w:r>
      <w:bookmarkEnd w:id="139"/>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0" w:name="_Toc56095840"/>
      <w:r>
        <w:t>Conclusions of Research</w:t>
      </w:r>
      <w:bookmarkEnd w:id="140"/>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1" w:name="_Toc56095841"/>
      <w:r>
        <w:t>Significance of Research</w:t>
      </w:r>
      <w:bookmarkEnd w:id="141"/>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2" w:name="_Toc56095842"/>
      <w:r>
        <w:t>Recommendations for Action</w:t>
      </w:r>
      <w:bookmarkEnd w:id="142"/>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3" w:name="_Toc56095843"/>
      <w:r>
        <w:t>Recommendations for Future Research</w:t>
      </w:r>
      <w:bookmarkEnd w:id="143"/>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4" w:name="_Toc56095844"/>
      <w:r>
        <w:t>Summary</w:t>
      </w:r>
      <w:bookmarkEnd w:id="144"/>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5"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5"/>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6" w:name="_Toc493484480"/>
      <w:bookmarkStart w:id="147" w:name="_Toc493484720"/>
      <w:bookmarkStart w:id="148" w:name="_Toc494527317"/>
      <w:bookmarkStart w:id="149" w:name="_Toc495221484"/>
      <w:bookmarkStart w:id="150" w:name="_Toc495663200"/>
      <w:bookmarkStart w:id="151" w:name="_Toc495826223"/>
      <w:bookmarkStart w:id="152" w:name="_Toc495826331"/>
      <w:bookmarkStart w:id="153" w:name="_Toc495999072"/>
      <w:bookmarkStart w:id="154" w:name="_Toc496074870"/>
      <w:bookmarkStart w:id="155" w:name="_Toc496074966"/>
      <w:bookmarkStart w:id="156" w:name="_Toc496075140"/>
      <w:bookmarkStart w:id="157" w:name="_Toc496075298"/>
      <w:bookmarkStart w:id="158" w:name="_Toc496075363"/>
      <w:bookmarkStart w:id="159" w:name="_Toc496080607"/>
      <w:bookmarkStart w:id="160" w:name="_Toc497120310"/>
      <w:bookmarkStart w:id="161" w:name="_Toc503248614"/>
      <w:bookmarkStart w:id="162" w:name="_Toc504131206"/>
      <w:bookmarkStart w:id="163" w:name="_Toc504131408"/>
      <w:bookmarkStart w:id="164" w:name="_Toc504131563"/>
      <w:bookmarkStart w:id="165" w:name="_Toc1369874"/>
      <w:bookmarkStart w:id="166" w:name="_Toc235956796"/>
      <w:bookmarkStart w:id="167" w:name="_Toc56095846"/>
      <w:r w:rsidRPr="003F5979">
        <w:lastRenderedPageBreak/>
        <w:t>Bibliography</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77777777" w:rsidR="00D72A41" w:rsidRDefault="00D72A41" w:rsidP="00A5774D">
      <w:pPr>
        <w:spacing w:line="276" w:lineRule="auto"/>
      </w:pPr>
    </w:p>
    <w:p w14:paraId="1490C90F" w14:textId="77777777" w:rsidR="009916FC" w:rsidRDefault="009916FC" w:rsidP="00A5774D">
      <w:pPr>
        <w:spacing w:line="276" w:lineRule="auto"/>
      </w:pPr>
    </w:p>
    <w:p w14:paraId="2179E835" w14:textId="584707C1" w:rsidR="00D72A41" w:rsidRDefault="00D72A41">
      <w:pPr>
        <w:pStyle w:val="Heading1"/>
      </w:pPr>
      <w:r>
        <w:lastRenderedPageBreak/>
        <w:t>Acronyms</w:t>
      </w:r>
    </w:p>
    <w:p w14:paraId="6D2A4D31" w14:textId="77777777" w:rsidR="009E6E1E" w:rsidRDefault="009E6E1E">
      <w:pPr>
        <w:pStyle w:val="Heading1"/>
      </w:pPr>
    </w:p>
    <w:sectPr w:rsidR="009E6E1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645E68" w:rsidRDefault="00645E68">
      <w:pPr>
        <w:spacing w:line="240" w:lineRule="auto"/>
      </w:pPr>
      <w:r>
        <w:separator/>
      </w:r>
    </w:p>
  </w:endnote>
  <w:endnote w:type="continuationSeparator" w:id="0">
    <w:p w14:paraId="0C2EC50E" w14:textId="77777777" w:rsidR="00645E68" w:rsidRDefault="00645E68">
      <w:pPr>
        <w:spacing w:line="240" w:lineRule="auto"/>
      </w:pPr>
      <w:r>
        <w:continuationSeparator/>
      </w:r>
    </w:p>
  </w:endnote>
  <w:endnote w:type="continuationNotice" w:id="1">
    <w:p w14:paraId="33B7FD36" w14:textId="77777777" w:rsidR="00645E68" w:rsidRDefault="00645E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45E68" w:rsidRDefault="00645E6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3C5DB3D" w:rsidR="00645E68" w:rsidRDefault="00645E68">
    <w:pPr>
      <w:pStyle w:val="Footer"/>
      <w:jc w:val="center"/>
    </w:pPr>
    <w:r>
      <w:fldChar w:fldCharType="begin"/>
    </w:r>
    <w:r>
      <w:instrText xml:space="preserve"> PAGE   \* MERGEFORMAT </w:instrText>
    </w:r>
    <w:r>
      <w:fldChar w:fldCharType="separate"/>
    </w:r>
    <w:r w:rsidR="002D7155">
      <w:rPr>
        <w:noProof/>
      </w:rPr>
      <w:t>41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645E68" w:rsidRDefault="00645E68">
      <w:pPr>
        <w:spacing w:line="240" w:lineRule="auto"/>
      </w:pPr>
      <w:r>
        <w:separator/>
      </w:r>
    </w:p>
  </w:footnote>
  <w:footnote w:type="continuationSeparator" w:id="0">
    <w:p w14:paraId="30847DDF" w14:textId="77777777" w:rsidR="00645E68" w:rsidRDefault="00645E68">
      <w:pPr>
        <w:spacing w:line="240" w:lineRule="auto"/>
      </w:pPr>
      <w:r>
        <w:continuationSeparator/>
      </w:r>
    </w:p>
  </w:footnote>
  <w:footnote w:type="continuationNotice" w:id="1">
    <w:p w14:paraId="004D04F2" w14:textId="77777777" w:rsidR="00645E68" w:rsidRDefault="00645E6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18F8"/>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376C"/>
    <w:rsid w:val="00113870"/>
    <w:rsid w:val="00113A5E"/>
    <w:rsid w:val="00114C20"/>
    <w:rsid w:val="001151EA"/>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66"/>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73CC"/>
    <w:rsid w:val="001D7660"/>
    <w:rsid w:val="001D7663"/>
    <w:rsid w:val="001E076E"/>
    <w:rsid w:val="001E2A1C"/>
    <w:rsid w:val="001E3721"/>
    <w:rsid w:val="001E471E"/>
    <w:rsid w:val="001E5552"/>
    <w:rsid w:val="001E5F6F"/>
    <w:rsid w:val="001E6659"/>
    <w:rsid w:val="001E6AF8"/>
    <w:rsid w:val="001F0741"/>
    <w:rsid w:val="001F0EBF"/>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65B"/>
    <w:rsid w:val="002509C9"/>
    <w:rsid w:val="00250C99"/>
    <w:rsid w:val="00250E7D"/>
    <w:rsid w:val="00250FBF"/>
    <w:rsid w:val="00251273"/>
    <w:rsid w:val="00252839"/>
    <w:rsid w:val="002532EC"/>
    <w:rsid w:val="002536CB"/>
    <w:rsid w:val="00253BE4"/>
    <w:rsid w:val="002544B5"/>
    <w:rsid w:val="00256844"/>
    <w:rsid w:val="00257C87"/>
    <w:rsid w:val="00257CBF"/>
    <w:rsid w:val="00260509"/>
    <w:rsid w:val="00260556"/>
    <w:rsid w:val="00260B6B"/>
    <w:rsid w:val="00260ED7"/>
    <w:rsid w:val="00261D74"/>
    <w:rsid w:val="0026292C"/>
    <w:rsid w:val="00262A73"/>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470"/>
    <w:rsid w:val="00280E48"/>
    <w:rsid w:val="00281A5B"/>
    <w:rsid w:val="00281E92"/>
    <w:rsid w:val="002833F1"/>
    <w:rsid w:val="00283CE3"/>
    <w:rsid w:val="00284343"/>
    <w:rsid w:val="002849C4"/>
    <w:rsid w:val="00284CC7"/>
    <w:rsid w:val="0028544C"/>
    <w:rsid w:val="002856C4"/>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E06"/>
    <w:rsid w:val="002D7155"/>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503"/>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4407"/>
    <w:rsid w:val="00345505"/>
    <w:rsid w:val="00345C9D"/>
    <w:rsid w:val="00346DAE"/>
    <w:rsid w:val="003479EE"/>
    <w:rsid w:val="003500E8"/>
    <w:rsid w:val="00350395"/>
    <w:rsid w:val="003529E2"/>
    <w:rsid w:val="00354B98"/>
    <w:rsid w:val="0035678F"/>
    <w:rsid w:val="00360148"/>
    <w:rsid w:val="00360814"/>
    <w:rsid w:val="00361EA2"/>
    <w:rsid w:val="0036275E"/>
    <w:rsid w:val="003631AF"/>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360B"/>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7FD"/>
    <w:rsid w:val="00481801"/>
    <w:rsid w:val="00481CF6"/>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E67"/>
    <w:rsid w:val="004E555F"/>
    <w:rsid w:val="004E5822"/>
    <w:rsid w:val="004E68FE"/>
    <w:rsid w:val="004E6B6D"/>
    <w:rsid w:val="004E7EF0"/>
    <w:rsid w:val="004F0D76"/>
    <w:rsid w:val="004F212C"/>
    <w:rsid w:val="004F2791"/>
    <w:rsid w:val="004F2A34"/>
    <w:rsid w:val="004F341A"/>
    <w:rsid w:val="004F3B25"/>
    <w:rsid w:val="004F4594"/>
    <w:rsid w:val="004F4861"/>
    <w:rsid w:val="004F510D"/>
    <w:rsid w:val="004F51C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2728D"/>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29F2"/>
    <w:rsid w:val="00554719"/>
    <w:rsid w:val="00554F1C"/>
    <w:rsid w:val="00555F2E"/>
    <w:rsid w:val="0055706F"/>
    <w:rsid w:val="0056085D"/>
    <w:rsid w:val="00560866"/>
    <w:rsid w:val="0056150D"/>
    <w:rsid w:val="00561EF7"/>
    <w:rsid w:val="00563825"/>
    <w:rsid w:val="00567011"/>
    <w:rsid w:val="0057056D"/>
    <w:rsid w:val="00570C5F"/>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70F1"/>
    <w:rsid w:val="0063071D"/>
    <w:rsid w:val="006319D5"/>
    <w:rsid w:val="006346AC"/>
    <w:rsid w:val="0063485C"/>
    <w:rsid w:val="006352E5"/>
    <w:rsid w:val="00635A08"/>
    <w:rsid w:val="00637822"/>
    <w:rsid w:val="0064106B"/>
    <w:rsid w:val="006423CD"/>
    <w:rsid w:val="00643138"/>
    <w:rsid w:val="00644539"/>
    <w:rsid w:val="00645E6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FE1"/>
    <w:rsid w:val="00674502"/>
    <w:rsid w:val="00675030"/>
    <w:rsid w:val="0067699A"/>
    <w:rsid w:val="00676A75"/>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519D"/>
    <w:rsid w:val="006B689D"/>
    <w:rsid w:val="006B76CE"/>
    <w:rsid w:val="006C0356"/>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70046E"/>
    <w:rsid w:val="00700DF1"/>
    <w:rsid w:val="00701C3B"/>
    <w:rsid w:val="00702806"/>
    <w:rsid w:val="00702B7D"/>
    <w:rsid w:val="00703106"/>
    <w:rsid w:val="007048CD"/>
    <w:rsid w:val="00704B01"/>
    <w:rsid w:val="00705015"/>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FA1"/>
    <w:rsid w:val="007751FB"/>
    <w:rsid w:val="0077564B"/>
    <w:rsid w:val="00775A93"/>
    <w:rsid w:val="00776A75"/>
    <w:rsid w:val="007805E1"/>
    <w:rsid w:val="00780913"/>
    <w:rsid w:val="0078144B"/>
    <w:rsid w:val="00781EAD"/>
    <w:rsid w:val="00782806"/>
    <w:rsid w:val="007834CE"/>
    <w:rsid w:val="00783B4D"/>
    <w:rsid w:val="00784B44"/>
    <w:rsid w:val="0078533B"/>
    <w:rsid w:val="00785431"/>
    <w:rsid w:val="00785BB4"/>
    <w:rsid w:val="00786CD4"/>
    <w:rsid w:val="007914D8"/>
    <w:rsid w:val="0079333D"/>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5DBF"/>
    <w:rsid w:val="00846EF8"/>
    <w:rsid w:val="00850C41"/>
    <w:rsid w:val="008519CD"/>
    <w:rsid w:val="008520A3"/>
    <w:rsid w:val="0085318B"/>
    <w:rsid w:val="00854140"/>
    <w:rsid w:val="00855450"/>
    <w:rsid w:val="00855D3F"/>
    <w:rsid w:val="008565D5"/>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EA5"/>
    <w:rsid w:val="00995BF1"/>
    <w:rsid w:val="00995EA0"/>
    <w:rsid w:val="009964DC"/>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7B6"/>
    <w:rsid w:val="009C476E"/>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CC0"/>
    <w:rsid w:val="009F2C00"/>
    <w:rsid w:val="009F48CE"/>
    <w:rsid w:val="009F544D"/>
    <w:rsid w:val="009F5862"/>
    <w:rsid w:val="009F589F"/>
    <w:rsid w:val="009F5B84"/>
    <w:rsid w:val="009F5B99"/>
    <w:rsid w:val="009F60EB"/>
    <w:rsid w:val="009F6858"/>
    <w:rsid w:val="00A01AB3"/>
    <w:rsid w:val="00A02C1E"/>
    <w:rsid w:val="00A03AEC"/>
    <w:rsid w:val="00A04E30"/>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5B97"/>
    <w:rsid w:val="00A3602F"/>
    <w:rsid w:val="00A36D79"/>
    <w:rsid w:val="00A36F83"/>
    <w:rsid w:val="00A40BC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2411"/>
    <w:rsid w:val="00A537CF"/>
    <w:rsid w:val="00A538E9"/>
    <w:rsid w:val="00A53F50"/>
    <w:rsid w:val="00A5486F"/>
    <w:rsid w:val="00A55322"/>
    <w:rsid w:val="00A561F3"/>
    <w:rsid w:val="00A562B7"/>
    <w:rsid w:val="00A570F9"/>
    <w:rsid w:val="00A5774D"/>
    <w:rsid w:val="00A578AF"/>
    <w:rsid w:val="00A57E4E"/>
    <w:rsid w:val="00A6092D"/>
    <w:rsid w:val="00A61F3B"/>
    <w:rsid w:val="00A625ED"/>
    <w:rsid w:val="00A64A03"/>
    <w:rsid w:val="00A65234"/>
    <w:rsid w:val="00A65DC1"/>
    <w:rsid w:val="00A65E08"/>
    <w:rsid w:val="00A662F8"/>
    <w:rsid w:val="00A67364"/>
    <w:rsid w:val="00A70172"/>
    <w:rsid w:val="00A72013"/>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71F4"/>
    <w:rsid w:val="00AC7AD1"/>
    <w:rsid w:val="00AC7EF1"/>
    <w:rsid w:val="00AD0B3E"/>
    <w:rsid w:val="00AD0DE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D9B"/>
    <w:rsid w:val="00B2000D"/>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6802"/>
    <w:rsid w:val="00B47769"/>
    <w:rsid w:val="00B505D5"/>
    <w:rsid w:val="00B52039"/>
    <w:rsid w:val="00B52F29"/>
    <w:rsid w:val="00B5477B"/>
    <w:rsid w:val="00B55BD9"/>
    <w:rsid w:val="00B56324"/>
    <w:rsid w:val="00B5747E"/>
    <w:rsid w:val="00B57758"/>
    <w:rsid w:val="00B57D70"/>
    <w:rsid w:val="00B60BCC"/>
    <w:rsid w:val="00B6198E"/>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D1B"/>
    <w:rsid w:val="00BF71E4"/>
    <w:rsid w:val="00BF7779"/>
    <w:rsid w:val="00C00632"/>
    <w:rsid w:val="00C0093B"/>
    <w:rsid w:val="00C01E87"/>
    <w:rsid w:val="00C01F65"/>
    <w:rsid w:val="00C0213C"/>
    <w:rsid w:val="00C02655"/>
    <w:rsid w:val="00C03CB2"/>
    <w:rsid w:val="00C04829"/>
    <w:rsid w:val="00C04EF4"/>
    <w:rsid w:val="00C05209"/>
    <w:rsid w:val="00C05699"/>
    <w:rsid w:val="00C06E21"/>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57D49"/>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7169"/>
    <w:rsid w:val="00C7797A"/>
    <w:rsid w:val="00C80855"/>
    <w:rsid w:val="00C81283"/>
    <w:rsid w:val="00C83529"/>
    <w:rsid w:val="00C86E12"/>
    <w:rsid w:val="00C876F4"/>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53F7"/>
    <w:rsid w:val="00CA6D81"/>
    <w:rsid w:val="00CA78C9"/>
    <w:rsid w:val="00CA7C10"/>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229D"/>
    <w:rsid w:val="00CC3053"/>
    <w:rsid w:val="00CC46E4"/>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947"/>
    <w:rsid w:val="00CF1EE1"/>
    <w:rsid w:val="00CF2041"/>
    <w:rsid w:val="00CF5B82"/>
    <w:rsid w:val="00CF5C49"/>
    <w:rsid w:val="00CF5F99"/>
    <w:rsid w:val="00CF6526"/>
    <w:rsid w:val="00CF65ED"/>
    <w:rsid w:val="00CF7C9D"/>
    <w:rsid w:val="00CF7EDB"/>
    <w:rsid w:val="00D0078E"/>
    <w:rsid w:val="00D007E5"/>
    <w:rsid w:val="00D01305"/>
    <w:rsid w:val="00D01C59"/>
    <w:rsid w:val="00D0222D"/>
    <w:rsid w:val="00D03582"/>
    <w:rsid w:val="00D04921"/>
    <w:rsid w:val="00D056F1"/>
    <w:rsid w:val="00D064BF"/>
    <w:rsid w:val="00D0790D"/>
    <w:rsid w:val="00D07C89"/>
    <w:rsid w:val="00D07D64"/>
    <w:rsid w:val="00D1038F"/>
    <w:rsid w:val="00D111C0"/>
    <w:rsid w:val="00D12740"/>
    <w:rsid w:val="00D1297D"/>
    <w:rsid w:val="00D12C7B"/>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C0E"/>
    <w:rsid w:val="00D76D78"/>
    <w:rsid w:val="00D76F33"/>
    <w:rsid w:val="00D77B99"/>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F47"/>
    <w:rsid w:val="00DA0D82"/>
    <w:rsid w:val="00DA3311"/>
    <w:rsid w:val="00DA3CDF"/>
    <w:rsid w:val="00DA52CB"/>
    <w:rsid w:val="00DA5365"/>
    <w:rsid w:val="00DA606D"/>
    <w:rsid w:val="00DA75EB"/>
    <w:rsid w:val="00DB0384"/>
    <w:rsid w:val="00DB0B18"/>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894"/>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3D29"/>
    <w:rsid w:val="00F7459A"/>
    <w:rsid w:val="00F75336"/>
    <w:rsid w:val="00F76458"/>
    <w:rsid w:val="00F76A93"/>
    <w:rsid w:val="00F77F1F"/>
    <w:rsid w:val="00F81CA1"/>
    <w:rsid w:val="00F82881"/>
    <w:rsid w:val="00F834BF"/>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EC1"/>
    <w:rsid w:val="00FD60D5"/>
    <w:rsid w:val="00FD7555"/>
    <w:rsid w:val="00FE0A09"/>
    <w:rsid w:val="00FE0ADD"/>
    <w:rsid w:val="00FE127A"/>
    <w:rsid w:val="00FE18C2"/>
    <w:rsid w:val="00FE1AD5"/>
    <w:rsid w:val="00FE2B85"/>
    <w:rsid w:val="00FE5489"/>
    <w:rsid w:val="00FE5C6C"/>
    <w:rsid w:val="00FE6967"/>
    <w:rsid w:val="00FE709E"/>
    <w:rsid w:val="00FE7523"/>
    <w:rsid w:val="00FF146A"/>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purl.org/dc/elements/1.1/"/>
    <ds:schemaRef ds:uri="http://purl.org/dc/terms/"/>
    <ds:schemaRef ds:uri="http://schemas.microsoft.com/office/2006/documentManagement/types"/>
    <ds:schemaRef ds:uri="http://purl.org/dc/dcmitype/"/>
    <ds:schemaRef ds:uri="http://www.w3.org/XML/1998/namespace"/>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77EEEDAB-3A2A-4E06-AD52-31CB4162C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19296</TotalTime>
  <Pages>53</Pages>
  <Words>10717</Words>
  <Characters>61092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238</cp:revision>
  <cp:lastPrinted>2003-02-21T20:01:00Z</cp:lastPrinted>
  <dcterms:created xsi:type="dcterms:W3CDTF">2020-08-17T02:16:00Z</dcterms:created>
  <dcterms:modified xsi:type="dcterms:W3CDTF">2020-11-24T05:32:00Z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