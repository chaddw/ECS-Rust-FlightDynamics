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36A1C4F5" w:rsidR="00251273" w:rsidRDefault="00831917">
      <w:pPr>
        <w:pStyle w:val="Title"/>
      </w:pPr>
      <w:r>
        <w:rPr>
          <w:caps/>
        </w:rPr>
        <w:t>TWO</w:t>
      </w:r>
      <w:r w:rsidR="005246FA">
        <w:rPr>
          <w:caps/>
        </w:rPr>
        <w:t xml:space="preserve"> </w:t>
      </w:r>
      <w:r w:rsidR="003C6E11">
        <w:rPr>
          <w:caps/>
        </w:rPr>
        <w:t xml:space="preserve">published </w:t>
      </w:r>
      <w:r w:rsidR="002068EF">
        <w:rPr>
          <w:caps/>
        </w:rPr>
        <w:t>flight dynamics model</w:t>
      </w:r>
      <w:r>
        <w:rPr>
          <w:caps/>
        </w:rPr>
        <w:t>s</w:t>
      </w:r>
      <w:r w:rsidR="002068EF">
        <w:rPr>
          <w:caps/>
        </w:rPr>
        <w:t xml:space="preserve"> </w:t>
      </w:r>
      <w:r w:rsidR="008B5998">
        <w:rPr>
          <w:caps/>
        </w:rPr>
        <w:t>RE</w:t>
      </w:r>
      <w:r w:rsidR="002068EF">
        <w:rPr>
          <w:caps/>
        </w:rPr>
        <w:t>written in rust</w:t>
      </w:r>
      <w:r w:rsidR="003C6E11">
        <w:rPr>
          <w:caps/>
        </w:rPr>
        <w:t xml:space="preserve"> and structur</w:t>
      </w:r>
      <w:r w:rsidR="00F155DA">
        <w:rPr>
          <w:caps/>
        </w:rPr>
        <w:t>ed as an ecs</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2E07F31D" w14:textId="77777777" w:rsidR="00767CAF" w:rsidRDefault="00767CAF">
      <w:pPr>
        <w:pStyle w:val="Title"/>
        <w:rPr>
          <w:b w:val="0"/>
          <w:caps/>
        </w:rPr>
      </w:pPr>
      <w:r>
        <w:rPr>
          <w:b w:val="0"/>
          <w:caps/>
        </w:rPr>
        <w:t xml:space="preserve">Two published flight dynamics models rewritten in rust </w:t>
      </w:r>
    </w:p>
    <w:p w14:paraId="7282F92D" w14:textId="5D415287" w:rsidR="00251273" w:rsidRPr="001D431F" w:rsidRDefault="00767CAF">
      <w:pPr>
        <w:pStyle w:val="Title"/>
        <w:rPr>
          <w:b w:val="0"/>
        </w:rPr>
      </w:pPr>
      <w:r>
        <w:rPr>
          <w:b w:val="0"/>
          <w:caps/>
        </w:rPr>
        <w:t>and structured as an ecs</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24BDCE88" w14:textId="77777777" w:rsidR="00767CAF" w:rsidRDefault="00767CAF">
      <w:pPr>
        <w:pStyle w:val="Title"/>
        <w:rPr>
          <w:b w:val="0"/>
          <w:caps/>
        </w:rPr>
      </w:pPr>
      <w:r>
        <w:rPr>
          <w:b w:val="0"/>
          <w:caps/>
        </w:rPr>
        <w:t xml:space="preserve">two published flight dynamics models rewriten in rust </w:t>
      </w:r>
    </w:p>
    <w:p w14:paraId="1BACFB29" w14:textId="2A9EAF74" w:rsidR="00251273" w:rsidRPr="000F549A" w:rsidRDefault="00767CAF">
      <w:pPr>
        <w:pStyle w:val="Title"/>
        <w:rPr>
          <w:b w:val="0"/>
        </w:rPr>
      </w:pPr>
      <w:r>
        <w:rPr>
          <w:b w:val="0"/>
          <w:caps/>
        </w:rPr>
        <w:t>and structured as an ecs</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 xml:space="preserve">Dr. Douglas D. </w:t>
      </w:r>
      <w:proofErr w:type="spellStart"/>
      <w:r>
        <w:t>Hodson</w:t>
      </w:r>
      <w:proofErr w:type="spellEnd"/>
      <w:r>
        <w:t>,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w:t>
      </w:r>
      <w:proofErr w:type="spellStart"/>
      <w:r>
        <w:t>Nykl</w:t>
      </w:r>
      <w:proofErr w:type="spellEnd"/>
      <w:r>
        <w:t xml:space="preserve">,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3596089"/>
      <w:r w:rsidRPr="00E914BE">
        <w:rPr>
          <w:sz w:val="29"/>
          <w:szCs w:val="29"/>
        </w:rPr>
        <w:t>Abstract</w:t>
      </w:r>
      <w:bookmarkEnd w:id="21"/>
      <w:bookmarkEnd w:id="22"/>
    </w:p>
    <w:p w14:paraId="43F86CAD" w14:textId="7830C5A8"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w:t>
      </w:r>
      <w:r w:rsidR="0075400B">
        <w:t>t programming language using</w:t>
      </w:r>
      <w:r w:rsidR="00EE0303">
        <w:t xml:space="preserve"> </w:t>
      </w:r>
      <w:r w:rsidR="00584910">
        <w:t xml:space="preserve">the </w:t>
      </w:r>
      <w:r w:rsidR="00EE0303">
        <w:t xml:space="preserve">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EE0303">
        <w:t>.</w:t>
      </w:r>
      <w:r w:rsidR="0075400B">
        <w:t xml:space="preserve"> One</w:t>
      </w:r>
      <w:r w:rsidR="00EE0303">
        <w:t xml:space="preserve">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DC742A">
        <w:t xml:space="preserve"> and an</w:t>
      </w:r>
      <w:r w:rsidR="0075400B">
        <w:t>other</w:t>
      </w:r>
      <w:r w:rsidRPr="00511AD4">
        <w:t xml:space="preserve">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B1158F">
        <w:t xml:space="preserve"> uses these models within </w:t>
      </w:r>
      <w:r w:rsidR="00D6789C">
        <w:t xml:space="preserve">an </w:t>
      </w:r>
      <w:r w:rsidR="00786569">
        <w:t>inter</w:t>
      </w:r>
      <w:r w:rsidR="00B1158F">
        <w:t>active flight simulator</w:t>
      </w:r>
      <w:r w:rsidR="00786569">
        <w:t xml:space="preserve">. </w:t>
      </w:r>
    </w:p>
    <w:p w14:paraId="42FCEFA6" w14:textId="3C6C4705" w:rsidR="00511AD4" w:rsidRPr="00511AD4" w:rsidRDefault="00511AD4" w:rsidP="00F172A3">
      <w:pPr>
        <w:ind w:firstLine="360"/>
      </w:pPr>
      <w:r w:rsidRPr="00511AD4">
        <w:t>The ECS architecture is based on the Data-Oriented Design (DOD) paradigm</w:t>
      </w:r>
      <w:r w:rsidR="005402AB">
        <w:t xml:space="preserve">, where </w:t>
      </w:r>
      <w:r w:rsidR="00EE0303" w:rsidRPr="00511AD4">
        <w:t xml:space="preserve">Components contain the data and the Systems </w:t>
      </w:r>
      <w:r w:rsidR="005402AB">
        <w:t>implement the behavior which transforms data</w:t>
      </w:r>
      <w:r w:rsidR="00EE0303" w:rsidRPr="00511AD4">
        <w:t xml:space="preserve">. </w:t>
      </w:r>
      <w:r w:rsidRPr="00511AD4">
        <w:t xml:space="preserve">The specific ECS selected for this research is the Rust-based SPECS framework. </w:t>
      </w:r>
      <w:r w:rsidR="0075400B">
        <w:t>One</w:t>
      </w:r>
      <w:r w:rsidR="00EE0303">
        <w:t xml:space="preserve"> goal of this </w:t>
      </w:r>
      <w:r w:rsidRPr="00511AD4">
        <w:t>researc</w:t>
      </w:r>
      <w:r w:rsidR="001844A7">
        <w:t>h was to</w:t>
      </w:r>
      <w:r w:rsidR="006D2AE8">
        <w:t xml:space="preserve">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to build a flight simulator by creating</w:t>
      </w:r>
      <w:r w:rsidR="0075400B">
        <w:t xml:space="preserve"> additional</w:t>
      </w:r>
      <w:r w:rsidR="00EE0303">
        <w:t xml:space="preserve"> Systems and Components to read keyboard inputs and send User Datagram Protocol (UDP) packets to </w:t>
      </w:r>
      <w:r w:rsidR="00CF65D9">
        <w:t xml:space="preserve">the </w:t>
      </w:r>
      <w:proofErr w:type="spellStart"/>
      <w:r w:rsidR="00EE0303">
        <w:t>FlightGear</w:t>
      </w:r>
      <w:proofErr w:type="spellEnd"/>
      <w:r w:rsidR="00EE0303">
        <w:t xml:space="preserve">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675E9913" w:rsidR="00511AD4" w:rsidRDefault="00511AD4" w:rsidP="00F83062">
      <w:pPr>
        <w:ind w:firstLine="360"/>
      </w:pPr>
      <w:r w:rsidRPr="00511AD4">
        <w:t>The ECS System</w:t>
      </w:r>
      <w:r w:rsidR="00E124FA">
        <w:t xml:space="preserve">s </w:t>
      </w:r>
      <w:r w:rsidR="0075400B">
        <w:t xml:space="preserve">used to </w:t>
      </w:r>
      <w:r w:rsidR="005743EA">
        <w:t xml:space="preserve">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FDM</w:t>
      </w:r>
      <w:r w:rsidR="00E124FA">
        <w:t>’s functionality</w:t>
      </w:r>
      <w:r w:rsidR="004E523D">
        <w:t xml:space="preserve"> was</w:t>
      </w:r>
      <w:r w:rsidRPr="00511AD4">
        <w:t xml:space="preserve"> verified to</w:t>
      </w:r>
      <w:r w:rsidR="00E124FA">
        <w:t xml:space="preserve"> match</w:t>
      </w:r>
      <w:r w:rsidR="009527D1">
        <w:t xml:space="preserve">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75400B">
        <w:t xml:space="preserve">within a </w:t>
      </w:r>
      <w:r w:rsidR="00553EE9">
        <w:t>floating</w:t>
      </w:r>
      <w:r w:rsidR="005743EA">
        <w:t>-</w:t>
      </w:r>
      <w:r w:rsidR="00553EE9">
        <w:t xml:space="preserve">point tolerance </w:t>
      </w:r>
      <w:r w:rsidR="0075400B">
        <w:t>when compared to the</w:t>
      </w:r>
      <w:r w:rsidR="000C1C8C">
        <w:t xml:space="preserve"> </w:t>
      </w:r>
      <w:r w:rsidR="003659C7">
        <w:t>original code</w:t>
      </w:r>
      <w:r w:rsidR="00CB535B">
        <w:t xml:space="preserve">. </w:t>
      </w:r>
      <w:r w:rsidR="00081834">
        <w:t xml:space="preserve">Moreover, the re-implemented FDMs </w:t>
      </w:r>
      <w:r w:rsidR="00081834">
        <w:lastRenderedPageBreak/>
        <w:t xml:space="preserve">were successfully used in the </w:t>
      </w:r>
      <w:r w:rsidR="00FF2E97">
        <w:t xml:space="preserve">creation of </w:t>
      </w:r>
      <w:r w:rsidR="00C262EC">
        <w:t xml:space="preserve">interactive </w:t>
      </w:r>
      <w:r w:rsidR="00081834">
        <w:t>flight simulator</w:t>
      </w:r>
      <w:r w:rsidR="00FF2E97">
        <w:t>s</w:t>
      </w:r>
      <w:r w:rsidR="00A27219">
        <w:t xml:space="preserve"> using </w:t>
      </w:r>
      <w:proofErr w:type="spellStart"/>
      <w:r w:rsidR="00A27219">
        <w:t>FlightGear</w:t>
      </w:r>
      <w:proofErr w:type="spellEnd"/>
      <w:r w:rsidR="00A27219">
        <w:t xml:space="preserve">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3596090"/>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w:t>
      </w:r>
      <w:proofErr w:type="spellStart"/>
      <w:r>
        <w:t>Hodson</w:t>
      </w:r>
      <w:proofErr w:type="spellEnd"/>
      <w:r>
        <w:t xml:space="preserve">, </w:t>
      </w:r>
      <w:r w:rsidR="00D71491">
        <w:t>for his support and guidance in all aspects of this thesis. I want to thank m</w:t>
      </w:r>
      <w:r>
        <w:t>y committee members, Maj Richard Dill</w:t>
      </w:r>
      <w:r w:rsidR="00802EE2">
        <w:t xml:space="preserve"> and Dr. Scott </w:t>
      </w:r>
      <w:proofErr w:type="spellStart"/>
      <w:r w:rsidR="00802EE2">
        <w:t>Nykl</w:t>
      </w:r>
      <w:proofErr w:type="spellEnd"/>
      <w:r>
        <w:t xml:space="preserve">, </w:t>
      </w:r>
      <w:r w:rsidR="00D71491">
        <w:t>for their time reviewing this research along with their</w:t>
      </w:r>
      <w:r w:rsidR="00F97A5D">
        <w:t xml:space="preserve"> valuable</w:t>
      </w:r>
      <w:r w:rsidR="00D71491">
        <w:t xml:space="preserve"> feedback. I want to give a special thanks to </w:t>
      </w:r>
      <w:r w:rsidR="00707D8E">
        <w:t xml:space="preserve">a prior advisee of Dr. </w:t>
      </w:r>
      <w:proofErr w:type="spellStart"/>
      <w:r w:rsidR="00707D8E">
        <w:t>Hodson</w:t>
      </w:r>
      <w:proofErr w:type="spellEnd"/>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3596091"/>
      <w:bookmarkEnd w:id="18"/>
      <w:bookmarkEnd w:id="19"/>
      <w:bookmarkEnd w:id="20"/>
      <w:r w:rsidRPr="00E914BE">
        <w:rPr>
          <w:sz w:val="29"/>
          <w:szCs w:val="29"/>
        </w:rPr>
        <w:lastRenderedPageBreak/>
        <w:t>Table of Contents</w:t>
      </w:r>
      <w:bookmarkEnd w:id="24"/>
      <w:bookmarkEnd w:id="25"/>
    </w:p>
    <w:p w14:paraId="0EFCED37" w14:textId="2A429FE2" w:rsidR="00251273" w:rsidRDefault="00251273" w:rsidP="00EE606A">
      <w:pPr>
        <w:spacing w:line="240" w:lineRule="auto"/>
        <w:contextualSpacing/>
        <w:jc w:val="right"/>
      </w:pPr>
      <w:r>
        <w:t>Page</w:t>
      </w:r>
      <w:r w:rsidR="00751C26">
        <w:br/>
      </w:r>
    </w:p>
    <w:p w14:paraId="1CCA14C4" w14:textId="6014BFF6" w:rsidR="005C199C" w:rsidRPr="005C199C" w:rsidRDefault="00C76F4E"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5C199C">
        <w:rPr>
          <w:rStyle w:val="Hyperlink"/>
          <w:rFonts w:ascii="Times New Roman" w:hAnsi="Times New Roman" w:cs="Times New Roman"/>
          <w:b w:val="0"/>
          <w:caps w:val="0"/>
          <w:sz w:val="24"/>
          <w:szCs w:val="24"/>
          <w:u w:val="none"/>
        </w:rPr>
        <w:fldChar w:fldCharType="begin"/>
      </w:r>
      <w:r w:rsidRPr="005C199C">
        <w:rPr>
          <w:rStyle w:val="Hyperlink"/>
          <w:rFonts w:ascii="Times New Roman" w:hAnsi="Times New Roman" w:cs="Times New Roman"/>
          <w:b w:val="0"/>
          <w:caps w:val="0"/>
          <w:sz w:val="24"/>
          <w:szCs w:val="24"/>
          <w:u w:val="none"/>
        </w:rPr>
        <w:instrText xml:space="preserve"> TOC \o "1-5" \h \z \u </w:instrText>
      </w:r>
      <w:r w:rsidRPr="005C199C">
        <w:rPr>
          <w:rStyle w:val="Hyperlink"/>
          <w:rFonts w:ascii="Times New Roman" w:hAnsi="Times New Roman" w:cs="Times New Roman"/>
          <w:b w:val="0"/>
          <w:caps w:val="0"/>
          <w:sz w:val="24"/>
          <w:szCs w:val="24"/>
          <w:u w:val="none"/>
        </w:rPr>
        <w:fldChar w:fldCharType="separate"/>
      </w:r>
      <w:hyperlink w:anchor="_Toc63596089" w:history="1">
        <w:r w:rsidR="005C199C" w:rsidRPr="005C199C">
          <w:rPr>
            <w:rStyle w:val="Hyperlink"/>
            <w:rFonts w:ascii="Times New Roman" w:hAnsi="Times New Roman" w:cs="Times New Roman"/>
            <w:b w:val="0"/>
            <w:caps w:val="0"/>
            <w:noProof/>
            <w:sz w:val="24"/>
            <w:szCs w:val="24"/>
            <w:u w:val="none"/>
          </w:rPr>
          <w:t>Abstract</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_Toc63596089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iv</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F8B715B" w14:textId="21336290"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0" w:history="1">
        <w:r w:rsidRPr="005C199C">
          <w:rPr>
            <w:rStyle w:val="Hyperlink"/>
            <w:rFonts w:ascii="Times New Roman" w:hAnsi="Times New Roman" w:cs="Times New Roman"/>
            <w:b w:val="0"/>
            <w:caps w:val="0"/>
            <w:noProof/>
            <w:sz w:val="24"/>
            <w:szCs w:val="24"/>
            <w:u w:val="none"/>
          </w:rPr>
          <w:t>Acknowledgements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_Toc63596090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vi</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738874D7" w14:textId="3013A36E"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1" w:history="1">
        <w:r w:rsidRPr="005C199C">
          <w:rPr>
            <w:rStyle w:val="Hyperlink"/>
            <w:rFonts w:ascii="Times New Roman" w:hAnsi="Times New Roman" w:cs="Times New Roman"/>
            <w:b w:val="0"/>
            <w:caps w:val="0"/>
            <w:noProof/>
            <w:sz w:val="24"/>
            <w:szCs w:val="24"/>
            <w:u w:val="none"/>
          </w:rPr>
          <w:t>Table of Contents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_Toc63596091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vii</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54F75291" w14:textId="28E340CA"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2" w:history="1">
        <w:r w:rsidRPr="005C199C">
          <w:rPr>
            <w:rStyle w:val="Hyperlink"/>
            <w:rFonts w:ascii="Times New Roman" w:hAnsi="Times New Roman" w:cs="Times New Roman"/>
            <w:b w:val="0"/>
            <w:caps w:val="0"/>
            <w:noProof/>
            <w:sz w:val="24"/>
            <w:szCs w:val="24"/>
            <w:u w:val="none"/>
          </w:rPr>
          <w:t>List of Figures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_Toc63596092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x</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2F276542" w14:textId="7BF399D5"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3" w:history="1">
        <w:r w:rsidRPr="005C199C">
          <w:rPr>
            <w:rStyle w:val="Hyperlink"/>
            <w:rFonts w:ascii="Times New Roman" w:hAnsi="Times New Roman" w:cs="Times New Roman"/>
            <w:b w:val="0"/>
            <w:caps w:val="0"/>
            <w:noProof/>
            <w:sz w:val="24"/>
            <w:szCs w:val="24"/>
            <w:u w:val="none"/>
          </w:rPr>
          <w:t>List of Tables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_Toc63596093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xi</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156473FD" w14:textId="73EE0423"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4" w:history="1">
        <w:r w:rsidRPr="005C199C">
          <w:rPr>
            <w:rStyle w:val="Hyperlink"/>
            <w:rFonts w:ascii="Times New Roman" w:hAnsi="Times New Roman" w:cs="Times New Roman"/>
            <w:b w:val="0"/>
            <w:caps w:val="0"/>
            <w:noProof/>
            <w:sz w:val="24"/>
            <w:szCs w:val="24"/>
            <w:u w:val="none"/>
          </w:rPr>
          <w:t>I.</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Introduction</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_Toc63596094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1</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49C270AD" w14:textId="5CDD40F4"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5" w:history="1">
        <w:r w:rsidRPr="005C199C">
          <w:rPr>
            <w:rStyle w:val="Hyperlink"/>
            <w:rFonts w:ascii="Times New Roman" w:hAnsi="Times New Roman" w:cs="Times New Roman"/>
            <w:smallCaps w:val="0"/>
            <w:noProof/>
            <w:sz w:val="24"/>
            <w:szCs w:val="24"/>
            <w:u w:val="none"/>
          </w:rPr>
          <w:t>1.1</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Problem Statement</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_Toc63596095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3</w:t>
        </w:r>
        <w:r w:rsidRPr="005C199C">
          <w:rPr>
            <w:rFonts w:ascii="Times New Roman" w:hAnsi="Times New Roman" w:cs="Times New Roman"/>
            <w:smallCaps w:val="0"/>
            <w:noProof/>
            <w:webHidden/>
            <w:sz w:val="24"/>
            <w:szCs w:val="24"/>
          </w:rPr>
          <w:fldChar w:fldCharType="end"/>
        </w:r>
      </w:hyperlink>
    </w:p>
    <w:p w14:paraId="4369666D" w14:textId="547B1A35"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6" w:history="1">
        <w:r w:rsidRPr="005C199C">
          <w:rPr>
            <w:rStyle w:val="Hyperlink"/>
            <w:rFonts w:ascii="Times New Roman" w:hAnsi="Times New Roman" w:cs="Times New Roman"/>
            <w:smallCaps w:val="0"/>
            <w:noProof/>
            <w:sz w:val="24"/>
            <w:szCs w:val="24"/>
            <w:u w:val="none"/>
          </w:rPr>
          <w:t>1.2</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Research Objective</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_Toc63596096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4</w:t>
        </w:r>
        <w:r w:rsidRPr="005C199C">
          <w:rPr>
            <w:rFonts w:ascii="Times New Roman" w:hAnsi="Times New Roman" w:cs="Times New Roman"/>
            <w:smallCaps w:val="0"/>
            <w:noProof/>
            <w:webHidden/>
            <w:sz w:val="24"/>
            <w:szCs w:val="24"/>
          </w:rPr>
          <w:fldChar w:fldCharType="end"/>
        </w:r>
      </w:hyperlink>
    </w:p>
    <w:p w14:paraId="3D8B4BAC" w14:textId="25DE64C7"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7" w:history="1">
        <w:r w:rsidRPr="005C199C">
          <w:rPr>
            <w:rStyle w:val="Hyperlink"/>
            <w:rFonts w:ascii="Times New Roman" w:hAnsi="Times New Roman" w:cs="Times New Roman"/>
            <w:smallCaps w:val="0"/>
            <w:noProof/>
            <w:sz w:val="24"/>
            <w:szCs w:val="24"/>
            <w:u w:val="none"/>
          </w:rPr>
          <w:t>1.3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Hypothesis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_Toc63596097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5</w:t>
        </w:r>
        <w:r w:rsidRPr="005C199C">
          <w:rPr>
            <w:rFonts w:ascii="Times New Roman" w:hAnsi="Times New Roman" w:cs="Times New Roman"/>
            <w:smallCaps w:val="0"/>
            <w:noProof/>
            <w:webHidden/>
            <w:sz w:val="24"/>
            <w:szCs w:val="24"/>
          </w:rPr>
          <w:fldChar w:fldCharType="end"/>
        </w:r>
      </w:hyperlink>
    </w:p>
    <w:p w14:paraId="23E2EACA" w14:textId="55AD93FB"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8" w:history="1">
        <w:r w:rsidRPr="005C199C">
          <w:rPr>
            <w:rStyle w:val="Hyperlink"/>
            <w:rFonts w:ascii="Times New Roman" w:hAnsi="Times New Roman" w:cs="Times New Roman"/>
            <w:smallCaps w:val="0"/>
            <w:noProof/>
            <w:sz w:val="24"/>
            <w:szCs w:val="24"/>
            <w:u w:val="none"/>
          </w:rPr>
          <w:t>1.4</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Approach</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_Toc63596098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5</w:t>
        </w:r>
        <w:r w:rsidRPr="005C199C">
          <w:rPr>
            <w:rFonts w:ascii="Times New Roman" w:hAnsi="Times New Roman" w:cs="Times New Roman"/>
            <w:smallCaps w:val="0"/>
            <w:noProof/>
            <w:webHidden/>
            <w:sz w:val="24"/>
            <w:szCs w:val="24"/>
          </w:rPr>
          <w:fldChar w:fldCharType="end"/>
        </w:r>
      </w:hyperlink>
    </w:p>
    <w:p w14:paraId="53561109" w14:textId="135AACA7"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9" w:history="1">
        <w:r w:rsidRPr="005C199C">
          <w:rPr>
            <w:rStyle w:val="Hyperlink"/>
            <w:rFonts w:ascii="Times New Roman" w:hAnsi="Times New Roman" w:cs="Times New Roman"/>
            <w:smallCaps w:val="0"/>
            <w:noProof/>
            <w:sz w:val="24"/>
            <w:szCs w:val="24"/>
            <w:u w:val="none"/>
          </w:rPr>
          <w:t>1.5</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Assumptions/Limitations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_Toc63596099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7</w:t>
        </w:r>
        <w:r w:rsidRPr="005C199C">
          <w:rPr>
            <w:rFonts w:ascii="Times New Roman" w:hAnsi="Times New Roman" w:cs="Times New Roman"/>
            <w:smallCaps w:val="0"/>
            <w:noProof/>
            <w:webHidden/>
            <w:sz w:val="24"/>
            <w:szCs w:val="24"/>
          </w:rPr>
          <w:fldChar w:fldCharType="end"/>
        </w:r>
      </w:hyperlink>
    </w:p>
    <w:p w14:paraId="27D87551" w14:textId="0C9ACC8F"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0" w:history="1">
        <w:r w:rsidRPr="005C199C">
          <w:rPr>
            <w:rStyle w:val="Hyperlink"/>
            <w:rFonts w:ascii="Times New Roman" w:hAnsi="Times New Roman" w:cs="Times New Roman"/>
            <w:smallCaps w:val="0"/>
            <w:noProof/>
            <w:sz w:val="24"/>
            <w:szCs w:val="24"/>
            <w:u w:val="none"/>
          </w:rPr>
          <w:t>1.6</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Thesis Overview</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_Toc63596100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8</w:t>
        </w:r>
        <w:r w:rsidRPr="005C199C">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36195F3F" w14:textId="6B60FB51"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01" w:history="1">
        <w:r w:rsidRPr="005C199C">
          <w:rPr>
            <w:rStyle w:val="Hyperlink"/>
            <w:rFonts w:ascii="Times New Roman" w:hAnsi="Times New Roman" w:cs="Times New Roman"/>
            <w:b w:val="0"/>
            <w:caps w:val="0"/>
            <w:noProof/>
            <w:sz w:val="24"/>
            <w:szCs w:val="24"/>
            <w:u w:val="none"/>
          </w:rPr>
          <w:t>II.</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Background</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_Toc63596101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9</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0667BDEB" w14:textId="598B57A7"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3" w:history="1">
        <w:r w:rsidRPr="005C199C">
          <w:rPr>
            <w:rStyle w:val="Hyperlink"/>
            <w:rFonts w:ascii="Times New Roman" w:eastAsiaTheme="minorHAnsi" w:hAnsi="Times New Roman" w:cs="Times New Roman"/>
            <w:smallCaps w:val="0"/>
            <w:noProof/>
            <w:sz w:val="24"/>
            <w:szCs w:val="24"/>
            <w:u w:val="none"/>
          </w:rPr>
          <w:t>2.1</w:t>
        </w:r>
        <w:r w:rsidRPr="005C199C">
          <w:rPr>
            <w:rFonts w:ascii="Times New Roman" w:eastAsiaTheme="minorEastAsia" w:hAnsi="Times New Roman" w:cs="Times New Roman"/>
            <w:smallCaps w:val="0"/>
            <w:noProof/>
            <w:sz w:val="24"/>
            <w:szCs w:val="24"/>
          </w:rPr>
          <w:tab/>
        </w:r>
        <w:r w:rsidRPr="005C199C">
          <w:rPr>
            <w:rStyle w:val="Hyperlink"/>
            <w:rFonts w:ascii="Times New Roman" w:eastAsiaTheme="minorHAnsi" w:hAnsi="Times New Roman" w:cs="Times New Roman"/>
            <w:smallCaps w:val="0"/>
            <w:noProof/>
            <w:sz w:val="24"/>
            <w:szCs w:val="24"/>
            <w:u w:val="none"/>
          </w:rPr>
          <w:t>Physics of Flight Modeling</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_Toc63596103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9</w:t>
        </w:r>
        <w:r w:rsidRPr="005C199C">
          <w:rPr>
            <w:rFonts w:ascii="Times New Roman" w:hAnsi="Times New Roman" w:cs="Times New Roman"/>
            <w:smallCaps w:val="0"/>
            <w:noProof/>
            <w:webHidden/>
            <w:sz w:val="24"/>
            <w:szCs w:val="24"/>
          </w:rPr>
          <w:fldChar w:fldCharType="end"/>
        </w:r>
      </w:hyperlink>
    </w:p>
    <w:p w14:paraId="54EDA587" w14:textId="2D71B6A7"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4" w:history="1">
        <w:r w:rsidRPr="005C199C">
          <w:rPr>
            <w:rStyle w:val="Hyperlink"/>
            <w:rFonts w:ascii="Times New Roman" w:hAnsi="Times New Roman" w:cs="Times New Roman"/>
            <w:i w:val="0"/>
            <w:noProof/>
            <w:sz w:val="24"/>
            <w:szCs w:val="24"/>
            <w:u w:val="none"/>
          </w:rPr>
          <w:t>2.1.1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Degrees of Freedom</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10</w:t>
        </w:r>
        <w:r w:rsidRPr="005C199C">
          <w:rPr>
            <w:rFonts w:ascii="Times New Roman" w:hAnsi="Times New Roman" w:cs="Times New Roman"/>
            <w:i w:val="0"/>
            <w:noProof/>
            <w:webHidden/>
            <w:sz w:val="24"/>
            <w:szCs w:val="24"/>
          </w:rPr>
          <w:fldChar w:fldCharType="end"/>
        </w:r>
      </w:hyperlink>
    </w:p>
    <w:p w14:paraId="3BF41EFC" w14:textId="02051BB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5" w:history="1">
        <w:r w:rsidRPr="005C199C">
          <w:rPr>
            <w:rStyle w:val="Hyperlink"/>
            <w:rFonts w:ascii="Times New Roman" w:hAnsi="Times New Roman" w:cs="Times New Roman"/>
            <w:i w:val="0"/>
            <w:noProof/>
            <w:sz w:val="24"/>
            <w:szCs w:val="24"/>
            <w:u w:val="none"/>
          </w:rPr>
          <w:t>2.1.2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Forces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11</w:t>
        </w:r>
        <w:r w:rsidRPr="005C199C">
          <w:rPr>
            <w:rFonts w:ascii="Times New Roman" w:hAnsi="Times New Roman" w:cs="Times New Roman"/>
            <w:i w:val="0"/>
            <w:noProof/>
            <w:webHidden/>
            <w:sz w:val="24"/>
            <w:szCs w:val="24"/>
          </w:rPr>
          <w:fldChar w:fldCharType="end"/>
        </w:r>
      </w:hyperlink>
    </w:p>
    <w:p w14:paraId="1F557574" w14:textId="52463618"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6" w:history="1">
        <w:r w:rsidRPr="005C199C">
          <w:rPr>
            <w:rStyle w:val="Hyperlink"/>
            <w:rFonts w:ascii="Times New Roman" w:hAnsi="Times New Roman" w:cs="Times New Roman"/>
            <w:i w:val="0"/>
            <w:noProof/>
            <w:sz w:val="24"/>
            <w:szCs w:val="24"/>
            <w:u w:val="none"/>
          </w:rPr>
          <w:t>2.1.3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Airplane Components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_Toc63596106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12</w:t>
        </w:r>
        <w:r w:rsidRPr="005C199C">
          <w:rPr>
            <w:rFonts w:ascii="Times New Roman" w:hAnsi="Times New Roman" w:cs="Times New Roman"/>
            <w:i w:val="0"/>
            <w:noProof/>
            <w:webHidden/>
            <w:sz w:val="24"/>
            <w:szCs w:val="24"/>
          </w:rPr>
          <w:fldChar w:fldCharType="end"/>
        </w:r>
      </w:hyperlink>
    </w:p>
    <w:p w14:paraId="2C8796B1" w14:textId="1B845E6C"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07" w:history="1">
        <w:r w:rsidRPr="005C199C">
          <w:rPr>
            <w:rStyle w:val="Hyperlink"/>
            <w:rFonts w:ascii="Times New Roman" w:hAnsi="Times New Roman" w:cs="Times New Roman"/>
            <w:noProof/>
            <w:sz w:val="24"/>
            <w:szCs w:val="24"/>
            <w:u w:val="none"/>
          </w:rPr>
          <w:t>2.1.3.1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Airfoil</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_Toc63596107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12</w:t>
        </w:r>
        <w:r w:rsidRPr="005C199C">
          <w:rPr>
            <w:rFonts w:ascii="Times New Roman" w:hAnsi="Times New Roman" w:cs="Times New Roman"/>
            <w:noProof/>
            <w:webHidden/>
            <w:sz w:val="24"/>
            <w:szCs w:val="24"/>
          </w:rPr>
          <w:fldChar w:fldCharType="end"/>
        </w:r>
      </w:hyperlink>
    </w:p>
    <w:p w14:paraId="68ACDCF0" w14:textId="388DF15D"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8" w:history="1">
        <w:r w:rsidRPr="005C199C">
          <w:rPr>
            <w:rStyle w:val="Hyperlink"/>
            <w:rFonts w:ascii="Times New Roman" w:hAnsi="Times New Roman" w:cs="Times New Roman"/>
            <w:i w:val="0"/>
            <w:noProof/>
            <w:sz w:val="24"/>
            <w:szCs w:val="24"/>
            <w:u w:val="none"/>
          </w:rPr>
          <w:t>2.1.4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Rotations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13</w:t>
        </w:r>
        <w:r w:rsidRPr="005C199C">
          <w:rPr>
            <w:rFonts w:ascii="Times New Roman" w:hAnsi="Times New Roman" w:cs="Times New Roman"/>
            <w:i w:val="0"/>
            <w:noProof/>
            <w:webHidden/>
            <w:sz w:val="24"/>
            <w:szCs w:val="24"/>
          </w:rPr>
          <w:fldChar w:fldCharType="end"/>
        </w:r>
      </w:hyperlink>
    </w:p>
    <w:p w14:paraId="4AA4DED2" w14:textId="6BC50FF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9" w:history="1">
        <w:r w:rsidRPr="005C199C">
          <w:rPr>
            <w:rStyle w:val="Hyperlink"/>
            <w:rFonts w:ascii="Times New Roman" w:hAnsi="Times New Roman" w:cs="Times New Roman"/>
            <w:i w:val="0"/>
            <w:noProof/>
            <w:sz w:val="24"/>
            <w:szCs w:val="24"/>
            <w:u w:val="none"/>
          </w:rPr>
          <w:t>2.1.5</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Coordinate Systems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14</w:t>
        </w:r>
        <w:r w:rsidRPr="005C199C">
          <w:rPr>
            <w:rFonts w:ascii="Times New Roman" w:hAnsi="Times New Roman" w:cs="Times New Roman"/>
            <w:i w:val="0"/>
            <w:noProof/>
            <w:webHidden/>
            <w:sz w:val="24"/>
            <w:szCs w:val="24"/>
          </w:rPr>
          <w:fldChar w:fldCharType="end"/>
        </w:r>
      </w:hyperlink>
    </w:p>
    <w:p w14:paraId="3204ECE4" w14:textId="15008110"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0" w:history="1">
        <w:r w:rsidRPr="005C199C">
          <w:rPr>
            <w:rStyle w:val="Hyperlink"/>
            <w:rFonts w:ascii="Times New Roman" w:hAnsi="Times New Roman" w:cs="Times New Roman"/>
            <w:i w:val="0"/>
            <w:noProof/>
            <w:sz w:val="24"/>
            <w:szCs w:val="24"/>
            <w:u w:val="none"/>
          </w:rPr>
          <w:t>2.1.6</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FDM Calculation Steps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17</w:t>
        </w:r>
        <w:r w:rsidRPr="005C199C">
          <w:rPr>
            <w:rFonts w:ascii="Times New Roman" w:hAnsi="Times New Roman" w:cs="Times New Roman"/>
            <w:i w:val="0"/>
            <w:noProof/>
            <w:webHidden/>
            <w:sz w:val="24"/>
            <w:szCs w:val="24"/>
          </w:rPr>
          <w:fldChar w:fldCharType="end"/>
        </w:r>
      </w:hyperlink>
    </w:p>
    <w:p w14:paraId="0200AF10" w14:textId="495C7884"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1" w:history="1">
        <w:r w:rsidRPr="005C199C">
          <w:rPr>
            <w:rStyle w:val="Hyperlink"/>
            <w:rFonts w:ascii="Times New Roman" w:hAnsi="Times New Roman" w:cs="Times New Roman"/>
            <w:noProof/>
            <w:sz w:val="24"/>
            <w:szCs w:val="24"/>
            <w:u w:val="none"/>
          </w:rPr>
          <w:t>2.1.6.1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Mass Properties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_Toc63596111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18</w:t>
        </w:r>
        <w:r w:rsidRPr="005C199C">
          <w:rPr>
            <w:rFonts w:ascii="Times New Roman" w:hAnsi="Times New Roman" w:cs="Times New Roman"/>
            <w:noProof/>
            <w:webHidden/>
            <w:sz w:val="24"/>
            <w:szCs w:val="24"/>
          </w:rPr>
          <w:fldChar w:fldCharType="end"/>
        </w:r>
      </w:hyperlink>
    </w:p>
    <w:p w14:paraId="6F48B02F" w14:textId="319A0F63"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2" w:history="1">
        <w:r w:rsidRPr="005C199C">
          <w:rPr>
            <w:rStyle w:val="Hyperlink"/>
            <w:rFonts w:ascii="Times New Roman" w:hAnsi="Times New Roman" w:cs="Times New Roman"/>
            <w:noProof/>
            <w:sz w:val="24"/>
            <w:szCs w:val="24"/>
            <w:u w:val="none"/>
          </w:rPr>
          <w:t>2.1.6.2</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Forces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_Toc63596112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19</w:t>
        </w:r>
        <w:r w:rsidRPr="005C199C">
          <w:rPr>
            <w:rFonts w:ascii="Times New Roman" w:hAnsi="Times New Roman" w:cs="Times New Roman"/>
            <w:noProof/>
            <w:webHidden/>
            <w:sz w:val="24"/>
            <w:szCs w:val="24"/>
          </w:rPr>
          <w:fldChar w:fldCharType="end"/>
        </w:r>
      </w:hyperlink>
    </w:p>
    <w:p w14:paraId="529BDDD5" w14:textId="708D86E2"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3" w:history="1">
        <w:r w:rsidRPr="005C199C">
          <w:rPr>
            <w:rStyle w:val="Hyperlink"/>
            <w:rFonts w:ascii="Times New Roman" w:hAnsi="Times New Roman" w:cs="Times New Roman"/>
            <w:noProof/>
            <w:sz w:val="24"/>
            <w:szCs w:val="24"/>
            <w:u w:val="none"/>
          </w:rPr>
          <w:t>2.1.6.3</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Equations of Motion</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_Toc63596113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20</w:t>
        </w:r>
        <w:r w:rsidRPr="005C199C">
          <w:rPr>
            <w:rFonts w:ascii="Times New Roman" w:hAnsi="Times New Roman" w:cs="Times New Roman"/>
            <w:noProof/>
            <w:webHidden/>
            <w:sz w:val="24"/>
            <w:szCs w:val="24"/>
          </w:rPr>
          <w:fldChar w:fldCharType="end"/>
        </w:r>
      </w:hyperlink>
    </w:p>
    <w:p w14:paraId="409A0E5E" w14:textId="45085F1E" w:rsidR="005C199C" w:rsidRPr="005C199C" w:rsidRDefault="005C199C" w:rsidP="005C199C">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3596114" w:history="1">
        <w:r w:rsidRPr="005C199C">
          <w:rPr>
            <w:rStyle w:val="Hyperlink"/>
            <w:rFonts w:ascii="Times New Roman" w:hAnsi="Times New Roman" w:cs="Times New Roman"/>
            <w:noProof/>
            <w:sz w:val="24"/>
            <w:szCs w:val="24"/>
            <w:u w:val="none"/>
          </w:rPr>
          <w:t>2.1.6.3.1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Simulation Loop Methods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_Toc63596114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22</w:t>
        </w:r>
        <w:r w:rsidRPr="005C199C">
          <w:rPr>
            <w:rFonts w:ascii="Times New Roman" w:hAnsi="Times New Roman" w:cs="Times New Roman"/>
            <w:noProof/>
            <w:webHidden/>
            <w:sz w:val="24"/>
            <w:szCs w:val="24"/>
          </w:rPr>
          <w:fldChar w:fldCharType="end"/>
        </w:r>
      </w:hyperlink>
    </w:p>
    <w:p w14:paraId="71260BC1" w14:textId="4666DCD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5" w:history="1">
        <w:r w:rsidRPr="005C199C">
          <w:rPr>
            <w:rStyle w:val="Hyperlink"/>
            <w:rFonts w:ascii="Times New Roman" w:hAnsi="Times New Roman" w:cs="Times New Roman"/>
            <w:i w:val="0"/>
            <w:noProof/>
            <w:sz w:val="24"/>
            <w:szCs w:val="24"/>
            <w:u w:val="none"/>
          </w:rPr>
          <w:t>2.1.7</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Fidelity</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23</w:t>
        </w:r>
        <w:r w:rsidRPr="005C199C">
          <w:rPr>
            <w:rFonts w:ascii="Times New Roman" w:hAnsi="Times New Roman" w:cs="Times New Roman"/>
            <w:i w:val="0"/>
            <w:noProof/>
            <w:webHidden/>
            <w:sz w:val="24"/>
            <w:szCs w:val="24"/>
          </w:rPr>
          <w:fldChar w:fldCharType="end"/>
        </w:r>
      </w:hyperlink>
    </w:p>
    <w:p w14:paraId="5B9DE29F" w14:textId="1E40EA59"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16" w:history="1">
        <w:r w:rsidRPr="005C199C">
          <w:rPr>
            <w:rStyle w:val="Hyperlink"/>
            <w:rFonts w:ascii="Times New Roman" w:eastAsiaTheme="minorHAnsi" w:hAnsi="Times New Roman" w:cs="Times New Roman"/>
            <w:smallCaps w:val="0"/>
            <w:noProof/>
            <w:sz w:val="24"/>
            <w:szCs w:val="24"/>
            <w:u w:val="none"/>
          </w:rPr>
          <w:t>2.2</w:t>
        </w:r>
        <w:r w:rsidRPr="005C199C">
          <w:rPr>
            <w:rFonts w:ascii="Times New Roman" w:eastAsiaTheme="minorEastAsia" w:hAnsi="Times New Roman" w:cs="Times New Roman"/>
            <w:smallCaps w:val="0"/>
            <w:noProof/>
            <w:sz w:val="24"/>
            <w:szCs w:val="24"/>
          </w:rPr>
          <w:tab/>
        </w:r>
        <w:r w:rsidRPr="005C199C">
          <w:rPr>
            <w:rStyle w:val="Hyperlink"/>
            <w:rFonts w:ascii="Times New Roman" w:eastAsiaTheme="minorHAnsi" w:hAnsi="Times New Roman" w:cs="Times New Roman"/>
            <w:smallCaps w:val="0"/>
            <w:noProof/>
            <w:sz w:val="24"/>
            <w:szCs w:val="24"/>
            <w:u w:val="none"/>
          </w:rPr>
          <w:t>Entity-Component-System</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_Toc63596116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23</w:t>
        </w:r>
        <w:r w:rsidRPr="005C199C">
          <w:rPr>
            <w:rFonts w:ascii="Times New Roman" w:hAnsi="Times New Roman" w:cs="Times New Roman"/>
            <w:smallCaps w:val="0"/>
            <w:noProof/>
            <w:webHidden/>
            <w:sz w:val="24"/>
            <w:szCs w:val="24"/>
          </w:rPr>
          <w:fldChar w:fldCharType="end"/>
        </w:r>
      </w:hyperlink>
    </w:p>
    <w:p w14:paraId="530BE32C" w14:textId="17CA322E"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7" w:history="1">
        <w:r w:rsidRPr="005C199C">
          <w:rPr>
            <w:rStyle w:val="Hyperlink"/>
            <w:rFonts w:ascii="Times New Roman" w:hAnsi="Times New Roman" w:cs="Times New Roman"/>
            <w:i w:val="0"/>
            <w:noProof/>
            <w:sz w:val="24"/>
            <w:szCs w:val="24"/>
            <w:u w:val="none"/>
          </w:rPr>
          <w:t>2.2.1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Object-Oriented Problem</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_Toc63596117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24</w:t>
        </w:r>
        <w:r w:rsidRPr="005C199C">
          <w:rPr>
            <w:rFonts w:ascii="Times New Roman" w:hAnsi="Times New Roman" w:cs="Times New Roman"/>
            <w:i w:val="0"/>
            <w:noProof/>
            <w:webHidden/>
            <w:sz w:val="24"/>
            <w:szCs w:val="24"/>
          </w:rPr>
          <w:fldChar w:fldCharType="end"/>
        </w:r>
      </w:hyperlink>
    </w:p>
    <w:p w14:paraId="0A170107" w14:textId="1E61A69C"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8" w:history="1">
        <w:r w:rsidRPr="005C199C">
          <w:rPr>
            <w:rStyle w:val="Hyperlink"/>
            <w:rFonts w:ascii="Times New Roman" w:hAnsi="Times New Roman" w:cs="Times New Roman"/>
            <w:i w:val="0"/>
            <w:noProof/>
            <w:sz w:val="24"/>
            <w:szCs w:val="24"/>
            <w:u w:val="none"/>
          </w:rPr>
          <w:t>2.2.2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ECS Explained</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25</w:t>
        </w:r>
        <w:r w:rsidRPr="005C199C">
          <w:rPr>
            <w:rFonts w:ascii="Times New Roman" w:hAnsi="Times New Roman" w:cs="Times New Roman"/>
            <w:i w:val="0"/>
            <w:noProof/>
            <w:webHidden/>
            <w:sz w:val="24"/>
            <w:szCs w:val="24"/>
          </w:rPr>
          <w:fldChar w:fldCharType="end"/>
        </w:r>
      </w:hyperlink>
    </w:p>
    <w:p w14:paraId="2F8F2E8E" w14:textId="201409D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9" w:history="1">
        <w:r w:rsidRPr="005C199C">
          <w:rPr>
            <w:rStyle w:val="Hyperlink"/>
            <w:rFonts w:ascii="Times New Roman" w:hAnsi="Times New Roman" w:cs="Times New Roman"/>
            <w:i w:val="0"/>
            <w:noProof/>
            <w:sz w:val="24"/>
            <w:szCs w:val="24"/>
            <w:u w:val="none"/>
          </w:rPr>
          <w:t>2.2.3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SPECS Framework</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27</w:t>
        </w:r>
        <w:r w:rsidRPr="005C199C">
          <w:rPr>
            <w:rFonts w:ascii="Times New Roman" w:hAnsi="Times New Roman" w:cs="Times New Roman"/>
            <w:i w:val="0"/>
            <w:noProof/>
            <w:webHidden/>
            <w:sz w:val="24"/>
            <w:szCs w:val="24"/>
          </w:rPr>
          <w:fldChar w:fldCharType="end"/>
        </w:r>
      </w:hyperlink>
    </w:p>
    <w:p w14:paraId="22F9BC3A" w14:textId="3DC3752A"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0" w:history="1">
        <w:r w:rsidRPr="005C199C">
          <w:rPr>
            <w:rStyle w:val="Hyperlink"/>
            <w:rFonts w:ascii="Times New Roman" w:hAnsi="Times New Roman" w:cs="Times New Roman"/>
            <w:i w:val="0"/>
            <w:noProof/>
            <w:sz w:val="24"/>
            <w:szCs w:val="24"/>
            <w:u w:val="none"/>
          </w:rPr>
          <w:t>2.2.4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ECS Overall</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29</w:t>
        </w:r>
        <w:r w:rsidRPr="005C199C">
          <w:rPr>
            <w:rFonts w:ascii="Times New Roman" w:hAnsi="Times New Roman" w:cs="Times New Roman"/>
            <w:i w:val="0"/>
            <w:noProof/>
            <w:webHidden/>
            <w:sz w:val="24"/>
            <w:szCs w:val="24"/>
          </w:rPr>
          <w:fldChar w:fldCharType="end"/>
        </w:r>
      </w:hyperlink>
    </w:p>
    <w:p w14:paraId="61B6D137" w14:textId="5D8373F6"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1" w:history="1">
        <w:r w:rsidRPr="005C199C">
          <w:rPr>
            <w:rStyle w:val="Hyperlink"/>
            <w:rFonts w:ascii="Times New Roman" w:hAnsi="Times New Roman" w:cs="Times New Roman"/>
            <w:smallCaps w:val="0"/>
            <w:noProof/>
            <w:sz w:val="24"/>
            <w:szCs w:val="24"/>
            <w:u w:val="none"/>
          </w:rPr>
          <w:t>2.3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Rust</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_Toc63596121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29</w:t>
        </w:r>
        <w:r w:rsidRPr="005C199C">
          <w:rPr>
            <w:rFonts w:ascii="Times New Roman" w:hAnsi="Times New Roman" w:cs="Times New Roman"/>
            <w:smallCaps w:val="0"/>
            <w:noProof/>
            <w:webHidden/>
            <w:sz w:val="24"/>
            <w:szCs w:val="24"/>
          </w:rPr>
          <w:fldChar w:fldCharType="end"/>
        </w:r>
      </w:hyperlink>
    </w:p>
    <w:p w14:paraId="3D850425" w14:textId="25E5A0D6"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2" w:history="1">
        <w:r w:rsidRPr="005C199C">
          <w:rPr>
            <w:rStyle w:val="Hyperlink"/>
            <w:rFonts w:ascii="Times New Roman" w:hAnsi="Times New Roman" w:cs="Times New Roman"/>
            <w:i w:val="0"/>
            <w:noProof/>
            <w:sz w:val="24"/>
            <w:szCs w:val="24"/>
            <w:u w:val="none"/>
          </w:rPr>
          <w:t>2.3.1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Safe Rust and Unsafe Rust</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_Toc63596122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30</w:t>
        </w:r>
        <w:r w:rsidRPr="005C199C">
          <w:rPr>
            <w:rFonts w:ascii="Times New Roman" w:hAnsi="Times New Roman" w:cs="Times New Roman"/>
            <w:i w:val="0"/>
            <w:noProof/>
            <w:webHidden/>
            <w:sz w:val="24"/>
            <w:szCs w:val="24"/>
          </w:rPr>
          <w:fldChar w:fldCharType="end"/>
        </w:r>
      </w:hyperlink>
    </w:p>
    <w:p w14:paraId="32FCDF20" w14:textId="4BF5397E"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3" w:history="1">
        <w:r w:rsidRPr="005C199C">
          <w:rPr>
            <w:rStyle w:val="Hyperlink"/>
            <w:rFonts w:ascii="Times New Roman" w:hAnsi="Times New Roman" w:cs="Times New Roman"/>
            <w:i w:val="0"/>
            <w:noProof/>
            <w:sz w:val="24"/>
            <w:szCs w:val="24"/>
            <w:u w:val="none"/>
          </w:rPr>
          <w:t>2.3.2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Ownership</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_Toc63596123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31</w:t>
        </w:r>
        <w:r w:rsidRPr="005C199C">
          <w:rPr>
            <w:rFonts w:ascii="Times New Roman" w:hAnsi="Times New Roman" w:cs="Times New Roman"/>
            <w:i w:val="0"/>
            <w:noProof/>
            <w:webHidden/>
            <w:sz w:val="24"/>
            <w:szCs w:val="24"/>
          </w:rPr>
          <w:fldChar w:fldCharType="end"/>
        </w:r>
      </w:hyperlink>
    </w:p>
    <w:p w14:paraId="2A08A6BE" w14:textId="62147CCF"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4" w:history="1">
        <w:r w:rsidRPr="005C199C">
          <w:rPr>
            <w:rStyle w:val="Hyperlink"/>
            <w:rFonts w:ascii="Times New Roman" w:hAnsi="Times New Roman" w:cs="Times New Roman"/>
            <w:i w:val="0"/>
            <w:noProof/>
            <w:sz w:val="24"/>
            <w:szCs w:val="24"/>
            <w:u w:val="none"/>
          </w:rPr>
          <w:t>2.3.3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Borrowing</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32</w:t>
        </w:r>
        <w:r w:rsidRPr="005C199C">
          <w:rPr>
            <w:rFonts w:ascii="Times New Roman" w:hAnsi="Times New Roman" w:cs="Times New Roman"/>
            <w:i w:val="0"/>
            <w:noProof/>
            <w:webHidden/>
            <w:sz w:val="24"/>
            <w:szCs w:val="24"/>
          </w:rPr>
          <w:fldChar w:fldCharType="end"/>
        </w:r>
      </w:hyperlink>
    </w:p>
    <w:p w14:paraId="28F191E1" w14:textId="2354E953"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5" w:history="1">
        <w:r w:rsidRPr="005C199C">
          <w:rPr>
            <w:rStyle w:val="Hyperlink"/>
            <w:rFonts w:ascii="Times New Roman" w:hAnsi="Times New Roman" w:cs="Times New Roman"/>
            <w:i w:val="0"/>
            <w:noProof/>
            <w:sz w:val="24"/>
            <w:szCs w:val="24"/>
            <w:u w:val="none"/>
          </w:rPr>
          <w:t>2.3.4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Lifetimes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32</w:t>
        </w:r>
        <w:r w:rsidRPr="005C199C">
          <w:rPr>
            <w:rFonts w:ascii="Times New Roman" w:hAnsi="Times New Roman" w:cs="Times New Roman"/>
            <w:i w:val="0"/>
            <w:noProof/>
            <w:webHidden/>
            <w:sz w:val="24"/>
            <w:szCs w:val="24"/>
          </w:rPr>
          <w:fldChar w:fldCharType="end"/>
        </w:r>
      </w:hyperlink>
    </w:p>
    <w:p w14:paraId="567629D2" w14:textId="743C8DBE"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6" w:history="1">
        <w:r w:rsidRPr="005C199C">
          <w:rPr>
            <w:rStyle w:val="Hyperlink"/>
            <w:rFonts w:ascii="Times New Roman" w:hAnsi="Times New Roman" w:cs="Times New Roman"/>
            <w:i w:val="0"/>
            <w:noProof/>
            <w:sz w:val="24"/>
            <w:szCs w:val="24"/>
            <w:u w:val="none"/>
          </w:rPr>
          <w:t>2.3.5</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Testing</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_Toc63596126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33</w:t>
        </w:r>
        <w:r w:rsidRPr="005C199C">
          <w:rPr>
            <w:rFonts w:ascii="Times New Roman" w:hAnsi="Times New Roman" w:cs="Times New Roman"/>
            <w:i w:val="0"/>
            <w:noProof/>
            <w:webHidden/>
            <w:sz w:val="24"/>
            <w:szCs w:val="24"/>
          </w:rPr>
          <w:fldChar w:fldCharType="end"/>
        </w:r>
      </w:hyperlink>
    </w:p>
    <w:p w14:paraId="0E2F4944" w14:textId="49E30249"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7" w:history="1">
        <w:r w:rsidRPr="005C199C">
          <w:rPr>
            <w:rStyle w:val="Hyperlink"/>
            <w:rFonts w:ascii="Times New Roman" w:hAnsi="Times New Roman" w:cs="Times New Roman"/>
            <w:i w:val="0"/>
            <w:noProof/>
            <w:sz w:val="24"/>
            <w:szCs w:val="24"/>
            <w:u w:val="none"/>
          </w:rPr>
          <w:t>2.3.6</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Crates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_Toc63596127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34</w:t>
        </w:r>
        <w:r w:rsidRPr="005C199C">
          <w:rPr>
            <w:rFonts w:ascii="Times New Roman" w:hAnsi="Times New Roman" w:cs="Times New Roman"/>
            <w:i w:val="0"/>
            <w:noProof/>
            <w:webHidden/>
            <w:sz w:val="24"/>
            <w:szCs w:val="24"/>
          </w:rPr>
          <w:fldChar w:fldCharType="end"/>
        </w:r>
      </w:hyperlink>
    </w:p>
    <w:p w14:paraId="471A5F5D" w14:textId="14746EF8"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8" w:history="1">
        <w:r w:rsidRPr="005C199C">
          <w:rPr>
            <w:rStyle w:val="Hyperlink"/>
            <w:rFonts w:ascii="Times New Roman" w:hAnsi="Times New Roman" w:cs="Times New Roman"/>
            <w:i w:val="0"/>
            <w:noProof/>
            <w:sz w:val="24"/>
            <w:szCs w:val="24"/>
            <w:u w:val="none"/>
          </w:rPr>
          <w:t>2.3.7</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Rust Overall</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34</w:t>
        </w:r>
        <w:r w:rsidRPr="005C199C">
          <w:rPr>
            <w:rFonts w:ascii="Times New Roman" w:hAnsi="Times New Roman" w:cs="Times New Roman"/>
            <w:i w:val="0"/>
            <w:noProof/>
            <w:webHidden/>
            <w:sz w:val="24"/>
            <w:szCs w:val="24"/>
          </w:rPr>
          <w:fldChar w:fldCharType="end"/>
        </w:r>
      </w:hyperlink>
    </w:p>
    <w:p w14:paraId="59C94C53" w14:textId="78FF0199"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9" w:history="1">
        <w:r w:rsidRPr="005C199C">
          <w:rPr>
            <w:rStyle w:val="Hyperlink"/>
            <w:rFonts w:ascii="Times New Roman" w:hAnsi="Times New Roman" w:cs="Times New Roman"/>
            <w:smallCaps w:val="0"/>
            <w:noProof/>
            <w:sz w:val="24"/>
            <w:szCs w:val="24"/>
            <w:u w:val="none"/>
          </w:rPr>
          <w:t>2.4</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FlightGear</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_Toc63596129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35</w:t>
        </w:r>
        <w:r w:rsidRPr="005C199C">
          <w:rPr>
            <w:rFonts w:ascii="Times New Roman" w:hAnsi="Times New Roman" w:cs="Times New Roman"/>
            <w:smallCaps w:val="0"/>
            <w:noProof/>
            <w:webHidden/>
            <w:sz w:val="24"/>
            <w:szCs w:val="24"/>
          </w:rPr>
          <w:fldChar w:fldCharType="end"/>
        </w:r>
      </w:hyperlink>
    </w:p>
    <w:p w14:paraId="1A81E851" w14:textId="4CB75115"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0" w:history="1">
        <w:r w:rsidRPr="005C199C">
          <w:rPr>
            <w:rStyle w:val="Hyperlink"/>
            <w:rFonts w:ascii="Times New Roman" w:hAnsi="Times New Roman" w:cs="Times New Roman"/>
            <w:smallCaps w:val="0"/>
            <w:noProof/>
            <w:sz w:val="24"/>
            <w:szCs w:val="24"/>
            <w:u w:val="none"/>
          </w:rPr>
          <w:t>2.5</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Networking And Rust</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_Toc63596130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36</w:t>
        </w:r>
        <w:r w:rsidRPr="005C199C">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04BA2EF1" w14:textId="52DA19E0"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31" w:history="1">
        <w:r w:rsidRPr="005C199C">
          <w:rPr>
            <w:rStyle w:val="Hyperlink"/>
            <w:rFonts w:ascii="Times New Roman" w:hAnsi="Times New Roman" w:cs="Times New Roman"/>
            <w:b w:val="0"/>
            <w:caps w:val="0"/>
            <w:noProof/>
            <w:sz w:val="24"/>
            <w:szCs w:val="24"/>
            <w:u w:val="none"/>
          </w:rPr>
          <w:t>III.</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Methodology</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_Toc63596131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38</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75A779E9" w14:textId="18B46213"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2" w:history="1">
        <w:r w:rsidRPr="005C199C">
          <w:rPr>
            <w:rStyle w:val="Hyperlink"/>
            <w:rFonts w:ascii="Times New Roman" w:hAnsi="Times New Roman" w:cs="Times New Roman"/>
            <w:smallCaps w:val="0"/>
            <w:noProof/>
            <w:sz w:val="24"/>
            <w:szCs w:val="24"/>
            <w:u w:val="none"/>
          </w:rPr>
          <w:t>3.1</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Building the Flight Dynamics Models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_Toc63596132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38</w:t>
        </w:r>
        <w:r w:rsidRPr="005C199C">
          <w:rPr>
            <w:rFonts w:ascii="Times New Roman" w:hAnsi="Times New Roman" w:cs="Times New Roman"/>
            <w:smallCaps w:val="0"/>
            <w:noProof/>
            <w:webHidden/>
            <w:sz w:val="24"/>
            <w:szCs w:val="24"/>
          </w:rPr>
          <w:fldChar w:fldCharType="end"/>
        </w:r>
      </w:hyperlink>
    </w:p>
    <w:p w14:paraId="34FCDFD9" w14:textId="729799F6"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3" w:history="1">
        <w:r w:rsidRPr="005C199C">
          <w:rPr>
            <w:rStyle w:val="Hyperlink"/>
            <w:rFonts w:ascii="Times New Roman" w:hAnsi="Times New Roman" w:cs="Times New Roman"/>
            <w:smallCaps w:val="0"/>
            <w:noProof/>
            <w:sz w:val="24"/>
            <w:szCs w:val="24"/>
            <w:u w:val="none"/>
          </w:rPr>
          <w:t>3.2</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Palmer-based Flight Dynamics Model</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_Toc63596133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41</w:t>
        </w:r>
        <w:r w:rsidRPr="005C199C">
          <w:rPr>
            <w:rFonts w:ascii="Times New Roman" w:hAnsi="Times New Roman" w:cs="Times New Roman"/>
            <w:smallCaps w:val="0"/>
            <w:noProof/>
            <w:webHidden/>
            <w:sz w:val="24"/>
            <w:szCs w:val="24"/>
          </w:rPr>
          <w:fldChar w:fldCharType="end"/>
        </w:r>
      </w:hyperlink>
    </w:p>
    <w:p w14:paraId="64245994" w14:textId="6F017D19"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4" w:history="1">
        <w:r w:rsidRPr="005C199C">
          <w:rPr>
            <w:rStyle w:val="Hyperlink"/>
            <w:rFonts w:ascii="Times New Roman" w:hAnsi="Times New Roman" w:cs="Times New Roman"/>
            <w:i w:val="0"/>
            <w:noProof/>
            <w:sz w:val="24"/>
            <w:szCs w:val="24"/>
            <w:u w:val="none"/>
          </w:rPr>
          <w:t>3.2.1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Resource</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42</w:t>
        </w:r>
        <w:r w:rsidRPr="005C199C">
          <w:rPr>
            <w:rFonts w:ascii="Times New Roman" w:hAnsi="Times New Roman" w:cs="Times New Roman"/>
            <w:i w:val="0"/>
            <w:noProof/>
            <w:webHidden/>
            <w:sz w:val="24"/>
            <w:szCs w:val="24"/>
          </w:rPr>
          <w:fldChar w:fldCharType="end"/>
        </w:r>
      </w:hyperlink>
    </w:p>
    <w:p w14:paraId="618D631F" w14:textId="6D0497FE"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5" w:history="1">
        <w:r w:rsidRPr="005C199C">
          <w:rPr>
            <w:rStyle w:val="Hyperlink"/>
            <w:rFonts w:ascii="Times New Roman" w:hAnsi="Times New Roman" w:cs="Times New Roman"/>
            <w:i w:val="0"/>
            <w:noProof/>
            <w:sz w:val="24"/>
            <w:szCs w:val="24"/>
            <w:u w:val="none"/>
          </w:rPr>
          <w:t>3.2.2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Component</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43</w:t>
        </w:r>
        <w:r w:rsidRPr="005C199C">
          <w:rPr>
            <w:rFonts w:ascii="Times New Roman" w:hAnsi="Times New Roman" w:cs="Times New Roman"/>
            <w:i w:val="0"/>
            <w:noProof/>
            <w:webHidden/>
            <w:sz w:val="24"/>
            <w:szCs w:val="24"/>
          </w:rPr>
          <w:fldChar w:fldCharType="end"/>
        </w:r>
      </w:hyperlink>
    </w:p>
    <w:p w14:paraId="08208CBC" w14:textId="31F1496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6" w:history="1">
        <w:r w:rsidRPr="005C199C">
          <w:rPr>
            <w:rStyle w:val="Hyperlink"/>
            <w:rFonts w:ascii="Times New Roman" w:hAnsi="Times New Roman" w:cs="Times New Roman"/>
            <w:i w:val="0"/>
            <w:noProof/>
            <w:sz w:val="24"/>
            <w:szCs w:val="24"/>
            <w:u w:val="none"/>
          </w:rPr>
          <w:t>3.2.3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System</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_Toc63596136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43</w:t>
        </w:r>
        <w:r w:rsidRPr="005C199C">
          <w:rPr>
            <w:rFonts w:ascii="Times New Roman" w:hAnsi="Times New Roman" w:cs="Times New Roman"/>
            <w:i w:val="0"/>
            <w:noProof/>
            <w:webHidden/>
            <w:sz w:val="24"/>
            <w:szCs w:val="24"/>
          </w:rPr>
          <w:fldChar w:fldCharType="end"/>
        </w:r>
      </w:hyperlink>
    </w:p>
    <w:p w14:paraId="63C3AE0F" w14:textId="57761D22"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7" w:history="1">
        <w:r w:rsidRPr="005C199C">
          <w:rPr>
            <w:rStyle w:val="Hyperlink"/>
            <w:rFonts w:ascii="Times New Roman" w:hAnsi="Times New Roman" w:cs="Times New Roman"/>
            <w:smallCaps w:val="0"/>
            <w:noProof/>
            <w:sz w:val="24"/>
            <w:szCs w:val="24"/>
            <w:u w:val="none"/>
          </w:rPr>
          <w:t>3.3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Bourg-based Flight Dynamics Model</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_Toc63596137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45</w:t>
        </w:r>
        <w:r w:rsidRPr="005C199C">
          <w:rPr>
            <w:rFonts w:ascii="Times New Roman" w:hAnsi="Times New Roman" w:cs="Times New Roman"/>
            <w:smallCaps w:val="0"/>
            <w:noProof/>
            <w:webHidden/>
            <w:sz w:val="24"/>
            <w:szCs w:val="24"/>
          </w:rPr>
          <w:fldChar w:fldCharType="end"/>
        </w:r>
      </w:hyperlink>
    </w:p>
    <w:p w14:paraId="64F96444" w14:textId="1C0CBF97"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8" w:history="1">
        <w:r w:rsidRPr="005C199C">
          <w:rPr>
            <w:rStyle w:val="Hyperlink"/>
            <w:rFonts w:ascii="Times New Roman" w:hAnsi="Times New Roman" w:cs="Times New Roman"/>
            <w:i w:val="0"/>
            <w:noProof/>
            <w:sz w:val="24"/>
            <w:szCs w:val="24"/>
            <w:u w:val="none"/>
          </w:rPr>
          <w:t>3.3.1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Resources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46</w:t>
        </w:r>
        <w:r w:rsidRPr="005C199C">
          <w:rPr>
            <w:rFonts w:ascii="Times New Roman" w:hAnsi="Times New Roman" w:cs="Times New Roman"/>
            <w:i w:val="0"/>
            <w:noProof/>
            <w:webHidden/>
            <w:sz w:val="24"/>
            <w:szCs w:val="24"/>
          </w:rPr>
          <w:fldChar w:fldCharType="end"/>
        </w:r>
      </w:hyperlink>
    </w:p>
    <w:p w14:paraId="4E887758" w14:textId="24D3B068"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9" w:history="1">
        <w:r w:rsidRPr="005C199C">
          <w:rPr>
            <w:rStyle w:val="Hyperlink"/>
            <w:rFonts w:ascii="Times New Roman" w:hAnsi="Times New Roman" w:cs="Times New Roman"/>
            <w:i w:val="0"/>
            <w:noProof/>
            <w:sz w:val="24"/>
            <w:szCs w:val="24"/>
            <w:u w:val="none"/>
          </w:rPr>
          <w:t>3.3.2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Component</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46</w:t>
        </w:r>
        <w:r w:rsidRPr="005C199C">
          <w:rPr>
            <w:rFonts w:ascii="Times New Roman" w:hAnsi="Times New Roman" w:cs="Times New Roman"/>
            <w:i w:val="0"/>
            <w:noProof/>
            <w:webHidden/>
            <w:sz w:val="24"/>
            <w:szCs w:val="24"/>
          </w:rPr>
          <w:fldChar w:fldCharType="end"/>
        </w:r>
      </w:hyperlink>
    </w:p>
    <w:p w14:paraId="6457415C" w14:textId="2E439D84"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0" w:history="1">
        <w:r w:rsidRPr="005C199C">
          <w:rPr>
            <w:rStyle w:val="Hyperlink"/>
            <w:rFonts w:ascii="Times New Roman" w:hAnsi="Times New Roman" w:cs="Times New Roman"/>
            <w:i w:val="0"/>
            <w:noProof/>
            <w:sz w:val="24"/>
            <w:szCs w:val="24"/>
            <w:u w:val="none"/>
          </w:rPr>
          <w:t>3.3.3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System</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47</w:t>
        </w:r>
        <w:r w:rsidRPr="005C199C">
          <w:rPr>
            <w:rFonts w:ascii="Times New Roman" w:hAnsi="Times New Roman" w:cs="Times New Roman"/>
            <w:i w:val="0"/>
            <w:noProof/>
            <w:webHidden/>
            <w:sz w:val="24"/>
            <w:szCs w:val="24"/>
          </w:rPr>
          <w:fldChar w:fldCharType="end"/>
        </w:r>
      </w:hyperlink>
    </w:p>
    <w:p w14:paraId="027350D3" w14:textId="2C0840A8"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1" w:history="1">
        <w:r w:rsidRPr="005C199C">
          <w:rPr>
            <w:rStyle w:val="Hyperlink"/>
            <w:rFonts w:ascii="Times New Roman" w:hAnsi="Times New Roman" w:cs="Times New Roman"/>
            <w:smallCaps w:val="0"/>
            <w:noProof/>
            <w:sz w:val="24"/>
            <w:szCs w:val="24"/>
            <w:u w:val="none"/>
          </w:rPr>
          <w:t>3.4</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Palmer-based FDM Equivalency Verification</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_Toc63596141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48</w:t>
        </w:r>
        <w:r w:rsidRPr="005C199C">
          <w:rPr>
            <w:rFonts w:ascii="Times New Roman" w:hAnsi="Times New Roman" w:cs="Times New Roman"/>
            <w:smallCaps w:val="0"/>
            <w:noProof/>
            <w:webHidden/>
            <w:sz w:val="24"/>
            <w:szCs w:val="24"/>
          </w:rPr>
          <w:fldChar w:fldCharType="end"/>
        </w:r>
      </w:hyperlink>
    </w:p>
    <w:p w14:paraId="1CF05F6F" w14:textId="044C8554"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2" w:history="1">
        <w:r w:rsidRPr="005C199C">
          <w:rPr>
            <w:rStyle w:val="Hyperlink"/>
            <w:rFonts w:ascii="Times New Roman" w:hAnsi="Times New Roman" w:cs="Times New Roman"/>
            <w:i w:val="0"/>
            <w:noProof/>
            <w:sz w:val="24"/>
            <w:szCs w:val="24"/>
            <w:u w:val="none"/>
          </w:rPr>
          <w:t>3.4.1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One (Angle of Attack)</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_Toc63596142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49</w:t>
        </w:r>
        <w:r w:rsidRPr="005C199C">
          <w:rPr>
            <w:rFonts w:ascii="Times New Roman" w:hAnsi="Times New Roman" w:cs="Times New Roman"/>
            <w:i w:val="0"/>
            <w:noProof/>
            <w:webHidden/>
            <w:sz w:val="24"/>
            <w:szCs w:val="24"/>
          </w:rPr>
          <w:fldChar w:fldCharType="end"/>
        </w:r>
      </w:hyperlink>
    </w:p>
    <w:p w14:paraId="4C89E251" w14:textId="4E2A4C2F"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3" w:history="1">
        <w:r w:rsidRPr="005C199C">
          <w:rPr>
            <w:rStyle w:val="Hyperlink"/>
            <w:rFonts w:ascii="Times New Roman" w:hAnsi="Times New Roman" w:cs="Times New Roman"/>
            <w:i w:val="0"/>
            <w:noProof/>
            <w:sz w:val="24"/>
            <w:szCs w:val="24"/>
            <w:u w:val="none"/>
          </w:rPr>
          <w:t>3.4.2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Two (Bank)</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_Toc63596143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50</w:t>
        </w:r>
        <w:r w:rsidRPr="005C199C">
          <w:rPr>
            <w:rFonts w:ascii="Times New Roman" w:hAnsi="Times New Roman" w:cs="Times New Roman"/>
            <w:i w:val="0"/>
            <w:noProof/>
            <w:webHidden/>
            <w:sz w:val="24"/>
            <w:szCs w:val="24"/>
          </w:rPr>
          <w:fldChar w:fldCharType="end"/>
        </w:r>
      </w:hyperlink>
    </w:p>
    <w:p w14:paraId="60BC28B9" w14:textId="35B27EBA"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4" w:history="1">
        <w:r w:rsidRPr="005C199C">
          <w:rPr>
            <w:rStyle w:val="Hyperlink"/>
            <w:rFonts w:ascii="Times New Roman" w:hAnsi="Times New Roman" w:cs="Times New Roman"/>
            <w:i w:val="0"/>
            <w:noProof/>
            <w:sz w:val="24"/>
            <w:szCs w:val="24"/>
            <w:u w:val="none"/>
          </w:rPr>
          <w:t>3.4.3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Three (Flaps)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50</w:t>
        </w:r>
        <w:r w:rsidRPr="005C199C">
          <w:rPr>
            <w:rFonts w:ascii="Times New Roman" w:hAnsi="Times New Roman" w:cs="Times New Roman"/>
            <w:i w:val="0"/>
            <w:noProof/>
            <w:webHidden/>
            <w:sz w:val="24"/>
            <w:szCs w:val="24"/>
          </w:rPr>
          <w:fldChar w:fldCharType="end"/>
        </w:r>
      </w:hyperlink>
    </w:p>
    <w:p w14:paraId="2D731F3E" w14:textId="7740A889"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5" w:history="1">
        <w:r w:rsidRPr="005C199C">
          <w:rPr>
            <w:rStyle w:val="Hyperlink"/>
            <w:rFonts w:ascii="Times New Roman" w:hAnsi="Times New Roman" w:cs="Times New Roman"/>
            <w:i w:val="0"/>
            <w:noProof/>
            <w:sz w:val="24"/>
            <w:szCs w:val="24"/>
            <w:u w:val="none"/>
          </w:rPr>
          <w:t>3.4.4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Three (Everything)</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50</w:t>
        </w:r>
        <w:r w:rsidRPr="005C199C">
          <w:rPr>
            <w:rFonts w:ascii="Times New Roman" w:hAnsi="Times New Roman" w:cs="Times New Roman"/>
            <w:i w:val="0"/>
            <w:noProof/>
            <w:webHidden/>
            <w:sz w:val="24"/>
            <w:szCs w:val="24"/>
          </w:rPr>
          <w:fldChar w:fldCharType="end"/>
        </w:r>
      </w:hyperlink>
    </w:p>
    <w:p w14:paraId="348265CA" w14:textId="26DCCDB4"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6" w:history="1">
        <w:r w:rsidRPr="005C199C">
          <w:rPr>
            <w:rStyle w:val="Hyperlink"/>
            <w:rFonts w:ascii="Times New Roman" w:hAnsi="Times New Roman" w:cs="Times New Roman"/>
            <w:smallCaps w:val="0"/>
            <w:noProof/>
            <w:sz w:val="24"/>
            <w:szCs w:val="24"/>
            <w:u w:val="none"/>
          </w:rPr>
          <w:t>3.5</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Bourg-based FDM Equivalency Verification</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_Toc63596146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51</w:t>
        </w:r>
        <w:r w:rsidRPr="005C199C">
          <w:rPr>
            <w:rFonts w:ascii="Times New Roman" w:hAnsi="Times New Roman" w:cs="Times New Roman"/>
            <w:smallCaps w:val="0"/>
            <w:noProof/>
            <w:webHidden/>
            <w:sz w:val="24"/>
            <w:szCs w:val="24"/>
          </w:rPr>
          <w:fldChar w:fldCharType="end"/>
        </w:r>
      </w:hyperlink>
    </w:p>
    <w:p w14:paraId="0987CF2D" w14:textId="5B3C291D"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7" w:history="1">
        <w:r w:rsidRPr="005C199C">
          <w:rPr>
            <w:rStyle w:val="Hyperlink"/>
            <w:rFonts w:ascii="Times New Roman" w:hAnsi="Times New Roman" w:cs="Times New Roman"/>
            <w:i w:val="0"/>
            <w:noProof/>
            <w:sz w:val="24"/>
            <w:szCs w:val="24"/>
            <w:u w:val="none"/>
          </w:rPr>
          <w:t>3.5.1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One (No Flight Control)</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_Toc63596147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53</w:t>
        </w:r>
        <w:r w:rsidRPr="005C199C">
          <w:rPr>
            <w:rFonts w:ascii="Times New Roman" w:hAnsi="Times New Roman" w:cs="Times New Roman"/>
            <w:i w:val="0"/>
            <w:noProof/>
            <w:webHidden/>
            <w:sz w:val="24"/>
            <w:szCs w:val="24"/>
          </w:rPr>
          <w:fldChar w:fldCharType="end"/>
        </w:r>
      </w:hyperlink>
    </w:p>
    <w:p w14:paraId="3A23AE31" w14:textId="231EFA57"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8" w:history="1">
        <w:r w:rsidRPr="005C199C">
          <w:rPr>
            <w:rStyle w:val="Hyperlink"/>
            <w:rFonts w:ascii="Times New Roman" w:hAnsi="Times New Roman" w:cs="Times New Roman"/>
            <w:i w:val="0"/>
            <w:noProof/>
            <w:sz w:val="24"/>
            <w:szCs w:val="24"/>
            <w:u w:val="none"/>
          </w:rPr>
          <w:t>3.5.2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Two (Roll)</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53</w:t>
        </w:r>
        <w:r w:rsidRPr="005C199C">
          <w:rPr>
            <w:rFonts w:ascii="Times New Roman" w:hAnsi="Times New Roman" w:cs="Times New Roman"/>
            <w:i w:val="0"/>
            <w:noProof/>
            <w:webHidden/>
            <w:sz w:val="24"/>
            <w:szCs w:val="24"/>
          </w:rPr>
          <w:fldChar w:fldCharType="end"/>
        </w:r>
      </w:hyperlink>
    </w:p>
    <w:p w14:paraId="05DE542A" w14:textId="3F7E11B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9" w:history="1">
        <w:r w:rsidRPr="005C199C">
          <w:rPr>
            <w:rStyle w:val="Hyperlink"/>
            <w:rFonts w:ascii="Times New Roman" w:hAnsi="Times New Roman" w:cs="Times New Roman"/>
            <w:i w:val="0"/>
            <w:noProof/>
            <w:sz w:val="24"/>
            <w:szCs w:val="24"/>
            <w:u w:val="none"/>
          </w:rPr>
          <w:t>3.5.3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Three (Pitch)</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54</w:t>
        </w:r>
        <w:r w:rsidRPr="005C199C">
          <w:rPr>
            <w:rFonts w:ascii="Times New Roman" w:hAnsi="Times New Roman" w:cs="Times New Roman"/>
            <w:i w:val="0"/>
            <w:noProof/>
            <w:webHidden/>
            <w:sz w:val="24"/>
            <w:szCs w:val="24"/>
          </w:rPr>
          <w:fldChar w:fldCharType="end"/>
        </w:r>
      </w:hyperlink>
    </w:p>
    <w:p w14:paraId="3D4F71E0" w14:textId="2338F58A"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0" w:history="1">
        <w:r w:rsidRPr="005C199C">
          <w:rPr>
            <w:rStyle w:val="Hyperlink"/>
            <w:rFonts w:ascii="Times New Roman" w:hAnsi="Times New Roman" w:cs="Times New Roman"/>
            <w:i w:val="0"/>
            <w:noProof/>
            <w:sz w:val="24"/>
            <w:szCs w:val="24"/>
            <w:u w:val="none"/>
          </w:rPr>
          <w:t>3.5.4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Four (Yaw)</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54</w:t>
        </w:r>
        <w:r w:rsidRPr="005C199C">
          <w:rPr>
            <w:rFonts w:ascii="Times New Roman" w:hAnsi="Times New Roman" w:cs="Times New Roman"/>
            <w:i w:val="0"/>
            <w:noProof/>
            <w:webHidden/>
            <w:sz w:val="24"/>
            <w:szCs w:val="24"/>
          </w:rPr>
          <w:fldChar w:fldCharType="end"/>
        </w:r>
      </w:hyperlink>
    </w:p>
    <w:p w14:paraId="2BD07512" w14:textId="6B5D7FA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1" w:history="1">
        <w:r w:rsidRPr="005C199C">
          <w:rPr>
            <w:rStyle w:val="Hyperlink"/>
            <w:rFonts w:ascii="Times New Roman" w:hAnsi="Times New Roman" w:cs="Times New Roman"/>
            <w:i w:val="0"/>
            <w:noProof/>
            <w:sz w:val="24"/>
            <w:szCs w:val="24"/>
            <w:u w:val="none"/>
          </w:rPr>
          <w:t>3.5.5</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Five (Flaps)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_Toc63596151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55</w:t>
        </w:r>
        <w:r w:rsidRPr="005C199C">
          <w:rPr>
            <w:rFonts w:ascii="Times New Roman" w:hAnsi="Times New Roman" w:cs="Times New Roman"/>
            <w:i w:val="0"/>
            <w:noProof/>
            <w:webHidden/>
            <w:sz w:val="24"/>
            <w:szCs w:val="24"/>
          </w:rPr>
          <w:fldChar w:fldCharType="end"/>
        </w:r>
      </w:hyperlink>
    </w:p>
    <w:p w14:paraId="7727ED15" w14:textId="44F3BC98"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2" w:history="1">
        <w:r w:rsidRPr="005C199C">
          <w:rPr>
            <w:rStyle w:val="Hyperlink"/>
            <w:rFonts w:ascii="Times New Roman" w:hAnsi="Times New Roman" w:cs="Times New Roman"/>
            <w:i w:val="0"/>
            <w:noProof/>
            <w:sz w:val="24"/>
            <w:szCs w:val="24"/>
            <w:u w:val="none"/>
          </w:rPr>
          <w:t>3.5.6</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Six (Everything)</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_Toc63596152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55</w:t>
        </w:r>
        <w:r w:rsidRPr="005C199C">
          <w:rPr>
            <w:rFonts w:ascii="Times New Roman" w:hAnsi="Times New Roman" w:cs="Times New Roman"/>
            <w:i w:val="0"/>
            <w:noProof/>
            <w:webHidden/>
            <w:sz w:val="24"/>
            <w:szCs w:val="24"/>
          </w:rPr>
          <w:fldChar w:fldCharType="end"/>
        </w:r>
      </w:hyperlink>
    </w:p>
    <w:p w14:paraId="51BF2BA6" w14:textId="1908B606"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3" w:history="1">
        <w:r w:rsidRPr="005C199C">
          <w:rPr>
            <w:rStyle w:val="Hyperlink"/>
            <w:rFonts w:ascii="Times New Roman" w:hAnsi="Times New Roman" w:cs="Times New Roman"/>
            <w:i w:val="0"/>
            <w:noProof/>
            <w:sz w:val="24"/>
            <w:szCs w:val="24"/>
            <w:u w:val="none"/>
          </w:rPr>
          <w:t>3.5.7</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Custom Type Module Verification</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_Toc63596153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56</w:t>
        </w:r>
        <w:r w:rsidRPr="005C199C">
          <w:rPr>
            <w:rFonts w:ascii="Times New Roman" w:hAnsi="Times New Roman" w:cs="Times New Roman"/>
            <w:i w:val="0"/>
            <w:noProof/>
            <w:webHidden/>
            <w:sz w:val="24"/>
            <w:szCs w:val="24"/>
          </w:rPr>
          <w:fldChar w:fldCharType="end"/>
        </w:r>
      </w:hyperlink>
    </w:p>
    <w:p w14:paraId="2DFA643C" w14:textId="5343C23D"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4" w:history="1">
        <w:r w:rsidRPr="005C199C">
          <w:rPr>
            <w:rStyle w:val="Hyperlink"/>
            <w:rFonts w:ascii="Times New Roman" w:hAnsi="Times New Roman" w:cs="Times New Roman"/>
            <w:noProof/>
            <w:sz w:val="24"/>
            <w:szCs w:val="24"/>
            <w:u w:val="none"/>
          </w:rPr>
          <w:t>3.5.7.1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Vector Tests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_Toc63596154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57</w:t>
        </w:r>
        <w:r w:rsidRPr="005C199C">
          <w:rPr>
            <w:rFonts w:ascii="Times New Roman" w:hAnsi="Times New Roman" w:cs="Times New Roman"/>
            <w:noProof/>
            <w:webHidden/>
            <w:sz w:val="24"/>
            <w:szCs w:val="24"/>
          </w:rPr>
          <w:fldChar w:fldCharType="end"/>
        </w:r>
      </w:hyperlink>
    </w:p>
    <w:p w14:paraId="79E41EF8" w14:textId="5A9E647F"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5" w:history="1">
        <w:r w:rsidRPr="005C199C">
          <w:rPr>
            <w:rStyle w:val="Hyperlink"/>
            <w:rFonts w:ascii="Times New Roman" w:hAnsi="Times New Roman" w:cs="Times New Roman"/>
            <w:noProof/>
            <w:sz w:val="24"/>
            <w:szCs w:val="24"/>
            <w:u w:val="none"/>
          </w:rPr>
          <w:t>3.5.7.2</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Matrix Tests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_Toc63596155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57</w:t>
        </w:r>
        <w:r w:rsidRPr="005C199C">
          <w:rPr>
            <w:rFonts w:ascii="Times New Roman" w:hAnsi="Times New Roman" w:cs="Times New Roman"/>
            <w:noProof/>
            <w:webHidden/>
            <w:sz w:val="24"/>
            <w:szCs w:val="24"/>
          </w:rPr>
          <w:fldChar w:fldCharType="end"/>
        </w:r>
      </w:hyperlink>
    </w:p>
    <w:p w14:paraId="3F8513BE" w14:textId="67571BB5"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6" w:history="1">
        <w:r w:rsidRPr="005C199C">
          <w:rPr>
            <w:rStyle w:val="Hyperlink"/>
            <w:rFonts w:ascii="Times New Roman" w:hAnsi="Times New Roman" w:cs="Times New Roman"/>
            <w:noProof/>
            <w:sz w:val="24"/>
            <w:szCs w:val="24"/>
            <w:u w:val="none"/>
          </w:rPr>
          <w:t>3.5.7.3</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Quaternion Tests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_Toc63596156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58</w:t>
        </w:r>
        <w:r w:rsidRPr="005C199C">
          <w:rPr>
            <w:rFonts w:ascii="Times New Roman" w:hAnsi="Times New Roman" w:cs="Times New Roman"/>
            <w:noProof/>
            <w:webHidden/>
            <w:sz w:val="24"/>
            <w:szCs w:val="24"/>
          </w:rPr>
          <w:fldChar w:fldCharType="end"/>
        </w:r>
      </w:hyperlink>
    </w:p>
    <w:p w14:paraId="6F533F68" w14:textId="04788144"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57" w:history="1">
        <w:r w:rsidRPr="005C199C">
          <w:rPr>
            <w:rStyle w:val="Hyperlink"/>
            <w:rFonts w:ascii="Times New Roman" w:hAnsi="Times New Roman" w:cs="Times New Roman"/>
            <w:smallCaps w:val="0"/>
            <w:noProof/>
            <w:sz w:val="24"/>
            <w:szCs w:val="24"/>
            <w:u w:val="none"/>
          </w:rPr>
          <w:t>3.6</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Building the Flight Simulators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_Toc63596157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58</w:t>
        </w:r>
        <w:r w:rsidRPr="005C199C">
          <w:rPr>
            <w:rFonts w:ascii="Times New Roman" w:hAnsi="Times New Roman" w:cs="Times New Roman"/>
            <w:smallCaps w:val="0"/>
            <w:noProof/>
            <w:webHidden/>
            <w:sz w:val="24"/>
            <w:szCs w:val="24"/>
          </w:rPr>
          <w:fldChar w:fldCharType="end"/>
        </w:r>
      </w:hyperlink>
    </w:p>
    <w:p w14:paraId="67B45B63" w14:textId="11E00A55"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8" w:history="1">
        <w:r w:rsidRPr="005C199C">
          <w:rPr>
            <w:rStyle w:val="Hyperlink"/>
            <w:rFonts w:ascii="Times New Roman" w:hAnsi="Times New Roman" w:cs="Times New Roman"/>
            <w:i w:val="0"/>
            <w:noProof/>
            <w:sz w:val="24"/>
            <w:szCs w:val="24"/>
            <w:u w:val="none"/>
          </w:rPr>
          <w:t>3.6.1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Simulation Loop</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60</w:t>
        </w:r>
        <w:r w:rsidRPr="005C199C">
          <w:rPr>
            <w:rFonts w:ascii="Times New Roman" w:hAnsi="Times New Roman" w:cs="Times New Roman"/>
            <w:i w:val="0"/>
            <w:noProof/>
            <w:webHidden/>
            <w:sz w:val="24"/>
            <w:szCs w:val="24"/>
          </w:rPr>
          <w:fldChar w:fldCharType="end"/>
        </w:r>
      </w:hyperlink>
    </w:p>
    <w:p w14:paraId="0D22C04E" w14:textId="22F3DFB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9" w:history="1">
        <w:r w:rsidRPr="005C199C">
          <w:rPr>
            <w:rStyle w:val="Hyperlink"/>
            <w:rFonts w:ascii="Times New Roman" w:hAnsi="Times New Roman" w:cs="Times New Roman"/>
            <w:i w:val="0"/>
            <w:noProof/>
            <w:sz w:val="24"/>
            <w:szCs w:val="24"/>
            <w:u w:val="none"/>
          </w:rPr>
          <w:t>3.6.2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Resources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60</w:t>
        </w:r>
        <w:r w:rsidRPr="005C199C">
          <w:rPr>
            <w:rFonts w:ascii="Times New Roman" w:hAnsi="Times New Roman" w:cs="Times New Roman"/>
            <w:i w:val="0"/>
            <w:noProof/>
            <w:webHidden/>
            <w:sz w:val="24"/>
            <w:szCs w:val="24"/>
          </w:rPr>
          <w:fldChar w:fldCharType="end"/>
        </w:r>
      </w:hyperlink>
    </w:p>
    <w:p w14:paraId="093833ED" w14:textId="2FEDE00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0" w:history="1">
        <w:r w:rsidRPr="005C199C">
          <w:rPr>
            <w:rStyle w:val="Hyperlink"/>
            <w:rFonts w:ascii="Times New Roman" w:hAnsi="Times New Roman" w:cs="Times New Roman"/>
            <w:i w:val="0"/>
            <w:noProof/>
            <w:sz w:val="24"/>
            <w:szCs w:val="24"/>
            <w:u w:val="none"/>
          </w:rPr>
          <w:t>3.6.3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Components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_Toc63596160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61</w:t>
        </w:r>
        <w:r w:rsidRPr="005C199C">
          <w:rPr>
            <w:rFonts w:ascii="Times New Roman" w:hAnsi="Times New Roman" w:cs="Times New Roman"/>
            <w:i w:val="0"/>
            <w:noProof/>
            <w:webHidden/>
            <w:sz w:val="24"/>
            <w:szCs w:val="24"/>
          </w:rPr>
          <w:fldChar w:fldCharType="end"/>
        </w:r>
      </w:hyperlink>
    </w:p>
    <w:p w14:paraId="4C2CB86E" w14:textId="74258C4C"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1" w:history="1">
        <w:r w:rsidRPr="005C199C">
          <w:rPr>
            <w:rStyle w:val="Hyperlink"/>
            <w:rFonts w:ascii="Times New Roman" w:hAnsi="Times New Roman" w:cs="Times New Roman"/>
            <w:noProof/>
            <w:sz w:val="24"/>
            <w:szCs w:val="24"/>
            <w:u w:val="none"/>
          </w:rPr>
          <w:t>3.6.3.1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KeyboardState</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_Toc63596161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61</w:t>
        </w:r>
        <w:r w:rsidRPr="005C199C">
          <w:rPr>
            <w:rFonts w:ascii="Times New Roman" w:hAnsi="Times New Roman" w:cs="Times New Roman"/>
            <w:noProof/>
            <w:webHidden/>
            <w:sz w:val="24"/>
            <w:szCs w:val="24"/>
          </w:rPr>
          <w:fldChar w:fldCharType="end"/>
        </w:r>
      </w:hyperlink>
    </w:p>
    <w:p w14:paraId="6AAC29AD" w14:textId="6B71EFB2"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2" w:history="1">
        <w:r w:rsidRPr="005C199C">
          <w:rPr>
            <w:rStyle w:val="Hyperlink"/>
            <w:rFonts w:ascii="Times New Roman" w:hAnsi="Times New Roman" w:cs="Times New Roman"/>
            <w:noProof/>
            <w:sz w:val="24"/>
            <w:szCs w:val="24"/>
            <w:u w:val="none"/>
          </w:rPr>
          <w:t>3.6.3.2</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FGNetFDM</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_Toc63596162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61</w:t>
        </w:r>
        <w:r w:rsidRPr="005C199C">
          <w:rPr>
            <w:rFonts w:ascii="Times New Roman" w:hAnsi="Times New Roman" w:cs="Times New Roman"/>
            <w:noProof/>
            <w:webHidden/>
            <w:sz w:val="24"/>
            <w:szCs w:val="24"/>
          </w:rPr>
          <w:fldChar w:fldCharType="end"/>
        </w:r>
      </w:hyperlink>
    </w:p>
    <w:p w14:paraId="69C7CA41" w14:textId="23A60066"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3" w:history="1">
        <w:r w:rsidRPr="005C199C">
          <w:rPr>
            <w:rStyle w:val="Hyperlink"/>
            <w:rFonts w:ascii="Times New Roman" w:hAnsi="Times New Roman" w:cs="Times New Roman"/>
            <w:noProof/>
            <w:sz w:val="24"/>
            <w:szCs w:val="24"/>
            <w:u w:val="none"/>
          </w:rPr>
          <w:t>3.6.3.3</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DataFDM</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_Toc63596163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62</w:t>
        </w:r>
        <w:r w:rsidRPr="005C199C">
          <w:rPr>
            <w:rFonts w:ascii="Times New Roman" w:hAnsi="Times New Roman" w:cs="Times New Roman"/>
            <w:noProof/>
            <w:webHidden/>
            <w:sz w:val="24"/>
            <w:szCs w:val="24"/>
          </w:rPr>
          <w:fldChar w:fldCharType="end"/>
        </w:r>
      </w:hyperlink>
    </w:p>
    <w:p w14:paraId="30A71BD8" w14:textId="2AFAB1B0"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4" w:history="1">
        <w:r w:rsidRPr="005C199C">
          <w:rPr>
            <w:rStyle w:val="Hyperlink"/>
            <w:rFonts w:ascii="Times New Roman" w:hAnsi="Times New Roman" w:cs="Times New Roman"/>
            <w:i w:val="0"/>
            <w:noProof/>
            <w:sz w:val="24"/>
            <w:szCs w:val="24"/>
            <w:u w:val="none"/>
          </w:rPr>
          <w:t>3.6.4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Systems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_Toc63596164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62</w:t>
        </w:r>
        <w:r w:rsidRPr="005C199C">
          <w:rPr>
            <w:rFonts w:ascii="Times New Roman" w:hAnsi="Times New Roman" w:cs="Times New Roman"/>
            <w:i w:val="0"/>
            <w:noProof/>
            <w:webHidden/>
            <w:sz w:val="24"/>
            <w:szCs w:val="24"/>
          </w:rPr>
          <w:fldChar w:fldCharType="end"/>
        </w:r>
      </w:hyperlink>
    </w:p>
    <w:p w14:paraId="15E40D74" w14:textId="2943616E"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5" w:history="1">
        <w:r w:rsidRPr="005C199C">
          <w:rPr>
            <w:rStyle w:val="Hyperlink"/>
            <w:rFonts w:ascii="Times New Roman" w:hAnsi="Times New Roman" w:cs="Times New Roman"/>
            <w:noProof/>
            <w:sz w:val="24"/>
            <w:szCs w:val="24"/>
            <w:u w:val="none"/>
          </w:rPr>
          <w:t>3.6.4.1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FlightControl</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_Toc63596165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65</w:t>
        </w:r>
        <w:r w:rsidRPr="005C199C">
          <w:rPr>
            <w:rFonts w:ascii="Times New Roman" w:hAnsi="Times New Roman" w:cs="Times New Roman"/>
            <w:noProof/>
            <w:webHidden/>
            <w:sz w:val="24"/>
            <w:szCs w:val="24"/>
          </w:rPr>
          <w:fldChar w:fldCharType="end"/>
        </w:r>
      </w:hyperlink>
    </w:p>
    <w:p w14:paraId="68E4E8C4" w14:textId="4F973AF1"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6" w:history="1">
        <w:r w:rsidRPr="005C199C">
          <w:rPr>
            <w:rStyle w:val="Hyperlink"/>
            <w:rFonts w:ascii="Times New Roman" w:hAnsi="Times New Roman" w:cs="Times New Roman"/>
            <w:noProof/>
            <w:sz w:val="24"/>
            <w:szCs w:val="24"/>
            <w:u w:val="none"/>
          </w:rPr>
          <w:t>3.6.4.2</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MakePacket</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_Toc63596166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67</w:t>
        </w:r>
        <w:r w:rsidRPr="005C199C">
          <w:rPr>
            <w:rFonts w:ascii="Times New Roman" w:hAnsi="Times New Roman" w:cs="Times New Roman"/>
            <w:noProof/>
            <w:webHidden/>
            <w:sz w:val="24"/>
            <w:szCs w:val="24"/>
          </w:rPr>
          <w:fldChar w:fldCharType="end"/>
        </w:r>
      </w:hyperlink>
    </w:p>
    <w:p w14:paraId="30C287F0" w14:textId="2B5A44C7"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7" w:history="1">
        <w:r w:rsidRPr="005C199C">
          <w:rPr>
            <w:rStyle w:val="Hyperlink"/>
            <w:rFonts w:ascii="Times New Roman" w:hAnsi="Times New Roman" w:cs="Times New Roman"/>
            <w:noProof/>
            <w:sz w:val="24"/>
            <w:szCs w:val="24"/>
            <w:u w:val="none"/>
          </w:rPr>
          <w:t>3.6.4.3</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SendPacket</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_Toc63596167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68</w:t>
        </w:r>
        <w:r w:rsidRPr="005C199C">
          <w:rPr>
            <w:rFonts w:ascii="Times New Roman" w:hAnsi="Times New Roman" w:cs="Times New Roman"/>
            <w:noProof/>
            <w:webHidden/>
            <w:sz w:val="24"/>
            <w:szCs w:val="24"/>
          </w:rPr>
          <w:fldChar w:fldCharType="end"/>
        </w:r>
      </w:hyperlink>
    </w:p>
    <w:p w14:paraId="31E5C8C5" w14:textId="346B00DC"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8" w:history="1">
        <w:r w:rsidRPr="005C199C">
          <w:rPr>
            <w:rStyle w:val="Hyperlink"/>
            <w:rFonts w:ascii="Times New Roman" w:hAnsi="Times New Roman" w:cs="Times New Roman"/>
            <w:noProof/>
            <w:sz w:val="24"/>
            <w:szCs w:val="24"/>
            <w:u w:val="none"/>
          </w:rPr>
          <w:t>3.6.4.4</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EquationsOfMotion</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_Toc63596168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00A538D5">
          <w:rPr>
            <w:rFonts w:ascii="Times New Roman" w:hAnsi="Times New Roman" w:cs="Times New Roman"/>
            <w:noProof/>
            <w:webHidden/>
            <w:sz w:val="24"/>
            <w:szCs w:val="24"/>
          </w:rPr>
          <w:t>68</w:t>
        </w:r>
        <w:r w:rsidRPr="005C199C">
          <w:rPr>
            <w:rFonts w:ascii="Times New Roman" w:hAnsi="Times New Roman" w:cs="Times New Roman"/>
            <w:noProof/>
            <w:webHidden/>
            <w:sz w:val="24"/>
            <w:szCs w:val="24"/>
          </w:rPr>
          <w:fldChar w:fldCharType="end"/>
        </w:r>
      </w:hyperlink>
      <w:r>
        <w:rPr>
          <w:rStyle w:val="Hyperlink"/>
          <w:rFonts w:ascii="Times New Roman" w:hAnsi="Times New Roman" w:cs="Times New Roman"/>
          <w:noProof/>
          <w:sz w:val="24"/>
          <w:szCs w:val="24"/>
          <w:u w:val="none"/>
        </w:rPr>
        <w:br/>
      </w:r>
    </w:p>
    <w:p w14:paraId="57540B73" w14:textId="6C2BD64A"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69" w:history="1">
        <w:r w:rsidRPr="005C199C">
          <w:rPr>
            <w:rStyle w:val="Hyperlink"/>
            <w:rFonts w:ascii="Times New Roman" w:hAnsi="Times New Roman" w:cs="Times New Roman"/>
            <w:b w:val="0"/>
            <w:caps w:val="0"/>
            <w:noProof/>
            <w:sz w:val="24"/>
            <w:szCs w:val="24"/>
            <w:u w:val="none"/>
          </w:rPr>
          <w:t>IV.</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Analysis and Results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_Toc63596169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70</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4E482B78" w14:textId="79141C39"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2" w:history="1">
        <w:r w:rsidRPr="005C199C">
          <w:rPr>
            <w:rStyle w:val="Hyperlink"/>
            <w:rFonts w:ascii="Times New Roman" w:hAnsi="Times New Roman" w:cs="Times New Roman"/>
            <w:smallCaps w:val="0"/>
            <w:noProof/>
            <w:sz w:val="24"/>
            <w:szCs w:val="24"/>
            <w:u w:val="none"/>
          </w:rPr>
          <w:t>4.1</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Palmer-based FDM Equivalency Verification</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_Toc63596172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70</w:t>
        </w:r>
        <w:r w:rsidRPr="005C199C">
          <w:rPr>
            <w:rFonts w:ascii="Times New Roman" w:hAnsi="Times New Roman" w:cs="Times New Roman"/>
            <w:smallCaps w:val="0"/>
            <w:noProof/>
            <w:webHidden/>
            <w:sz w:val="24"/>
            <w:szCs w:val="24"/>
          </w:rPr>
          <w:fldChar w:fldCharType="end"/>
        </w:r>
      </w:hyperlink>
    </w:p>
    <w:p w14:paraId="41B87BA0" w14:textId="700390D6"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3" w:history="1">
        <w:r w:rsidRPr="005C199C">
          <w:rPr>
            <w:rStyle w:val="Hyperlink"/>
            <w:rFonts w:ascii="Times New Roman" w:hAnsi="Times New Roman" w:cs="Times New Roman"/>
            <w:smallCaps w:val="0"/>
            <w:noProof/>
            <w:sz w:val="24"/>
            <w:szCs w:val="24"/>
            <w:u w:val="none"/>
          </w:rPr>
          <w:t>4.2</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Bourg-based FDM Equivalency Verification</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_Toc63596173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71</w:t>
        </w:r>
        <w:r w:rsidRPr="005C199C">
          <w:rPr>
            <w:rFonts w:ascii="Times New Roman" w:hAnsi="Times New Roman" w:cs="Times New Roman"/>
            <w:smallCaps w:val="0"/>
            <w:noProof/>
            <w:webHidden/>
            <w:sz w:val="24"/>
            <w:szCs w:val="24"/>
          </w:rPr>
          <w:fldChar w:fldCharType="end"/>
        </w:r>
      </w:hyperlink>
    </w:p>
    <w:p w14:paraId="5D6B8B94" w14:textId="2ED37701"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74" w:history="1">
        <w:r w:rsidRPr="005C199C">
          <w:rPr>
            <w:rStyle w:val="Hyperlink"/>
            <w:rFonts w:ascii="Times New Roman" w:hAnsi="Times New Roman" w:cs="Times New Roman"/>
            <w:i w:val="0"/>
            <w:noProof/>
            <w:sz w:val="24"/>
            <w:szCs w:val="24"/>
            <w:u w:val="none"/>
          </w:rPr>
          <w:t>4.2.1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Custom Type Modules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_Toc63596174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00A538D5">
          <w:rPr>
            <w:rFonts w:ascii="Times New Roman" w:hAnsi="Times New Roman" w:cs="Times New Roman"/>
            <w:i w:val="0"/>
            <w:noProof/>
            <w:webHidden/>
            <w:sz w:val="24"/>
            <w:szCs w:val="24"/>
          </w:rPr>
          <w:t>71</w:t>
        </w:r>
        <w:r w:rsidRPr="005C199C">
          <w:rPr>
            <w:rFonts w:ascii="Times New Roman" w:hAnsi="Times New Roman" w:cs="Times New Roman"/>
            <w:i w:val="0"/>
            <w:noProof/>
            <w:webHidden/>
            <w:sz w:val="24"/>
            <w:szCs w:val="24"/>
          </w:rPr>
          <w:fldChar w:fldCharType="end"/>
        </w:r>
      </w:hyperlink>
    </w:p>
    <w:p w14:paraId="01D6A089" w14:textId="0818B26C"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5" w:history="1">
        <w:r w:rsidRPr="005C199C">
          <w:rPr>
            <w:rStyle w:val="Hyperlink"/>
            <w:rFonts w:ascii="Times New Roman" w:hAnsi="Times New Roman" w:cs="Times New Roman"/>
            <w:smallCaps w:val="0"/>
            <w:noProof/>
            <w:sz w:val="24"/>
            <w:szCs w:val="24"/>
            <w:u w:val="none"/>
          </w:rPr>
          <w:t>4.3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Flight Simulators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_Toc63596175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71</w:t>
        </w:r>
        <w:r w:rsidRPr="005C199C">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21D94D3C" w14:textId="212B745F"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76" w:history="1">
        <w:r w:rsidRPr="005C199C">
          <w:rPr>
            <w:rStyle w:val="Hyperlink"/>
            <w:rFonts w:ascii="Times New Roman" w:hAnsi="Times New Roman" w:cs="Times New Roman"/>
            <w:b w:val="0"/>
            <w:caps w:val="0"/>
            <w:noProof/>
            <w:sz w:val="24"/>
            <w:szCs w:val="24"/>
            <w:u w:val="none"/>
          </w:rPr>
          <w:t>V.</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Conclusion</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_Toc63596176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74</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2874C9BF" w14:textId="24480842"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8" w:history="1">
        <w:r w:rsidRPr="005C199C">
          <w:rPr>
            <w:rStyle w:val="Hyperlink"/>
            <w:rFonts w:ascii="Times New Roman" w:hAnsi="Times New Roman" w:cs="Times New Roman"/>
            <w:smallCaps w:val="0"/>
            <w:noProof/>
            <w:sz w:val="24"/>
            <w:szCs w:val="24"/>
            <w:u w:val="none"/>
          </w:rPr>
          <w:t>5.1</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Research Conclusions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_Toc63596178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74</w:t>
        </w:r>
        <w:r w:rsidRPr="005C199C">
          <w:rPr>
            <w:rFonts w:ascii="Times New Roman" w:hAnsi="Times New Roman" w:cs="Times New Roman"/>
            <w:smallCaps w:val="0"/>
            <w:noProof/>
            <w:webHidden/>
            <w:sz w:val="24"/>
            <w:szCs w:val="24"/>
          </w:rPr>
          <w:fldChar w:fldCharType="end"/>
        </w:r>
      </w:hyperlink>
    </w:p>
    <w:p w14:paraId="236C71CA" w14:textId="724F92FD"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9" w:history="1">
        <w:r w:rsidRPr="005C199C">
          <w:rPr>
            <w:rStyle w:val="Hyperlink"/>
            <w:rFonts w:ascii="Times New Roman" w:hAnsi="Times New Roman" w:cs="Times New Roman"/>
            <w:smallCaps w:val="0"/>
            <w:noProof/>
            <w:sz w:val="24"/>
            <w:szCs w:val="24"/>
            <w:u w:val="none"/>
          </w:rPr>
          <w:t>5.2</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Significance of Research</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_Toc63596179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76</w:t>
        </w:r>
        <w:r w:rsidRPr="005C199C">
          <w:rPr>
            <w:rFonts w:ascii="Times New Roman" w:hAnsi="Times New Roman" w:cs="Times New Roman"/>
            <w:smallCaps w:val="0"/>
            <w:noProof/>
            <w:webHidden/>
            <w:sz w:val="24"/>
            <w:szCs w:val="24"/>
          </w:rPr>
          <w:fldChar w:fldCharType="end"/>
        </w:r>
      </w:hyperlink>
    </w:p>
    <w:p w14:paraId="12561E37" w14:textId="742900FA"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80" w:history="1">
        <w:r w:rsidRPr="005C199C">
          <w:rPr>
            <w:rStyle w:val="Hyperlink"/>
            <w:rFonts w:ascii="Times New Roman" w:hAnsi="Times New Roman" w:cs="Times New Roman"/>
            <w:smallCaps w:val="0"/>
            <w:noProof/>
            <w:sz w:val="24"/>
            <w:szCs w:val="24"/>
            <w:u w:val="none"/>
          </w:rPr>
          <w:t>5.3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Future Research</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_Toc63596180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00A538D5">
          <w:rPr>
            <w:rFonts w:ascii="Times New Roman" w:hAnsi="Times New Roman" w:cs="Times New Roman"/>
            <w:smallCaps w:val="0"/>
            <w:noProof/>
            <w:webHidden/>
            <w:sz w:val="24"/>
            <w:szCs w:val="24"/>
          </w:rPr>
          <w:t>77</w:t>
        </w:r>
        <w:r w:rsidRPr="005C199C">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0CD1D091" w14:textId="6F1C2284"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1" w:history="1">
        <w:r w:rsidRPr="005C199C">
          <w:rPr>
            <w:rStyle w:val="Hyperlink"/>
            <w:rFonts w:ascii="Times New Roman" w:hAnsi="Times New Roman" w:cs="Times New Roman"/>
            <w:b w:val="0"/>
            <w:caps w:val="0"/>
            <w:noProof/>
            <w:sz w:val="24"/>
            <w:szCs w:val="24"/>
            <w:u w:val="none"/>
          </w:rPr>
          <w:t>Appendix A: Configuring FlightGear as a Visual System</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_Toc63596181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78</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683B0112" w14:textId="32245E24"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2" w:history="1">
        <w:r w:rsidRPr="005C199C">
          <w:rPr>
            <w:rStyle w:val="Hyperlink"/>
            <w:rFonts w:ascii="Times New Roman" w:hAnsi="Times New Roman" w:cs="Times New Roman"/>
            <w:b w:val="0"/>
            <w:caps w:val="0"/>
            <w:noProof/>
            <w:sz w:val="24"/>
            <w:szCs w:val="24"/>
            <w:u w:val="none"/>
          </w:rPr>
          <w:t>Appendix B: Flight Simulator Keyboard Controls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_Toc63596182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79</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3AA50ACC" w14:textId="7EBF0B23"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3" w:history="1">
        <w:r w:rsidRPr="005C199C">
          <w:rPr>
            <w:rStyle w:val="Hyperlink"/>
            <w:rFonts w:ascii="Times New Roman" w:hAnsi="Times New Roman" w:cs="Times New Roman"/>
            <w:b w:val="0"/>
            <w:caps w:val="0"/>
            <w:noProof/>
            <w:sz w:val="24"/>
            <w:szCs w:val="24"/>
            <w:u w:val="none"/>
          </w:rPr>
          <w:t>Bibliography</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_Toc63596183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00A538D5">
          <w:rPr>
            <w:rFonts w:ascii="Times New Roman" w:hAnsi="Times New Roman" w:cs="Times New Roman"/>
            <w:b w:val="0"/>
            <w:caps w:val="0"/>
            <w:noProof/>
            <w:webHidden/>
            <w:sz w:val="24"/>
            <w:szCs w:val="24"/>
          </w:rPr>
          <w:t>80</w:t>
        </w:r>
        <w:r w:rsidRPr="005C199C">
          <w:rPr>
            <w:rFonts w:ascii="Times New Roman" w:hAnsi="Times New Roman" w:cs="Times New Roman"/>
            <w:b w:val="0"/>
            <w:caps w:val="0"/>
            <w:noProof/>
            <w:webHidden/>
            <w:sz w:val="24"/>
            <w:szCs w:val="24"/>
          </w:rPr>
          <w:fldChar w:fldCharType="end"/>
        </w:r>
      </w:hyperlink>
    </w:p>
    <w:p w14:paraId="182256F0" w14:textId="3291C1F1" w:rsidR="006F3F05" w:rsidRPr="00994153" w:rsidRDefault="00C76F4E" w:rsidP="005C199C">
      <w:pPr>
        <w:pStyle w:val="TOC1"/>
        <w:tabs>
          <w:tab w:val="right" w:leader="dot" w:pos="8630"/>
        </w:tabs>
        <w:spacing w:before="0" w:after="0" w:line="240" w:lineRule="auto"/>
        <w:rPr>
          <w:rStyle w:val="Hyperlink"/>
          <w:rFonts w:ascii="Times New Roman" w:hAnsi="Times New Roman" w:cs="Times New Roman"/>
          <w:b w:val="0"/>
        </w:rPr>
      </w:pPr>
      <w:r w:rsidRPr="005C199C">
        <w:rPr>
          <w:rStyle w:val="Hyperlink"/>
          <w:rFonts w:ascii="Times New Roman" w:hAnsi="Times New Roman" w:cs="Times New Roman"/>
          <w:b w:val="0"/>
          <w:caps w:val="0"/>
          <w:sz w:val="24"/>
          <w:szCs w:val="24"/>
          <w:u w:val="none"/>
        </w:rPr>
        <w:fldChar w:fldCharType="end"/>
      </w:r>
    </w:p>
    <w:p w14:paraId="53F5A7EA" w14:textId="19C47AC2" w:rsidR="008D778C" w:rsidRDefault="008D778C" w:rsidP="008D778C"/>
    <w:p w14:paraId="21A62046" w14:textId="63DD0963" w:rsidR="004D0F2F" w:rsidRDefault="004D0F2F" w:rsidP="008D778C"/>
    <w:p w14:paraId="31BE15EC" w14:textId="46628E8F" w:rsidR="004D0F2F" w:rsidRDefault="004D0F2F" w:rsidP="008D778C"/>
    <w:p w14:paraId="4E03E3DB" w14:textId="6F64456D" w:rsidR="004D0F2F" w:rsidRDefault="004D0F2F" w:rsidP="008D778C"/>
    <w:p w14:paraId="74C85796" w14:textId="5D674AFB" w:rsidR="004D0F2F" w:rsidRDefault="004D0F2F" w:rsidP="008D778C"/>
    <w:p w14:paraId="5EB4738C" w14:textId="32E00F55" w:rsidR="004D0F2F" w:rsidRDefault="004D0F2F" w:rsidP="008D778C"/>
    <w:p w14:paraId="58B8FA6E" w14:textId="1ED250B5" w:rsidR="004D0F2F" w:rsidRDefault="004D0F2F" w:rsidP="008D778C"/>
    <w:p w14:paraId="056F033A" w14:textId="77777777" w:rsidR="004D0F2F" w:rsidRDefault="004D0F2F"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3596092"/>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2B89B62C" w14:textId="616B6CFE" w:rsidR="00A538D5"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3615218" w:history="1">
        <w:r w:rsidR="00A538D5" w:rsidRPr="00573798">
          <w:rPr>
            <w:rStyle w:val="Hyperlink"/>
            <w:noProof/>
          </w:rPr>
          <w:t>Figure 1: Forces Visualized [3]</w:t>
        </w:r>
        <w:r w:rsidR="00A538D5">
          <w:rPr>
            <w:noProof/>
            <w:webHidden/>
          </w:rPr>
          <w:tab/>
        </w:r>
        <w:r w:rsidR="00A538D5">
          <w:rPr>
            <w:noProof/>
            <w:webHidden/>
          </w:rPr>
          <w:fldChar w:fldCharType="begin"/>
        </w:r>
        <w:r w:rsidR="00A538D5">
          <w:rPr>
            <w:noProof/>
            <w:webHidden/>
          </w:rPr>
          <w:instrText xml:space="preserve"> PAGEREF _Toc63615218 \h </w:instrText>
        </w:r>
        <w:r w:rsidR="00A538D5">
          <w:rPr>
            <w:noProof/>
            <w:webHidden/>
          </w:rPr>
        </w:r>
        <w:r w:rsidR="00A538D5">
          <w:rPr>
            <w:noProof/>
            <w:webHidden/>
          </w:rPr>
          <w:fldChar w:fldCharType="separate"/>
        </w:r>
        <w:r w:rsidR="00A538D5">
          <w:rPr>
            <w:noProof/>
            <w:webHidden/>
          </w:rPr>
          <w:t>11</w:t>
        </w:r>
        <w:r w:rsidR="00A538D5">
          <w:rPr>
            <w:noProof/>
            <w:webHidden/>
          </w:rPr>
          <w:fldChar w:fldCharType="end"/>
        </w:r>
      </w:hyperlink>
    </w:p>
    <w:p w14:paraId="5D1E706D" w14:textId="362E8F70"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19" w:history="1">
        <w:r w:rsidRPr="00573798">
          <w:rPr>
            <w:rStyle w:val="Hyperlink"/>
            <w:noProof/>
          </w:rPr>
          <w:t>Figure 2: Airplane Components [3]</w:t>
        </w:r>
        <w:r>
          <w:rPr>
            <w:noProof/>
            <w:webHidden/>
          </w:rPr>
          <w:tab/>
        </w:r>
        <w:r>
          <w:rPr>
            <w:noProof/>
            <w:webHidden/>
          </w:rPr>
          <w:fldChar w:fldCharType="begin"/>
        </w:r>
        <w:r>
          <w:rPr>
            <w:noProof/>
            <w:webHidden/>
          </w:rPr>
          <w:instrText xml:space="preserve"> PAGEREF _Toc63615219 \h </w:instrText>
        </w:r>
        <w:r>
          <w:rPr>
            <w:noProof/>
            <w:webHidden/>
          </w:rPr>
        </w:r>
        <w:r>
          <w:rPr>
            <w:noProof/>
            <w:webHidden/>
          </w:rPr>
          <w:fldChar w:fldCharType="separate"/>
        </w:r>
        <w:r>
          <w:rPr>
            <w:noProof/>
            <w:webHidden/>
          </w:rPr>
          <w:t>12</w:t>
        </w:r>
        <w:r>
          <w:rPr>
            <w:noProof/>
            <w:webHidden/>
          </w:rPr>
          <w:fldChar w:fldCharType="end"/>
        </w:r>
      </w:hyperlink>
    </w:p>
    <w:p w14:paraId="73CBF982" w14:textId="278F1827"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20" w:history="1">
        <w:r w:rsidRPr="00573798">
          <w:rPr>
            <w:rStyle w:val="Hyperlink"/>
            <w:noProof/>
          </w:rPr>
          <w:t>Figure 3: Airfoil Cross-section [14]</w:t>
        </w:r>
        <w:r>
          <w:rPr>
            <w:noProof/>
            <w:webHidden/>
          </w:rPr>
          <w:tab/>
        </w:r>
        <w:r>
          <w:rPr>
            <w:noProof/>
            <w:webHidden/>
          </w:rPr>
          <w:fldChar w:fldCharType="begin"/>
        </w:r>
        <w:r>
          <w:rPr>
            <w:noProof/>
            <w:webHidden/>
          </w:rPr>
          <w:instrText xml:space="preserve"> PAGEREF _Toc63615220 \h </w:instrText>
        </w:r>
        <w:r>
          <w:rPr>
            <w:noProof/>
            <w:webHidden/>
          </w:rPr>
        </w:r>
        <w:r>
          <w:rPr>
            <w:noProof/>
            <w:webHidden/>
          </w:rPr>
          <w:fldChar w:fldCharType="separate"/>
        </w:r>
        <w:r>
          <w:rPr>
            <w:noProof/>
            <w:webHidden/>
          </w:rPr>
          <w:t>13</w:t>
        </w:r>
        <w:r>
          <w:rPr>
            <w:noProof/>
            <w:webHidden/>
          </w:rPr>
          <w:fldChar w:fldCharType="end"/>
        </w:r>
      </w:hyperlink>
    </w:p>
    <w:p w14:paraId="732FF05A" w14:textId="345BAF53"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21" w:history="1">
        <w:r w:rsidRPr="00573798">
          <w:rPr>
            <w:rStyle w:val="Hyperlink"/>
            <w:noProof/>
          </w:rPr>
          <w:t>Figure 4: Airplane Rotations [3]</w:t>
        </w:r>
        <w:r>
          <w:rPr>
            <w:noProof/>
            <w:webHidden/>
          </w:rPr>
          <w:tab/>
        </w:r>
        <w:r>
          <w:rPr>
            <w:noProof/>
            <w:webHidden/>
          </w:rPr>
          <w:fldChar w:fldCharType="begin"/>
        </w:r>
        <w:r>
          <w:rPr>
            <w:noProof/>
            <w:webHidden/>
          </w:rPr>
          <w:instrText xml:space="preserve"> PAGEREF _Toc63615221 \h </w:instrText>
        </w:r>
        <w:r>
          <w:rPr>
            <w:noProof/>
            <w:webHidden/>
          </w:rPr>
        </w:r>
        <w:r>
          <w:rPr>
            <w:noProof/>
            <w:webHidden/>
          </w:rPr>
          <w:fldChar w:fldCharType="separate"/>
        </w:r>
        <w:r>
          <w:rPr>
            <w:noProof/>
            <w:webHidden/>
          </w:rPr>
          <w:t>14</w:t>
        </w:r>
        <w:r>
          <w:rPr>
            <w:noProof/>
            <w:webHidden/>
          </w:rPr>
          <w:fldChar w:fldCharType="end"/>
        </w:r>
      </w:hyperlink>
    </w:p>
    <w:p w14:paraId="11249DEA" w14:textId="4801A5C8"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22" w:history="1">
        <w:r w:rsidRPr="00573798">
          <w:rPr>
            <w:rStyle w:val="Hyperlink"/>
            <w:noProof/>
          </w:rPr>
          <w:t>Figure 5: East, North, Up Coordinate System [16]</w:t>
        </w:r>
        <w:r>
          <w:rPr>
            <w:noProof/>
            <w:webHidden/>
          </w:rPr>
          <w:tab/>
        </w:r>
        <w:r>
          <w:rPr>
            <w:noProof/>
            <w:webHidden/>
          </w:rPr>
          <w:fldChar w:fldCharType="begin"/>
        </w:r>
        <w:r>
          <w:rPr>
            <w:noProof/>
            <w:webHidden/>
          </w:rPr>
          <w:instrText xml:space="preserve"> PAGEREF _Toc63615222 \h </w:instrText>
        </w:r>
        <w:r>
          <w:rPr>
            <w:noProof/>
            <w:webHidden/>
          </w:rPr>
        </w:r>
        <w:r>
          <w:rPr>
            <w:noProof/>
            <w:webHidden/>
          </w:rPr>
          <w:fldChar w:fldCharType="separate"/>
        </w:r>
        <w:r>
          <w:rPr>
            <w:noProof/>
            <w:webHidden/>
          </w:rPr>
          <w:t>15</w:t>
        </w:r>
        <w:r>
          <w:rPr>
            <w:noProof/>
            <w:webHidden/>
          </w:rPr>
          <w:fldChar w:fldCharType="end"/>
        </w:r>
      </w:hyperlink>
    </w:p>
    <w:p w14:paraId="44CADF2B" w14:textId="13644F0C"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23" w:history="1">
        <w:r w:rsidRPr="00573798">
          <w:rPr>
            <w:rStyle w:val="Hyperlink"/>
            <w:noProof/>
          </w:rPr>
          <w:t>Figure 6: Rotational and Translation Coordinate Axes [2]</w:t>
        </w:r>
        <w:r>
          <w:rPr>
            <w:noProof/>
            <w:webHidden/>
          </w:rPr>
          <w:tab/>
        </w:r>
        <w:r>
          <w:rPr>
            <w:noProof/>
            <w:webHidden/>
          </w:rPr>
          <w:fldChar w:fldCharType="begin"/>
        </w:r>
        <w:r>
          <w:rPr>
            <w:noProof/>
            <w:webHidden/>
          </w:rPr>
          <w:instrText xml:space="preserve"> PAGEREF _Toc63615223 \h </w:instrText>
        </w:r>
        <w:r>
          <w:rPr>
            <w:noProof/>
            <w:webHidden/>
          </w:rPr>
        </w:r>
        <w:r>
          <w:rPr>
            <w:noProof/>
            <w:webHidden/>
          </w:rPr>
          <w:fldChar w:fldCharType="separate"/>
        </w:r>
        <w:r>
          <w:rPr>
            <w:noProof/>
            <w:webHidden/>
          </w:rPr>
          <w:t>16</w:t>
        </w:r>
        <w:r>
          <w:rPr>
            <w:noProof/>
            <w:webHidden/>
          </w:rPr>
          <w:fldChar w:fldCharType="end"/>
        </w:r>
      </w:hyperlink>
    </w:p>
    <w:p w14:paraId="35E04133" w14:textId="546EE26B"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24" w:history="1">
        <w:r w:rsidRPr="00573798">
          <w:rPr>
            <w:rStyle w:val="Hyperlink"/>
            <w:noProof/>
          </w:rPr>
          <w:t>Figure 7: Rotational Coordinate Axes [2]</w:t>
        </w:r>
        <w:r>
          <w:rPr>
            <w:noProof/>
            <w:webHidden/>
          </w:rPr>
          <w:tab/>
        </w:r>
        <w:r>
          <w:rPr>
            <w:noProof/>
            <w:webHidden/>
          </w:rPr>
          <w:fldChar w:fldCharType="begin"/>
        </w:r>
        <w:r>
          <w:rPr>
            <w:noProof/>
            <w:webHidden/>
          </w:rPr>
          <w:instrText xml:space="preserve"> PAGEREF _Toc63615224 \h </w:instrText>
        </w:r>
        <w:r>
          <w:rPr>
            <w:noProof/>
            <w:webHidden/>
          </w:rPr>
        </w:r>
        <w:r>
          <w:rPr>
            <w:noProof/>
            <w:webHidden/>
          </w:rPr>
          <w:fldChar w:fldCharType="separate"/>
        </w:r>
        <w:r>
          <w:rPr>
            <w:noProof/>
            <w:webHidden/>
          </w:rPr>
          <w:t>16</w:t>
        </w:r>
        <w:r>
          <w:rPr>
            <w:noProof/>
            <w:webHidden/>
          </w:rPr>
          <w:fldChar w:fldCharType="end"/>
        </w:r>
      </w:hyperlink>
    </w:p>
    <w:p w14:paraId="77320D6D" w14:textId="36EAD90A"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25" w:history="1">
        <w:r w:rsidRPr="00573798">
          <w:rPr>
            <w:rStyle w:val="Hyperlink"/>
            <w:noProof/>
          </w:rPr>
          <w:t>Figure 8: Lift Coefficient vs Angle of Attack [3]</w:t>
        </w:r>
        <w:r>
          <w:rPr>
            <w:noProof/>
            <w:webHidden/>
          </w:rPr>
          <w:tab/>
        </w:r>
        <w:r>
          <w:rPr>
            <w:noProof/>
            <w:webHidden/>
          </w:rPr>
          <w:fldChar w:fldCharType="begin"/>
        </w:r>
        <w:r>
          <w:rPr>
            <w:noProof/>
            <w:webHidden/>
          </w:rPr>
          <w:instrText xml:space="preserve"> PAGEREF _Toc63615225 \h </w:instrText>
        </w:r>
        <w:r>
          <w:rPr>
            <w:noProof/>
            <w:webHidden/>
          </w:rPr>
        </w:r>
        <w:r>
          <w:rPr>
            <w:noProof/>
            <w:webHidden/>
          </w:rPr>
          <w:fldChar w:fldCharType="separate"/>
        </w:r>
        <w:r>
          <w:rPr>
            <w:noProof/>
            <w:webHidden/>
          </w:rPr>
          <w:t>20</w:t>
        </w:r>
        <w:r>
          <w:rPr>
            <w:noProof/>
            <w:webHidden/>
          </w:rPr>
          <w:fldChar w:fldCharType="end"/>
        </w:r>
      </w:hyperlink>
    </w:p>
    <w:p w14:paraId="563A0EE0" w14:textId="1D135777"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26" w:history="1">
        <w:r w:rsidRPr="00573798">
          <w:rPr>
            <w:rStyle w:val="Hyperlink"/>
            <w:noProof/>
          </w:rPr>
          <w:t>Figure 9: Entity-Component-System Visualized [26]</w:t>
        </w:r>
        <w:r>
          <w:rPr>
            <w:noProof/>
            <w:webHidden/>
          </w:rPr>
          <w:tab/>
        </w:r>
        <w:r>
          <w:rPr>
            <w:noProof/>
            <w:webHidden/>
          </w:rPr>
          <w:fldChar w:fldCharType="begin"/>
        </w:r>
        <w:r>
          <w:rPr>
            <w:noProof/>
            <w:webHidden/>
          </w:rPr>
          <w:instrText xml:space="preserve"> PAGEREF _Toc63615226 \h </w:instrText>
        </w:r>
        <w:r>
          <w:rPr>
            <w:noProof/>
            <w:webHidden/>
          </w:rPr>
        </w:r>
        <w:r>
          <w:rPr>
            <w:noProof/>
            <w:webHidden/>
          </w:rPr>
          <w:fldChar w:fldCharType="separate"/>
        </w:r>
        <w:r>
          <w:rPr>
            <w:noProof/>
            <w:webHidden/>
          </w:rPr>
          <w:t>26</w:t>
        </w:r>
        <w:r>
          <w:rPr>
            <w:noProof/>
            <w:webHidden/>
          </w:rPr>
          <w:fldChar w:fldCharType="end"/>
        </w:r>
      </w:hyperlink>
    </w:p>
    <w:p w14:paraId="0C598005" w14:textId="087B8E82"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27" w:history="1">
        <w:r w:rsidRPr="00573798">
          <w:rPr>
            <w:rStyle w:val="Hyperlink"/>
            <w:noProof/>
          </w:rPr>
          <w:t>Figure 10: Flight Dynamics Model Entity-Component-System Organization</w:t>
        </w:r>
        <w:r>
          <w:rPr>
            <w:noProof/>
            <w:webHidden/>
          </w:rPr>
          <w:tab/>
        </w:r>
        <w:r>
          <w:rPr>
            <w:noProof/>
            <w:webHidden/>
          </w:rPr>
          <w:fldChar w:fldCharType="begin"/>
        </w:r>
        <w:r>
          <w:rPr>
            <w:noProof/>
            <w:webHidden/>
          </w:rPr>
          <w:instrText xml:space="preserve"> PAGEREF _Toc63615227 \h </w:instrText>
        </w:r>
        <w:r>
          <w:rPr>
            <w:noProof/>
            <w:webHidden/>
          </w:rPr>
        </w:r>
        <w:r>
          <w:rPr>
            <w:noProof/>
            <w:webHidden/>
          </w:rPr>
          <w:fldChar w:fldCharType="separate"/>
        </w:r>
        <w:r>
          <w:rPr>
            <w:noProof/>
            <w:webHidden/>
          </w:rPr>
          <w:t>41</w:t>
        </w:r>
        <w:r>
          <w:rPr>
            <w:noProof/>
            <w:webHidden/>
          </w:rPr>
          <w:fldChar w:fldCharType="end"/>
        </w:r>
      </w:hyperlink>
    </w:p>
    <w:p w14:paraId="6090EEB8" w14:textId="665CF76C"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28" w:history="1">
        <w:r w:rsidRPr="00573798">
          <w:rPr>
            <w:rStyle w:val="Hyperlink"/>
            <w:noProof/>
          </w:rPr>
          <w:t>Figure 11: Flight Simulator Entity-Component-System Organization</w:t>
        </w:r>
        <w:r>
          <w:rPr>
            <w:noProof/>
            <w:webHidden/>
          </w:rPr>
          <w:tab/>
        </w:r>
        <w:r>
          <w:rPr>
            <w:noProof/>
            <w:webHidden/>
          </w:rPr>
          <w:fldChar w:fldCharType="begin"/>
        </w:r>
        <w:r>
          <w:rPr>
            <w:noProof/>
            <w:webHidden/>
          </w:rPr>
          <w:instrText xml:space="preserve"> PAGEREF _Toc63615228 \h </w:instrText>
        </w:r>
        <w:r>
          <w:rPr>
            <w:noProof/>
            <w:webHidden/>
          </w:rPr>
        </w:r>
        <w:r>
          <w:rPr>
            <w:noProof/>
            <w:webHidden/>
          </w:rPr>
          <w:fldChar w:fldCharType="separate"/>
        </w:r>
        <w:r>
          <w:rPr>
            <w:noProof/>
            <w:webHidden/>
          </w:rPr>
          <w:t>63</w:t>
        </w:r>
        <w:r>
          <w:rPr>
            <w:noProof/>
            <w:webHidden/>
          </w:rPr>
          <w:fldChar w:fldCharType="end"/>
        </w:r>
      </w:hyperlink>
    </w:p>
    <w:p w14:paraId="3322FDCF" w14:textId="05BDEBDC"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29" w:history="1">
        <w:r w:rsidRPr="00573798">
          <w:rPr>
            <w:rStyle w:val="Hyperlink"/>
            <w:noProof/>
          </w:rPr>
          <w:t>Figure 12: Flight Simulator System Execution Flow</w:t>
        </w:r>
        <w:r>
          <w:rPr>
            <w:noProof/>
            <w:webHidden/>
          </w:rPr>
          <w:tab/>
        </w:r>
        <w:r>
          <w:rPr>
            <w:noProof/>
            <w:webHidden/>
          </w:rPr>
          <w:fldChar w:fldCharType="begin"/>
        </w:r>
        <w:r>
          <w:rPr>
            <w:noProof/>
            <w:webHidden/>
          </w:rPr>
          <w:instrText xml:space="preserve"> PAGEREF _Toc63615229 \h </w:instrText>
        </w:r>
        <w:r>
          <w:rPr>
            <w:noProof/>
            <w:webHidden/>
          </w:rPr>
        </w:r>
        <w:r>
          <w:rPr>
            <w:noProof/>
            <w:webHidden/>
          </w:rPr>
          <w:fldChar w:fldCharType="separate"/>
        </w:r>
        <w:r>
          <w:rPr>
            <w:noProof/>
            <w:webHidden/>
          </w:rPr>
          <w:t>64</w:t>
        </w:r>
        <w:r>
          <w:rPr>
            <w:noProof/>
            <w:webHidden/>
          </w:rPr>
          <w:fldChar w:fldCharType="end"/>
        </w:r>
      </w:hyperlink>
    </w:p>
    <w:p w14:paraId="606FB66E" w14:textId="081C7BFF"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30" w:history="1">
        <w:r w:rsidRPr="00573798">
          <w:rPr>
            <w:rStyle w:val="Hyperlink"/>
            <w:noProof/>
          </w:rPr>
          <w:t>Figure 13: FlightGear Display During Simulation</w:t>
        </w:r>
        <w:r>
          <w:rPr>
            <w:noProof/>
            <w:webHidden/>
          </w:rPr>
          <w:tab/>
        </w:r>
        <w:r>
          <w:rPr>
            <w:noProof/>
            <w:webHidden/>
          </w:rPr>
          <w:fldChar w:fldCharType="begin"/>
        </w:r>
        <w:r>
          <w:rPr>
            <w:noProof/>
            <w:webHidden/>
          </w:rPr>
          <w:instrText xml:space="preserve"> PAGEREF _Toc63615230 \h </w:instrText>
        </w:r>
        <w:r>
          <w:rPr>
            <w:noProof/>
            <w:webHidden/>
          </w:rPr>
        </w:r>
        <w:r>
          <w:rPr>
            <w:noProof/>
            <w:webHidden/>
          </w:rPr>
          <w:fldChar w:fldCharType="separate"/>
        </w:r>
        <w:r>
          <w:rPr>
            <w:noProof/>
            <w:webHidden/>
          </w:rPr>
          <w:t>73</w:t>
        </w:r>
        <w:r>
          <w:rPr>
            <w:noProof/>
            <w:webHidden/>
          </w:rPr>
          <w:fldChar w:fldCharType="end"/>
        </w:r>
      </w:hyperlink>
    </w:p>
    <w:p w14:paraId="68206EAA" w14:textId="329F7CF6"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3596093"/>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746B7090" w14:textId="117CD6CC" w:rsidR="00A538D5"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3615231" w:history="1">
        <w:r w:rsidR="00A538D5" w:rsidRPr="00006FA2">
          <w:rPr>
            <w:rStyle w:val="Hyperlink"/>
            <w:noProof/>
          </w:rPr>
          <w:t>Table 1: Test One Palmer-based Flight Control Instructions</w:t>
        </w:r>
        <w:r w:rsidR="00A538D5">
          <w:rPr>
            <w:noProof/>
            <w:webHidden/>
          </w:rPr>
          <w:tab/>
        </w:r>
        <w:r w:rsidR="00A538D5">
          <w:rPr>
            <w:noProof/>
            <w:webHidden/>
          </w:rPr>
          <w:fldChar w:fldCharType="begin"/>
        </w:r>
        <w:r w:rsidR="00A538D5">
          <w:rPr>
            <w:noProof/>
            <w:webHidden/>
          </w:rPr>
          <w:instrText xml:space="preserve"> PAGEREF _Toc63615231 \h </w:instrText>
        </w:r>
        <w:r w:rsidR="00A538D5">
          <w:rPr>
            <w:noProof/>
            <w:webHidden/>
          </w:rPr>
        </w:r>
        <w:r w:rsidR="00A538D5">
          <w:rPr>
            <w:noProof/>
            <w:webHidden/>
          </w:rPr>
          <w:fldChar w:fldCharType="separate"/>
        </w:r>
        <w:r w:rsidR="00A538D5">
          <w:rPr>
            <w:noProof/>
            <w:webHidden/>
          </w:rPr>
          <w:t>49</w:t>
        </w:r>
        <w:r w:rsidR="00A538D5">
          <w:rPr>
            <w:noProof/>
            <w:webHidden/>
          </w:rPr>
          <w:fldChar w:fldCharType="end"/>
        </w:r>
      </w:hyperlink>
    </w:p>
    <w:p w14:paraId="58CA2844" w14:textId="5CDD28E9"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32" w:history="1">
        <w:r w:rsidRPr="00006FA2">
          <w:rPr>
            <w:rStyle w:val="Hyperlink"/>
            <w:noProof/>
          </w:rPr>
          <w:t>Table 2: Test Two Palmer-based Flight Control Instructions</w:t>
        </w:r>
        <w:r>
          <w:rPr>
            <w:noProof/>
            <w:webHidden/>
          </w:rPr>
          <w:tab/>
        </w:r>
        <w:r>
          <w:rPr>
            <w:noProof/>
            <w:webHidden/>
          </w:rPr>
          <w:fldChar w:fldCharType="begin"/>
        </w:r>
        <w:r>
          <w:rPr>
            <w:noProof/>
            <w:webHidden/>
          </w:rPr>
          <w:instrText xml:space="preserve"> PAGEREF _Toc63615232 \h </w:instrText>
        </w:r>
        <w:r>
          <w:rPr>
            <w:noProof/>
            <w:webHidden/>
          </w:rPr>
        </w:r>
        <w:r>
          <w:rPr>
            <w:noProof/>
            <w:webHidden/>
          </w:rPr>
          <w:fldChar w:fldCharType="separate"/>
        </w:r>
        <w:r>
          <w:rPr>
            <w:noProof/>
            <w:webHidden/>
          </w:rPr>
          <w:t>50</w:t>
        </w:r>
        <w:r>
          <w:rPr>
            <w:noProof/>
            <w:webHidden/>
          </w:rPr>
          <w:fldChar w:fldCharType="end"/>
        </w:r>
      </w:hyperlink>
    </w:p>
    <w:p w14:paraId="5E779E87" w14:textId="02305F62"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33" w:history="1">
        <w:r w:rsidRPr="00006FA2">
          <w:rPr>
            <w:rStyle w:val="Hyperlink"/>
            <w:noProof/>
          </w:rPr>
          <w:t>Table 3: Test Three Palmer-based Flight Control Instructions</w:t>
        </w:r>
        <w:r>
          <w:rPr>
            <w:noProof/>
            <w:webHidden/>
          </w:rPr>
          <w:tab/>
        </w:r>
        <w:r>
          <w:rPr>
            <w:noProof/>
            <w:webHidden/>
          </w:rPr>
          <w:fldChar w:fldCharType="begin"/>
        </w:r>
        <w:r>
          <w:rPr>
            <w:noProof/>
            <w:webHidden/>
          </w:rPr>
          <w:instrText xml:space="preserve"> PAGEREF _Toc63615233 \h </w:instrText>
        </w:r>
        <w:r>
          <w:rPr>
            <w:noProof/>
            <w:webHidden/>
          </w:rPr>
        </w:r>
        <w:r>
          <w:rPr>
            <w:noProof/>
            <w:webHidden/>
          </w:rPr>
          <w:fldChar w:fldCharType="separate"/>
        </w:r>
        <w:r>
          <w:rPr>
            <w:noProof/>
            <w:webHidden/>
          </w:rPr>
          <w:t>50</w:t>
        </w:r>
        <w:r>
          <w:rPr>
            <w:noProof/>
            <w:webHidden/>
          </w:rPr>
          <w:fldChar w:fldCharType="end"/>
        </w:r>
      </w:hyperlink>
    </w:p>
    <w:p w14:paraId="2E099B7A" w14:textId="093B28BC"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34" w:history="1">
        <w:r w:rsidRPr="00006FA2">
          <w:rPr>
            <w:rStyle w:val="Hyperlink"/>
            <w:noProof/>
          </w:rPr>
          <w:t>Table 4: Test Four Palmer-based Flight Control Instructions</w:t>
        </w:r>
        <w:r>
          <w:rPr>
            <w:noProof/>
            <w:webHidden/>
          </w:rPr>
          <w:tab/>
        </w:r>
        <w:r>
          <w:rPr>
            <w:noProof/>
            <w:webHidden/>
          </w:rPr>
          <w:fldChar w:fldCharType="begin"/>
        </w:r>
        <w:r>
          <w:rPr>
            <w:noProof/>
            <w:webHidden/>
          </w:rPr>
          <w:instrText xml:space="preserve"> PAGEREF _Toc63615234 \h </w:instrText>
        </w:r>
        <w:r>
          <w:rPr>
            <w:noProof/>
            <w:webHidden/>
          </w:rPr>
        </w:r>
        <w:r>
          <w:rPr>
            <w:noProof/>
            <w:webHidden/>
          </w:rPr>
          <w:fldChar w:fldCharType="separate"/>
        </w:r>
        <w:r>
          <w:rPr>
            <w:noProof/>
            <w:webHidden/>
          </w:rPr>
          <w:t>51</w:t>
        </w:r>
        <w:r>
          <w:rPr>
            <w:noProof/>
            <w:webHidden/>
          </w:rPr>
          <w:fldChar w:fldCharType="end"/>
        </w:r>
      </w:hyperlink>
    </w:p>
    <w:p w14:paraId="419E6984" w14:textId="1E082304"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35" w:history="1">
        <w:r w:rsidRPr="00006FA2">
          <w:rPr>
            <w:rStyle w:val="Hyperlink"/>
            <w:noProof/>
          </w:rPr>
          <w:t>Table 5: Initial Flight Data for Each Bourg-based Test</w:t>
        </w:r>
        <w:r>
          <w:rPr>
            <w:noProof/>
            <w:webHidden/>
          </w:rPr>
          <w:tab/>
        </w:r>
        <w:r>
          <w:rPr>
            <w:noProof/>
            <w:webHidden/>
          </w:rPr>
          <w:fldChar w:fldCharType="begin"/>
        </w:r>
        <w:r>
          <w:rPr>
            <w:noProof/>
            <w:webHidden/>
          </w:rPr>
          <w:instrText xml:space="preserve"> PAGEREF _Toc63615235 \h </w:instrText>
        </w:r>
        <w:r>
          <w:rPr>
            <w:noProof/>
            <w:webHidden/>
          </w:rPr>
        </w:r>
        <w:r>
          <w:rPr>
            <w:noProof/>
            <w:webHidden/>
          </w:rPr>
          <w:fldChar w:fldCharType="separate"/>
        </w:r>
        <w:r>
          <w:rPr>
            <w:noProof/>
            <w:webHidden/>
          </w:rPr>
          <w:t>52</w:t>
        </w:r>
        <w:r>
          <w:rPr>
            <w:noProof/>
            <w:webHidden/>
          </w:rPr>
          <w:fldChar w:fldCharType="end"/>
        </w:r>
      </w:hyperlink>
    </w:p>
    <w:p w14:paraId="7542D0C1" w14:textId="08C50A6B"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36" w:history="1">
        <w:r w:rsidRPr="00006FA2">
          <w:rPr>
            <w:rStyle w:val="Hyperlink"/>
            <w:noProof/>
          </w:rPr>
          <w:t>Table 6: Test One Bourg-based Flight Control Instructions</w:t>
        </w:r>
        <w:r>
          <w:rPr>
            <w:noProof/>
            <w:webHidden/>
          </w:rPr>
          <w:tab/>
        </w:r>
        <w:r>
          <w:rPr>
            <w:noProof/>
            <w:webHidden/>
          </w:rPr>
          <w:fldChar w:fldCharType="begin"/>
        </w:r>
        <w:r>
          <w:rPr>
            <w:noProof/>
            <w:webHidden/>
          </w:rPr>
          <w:instrText xml:space="preserve"> PAGEREF _Toc63615236 \h </w:instrText>
        </w:r>
        <w:r>
          <w:rPr>
            <w:noProof/>
            <w:webHidden/>
          </w:rPr>
        </w:r>
        <w:r>
          <w:rPr>
            <w:noProof/>
            <w:webHidden/>
          </w:rPr>
          <w:fldChar w:fldCharType="separate"/>
        </w:r>
        <w:r>
          <w:rPr>
            <w:noProof/>
            <w:webHidden/>
          </w:rPr>
          <w:t>53</w:t>
        </w:r>
        <w:r>
          <w:rPr>
            <w:noProof/>
            <w:webHidden/>
          </w:rPr>
          <w:fldChar w:fldCharType="end"/>
        </w:r>
      </w:hyperlink>
    </w:p>
    <w:p w14:paraId="1F4F7A38" w14:textId="5FFE5CB2"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37" w:history="1">
        <w:r w:rsidRPr="00006FA2">
          <w:rPr>
            <w:rStyle w:val="Hyperlink"/>
            <w:noProof/>
          </w:rPr>
          <w:t>Table 7: Test Two Bourg-based Flight Control Instructions</w:t>
        </w:r>
        <w:r>
          <w:rPr>
            <w:noProof/>
            <w:webHidden/>
          </w:rPr>
          <w:tab/>
        </w:r>
        <w:r>
          <w:rPr>
            <w:noProof/>
            <w:webHidden/>
          </w:rPr>
          <w:fldChar w:fldCharType="begin"/>
        </w:r>
        <w:r>
          <w:rPr>
            <w:noProof/>
            <w:webHidden/>
          </w:rPr>
          <w:instrText xml:space="preserve"> PAGEREF _Toc63615237 \h </w:instrText>
        </w:r>
        <w:r>
          <w:rPr>
            <w:noProof/>
            <w:webHidden/>
          </w:rPr>
        </w:r>
        <w:r>
          <w:rPr>
            <w:noProof/>
            <w:webHidden/>
          </w:rPr>
          <w:fldChar w:fldCharType="separate"/>
        </w:r>
        <w:r>
          <w:rPr>
            <w:noProof/>
            <w:webHidden/>
          </w:rPr>
          <w:t>54</w:t>
        </w:r>
        <w:r>
          <w:rPr>
            <w:noProof/>
            <w:webHidden/>
          </w:rPr>
          <w:fldChar w:fldCharType="end"/>
        </w:r>
      </w:hyperlink>
    </w:p>
    <w:p w14:paraId="471084CB" w14:textId="1BA96B94"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38" w:history="1">
        <w:r w:rsidRPr="00006FA2">
          <w:rPr>
            <w:rStyle w:val="Hyperlink"/>
            <w:noProof/>
          </w:rPr>
          <w:t>Table 8: Test Three Bourg-based Flight Control Instructions</w:t>
        </w:r>
        <w:r>
          <w:rPr>
            <w:noProof/>
            <w:webHidden/>
          </w:rPr>
          <w:tab/>
        </w:r>
        <w:r>
          <w:rPr>
            <w:noProof/>
            <w:webHidden/>
          </w:rPr>
          <w:fldChar w:fldCharType="begin"/>
        </w:r>
        <w:r>
          <w:rPr>
            <w:noProof/>
            <w:webHidden/>
          </w:rPr>
          <w:instrText xml:space="preserve"> PAGEREF _Toc63615238 \h </w:instrText>
        </w:r>
        <w:r>
          <w:rPr>
            <w:noProof/>
            <w:webHidden/>
          </w:rPr>
        </w:r>
        <w:r>
          <w:rPr>
            <w:noProof/>
            <w:webHidden/>
          </w:rPr>
          <w:fldChar w:fldCharType="separate"/>
        </w:r>
        <w:r>
          <w:rPr>
            <w:noProof/>
            <w:webHidden/>
          </w:rPr>
          <w:t>54</w:t>
        </w:r>
        <w:r>
          <w:rPr>
            <w:noProof/>
            <w:webHidden/>
          </w:rPr>
          <w:fldChar w:fldCharType="end"/>
        </w:r>
      </w:hyperlink>
    </w:p>
    <w:p w14:paraId="5FC34067" w14:textId="09D864AB"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39" w:history="1">
        <w:r w:rsidRPr="00006FA2">
          <w:rPr>
            <w:rStyle w:val="Hyperlink"/>
            <w:noProof/>
          </w:rPr>
          <w:t>Table 9: Test Four Bourg-based Flight Control Instructions</w:t>
        </w:r>
        <w:r>
          <w:rPr>
            <w:noProof/>
            <w:webHidden/>
          </w:rPr>
          <w:tab/>
        </w:r>
        <w:r>
          <w:rPr>
            <w:noProof/>
            <w:webHidden/>
          </w:rPr>
          <w:fldChar w:fldCharType="begin"/>
        </w:r>
        <w:r>
          <w:rPr>
            <w:noProof/>
            <w:webHidden/>
          </w:rPr>
          <w:instrText xml:space="preserve"> PAGEREF _Toc63615239 \h </w:instrText>
        </w:r>
        <w:r>
          <w:rPr>
            <w:noProof/>
            <w:webHidden/>
          </w:rPr>
        </w:r>
        <w:r>
          <w:rPr>
            <w:noProof/>
            <w:webHidden/>
          </w:rPr>
          <w:fldChar w:fldCharType="separate"/>
        </w:r>
        <w:r>
          <w:rPr>
            <w:noProof/>
            <w:webHidden/>
          </w:rPr>
          <w:t>55</w:t>
        </w:r>
        <w:r>
          <w:rPr>
            <w:noProof/>
            <w:webHidden/>
          </w:rPr>
          <w:fldChar w:fldCharType="end"/>
        </w:r>
      </w:hyperlink>
    </w:p>
    <w:p w14:paraId="608A9565" w14:textId="41E4D243"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40" w:history="1">
        <w:r w:rsidRPr="00006FA2">
          <w:rPr>
            <w:rStyle w:val="Hyperlink"/>
            <w:noProof/>
          </w:rPr>
          <w:t>Table 10: Test Five Bourg-based Flight Control Instructions</w:t>
        </w:r>
        <w:r>
          <w:rPr>
            <w:noProof/>
            <w:webHidden/>
          </w:rPr>
          <w:tab/>
        </w:r>
        <w:r>
          <w:rPr>
            <w:noProof/>
            <w:webHidden/>
          </w:rPr>
          <w:fldChar w:fldCharType="begin"/>
        </w:r>
        <w:r>
          <w:rPr>
            <w:noProof/>
            <w:webHidden/>
          </w:rPr>
          <w:instrText xml:space="preserve"> PAGEREF _Toc63615240 \h </w:instrText>
        </w:r>
        <w:r>
          <w:rPr>
            <w:noProof/>
            <w:webHidden/>
          </w:rPr>
        </w:r>
        <w:r>
          <w:rPr>
            <w:noProof/>
            <w:webHidden/>
          </w:rPr>
          <w:fldChar w:fldCharType="separate"/>
        </w:r>
        <w:r>
          <w:rPr>
            <w:noProof/>
            <w:webHidden/>
          </w:rPr>
          <w:t>55</w:t>
        </w:r>
        <w:r>
          <w:rPr>
            <w:noProof/>
            <w:webHidden/>
          </w:rPr>
          <w:fldChar w:fldCharType="end"/>
        </w:r>
      </w:hyperlink>
    </w:p>
    <w:p w14:paraId="3F9225B3" w14:textId="0FAF0846"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41" w:history="1">
        <w:r w:rsidRPr="00006FA2">
          <w:rPr>
            <w:rStyle w:val="Hyperlink"/>
            <w:noProof/>
          </w:rPr>
          <w:t>Table 11: Test Six Bourg-based Flight Control Instructions</w:t>
        </w:r>
        <w:r>
          <w:rPr>
            <w:noProof/>
            <w:webHidden/>
          </w:rPr>
          <w:tab/>
        </w:r>
        <w:r>
          <w:rPr>
            <w:noProof/>
            <w:webHidden/>
          </w:rPr>
          <w:fldChar w:fldCharType="begin"/>
        </w:r>
        <w:r>
          <w:rPr>
            <w:noProof/>
            <w:webHidden/>
          </w:rPr>
          <w:instrText xml:space="preserve"> PAGEREF _Toc63615241 \h </w:instrText>
        </w:r>
        <w:r>
          <w:rPr>
            <w:noProof/>
            <w:webHidden/>
          </w:rPr>
        </w:r>
        <w:r>
          <w:rPr>
            <w:noProof/>
            <w:webHidden/>
          </w:rPr>
          <w:fldChar w:fldCharType="separate"/>
        </w:r>
        <w:r>
          <w:rPr>
            <w:noProof/>
            <w:webHidden/>
          </w:rPr>
          <w:t>56</w:t>
        </w:r>
        <w:r>
          <w:rPr>
            <w:noProof/>
            <w:webHidden/>
          </w:rPr>
          <w:fldChar w:fldCharType="end"/>
        </w:r>
      </w:hyperlink>
    </w:p>
    <w:p w14:paraId="64BD0DFB" w14:textId="634BC781"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42" w:history="1">
        <w:r w:rsidRPr="00006FA2">
          <w:rPr>
            <w:rStyle w:val="Hyperlink"/>
            <w:noProof/>
          </w:rPr>
          <w:t>Table 12: Palmer-based Flight Simulator Keyboard Controls</w:t>
        </w:r>
        <w:r>
          <w:rPr>
            <w:noProof/>
            <w:webHidden/>
          </w:rPr>
          <w:tab/>
        </w:r>
        <w:r>
          <w:rPr>
            <w:noProof/>
            <w:webHidden/>
          </w:rPr>
          <w:fldChar w:fldCharType="begin"/>
        </w:r>
        <w:r>
          <w:rPr>
            <w:noProof/>
            <w:webHidden/>
          </w:rPr>
          <w:instrText xml:space="preserve"> PAGEREF _Toc63615242 \h </w:instrText>
        </w:r>
        <w:r>
          <w:rPr>
            <w:noProof/>
            <w:webHidden/>
          </w:rPr>
        </w:r>
        <w:r>
          <w:rPr>
            <w:noProof/>
            <w:webHidden/>
          </w:rPr>
          <w:fldChar w:fldCharType="separate"/>
        </w:r>
        <w:r>
          <w:rPr>
            <w:noProof/>
            <w:webHidden/>
          </w:rPr>
          <w:t>79</w:t>
        </w:r>
        <w:r>
          <w:rPr>
            <w:noProof/>
            <w:webHidden/>
          </w:rPr>
          <w:fldChar w:fldCharType="end"/>
        </w:r>
      </w:hyperlink>
    </w:p>
    <w:p w14:paraId="43CE3ABD" w14:textId="7EE7FB6B" w:rsidR="00A538D5" w:rsidRDefault="00A538D5">
      <w:pPr>
        <w:pStyle w:val="TableofFigures"/>
        <w:tabs>
          <w:tab w:val="right" w:leader="dot" w:pos="8630"/>
        </w:tabs>
        <w:rPr>
          <w:rFonts w:asciiTheme="minorHAnsi" w:eastAsiaTheme="minorEastAsia" w:hAnsiTheme="minorHAnsi" w:cstheme="minorBidi"/>
          <w:noProof/>
          <w:sz w:val="22"/>
          <w:szCs w:val="22"/>
        </w:rPr>
      </w:pPr>
      <w:hyperlink w:anchor="_Toc63615243" w:history="1">
        <w:r w:rsidRPr="00006FA2">
          <w:rPr>
            <w:rStyle w:val="Hyperlink"/>
            <w:noProof/>
          </w:rPr>
          <w:t>Table 13: Bourg-based Flight Simulator Keyboard Controls</w:t>
        </w:r>
        <w:r>
          <w:rPr>
            <w:noProof/>
            <w:webHidden/>
          </w:rPr>
          <w:tab/>
        </w:r>
        <w:r>
          <w:rPr>
            <w:noProof/>
            <w:webHidden/>
          </w:rPr>
          <w:fldChar w:fldCharType="begin"/>
        </w:r>
        <w:r>
          <w:rPr>
            <w:noProof/>
            <w:webHidden/>
          </w:rPr>
          <w:instrText xml:space="preserve"> PAGEREF _Toc63615243 \h </w:instrText>
        </w:r>
        <w:r>
          <w:rPr>
            <w:noProof/>
            <w:webHidden/>
          </w:rPr>
        </w:r>
        <w:r>
          <w:rPr>
            <w:noProof/>
            <w:webHidden/>
          </w:rPr>
          <w:fldChar w:fldCharType="separate"/>
        </w:r>
        <w:r>
          <w:rPr>
            <w:noProof/>
            <w:webHidden/>
          </w:rPr>
          <w:t>79</w:t>
        </w:r>
        <w:r>
          <w:rPr>
            <w:noProof/>
            <w:webHidden/>
          </w:rPr>
          <w:fldChar w:fldCharType="end"/>
        </w:r>
      </w:hyperlink>
    </w:p>
    <w:p w14:paraId="3923B597" w14:textId="273697D4"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44A97CDC" w:rsidR="0020433A" w:rsidRPr="006751DB" w:rsidRDefault="00411068" w:rsidP="006751DB">
      <w:pPr>
        <w:pStyle w:val="Title"/>
        <w:spacing w:before="100" w:beforeAutospacing="1" w:after="100" w:afterAutospacing="1" w:line="480" w:lineRule="auto"/>
        <w:rPr>
          <w:b w:val="0"/>
          <w:caps/>
        </w:rPr>
      </w:pPr>
      <w:r>
        <w:rPr>
          <w:b w:val="0"/>
          <w:caps/>
        </w:rPr>
        <w:lastRenderedPageBreak/>
        <w:t xml:space="preserve">two published flight dynamics models rewritten in rust </w:t>
      </w:r>
      <w:r>
        <w:rPr>
          <w:b w:val="0"/>
          <w:caps/>
        </w:rPr>
        <w:br/>
        <w:t>and structured as an ecs</w:t>
      </w:r>
    </w:p>
    <w:p w14:paraId="3ECE0AD6" w14:textId="0EBC4A7D" w:rsidR="00237CD1" w:rsidRPr="00E914BE" w:rsidRDefault="00251273" w:rsidP="00842693">
      <w:pPr>
        <w:pStyle w:val="Heading1"/>
        <w:numPr>
          <w:ilvl w:val="0"/>
          <w:numId w:val="15"/>
        </w:numPr>
        <w:rPr>
          <w:sz w:val="29"/>
          <w:szCs w:val="29"/>
        </w:rPr>
      </w:pPr>
      <w:bookmarkStart w:id="29" w:name="_Toc63596094"/>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57F65E75"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AF6A44">
        <w:t>all you need is a</w:t>
      </w:r>
      <w:r w:rsidR="008B727F">
        <w:t xml:space="preserv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452EFC5"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w:t>
      </w:r>
      <w:r w:rsidR="00AF6A44">
        <w:t xml:space="preserve">designing </w:t>
      </w:r>
      <w:r w:rsidR="00A4318D">
        <w:t>classes</w:t>
      </w:r>
      <w:r w:rsidR="00AF6A44">
        <w:t xml:space="preserve"> of data as well as it’s associated behavior.</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w:t>
      </w:r>
      <w:r w:rsidR="00A05864">
        <w:t xml:space="preserve"> considers</w:t>
      </w:r>
      <w:r w:rsidR="00A4318D">
        <w:t xml:space="preserve"> how it is laid out in memory. The DOD paradigm </w:t>
      </w:r>
      <w:r w:rsidR="001118EA">
        <w:t xml:space="preserve">provides some </w:t>
      </w:r>
      <w:r w:rsidR="00A05864">
        <w:t xml:space="preserve">performance advantages </w:t>
      </w:r>
      <w:r w:rsidR="001118EA">
        <w:t>over OOP</w:t>
      </w:r>
      <w:r w:rsidR="009B01C5">
        <w:t xml:space="preserve"> that </w:t>
      </w:r>
      <w:r w:rsidR="00EF2EE5">
        <w:t>we will explore in this thesis</w:t>
      </w:r>
      <w:r w:rsidR="00B105E0">
        <w:t xml:space="preserve"> </w:t>
      </w:r>
      <w:r w:rsidR="00C2459E">
        <w:t>as it relates to</w:t>
      </w:r>
      <w:r w:rsidR="00EB4035">
        <w:t xml:space="preserve"> implementing two Flight Dynamics Models (FDM) and 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w:t>
      </w:r>
      <w:r w:rsidR="00503D51">
        <w:t>application</w:t>
      </w:r>
      <w:r w:rsidR="001118EA">
        <w:t xml:space="preserve"> of DOD, called the Entity</w:t>
      </w:r>
      <w:r w:rsidR="005C0255">
        <w:t>-Component-</w:t>
      </w:r>
      <w:r w:rsidR="001118EA">
        <w:t>System (ECS) architecture. ECS is a</w:t>
      </w:r>
      <w:r w:rsidR="0007448A">
        <w:t>n</w:t>
      </w:r>
      <w:r w:rsidR="001118EA">
        <w:t xml:space="preserve"> architecture </w:t>
      </w:r>
      <w:r w:rsidR="0007448A">
        <w:lastRenderedPageBreak/>
        <w:t>that is</w:t>
      </w:r>
      <w:r w:rsidR="001118EA">
        <w:t xml:space="preserve"> used in t</w:t>
      </w:r>
      <w:r w:rsidR="0007448A">
        <w:t>he video game industry within</w:t>
      </w:r>
      <w:r w:rsidR="001118EA">
        <w:t xml:space="preserve"> game engines.</w:t>
      </w:r>
      <w:r w:rsidR="00BF6D1B">
        <w:t xml:space="preserve"> </w:t>
      </w:r>
      <w:r w:rsidR="00941FA7">
        <w:t xml:space="preserve">This research investigates the use of ECS for the purpose of simulation, which are similar to video games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03F4E7AE" w:rsidR="00083D99" w:rsidRDefault="001C1450" w:rsidP="001A72C2">
      <w:pPr>
        <w:spacing w:before="100" w:beforeAutospacing="1" w:after="100" w:afterAutospacing="1"/>
        <w:ind w:firstLine="360"/>
        <w:contextualSpacing/>
      </w:pPr>
      <w:r>
        <w:t>In this thesis, the use</w:t>
      </w:r>
      <w:r w:rsidR="00083D99">
        <w:t xml:space="preserve"> </w:t>
      </w:r>
      <w:r w:rsidR="006732E9">
        <w:t>of the ECS design in a military-</w:t>
      </w:r>
      <w:r w:rsidR="00083D99">
        <w:t xml:space="preserve">oriented simulation is of particular interest because it has never been done before. The ECS architecture is </w:t>
      </w:r>
      <w:r>
        <w:t xml:space="preserve">a </w:t>
      </w:r>
      <w:r w:rsidR="00083D99">
        <w:t xml:space="preserve">way of organizing data, alternatively to using OOP to organize data. Where OOP relies on hierarchies of data, ECS relies on </w:t>
      </w:r>
      <w:r w:rsidR="00C738FF">
        <w:t xml:space="preserve">the </w:t>
      </w:r>
      <w:r w:rsidR="00083D99">
        <w:t>compartmentalization</w:t>
      </w:r>
      <w:r w:rsidR="00FD0043">
        <w:t xml:space="preserve"> of data in </w:t>
      </w:r>
      <w:r w:rsidR="00216426">
        <w:t>which data</w:t>
      </w:r>
      <w:r w:rsidR="00083D99">
        <w:t xml:space="preserve"> content and its functi</w:t>
      </w:r>
      <w:r w:rsidR="00383098">
        <w:t>onality on the data is decoupled</w:t>
      </w:r>
      <w:r w:rsidR="00083D99">
        <w:t>. Notably, Unity, a</w:t>
      </w:r>
      <w:r>
        <w:t xml:space="preserve"> game engine used to create</w:t>
      </w:r>
      <w:r w:rsidR="00A535CD">
        <w:t xml:space="preserve"> </w:t>
      </w:r>
      <w:r w:rsidR="00D167EA">
        <w:t xml:space="preserve">real-time </w:t>
      </w:r>
      <w:r w:rsidR="007A01BC">
        <w:t>3-Dimensional (3D)</w:t>
      </w:r>
      <w:r w:rsidR="00D167EA">
        <w:t xml:space="preserve"> games,</w:t>
      </w:r>
      <w:r w:rsidR="00083D99">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rsidR="008A49BF">
        <w:t>. The</w:t>
      </w:r>
      <w:r w:rsidR="00083D99">
        <w:t xml:space="preserve"> popular battle </w:t>
      </w:r>
      <w:proofErr w:type="spellStart"/>
      <w:r w:rsidR="00083D99">
        <w:t>royale</w:t>
      </w:r>
      <w:proofErr w:type="spellEnd"/>
      <w:r w:rsidR="00083D99">
        <w:t xml:space="preserve"> game </w:t>
      </w:r>
      <w:r w:rsidR="00083D99" w:rsidRPr="00F53C00">
        <w:rPr>
          <w:i/>
        </w:rPr>
        <w:t>Fall Guys: Ultimate Knockout</w:t>
      </w:r>
      <w:r w:rsidR="00083D99">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rsidR="00083D99">
        <w:t xml:space="preserve">. </w:t>
      </w:r>
      <w:r w:rsidR="008E4C2D">
        <w:t>The ECS architecture,</w:t>
      </w:r>
      <w:r w:rsidR="00083D99">
        <w:t xml:space="preserve"> which is discussed in more</w:t>
      </w:r>
      <w:r w:rsidR="005122D4">
        <w:t xml:space="preserve"> detail in Chapter II</w:t>
      </w:r>
      <w:r w:rsidR="00083D99">
        <w:t>, leads to code that is more reusable, readable, and performant</w:t>
      </w:r>
      <w:r w:rsidR="00906EC8">
        <w:t xml:space="preserve"> </w:t>
      </w:r>
      <w:r w:rsidR="00906EC8">
        <w:fldChar w:fldCharType="begin" w:fldLock="1"/>
      </w:r>
      <w:r w:rsidR="005A7C0E">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906EC8">
        <w:fldChar w:fldCharType="separate"/>
      </w:r>
      <w:r w:rsidR="00906EC8" w:rsidRPr="00906EC8">
        <w:rPr>
          <w:noProof/>
        </w:rPr>
        <w:t>[6]</w:t>
      </w:r>
      <w:r w:rsidR="00906EC8">
        <w:fldChar w:fldCharType="end"/>
      </w:r>
      <w:r w:rsidR="00906EC8">
        <w:t>. We also present</w:t>
      </w:r>
      <w:r w:rsidR="00F95840">
        <w:t xml:space="preserve"> </w:t>
      </w:r>
      <w:r w:rsidR="003809E6">
        <w:t xml:space="preserve">possible pitfalls in </w:t>
      </w:r>
      <w:r w:rsidR="00083D99">
        <w:t>software created</w:t>
      </w:r>
      <w:r w:rsidR="00F95840">
        <w:t xml:space="preserve"> using</w:t>
      </w:r>
      <w:r w:rsidR="003809E6">
        <w:t xml:space="preserve"> an ECS.</w:t>
      </w:r>
    </w:p>
    <w:p w14:paraId="4EA6D41B" w14:textId="40B9CA82"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EB4035">
        <w:t>FDMs</w:t>
      </w:r>
      <w:r w:rsidR="008B727F">
        <w:t>.</w:t>
      </w:r>
      <w:r w:rsidR="009964DC">
        <w:t xml:space="preserve"> Th</w:t>
      </w:r>
      <w:r w:rsidR="00732FD4">
        <w:t xml:space="preserve">is </w:t>
      </w:r>
      <w:r w:rsidR="002202B7">
        <w:t xml:space="preserve">important </w:t>
      </w:r>
      <w:r w:rsidR="008322E0">
        <w:t xml:space="preserve">piece </w:t>
      </w:r>
      <w:r w:rsidR="009964DC">
        <w:t>of</w:t>
      </w:r>
      <w:r w:rsidR="00533FF8">
        <w:t xml:space="preserve"> </w:t>
      </w:r>
      <w:r w:rsidR="008322E0">
        <w:t xml:space="preserve">flight simulation </w:t>
      </w:r>
      <w:r w:rsidR="00732FD4">
        <w:t>software</w:t>
      </w:r>
      <w:r w:rsidR="00AC7260">
        <w:t xml:space="preserve"> </w:t>
      </w:r>
      <w:r w:rsidR="00732FD4">
        <w:t>models</w:t>
      </w:r>
      <w:r w:rsidR="008322E0">
        <w:t xml:space="preserve">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732FD4">
        <w:t>, the</w:t>
      </w:r>
      <w:r w:rsidR="00162EF5">
        <w:t xml:space="preserve"> </w:t>
      </w:r>
      <w:r w:rsidR="00C738FF">
        <w:t xml:space="preserve">physics calculations </w:t>
      </w:r>
      <w:r w:rsidR="00162EF5">
        <w:t>t</w:t>
      </w:r>
      <w:r w:rsidR="00C738FF">
        <w:t>hat</w:t>
      </w:r>
      <w:r w:rsidR="00162EF5">
        <w:t xml:space="preserve"> </w:t>
      </w:r>
      <w:r w:rsidR="00BA3A68">
        <w:t xml:space="preserve">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732FD4">
        <w:t>integration of</w:t>
      </w:r>
      <w:r w:rsidR="00283809">
        <w:t xml:space="preserve"> </w:t>
      </w:r>
      <w:r w:rsidR="00732FD4">
        <w:t>equations of motion determines</w:t>
      </w:r>
      <w:r w:rsidR="00AA6498">
        <w:t xml:space="preserve"> </w:t>
      </w:r>
      <w:r w:rsidR="00F26ACB">
        <w:t>how an</w:t>
      </w:r>
      <w:r w:rsidR="00DD6365">
        <w:t xml:space="preserve"> airplane </w:t>
      </w:r>
      <w:r w:rsidR="00812F2A">
        <w:t xml:space="preserve">is </w:t>
      </w:r>
      <w:r w:rsidR="00F26ACB">
        <w:t>translated and rotated</w:t>
      </w:r>
      <w:r w:rsidR="00DD6365">
        <w:t xml:space="preserve"> taking in</w:t>
      </w:r>
      <w:r w:rsidR="00732FD4">
        <w:t>to account external forces, such as</w:t>
      </w:r>
      <w:r w:rsidR="00DD6365">
        <w:t xml:space="preserve"> gravity</w:t>
      </w:r>
      <w:r w:rsidR="007543F8">
        <w:t xml:space="preserve"> and thrust</w:t>
      </w:r>
      <w:r w:rsidR="00DD6365">
        <w:t>, as well as the physical properties of the airplane.</w:t>
      </w:r>
      <w:r w:rsidR="00ED7F10">
        <w:t xml:space="preserve"> </w:t>
      </w:r>
      <w:r w:rsidR="00553A42">
        <w:t>The Degrees of F</w:t>
      </w:r>
      <w:r w:rsidR="00B32F47">
        <w:t>reedom</w:t>
      </w:r>
      <w:r w:rsidR="00F26ACB">
        <w:t xml:space="preserve"> (</w:t>
      </w:r>
      <w:proofErr w:type="spellStart"/>
      <w:r w:rsidR="00D6749F">
        <w:t>DoF</w:t>
      </w:r>
      <w:proofErr w:type="spellEnd"/>
      <w:r w:rsidR="00F26ACB">
        <w:t>)</w:t>
      </w:r>
      <w:r w:rsidR="00BF4D11">
        <w:t xml:space="preserve"> classification</w:t>
      </w:r>
      <w:r w:rsidR="00B32F47">
        <w:t xml:space="preserve"> of an FDM</w:t>
      </w:r>
      <w:r w:rsidR="00F26ACB">
        <w:t xml:space="preserve"> </w:t>
      </w:r>
      <w:r w:rsidR="00732FD4">
        <w:t xml:space="preserve">hints at how these </w:t>
      </w:r>
      <w:r w:rsidR="00B32F47">
        <w:t>translation</w:t>
      </w:r>
      <w:r w:rsidR="00732FD4">
        <w:t>s</w:t>
      </w:r>
      <w:r w:rsidR="00B32F47">
        <w:t xml:space="preserve"> and rotation</w:t>
      </w:r>
      <w:r w:rsidR="00732FD4">
        <w:t>s</w:t>
      </w:r>
      <w:r w:rsidR="00B32F47">
        <w:t xml:space="preserve"> </w:t>
      </w:r>
      <w:r w:rsidR="00732FD4">
        <w:t>are computed</w:t>
      </w:r>
      <w:r w:rsidR="00EE2DA5">
        <w:t>;</w:t>
      </w:r>
      <w:r w:rsidR="00526B56">
        <w:t xml:space="preserve"> </w:t>
      </w:r>
      <w:r w:rsidR="00EE2DA5">
        <w:t>three d</w:t>
      </w:r>
      <w:r w:rsidR="00553A42">
        <w:t xml:space="preserve">egrees of </w:t>
      </w:r>
      <w:r w:rsidR="00EE2DA5">
        <w:t>f</w:t>
      </w:r>
      <w:r w:rsidR="00A65FFC">
        <w:t>reedom are associated with translation (e.g., x, y, z) and three are associated with rotation (e.g., pitch, roll, yaw) for a total of six possible degrees that could be 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w:t>
      </w:r>
      <w:r w:rsidR="004441AF">
        <w:t>s translating</w:t>
      </w:r>
      <w:r w:rsidR="006B10B4">
        <w:t xml:space="preserve"> two</w:t>
      </w:r>
      <w:r w:rsidR="003809E6">
        <w:t xml:space="preserve"> FDM</w:t>
      </w:r>
      <w:r w:rsidR="006B10B4">
        <w:t>s</w:t>
      </w:r>
      <w:r w:rsidR="005B0ACD">
        <w:t xml:space="preserve"> </w:t>
      </w:r>
      <w:r w:rsidR="006B10B4">
        <w:t>that are</w:t>
      </w:r>
      <w:r w:rsidR="00383098">
        <w:t xml:space="preserve"> built </w:t>
      </w:r>
      <w:r w:rsidR="00A642AC">
        <w:t>using the DOD-</w:t>
      </w:r>
      <w:r w:rsidR="00D86818">
        <w:lastRenderedPageBreak/>
        <w:t>based</w:t>
      </w:r>
      <w:r w:rsidR="008B1245">
        <w:t xml:space="preserve"> pattern</w:t>
      </w:r>
      <w:r w:rsidR="00A642AC">
        <w:t>,</w:t>
      </w:r>
      <w:r w:rsidR="008B1245">
        <w:t xml:space="preserve"> ECS</w:t>
      </w:r>
      <w:r w:rsidR="00526B56">
        <w:t>.</w:t>
      </w:r>
      <w:r w:rsidR="005D1D28">
        <w:t xml:space="preserve"> </w:t>
      </w:r>
      <w:r w:rsidR="005D29A1">
        <w:t xml:space="preserve">Subsequently, we interface </w:t>
      </w:r>
      <w:r w:rsidR="00116907">
        <w:t xml:space="preserve">both FDMs to a </w:t>
      </w:r>
      <w:r w:rsidR="00087931">
        <w:t>keyboard</w:t>
      </w:r>
      <w:r w:rsidR="005D29A1">
        <w:t>-driven</w:t>
      </w:r>
      <w:r w:rsidR="00087931">
        <w:t xml:space="preserve"> </w:t>
      </w:r>
      <w:r w:rsidR="008839D1">
        <w:t xml:space="preserve">input </w:t>
      </w:r>
      <w:r w:rsidR="00116907">
        <w:t>flight</w:t>
      </w:r>
      <w:r w:rsidR="00E33196">
        <w:t xml:space="preserve"> control system</w:t>
      </w:r>
      <w:r w:rsidR="00116907">
        <w:t xml:space="preserve"> and</w:t>
      </w:r>
      <w:r w:rsidR="005D29A1">
        <w:t xml:space="preserve"> output network packets to</w:t>
      </w:r>
      <w:r w:rsidR="00116907">
        <w:t xml:space="preserve"> </w:t>
      </w:r>
      <w:r w:rsidR="00AB71C5">
        <w:t>a graphics visualization system.</w:t>
      </w:r>
    </w:p>
    <w:p w14:paraId="18E14669" w14:textId="75C09A3D"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w:t>
      </w:r>
      <w:r w:rsidR="005B0ACD">
        <w:t>modern</w:t>
      </w:r>
      <w:r w:rsidR="00BD775C">
        <w:t xml:space="preserve"> features not available in</w:t>
      </w:r>
      <w:r w:rsidR="003E094E">
        <w:t xml:space="preserve"> other language</w:t>
      </w:r>
      <w:r w:rsidR="00BD775C">
        <w:t>s</w:t>
      </w:r>
      <w:r w:rsidR="005B0ACD">
        <w:t>. These</w:t>
      </w:r>
      <w:r w:rsidR="003E094E">
        <w:t xml:space="preserve">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xml:space="preserve">. It accomplishes this safety by checking </w:t>
      </w:r>
      <w:r w:rsidR="00D05A42">
        <w:t>for these errors at compile time</w:t>
      </w:r>
      <w:r w:rsidR="00DD0DD4">
        <w:t xml:space="preserve">. Other languages, such as C++, rely on </w:t>
      </w:r>
      <w:r w:rsidR="00D0078E">
        <w:t>experienced</w:t>
      </w:r>
      <w:r w:rsidR="003E094E">
        <w:t xml:space="preserve"> programmer</w:t>
      </w:r>
      <w:r w:rsidR="00DD0DD4">
        <w:t>s</w:t>
      </w:r>
      <w:r w:rsidR="003E094E">
        <w:t xml:space="preserve">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 xml:space="preserve">they use a </w:t>
      </w:r>
      <w:r w:rsidR="00DD0DD4">
        <w:t>garbage collector that manages</w:t>
      </w:r>
      <w:r w:rsidR="00BE584B">
        <w:t xml:space="preserve"> memory at runti</w:t>
      </w:r>
      <w:r w:rsidR="003E094E">
        <w:t xml:space="preserve">me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w:t>
      </w:r>
      <w:r w:rsidR="00DD0DD4">
        <w:t xml:space="preserve">st’s performance is achieved because </w:t>
      </w:r>
      <w:r w:rsidR="003E094E">
        <w:t>it does not need a garbage collector and chec</w:t>
      </w:r>
      <w:r w:rsidR="00B23A51">
        <w:t>ks for</w:t>
      </w:r>
      <w:r w:rsidR="0084141B">
        <w:t xml:space="preserve"> memory</w:t>
      </w:r>
      <w:r w:rsidR="00B23A51">
        <w:t xml:space="preserve"> issues at compile time. </w:t>
      </w:r>
      <w:r w:rsidR="005309B2">
        <w:t>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4E50F6">
        <w:t xml:space="preserve"> is a Rust-based package that defines an ECS architecture.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3596095"/>
      <w:r>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56F62834"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EE0733">
        <w:t>. Typical scenarios might employ</w:t>
      </w:r>
      <w:r w:rsidR="00391472">
        <w:t xml:space="preserve"> hundreds or even thousands of </w:t>
      </w:r>
      <w:r w:rsidR="00862643">
        <w:t>moving en</w:t>
      </w:r>
      <w:r w:rsidR="00EE0733">
        <w:t>tities,</w:t>
      </w:r>
      <w:r w:rsidR="00862643">
        <w:t xml:space="preserve"> such as airplanes, or soldiers. These entities have many different functions </w:t>
      </w:r>
      <w:r w:rsidR="00F619BF">
        <w:t>acting on potentially large sets</w:t>
      </w:r>
      <w:r w:rsidR="00862643">
        <w:t xml:space="preserve"> of data as</w:t>
      </w:r>
      <w:r w:rsidR="00F619BF">
        <w:t>sociated with them</w:t>
      </w:r>
      <w:r w:rsidR="00862643">
        <w:t xml:space="preserve">. </w:t>
      </w:r>
      <w:r w:rsidR="00EE37A8">
        <w:t>Unfortunately,</w:t>
      </w:r>
      <w:r w:rsidR="00C74173">
        <w:t xml:space="preserve"> </w:t>
      </w:r>
      <w:r w:rsidR="00C04EF4">
        <w:t>w</w:t>
      </w:r>
      <w:r w:rsidR="00862643">
        <w:t>ith OOP, t</w:t>
      </w:r>
      <w:r w:rsidR="00AA2443">
        <w:t xml:space="preserve">he entanglement of </w:t>
      </w:r>
      <w:r w:rsidR="00AA2443">
        <w:lastRenderedPageBreak/>
        <w:t>functionality and data memory</w:t>
      </w:r>
      <w:r w:rsidR="00A1244D">
        <w:t xml:space="preserve"> </w:t>
      </w:r>
      <w:r w:rsidR="005C373F">
        <w:t>impedes</w:t>
      </w:r>
      <w:r w:rsidR="003571EF">
        <w:t xml:space="preserve"> </w:t>
      </w:r>
      <w:r w:rsidR="00A1244D">
        <w:t xml:space="preserve">potential </w:t>
      </w:r>
      <w:r w:rsidR="003571EF">
        <w:t>performance</w:t>
      </w:r>
      <w:r w:rsidR="0004035C">
        <w:t xml:space="preserve"> and also </w:t>
      </w:r>
      <w:r w:rsidR="00AA2443">
        <w:t>cause</w:t>
      </w:r>
      <w:r w:rsidR="005C373F">
        <w:t>s</w:t>
      </w:r>
      <w:r w:rsidR="003571EF">
        <w:t xml:space="preserve">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5A7C0E">
        <w:t xml:space="preserve"> </w:t>
      </w:r>
      <w:r w:rsidR="005A7C0E">
        <w:fldChar w:fldCharType="begin" w:fldLock="1"/>
      </w:r>
      <w:r w:rsidR="00133F65">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5A7C0E">
        <w:fldChar w:fldCharType="separate"/>
      </w:r>
      <w:r w:rsidR="005A7C0E" w:rsidRPr="005A7C0E">
        <w:rPr>
          <w:noProof/>
        </w:rPr>
        <w:t>[6]</w:t>
      </w:r>
      <w:r w:rsidR="005A7C0E">
        <w:fldChar w:fldCharType="end"/>
      </w:r>
      <w:r w:rsidR="00391472">
        <w:t>.</w:t>
      </w:r>
      <w:r w:rsidR="00714F1A">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3596096"/>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3860583C" w:rsidR="00345FDB" w:rsidRDefault="00D513F9"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Typical simulation software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w:t>
      </w:r>
      <w:r w:rsidR="00133F65">
        <w:t xml:space="preserve"> </w:t>
      </w:r>
      <w:r w:rsidR="00133F65">
        <w:fldChar w:fldCharType="begin" w:fldLock="1"/>
      </w:r>
      <w:r w:rsidR="00133F65">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operties":{"noteIndex":0},"schema":"https://github.com/citation-style-language/schema/raw/master/csl-citation.json"}</w:instrText>
      </w:r>
      <w:r w:rsidR="00133F65">
        <w:fldChar w:fldCharType="separate"/>
      </w:r>
      <w:r w:rsidR="00133F65" w:rsidRPr="00133F65">
        <w:rPr>
          <w:noProof/>
        </w:rPr>
        <w:t>[6]</w:t>
      </w:r>
      <w:r w:rsidR="00133F65">
        <w:fldChar w:fldCharType="end"/>
      </w:r>
      <w:r w:rsidR="008B454F">
        <w:t>.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rsidR="005C373F">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t>advantag</w:t>
      </w:r>
      <w:r w:rsidR="008B454F">
        <w:t>es and ease of development advantages over OOP in video games,</w:t>
      </w:r>
      <w:r w:rsidR="00AD0DEE">
        <w:t xml:space="preserve"> which</w:t>
      </w:r>
      <w:r w:rsidR="00133F65">
        <w:t xml:space="preserve"> we believe can be applied to real-time interactive</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w:t>
      </w:r>
      <w:proofErr w:type="spellStart"/>
      <w:r w:rsidR="007D1B18">
        <w:t>FlightGear</w:t>
      </w:r>
      <w:proofErr w:type="spellEnd"/>
      <w:r w:rsidR="007D1B18">
        <w:t xml:space="preserve">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3596097"/>
      <w:r>
        <w:lastRenderedPageBreak/>
        <w:t>Hypothesis</w:t>
      </w:r>
      <w:bookmarkEnd w:id="86"/>
    </w:p>
    <w:p w14:paraId="2D4760B6" w14:textId="4251ECBB"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w:t>
      </w:r>
      <w:r w:rsidR="003B1204">
        <w:t xml:space="preserve">the </w:t>
      </w:r>
      <w:r w:rsidR="0079603E">
        <w:t xml:space="preserve">ECS </w:t>
      </w:r>
      <w:r w:rsidR="003B1204">
        <w:t>architecture</w:t>
      </w:r>
      <w:r w:rsidR="0079603E">
        <w:t>, we can decouple functionality from the actual data in m</w:t>
      </w:r>
      <w:r w:rsidR="00F02AB4">
        <w:t>emory</w:t>
      </w:r>
      <w:r w:rsidR="0079603E">
        <w:t>.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6964C7B" w14:textId="5EAF8552" w:rsidR="00862480" w:rsidRDefault="00832AAF" w:rsidP="001A72C2">
      <w:pPr>
        <w:pStyle w:val="Heading2"/>
        <w:numPr>
          <w:ilvl w:val="1"/>
          <w:numId w:val="8"/>
        </w:numPr>
        <w:spacing w:before="100" w:beforeAutospacing="1" w:after="100" w:afterAutospacing="1"/>
        <w:contextualSpacing/>
      </w:pPr>
      <w:bookmarkStart w:id="87" w:name="_Toc6359609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73A6D7EE"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w:t>
      </w:r>
      <w:r w:rsidR="007E6AFD">
        <w:t>sed FDMs: the first is a</w:t>
      </w:r>
      <w:r w:rsidR="00193CAD">
        <w:t xml:space="preserve"> FDM</w:t>
      </w:r>
      <w:r w:rsidR="00777181">
        <w:t xml:space="preserve"> </w:t>
      </w:r>
      <w:r w:rsidR="007E6AFD">
        <w:t>based on the work</w:t>
      </w:r>
      <w:r w:rsidR="00193CAD">
        <w:t xml:space="preserve">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7E6AFD">
        <w:t>, the second is a</w:t>
      </w:r>
      <w:r w:rsidR="008012ED">
        <w:t xml:space="preserve"> </w:t>
      </w:r>
      <w:r w:rsidR="00590EE6">
        <w:t>FDM</w:t>
      </w:r>
      <w:r w:rsidR="007E6AFD">
        <w:t xml:space="preserve"> based on the work</w:t>
      </w:r>
      <w:r w:rsidR="009D5392">
        <w:t xml:space="preserve">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46D49AD9" w:rsidR="00154238" w:rsidRDefault="00154238" w:rsidP="001A72C2">
      <w:pPr>
        <w:spacing w:before="100" w:beforeAutospacing="1" w:after="100" w:afterAutospacing="1"/>
        <w:ind w:firstLine="360"/>
        <w:contextualSpacing/>
      </w:pPr>
      <w:r>
        <w:t xml:space="preserve">In terms of ECS compatible aspects, the </w:t>
      </w:r>
      <w:r w:rsidR="00BB00D0">
        <w:t>Palmer-based</w:t>
      </w:r>
      <w:r w:rsidR="00E12CC9">
        <w:t xml:space="preserve"> FDM is composed of one Component</w:t>
      </w:r>
      <w:r>
        <w:t xml:space="preserve"> and one </w:t>
      </w:r>
      <w:r w:rsidR="00E12CC9">
        <w:t xml:space="preserve">System, </w:t>
      </w:r>
      <w:r>
        <w:t>which play a part in the airpl</w:t>
      </w:r>
      <w:r w:rsidR="00094FE5">
        <w:t>ane Entity’</w:t>
      </w:r>
      <w:r>
        <w:t xml:space="preserve">s data storage and </w:t>
      </w:r>
      <w:r>
        <w:lastRenderedPageBreak/>
        <w:t>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w:t>
      </w:r>
      <w:proofErr w:type="spellStart"/>
      <w:r w:rsidR="005A1DD2">
        <w:t>DataFDM</w:t>
      </w:r>
      <w:proofErr w:type="spellEnd"/>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w:t>
      </w:r>
      <w:proofErr w:type="spellStart"/>
      <w:r w:rsidR="00193CAD">
        <w:t>EquationsOfMotion</w:t>
      </w:r>
      <w:proofErr w:type="spellEnd"/>
      <w:r w:rsidR="00193CAD">
        <w:t>.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19D68CB9"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B55084">
        <w:t>based</w:t>
      </w:r>
      <w:r>
        <w:t xml:space="preserve"> FDM, t</w:t>
      </w:r>
      <w:r w:rsidR="001C7A60">
        <w:t xml:space="preserve">he </w:t>
      </w:r>
      <w:r w:rsidR="00B55084">
        <w:t>Bourg-based</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proofErr w:type="spellStart"/>
      <w:r w:rsidR="00FD58CB">
        <w:t>DataFDM</w:t>
      </w:r>
      <w:proofErr w:type="spellEnd"/>
      <w:r w:rsidR="00F46C04">
        <w:t>. The System</w:t>
      </w:r>
      <w:r>
        <w:t xml:space="preserve"> </w:t>
      </w:r>
      <w:r w:rsidR="00214703">
        <w:t>is</w:t>
      </w:r>
      <w:r w:rsidR="006847BE">
        <w:t xml:space="preserve"> also</w:t>
      </w:r>
      <w:r w:rsidR="00CE36E2">
        <w:t xml:space="preserve"> called</w:t>
      </w:r>
      <w:r w:rsidR="00214703">
        <w:t xml:space="preserve"> </w:t>
      </w:r>
      <w:proofErr w:type="spellStart"/>
      <w:r w:rsidR="00EA32C8">
        <w:t>E</w:t>
      </w:r>
      <w:r w:rsidR="00F46C04">
        <w:t>quationsOfMotio</w:t>
      </w:r>
      <w:r w:rsidR="00214703">
        <w:t>n</w:t>
      </w:r>
      <w:proofErr w:type="spellEnd"/>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 xml:space="preserve">provide graphics within the </w:t>
      </w:r>
      <w:proofErr w:type="spellStart"/>
      <w:r w:rsidR="00FE6954">
        <w:t>FlightGear</w:t>
      </w:r>
      <w:proofErr w:type="spellEnd"/>
      <w:r w:rsidR="00FE6954">
        <w:t xml:space="preserve"> visualization</w:t>
      </w:r>
      <w:r w:rsidR="00532EB2">
        <w:t xml:space="preserve"> system. The three Systems are </w:t>
      </w:r>
      <w:proofErr w:type="spellStart"/>
      <w:r w:rsidR="00FE6954">
        <w:t>FlightControl</w:t>
      </w:r>
      <w:proofErr w:type="spellEnd"/>
      <w:r w:rsidR="00FE6954">
        <w:t xml:space="preserve">, </w:t>
      </w:r>
      <w:proofErr w:type="spellStart"/>
      <w:r w:rsidR="00FE6954">
        <w:t>MakePacket</w:t>
      </w:r>
      <w:proofErr w:type="spellEnd"/>
      <w:r w:rsidR="00FE6954">
        <w:t xml:space="preserve">, and </w:t>
      </w:r>
      <w:proofErr w:type="spellStart"/>
      <w:r w:rsidR="00FE6954">
        <w:t>SendPacket</w:t>
      </w:r>
      <w:proofErr w:type="spellEnd"/>
      <w:r w:rsidR="00FE6954">
        <w:t xml:space="preserve">. The Systems operate on the Components: </w:t>
      </w:r>
      <w:proofErr w:type="spellStart"/>
      <w:r w:rsidR="00510BBE">
        <w:t>KeyboardState</w:t>
      </w:r>
      <w:proofErr w:type="spellEnd"/>
      <w:r w:rsidR="00510BBE">
        <w:t xml:space="preserve">, </w:t>
      </w:r>
      <w:proofErr w:type="spellStart"/>
      <w:r w:rsidR="00BE641A">
        <w:t>DataFDM</w:t>
      </w:r>
      <w:proofErr w:type="spellEnd"/>
      <w:r w:rsidR="000458D7">
        <w:t>,</w:t>
      </w:r>
      <w:r w:rsidR="003116CD">
        <w:t xml:space="preserve"> and </w:t>
      </w:r>
      <w:proofErr w:type="spellStart"/>
      <w:r w:rsidR="003116CD">
        <w:t>FGNetFDM</w:t>
      </w:r>
      <w:proofErr w:type="spellEnd"/>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w:t>
      </w:r>
      <w:proofErr w:type="spellStart"/>
      <w:r w:rsidR="004341F1">
        <w:t>EquationsOfMotion</w:t>
      </w:r>
      <w:proofErr w:type="spellEnd"/>
      <w:r w:rsidR="004341F1">
        <w:t xml:space="preserve"> System</w:t>
      </w:r>
      <w:r w:rsidR="00CB5640">
        <w:t xml:space="preserve"> and the </w:t>
      </w:r>
      <w:proofErr w:type="spellStart"/>
      <w:r w:rsidR="00CB5640">
        <w:t>DataFDM</w:t>
      </w:r>
      <w:proofErr w:type="spellEnd"/>
      <w:r w:rsidR="00CB5640">
        <w:t xml:space="preserve"> Component </w:t>
      </w:r>
      <w:r w:rsidR="00205075">
        <w:t xml:space="preserve">for each FDM – </w:t>
      </w:r>
      <w:r w:rsidR="00CB5640">
        <w:t>flight simulator</w:t>
      </w:r>
      <w:r w:rsidR="00637D70">
        <w:t xml:space="preserve">s are </w:t>
      </w:r>
      <w:r w:rsidR="00CB5640">
        <w:t xml:space="preserve">created.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3596099"/>
      <w:r>
        <w:lastRenderedPageBreak/>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7B8CD278" w14:textId="508DF892" w:rsidR="00251273" w:rsidRDefault="00456050" w:rsidP="001A72C2">
      <w:pPr>
        <w:pStyle w:val="BodyText"/>
        <w:numPr>
          <w:ilvl w:val="0"/>
          <w:numId w:val="16"/>
        </w:numPr>
        <w:spacing w:before="100" w:beforeAutospacing="1" w:after="100" w:afterAutospacing="1"/>
        <w:contextualSpacing/>
      </w:pPr>
      <w:r>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proofErr w:type="spellStart"/>
      <w:r w:rsidR="00480784">
        <w:t>FlightGear</w:t>
      </w:r>
      <w:proofErr w:type="spellEnd"/>
      <w:r w:rsidR="00480784">
        <w:t xml:space="preserve">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w:t>
      </w:r>
      <w:proofErr w:type="spellStart"/>
      <w:r w:rsidR="000B591C">
        <w:t>FlightGear</w:t>
      </w:r>
      <w:proofErr w:type="spellEnd"/>
      <w:r w:rsidR="000B591C">
        <w:t>.</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0758A0BC"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rsidR="00973556">
        <w:t xml:space="preserve"> </w:t>
      </w:r>
      <w:r>
        <w:t>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01AD3212" w:rsidR="00986FF2" w:rsidRDefault="00236A44" w:rsidP="001A72C2">
      <w:pPr>
        <w:pStyle w:val="BodyText"/>
        <w:numPr>
          <w:ilvl w:val="0"/>
          <w:numId w:val="16"/>
        </w:numPr>
        <w:spacing w:before="100" w:beforeAutospacing="1" w:after="100" w:afterAutospacing="1"/>
        <w:contextualSpacing/>
      </w:pPr>
      <w:r>
        <w:t>Both flight simulators</w:t>
      </w:r>
      <w:r w:rsidR="006D21FE">
        <w:t xml:space="preserve"> are</w:t>
      </w:r>
      <w:r w:rsidR="00C531C4">
        <w:t xml:space="preserve">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lastRenderedPageBreak/>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3596100"/>
      <w:r>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0EEE4BCE" w:rsidR="00DB4170" w:rsidRDefault="00DB4170" w:rsidP="00814B05">
      <w:pPr>
        <w:pStyle w:val="BodyText"/>
      </w:pPr>
    </w:p>
    <w:p w14:paraId="66DEE35E" w14:textId="1C5D0454" w:rsidR="005A53C3" w:rsidRDefault="005A53C3" w:rsidP="00814B05">
      <w:pPr>
        <w:pStyle w:val="BodyText"/>
      </w:pPr>
    </w:p>
    <w:p w14:paraId="377BDED0" w14:textId="1AB686FD" w:rsidR="005A53C3" w:rsidRDefault="005A53C3" w:rsidP="00814B05">
      <w:pPr>
        <w:pStyle w:val="BodyText"/>
      </w:pPr>
    </w:p>
    <w:p w14:paraId="67655EB7" w14:textId="77777777" w:rsidR="005A53C3" w:rsidRDefault="005A53C3" w:rsidP="00814B05">
      <w:pPr>
        <w:pStyle w:val="BodyText"/>
      </w:pPr>
    </w:p>
    <w:p w14:paraId="79CB996D" w14:textId="67B476D3" w:rsidR="00DB4170" w:rsidRDefault="00DB4170" w:rsidP="00814B05">
      <w:pPr>
        <w:pStyle w:val="BodyText"/>
      </w:pPr>
    </w:p>
    <w:p w14:paraId="526CE201" w14:textId="668D568F"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3596101"/>
      <w:r w:rsidRPr="00E914BE">
        <w:rPr>
          <w:sz w:val="29"/>
          <w:szCs w:val="29"/>
        </w:rPr>
        <w:lastRenderedPageBreak/>
        <w:t>Background</w:t>
      </w:r>
      <w:bookmarkEnd w:id="108"/>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w:t>
      </w:r>
      <w:bookmarkStart w:id="109" w:name="_GoBack"/>
      <w:bookmarkEnd w:id="109"/>
      <w:r w:rsidR="00CB2DAB">
        <w:rPr>
          <w:rFonts w:eastAsiaTheme="minorHAnsi"/>
          <w:szCs w:val="24"/>
        </w:rPr>
        <w:t>.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w:t>
      </w:r>
      <w:proofErr w:type="spellStart"/>
      <w:r w:rsidR="00FF6427">
        <w:rPr>
          <w:rFonts w:eastAsiaTheme="minorHAnsi"/>
          <w:szCs w:val="24"/>
        </w:rPr>
        <w:t>FlightGear</w:t>
      </w:r>
      <w:proofErr w:type="spellEnd"/>
      <w:r w:rsidR="00FF6427">
        <w:rPr>
          <w:rFonts w:eastAsiaTheme="minorHAnsi"/>
          <w:szCs w:val="24"/>
        </w:rPr>
        <w:t xml:space="preserve">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w:t>
      </w:r>
      <w:proofErr w:type="spellStart"/>
      <w:r w:rsidR="00FF6427">
        <w:rPr>
          <w:rFonts w:eastAsiaTheme="minorHAnsi"/>
          <w:szCs w:val="24"/>
        </w:rPr>
        <w:t>FlightGear</w:t>
      </w:r>
      <w:proofErr w:type="spellEnd"/>
      <w:r w:rsidR="00FF6427">
        <w:rPr>
          <w:rFonts w:eastAsiaTheme="minorHAnsi"/>
          <w:szCs w:val="24"/>
        </w:rPr>
        <w:t xml:space="preserve">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10" w:name="_Toc60590533"/>
      <w:bookmarkStart w:id="111" w:name="_Toc60590916"/>
      <w:bookmarkStart w:id="112" w:name="_Toc60591023"/>
      <w:bookmarkStart w:id="113" w:name="_Toc60591130"/>
      <w:bookmarkStart w:id="114" w:name="_Toc60594779"/>
      <w:bookmarkStart w:id="115" w:name="_Toc60594921"/>
      <w:bookmarkStart w:id="116" w:name="_Toc60595027"/>
      <w:bookmarkStart w:id="117" w:name="_Toc60595144"/>
      <w:bookmarkStart w:id="118" w:name="_Toc61301260"/>
      <w:bookmarkStart w:id="119" w:name="_Toc61609735"/>
      <w:bookmarkStart w:id="120" w:name="_Toc62139920"/>
      <w:bookmarkStart w:id="121" w:name="_Toc62474291"/>
      <w:bookmarkStart w:id="122" w:name="_Toc62935788"/>
      <w:bookmarkStart w:id="123" w:name="_Toc62935897"/>
      <w:bookmarkStart w:id="124" w:name="_Toc63595690"/>
      <w:bookmarkStart w:id="125" w:name="_Toc63596102"/>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6" w:name="_Toc63596103"/>
      <w:r>
        <w:rPr>
          <w:rFonts w:eastAsiaTheme="minorHAnsi"/>
        </w:rPr>
        <w:t>Physics of Flight Modeling</w:t>
      </w:r>
      <w:bookmarkEnd w:id="126"/>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7" w:name="_Toc63596104"/>
      <w:r>
        <w:t>Degrees of Freedom</w:t>
      </w:r>
      <w:bookmarkEnd w:id="127"/>
    </w:p>
    <w:p w14:paraId="3915168E" w14:textId="1381DAF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proofErr w:type="spellStart"/>
      <w:r w:rsidR="00D6749F">
        <w:t>DoF</w:t>
      </w:r>
      <w:proofErr w:type="spellEnd"/>
      <w:r w:rsidR="00732031">
        <w:t>)</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4FADB055"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w:t>
      </w:r>
      <w:r w:rsidR="00A67FC9">
        <w:t xml:space="preserve">ompute translational dynamics – which </w:t>
      </w:r>
      <w:r w:rsidRPr="00295287">
        <w:t xml:space="preserve">would classify it as a </w:t>
      </w:r>
      <w:r w:rsidR="005D7E56">
        <w:t>3-</w:t>
      </w:r>
      <w:r w:rsidR="00D6749F">
        <w:t>DoF</w:t>
      </w:r>
      <w:r w:rsidRPr="00295287">
        <w:t xml:space="preserve">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59A921E0"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B7714">
        <w:t xml:space="preserve">ne a flight </w:t>
      </w:r>
      <w:r w:rsidR="008F24FB">
        <w:t>model that can</w:t>
      </w:r>
      <w:r w:rsidR="004D725C">
        <w:t xml:space="preserve"> translate on all three axes and rotate on all three axes</w:t>
      </w:r>
      <w:r w:rsidR="0088253A">
        <w:t xml:space="preserve"> due to external forces.</w:t>
      </w:r>
      <w:r w:rsidR="00C70353">
        <w:t xml:space="preserve"> </w:t>
      </w:r>
      <w:r w:rsidR="00DA1ABC">
        <w:t xml:space="preserve">Therefore, our re-implemented versions </w:t>
      </w:r>
      <w:r w:rsidR="00A040C2">
        <w:t>a</w:t>
      </w:r>
      <w:r w:rsidR="00DF54BA">
        <w:t xml:space="preserve">re associated to </w:t>
      </w:r>
      <w:r w:rsidR="00A040C2">
        <w:t xml:space="preserve">what would be classified as </w:t>
      </w:r>
      <w:r w:rsidR="00DA1ABC">
        <w:t>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8" w:name="_Toc63596105"/>
      <w:r>
        <w:lastRenderedPageBreak/>
        <w:t>Forces</w:t>
      </w:r>
      <w:bookmarkEnd w:id="128"/>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9" w:name="_Toc63615218"/>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9"/>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30" w:name="_Toc63596106"/>
      <w:r>
        <w:lastRenderedPageBreak/>
        <w:t>Airplane Components</w:t>
      </w:r>
      <w:bookmarkEnd w:id="130"/>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31" w:name="_Toc63615219"/>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1"/>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32" w:name="_Toc63596107"/>
      <w:r>
        <w:t>Airfoil</w:t>
      </w:r>
      <w:bookmarkEnd w:id="132"/>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33" w:name="_Toc63615220"/>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33"/>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4" w:name="_Toc63596108"/>
      <w:r>
        <w:t>Rotations</w:t>
      </w:r>
      <w:bookmarkEnd w:id="134"/>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5" w:name="_Toc63615221"/>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5"/>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6" w:name="_Toc63596109"/>
      <w:r>
        <w:t>Coordinate Systems</w:t>
      </w:r>
      <w:bookmarkEnd w:id="136"/>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7" w:name="_Toc63615222"/>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7"/>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8" w:name="_Toc63615223"/>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8"/>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9" w:name="_Toc63615224"/>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9"/>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w:t>
      </w:r>
      <w:proofErr w:type="spellStart"/>
      <w:r w:rsidR="00736390">
        <w:rPr>
          <w:iCs/>
        </w:rPr>
        <w:t>FlightGear</w:t>
      </w:r>
      <w:proofErr w:type="spellEnd"/>
      <w:r w:rsidR="00736390">
        <w:rPr>
          <w:iCs/>
        </w:rPr>
        <w:t xml:space="preserve">,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 xml:space="preserve">when we are feeding the Euler angles to </w:t>
      </w:r>
      <w:proofErr w:type="spellStart"/>
      <w:r w:rsidR="0030344C">
        <w:rPr>
          <w:iCs/>
        </w:rPr>
        <w:t>FlightGear</w:t>
      </w:r>
      <w:proofErr w:type="spellEnd"/>
      <w:r w:rsidR="0030344C">
        <w:rPr>
          <w:iCs/>
        </w:rPr>
        <w:t xml:space="preserve"> to visualize the airplane on the screen, </w:t>
      </w:r>
      <w:proofErr w:type="spellStart"/>
      <w:r w:rsidR="0030344C">
        <w:rPr>
          <w:iCs/>
        </w:rPr>
        <w:t>FlightGear</w:t>
      </w:r>
      <w:proofErr w:type="spellEnd"/>
      <w:r w:rsidR="0030344C">
        <w:rPr>
          <w:iCs/>
        </w:rPr>
        <w:t xml:space="preserve">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40" w:name="_Toc63596110"/>
      <w:r>
        <w:t>FDM Calculation Steps</w:t>
      </w:r>
      <w:bookmarkEnd w:id="140"/>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41" w:name="_Toc63596111"/>
      <w:r>
        <w:t>Mass Properties</w:t>
      </w:r>
      <w:bookmarkEnd w:id="141"/>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42" w:name="_Toc63596112"/>
      <w:r>
        <w:lastRenderedPageBreak/>
        <w:t>Forces</w:t>
      </w:r>
      <w:bookmarkEnd w:id="142"/>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43" w:name="_Toc63615225"/>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3"/>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4" w:name="_Toc63596113"/>
      <w:r>
        <w:t>Equations of Motion</w:t>
      </w:r>
      <w:bookmarkEnd w:id="144"/>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w:t>
      </w:r>
      <w:proofErr w:type="spellStart"/>
      <w:r w:rsidR="00CB3301">
        <w:t>Ru</w:t>
      </w:r>
      <w:r w:rsidR="0050585B">
        <w:t>nge-Kutta</w:t>
      </w:r>
      <w:proofErr w:type="spellEnd"/>
      <w:r w:rsidR="0050585B">
        <w:t xml:space="preserve">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5" w:name="_Toc63596114"/>
      <w:r w:rsidRPr="00977ADB">
        <w:rPr>
          <w:b/>
        </w:rPr>
        <w:t>Simulation Loop</w:t>
      </w:r>
      <w:r w:rsidR="00B31936">
        <w:rPr>
          <w:b/>
        </w:rPr>
        <w:t xml:space="preserve"> Methods</w:t>
      </w:r>
      <w:bookmarkEnd w:id="145"/>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6" w:name="_Toc63596115"/>
      <w:r>
        <w:lastRenderedPageBreak/>
        <w:t>Fidelity</w:t>
      </w:r>
      <w:bookmarkEnd w:id="146"/>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7" w:name="_Toc63596116"/>
      <w:r>
        <w:rPr>
          <w:rFonts w:eastAsiaTheme="minorHAnsi"/>
        </w:rPr>
        <w:t>Entity-Component-</w:t>
      </w:r>
      <w:r w:rsidR="00E20B4B">
        <w:rPr>
          <w:rFonts w:eastAsiaTheme="minorHAnsi"/>
        </w:rPr>
        <w:t>System</w:t>
      </w:r>
      <w:bookmarkEnd w:id="147"/>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8" w:name="_Toc63596117"/>
      <w:r>
        <w:lastRenderedPageBreak/>
        <w:t>Object-Oriented Problem</w:t>
      </w:r>
      <w:bookmarkEnd w:id="148"/>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9" w:name="_Toc63596118"/>
      <w:r>
        <w:lastRenderedPageBreak/>
        <w:t xml:space="preserve">ECS </w:t>
      </w:r>
      <w:r w:rsidR="00AA7087">
        <w:t>Explained</w:t>
      </w:r>
      <w:bookmarkEnd w:id="149"/>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proofErr w:type="spellStart"/>
      <w:r w:rsidR="00973CD7">
        <w:rPr>
          <w:rFonts w:eastAsiaTheme="minorHAnsi"/>
        </w:rPr>
        <w:t>Update</w:t>
      </w:r>
      <w:r w:rsidR="00E20B4B">
        <w:rPr>
          <w:rFonts w:eastAsiaTheme="minorHAnsi"/>
        </w:rPr>
        <w:t>Render</w:t>
      </w:r>
      <w:proofErr w:type="spellEnd"/>
      <w:r w:rsidR="00E20B4B">
        <w:rPr>
          <w:rFonts w:eastAsiaTheme="minorHAnsi"/>
        </w:rPr>
        <w:t xml:space="preserve">, which handles all of the rendering functionality of the world. Or a System called </w:t>
      </w:r>
      <w:proofErr w:type="spellStart"/>
      <w:r w:rsidR="00973CD7">
        <w:rPr>
          <w:rFonts w:eastAsiaTheme="minorHAnsi"/>
        </w:rPr>
        <w:t>Update</w:t>
      </w:r>
      <w:r w:rsidR="00E20B4B">
        <w:rPr>
          <w:rFonts w:eastAsiaTheme="minorHAnsi"/>
        </w:rPr>
        <w:t>Health</w:t>
      </w:r>
      <w:proofErr w:type="spellEnd"/>
      <w:r w:rsidR="00E20B4B">
        <w:rPr>
          <w:rFonts w:eastAsiaTheme="minorHAnsi"/>
        </w:rPr>
        <w:t xml:space="preserve">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proofErr w:type="spellStart"/>
      <w:r w:rsidR="00E0012F">
        <w:rPr>
          <w:rFonts w:eastAsiaTheme="minorHAnsi"/>
        </w:rPr>
        <w:t>Update</w:t>
      </w:r>
      <w:r w:rsidR="00E20B4B">
        <w:rPr>
          <w:rFonts w:eastAsiaTheme="minorHAnsi"/>
        </w:rPr>
        <w:t>Render</w:t>
      </w:r>
      <w:proofErr w:type="spellEnd"/>
      <w:r w:rsidR="00E20B4B">
        <w:rPr>
          <w:rFonts w:eastAsiaTheme="minorHAnsi"/>
        </w:rPr>
        <w:t xml:space="preserve">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proofErr w:type="spellStart"/>
      <w:r w:rsidR="00E0012F">
        <w:rPr>
          <w:rFonts w:eastAsiaTheme="minorHAnsi"/>
        </w:rPr>
        <w:t>Update</w:t>
      </w:r>
      <w:r w:rsidR="00E20B4B">
        <w:rPr>
          <w:rFonts w:eastAsiaTheme="minorHAnsi"/>
        </w:rPr>
        <w:t>Render</w:t>
      </w:r>
      <w:proofErr w:type="spellEnd"/>
      <w:r w:rsidR="00E20B4B">
        <w:rPr>
          <w:rFonts w:eastAsiaTheme="minorHAnsi"/>
        </w:rPr>
        <w:t xml:space="preserve">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50" w:name="_Toc63615226"/>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50"/>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51" w:name="_Toc63596119"/>
      <w:r>
        <w:t>SPECS Framework</w:t>
      </w:r>
      <w:bookmarkEnd w:id="151"/>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t>
      </w:r>
      <w:proofErr w:type="spellStart"/>
      <w:r>
        <w:t>WriteStorage</w:t>
      </w:r>
      <w:proofErr w:type="spellEnd"/>
      <w:r>
        <w:t xml:space="preserve"> access or </w:t>
      </w:r>
      <w:proofErr w:type="spellStart"/>
      <w:r w:rsidR="00CC76E8">
        <w:t>ReadStorage</w:t>
      </w:r>
      <w:proofErr w:type="spellEnd"/>
      <w:r w:rsidR="00CC76E8">
        <w:t xml:space="preserve"> access, designated if that data</w:t>
      </w:r>
      <w:r>
        <w:t xml:space="preserve"> can be mu</w:t>
      </w:r>
      <w:r w:rsidR="007462F9">
        <w:t>tated or n</w:t>
      </w:r>
      <w:r w:rsidR="00C47175">
        <w:t xml:space="preserve">ot, respectively. The </w:t>
      </w:r>
      <w:proofErr w:type="spellStart"/>
      <w:r>
        <w:t>ReadStorage</w:t>
      </w:r>
      <w:proofErr w:type="spellEnd"/>
      <w:r>
        <w:t xml:space="preserve"> or </w:t>
      </w:r>
      <w:proofErr w:type="spellStart"/>
      <w:r>
        <w:t>WriteStorage</w:t>
      </w:r>
      <w:proofErr w:type="spellEnd"/>
      <w:r>
        <w:t xml:space="preserv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t>
      </w:r>
      <w:proofErr w:type="spellStart"/>
      <w:r>
        <w:t>WriteStorage</w:t>
      </w:r>
      <w:proofErr w:type="spellEnd"/>
      <w:r>
        <w:t xml:space="preserv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52" w:name="_Toc63596120"/>
      <w:r>
        <w:t>ECS Overall</w:t>
      </w:r>
      <w:bookmarkEnd w:id="152"/>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3" w:name="_Toc63596121"/>
      <w:r>
        <w:t>Rust</w:t>
      </w:r>
      <w:bookmarkEnd w:id="153"/>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4" w:name="_Toc63596122"/>
      <w:r>
        <w:t xml:space="preserve">Safe Rust </w:t>
      </w:r>
      <w:r w:rsidR="008D4827">
        <w:t>and</w:t>
      </w:r>
      <w:r w:rsidR="0094234E">
        <w:t xml:space="preserve"> Unsafe Rust</w:t>
      </w:r>
      <w:bookmarkEnd w:id="154"/>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5" w:name="_Toc63596123"/>
      <w:r>
        <w:t>Ownership</w:t>
      </w:r>
      <w:bookmarkEnd w:id="155"/>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6" w:name="_Toc63596124"/>
      <w:r>
        <w:lastRenderedPageBreak/>
        <w:t>Borrowing</w:t>
      </w:r>
      <w:bookmarkEnd w:id="156"/>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7" w:name="_Ref49697517"/>
      <w:r>
        <w:t>E</w:t>
      </w:r>
      <w:r w:rsidR="00DB0B18" w:rsidRPr="00DB0B18">
        <w:t>xactly</w:t>
      </w:r>
      <w:r w:rsidR="00325F3B">
        <w:t xml:space="preserve"> one mutable reference</w:t>
      </w:r>
      <w:bookmarkEnd w:id="157"/>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8" w:name="_Toc63596125"/>
      <w:r>
        <w:t>Lifetimes</w:t>
      </w:r>
      <w:bookmarkEnd w:id="158"/>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9" w:name="_Toc63596126"/>
      <w:r>
        <w:t>Testing</w:t>
      </w:r>
      <w:bookmarkEnd w:id="159"/>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60" w:name="_Toc63596127"/>
      <w:r>
        <w:t>Crates</w:t>
      </w:r>
      <w:bookmarkEnd w:id="160"/>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proofErr w:type="spellStart"/>
      <w:r w:rsidRPr="0029225C">
        <w:rPr>
          <w:rFonts w:ascii="Courier New" w:hAnsi="Courier New" w:cs="Courier New"/>
          <w:color w:val="333333"/>
          <w:szCs w:val="24"/>
        </w:rPr>
        <w:t>cargo.toml</w:t>
      </w:r>
      <w:proofErr w:type="spellEnd"/>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61" w:name="_Toc63596128"/>
      <w:r>
        <w:t>Rust Overall</w:t>
      </w:r>
      <w:bookmarkEnd w:id="161"/>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62" w:name="_Toc63596129"/>
      <w:proofErr w:type="spellStart"/>
      <w:r>
        <w:t>FlightGear</w:t>
      </w:r>
      <w:bookmarkEnd w:id="162"/>
      <w:proofErr w:type="spellEnd"/>
    </w:p>
    <w:p w14:paraId="441CB08A" w14:textId="489C790E" w:rsidR="008475BC" w:rsidRDefault="00F907B0" w:rsidP="00906E52">
      <w:pPr>
        <w:spacing w:before="100" w:beforeAutospacing="1" w:after="100" w:afterAutospacing="1"/>
        <w:ind w:firstLine="360"/>
        <w:contextualSpacing/>
      </w:pPr>
      <w:proofErr w:type="spellStart"/>
      <w:r>
        <w:t>FlightGear</w:t>
      </w:r>
      <w:proofErr w:type="spellEnd"/>
      <w:r>
        <w:t xml:space="preserve">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 xml:space="preserve">An advantage to using </w:t>
      </w:r>
      <w:proofErr w:type="spellStart"/>
      <w:r w:rsidR="008475BC">
        <w:t>FlightGear’s</w:t>
      </w:r>
      <w:proofErr w:type="spellEnd"/>
      <w:r w:rsidR="008475BC">
        <w:t xml:space="preserve"> visualization system is that no extra processing time is required from the flight simulator application to render graphics – this task is delegated to </w:t>
      </w:r>
      <w:proofErr w:type="spellStart"/>
      <w:r w:rsidR="008475BC">
        <w:t>FlightGear</w:t>
      </w:r>
      <w:proofErr w:type="spellEnd"/>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proofErr w:type="spellStart"/>
      <w:r w:rsidR="001756F3">
        <w:t>FlightGear</w:t>
      </w:r>
      <w:proofErr w:type="spellEnd"/>
      <w:r w:rsidR="001756F3">
        <w:t>, although</w:t>
      </w:r>
      <w:r w:rsidR="0013412E">
        <w:t xml:space="preserve"> it has its own built-in FDM,</w:t>
      </w:r>
      <w:r w:rsidR="00916F27">
        <w:t xml:space="preserve"> is</w:t>
      </w:r>
      <w:r w:rsidR="001756F3">
        <w:t xml:space="preserve"> easily configurable to instead use an external, custom FDM.</w:t>
      </w:r>
      <w:r w:rsidR="00320127">
        <w:t xml:space="preserve"> </w:t>
      </w:r>
      <w:proofErr w:type="spellStart"/>
      <w:r w:rsidR="00320127">
        <w:t>FlightGear</w:t>
      </w:r>
      <w:proofErr w:type="spellEnd"/>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 xml:space="preserve">to </w:t>
      </w:r>
      <w:proofErr w:type="spellStart"/>
      <w:r w:rsidR="003748A3">
        <w:t>FlightGear</w:t>
      </w:r>
      <w:proofErr w:type="spellEnd"/>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w:t>
      </w:r>
      <w:proofErr w:type="spellStart"/>
      <w:r w:rsidR="000D05B6">
        <w:rPr>
          <w:rFonts w:eastAsiaTheme="minorHAnsi"/>
          <w:szCs w:val="24"/>
        </w:rPr>
        <w:t>FlightGear</w:t>
      </w:r>
      <w:proofErr w:type="spellEnd"/>
      <w:r w:rsidR="000D05B6">
        <w:rPr>
          <w:rFonts w:eastAsiaTheme="minorHAnsi"/>
          <w:szCs w:val="24"/>
        </w:rPr>
        <w:t xml:space="preserve">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 xml:space="preserve">To properly configure </w:t>
      </w:r>
      <w:proofErr w:type="spellStart"/>
      <w:r>
        <w:t>FlightGear</w:t>
      </w:r>
      <w:proofErr w:type="spellEnd"/>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proofErr w:type="spellStart"/>
      <w:r w:rsidR="003C0BD3">
        <w:t>FlightGear</w:t>
      </w:r>
      <w:proofErr w:type="spellEnd"/>
      <w:r w:rsidR="003C0BD3">
        <w:t xml:space="preserve"> </w:t>
      </w:r>
      <w:r w:rsidR="000A7840">
        <w:t xml:space="preserve">as a Visual System. </w:t>
      </w:r>
      <w:r w:rsidR="003C0BD3">
        <w:t xml:space="preserve"> </w:t>
      </w:r>
    </w:p>
    <w:p w14:paraId="369A287C" w14:textId="23CE8CA4" w:rsidR="00BB5329" w:rsidRDefault="00A53F50" w:rsidP="00906E52">
      <w:pPr>
        <w:spacing w:before="100" w:beforeAutospacing="1" w:after="100" w:afterAutospacing="1"/>
        <w:ind w:firstLine="360"/>
        <w:contextualSpacing/>
      </w:pPr>
      <w:r>
        <w:t xml:space="preserve">With </w:t>
      </w:r>
      <w:proofErr w:type="spellStart"/>
      <w:r>
        <w:t>FlightGear</w:t>
      </w:r>
      <w:proofErr w:type="spellEnd"/>
      <w:r>
        <w:t xml:space="preserve"> configured, it </w:t>
      </w:r>
      <w:r w:rsidR="00216100">
        <w:t>will process the received network packets</w:t>
      </w:r>
      <w:r>
        <w:t xml:space="preserve"> constructed by the Rust </w:t>
      </w:r>
      <w:r w:rsidR="00737CF1">
        <w:t xml:space="preserve">application. </w:t>
      </w:r>
      <w:r w:rsidR="005E7266">
        <w:t xml:space="preserve">But </w:t>
      </w:r>
      <w:proofErr w:type="spellStart"/>
      <w:r>
        <w:t>FlightG</w:t>
      </w:r>
      <w:r w:rsidR="00E6244F">
        <w:t>ear</w:t>
      </w:r>
      <w:proofErr w:type="spellEnd"/>
      <w:r w:rsidR="00E6244F">
        <w:t xml:space="preserve">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proofErr w:type="spellStart"/>
      <w:r w:rsidR="005E7266">
        <w:t>FlightGear</w:t>
      </w:r>
      <w:r w:rsidR="00F35667">
        <w:t>’s</w:t>
      </w:r>
      <w:proofErr w:type="spellEnd"/>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p>
    <w:p w14:paraId="433FD17B" w14:textId="5A0AD9FF" w:rsidR="003147DA" w:rsidRPr="00216100" w:rsidRDefault="00DB6471" w:rsidP="003147DA">
      <w:pPr>
        <w:pStyle w:val="Heading2"/>
        <w:numPr>
          <w:ilvl w:val="1"/>
          <w:numId w:val="8"/>
        </w:numPr>
      </w:pPr>
      <w:bookmarkStart w:id="163" w:name="_Toc63596130"/>
      <w:r>
        <w:t xml:space="preserve">Networking </w:t>
      </w:r>
      <w:r w:rsidR="00D042C0">
        <w:t>And</w:t>
      </w:r>
      <w:r>
        <w:t xml:space="preserve"> Rust</w:t>
      </w:r>
      <w:bookmarkEnd w:id="163"/>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w:t>
      </w:r>
      <w:proofErr w:type="spellStart"/>
      <w:r w:rsidR="0038581A">
        <w:rPr>
          <w:rFonts w:eastAsiaTheme="minorHAnsi"/>
          <w:szCs w:val="24"/>
        </w:rPr>
        <w:t>F</w:t>
      </w:r>
      <w:r w:rsidR="006D0EF2">
        <w:rPr>
          <w:rFonts w:eastAsiaTheme="minorHAnsi"/>
          <w:szCs w:val="24"/>
        </w:rPr>
        <w:t>lightGear</w:t>
      </w:r>
      <w:proofErr w:type="spellEnd"/>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w:t>
      </w:r>
      <w:proofErr w:type="spellStart"/>
      <w:r>
        <w:rPr>
          <w:rFonts w:eastAsiaTheme="minorHAnsi"/>
          <w:szCs w:val="24"/>
        </w:rPr>
        <w:t>FlightGear</w:t>
      </w:r>
      <w:proofErr w:type="spellEnd"/>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w:t>
      </w:r>
      <w:proofErr w:type="spellStart"/>
      <w:r w:rsidR="007D7D7A">
        <w:rPr>
          <w:rFonts w:eastAsiaTheme="minorHAnsi"/>
          <w:szCs w:val="24"/>
        </w:rPr>
        <w:t>FlightGear</w:t>
      </w:r>
      <w:proofErr w:type="spellEnd"/>
      <w:r w:rsidR="007D7D7A">
        <w:rPr>
          <w:rFonts w:eastAsiaTheme="minorHAnsi"/>
          <w:szCs w:val="24"/>
        </w:rPr>
        <w:t xml:space="preserve">,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w:t>
      </w:r>
      <w:proofErr w:type="spellStart"/>
      <w:r w:rsidR="00B55BD9" w:rsidRPr="00B55BD9">
        <w:rPr>
          <w:rFonts w:eastAsiaTheme="minorHAnsi"/>
          <w:szCs w:val="24"/>
        </w:rPr>
        <w:t>binded</w:t>
      </w:r>
      <w:proofErr w:type="spellEnd"/>
      <w:r w:rsidR="00B55BD9" w:rsidRPr="00B55BD9">
        <w:rPr>
          <w:rFonts w:eastAsiaTheme="minorHAnsi"/>
          <w:szCs w:val="24"/>
        </w:rPr>
        <w:t xml:space="preserve">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proofErr w:type="spellStart"/>
      <w:r w:rsidR="00DD007B">
        <w:rPr>
          <w:rFonts w:eastAsiaTheme="minorHAnsi"/>
          <w:szCs w:val="24"/>
        </w:rPr>
        <w:lastRenderedPageBreak/>
        <w:t>FlightGear</w:t>
      </w:r>
      <w:proofErr w:type="spellEnd"/>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4" w:name="_Toc496074964"/>
      <w:bookmarkStart w:id="165" w:name="_Toc496075138"/>
      <w:bookmarkStart w:id="166" w:name="_Toc496075296"/>
      <w:bookmarkStart w:id="167" w:name="_Toc496075361"/>
      <w:bookmarkStart w:id="168" w:name="_Toc496080605"/>
      <w:bookmarkStart w:id="169" w:name="_Toc497120308"/>
      <w:bookmarkStart w:id="170" w:name="_Toc503248605"/>
      <w:bookmarkStart w:id="171" w:name="_Toc504131180"/>
      <w:bookmarkStart w:id="172" w:name="_Toc504131382"/>
      <w:bookmarkStart w:id="173" w:name="_Toc504131537"/>
      <w:bookmarkStart w:id="174" w:name="_Toc63596131"/>
      <w:r w:rsidRPr="00E914BE">
        <w:rPr>
          <w:sz w:val="29"/>
          <w:szCs w:val="29"/>
        </w:rPr>
        <w:lastRenderedPageBreak/>
        <w:t>Methodology</w:t>
      </w:r>
      <w:bookmarkEnd w:id="164"/>
      <w:bookmarkEnd w:id="165"/>
      <w:bookmarkEnd w:id="166"/>
      <w:bookmarkEnd w:id="167"/>
      <w:bookmarkEnd w:id="168"/>
      <w:bookmarkEnd w:id="169"/>
      <w:bookmarkEnd w:id="170"/>
      <w:bookmarkEnd w:id="171"/>
      <w:bookmarkEnd w:id="172"/>
      <w:bookmarkEnd w:id="173"/>
      <w:bookmarkEnd w:id="174"/>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5" w:name="_Toc63596132"/>
      <w:r>
        <w:t xml:space="preserve">Building the </w:t>
      </w:r>
      <w:r w:rsidR="00BE4013">
        <w:t>Flight Dynamics Models</w:t>
      </w:r>
      <w:bookmarkEnd w:id="175"/>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 xml:space="preserve">n Rust to </w:t>
      </w:r>
      <w:proofErr w:type="spellStart"/>
      <w:r w:rsidR="004F0584">
        <w:t>FlightGear</w:t>
      </w:r>
      <w:proofErr w:type="spellEnd"/>
      <w:r w:rsidR="004F0584">
        <w:t xml:space="preserve"> to interface it</w:t>
      </w:r>
      <w:r w:rsidR="002D4775">
        <w:t xml:space="preserve">. To help accomplish this, </w:t>
      </w:r>
      <w:proofErr w:type="spellStart"/>
      <w:r w:rsidR="002D4775">
        <w:t>FlightGe</w:t>
      </w:r>
      <w:r w:rsidR="00C7123C">
        <w:t>ar</w:t>
      </w:r>
      <w:proofErr w:type="spellEnd"/>
      <w:r w:rsidR="00C7123C">
        <w:t xml:space="preserve">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70924AA" w:rsidR="00D7077C" w:rsidRDefault="0005422E" w:rsidP="00080CCD">
      <w:pPr>
        <w:spacing w:before="100" w:beforeAutospacing="1" w:after="100" w:afterAutospacing="1"/>
        <w:ind w:firstLine="360"/>
        <w:contextualSpacing/>
      </w:pPr>
      <w:r>
        <w:t>The first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124FD">
        <w:t xml:space="preserve">written in </w:t>
      </w:r>
      <w:r w:rsidR="0032616D">
        <w:t>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14331497" w:rsidR="00D70C1D" w:rsidRDefault="00D70C1D" w:rsidP="00080CCD">
      <w:pPr>
        <w:spacing w:before="100" w:beforeAutospacing="1" w:after="100" w:afterAutospacing="1"/>
        <w:ind w:firstLine="360"/>
        <w:contextualSpacing/>
      </w:pPr>
      <w:r>
        <w:t>From a translational standpoint</w:t>
      </w:r>
      <w:r w:rsidR="00A93B28">
        <w:t>,</w:t>
      </w:r>
      <w:r>
        <w:t xml:space="preserve"> the </w:t>
      </w:r>
      <w:r w:rsidR="003124FD">
        <w:t xml:space="preserve">both </w:t>
      </w:r>
      <w:r>
        <w:t>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 xml:space="preserve">Bourg’s FDM does not use rotation matrices, it uses a quaternion, which </w:t>
      </w:r>
      <w:r w:rsidR="00981B9A">
        <w:lastRenderedPageBreak/>
        <w:t>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w:t>
      </w:r>
      <w:proofErr w:type="spellStart"/>
      <w:r w:rsidR="00FF6AF3">
        <w:t>DataFDM</w:t>
      </w:r>
      <w:proofErr w:type="spellEnd"/>
      <w:r w:rsidR="00FF6AF3">
        <w:t xml:space="preserve"> Component, and </w:t>
      </w:r>
      <w:proofErr w:type="spellStart"/>
      <w:r w:rsidR="00FF6AF3">
        <w:t>EquationsOfMotion</w:t>
      </w:r>
      <w:proofErr w:type="spellEnd"/>
      <w:r w:rsidR="00FF6AF3">
        <w:t xml:space="preserve"> System.</w:t>
      </w:r>
      <w:r w:rsidR="00F6558B">
        <w:t xml:space="preserve"> An airplane entity has a </w:t>
      </w:r>
      <w:proofErr w:type="spellStart"/>
      <w:r w:rsidR="00F6558B">
        <w:t>DataFDM</w:t>
      </w:r>
      <w:proofErr w:type="spellEnd"/>
      <w:r w:rsidR="00F6558B">
        <w:t xml:space="preserve"> component. The </w:t>
      </w:r>
      <w:proofErr w:type="spellStart"/>
      <w:r w:rsidR="00F6558B">
        <w:t>EquationsOfMotion</w:t>
      </w:r>
      <w:proofErr w:type="spellEnd"/>
      <w:r w:rsidR="00F6558B">
        <w:t xml:space="preserve"> System’s filter specifies the </w:t>
      </w:r>
      <w:proofErr w:type="spellStart"/>
      <w:r w:rsidR="00F6558B">
        <w:t>DataFDM</w:t>
      </w:r>
      <w:proofErr w:type="spellEnd"/>
      <w:r w:rsidR="00F6558B">
        <w:t xml:space="preserve"> Component. So, the job of the </w:t>
      </w:r>
      <w:proofErr w:type="spellStart"/>
      <w:r w:rsidR="00F6558B">
        <w:t>EquationsOfMotion</w:t>
      </w:r>
      <w:proofErr w:type="spellEnd"/>
      <w:r w:rsidR="00F6558B">
        <w:t xml:space="preserve">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lastRenderedPageBreak/>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6" w:name="_Toc63615227"/>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6"/>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7" w:name="_Toc63596133"/>
      <w:r>
        <w:t>Palmer</w:t>
      </w:r>
      <w:r w:rsidR="00247FB8">
        <w:t>-based</w:t>
      </w:r>
      <w:r w:rsidR="00295986">
        <w:t xml:space="preserve"> Flight Dynamics Model</w:t>
      </w:r>
      <w:bookmarkEnd w:id="177"/>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309919EE" w:rsidR="00232115" w:rsidRDefault="009A2FEE" w:rsidP="00080CCD">
      <w:pPr>
        <w:spacing w:before="100" w:beforeAutospacing="1" w:after="100" w:afterAutospacing="1"/>
        <w:ind w:firstLine="360"/>
        <w:contextualSpacing/>
      </w:pPr>
      <w:r>
        <w:lastRenderedPageBreak/>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3124FD">
        <w:t xml:space="preserve"> to achieve translation and rotation</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8" w:name="_Toc63596134"/>
      <w:r>
        <w:t>R</w:t>
      </w:r>
      <w:r w:rsidR="00452671">
        <w:t>esource</w:t>
      </w:r>
      <w:bookmarkEnd w:id="178"/>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xml:space="preserve">: </w:t>
      </w:r>
      <w:proofErr w:type="spellStart"/>
      <w:r w:rsidR="00424D0C">
        <w:t>DeltaTime</w:t>
      </w:r>
      <w:proofErr w:type="spellEnd"/>
      <w:r w:rsidR="00424D0C">
        <w:t>. T</w:t>
      </w:r>
      <w:r w:rsidR="002515AC">
        <w:t>his R</w:t>
      </w:r>
      <w:r w:rsidR="00FD6ED4">
        <w:t xml:space="preserve">esource represents </w:t>
      </w:r>
      <w:r w:rsidR="00424D0C">
        <w:t>the time step used in the simulation loop, which is based on the FPS rate chosen.</w:t>
      </w:r>
      <w:r w:rsidR="00750A42">
        <w:t xml:space="preserve"> </w:t>
      </w:r>
      <w:proofErr w:type="spellStart"/>
      <w:r w:rsidR="00750A42">
        <w:t>DeltaTime</w:t>
      </w:r>
      <w:proofErr w:type="spellEnd"/>
      <w:r w:rsidR="00424D0C">
        <w:t xml:space="preserve"> </w:t>
      </w:r>
      <w:r w:rsidR="00EC4333">
        <w:t xml:space="preserve">is </w:t>
      </w:r>
      <w:r w:rsidR="00424D0C">
        <w:t xml:space="preserve">used by </w:t>
      </w:r>
      <w:r w:rsidR="00424D0C">
        <w:lastRenderedPageBreak/>
        <w:t xml:space="preserve">the </w:t>
      </w:r>
      <w:proofErr w:type="spellStart"/>
      <w:r w:rsidR="00424D0C">
        <w:t>EquationsOfMo</w:t>
      </w:r>
      <w:r w:rsidR="006A6E74">
        <w:t>tion</w:t>
      </w:r>
      <w:proofErr w:type="spellEnd"/>
      <w:r w:rsidR="006A6E74">
        <w:t xml:space="preserve">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9" w:name="_Toc63596135"/>
      <w:r>
        <w:t>Component</w:t>
      </w:r>
      <w:bookmarkEnd w:id="179"/>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w:t>
      </w:r>
      <w:proofErr w:type="spellStart"/>
      <w:r>
        <w:t>DataFDM</w:t>
      </w:r>
      <w:proofErr w:type="spellEnd"/>
      <w:r>
        <w:t xml:space="preserve">. The </w:t>
      </w:r>
      <w:proofErr w:type="spellStart"/>
      <w:r>
        <w:t>DataFDM</w:t>
      </w:r>
      <w:proofErr w:type="spellEnd"/>
      <w:r>
        <w:t xml:space="preserve"> Component holds all of the data describing the airplane, which is a rigid body by definition. This sole Component is used by the </w:t>
      </w:r>
      <w:proofErr w:type="spellStart"/>
      <w:r>
        <w:t>EquationsOfMotion</w:t>
      </w:r>
      <w:proofErr w:type="spellEnd"/>
      <w:r>
        <w:t xml:space="preserve"> System. </w:t>
      </w:r>
    </w:p>
    <w:p w14:paraId="4CA50A89" w14:textId="5BFD06D2" w:rsidR="00AE4525" w:rsidRDefault="0024770C" w:rsidP="00080CCD">
      <w:pPr>
        <w:spacing w:before="100" w:beforeAutospacing="1" w:after="100" w:afterAutospacing="1"/>
        <w:ind w:firstLine="360"/>
        <w:contextualSpacing/>
      </w:pPr>
      <w:r>
        <w:t xml:space="preserve">The </w:t>
      </w:r>
      <w:proofErr w:type="spellStart"/>
      <w:r>
        <w:t>DataFDM</w:t>
      </w:r>
      <w:proofErr w:type="spellEnd"/>
      <w:r>
        <w:t xml:space="preserve"> Component specifically holds the values computed by the </w:t>
      </w:r>
      <w:proofErr w:type="spellStart"/>
      <w:r>
        <w:t>EquationsOfMotion</w:t>
      </w:r>
      <w:proofErr w:type="spellEnd"/>
      <w:r>
        <w:t xml:space="preserve">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w:t>
      </w:r>
      <w:proofErr w:type="spellStart"/>
      <w:r>
        <w:t>DataFDM</w:t>
      </w:r>
      <w:proofErr w:type="spellEnd"/>
      <w:r>
        <w:t xml:space="preserve"> also holds all of the mass properties and performance data, such as airfoil performance data. This data is stored in a structure called </w:t>
      </w:r>
      <w:proofErr w:type="spellStart"/>
      <w:r>
        <w:t>PerformanceData</w:t>
      </w:r>
      <w:proofErr w:type="spellEnd"/>
      <w:r>
        <w:t xml:space="preserve">, which is stored inside of the </w:t>
      </w:r>
      <w:proofErr w:type="spellStart"/>
      <w:r>
        <w:t>DataFDM</w:t>
      </w:r>
      <w:proofErr w:type="spellEnd"/>
      <w:r>
        <w:t xml:space="preserve">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80" w:name="_Toc63596136"/>
      <w:r>
        <w:t>System</w:t>
      </w:r>
      <w:bookmarkEnd w:id="180"/>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w:t>
      </w:r>
      <w:proofErr w:type="spellStart"/>
      <w:r>
        <w:t>EquationsOfMotion</w:t>
      </w:r>
      <w:proofErr w:type="spellEnd"/>
      <w:r>
        <w:t xml:space="preserve">. This System requires </w:t>
      </w:r>
      <w:proofErr w:type="spellStart"/>
      <w:r>
        <w:t>WriteStorage</w:t>
      </w:r>
      <w:proofErr w:type="spellEnd"/>
      <w:r>
        <w:t xml:space="preserve"> access to the </w:t>
      </w:r>
      <w:proofErr w:type="spellStart"/>
      <w:r>
        <w:t>DataFDM</w:t>
      </w:r>
      <w:proofErr w:type="spellEnd"/>
      <w:r>
        <w:t xml:space="preserve">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w:t>
      </w:r>
      <w:proofErr w:type="spellStart"/>
      <w:r>
        <w:t>Runge-Kutta</w:t>
      </w:r>
      <w:proofErr w:type="spellEnd"/>
      <w:r>
        <w:t xml:space="preserve"> </w:t>
      </w:r>
      <w:r w:rsidR="00D8448C">
        <w:t>method to integrate</w:t>
      </w:r>
      <w:r>
        <w:t xml:space="preserve"> the equations of motion. </w:t>
      </w:r>
      <w:r w:rsidR="00B952B7">
        <w:t>This involves running a function four t</w:t>
      </w:r>
      <w:r w:rsidR="00342A4E">
        <w:t>imes that load</w:t>
      </w:r>
      <w:r w:rsidR="00B952B7">
        <w:t xml:space="preserve"> the ODEs. The ODEs computed at the end of the </w:t>
      </w:r>
      <w:proofErr w:type="spellStart"/>
      <w:r w:rsidR="00B952B7">
        <w:t>Runge-Kutta</w:t>
      </w:r>
      <w:proofErr w:type="spellEnd"/>
      <w:r w:rsidR="00B952B7">
        <w:t xml:space="preserve">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lastRenderedPageBreak/>
        <w:t>The function</w:t>
      </w:r>
      <w:r w:rsidR="00194BBA">
        <w:t xml:space="preserve">, called </w:t>
      </w:r>
      <w:proofErr w:type="spellStart"/>
      <w:r w:rsidR="00194BBA">
        <w:t>plane_right_hand_side</w:t>
      </w:r>
      <w:proofErr w:type="spellEnd"/>
      <w:r w:rsidR="00194BBA">
        <w:t xml:space="preserve">, which is executed four times in the </w:t>
      </w:r>
      <w:proofErr w:type="spellStart"/>
      <w:r w:rsidR="00194BBA">
        <w:t>Runge-Kutta</w:t>
      </w:r>
      <w:proofErr w:type="spellEnd"/>
      <w:r w:rsidR="00194BBA">
        <w:t xml:space="preserve">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w:t>
      </w:r>
      <w:proofErr w:type="spellStart"/>
      <w:r w:rsidR="00467FDB">
        <w:t>DeltaT</w:t>
      </w:r>
      <w:r w:rsidR="002515AC">
        <w:t>ime</w:t>
      </w:r>
      <w:proofErr w:type="spellEnd"/>
      <w:r w:rsidR="002515AC">
        <w:t xml:space="preserv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81" w:name="_Toc63596137"/>
      <w:r>
        <w:lastRenderedPageBreak/>
        <w:t>Bourg-based</w:t>
      </w:r>
      <w:r w:rsidR="00295986">
        <w:t xml:space="preserve"> Flight Dynamics Model</w:t>
      </w:r>
      <w:bookmarkEnd w:id="181"/>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82" w:name="_Toc63596138"/>
      <w:r>
        <w:t>Resource</w:t>
      </w:r>
      <w:r w:rsidR="00465BB4">
        <w:t>s</w:t>
      </w:r>
      <w:bookmarkEnd w:id="182"/>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w:t>
      </w:r>
      <w:proofErr w:type="spellStart"/>
      <w:r w:rsidR="00EC4333">
        <w:t>DeltaTime</w:t>
      </w:r>
      <w:proofErr w:type="spellEnd"/>
      <w:r w:rsidR="00EC4333">
        <w:t xml:space="preserve">, </w:t>
      </w:r>
      <w:proofErr w:type="spellStart"/>
      <w:r w:rsidR="00EC4333">
        <w:t>MaxThrust</w:t>
      </w:r>
      <w:proofErr w:type="spellEnd"/>
      <w:r w:rsidR="00EC4333">
        <w:t xml:space="preserve">, and </w:t>
      </w:r>
      <w:proofErr w:type="spellStart"/>
      <w:r w:rsidR="00EC4333">
        <w:t>DeltaThrust</w:t>
      </w:r>
      <w:proofErr w:type="spellEnd"/>
      <w:r w:rsidR="00EC4333">
        <w:t xml:space="preserve">. The </w:t>
      </w:r>
      <w:proofErr w:type="spellStart"/>
      <w:r w:rsidR="00EC4333">
        <w:t>DeltaTime</w:t>
      </w:r>
      <w:proofErr w:type="spellEnd"/>
      <w:r w:rsidR="00EC4333">
        <w:t xml:space="preserve"> Resource represents the time step used in the simulation loop, which is based on the FPS rate chosen. </w:t>
      </w:r>
      <w:proofErr w:type="spellStart"/>
      <w:r w:rsidR="00CC31A3">
        <w:t>MaxThrust</w:t>
      </w:r>
      <w:proofErr w:type="spellEnd"/>
      <w:r w:rsidR="00CC31A3">
        <w:t xml:space="preserve"> defines the maximum thrust force capacity that can be </w:t>
      </w:r>
      <w:r w:rsidR="00775DA9">
        <w:t>produced</w:t>
      </w:r>
      <w:r w:rsidR="00CC31A3">
        <w:t xml:space="preserve"> by the airplane. </w:t>
      </w:r>
      <w:proofErr w:type="spellStart"/>
      <w:r w:rsidR="002F685F">
        <w:t>DeltaThrust</w:t>
      </w:r>
      <w:proofErr w:type="spellEnd"/>
      <w:r w:rsidR="002F685F">
        <w:t xml:space="preserve">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 xml:space="preserve">The </w:t>
      </w:r>
      <w:proofErr w:type="spellStart"/>
      <w:r w:rsidR="00C270E8">
        <w:t>dt</w:t>
      </w:r>
      <w:proofErr w:type="spellEnd"/>
      <w:r w:rsidR="00C270E8">
        <w:t xml:space="preserve"> is added to the world as Resource. </w:t>
      </w:r>
      <w:proofErr w:type="spellStart"/>
      <w:r w:rsidR="00C270E8">
        <w:t>MaxThrust</w:t>
      </w:r>
      <w:proofErr w:type="spellEnd"/>
      <w:r w:rsidR="00C270E8">
        <w:t xml:space="preserve"> is set at 3000.0 pounds of force but</w:t>
      </w:r>
      <w:r w:rsidR="00FA4041">
        <w:t xml:space="preserve"> </w:t>
      </w:r>
      <w:r w:rsidR="00C270E8">
        <w:t>could be altered if one desires</w:t>
      </w:r>
      <w:r w:rsidR="00063240">
        <w:t xml:space="preserve">. The </w:t>
      </w:r>
      <w:proofErr w:type="spellStart"/>
      <w:r w:rsidR="00063240">
        <w:t>DeltaThrust</w:t>
      </w:r>
      <w:proofErr w:type="spellEnd"/>
      <w:r w:rsidR="00063240">
        <w:t xml:space="preserve">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3" w:name="_Toc63596139"/>
      <w:r>
        <w:t>Component</w:t>
      </w:r>
      <w:bookmarkEnd w:id="183"/>
    </w:p>
    <w:p w14:paraId="4DD6ABBC" w14:textId="6A16CE7B" w:rsidR="00327AA0" w:rsidRDefault="00327AA0" w:rsidP="00080CCD">
      <w:pPr>
        <w:spacing w:before="100" w:beforeAutospacing="1" w:after="100" w:afterAutospacing="1"/>
        <w:ind w:firstLine="360"/>
        <w:contextualSpacing/>
      </w:pPr>
      <w:r>
        <w:t xml:space="preserve">The FDM is set up with one Component: </w:t>
      </w:r>
      <w:proofErr w:type="spellStart"/>
      <w:r>
        <w:t>DataFDM</w:t>
      </w:r>
      <w:proofErr w:type="spellEnd"/>
      <w:r>
        <w:t xml:space="preserve">. This Component holds all of the data describing the airplane. This Component is used by the </w:t>
      </w:r>
      <w:proofErr w:type="spellStart"/>
      <w:r>
        <w:t>EquationsOfMotion</w:t>
      </w:r>
      <w:proofErr w:type="spellEnd"/>
      <w:r>
        <w:t xml:space="preserve"> System. </w:t>
      </w:r>
    </w:p>
    <w:p w14:paraId="55AD9E28" w14:textId="23202CBF" w:rsidR="00AE4525" w:rsidRDefault="00327AA0" w:rsidP="00080CCD">
      <w:pPr>
        <w:spacing w:before="100" w:beforeAutospacing="1" w:after="100" w:afterAutospacing="1"/>
        <w:ind w:firstLine="360"/>
        <w:contextualSpacing/>
      </w:pPr>
      <w:r>
        <w:t xml:space="preserve">The </w:t>
      </w:r>
      <w:proofErr w:type="spellStart"/>
      <w:r>
        <w:t>DataFDM</w:t>
      </w:r>
      <w:proofErr w:type="spellEnd"/>
      <w:r>
        <w:t xml:space="preserve"> Component holds the values computed </w:t>
      </w:r>
      <w:r w:rsidR="008D0E47">
        <w:t xml:space="preserve">by the </w:t>
      </w:r>
      <w:proofErr w:type="spellStart"/>
      <w:r w:rsidR="008D0E47">
        <w:t>EquationsOfMotion</w:t>
      </w:r>
      <w:proofErr w:type="spellEnd"/>
      <w:r w:rsidR="008D0E47">
        <w:t xml:space="preserve"> System (e.g.</w:t>
      </w:r>
      <w:r w:rsidR="00A84097">
        <w:t>,</w:t>
      </w:r>
      <w:r>
        <w:t xml:space="preserve"> </w:t>
      </w:r>
      <w:r w:rsidR="009906C2">
        <w:t>position coordinates and</w:t>
      </w:r>
      <w:r>
        <w:t xml:space="preserve"> quaternion</w:t>
      </w:r>
      <w:r w:rsidR="008D0E47">
        <w:t>).</w:t>
      </w:r>
      <w:r>
        <w:t xml:space="preserve"> </w:t>
      </w:r>
      <w:proofErr w:type="spellStart"/>
      <w:r>
        <w:t>DataFDM</w:t>
      </w:r>
      <w:proofErr w:type="spellEnd"/>
      <w:r>
        <w:t xml:space="preserve"> also holds all of the mass properties and performance data of each of the airplane’s components. This data is stored in a structure called </w:t>
      </w:r>
      <w:proofErr w:type="spellStart"/>
      <w:r>
        <w:t>PointMass</w:t>
      </w:r>
      <w:proofErr w:type="spellEnd"/>
      <w:r>
        <w:t xml:space="preserve">, which is stored </w:t>
      </w:r>
      <w:r w:rsidR="00D17660">
        <w:t xml:space="preserve">as a vector of </w:t>
      </w:r>
      <w:proofErr w:type="spellStart"/>
      <w:r w:rsidR="00EB144A">
        <w:t>PointMass</w:t>
      </w:r>
      <w:proofErr w:type="spellEnd"/>
      <w:r w:rsidR="00EB144A">
        <w:t xml:space="preserve"> </w:t>
      </w:r>
      <w:r w:rsidR="00D17660">
        <w:t xml:space="preserve">elements </w:t>
      </w:r>
      <w:r>
        <w:t xml:space="preserve">inside of the </w:t>
      </w:r>
      <w:proofErr w:type="spellStart"/>
      <w:r>
        <w:t>DataFDM</w:t>
      </w:r>
      <w:proofErr w:type="spellEnd"/>
      <w:r>
        <w:t xml:space="preserve">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4" w:name="_Toc63596140"/>
      <w:r>
        <w:lastRenderedPageBreak/>
        <w:t>System</w:t>
      </w:r>
      <w:bookmarkEnd w:id="184"/>
    </w:p>
    <w:p w14:paraId="0B9BE87C" w14:textId="3DAE0824" w:rsidR="00202CF5" w:rsidRDefault="00202CF5" w:rsidP="00080CCD">
      <w:pPr>
        <w:spacing w:before="100" w:beforeAutospacing="1" w:after="100" w:afterAutospacing="1"/>
        <w:ind w:firstLine="360"/>
        <w:contextualSpacing/>
      </w:pPr>
      <w:r>
        <w:t xml:space="preserve">The FDM contains one System that computes the equations of motion: </w:t>
      </w:r>
      <w:proofErr w:type="spellStart"/>
      <w:r>
        <w:t>EquationsOfMotion</w:t>
      </w:r>
      <w:proofErr w:type="spellEnd"/>
      <w:r>
        <w:t xml:space="preserve">. This System requires </w:t>
      </w:r>
      <w:proofErr w:type="spellStart"/>
      <w:r>
        <w:t>WriteStorage</w:t>
      </w:r>
      <w:proofErr w:type="spellEnd"/>
      <w:r>
        <w:t xml:space="preserve"> access to the </w:t>
      </w:r>
      <w:proofErr w:type="spellStart"/>
      <w:r>
        <w:t>DataFDM</w:t>
      </w:r>
      <w:proofErr w:type="spellEnd"/>
      <w:r>
        <w:t xml:space="preserve">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w:t>
      </w:r>
      <w:proofErr w:type="spellStart"/>
      <w:r w:rsidR="003B1968">
        <w:t>calc_airplane_loads</w:t>
      </w:r>
      <w:proofErr w:type="spellEnd"/>
      <w:r w:rsidR="003B1968">
        <w:t>.</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1D192920"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5" w:name="_Toc63596141"/>
      <w:r>
        <w:lastRenderedPageBreak/>
        <w:t>Palmer-based</w:t>
      </w:r>
      <w:r w:rsidR="006D11AA">
        <w:t xml:space="preserve"> FDM Equivalency Verification</w:t>
      </w:r>
      <w:bookmarkEnd w:id="185"/>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w:t>
      </w:r>
      <w:proofErr w:type="spellStart"/>
      <w:r>
        <w:t>FlightGear</w:t>
      </w:r>
      <w:proofErr w:type="spellEnd"/>
      <w:r>
        <w:t xml:space="preserve">,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ust crate called float-</w:t>
      </w:r>
      <w:proofErr w:type="spellStart"/>
      <w:r w:rsidR="00315913">
        <w:t>cmp</w:t>
      </w:r>
      <w:proofErr w:type="spellEnd"/>
      <w:r w:rsidR="00315913">
        <w:t xml:space="preserve">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w:t>
      </w:r>
      <w:proofErr w:type="spellStart"/>
      <w:r w:rsidR="002B4940">
        <w:t>rustc</w:t>
      </w:r>
      <w:proofErr w:type="spellEnd"/>
      <w:r w:rsidR="002B4940">
        <w:t xml:space="preserve">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6" w:name="_Toc63596142"/>
      <w:r>
        <w:t>Test One</w:t>
      </w:r>
      <w:r w:rsidR="002B755A">
        <w:t xml:space="preserve"> (</w:t>
      </w:r>
      <w:r w:rsidR="00EC15EA">
        <w:t>Angle of Attack</w:t>
      </w:r>
      <w:r w:rsidR="002B755A">
        <w:t>)</w:t>
      </w:r>
      <w:bookmarkEnd w:id="186"/>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w:t>
            </w:r>
            <w:proofErr w:type="spellStart"/>
            <w:r>
              <w:t>deg</w:t>
            </w:r>
            <w:proofErr w:type="spellEnd"/>
            <w:r>
              <w:t>):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w:t>
            </w:r>
            <w:proofErr w:type="spellStart"/>
            <w:r>
              <w:t>deg</w:t>
            </w:r>
            <w:proofErr w:type="spellEnd"/>
            <w:r>
              <w:t>):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w:t>
            </w:r>
            <w:proofErr w:type="spellStart"/>
            <w:r>
              <w:t>deg</w:t>
            </w:r>
            <w:proofErr w:type="spellEnd"/>
            <w:r>
              <w:t>):</w:t>
            </w:r>
            <w:r w:rsidRPr="001B1575">
              <w:t xml:space="preserve"> 0</w:t>
            </w:r>
            <w:r>
              <w:t>.0</w:t>
            </w:r>
          </w:p>
        </w:tc>
      </w:tr>
    </w:tbl>
    <w:p w14:paraId="4E044F14" w14:textId="2C685CA8" w:rsidR="00DE1A77" w:rsidRPr="00DE1A77" w:rsidRDefault="00DE1A77" w:rsidP="00DE1A77">
      <w:pPr>
        <w:pStyle w:val="Caption"/>
        <w:jc w:val="center"/>
        <w:rPr>
          <w:b w:val="0"/>
        </w:rPr>
      </w:pPr>
      <w:bookmarkStart w:id="187" w:name="_Toc63615231"/>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7"/>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8" w:name="_Toc63596143"/>
      <w:r>
        <w:lastRenderedPageBreak/>
        <w:t>Test Two</w:t>
      </w:r>
      <w:r w:rsidR="002B755A">
        <w:t xml:space="preserve"> (</w:t>
      </w:r>
      <w:r w:rsidR="00EC15EA">
        <w:t>Bank</w:t>
      </w:r>
      <w:r w:rsidR="002B755A">
        <w:t>)</w:t>
      </w:r>
      <w:bookmarkEnd w:id="188"/>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w:t>
            </w:r>
            <w:proofErr w:type="spellStart"/>
            <w:r>
              <w:t>deg</w:t>
            </w:r>
            <w:proofErr w:type="spellEnd"/>
            <w:r>
              <w:t xml:space="preserve">):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w:t>
            </w:r>
            <w:proofErr w:type="spellStart"/>
            <w:r w:rsidR="00D64DA3">
              <w:t>deg</w:t>
            </w:r>
            <w:proofErr w:type="spellEnd"/>
            <w:r w:rsidR="00D64DA3">
              <w:t>):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w:t>
            </w:r>
            <w:proofErr w:type="spellStart"/>
            <w:r>
              <w:t>deg</w:t>
            </w:r>
            <w:proofErr w:type="spellEnd"/>
            <w:r>
              <w:t>):</w:t>
            </w:r>
            <w:r w:rsidRPr="001B1575">
              <w:t xml:space="preserve"> 0</w:t>
            </w:r>
            <w:r>
              <w:t>.0</w:t>
            </w:r>
          </w:p>
        </w:tc>
      </w:tr>
    </w:tbl>
    <w:p w14:paraId="2444C843" w14:textId="6A4BF2B1" w:rsidR="0072278A" w:rsidRPr="0072278A" w:rsidRDefault="0072278A" w:rsidP="0072278A">
      <w:pPr>
        <w:pStyle w:val="Caption"/>
        <w:jc w:val="center"/>
        <w:rPr>
          <w:b w:val="0"/>
        </w:rPr>
      </w:pPr>
      <w:bookmarkStart w:id="189" w:name="_Toc63615232"/>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89"/>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90" w:name="_Toc63596144"/>
      <w:r>
        <w:t xml:space="preserve">Test Three </w:t>
      </w:r>
      <w:r w:rsidR="002B755A">
        <w:t>(Flaps)</w:t>
      </w:r>
      <w:bookmarkEnd w:id="190"/>
    </w:p>
    <w:p w14:paraId="04DC7DCC" w14:textId="17A3157E" w:rsidR="008F7B0C" w:rsidRPr="004C6E22" w:rsidRDefault="008D5722" w:rsidP="00FB7947">
      <w:pPr>
        <w:spacing w:before="100" w:beforeAutospacing="1" w:after="100" w:afterAutospacing="1"/>
        <w:ind w:firstLine="360"/>
        <w:contextualSpacing/>
      </w:pPr>
      <w:r>
        <w:t>This</w:t>
      </w:r>
      <w:r w:rsidR="00670FC2">
        <w:t xml:space="preserve"> test </w:t>
      </w:r>
      <w:r w:rsidR="00460F26">
        <w:t>examines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test, we find out if the flaps wor</w:t>
      </w:r>
      <w:r w:rsidR="00241050">
        <w:t xml:space="preserve">k properly when they are </w:t>
      </w:r>
      <w:r w:rsidR="00037AD5">
        <w:t>deflected at</w:t>
      </w:r>
      <w:r w:rsidR="00241050">
        <w:t xml:space="preserve"> 20 degrees</w:t>
      </w:r>
      <w:r w:rsidR="00670FC2">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w:t>
            </w:r>
            <w:proofErr w:type="spellStart"/>
            <w:r w:rsidR="00DD309B">
              <w:t>deg</w:t>
            </w:r>
            <w:proofErr w:type="spellEnd"/>
            <w:r w:rsidR="00DD309B">
              <w:t>):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w:t>
            </w:r>
            <w:proofErr w:type="spellStart"/>
            <w:r>
              <w:t>deg</w:t>
            </w:r>
            <w:proofErr w:type="spellEnd"/>
            <w:r>
              <w:t>):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w:t>
            </w:r>
            <w:proofErr w:type="spellStart"/>
            <w:r>
              <w:t>deg</w:t>
            </w:r>
            <w:proofErr w:type="spellEnd"/>
            <w:r>
              <w:t>):</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91" w:name="_Toc63615233"/>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91"/>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92" w:name="_Toc63596145"/>
      <w:r>
        <w:t xml:space="preserve">Test Three </w:t>
      </w:r>
      <w:r w:rsidR="00C06EE0">
        <w:t>(Everything)</w:t>
      </w:r>
      <w:bookmarkEnd w:id="192"/>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7E0D52EE" w14:textId="0ABA0204" w:rsidR="00C06EE0" w:rsidRDefault="004C7C73" w:rsidP="004C7C73">
      <w:r>
        <w:t>flaps.</w:t>
      </w:r>
    </w:p>
    <w:p w14:paraId="1CEBFB51" w14:textId="77777777" w:rsidR="006D4ABA" w:rsidRPr="00C06EE0" w:rsidRDefault="006D4ABA" w:rsidP="004C7C73"/>
    <w:tbl>
      <w:tblPr>
        <w:tblW w:w="0" w:type="auto"/>
        <w:jc w:val="center"/>
        <w:tblLook w:val="04A0" w:firstRow="1" w:lastRow="0" w:firstColumn="1" w:lastColumn="0" w:noHBand="0" w:noVBand="1"/>
      </w:tblPr>
      <w:tblGrid>
        <w:gridCol w:w="3176"/>
      </w:tblGrid>
      <w:tr w:rsidR="00F1415F" w:rsidRPr="00142D0F" w14:paraId="184C13EB" w14:textId="77777777" w:rsidTr="00E426ED">
        <w:trPr>
          <w:jc w:val="center"/>
        </w:trPr>
        <w:tc>
          <w:tcPr>
            <w:tcW w:w="0" w:type="auto"/>
          </w:tcPr>
          <w:p w14:paraId="2EC009FE" w14:textId="77777777" w:rsidR="00F1415F" w:rsidRPr="00142D0F" w:rsidRDefault="00F1415F" w:rsidP="00E426ED">
            <w:pPr>
              <w:spacing w:line="240" w:lineRule="auto"/>
              <w:jc w:val="center"/>
              <w:rPr>
                <w:b/>
              </w:rPr>
            </w:pPr>
            <w:r w:rsidRPr="00142D0F">
              <w:rPr>
                <w:b/>
              </w:rPr>
              <w:lastRenderedPageBreak/>
              <w:t>Flight Control Instructions</w:t>
            </w:r>
          </w:p>
        </w:tc>
      </w:tr>
      <w:tr w:rsidR="00F1415F" w:rsidRPr="00142D0F" w14:paraId="0238CD56" w14:textId="77777777" w:rsidTr="00E426ED">
        <w:trPr>
          <w:jc w:val="center"/>
        </w:trPr>
        <w:tc>
          <w:tcPr>
            <w:tcW w:w="0" w:type="auto"/>
          </w:tcPr>
          <w:p w14:paraId="39A4CC27" w14:textId="77777777" w:rsidR="00F1415F" w:rsidRPr="00142D0F" w:rsidRDefault="00F1415F" w:rsidP="00E426ED">
            <w:pPr>
              <w:spacing w:line="240" w:lineRule="auto"/>
              <w:ind w:firstLine="360"/>
            </w:pPr>
            <w:r>
              <w:t xml:space="preserve"> Throttle (%): 100</w:t>
            </w:r>
            <w:r w:rsidRPr="001B1575">
              <w:t xml:space="preserve">        </w:t>
            </w:r>
          </w:p>
        </w:tc>
      </w:tr>
      <w:tr w:rsidR="00F1415F" w:rsidRPr="008F7B0C" w14:paraId="618A0D6E" w14:textId="77777777" w:rsidTr="00E426ED">
        <w:trPr>
          <w:jc w:val="center"/>
        </w:trPr>
        <w:tc>
          <w:tcPr>
            <w:tcW w:w="0" w:type="auto"/>
          </w:tcPr>
          <w:p w14:paraId="582A1590" w14:textId="77777777" w:rsidR="00F1415F" w:rsidRPr="008F7B0C" w:rsidRDefault="00F1415F" w:rsidP="00E426ED">
            <w:pPr>
              <w:spacing w:line="240" w:lineRule="auto"/>
              <w:ind w:firstLine="360"/>
            </w:pPr>
            <w:r>
              <w:t xml:space="preserve"> Angle of Attack (</w:t>
            </w:r>
            <w:proofErr w:type="spellStart"/>
            <w:r>
              <w:t>deg</w:t>
            </w:r>
            <w:proofErr w:type="spellEnd"/>
            <w:r>
              <w:t>): 4.0</w:t>
            </w:r>
            <w:r w:rsidRPr="001B1575">
              <w:t xml:space="preserve">      </w:t>
            </w:r>
          </w:p>
        </w:tc>
      </w:tr>
      <w:tr w:rsidR="00F1415F" w14:paraId="04A23250" w14:textId="77777777" w:rsidTr="00E426ED">
        <w:trPr>
          <w:jc w:val="center"/>
        </w:trPr>
        <w:tc>
          <w:tcPr>
            <w:tcW w:w="0" w:type="auto"/>
          </w:tcPr>
          <w:p w14:paraId="083216D2" w14:textId="6D770F72" w:rsidR="00F1415F" w:rsidRDefault="00F1415F" w:rsidP="00E426ED">
            <w:pPr>
              <w:spacing w:line="240" w:lineRule="auto"/>
              <w:ind w:firstLine="360"/>
            </w:pPr>
            <w:r>
              <w:t xml:space="preserve"> Bank Angle (</w:t>
            </w:r>
            <w:proofErr w:type="spellStart"/>
            <w:r>
              <w:t>deg</w:t>
            </w:r>
            <w:proofErr w:type="spellEnd"/>
            <w:r>
              <w:t>): 5.0</w:t>
            </w:r>
            <w:r w:rsidRPr="001B1575">
              <w:t xml:space="preserve">   </w:t>
            </w:r>
          </w:p>
        </w:tc>
      </w:tr>
      <w:tr w:rsidR="00F1415F" w14:paraId="4A94334D" w14:textId="77777777" w:rsidTr="00E426ED">
        <w:trPr>
          <w:jc w:val="center"/>
        </w:trPr>
        <w:tc>
          <w:tcPr>
            <w:tcW w:w="0" w:type="auto"/>
          </w:tcPr>
          <w:p w14:paraId="5D70C721" w14:textId="77777777" w:rsidR="00F1415F" w:rsidRDefault="00F1415F" w:rsidP="000B495E">
            <w:pPr>
              <w:keepNext/>
              <w:spacing w:line="240" w:lineRule="auto"/>
              <w:ind w:firstLine="360"/>
            </w:pPr>
            <w:r>
              <w:t xml:space="preserve"> Flaps Angle (</w:t>
            </w:r>
            <w:proofErr w:type="spellStart"/>
            <w:r>
              <w:t>deg</w:t>
            </w:r>
            <w:proofErr w:type="spellEnd"/>
            <w:r>
              <w:t>):</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bookmarkStart w:id="193" w:name="_Toc63615234"/>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bookmarkEnd w:id="193"/>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4" w:name="_Toc63596146"/>
      <w:r>
        <w:t xml:space="preserve">Bourg-based </w:t>
      </w:r>
      <w:r w:rsidR="00E6501C">
        <w:t xml:space="preserve">FDM </w:t>
      </w:r>
      <w:r w:rsidR="00C32981">
        <w:t xml:space="preserve">Equivalency </w:t>
      </w:r>
      <w:r w:rsidR="00E6501C">
        <w:t>Verification</w:t>
      </w:r>
      <w:bookmarkEnd w:id="194"/>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 xml:space="preserve">When flying the airplane in </w:t>
      </w:r>
      <w:proofErr w:type="spellStart"/>
      <w:r w:rsidR="00EB1114">
        <w:t>FlightGear</w:t>
      </w:r>
      <w:proofErr w:type="spellEnd"/>
      <w:r w:rsidR="00EB1114">
        <w:t>, f</w:t>
      </w:r>
      <w:r w:rsidR="00D2621C">
        <w:t>rom the na</w:t>
      </w:r>
      <w:r w:rsidR="00EB1114">
        <w:t>ked eye, the flight 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24C80044" w:rsidR="008316B4" w:rsidRDefault="00370D3A" w:rsidP="00AB16CD">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w:t>
      </w:r>
      <w:r w:rsidR="00FE6335">
        <w:lastRenderedPageBreak/>
        <w:t xml:space="preserve">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5" w:name="_Toc63615235"/>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5"/>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w:t>
      </w:r>
      <w:r w:rsidR="005C71EB">
        <w:lastRenderedPageBreak/>
        <w:t>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w:t>
      </w:r>
      <w:proofErr w:type="spellStart"/>
      <w:r>
        <w:t>cmp</w:t>
      </w:r>
      <w:proofErr w:type="spellEnd"/>
      <w:r>
        <w:t>,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 xml:space="preserve">The benchmark C++/OOP FDM was compiled with Visual Studio 2019 Community Edition, and the Rust/ECS FDM was compiled with </w:t>
      </w:r>
      <w:proofErr w:type="spellStart"/>
      <w:r>
        <w:t>rustc</w:t>
      </w:r>
      <w:proofErr w:type="spellEnd"/>
      <w:r>
        <w:t xml:space="preserve">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6" w:name="_Toc63596147"/>
      <w:r>
        <w:t>Test One (No Flight Control)</w:t>
      </w:r>
      <w:bookmarkEnd w:id="196"/>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7" w:name="_Toc63615236"/>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7"/>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198" w:name="_Toc63596148"/>
      <w:r>
        <w:t xml:space="preserve">Test </w:t>
      </w:r>
      <w:r w:rsidR="00393A50">
        <w:t>Two</w:t>
      </w:r>
      <w:r>
        <w:t xml:space="preserve"> (Roll)</w:t>
      </w:r>
      <w:bookmarkEnd w:id="198"/>
    </w:p>
    <w:p w14:paraId="6716FC02" w14:textId="1741B344"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 xml:space="preserve">airplane then </w:t>
      </w:r>
      <w:r w:rsidR="00EB1B59">
        <w:lastRenderedPageBreak/>
        <w:t>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199" w:name="_Toc63615237"/>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199"/>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200" w:name="_Toc63596149"/>
      <w:r>
        <w:t xml:space="preserve">Test </w:t>
      </w:r>
      <w:r w:rsidR="00393A50">
        <w:t>Three</w:t>
      </w:r>
      <w:r>
        <w:t xml:space="preserve"> (Pitch)</w:t>
      </w:r>
      <w:bookmarkEnd w:id="200"/>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201" w:name="_Toc63615238"/>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201"/>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202" w:name="_Toc63596150"/>
      <w:r>
        <w:t>Test Four</w:t>
      </w:r>
      <w:r w:rsidR="00E37749">
        <w:t xml:space="preserve"> (Yaw)</w:t>
      </w:r>
      <w:bookmarkEnd w:id="202"/>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 xml:space="preserve">First, the thrust is increased for 5 frames to 1000 pounds of thrust total. Next, the airplane is stabilized by pitching up for 8 seconds </w:t>
      </w:r>
      <w:r w:rsidR="00621421">
        <w:lastRenderedPageBreak/>
        <w:t>(</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203" w:name="_Toc63615239"/>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203"/>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4" w:name="_Toc63596151"/>
      <w:r>
        <w:t>Test Five</w:t>
      </w:r>
      <w:r w:rsidR="00994809">
        <w:t xml:space="preserve"> (Flaps)</w:t>
      </w:r>
      <w:bookmarkEnd w:id="204"/>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5" w:name="_Toc63615240"/>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5"/>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6" w:name="_Toc63596152"/>
      <w:r>
        <w:t>Test Six (Everything)</w:t>
      </w:r>
      <w:bookmarkEnd w:id="206"/>
    </w:p>
    <w:p w14:paraId="59CAFC0F" w14:textId="5FB68F30" w:rsidR="00780A48"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p w14:paraId="79A00A7D" w14:textId="5DADE5FD" w:rsidR="000B2350" w:rsidRDefault="000B2350" w:rsidP="00780A48">
      <w:pPr>
        <w:spacing w:before="100" w:beforeAutospacing="1" w:after="100" w:afterAutospacing="1"/>
        <w:ind w:firstLine="360"/>
        <w:contextualSpacing/>
      </w:pPr>
    </w:p>
    <w:p w14:paraId="735CF100" w14:textId="2EB0E910" w:rsidR="000B2350" w:rsidRDefault="000B2350" w:rsidP="00780A48">
      <w:pPr>
        <w:spacing w:before="100" w:beforeAutospacing="1" w:after="100" w:afterAutospacing="1"/>
        <w:ind w:firstLine="360"/>
        <w:contextualSpacing/>
      </w:pPr>
    </w:p>
    <w:p w14:paraId="53E9CC60" w14:textId="63F92297" w:rsidR="000B2350" w:rsidRDefault="000B2350" w:rsidP="00780A48">
      <w:pPr>
        <w:spacing w:before="100" w:beforeAutospacing="1" w:after="100" w:afterAutospacing="1"/>
        <w:ind w:firstLine="360"/>
        <w:contextualSpacing/>
      </w:pPr>
    </w:p>
    <w:p w14:paraId="67B0EEC4" w14:textId="2C125FFF" w:rsidR="000B2350" w:rsidRDefault="000B2350" w:rsidP="00780A48">
      <w:pPr>
        <w:spacing w:before="100" w:beforeAutospacing="1" w:after="100" w:afterAutospacing="1"/>
        <w:ind w:firstLine="360"/>
        <w:contextualSpacing/>
      </w:pPr>
    </w:p>
    <w:p w14:paraId="57F9974C" w14:textId="77777777" w:rsidR="000B2350" w:rsidRPr="006434B0" w:rsidRDefault="000B2350" w:rsidP="00780A48">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lastRenderedPageBreak/>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7" w:name="_Toc63615241"/>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7"/>
    </w:p>
    <w:p w14:paraId="6EC47758" w14:textId="6D899548" w:rsidR="00271967" w:rsidRDefault="00271967" w:rsidP="00271967">
      <w:pPr>
        <w:pStyle w:val="Heading3"/>
        <w:numPr>
          <w:ilvl w:val="2"/>
          <w:numId w:val="5"/>
        </w:numPr>
        <w:ind w:left="1080"/>
        <w:jc w:val="left"/>
      </w:pPr>
      <w:bookmarkStart w:id="208" w:name="_Toc63596153"/>
      <w:r>
        <w:t xml:space="preserve">Custom Type </w:t>
      </w:r>
      <w:r w:rsidR="00B13BEB">
        <w:t>Mod</w:t>
      </w:r>
      <w:r w:rsidR="001F2F92">
        <w:t>ule</w:t>
      </w:r>
      <w:r w:rsidR="00B13BEB">
        <w:t xml:space="preserve"> </w:t>
      </w:r>
      <w:r>
        <w:t>Verification</w:t>
      </w:r>
      <w:bookmarkEnd w:id="208"/>
    </w:p>
    <w:p w14:paraId="785C6ECF" w14:textId="6644DED6"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4BB200C7" w14:textId="77777777" w:rsidR="00D05143" w:rsidRDefault="000D1EEF" w:rsidP="00D05143">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w:t>
      </w:r>
      <w:r w:rsidR="00317810">
        <w:lastRenderedPageBreak/>
        <w:t>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4E37BF48" w:rsidR="005732C8" w:rsidRDefault="00C518DE" w:rsidP="00D05143">
      <w:pPr>
        <w:pStyle w:val="Heading4"/>
        <w:numPr>
          <w:ilvl w:val="3"/>
          <w:numId w:val="5"/>
        </w:numPr>
        <w:jc w:val="left"/>
      </w:pPr>
      <w:bookmarkStart w:id="209" w:name="_Toc63596154"/>
      <w:r>
        <w:t>Vector Tests</w:t>
      </w:r>
      <w:bookmarkEnd w:id="209"/>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10" w:name="_Toc63596155"/>
      <w:r>
        <w:t>Matrix Tests</w:t>
      </w:r>
      <w:bookmarkEnd w:id="210"/>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11" w:name="_Toc63596156"/>
      <w:r>
        <w:lastRenderedPageBreak/>
        <w:t>Quaternion Tests</w:t>
      </w:r>
      <w:bookmarkEnd w:id="211"/>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12" w:name="_Toc63596157"/>
      <w:r>
        <w:t>Building the Flight Simulator</w:t>
      </w:r>
      <w:r w:rsidR="00C22A6B">
        <w:t>s</w:t>
      </w:r>
      <w:bookmarkEnd w:id="212"/>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4DD09FA"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w:t>
      </w:r>
      <w:r w:rsidR="00D46EB9">
        <w:t>output of network packets to a visualization system</w:t>
      </w:r>
      <w:r w:rsidR="006C2D6E">
        <w:t xml:space="preserve"> to use in </w:t>
      </w:r>
      <w:r w:rsidR="00D46EB9">
        <w:t xml:space="preserve">interactive flight simulation. </w:t>
      </w:r>
      <w:r w:rsidR="006B7C7D">
        <w:t xml:space="preserve">With the </w:t>
      </w:r>
      <w:r w:rsidR="006B7C7D">
        <w:lastRenderedPageBreak/>
        <w:t xml:space="preserve">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w:t>
      </w:r>
      <w:proofErr w:type="spellStart"/>
      <w:r w:rsidR="00835088">
        <w:t>FlightGear</w:t>
      </w:r>
      <w:proofErr w:type="spellEnd"/>
      <w:r w:rsidR="00835088">
        <w:t xml:space="preserve"> uses represents is different than the ones used in each FDM. For example, </w:t>
      </w:r>
      <w:proofErr w:type="spellStart"/>
      <w:r w:rsidR="00835088">
        <w:t>FlightGear</w:t>
      </w:r>
      <w:proofErr w:type="spellEnd"/>
      <w:r w:rsidR="00835088">
        <w:t xml:space="preserve">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w:t>
      </w:r>
      <w:proofErr w:type="spellStart"/>
      <w:r w:rsidR="00AD2C61">
        <w:t>FlightGear</w:t>
      </w:r>
      <w:proofErr w:type="spellEnd"/>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w:t>
      </w:r>
      <w:proofErr w:type="spellStart"/>
      <w:r w:rsidR="0062419B">
        <w:t>MakePacket</w:t>
      </w:r>
      <w:proofErr w:type="spellEnd"/>
      <w:r w:rsidR="0062419B">
        <w:t xml:space="preserve"> System, where the flight data is packaged for </w:t>
      </w:r>
      <w:proofErr w:type="spellStart"/>
      <w:r w:rsidR="0062419B">
        <w:t>FlightGear</w:t>
      </w:r>
      <w:proofErr w:type="spellEnd"/>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 xml:space="preserve">Due to the difference in coordinate systems between the models and </w:t>
      </w:r>
      <w:proofErr w:type="spellStart"/>
      <w:r w:rsidR="00835088">
        <w:t>Fli</w:t>
      </w:r>
      <w:r w:rsidR="00F26BCC">
        <w:t>ghtGear</w:t>
      </w:r>
      <w:proofErr w:type="spellEnd"/>
      <w:r w:rsidR="00F26BCC">
        <w:t xml:space="preserve">,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w:t>
      </w:r>
      <w:proofErr w:type="spellStart"/>
      <w:r w:rsidR="00835088">
        <w:t>FlightGear</w:t>
      </w:r>
      <w:proofErr w:type="spellEnd"/>
      <w:r w:rsidR="00835088">
        <w:t>.</w:t>
      </w:r>
      <w:r w:rsidR="00DF7A26">
        <w:t xml:space="preserve"> </w:t>
      </w:r>
      <w:r w:rsidR="00C01879">
        <w:t>La</w:t>
      </w:r>
      <w:r w:rsidR="00DF7A26">
        <w:t xml:space="preserve">stly, when beginning the simulation, </w:t>
      </w:r>
      <w:proofErr w:type="spellStart"/>
      <w:r w:rsidR="00DF7A26">
        <w:t>FlightGear</w:t>
      </w:r>
      <w:proofErr w:type="spellEnd"/>
      <w:r w:rsidR="00DF7A26">
        <w:t xml:space="preserve">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13" w:name="_Toc63596158"/>
      <w:r>
        <w:lastRenderedPageBreak/>
        <w:t>Simulation Loop</w:t>
      </w:r>
      <w:bookmarkEnd w:id="213"/>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This strategy might 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4" w:name="_Toc63596159"/>
      <w:r>
        <w:t>Resources</w:t>
      </w:r>
      <w:bookmarkEnd w:id="214"/>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w:t>
      </w:r>
      <w:proofErr w:type="spellStart"/>
      <w:r w:rsidR="008B3530">
        <w:t>DeltaTime</w:t>
      </w:r>
      <w:proofErr w:type="spellEnd"/>
      <w:r w:rsidR="008B3530">
        <w:t xml:space="preserve"> Resource. The </w:t>
      </w:r>
      <w:r w:rsidR="00DB4234">
        <w:t xml:space="preserve">Bourg-based </w:t>
      </w:r>
      <w:r w:rsidR="008B3530">
        <w:t xml:space="preserve">simulator uses </w:t>
      </w:r>
      <w:proofErr w:type="spellStart"/>
      <w:r w:rsidR="008B3530">
        <w:t>DeltaTime</w:t>
      </w:r>
      <w:proofErr w:type="spellEnd"/>
      <w:r w:rsidR="008B3530">
        <w:t xml:space="preserve">, </w:t>
      </w:r>
      <w:proofErr w:type="spellStart"/>
      <w:r w:rsidR="008B3530">
        <w:t>MaxThrust</w:t>
      </w:r>
      <w:proofErr w:type="spellEnd"/>
      <w:r w:rsidR="008B3530">
        <w:t xml:space="preserve">, and </w:t>
      </w:r>
      <w:proofErr w:type="spellStart"/>
      <w:r w:rsidR="008B3530">
        <w:t>DeltaThrust</w:t>
      </w:r>
      <w:proofErr w:type="spellEnd"/>
      <w:r w:rsidR="008B3530">
        <w: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5" w:name="_Toc63596160"/>
      <w:r>
        <w:lastRenderedPageBreak/>
        <w:t>Components</w:t>
      </w:r>
      <w:bookmarkEnd w:id="215"/>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w:t>
      </w:r>
      <w:proofErr w:type="spellStart"/>
      <w:r>
        <w:t>KeyboardState</w:t>
      </w:r>
      <w:proofErr w:type="spellEnd"/>
      <w:r>
        <w:t xml:space="preserve">, </w:t>
      </w:r>
      <w:proofErr w:type="spellStart"/>
      <w:r w:rsidR="003116CD">
        <w:t>FGNetFDM</w:t>
      </w:r>
      <w:proofErr w:type="spellEnd"/>
      <w:r w:rsidR="0023655A">
        <w:t xml:space="preserve">, and </w:t>
      </w:r>
      <w:proofErr w:type="spellStart"/>
      <w:r w:rsidR="0023655A">
        <w:t>DataFDM</w:t>
      </w:r>
      <w:proofErr w:type="spellEnd"/>
      <w:r w:rsidR="0023655A">
        <w:t xml:space="preserve">.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6" w:name="_Toc63596161"/>
      <w:proofErr w:type="spellStart"/>
      <w:r>
        <w:t>KeyboardState</w:t>
      </w:r>
      <w:bookmarkEnd w:id="216"/>
      <w:proofErr w:type="spellEnd"/>
    </w:p>
    <w:p w14:paraId="2894718B" w14:textId="77777777" w:rsidR="00757371" w:rsidRDefault="00625265" w:rsidP="00FB7947">
      <w:pPr>
        <w:spacing w:before="100" w:beforeAutospacing="1" w:after="100" w:afterAutospacing="1"/>
        <w:ind w:firstLine="360"/>
        <w:contextualSpacing/>
      </w:pPr>
      <w:r>
        <w:t xml:space="preserve">The </w:t>
      </w:r>
      <w:proofErr w:type="spellStart"/>
      <w:r>
        <w:t>KeyoardState</w:t>
      </w:r>
      <w:proofErr w:type="spellEnd"/>
      <w:r>
        <w:t xml:space="preserve"> Component holds the </w:t>
      </w:r>
      <w:proofErr w:type="spellStart"/>
      <w:r>
        <w:t>boolean</w:t>
      </w:r>
      <w:proofErr w:type="spellEnd"/>
      <w:r>
        <w:t xml:space="preserve"> variables that correspond to the action that will take place in the simulation when a specified </w:t>
      </w:r>
      <w:r w:rsidR="00863B7B">
        <w:t xml:space="preserve">flight control </w:t>
      </w:r>
      <w:r>
        <w:t xml:space="preserve">key is pressed on the keyboard. This Component is used by the </w:t>
      </w:r>
      <w:proofErr w:type="spellStart"/>
      <w:r>
        <w:t>EquationsOfMotion</w:t>
      </w:r>
      <w:proofErr w:type="spellEnd"/>
      <w:r>
        <w:t xml:space="preserve"> System and the </w:t>
      </w:r>
      <w:proofErr w:type="spellStart"/>
      <w:r>
        <w:t>FlightControl</w:t>
      </w:r>
      <w:proofErr w:type="spellEnd"/>
      <w:r>
        <w:t xml:space="preserve"> System. </w:t>
      </w:r>
    </w:p>
    <w:p w14:paraId="29A91D28" w14:textId="4F9DF1D8" w:rsidR="00AD416F" w:rsidRDefault="00757371" w:rsidP="00FB7947">
      <w:pPr>
        <w:spacing w:before="100" w:beforeAutospacing="1" w:after="100" w:afterAutospacing="1"/>
        <w:ind w:firstLine="360"/>
        <w:contextualSpacing/>
      </w:pPr>
      <w:r>
        <w:t>Because the P</w:t>
      </w:r>
      <w:r w:rsidR="000D757A">
        <w:t xml:space="preserve">almer-based FDM is unable to modify yaw angle directly, the </w:t>
      </w:r>
      <w:proofErr w:type="spellStart"/>
      <w:r w:rsidR="000D757A">
        <w:t>KeyboardState</w:t>
      </w:r>
      <w:proofErr w:type="spellEnd"/>
      <w:r w:rsidR="000D757A">
        <w:t xml:space="preserv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17" w:name="_Toc63596162"/>
      <w:proofErr w:type="spellStart"/>
      <w:r>
        <w:t>FGNetFDM</w:t>
      </w:r>
      <w:bookmarkEnd w:id="217"/>
      <w:proofErr w:type="spellEnd"/>
    </w:p>
    <w:p w14:paraId="167F75CD" w14:textId="063F3BB4" w:rsidR="00AD416F" w:rsidRDefault="00B13F0F" w:rsidP="00FB7947">
      <w:pPr>
        <w:spacing w:before="100" w:beforeAutospacing="1" w:after="100" w:afterAutospacing="1"/>
        <w:ind w:firstLine="360"/>
        <w:contextualSpacing/>
      </w:pPr>
      <w:r>
        <w:t xml:space="preserve">The </w:t>
      </w:r>
      <w:proofErr w:type="spellStart"/>
      <w:r>
        <w:t>FGNetFDM</w:t>
      </w:r>
      <w:proofErr w:type="spellEnd"/>
      <w:r w:rsidR="00EA6B14">
        <w:t xml:space="preserve"> Component uses the</w:t>
      </w:r>
      <w:r w:rsidR="006D351F">
        <w:t xml:space="preserve"> </w:t>
      </w:r>
      <w:proofErr w:type="spellStart"/>
      <w:r w:rsidR="00EA6B14">
        <w:t>FlightGear</w:t>
      </w:r>
      <w:proofErr w:type="spellEnd"/>
      <w:r w:rsidR="00EA6B14">
        <w:t xml:space="preserve"> defined </w:t>
      </w:r>
      <w:proofErr w:type="spellStart"/>
      <w:r w:rsidR="006D351F">
        <w:t>FGNetFDM</w:t>
      </w:r>
      <w:proofErr w:type="spellEnd"/>
      <w:r w:rsidR="00EA6B14">
        <w:t xml:space="preserve"> structure</w:t>
      </w:r>
      <w:r w:rsidR="006D351F">
        <w:t xml:space="preserve">, which contains all of the data necessary to be sent to </w:t>
      </w:r>
      <w:proofErr w:type="spellStart"/>
      <w:r w:rsidR="006D351F">
        <w:t>FlightGear</w:t>
      </w:r>
      <w:proofErr w:type="spellEnd"/>
      <w:r w:rsidR="006D351F">
        <w:t xml:space="preserve"> in the form of a packet</w:t>
      </w:r>
      <w:r w:rsidR="00572F63">
        <w:t xml:space="preserve">. </w:t>
      </w:r>
      <w:r w:rsidR="007B350B">
        <w:t>This</w:t>
      </w:r>
      <w:r w:rsidR="000A0263">
        <w:t xml:space="preserve"> original</w:t>
      </w:r>
      <w:r w:rsidR="0023655A">
        <w:t xml:space="preserve"> </w:t>
      </w:r>
      <w:proofErr w:type="spellStart"/>
      <w:r w:rsidR="0023655A">
        <w:t>FGNetFDM</w:t>
      </w:r>
      <w:proofErr w:type="spellEnd"/>
      <w:r w:rsidR="0023655A">
        <w:t xml:space="preserve"> structure that </w:t>
      </w:r>
      <w:proofErr w:type="spellStart"/>
      <w:r w:rsidR="0023655A">
        <w:t>FlightGear</w:t>
      </w:r>
      <w:proofErr w:type="spellEnd"/>
      <w:r w:rsidR="0023655A">
        <w:t xml:space="preserve"> accepts is</w:t>
      </w:r>
      <w:r w:rsidR="002561DC">
        <w:t xml:space="preserve"> written in C++ and posted</w:t>
      </w:r>
      <w:r w:rsidR="0023655A">
        <w:t xml:space="preserve"> in </w:t>
      </w:r>
      <w:proofErr w:type="spellStart"/>
      <w:r w:rsidR="0023655A">
        <w:t>FlightGear’s</w:t>
      </w:r>
      <w:proofErr w:type="spellEnd"/>
      <w:r w:rsidR="0023655A">
        <w:t xml:space="preserve">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D8267D">
        <w:t xml:space="preserve">It was translated into Rust for this research. </w:t>
      </w:r>
      <w:r w:rsidR="0023655A">
        <w:t xml:space="preserve">This Component is used by the </w:t>
      </w:r>
      <w:proofErr w:type="spellStart"/>
      <w:r w:rsidR="0023655A">
        <w:t>MakePacket</w:t>
      </w:r>
      <w:proofErr w:type="spellEnd"/>
      <w:r w:rsidR="0023655A">
        <w:t xml:space="preserve"> System and the </w:t>
      </w:r>
      <w:proofErr w:type="spellStart"/>
      <w:r w:rsidR="0023655A">
        <w:t>SendPacket</w:t>
      </w:r>
      <w:proofErr w:type="spellEnd"/>
      <w:r w:rsidR="0023655A">
        <w:t xml:space="preserve">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18" w:name="_Toc63596163"/>
      <w:proofErr w:type="spellStart"/>
      <w:r>
        <w:lastRenderedPageBreak/>
        <w:t>DataFDM</w:t>
      </w:r>
      <w:bookmarkEnd w:id="218"/>
      <w:proofErr w:type="spellEnd"/>
    </w:p>
    <w:p w14:paraId="674510BD" w14:textId="37EEF421" w:rsidR="00AD416F" w:rsidRDefault="00625265" w:rsidP="004E6F0F">
      <w:pPr>
        <w:spacing w:before="100" w:beforeAutospacing="1" w:after="100" w:afterAutospacing="1"/>
        <w:ind w:firstLine="360"/>
        <w:contextualSpacing/>
      </w:pPr>
      <w:r>
        <w:t xml:space="preserve">The </w:t>
      </w:r>
      <w:proofErr w:type="spellStart"/>
      <w:r>
        <w:t>DataFDM</w:t>
      </w:r>
      <w:proofErr w:type="spellEnd"/>
      <w:r>
        <w:t xml:space="preserve">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w:t>
      </w:r>
      <w:proofErr w:type="spellStart"/>
      <w:r w:rsidR="00244EE0">
        <w:t>EquationsOfMotion</w:t>
      </w:r>
      <w:proofErr w:type="spellEnd"/>
      <w:r w:rsidR="00244EE0">
        <w:t xml:space="preserve"> System. However, we note that this </w:t>
      </w:r>
      <w:r>
        <w:t>Component is</w:t>
      </w:r>
      <w:r w:rsidR="00244EE0">
        <w:t xml:space="preserve"> also</w:t>
      </w:r>
      <w:r>
        <w:t xml:space="preserve"> </w:t>
      </w:r>
      <w:r w:rsidR="00244EE0">
        <w:t>now accessed</w:t>
      </w:r>
      <w:r>
        <w:t xml:space="preserve"> by </w:t>
      </w:r>
      <w:r w:rsidR="00244EE0">
        <w:t xml:space="preserve">the </w:t>
      </w:r>
      <w:proofErr w:type="spellStart"/>
      <w:r w:rsidR="004419D0">
        <w:t>MakePacket</w:t>
      </w:r>
      <w:proofErr w:type="spellEnd"/>
      <w:r w:rsidR="004419D0">
        <w:t xml:space="preserve">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19" w:name="_Toc63596164"/>
      <w:r>
        <w:t>Systems</w:t>
      </w:r>
      <w:bookmarkEnd w:id="219"/>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w:t>
      </w:r>
      <w:proofErr w:type="spellStart"/>
      <w:r>
        <w:t>FlightControl</w:t>
      </w:r>
      <w:proofErr w:type="spellEnd"/>
      <w:r>
        <w:t xml:space="preserve">, </w:t>
      </w:r>
      <w:proofErr w:type="spellStart"/>
      <w:r>
        <w:t>EquationsOfMotion</w:t>
      </w:r>
      <w:proofErr w:type="spellEnd"/>
      <w:r>
        <w:t xml:space="preserve">, </w:t>
      </w:r>
      <w:proofErr w:type="spellStart"/>
      <w:r>
        <w:t>MakePacket</w:t>
      </w:r>
      <w:proofErr w:type="spellEnd"/>
      <w:r>
        <w:t xml:space="preserve">, and </w:t>
      </w:r>
      <w:proofErr w:type="spellStart"/>
      <w:r>
        <w:t>SendPacket</w:t>
      </w:r>
      <w:proofErr w:type="spellEnd"/>
      <w:r>
        <w:t xml:space="preserve">. Systems access certain Components that are </w:t>
      </w:r>
      <w:r w:rsidR="00E01667">
        <w:t>needed for reading or writing</w:t>
      </w:r>
      <w:r>
        <w:t xml:space="preserve">, and the type of access must be specified. </w:t>
      </w:r>
      <w:proofErr w:type="spellStart"/>
      <w:r>
        <w:t>ReadStorage</w:t>
      </w:r>
      <w:proofErr w:type="spellEnd"/>
      <w:r>
        <w:t xml:space="preserve"> is just read access to the </w:t>
      </w:r>
      <w:r w:rsidR="00726A94">
        <w:t>Component</w:t>
      </w:r>
      <w:r>
        <w:t xml:space="preserve"> data, and </w:t>
      </w:r>
      <w:proofErr w:type="spellStart"/>
      <w:r>
        <w:t>WriteStorage</w:t>
      </w:r>
      <w:proofErr w:type="spellEnd"/>
      <w:r>
        <w:t xml:space="preserv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the flight simulators. The storage type, </w:t>
      </w:r>
      <w:proofErr w:type="spellStart"/>
      <w:r>
        <w:t>WriteStorage</w:t>
      </w:r>
      <w:proofErr w:type="spellEnd"/>
      <w:r>
        <w:t xml:space="preserve"> and </w:t>
      </w:r>
      <w:proofErr w:type="spellStart"/>
      <w:r>
        <w:t>ReadAccess</w:t>
      </w:r>
      <w:proofErr w:type="spellEnd"/>
      <w:r>
        <w:t xml:space="preserve">,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lastRenderedPageBreak/>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20" w:name="_Toc63615228"/>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20"/>
    </w:p>
    <w:p w14:paraId="1D1CD4BC" w14:textId="75831B26" w:rsidR="009450C7" w:rsidRDefault="009450C7" w:rsidP="00FB7947">
      <w:pPr>
        <w:spacing w:before="100" w:beforeAutospacing="1" w:after="100" w:afterAutospacing="1"/>
        <w:ind w:firstLine="360"/>
        <w:contextualSpacing/>
      </w:pPr>
      <w:r>
        <w:t xml:space="preserve">For a single frame, </w:t>
      </w:r>
      <w:proofErr w:type="spellStart"/>
      <w:r>
        <w:t>FlightControl</w:t>
      </w:r>
      <w:proofErr w:type="spellEnd"/>
      <w:r>
        <w:t xml:space="preserve"> determines if any and what keys are being pressed</w:t>
      </w:r>
      <w:r w:rsidR="00007C3B">
        <w:t>. With that,</w:t>
      </w:r>
      <w:r>
        <w:t xml:space="preserve"> </w:t>
      </w:r>
      <w:proofErr w:type="spellStart"/>
      <w:r>
        <w:t>EquationsOfMotion</w:t>
      </w:r>
      <w:proofErr w:type="spellEnd"/>
      <w:r>
        <w:t xml:space="preserve"> takes that keypress into account</w:t>
      </w:r>
      <w:r w:rsidR="00007C3B">
        <w:t xml:space="preserve"> for the calculation of the resulting flight behavior</w:t>
      </w:r>
      <w:r>
        <w:t>. Next, with the equations of motion calcula</w:t>
      </w:r>
      <w:r w:rsidR="00885ED1">
        <w:t xml:space="preserve">ted, </w:t>
      </w:r>
      <w:proofErr w:type="spellStart"/>
      <w:r w:rsidR="00885ED1">
        <w:t>MakePacket</w:t>
      </w:r>
      <w:proofErr w:type="spellEnd"/>
      <w:r w:rsidR="00885ED1">
        <w:t xml:space="preserve"> updates</w:t>
      </w:r>
      <w:r w:rsidR="00572F63">
        <w:t xml:space="preserve"> the </w:t>
      </w:r>
      <w:proofErr w:type="spellStart"/>
      <w:r w:rsidR="00572F63">
        <w:t>FGNetFDM</w:t>
      </w:r>
      <w:proofErr w:type="spellEnd"/>
      <w:r>
        <w:t xml:space="preserve"> Component with that successive data. Finally, </w:t>
      </w:r>
      <w:proofErr w:type="spellStart"/>
      <w:r>
        <w:t>SendPacket</w:t>
      </w:r>
      <w:proofErr w:type="spellEnd"/>
      <w:r>
        <w:t xml:space="preserve"> sends the constructed packet to </w:t>
      </w:r>
      <w:proofErr w:type="spellStart"/>
      <w:r>
        <w:t>FlightGear</w:t>
      </w:r>
      <w:proofErr w:type="spellEnd"/>
      <w:r>
        <w:t>.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lastRenderedPageBreak/>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w:t>
      </w:r>
      <w:proofErr w:type="spellStart"/>
      <w:r>
        <w:t>FlightControl</w:t>
      </w:r>
      <w:proofErr w:type="spellEnd"/>
      <w:r>
        <w:t xml:space="preserve"> and </w:t>
      </w:r>
      <w:proofErr w:type="spellStart"/>
      <w:r>
        <w:t>EquationsOfMotion</w:t>
      </w:r>
      <w:proofErr w:type="spellEnd"/>
      <w:r>
        <w:t xml:space="preserve">, </w:t>
      </w:r>
      <w:proofErr w:type="spellStart"/>
      <w:r>
        <w:t>EquationsOfMotion</w:t>
      </w:r>
      <w:proofErr w:type="spellEnd"/>
      <w:r>
        <w:t xml:space="preserve"> and </w:t>
      </w:r>
      <w:proofErr w:type="spellStart"/>
      <w:r>
        <w:t>MakePacket</w:t>
      </w:r>
      <w:proofErr w:type="spellEnd"/>
      <w:r>
        <w:t xml:space="preserve">, </w:t>
      </w:r>
      <w:r w:rsidR="00BC1D66">
        <w:t>a</w:t>
      </w:r>
      <w:r>
        <w:t xml:space="preserve">nd </w:t>
      </w:r>
      <w:proofErr w:type="spellStart"/>
      <w:r>
        <w:t>SendPacket</w:t>
      </w:r>
      <w:proofErr w:type="spellEnd"/>
      <w:r>
        <w:t xml:space="preserve">.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21" w:name="_Toc63615229"/>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21"/>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w:t>
      </w:r>
      <w:r w:rsidR="00A71454">
        <w:lastRenderedPageBreak/>
        <w:t>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22" w:name="_Toc63596165"/>
      <w:proofErr w:type="spellStart"/>
      <w:r>
        <w:t>FlightControl</w:t>
      </w:r>
      <w:bookmarkEnd w:id="222"/>
      <w:proofErr w:type="spellEnd"/>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w:t>
      </w:r>
      <w:proofErr w:type="spellStart"/>
      <w:r>
        <w:t>KeyboardState</w:t>
      </w:r>
      <w:proofErr w:type="spellEnd"/>
      <w:r>
        <w:t xml:space="preserve"> Component data. So, it will be given </w:t>
      </w:r>
      <w:proofErr w:type="spellStart"/>
      <w:r>
        <w:t>WriteStorage</w:t>
      </w:r>
      <w:proofErr w:type="spellEnd"/>
      <w:r>
        <w:t xml:space="preserve"> access to </w:t>
      </w:r>
      <w:proofErr w:type="spellStart"/>
      <w:r>
        <w:t>KeyboardState</w:t>
      </w:r>
      <w:proofErr w:type="spellEnd"/>
      <w:r>
        <w:t xml:space="preserv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w:t>
      </w:r>
      <w:proofErr w:type="spellStart"/>
      <w:r w:rsidR="00F122BA">
        <w:t>device_query</w:t>
      </w:r>
      <w:proofErr w:type="spellEnd"/>
      <w:r w:rsidR="00F122BA">
        <w:t xml:space="preserve">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proofErr w:type="spellStart"/>
      <w:r w:rsidR="00F122BA">
        <w:t>device_query</w:t>
      </w:r>
      <w:proofErr w:type="spellEnd"/>
      <w:r w:rsidR="00F122BA">
        <w:t xml:space="preserve">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 xml:space="preserve">we toggle true the </w:t>
      </w:r>
      <w:proofErr w:type="spellStart"/>
      <w:r w:rsidR="00625265">
        <w:t>KeyboardState</w:t>
      </w:r>
      <w:proofErr w:type="spellEnd"/>
      <w:r w:rsidR="00625265">
        <w:t xml:space="preserve"> data that corresponds to that keypr</w:t>
      </w:r>
      <w:r w:rsidR="008F67BB">
        <w:t>ess. Before we toggle</w:t>
      </w:r>
      <w:r w:rsidR="00625265">
        <w:t xml:space="preserve"> true any of the </w:t>
      </w:r>
      <w:proofErr w:type="spellStart"/>
      <w:r w:rsidR="00625265">
        <w:t>KeyboardState</w:t>
      </w:r>
      <w:proofErr w:type="spellEnd"/>
      <w:r w:rsidR="00625265">
        <w:t xml:space="preserve"> data</w:t>
      </w:r>
      <w:r w:rsidR="003E5674">
        <w:t>, we default the data to false to start fresh for that frame.</w:t>
      </w:r>
      <w:r w:rsidR="000D5377">
        <w:t xml:space="preserve"> Once the </w:t>
      </w:r>
      <w:proofErr w:type="spellStart"/>
      <w:r w:rsidR="000D5377">
        <w:t>FlightControl</w:t>
      </w:r>
      <w:proofErr w:type="spellEnd"/>
      <w:r w:rsidR="000D5377">
        <w:t xml:space="preserve"> System has done its job</w:t>
      </w:r>
      <w:r w:rsidR="00625265">
        <w:t xml:space="preserve">, the </w:t>
      </w:r>
      <w:proofErr w:type="spellStart"/>
      <w:r w:rsidR="00625265">
        <w:t>EquationsOfMotion</w:t>
      </w:r>
      <w:proofErr w:type="spellEnd"/>
      <w:r w:rsidR="00625265">
        <w:t xml:space="preserve">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004A5246" w:rsidR="00717239" w:rsidRPr="00E631A9" w:rsidRDefault="00717239" w:rsidP="00C6753A">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w:t>
      </w:r>
      <w:proofErr w:type="spellStart"/>
      <w:r>
        <w:t>FlightGear</w:t>
      </w:r>
      <w:proofErr w:type="spellEnd"/>
      <w:r>
        <w:t>.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23" w:name="_Toc63596166"/>
      <w:proofErr w:type="spellStart"/>
      <w:r>
        <w:t>MakePacket</w:t>
      </w:r>
      <w:bookmarkEnd w:id="223"/>
      <w:proofErr w:type="spellEnd"/>
    </w:p>
    <w:p w14:paraId="3133C635" w14:textId="7EEA4FDB" w:rsidR="00625265" w:rsidRDefault="00640D00" w:rsidP="00FB7947">
      <w:pPr>
        <w:spacing w:before="100" w:beforeAutospacing="1" w:after="100" w:afterAutospacing="1"/>
        <w:ind w:firstLine="360"/>
        <w:contextualSpacing/>
      </w:pPr>
      <w:r>
        <w:t xml:space="preserve">This System aids in graphics generation of the airplane within </w:t>
      </w:r>
      <w:proofErr w:type="spellStart"/>
      <w:r>
        <w:t>FlightGear</w:t>
      </w:r>
      <w:proofErr w:type="spellEnd"/>
      <w:r w:rsidR="00F80D75">
        <w:t xml:space="preserve"> by loading the </w:t>
      </w:r>
      <w:proofErr w:type="spellStart"/>
      <w:r w:rsidR="00F80D75">
        <w:t>FGNetFDM</w:t>
      </w:r>
      <w:proofErr w:type="spellEnd"/>
      <w:r w:rsidR="00F80D75">
        <w:t xml:space="preserve"> structure, defined by </w:t>
      </w:r>
      <w:proofErr w:type="spellStart"/>
      <w:r w:rsidR="00F80D75">
        <w:t>FlightGear</w:t>
      </w:r>
      <w:proofErr w:type="spellEnd"/>
      <w:r w:rsidR="00EB651A">
        <w:t xml:space="preserve"> </w:t>
      </w:r>
      <w:r w:rsidR="00EB651A">
        <w:fldChar w:fldCharType="begin" w:fldLock="1"/>
      </w:r>
      <w:r w:rsidR="00906EC8">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xml:space="preserve">, with data that will be sent by the </w:t>
      </w:r>
      <w:proofErr w:type="spellStart"/>
      <w:r w:rsidR="00F80D75">
        <w:t>SendPacket</w:t>
      </w:r>
      <w:proofErr w:type="spellEnd"/>
      <w:r w:rsidR="00F80D75">
        <w:t xml:space="preserve">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w:t>
      </w:r>
      <w:proofErr w:type="spellStart"/>
      <w:r w:rsidR="00625265">
        <w:t>D</w:t>
      </w:r>
      <w:r w:rsidR="00572F63">
        <w:t>ataFDM</w:t>
      </w:r>
      <w:proofErr w:type="spellEnd"/>
      <w:r w:rsidR="00572F63">
        <w:t xml:space="preserve"> Component and the </w:t>
      </w:r>
      <w:proofErr w:type="spellStart"/>
      <w:r w:rsidR="00572F63">
        <w:t>FGNetFDM</w:t>
      </w:r>
      <w:proofErr w:type="spellEnd"/>
      <w:r w:rsidR="00572F63">
        <w:t xml:space="preserve"> </w:t>
      </w:r>
      <w:r w:rsidR="00625265">
        <w:t xml:space="preserve">Component as </w:t>
      </w:r>
      <w:proofErr w:type="spellStart"/>
      <w:r w:rsidR="00625265">
        <w:t>ReadStorage</w:t>
      </w:r>
      <w:proofErr w:type="spellEnd"/>
      <w:r w:rsidR="00625265">
        <w:t xml:space="preserv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w:t>
      </w:r>
      <w:proofErr w:type="spellStart"/>
      <w:r>
        <w:t>FGNetFDM</w:t>
      </w:r>
      <w:proofErr w:type="spellEnd"/>
      <w:r>
        <w:t xml:space="preserve"> Component </w:t>
      </w:r>
      <w:r w:rsidR="00971C11">
        <w:t xml:space="preserve">is </w:t>
      </w:r>
      <w:r w:rsidR="00625265">
        <w:t xml:space="preserve">updated with the current calculations from the </w:t>
      </w:r>
      <w:proofErr w:type="spellStart"/>
      <w:r w:rsidR="00625265">
        <w:t>EquationsOfMotion</w:t>
      </w:r>
      <w:proofErr w:type="spellEnd"/>
      <w:r w:rsidR="00625265">
        <w:t xml:space="preserve"> System, which are </w:t>
      </w:r>
      <w:r w:rsidR="00971C11">
        <w:t xml:space="preserve">stored in the </w:t>
      </w:r>
      <w:proofErr w:type="spellStart"/>
      <w:r w:rsidR="00971C11">
        <w:t>DataFDM</w:t>
      </w:r>
      <w:proofErr w:type="spellEnd"/>
      <w:r w:rsidR="00971C11">
        <w:t xml:space="preserve"> Component</w:t>
      </w:r>
      <w:r w:rsidR="00625265">
        <w:t xml:space="preserve">. But when the new data variables are passed into the </w:t>
      </w:r>
      <w:proofErr w:type="spellStart"/>
      <w:r w:rsidR="00625265">
        <w:t>FGNetFDM</w:t>
      </w:r>
      <w:proofErr w:type="spellEnd"/>
      <w:r w:rsidR="00625265">
        <w:t xml:space="preserve">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w:t>
      </w:r>
      <w:proofErr w:type="spellStart"/>
      <w:r w:rsidR="00625265">
        <w:t>FlightGear</w:t>
      </w:r>
      <w:proofErr w:type="spellEnd"/>
      <w:r w:rsidR="00625265">
        <w:t xml:space="preserve">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w:t>
      </w:r>
      <w:proofErr w:type="spellStart"/>
      <w:r>
        <w:t>FGNetFDM</w:t>
      </w:r>
      <w:proofErr w:type="spellEnd"/>
      <w:r>
        <w:t xml:space="preserve"> position data updated is latitude, longitude, and altitude. The orientation variables updated are </w:t>
      </w:r>
      <w:proofErr w:type="spellStart"/>
      <w:r>
        <w:t>phy</w:t>
      </w:r>
      <w:proofErr w:type="spellEnd"/>
      <w:r>
        <w:t xml:space="preserve">, </w:t>
      </w:r>
      <w:r w:rsidR="003B3872">
        <w:t>theta, and psi, which represent</w:t>
      </w:r>
      <w:r>
        <w:t xml:space="preserve"> the </w:t>
      </w:r>
      <w:r w:rsidR="00E95945">
        <w:t xml:space="preserve">Euler angles </w:t>
      </w:r>
      <w:r>
        <w:t xml:space="preserve">roll, pitch, and yaw, respectively. The </w:t>
      </w:r>
      <w:proofErr w:type="spellStart"/>
      <w:r>
        <w:t>FlightGear</w:t>
      </w:r>
      <w:proofErr w:type="spellEnd"/>
      <w:r>
        <w:t xml:space="preserve"> version is also required to be passed on to the </w:t>
      </w:r>
      <w:proofErr w:type="spellStart"/>
      <w:r>
        <w:t>FGNetFDM</w:t>
      </w:r>
      <w:proofErr w:type="spellEnd"/>
      <w:r>
        <w:t xml:space="preserve">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4" w:name="_Toc63596167"/>
      <w:proofErr w:type="spellStart"/>
      <w:r>
        <w:lastRenderedPageBreak/>
        <w:t>SendPacket</w:t>
      </w:r>
      <w:bookmarkEnd w:id="224"/>
      <w:proofErr w:type="spellEnd"/>
    </w:p>
    <w:p w14:paraId="38CF9BA3" w14:textId="1F4F9E9A" w:rsidR="00B329C9" w:rsidRDefault="003A147C" w:rsidP="00B329C9">
      <w:pPr>
        <w:spacing w:before="100" w:beforeAutospacing="1" w:after="100" w:afterAutospacing="1"/>
        <w:ind w:firstLine="360"/>
        <w:contextualSpacing/>
      </w:pPr>
      <w:r>
        <w:t>Now that the</w:t>
      </w:r>
      <w:r w:rsidR="00B329C9">
        <w:t xml:space="preserve"> </w:t>
      </w:r>
      <w:proofErr w:type="spellStart"/>
      <w:r w:rsidR="00B329C9">
        <w:t>FGNetFDM</w:t>
      </w:r>
      <w:proofErr w:type="spellEnd"/>
      <w:r w:rsidR="00B329C9">
        <w:t xml:space="preserve"> Component </w:t>
      </w:r>
      <w:r>
        <w:t xml:space="preserve">is updated </w:t>
      </w:r>
      <w:r w:rsidR="00B329C9">
        <w:t xml:space="preserve">and converted to big-endian byte order, this System begins by </w:t>
      </w:r>
      <w:r w:rsidR="00EB5DC5">
        <w:t xml:space="preserve">serializing </w:t>
      </w:r>
      <w:r w:rsidR="00B329C9">
        <w:t xml:space="preserve">the </w:t>
      </w:r>
      <w:proofErr w:type="spellStart"/>
      <w:r w:rsidR="00B329C9">
        <w:t>FGNetFDM</w:t>
      </w:r>
      <w:proofErr w:type="spellEnd"/>
      <w:r w:rsidR="00B329C9">
        <w:t xml:space="preserve"> structure into a packet of u8 bytes in the form of a vector</w:t>
      </w:r>
      <w:r w:rsidR="00A42D81">
        <w:t xml:space="preserve">. </w:t>
      </w:r>
      <w:r w:rsidR="00B329C9">
        <w:t xml:space="preserve">The Rust crates called </w:t>
      </w:r>
      <w:proofErr w:type="spellStart"/>
      <w:r w:rsidR="00B329C9">
        <w:t>bincode</w:t>
      </w:r>
      <w:proofErr w:type="spellEnd"/>
      <w:r w:rsidR="00B329C9">
        <w:t xml:space="preserv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w:t>
      </w:r>
      <w:proofErr w:type="spellStart"/>
      <w:r w:rsidR="00B329C9">
        <w:t>serde</w:t>
      </w:r>
      <w:proofErr w:type="spellEnd"/>
      <w:r w:rsidR="00B329C9">
        <w:t xml:space="preserv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w:t>
      </w:r>
      <w:proofErr w:type="spellStart"/>
      <w:r w:rsidR="00005A7C">
        <w:t>FlightGear</w:t>
      </w:r>
      <w:proofErr w:type="spellEnd"/>
      <w:r w:rsidR="00005A7C">
        <w:t xml:space="preserve"> socket is connected by </w:t>
      </w:r>
      <w:r w:rsidR="00AC45C0">
        <w:t xml:space="preserve">a </w:t>
      </w:r>
      <w:r w:rsidR="00005A7C">
        <w:t>port to the socket opened. Lastly, the packet is sent</w:t>
      </w:r>
      <w:r w:rsidR="00625265">
        <w:t xml:space="preserve"> off to </w:t>
      </w:r>
      <w:proofErr w:type="spellStart"/>
      <w:r w:rsidR="00625265">
        <w:t>FlightGear</w:t>
      </w:r>
      <w:r w:rsidR="007B0EF3">
        <w:t>’s</w:t>
      </w:r>
      <w:proofErr w:type="spellEnd"/>
      <w:r w:rsidR="007B0EF3">
        <w:t xml:space="preserve"> socket. </w:t>
      </w:r>
      <w:r w:rsidR="00625265">
        <w:t xml:space="preserve">This system only needs </w:t>
      </w:r>
      <w:proofErr w:type="spellStart"/>
      <w:r w:rsidR="008D0462">
        <w:t>R</w:t>
      </w:r>
      <w:r w:rsidR="00955B2D">
        <w:t>ead</w:t>
      </w:r>
      <w:r w:rsidR="008D0462">
        <w:t>Storage</w:t>
      </w:r>
      <w:proofErr w:type="spellEnd"/>
      <w:r w:rsidR="008D0462">
        <w:t xml:space="preserve"> </w:t>
      </w:r>
      <w:r w:rsidR="00625265">
        <w:t>a</w:t>
      </w:r>
      <w:r w:rsidR="00AD3746">
        <w:t xml:space="preserve">ccess to the </w:t>
      </w:r>
      <w:proofErr w:type="spellStart"/>
      <w:r w:rsidR="00AD3746">
        <w:t>FGNetFDM</w:t>
      </w:r>
      <w:proofErr w:type="spellEnd"/>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5" w:name="_Toc63596168"/>
      <w:proofErr w:type="spellStart"/>
      <w:r>
        <w:t>EquationsOfMotion</w:t>
      </w:r>
      <w:bookmarkEnd w:id="225"/>
      <w:proofErr w:type="spellEnd"/>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w:t>
      </w:r>
      <w:proofErr w:type="spellStart"/>
      <w:r w:rsidR="00EE4996">
        <w:t>FlightGear</w:t>
      </w:r>
      <w:proofErr w:type="spellEnd"/>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 xml:space="preserve">The </w:t>
      </w:r>
      <w:proofErr w:type="spellStart"/>
      <w:r>
        <w:t>KeyboardState</w:t>
      </w:r>
      <w:proofErr w:type="spellEnd"/>
      <w:r>
        <w:t xml:space="preserv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w:t>
      </w:r>
      <w:proofErr w:type="spellStart"/>
      <w:r w:rsidR="00DB6B84">
        <w:t>ReadStorage</w:t>
      </w:r>
      <w:proofErr w:type="spellEnd"/>
      <w:r w:rsidR="00DB6B84">
        <w:t xml:space="preserve"> access to </w:t>
      </w:r>
      <w:proofErr w:type="spellStart"/>
      <w:r w:rsidR="00DB6B84">
        <w:t>KeyboardState</w:t>
      </w:r>
      <w:proofErr w:type="spellEnd"/>
      <w:r w:rsidR="00DB6B84">
        <w:t xml:space="preserve"> </w:t>
      </w:r>
      <w:r w:rsidR="00DB6B84" w:rsidRPr="00212918">
        <w:t>and</w:t>
      </w:r>
      <w:r w:rsidR="00DB6B84">
        <w:t xml:space="preserve"> requires </w:t>
      </w:r>
      <w:proofErr w:type="spellStart"/>
      <w:r w:rsidR="00DB6B84">
        <w:t>WriteStorage</w:t>
      </w:r>
      <w:proofErr w:type="spellEnd"/>
      <w:r w:rsidR="00DB6B84">
        <w:t xml:space="preserve"> access to </w:t>
      </w:r>
      <w:proofErr w:type="spellStart"/>
      <w:r w:rsidR="00DB6B84">
        <w:t>DataFDM</w:t>
      </w:r>
      <w:proofErr w:type="spellEnd"/>
      <w:r w:rsidR="00DB6B84">
        <w:t>.</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w:t>
      </w:r>
      <w:proofErr w:type="spellStart"/>
      <w:r>
        <w:t>KeyboardStates</w:t>
      </w:r>
      <w:proofErr w:type="spellEnd"/>
      <w:r>
        <w:t xml:space="preserve">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 xml:space="preserve">ENU Cartesian coordinates, but </w:t>
      </w:r>
      <w:proofErr w:type="spellStart"/>
      <w:r w:rsidR="000F3296">
        <w:t>FlightGear</w:t>
      </w:r>
      <w:proofErr w:type="spellEnd"/>
      <w:r w:rsidR="000F3296">
        <w:t xml:space="preserve"> requires geodetic coordinates</w:t>
      </w:r>
      <w:r w:rsidR="000D4029">
        <w:t xml:space="preserve"> to represent the airplane’s position </w:t>
      </w:r>
      <w:r w:rsidR="000F3296">
        <w:t xml:space="preserve">on the Earth </w:t>
      </w:r>
      <w:r w:rsidR="000D4029">
        <w:t xml:space="preserve">within </w:t>
      </w:r>
      <w:proofErr w:type="spellStart"/>
      <w:r w:rsidR="000D4029">
        <w:t>FlightGear</w:t>
      </w:r>
      <w:proofErr w:type="spellEnd"/>
      <w:r w:rsidR="000D4029">
        <w:t xml:space="preserve">. </w:t>
      </w:r>
      <w:r w:rsidR="00ED60BF">
        <w:t xml:space="preserve">So, a crate called </w:t>
      </w:r>
      <w:proofErr w:type="spellStart"/>
      <w:r w:rsidR="00ED60BF" w:rsidRPr="003F4BE8">
        <w:t>coord_transform</w:t>
      </w:r>
      <w:proofErr w:type="spellEnd"/>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5CFE0855" w14:textId="6BBA849A"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6" w:name="_Toc63596169"/>
      <w:r w:rsidRPr="00E914BE">
        <w:rPr>
          <w:sz w:val="29"/>
          <w:szCs w:val="29"/>
        </w:rPr>
        <w:lastRenderedPageBreak/>
        <w:t>Analysis and Results</w:t>
      </w:r>
      <w:bookmarkEnd w:id="226"/>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27" w:name="_Toc60590600"/>
      <w:bookmarkStart w:id="228" w:name="_Toc60590983"/>
      <w:bookmarkStart w:id="229" w:name="_Toc60591090"/>
      <w:bookmarkStart w:id="230" w:name="_Toc60591197"/>
      <w:bookmarkStart w:id="231" w:name="_Toc60594846"/>
      <w:bookmarkStart w:id="232" w:name="_Toc60594988"/>
      <w:bookmarkStart w:id="233" w:name="_Toc60595094"/>
      <w:bookmarkStart w:id="234" w:name="_Toc60595211"/>
      <w:bookmarkStart w:id="235" w:name="_Toc61301327"/>
      <w:bookmarkStart w:id="236" w:name="_Toc61609802"/>
      <w:bookmarkStart w:id="237" w:name="_Toc62139986"/>
      <w:bookmarkStart w:id="238" w:name="_Toc62474358"/>
      <w:bookmarkStart w:id="239" w:name="_Toc62935856"/>
      <w:bookmarkStart w:id="240" w:name="_Toc62935965"/>
      <w:bookmarkStart w:id="241" w:name="_Toc63595758"/>
      <w:bookmarkStart w:id="242" w:name="_Toc63596170"/>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43" w:name="_Toc62935857"/>
      <w:bookmarkStart w:id="244" w:name="_Toc62935966"/>
      <w:bookmarkStart w:id="245" w:name="_Toc63595759"/>
      <w:bookmarkStart w:id="246" w:name="_Toc63596171"/>
      <w:bookmarkEnd w:id="243"/>
      <w:bookmarkEnd w:id="244"/>
      <w:bookmarkEnd w:id="245"/>
      <w:bookmarkEnd w:id="246"/>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47" w:name="_Toc63596172"/>
      <w:r>
        <w:t>Palmer-based</w:t>
      </w:r>
      <w:r w:rsidR="007168FC">
        <w:t xml:space="preserve"> FDM Equivalency Verification</w:t>
      </w:r>
      <w:bookmarkEnd w:id="247"/>
    </w:p>
    <w:p w14:paraId="57497AE2" w14:textId="6D828F62"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able to be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48" w:name="_Toc63596173"/>
      <w:r>
        <w:lastRenderedPageBreak/>
        <w:t>Bourg-based</w:t>
      </w:r>
      <w:r w:rsidR="00112836" w:rsidRPr="005442A9">
        <w:t xml:space="preserve"> </w:t>
      </w:r>
      <w:r w:rsidR="00076CD5" w:rsidRPr="005442A9">
        <w:t>FDM Equivalency Verification</w:t>
      </w:r>
      <w:bookmarkEnd w:id="248"/>
    </w:p>
    <w:p w14:paraId="11561D25" w14:textId="58B72334"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6D0053">
        <w:t>this can be attributed to</w:t>
      </w:r>
      <w:r w:rsidR="00C2113A">
        <w:t xml:space="preserve"> </w:t>
      </w:r>
      <w:r w:rsidR="000259ED">
        <w:t>the FDM</w:t>
      </w:r>
      <w:r w:rsidR="005A3D89">
        <w:t>’</w:t>
      </w:r>
      <w:r w:rsidR="000259ED">
        <w:t>s use of 32-bit floating-</w:t>
      </w:r>
      <w:r w:rsidR="00C2113A">
        <w:t>point numbers, whereas the Palmer-based model uses</w:t>
      </w:r>
      <w:r w:rsidR="005203D0">
        <w:t xml:space="preserve"> more precise</w:t>
      </w:r>
      <w:r w:rsidR="00FF3DAB">
        <w:t xml:space="preserve"> 64-bit floating point numbers</w:t>
      </w:r>
      <w:r w:rsidR="00C2113A">
        <w:t xml:space="preserve"> throughout the software.</w:t>
      </w:r>
      <w:r w:rsidR="00234BC5">
        <w:t xml:space="preserve"> </w:t>
      </w:r>
      <w:r w:rsidR="00C1464A">
        <w:t>Each test focused on determining the accuracy of a specific flight control able to be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49" w:name="_Toc63596174"/>
      <w:r>
        <w:t>C</w:t>
      </w:r>
      <w:r w:rsidR="00B4117A">
        <w:t>ustom</w:t>
      </w:r>
      <w:r>
        <w:t xml:space="preserve"> T</w:t>
      </w:r>
      <w:r w:rsidR="00B4117A">
        <w:t>ype Modules</w:t>
      </w:r>
      <w:bookmarkEnd w:id="249"/>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50" w:name="_Toc63596175"/>
      <w:r w:rsidRPr="005442A9">
        <w:t>Flight Simulators</w:t>
      </w:r>
      <w:bookmarkEnd w:id="250"/>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w:t>
      </w:r>
      <w:r>
        <w:lastRenderedPageBreak/>
        <w:t>functions that the raw FDM</w:t>
      </w:r>
      <w:r w:rsidR="005E76C1">
        <w:t xml:space="preserve">s do </w:t>
      </w:r>
      <w:r>
        <w:t xml:space="preserve">not handle in terms of tracking keyboard input and stimulating the graphics of </w:t>
      </w:r>
      <w:proofErr w:type="spellStart"/>
      <w:r>
        <w:t>FlightGear</w:t>
      </w:r>
      <w:proofErr w:type="spellEnd"/>
      <w:r>
        <w:t xml:space="preserve">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w:t>
      </w:r>
      <w:proofErr w:type="spellStart"/>
      <w:r w:rsidR="004C4EB0">
        <w:t>FlightGear</w:t>
      </w:r>
      <w:proofErr w:type="spellEnd"/>
      <w:r w:rsidR="004C4EB0">
        <w:t xml:space="preserve"> </w:t>
      </w:r>
      <w:r w:rsidR="00605C98">
        <w:t>as a Visual System describes how to execute the</w:t>
      </w:r>
      <w:r w:rsidR="004C4EB0">
        <w:t xml:space="preserve"> </w:t>
      </w:r>
      <w:proofErr w:type="spellStart"/>
      <w:r w:rsidR="004C4EB0">
        <w:t>FlightGear</w:t>
      </w:r>
      <w:proofErr w:type="spellEnd"/>
      <w:r w:rsidR="004C4EB0">
        <w:t xml:space="preserve"> application with specific command</w:t>
      </w:r>
      <w:r w:rsidR="00E26B5F">
        <w:t>-</w:t>
      </w:r>
      <w:r w:rsidR="004C4EB0">
        <w:t>line arguments. Thes</w:t>
      </w:r>
      <w:r w:rsidR="00E26B5F">
        <w:t>e command-</w:t>
      </w:r>
      <w:r w:rsidR="004C4EB0">
        <w:t xml:space="preserve">line arguments set up </w:t>
      </w:r>
      <w:proofErr w:type="spellStart"/>
      <w:r w:rsidR="004C4EB0">
        <w:t>FlightGear</w:t>
      </w:r>
      <w:proofErr w:type="spellEnd"/>
      <w:r w:rsidR="004C4EB0">
        <w:t xml:space="preserve"> to accept external software to interface it and </w:t>
      </w:r>
      <w:r w:rsidR="009616F3">
        <w:t>receive</w:t>
      </w:r>
      <w:r w:rsidR="004C4EB0">
        <w:t xml:space="preserve"> flight data via UDP packet. </w:t>
      </w:r>
      <w:r w:rsidR="00A93DE6">
        <w:t xml:space="preserve">Once </w:t>
      </w:r>
      <w:proofErr w:type="spellStart"/>
      <w:r w:rsidR="00A93DE6">
        <w:t>FlightGear</w:t>
      </w:r>
      <w:proofErr w:type="spellEnd"/>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51A8ECF9">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34276" cy="3987800"/>
                    </a:xfrm>
                    <a:prstGeom prst="rect">
                      <a:avLst/>
                    </a:prstGeom>
                  </pic:spPr>
                </pic:pic>
              </a:graphicData>
            </a:graphic>
          </wp:inline>
        </w:drawing>
      </w:r>
    </w:p>
    <w:p w14:paraId="68D8BC0C" w14:textId="35E58CEC" w:rsidR="00FF18BF" w:rsidRDefault="00474962" w:rsidP="003F6CCF">
      <w:pPr>
        <w:pStyle w:val="Caption"/>
        <w:jc w:val="center"/>
        <w:rPr>
          <w:b w:val="0"/>
        </w:rPr>
      </w:pPr>
      <w:bookmarkStart w:id="251" w:name="_Toc63615230"/>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xml:space="preserve">: </w:t>
      </w:r>
      <w:proofErr w:type="spellStart"/>
      <w:r w:rsidRPr="00474962">
        <w:rPr>
          <w:b w:val="0"/>
        </w:rPr>
        <w:t>FlightGear</w:t>
      </w:r>
      <w:proofErr w:type="spellEnd"/>
      <w:r w:rsidRPr="00474962">
        <w:rPr>
          <w:b w:val="0"/>
        </w:rPr>
        <w:t xml:space="preserve"> Display During Simulation</w:t>
      </w:r>
      <w:bookmarkEnd w:id="251"/>
    </w:p>
    <w:p w14:paraId="425C0FD4" w14:textId="3B962545" w:rsidR="00974E98" w:rsidRDefault="00974E98" w:rsidP="00974E98"/>
    <w:p w14:paraId="0A20AE59" w14:textId="50227AE8" w:rsidR="00974E98" w:rsidRDefault="00974E98" w:rsidP="00974E98"/>
    <w:p w14:paraId="55D2009A" w14:textId="57C0748E" w:rsidR="00974E98" w:rsidRDefault="00974E98" w:rsidP="00974E98"/>
    <w:p w14:paraId="0D445EE7" w14:textId="1AE9B881" w:rsidR="00974E98" w:rsidRDefault="00974E98" w:rsidP="00974E98"/>
    <w:p w14:paraId="1357E48A" w14:textId="0A7EDE31" w:rsidR="00974E98" w:rsidRDefault="00974E98" w:rsidP="00974E98"/>
    <w:p w14:paraId="401EA1C4" w14:textId="6DF9F77C" w:rsidR="00974E98" w:rsidRDefault="00974E98" w:rsidP="00974E98"/>
    <w:p w14:paraId="29985366" w14:textId="77777777"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52" w:name="_Toc63596176"/>
      <w:r w:rsidRPr="00E914BE">
        <w:rPr>
          <w:sz w:val="29"/>
          <w:szCs w:val="29"/>
        </w:rPr>
        <w:lastRenderedPageBreak/>
        <w:t>Conclusion</w:t>
      </w:r>
      <w:bookmarkEnd w:id="252"/>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53" w:name="_Toc60590619"/>
      <w:bookmarkStart w:id="254" w:name="_Toc60591002"/>
      <w:bookmarkStart w:id="255" w:name="_Toc60591109"/>
      <w:bookmarkStart w:id="256" w:name="_Toc60591216"/>
      <w:bookmarkStart w:id="257" w:name="_Toc60594865"/>
      <w:bookmarkStart w:id="258" w:name="_Toc60595007"/>
      <w:bookmarkStart w:id="259" w:name="_Toc60595113"/>
      <w:bookmarkStart w:id="260" w:name="_Toc60595230"/>
      <w:bookmarkStart w:id="261" w:name="_Toc61301346"/>
      <w:bookmarkStart w:id="262" w:name="_Toc61609808"/>
      <w:bookmarkStart w:id="263" w:name="_Toc62139992"/>
      <w:bookmarkStart w:id="264" w:name="_Toc62474364"/>
      <w:bookmarkStart w:id="265" w:name="_Toc62935863"/>
      <w:bookmarkStart w:id="266" w:name="_Toc62935972"/>
      <w:bookmarkStart w:id="267" w:name="_Toc63595765"/>
      <w:bookmarkStart w:id="268" w:name="_Toc63596177"/>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69" w:name="_Toc63596178"/>
      <w:r>
        <w:t>Research Conclusions</w:t>
      </w:r>
      <w:bookmarkEnd w:id="269"/>
    </w:p>
    <w:p w14:paraId="78FEC9EA" w14:textId="1934732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CF4CFB">
        <w:t xml:space="preserve"> using the</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framework</w:t>
      </w:r>
      <w:r w:rsidR="00014139">
        <w:t>,</w:t>
      </w:r>
      <w:r w:rsidR="00673D1A">
        <w:t xml:space="preserve"> we confirmed the viability of the ECS architecture. </w:t>
      </w:r>
    </w:p>
    <w:p w14:paraId="0A60E4EA" w14:textId="6C1B6E88"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F85D3D">
        <w:t xml:space="preserve"> The</w:t>
      </w:r>
      <w:r w:rsidR="00673D1A">
        <w:t xml:space="preserve">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w:t>
      </w:r>
      <w:r w:rsidR="005C2651">
        <w:lastRenderedPageBreak/>
        <w:t>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lastRenderedPageBreak/>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w:t>
      </w:r>
      <w:proofErr w:type="spellStart"/>
      <w:r w:rsidR="00FA6AD7">
        <w:t>FlightGear</w:t>
      </w:r>
      <w:proofErr w:type="spellEnd"/>
      <w:r w:rsidR="00FA6AD7">
        <w:t xml:space="preserve">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70" w:name="_Toc63596179"/>
      <w:r>
        <w:t>Significance of Research</w:t>
      </w:r>
      <w:bookmarkEnd w:id="270"/>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71" w:name="_Toc63596180"/>
      <w:r>
        <w:lastRenderedPageBreak/>
        <w:t>Future Research</w:t>
      </w:r>
      <w:bookmarkEnd w:id="271"/>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w:t>
      </w:r>
      <w:proofErr w:type="spellStart"/>
      <w:r w:rsidR="00B35499">
        <w:t>DataFDM</w:t>
      </w:r>
      <w:proofErr w:type="spellEnd"/>
      <w:r w:rsidR="00B35499">
        <w:t xml:space="preserve">,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 xml:space="preserve">cache. With that said, the way the </w:t>
      </w:r>
      <w:proofErr w:type="spellStart"/>
      <w:r w:rsidR="00B35499">
        <w:t>EquationsOfMotion</w:t>
      </w:r>
      <w:proofErr w:type="spellEnd"/>
      <w:r w:rsidR="00B35499">
        <w:t xml:space="preserve"> Sys</w:t>
      </w:r>
      <w:r w:rsidR="00484DF7">
        <w:t>tem is as it stands, it</w:t>
      </w:r>
      <w:r w:rsidR="00B35499">
        <w:t xml:space="preserve"> does need the entire </w:t>
      </w:r>
      <w:proofErr w:type="spellStart"/>
      <w:r w:rsidR="00B35499">
        <w:t>DataFDM</w:t>
      </w:r>
      <w:proofErr w:type="spellEnd"/>
      <w:r w:rsidR="00B35499">
        <w:t xml:space="preserve"> Component. However, an improvement in the ECS design would be that of determining the data dependencies within the </w:t>
      </w:r>
      <w:proofErr w:type="spellStart"/>
      <w:r w:rsidR="00B35499">
        <w:t>EquationsOfMotion</w:t>
      </w:r>
      <w:proofErr w:type="spellEnd"/>
      <w:r w:rsidR="00B35499">
        <w:t xml:space="preserve"> System. If someone was to determine what parts of th</w:t>
      </w:r>
      <w:r w:rsidR="00777545">
        <w:t xml:space="preserve">e System depended on what data </w:t>
      </w:r>
      <w:r w:rsidR="00B35499">
        <w:t xml:space="preserve">and was able to split the </w:t>
      </w:r>
      <w:proofErr w:type="spellStart"/>
      <w:r w:rsidR="00B35499">
        <w:t>EquationsOfMotion</w:t>
      </w:r>
      <w:proofErr w:type="spellEnd"/>
      <w:r w:rsidR="00B35499">
        <w:t xml:space="preserve"> System and </w:t>
      </w:r>
      <w:proofErr w:type="spellStart"/>
      <w:r w:rsidR="00B35499">
        <w:t>DataFDM</w:t>
      </w:r>
      <w:proofErr w:type="spellEnd"/>
      <w:r w:rsidR="00B35499">
        <w:t xml:space="preserve">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2FADB818" w14:textId="1A40D633" w:rsidR="00C919B7" w:rsidRDefault="00A42267" w:rsidP="00C919B7">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711321FC" w:rsidR="003B589A" w:rsidRPr="00B16165" w:rsidRDefault="005D6D70" w:rsidP="006E6B73">
      <w:pPr>
        <w:pStyle w:val="Heading1"/>
        <w:rPr>
          <w:sz w:val="29"/>
          <w:szCs w:val="29"/>
        </w:rPr>
      </w:pPr>
      <w:bookmarkStart w:id="272" w:name="_Toc63596181"/>
      <w:r w:rsidRPr="00B16165">
        <w:rPr>
          <w:sz w:val="29"/>
          <w:szCs w:val="29"/>
        </w:rPr>
        <w:lastRenderedPageBreak/>
        <w:t xml:space="preserve">Appendix A: Configuring </w:t>
      </w:r>
      <w:proofErr w:type="spellStart"/>
      <w:r w:rsidRPr="00B16165">
        <w:rPr>
          <w:sz w:val="29"/>
          <w:szCs w:val="29"/>
        </w:rPr>
        <w:t>FlightGear</w:t>
      </w:r>
      <w:proofErr w:type="spellEnd"/>
      <w:r w:rsidRPr="00B16165">
        <w:rPr>
          <w:sz w:val="29"/>
          <w:szCs w:val="29"/>
        </w:rPr>
        <w:t xml:space="preserve"> as a Visual System</w:t>
      </w:r>
      <w:bookmarkEnd w:id="272"/>
    </w:p>
    <w:p w14:paraId="7E660C58" w14:textId="7DD70CA1" w:rsidR="003B589A" w:rsidRDefault="00D17EED" w:rsidP="00842693">
      <w:pPr>
        <w:spacing w:before="100" w:beforeAutospacing="1" w:after="100" w:afterAutospacing="1"/>
        <w:contextualSpacing/>
      </w:pPr>
      <w:r>
        <w:t xml:space="preserve">To execute the </w:t>
      </w:r>
      <w:proofErr w:type="spellStart"/>
      <w:r>
        <w:t>FlightGear</w:t>
      </w:r>
      <w:proofErr w:type="spellEnd"/>
      <w:r>
        <w:t xml:space="preserve">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w:t>
      </w:r>
      <w:proofErr w:type="spellStart"/>
      <w:r w:rsidRPr="003B17EA">
        <w:rPr>
          <w:rFonts w:ascii="Courier New" w:hAnsi="Courier New" w:cs="Courier New"/>
        </w:rPr>
        <w:t>ufo</w:t>
      </w:r>
      <w:proofErr w:type="spellEnd"/>
      <w:r w:rsidRPr="003B17EA">
        <w:rPr>
          <w:rFonts w:ascii="Courier New" w:hAnsi="Courier New" w:cs="Courier New"/>
        </w:rPr>
        <w:t xml:space="preserve"> --disable-panel --disable-sound --enable-</w:t>
      </w:r>
      <w:proofErr w:type="spellStart"/>
      <w:r w:rsidRPr="003B17EA">
        <w:rPr>
          <w:rFonts w:ascii="Courier New" w:hAnsi="Courier New" w:cs="Courier New"/>
        </w:rPr>
        <w:t>hud</w:t>
      </w:r>
      <w:proofErr w:type="spellEnd"/>
      <w:r w:rsidRPr="003B17EA">
        <w:rPr>
          <w:rFonts w:ascii="Courier New" w:hAnsi="Courier New" w:cs="Courier New"/>
        </w:rPr>
        <w:t xml:space="preserve"> --disable-random-objects --</w:t>
      </w:r>
      <w:proofErr w:type="spellStart"/>
      <w:r w:rsidRPr="003B17EA">
        <w:rPr>
          <w:rFonts w:ascii="Courier New" w:hAnsi="Courier New" w:cs="Courier New"/>
        </w:rPr>
        <w:t>fdm</w:t>
      </w:r>
      <w:proofErr w:type="spellEnd"/>
      <w:r w:rsidRPr="003B17EA">
        <w:rPr>
          <w:rFonts w:ascii="Courier New" w:hAnsi="Courier New" w:cs="Courier New"/>
        </w:rPr>
        <w:t>=null --</w:t>
      </w:r>
      <w:proofErr w:type="spellStart"/>
      <w:r w:rsidRPr="003B17EA">
        <w:rPr>
          <w:rFonts w:ascii="Courier New" w:hAnsi="Courier New" w:cs="Courier New"/>
        </w:rPr>
        <w:t>timeofday</w:t>
      </w:r>
      <w:proofErr w:type="spellEnd"/>
      <w:r w:rsidRPr="003B17EA">
        <w:rPr>
          <w:rFonts w:ascii="Courier New" w:hAnsi="Courier New" w:cs="Courier New"/>
        </w:rPr>
        <w:t>=noon --native-</w:t>
      </w:r>
      <w:proofErr w:type="spellStart"/>
      <w:r w:rsidRPr="003B17EA">
        <w:rPr>
          <w:rFonts w:ascii="Courier New" w:hAnsi="Courier New" w:cs="Courier New"/>
        </w:rPr>
        <w:t>fdm</w:t>
      </w:r>
      <w:proofErr w:type="spellEnd"/>
      <w:r w:rsidRPr="003B17EA">
        <w:rPr>
          <w:rFonts w:ascii="Courier New" w:hAnsi="Courier New" w:cs="Courier New"/>
        </w:rPr>
        <w:t>=socket,in,30,,5500,udp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w:t>
      </w:r>
      <w:proofErr w:type="spellStart"/>
      <w:r w:rsidRPr="003B17EA">
        <w:rPr>
          <w:rFonts w:ascii="Courier New" w:hAnsi="Courier New" w:cs="Courier New"/>
        </w:rPr>
        <w:t>ufo</w:t>
      </w:r>
      <w:proofErr w:type="spellEnd"/>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19B54F" w14:textId="26213C8A" w:rsidR="003448D0" w:rsidRDefault="003C0BD3" w:rsidP="0096155E">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w:t>
      </w:r>
      <w:proofErr w:type="spellStart"/>
      <w:r w:rsidR="00E0754D" w:rsidRPr="003B17EA">
        <w:rPr>
          <w:rFonts w:ascii="Courier New" w:hAnsi="Courier New" w:cs="Courier New"/>
        </w:rPr>
        <w:t>ufo</w:t>
      </w:r>
      <w:proofErr w:type="spellEnd"/>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w:t>
      </w:r>
      <w:proofErr w:type="spellStart"/>
      <w:r w:rsidRPr="003B17EA">
        <w:rPr>
          <w:rFonts w:ascii="Courier New" w:hAnsi="Courier New" w:cs="Courier New"/>
        </w:rPr>
        <w:t>hud</w:t>
      </w:r>
      <w:proofErr w:type="spellEnd"/>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w:t>
      </w:r>
      <w:proofErr w:type="spellStart"/>
      <w:r w:rsidRPr="003B17EA">
        <w:rPr>
          <w:rFonts w:ascii="Courier New" w:hAnsi="Courier New" w:cs="Courier New"/>
        </w:rPr>
        <w:t>fdm</w:t>
      </w:r>
      <w:proofErr w:type="spellEnd"/>
      <w:r w:rsidRPr="003B17EA">
        <w:rPr>
          <w:rFonts w:ascii="Courier New" w:hAnsi="Courier New" w:cs="Courier New"/>
        </w:rPr>
        <w:t>=n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w:t>
      </w:r>
      <w:proofErr w:type="spellStart"/>
      <w:r w:rsidRPr="003B17EA">
        <w:rPr>
          <w:rFonts w:ascii="Courier New" w:hAnsi="Courier New" w:cs="Courier New"/>
        </w:rPr>
        <w:t>timeofday</w:t>
      </w:r>
      <w:proofErr w:type="spellEnd"/>
      <w:r w:rsidRPr="003B17EA">
        <w:rPr>
          <w:rFonts w:ascii="Courier New" w:hAnsi="Courier New" w:cs="Courier New"/>
        </w:rPr>
        <w:t>=noon</w:t>
      </w:r>
      <w:r>
        <w:t xml:space="preserve"> – time of day </w:t>
      </w:r>
      <w:r>
        <w:br/>
      </w:r>
      <w:r w:rsidRPr="003B17EA">
        <w:rPr>
          <w:rFonts w:ascii="Courier New" w:hAnsi="Courier New" w:cs="Courier New"/>
        </w:rPr>
        <w:t>--native-</w:t>
      </w:r>
      <w:proofErr w:type="spellStart"/>
      <w:r w:rsidRPr="003B17EA">
        <w:rPr>
          <w:rFonts w:ascii="Courier New" w:hAnsi="Courier New" w:cs="Courier New"/>
        </w:rPr>
        <w:t>fdm</w:t>
      </w:r>
      <w:proofErr w:type="spellEnd"/>
      <w:r w:rsidRPr="003B17EA">
        <w:rPr>
          <w:rFonts w:ascii="Courier New" w:hAnsi="Courier New" w:cs="Courier New"/>
        </w:rPr>
        <w:t>=socket,in,30,,5500,udp</w:t>
      </w:r>
      <w:r>
        <w:t xml:space="preserve"> – sets up </w:t>
      </w:r>
      <w:proofErr w:type="spellStart"/>
      <w:r>
        <w:t>FlightGear</w:t>
      </w:r>
      <w:proofErr w:type="spellEnd"/>
      <w:r>
        <w:t xml:space="preserve"> to receiv</w:t>
      </w:r>
      <w:r w:rsidR="00B50324">
        <w:t>e data from an external source by o</w:t>
      </w:r>
      <w:r>
        <w:t>pen</w:t>
      </w:r>
      <w:r w:rsidR="00B50324">
        <w:t>ing</w:t>
      </w:r>
      <w:r w:rsidR="00766FDE">
        <w:t xml:space="preserve"> a socket, which accepts in packets at a rate</w:t>
      </w:r>
      <w:r w:rsidR="00472C76">
        <w:t xml:space="preserve"> of 30 </w:t>
      </w:r>
      <w:proofErr w:type="spellStart"/>
      <w:r w:rsidR="00472C76">
        <w:t>hz</w:t>
      </w:r>
      <w:proofErr w:type="spellEnd"/>
      <w:r w:rsidR="00472C76">
        <w:t xml:space="preserve">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44598344" w14:textId="77777777" w:rsidR="003448D0" w:rsidRDefault="003448D0" w:rsidP="000A7840"/>
    <w:p w14:paraId="194B8C18" w14:textId="0256F030"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73" w:name="_Toc63596182"/>
      <w:r w:rsidRPr="00B16165">
        <w:rPr>
          <w:sz w:val="29"/>
          <w:szCs w:val="29"/>
        </w:rPr>
        <w:lastRenderedPageBreak/>
        <w:t>Appendix B: Flight Simulator Keyboard Controls</w:t>
      </w:r>
      <w:bookmarkEnd w:id="273"/>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74" w:name="_Toc63615242"/>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74"/>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75" w:name="_Toc63615243"/>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75"/>
    </w:p>
    <w:p w14:paraId="6C374D42" w14:textId="6E44DE82" w:rsidR="00BF5959" w:rsidRDefault="00BF5959" w:rsidP="00BF5959"/>
    <w:p w14:paraId="6ECA845D" w14:textId="24D00A30" w:rsidR="00944D2A" w:rsidRDefault="00944D2A" w:rsidP="00BF5959"/>
    <w:p w14:paraId="416170DE" w14:textId="65A4F679" w:rsidR="00CF2A3D" w:rsidRDefault="00CF2A3D" w:rsidP="00BF5959"/>
    <w:p w14:paraId="04907214" w14:textId="18F90E31" w:rsidR="00CF2A3D" w:rsidRDefault="00CF2A3D" w:rsidP="00BF5959"/>
    <w:p w14:paraId="19F3695D" w14:textId="67BAD038" w:rsidR="00944D2A" w:rsidRDefault="00944D2A" w:rsidP="00BF5959"/>
    <w:p w14:paraId="1520DB8B" w14:textId="5509571C" w:rsidR="00521312" w:rsidRPr="00521312" w:rsidRDefault="00521312" w:rsidP="00521312">
      <w:pPr>
        <w:pStyle w:val="Heading1"/>
        <w:rPr>
          <w:sz w:val="29"/>
          <w:szCs w:val="29"/>
        </w:rPr>
      </w:pPr>
      <w:bookmarkStart w:id="276" w:name="_Toc63596183"/>
      <w:r>
        <w:rPr>
          <w:sz w:val="29"/>
          <w:szCs w:val="29"/>
        </w:rPr>
        <w:lastRenderedPageBreak/>
        <w:t>Bibliography</w:t>
      </w:r>
      <w:bookmarkEnd w:id="276"/>
    </w:p>
    <w:p w14:paraId="248E60CE" w14:textId="0980C0FA" w:rsidR="00133F65" w:rsidRPr="00133F65" w:rsidRDefault="00472C76" w:rsidP="00133F65">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133F65" w:rsidRPr="00133F65">
        <w:rPr>
          <w:noProof/>
          <w:szCs w:val="24"/>
        </w:rPr>
        <w:t>[1]</w:t>
      </w:r>
      <w:r w:rsidR="00133F65" w:rsidRPr="00133F65">
        <w:rPr>
          <w:noProof/>
          <w:szCs w:val="24"/>
        </w:rPr>
        <w:tab/>
        <w:t>slide-rs hackers, “Specs.” https://crates.io/crates/specs.</w:t>
      </w:r>
    </w:p>
    <w:p w14:paraId="05248B1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w:t>
      </w:r>
      <w:r w:rsidRPr="00133F65">
        <w:rPr>
          <w:noProof/>
          <w:szCs w:val="24"/>
        </w:rPr>
        <w:tab/>
        <w:t xml:space="preserve">G. Palmer, </w:t>
      </w:r>
      <w:r w:rsidRPr="00133F65">
        <w:rPr>
          <w:i/>
          <w:iCs/>
          <w:noProof/>
          <w:szCs w:val="24"/>
        </w:rPr>
        <w:t>Physics for game programmers</w:t>
      </w:r>
      <w:r w:rsidRPr="00133F65">
        <w:rPr>
          <w:noProof/>
          <w:szCs w:val="24"/>
        </w:rPr>
        <w:t>. Apress, 2005.</w:t>
      </w:r>
    </w:p>
    <w:p w14:paraId="65F9ADED"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w:t>
      </w:r>
      <w:r w:rsidRPr="00133F65">
        <w:rPr>
          <w:noProof/>
          <w:szCs w:val="24"/>
        </w:rPr>
        <w:tab/>
        <w:t xml:space="preserve">D. M. Bourg and B. Bywalec, </w:t>
      </w:r>
      <w:r w:rsidRPr="00133F65">
        <w:rPr>
          <w:i/>
          <w:iCs/>
          <w:noProof/>
          <w:szCs w:val="24"/>
        </w:rPr>
        <w:t>Physics for Game Developers, Second Edition</w:t>
      </w:r>
      <w:r w:rsidRPr="00133F65">
        <w:rPr>
          <w:noProof/>
          <w:szCs w:val="24"/>
        </w:rPr>
        <w:t>. O’Reilly Media, 2013.</w:t>
      </w:r>
    </w:p>
    <w:p w14:paraId="3692477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w:t>
      </w:r>
      <w:r w:rsidRPr="00133F65">
        <w:rPr>
          <w:noProof/>
          <w:szCs w:val="24"/>
        </w:rPr>
        <w:tab/>
        <w:t>“FlightGear Flight Simulator.” https://www.flightgear.org/.</w:t>
      </w:r>
    </w:p>
    <w:p w14:paraId="24CDAA48"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[5]</w:t>
      </w:r>
      <w:r w:rsidRPr="00133F65">
        <w:rPr>
          <w:noProof/>
          <w:szCs w:val="24"/>
        </w:rPr>
        <w:tab/>
        <w:t xml:space="preserve">R. R. Hill and J. O. Miller, “A History Of United States Military Simulation,” </w:t>
      </w:r>
      <w:r w:rsidRPr="00133F65">
        <w:rPr>
          <w:i/>
          <w:iCs/>
          <w:noProof/>
          <w:szCs w:val="24"/>
        </w:rPr>
        <w:t>2017 Winter Simul. Conf.</w:t>
      </w:r>
      <w:r w:rsidRPr="00133F65">
        <w:rPr>
          <w:noProof/>
          <w:szCs w:val="24"/>
        </w:rPr>
        <w:t>, 2017.</w:t>
      </w:r>
    </w:p>
    <w:p w14:paraId="010A492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[6]</w:t>
      </w:r>
      <w:r w:rsidRPr="00133F65">
        <w:rPr>
          <w:noProof/>
          <w:szCs w:val="24"/>
        </w:rPr>
        <w:tab/>
        <w:t>J. A. Vagedes, “A Study of Execution Performance for Rust-Based Object vs Data Oriented Architectures,” Air Force Institute of Technology, 2020.</w:t>
      </w:r>
    </w:p>
    <w:p w14:paraId="02A50B1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[7]</w:t>
      </w:r>
      <w:r w:rsidRPr="00133F65">
        <w:rPr>
          <w:noProof/>
          <w:szCs w:val="24"/>
        </w:rPr>
        <w:tab/>
        <w:t>“Create a world with more play,” 2020. https://unity.com/solutions/game.</w:t>
      </w:r>
    </w:p>
    <w:p w14:paraId="10A7A53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[8]</w:t>
      </w:r>
      <w:r w:rsidRPr="00133F65">
        <w:rPr>
          <w:noProof/>
          <w:szCs w:val="24"/>
        </w:rPr>
        <w:tab/>
        <w:t>“Unity helps bring the masses together in Mediatonic’s absurd multiplayer,” 2020. https://unity.com/case-study/mediatonic-fall-guys.</w:t>
      </w:r>
    </w:p>
    <w:p w14:paraId="0A78DF0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[9]</w:t>
      </w:r>
      <w:r w:rsidRPr="00133F65">
        <w:rPr>
          <w:noProof/>
          <w:szCs w:val="24"/>
        </w:rPr>
        <w:tab/>
        <w:t xml:space="preserve">“Flight Dynamics Model,” </w:t>
      </w:r>
      <w:r w:rsidRPr="00133F65">
        <w:rPr>
          <w:i/>
          <w:iCs/>
          <w:noProof/>
          <w:szCs w:val="24"/>
        </w:rPr>
        <w:t>FlightGear Wiki</w:t>
      </w:r>
      <w:r w:rsidRPr="00133F65">
        <w:rPr>
          <w:noProof/>
          <w:szCs w:val="24"/>
        </w:rPr>
        <w:t>. http://wiki.flightgear.org/Flight_Dynamics_Model.</w:t>
      </w:r>
    </w:p>
    <w:p w14:paraId="5A106CF6"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[10]</w:t>
      </w:r>
      <w:r w:rsidRPr="00133F65">
        <w:rPr>
          <w:noProof/>
          <w:szCs w:val="24"/>
        </w:rPr>
        <w:tab/>
        <w:t xml:space="preserve">“Degrees of freedom (mechanics),” </w:t>
      </w:r>
      <w:r w:rsidRPr="00133F65">
        <w:rPr>
          <w:i/>
          <w:iCs/>
          <w:noProof/>
          <w:szCs w:val="24"/>
        </w:rPr>
        <w:t>Wikipedia</w:t>
      </w:r>
      <w:r w:rsidRPr="00133F65">
        <w:rPr>
          <w:noProof/>
          <w:szCs w:val="24"/>
        </w:rPr>
        <w:t>, 2020. https://en.wikipedia.org/wiki/Degrees_of_freedom_(mechanics).</w:t>
      </w:r>
    </w:p>
    <w:p w14:paraId="43310D0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[11]</w:t>
      </w:r>
      <w:r w:rsidRPr="00133F65">
        <w:rPr>
          <w:noProof/>
          <w:szCs w:val="24"/>
        </w:rPr>
        <w:tab/>
        <w:t xml:space="preserve">M. T.S., </w:t>
      </w:r>
      <w:r w:rsidRPr="00133F65">
        <w:rPr>
          <w:i/>
          <w:iCs/>
          <w:noProof/>
          <w:szCs w:val="24"/>
        </w:rPr>
        <w:t>Rust In Action</w:t>
      </w:r>
      <w:r w:rsidRPr="00133F65">
        <w:rPr>
          <w:noProof/>
          <w:szCs w:val="24"/>
        </w:rPr>
        <w:t>, Manning Ea. Manning Publications, 2019.</w:t>
      </w:r>
    </w:p>
    <w:p w14:paraId="4BCD4D56"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[12]</w:t>
      </w:r>
      <w:r w:rsidRPr="00133F65">
        <w:rPr>
          <w:noProof/>
          <w:szCs w:val="24"/>
        </w:rPr>
        <w:tab/>
        <w:t xml:space="preserve">W. Durham, </w:t>
      </w:r>
      <w:r w:rsidRPr="00133F65">
        <w:rPr>
          <w:i/>
          <w:iCs/>
          <w:noProof/>
          <w:szCs w:val="24"/>
        </w:rPr>
        <w:t>Aircraft Flight Dynamics and Control</w:t>
      </w:r>
      <w:r w:rsidRPr="00133F65">
        <w:rPr>
          <w:noProof/>
          <w:szCs w:val="24"/>
        </w:rPr>
        <w:t>. Wiley, 2013.</w:t>
      </w:r>
    </w:p>
    <w:p w14:paraId="1E1CB1E3"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[13]</w:t>
      </w:r>
      <w:r w:rsidRPr="00133F65">
        <w:rPr>
          <w:noProof/>
          <w:szCs w:val="24"/>
        </w:rPr>
        <w:tab/>
        <w:t xml:space="preserve">“Flight dynamics (fixed-wing aircraft),” </w:t>
      </w:r>
      <w:r w:rsidRPr="00133F65">
        <w:rPr>
          <w:i/>
          <w:iCs/>
          <w:noProof/>
          <w:szCs w:val="24"/>
        </w:rPr>
        <w:t>Wikipedia</w:t>
      </w:r>
      <w:r w:rsidRPr="00133F65">
        <w:rPr>
          <w:noProof/>
          <w:szCs w:val="24"/>
        </w:rPr>
        <w:t>, 2020. https://en.wikipedia.org/wiki/Flight_dynamics_(fixed-wing_aircraft).</w:t>
      </w:r>
    </w:p>
    <w:p w14:paraId="4DE11C8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[14]</w:t>
      </w:r>
      <w:r w:rsidRPr="00133F65">
        <w:rPr>
          <w:noProof/>
          <w:szCs w:val="24"/>
        </w:rPr>
        <w:tab/>
        <w:t xml:space="preserve">“Airfoil,” </w:t>
      </w:r>
      <w:r w:rsidRPr="00133F65">
        <w:rPr>
          <w:i/>
          <w:iCs/>
          <w:noProof/>
          <w:szCs w:val="24"/>
        </w:rPr>
        <w:t>Wikipedia</w:t>
      </w:r>
      <w:r w:rsidRPr="00133F65">
        <w:rPr>
          <w:noProof/>
          <w:szCs w:val="24"/>
        </w:rPr>
        <w:t>, 2020. https://en.wikipedia.org/wiki/Airfoil.</w:t>
      </w:r>
    </w:p>
    <w:p w14:paraId="5010DA7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lastRenderedPageBreak/>
        <w:t>[15]</w:t>
      </w:r>
      <w:r w:rsidRPr="00133F65">
        <w:rPr>
          <w:noProof/>
          <w:szCs w:val="24"/>
        </w:rPr>
        <w:tab/>
        <w:t xml:space="preserve">“Flight control surfaces,” </w:t>
      </w:r>
      <w:r w:rsidRPr="00133F65">
        <w:rPr>
          <w:i/>
          <w:iCs/>
          <w:noProof/>
          <w:szCs w:val="24"/>
        </w:rPr>
        <w:t>Wikipedia</w:t>
      </w:r>
      <w:r w:rsidRPr="00133F65">
        <w:rPr>
          <w:noProof/>
          <w:szCs w:val="24"/>
        </w:rPr>
        <w:t>, 2020. https://en.wikipedia.org/wiki/Flight_control_surfaces.</w:t>
      </w:r>
    </w:p>
    <w:p w14:paraId="319AA6A8"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[16]</w:t>
      </w:r>
      <w:r w:rsidRPr="00133F65">
        <w:rPr>
          <w:noProof/>
          <w:szCs w:val="24"/>
        </w:rPr>
        <w:tab/>
        <w:t xml:space="preserve">“Local tangent plane coordinates,” </w:t>
      </w:r>
      <w:r w:rsidRPr="00133F65">
        <w:rPr>
          <w:i/>
          <w:iCs/>
          <w:noProof/>
          <w:szCs w:val="24"/>
        </w:rPr>
        <w:t>Wikipedia</w:t>
      </w:r>
      <w:r w:rsidRPr="00133F65">
        <w:rPr>
          <w:noProof/>
          <w:szCs w:val="24"/>
        </w:rPr>
        <w:t>. https://en.wikipedia.org/wiki/Local_tangent_plane_coordinates.</w:t>
      </w:r>
    </w:p>
    <w:p w14:paraId="14F84C2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[17]</w:t>
      </w:r>
      <w:r w:rsidRPr="00133F65">
        <w:rPr>
          <w:noProof/>
          <w:szCs w:val="24"/>
        </w:rPr>
        <w:tab/>
        <w:t xml:space="preserve">“Moment of inertia,” </w:t>
      </w:r>
      <w:r w:rsidRPr="00133F65">
        <w:rPr>
          <w:i/>
          <w:iCs/>
          <w:noProof/>
          <w:szCs w:val="24"/>
        </w:rPr>
        <w:t>Wikipedia</w:t>
      </w:r>
      <w:r w:rsidRPr="00133F65">
        <w:rPr>
          <w:noProof/>
          <w:szCs w:val="24"/>
        </w:rPr>
        <w:t>, 2020. https://en.wikipedia.org/wiki/Moment_of_inertia.</w:t>
      </w:r>
    </w:p>
    <w:p w14:paraId="148F4FB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[18]</w:t>
      </w:r>
      <w:r w:rsidRPr="00133F65">
        <w:rPr>
          <w:noProof/>
          <w:szCs w:val="24"/>
        </w:rPr>
        <w:tab/>
        <w:t>G. Fiedler, “Integration Basics,” 2014. https://gafferongames.com/post/integration_basics/.</w:t>
      </w:r>
    </w:p>
    <w:p w14:paraId="58F0D7A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[19]</w:t>
      </w:r>
      <w:r w:rsidRPr="00133F65">
        <w:rPr>
          <w:noProof/>
          <w:szCs w:val="24"/>
        </w:rPr>
        <w:tab/>
        <w:t>G. Fiedler, “Fix Your Timestep!,” 2014. https://gafferongames.com/post/fix_your_timestep/.</w:t>
      </w:r>
    </w:p>
    <w:p w14:paraId="2A8DC47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[20]</w:t>
      </w:r>
      <w:r w:rsidRPr="00133F65">
        <w:rPr>
          <w:noProof/>
          <w:szCs w:val="24"/>
        </w:rPr>
        <w:tab/>
        <w:t>R. Nystrom, “Game Programming Patterns,” 2014. https://gameprogrammingpatterns.com/game-loop.html.</w:t>
      </w:r>
    </w:p>
    <w:p w14:paraId="1BB5BAF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[21]</w:t>
      </w:r>
      <w:r w:rsidRPr="00133F65">
        <w:rPr>
          <w:noProof/>
          <w:szCs w:val="24"/>
        </w:rPr>
        <w:tab/>
        <w:t xml:space="preserve">A. Rhemann, “A Handbook of Flight Simulation Fidelity Requirements for Human Factors Research,” </w:t>
      </w:r>
      <w:r w:rsidRPr="00133F65">
        <w:rPr>
          <w:i/>
          <w:iCs/>
          <w:noProof/>
          <w:szCs w:val="24"/>
        </w:rPr>
        <w:t>Natl. Tech. Inf. Serv.</w:t>
      </w:r>
      <w:r w:rsidRPr="00133F65">
        <w:rPr>
          <w:noProof/>
          <w:szCs w:val="24"/>
        </w:rPr>
        <w:t>, 1995.</w:t>
      </w:r>
    </w:p>
    <w:p w14:paraId="25D1FA4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[22]</w:t>
      </w:r>
      <w:r w:rsidRPr="00133F65">
        <w:rPr>
          <w:noProof/>
          <w:szCs w:val="24"/>
        </w:rPr>
        <w:tab/>
        <w:t xml:space="preserve">G. Dussart, V. Portapas, A. Pontillo, and M. Lone, “Flight Dynamic Modelling and Simulation of Large Flexible Aircraft,” </w:t>
      </w:r>
      <w:r w:rsidRPr="00133F65">
        <w:rPr>
          <w:i/>
          <w:iCs/>
          <w:noProof/>
          <w:szCs w:val="24"/>
        </w:rPr>
        <w:t>Flight Phys. - Model. Tech. Technol.</w:t>
      </w:r>
      <w:r w:rsidRPr="00133F65">
        <w:rPr>
          <w:noProof/>
          <w:szCs w:val="24"/>
        </w:rPr>
        <w:t>, 2018, doi: 10.5772/intechopen.71050.</w:t>
      </w:r>
    </w:p>
    <w:p w14:paraId="037C701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[23]</w:t>
      </w:r>
      <w:r w:rsidRPr="00133F65">
        <w:rPr>
          <w:noProof/>
          <w:szCs w:val="24"/>
        </w:rPr>
        <w:tab/>
        <w:t xml:space="preserve">M. M. Duquette, “The development and application of SimpleFlight, a variable-fidelity flight dynamics model,” </w:t>
      </w:r>
      <w:r w:rsidRPr="00133F65">
        <w:rPr>
          <w:i/>
          <w:iCs/>
          <w:noProof/>
          <w:szCs w:val="24"/>
        </w:rPr>
        <w:t>Collect. Tech. Pap. - 2007 AIAA Model. Simul. Technol. Conf.</w:t>
      </w:r>
      <w:r w:rsidRPr="00133F65">
        <w:rPr>
          <w:noProof/>
          <w:szCs w:val="24"/>
        </w:rPr>
        <w:t>, vol. 1, no. August, pp. 133–149, 2007, doi: 10.2514/6.2007-6372.</w:t>
      </w:r>
    </w:p>
    <w:p w14:paraId="57E5999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[24]</w:t>
      </w:r>
      <w:r w:rsidRPr="00133F65">
        <w:rPr>
          <w:noProof/>
          <w:szCs w:val="24"/>
        </w:rPr>
        <w:tab/>
        <w:t xml:space="preserve">Unity, “Overview - Intro To The Entity Component System And C# Job System 1/5,” </w:t>
      </w:r>
      <w:r w:rsidRPr="00133F65">
        <w:rPr>
          <w:i/>
          <w:iCs/>
          <w:noProof/>
          <w:szCs w:val="24"/>
        </w:rPr>
        <w:t>YouTube</w:t>
      </w:r>
      <w:r w:rsidRPr="00133F65">
        <w:rPr>
          <w:noProof/>
          <w:szCs w:val="24"/>
        </w:rPr>
        <w:t>, 2018. https://www.youtube.com/watch?v=WLfhUKp2gag&amp;t=186s&amp;ab_channel=Unity.</w:t>
      </w:r>
    </w:p>
    <w:p w14:paraId="1E432C2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lastRenderedPageBreak/>
        <w:t>[25]</w:t>
      </w:r>
      <w:r w:rsidRPr="00133F65">
        <w:rPr>
          <w:noProof/>
          <w:szCs w:val="24"/>
        </w:rPr>
        <w:tab/>
        <w:t xml:space="preserve">Ben, “Entity Component System Overview in 7 Minutes,” </w:t>
      </w:r>
      <w:r w:rsidRPr="00133F65">
        <w:rPr>
          <w:i/>
          <w:iCs/>
          <w:noProof/>
          <w:szCs w:val="24"/>
        </w:rPr>
        <w:t>YouTube</w:t>
      </w:r>
      <w:r w:rsidRPr="00133F65">
        <w:rPr>
          <w:noProof/>
          <w:szCs w:val="24"/>
        </w:rPr>
        <w:t>, 2019. https://www.youtube.com/watch?v=2rW7ALyHaas&amp;t=4s&amp;ab_channel=BoardToBitsGames.</w:t>
      </w:r>
    </w:p>
    <w:p w14:paraId="1200866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[26]</w:t>
      </w:r>
      <w:r w:rsidRPr="00133F65">
        <w:rPr>
          <w:noProof/>
          <w:szCs w:val="24"/>
        </w:rPr>
        <w:tab/>
        <w:t xml:space="preserve">Unity, “Overview - Intro To The Entity Component System And C# Job System 2/5,” </w:t>
      </w:r>
      <w:r w:rsidRPr="00133F65">
        <w:rPr>
          <w:i/>
          <w:iCs/>
          <w:noProof/>
          <w:szCs w:val="24"/>
        </w:rPr>
        <w:t>YouTube</w:t>
      </w:r>
      <w:r w:rsidRPr="00133F65">
        <w:rPr>
          <w:noProof/>
          <w:szCs w:val="24"/>
        </w:rPr>
        <w:t>, 2018. https://www.youtube.com/watch?v=z9WE3fwre-k&amp;t=1s&amp;ab_channel=Unity.</w:t>
      </w:r>
    </w:p>
    <w:p w14:paraId="3931729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[27]</w:t>
      </w:r>
      <w:r w:rsidRPr="00133F65">
        <w:rPr>
          <w:noProof/>
          <w:szCs w:val="24"/>
        </w:rPr>
        <w:tab/>
        <w:t xml:space="preserve">T. Schaller, </w:t>
      </w:r>
      <w:r w:rsidRPr="00133F65">
        <w:rPr>
          <w:i/>
          <w:iCs/>
          <w:noProof/>
          <w:szCs w:val="24"/>
        </w:rPr>
        <w:t>The Specs Book</w:t>
      </w:r>
      <w:r w:rsidRPr="00133F65">
        <w:rPr>
          <w:noProof/>
          <w:szCs w:val="24"/>
        </w:rPr>
        <w:t>, 1st Editio. Crates.io, 2019.</w:t>
      </w:r>
    </w:p>
    <w:p w14:paraId="3905DBC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[28]</w:t>
      </w:r>
      <w:r w:rsidRPr="00133F65">
        <w:rPr>
          <w:noProof/>
          <w:szCs w:val="24"/>
        </w:rPr>
        <w:tab/>
        <w:t xml:space="preserve">Steve Klabnik and C. Nichols, </w:t>
      </w:r>
      <w:r w:rsidRPr="00133F65">
        <w:rPr>
          <w:i/>
          <w:iCs/>
          <w:noProof/>
          <w:szCs w:val="24"/>
        </w:rPr>
        <w:t>The Rust Programming Language</w:t>
      </w:r>
      <w:r w:rsidRPr="00133F65">
        <w:rPr>
          <w:noProof/>
          <w:szCs w:val="24"/>
        </w:rPr>
        <w:t>. 2015.</w:t>
      </w:r>
    </w:p>
    <w:p w14:paraId="30CD41B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[29]</w:t>
      </w:r>
      <w:r w:rsidRPr="00133F65">
        <w:rPr>
          <w:noProof/>
          <w:szCs w:val="24"/>
        </w:rPr>
        <w:tab/>
        <w:t xml:space="preserve">S. Klabnik and C. Nichols, </w:t>
      </w:r>
      <w:r w:rsidRPr="00133F65">
        <w:rPr>
          <w:i/>
          <w:iCs/>
          <w:noProof/>
          <w:szCs w:val="24"/>
        </w:rPr>
        <w:t>The Rustonomicon</w:t>
      </w:r>
      <w:r w:rsidRPr="00133F65">
        <w:rPr>
          <w:noProof/>
          <w:szCs w:val="24"/>
        </w:rPr>
        <w:t>. 2019.</w:t>
      </w:r>
    </w:p>
    <w:p w14:paraId="4D5F4DA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[30]</w:t>
      </w:r>
      <w:r w:rsidRPr="00133F65">
        <w:rPr>
          <w:noProof/>
          <w:szCs w:val="24"/>
        </w:rPr>
        <w:tab/>
        <w:t>R. Apodaca, “Rust Ownership By Example,” 2020. https://depth-first.com/articles/2020/01/27/rust-ownership-by-example/.</w:t>
      </w:r>
    </w:p>
    <w:p w14:paraId="5C327AF2"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[31]</w:t>
      </w:r>
      <w:r w:rsidRPr="00133F65">
        <w:rPr>
          <w:noProof/>
          <w:szCs w:val="24"/>
        </w:rPr>
        <w:tab/>
        <w:t>“The Rust’s Community Crate Registry.” https://crates.io/.</w:t>
      </w:r>
    </w:p>
    <w:p w14:paraId="17A3851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[32]</w:t>
      </w:r>
      <w:r w:rsidRPr="00133F65">
        <w:rPr>
          <w:noProof/>
          <w:szCs w:val="24"/>
        </w:rPr>
        <w:tab/>
        <w:t>J. A. Vagedes, D. D. Hodson, S. L. Nykl, and J. R. Millar, “ECS Architecture for Modern Military Simulators,” 2019.</w:t>
      </w:r>
    </w:p>
    <w:p w14:paraId="77364BED"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[33]</w:t>
      </w:r>
      <w:r w:rsidRPr="00133F65">
        <w:rPr>
          <w:noProof/>
          <w:szCs w:val="24"/>
        </w:rPr>
        <w:tab/>
        <w:t xml:space="preserve">“Command line options,” </w:t>
      </w:r>
      <w:r w:rsidRPr="00133F65">
        <w:rPr>
          <w:i/>
          <w:iCs/>
          <w:noProof/>
          <w:szCs w:val="24"/>
        </w:rPr>
        <w:t>FlightGear Wiki</w:t>
      </w:r>
      <w:r w:rsidRPr="00133F65">
        <w:rPr>
          <w:noProof/>
          <w:szCs w:val="24"/>
        </w:rPr>
        <w:t>. http://wiki.flightgear.org/Command_line_options.</w:t>
      </w:r>
    </w:p>
    <w:p w14:paraId="790BAB3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[34]</w:t>
      </w:r>
      <w:r w:rsidRPr="00133F65">
        <w:rPr>
          <w:noProof/>
          <w:szCs w:val="24"/>
        </w:rPr>
        <w:tab/>
        <w:t>B. Beej and J. Hall, “Using Internet Sockets,” 2019.</w:t>
      </w:r>
    </w:p>
    <w:p w14:paraId="4FB57C4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[35]</w:t>
      </w:r>
      <w:r w:rsidRPr="00133F65">
        <w:rPr>
          <w:noProof/>
          <w:szCs w:val="24"/>
        </w:rPr>
        <w:tab/>
        <w:t>“Rust By Example.” https://doc.rust-lang.org/rust-by-example/.</w:t>
      </w:r>
    </w:p>
    <w:p w14:paraId="006EB64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[36]</w:t>
      </w:r>
      <w:r w:rsidRPr="00133F65">
        <w:rPr>
          <w:noProof/>
          <w:szCs w:val="24"/>
        </w:rPr>
        <w:tab/>
        <w:t xml:space="preserve">G. Palmer, “Source code for ‘Physics for Game Programmers,’” </w:t>
      </w:r>
      <w:r w:rsidRPr="00133F65">
        <w:rPr>
          <w:i/>
          <w:iCs/>
          <w:noProof/>
          <w:szCs w:val="24"/>
        </w:rPr>
        <w:t>Apress</w:t>
      </w:r>
      <w:r w:rsidRPr="00133F65">
        <w:rPr>
          <w:noProof/>
          <w:szCs w:val="24"/>
        </w:rPr>
        <w:t>. https://github.com/Apress/physics-for-game-programmers.</w:t>
      </w:r>
    </w:p>
    <w:p w14:paraId="325256A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[37]</w:t>
      </w:r>
      <w:r w:rsidRPr="00133F65">
        <w:rPr>
          <w:noProof/>
          <w:szCs w:val="24"/>
        </w:rPr>
        <w:tab/>
        <w:t>M. Dilger, “float-cmp.” https://crates.io/crates/float-cmp.</w:t>
      </w:r>
    </w:p>
    <w:p w14:paraId="1BD3B86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[38]</w:t>
      </w:r>
      <w:r w:rsidRPr="00133F65">
        <w:rPr>
          <w:noProof/>
          <w:szCs w:val="24"/>
        </w:rPr>
        <w:tab/>
        <w:t>K. Witters, “deWiTTERS Game Loop,” 2009. https://dewitters.com/dewitters-gameloop/.</w:t>
      </w:r>
    </w:p>
    <w:p w14:paraId="245674C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lastRenderedPageBreak/>
        <w:t>[39]</w:t>
      </w:r>
      <w:r w:rsidRPr="00133F65">
        <w:rPr>
          <w:noProof/>
          <w:szCs w:val="24"/>
        </w:rPr>
        <w:tab/>
        <w:t>Ostrosco, “device_query.” https://crates.io/crates/device_query.</w:t>
      </w:r>
    </w:p>
    <w:p w14:paraId="23CA528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[40]</w:t>
      </w:r>
      <w:r w:rsidRPr="00133F65">
        <w:rPr>
          <w:noProof/>
          <w:szCs w:val="24"/>
        </w:rPr>
        <w:tab/>
        <w:t>D. Tolnay, “bincode.” https://crates.io/crates/bincode.</w:t>
      </w:r>
    </w:p>
    <w:p w14:paraId="23CC62D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[41]</w:t>
      </w:r>
      <w:r w:rsidRPr="00133F65">
        <w:rPr>
          <w:noProof/>
          <w:szCs w:val="24"/>
        </w:rPr>
        <w:tab/>
        <w:t>D. Tolnay, “serde.” https://crates.io/crates/serde.</w:t>
      </w:r>
    </w:p>
    <w:p w14:paraId="72F89BD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[42]</w:t>
      </w:r>
      <w:r w:rsidRPr="00133F65">
        <w:rPr>
          <w:noProof/>
          <w:szCs w:val="24"/>
        </w:rPr>
        <w:tab/>
        <w:t>D. Kramer, “coord_transforms.” https://crates.io/crates/coord_transforms.</w:t>
      </w:r>
    </w:p>
    <w:p w14:paraId="4680A054" w14:textId="77777777" w:rsidR="00133F65" w:rsidRPr="00133F65" w:rsidRDefault="00133F65" w:rsidP="00133F65">
      <w:pPr>
        <w:widowControl w:val="0"/>
        <w:autoSpaceDE w:val="0"/>
        <w:autoSpaceDN w:val="0"/>
        <w:adjustRightInd w:val="0"/>
        <w:ind w:left="640" w:hanging="640"/>
        <w:rPr>
          <w:noProof/>
        </w:rPr>
      </w:pPr>
      <w:r w:rsidRPr="00133F65">
        <w:rPr>
          <w:noProof/>
          <w:szCs w:val="24"/>
        </w:rPr>
        <w:t>[43]</w:t>
      </w:r>
      <w:r w:rsidRPr="00133F65">
        <w:rPr>
          <w:noProof/>
          <w:szCs w:val="24"/>
        </w:rPr>
        <w:tab/>
        <w:t xml:space="preserve">“Property Tree/Sockets,” </w:t>
      </w:r>
      <w:r w:rsidRPr="00133F65">
        <w:rPr>
          <w:i/>
          <w:iCs/>
          <w:noProof/>
          <w:szCs w:val="24"/>
        </w:rPr>
        <w:t>FlightGear Wiki</w:t>
      </w:r>
      <w:r w:rsidRPr="00133F65">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271303" w:rsidRDefault="00271303">
      <w:pPr>
        <w:spacing w:line="240" w:lineRule="auto"/>
      </w:pPr>
      <w:r>
        <w:separator/>
      </w:r>
    </w:p>
  </w:endnote>
  <w:endnote w:type="continuationSeparator" w:id="0">
    <w:p w14:paraId="50510EA8" w14:textId="77777777" w:rsidR="00271303" w:rsidRDefault="00271303">
      <w:pPr>
        <w:spacing w:line="240" w:lineRule="auto"/>
      </w:pPr>
      <w:r>
        <w:continuationSeparator/>
      </w:r>
    </w:p>
  </w:endnote>
  <w:endnote w:type="continuationNotice" w:id="1">
    <w:p w14:paraId="74837833" w14:textId="77777777" w:rsidR="00271303" w:rsidRDefault="002713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271303" w:rsidRDefault="00271303"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6FA7CA6" w:rsidR="00271303" w:rsidRDefault="00271303">
    <w:pPr>
      <w:pStyle w:val="Footer"/>
      <w:jc w:val="center"/>
    </w:pPr>
    <w:r>
      <w:fldChar w:fldCharType="begin"/>
    </w:r>
    <w:r>
      <w:instrText xml:space="preserve"> PAGE   \* MERGEFORMAT </w:instrText>
    </w:r>
    <w:r>
      <w:fldChar w:fldCharType="separate"/>
    </w:r>
    <w:r w:rsidR="00A538D5">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271303" w:rsidRDefault="00271303">
      <w:pPr>
        <w:spacing w:line="240" w:lineRule="auto"/>
      </w:pPr>
      <w:r>
        <w:separator/>
      </w:r>
    </w:p>
  </w:footnote>
  <w:footnote w:type="continuationSeparator" w:id="0">
    <w:p w14:paraId="4CD35367" w14:textId="77777777" w:rsidR="00271303" w:rsidRDefault="00271303">
      <w:pPr>
        <w:spacing w:line="240" w:lineRule="auto"/>
      </w:pPr>
      <w:r>
        <w:continuationSeparator/>
      </w:r>
    </w:p>
  </w:footnote>
  <w:footnote w:type="continuationNotice" w:id="1">
    <w:p w14:paraId="699D2EB3" w14:textId="77777777" w:rsidR="00271303" w:rsidRDefault="00271303">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0"/>
  </w:num>
  <w:num w:numId="3">
    <w:abstractNumId w:val="23"/>
  </w:num>
  <w:num w:numId="4">
    <w:abstractNumId w:val="30"/>
  </w:num>
  <w:num w:numId="5">
    <w:abstractNumId w:val="15"/>
  </w:num>
  <w:num w:numId="6">
    <w:abstractNumId w:val="6"/>
  </w:num>
  <w:num w:numId="7">
    <w:abstractNumId w:val="34"/>
  </w:num>
  <w:num w:numId="8">
    <w:abstractNumId w:val="33"/>
  </w:num>
  <w:num w:numId="9">
    <w:abstractNumId w:val="22"/>
  </w:num>
  <w:num w:numId="10">
    <w:abstractNumId w:val="7"/>
  </w:num>
  <w:num w:numId="11">
    <w:abstractNumId w:val="31"/>
  </w:num>
  <w:num w:numId="12">
    <w:abstractNumId w:val="29"/>
  </w:num>
  <w:num w:numId="13">
    <w:abstractNumId w:val="26"/>
  </w:num>
  <w:num w:numId="14">
    <w:abstractNumId w:val="18"/>
  </w:num>
  <w:num w:numId="15">
    <w:abstractNumId w:val="35"/>
  </w:num>
  <w:num w:numId="16">
    <w:abstractNumId w:val="12"/>
  </w:num>
  <w:num w:numId="17">
    <w:abstractNumId w:val="3"/>
  </w:num>
  <w:num w:numId="18">
    <w:abstractNumId w:val="38"/>
  </w:num>
  <w:num w:numId="19">
    <w:abstractNumId w:val="11"/>
  </w:num>
  <w:num w:numId="20">
    <w:abstractNumId w:val="36"/>
  </w:num>
  <w:num w:numId="21">
    <w:abstractNumId w:val="10"/>
  </w:num>
  <w:num w:numId="22">
    <w:abstractNumId w:val="24"/>
  </w:num>
  <w:num w:numId="23">
    <w:abstractNumId w:val="13"/>
  </w:num>
  <w:num w:numId="24">
    <w:abstractNumId w:val="28"/>
  </w:num>
  <w:num w:numId="25">
    <w:abstractNumId w:val="32"/>
  </w:num>
  <w:num w:numId="26">
    <w:abstractNumId w:val="27"/>
  </w:num>
  <w:num w:numId="27">
    <w:abstractNumId w:val="17"/>
  </w:num>
  <w:num w:numId="28">
    <w:abstractNumId w:val="14"/>
  </w:num>
  <w:num w:numId="29">
    <w:abstractNumId w:val="2"/>
  </w:num>
  <w:num w:numId="30">
    <w:abstractNumId w:val="21"/>
  </w:num>
  <w:num w:numId="31">
    <w:abstractNumId w:val="4"/>
  </w:num>
  <w:num w:numId="32">
    <w:abstractNumId w:val="9"/>
  </w:num>
  <w:num w:numId="33">
    <w:abstractNumId w:val="0"/>
  </w:num>
  <w:num w:numId="34">
    <w:abstractNumId w:val="1"/>
  </w:num>
  <w:num w:numId="35">
    <w:abstractNumId w:val="8"/>
  </w:num>
  <w:num w:numId="36">
    <w:abstractNumId w:val="25"/>
  </w:num>
  <w:num w:numId="37">
    <w:abstractNumId w:val="19"/>
  </w:num>
  <w:num w:numId="38">
    <w:abstractNumId w:val="5"/>
  </w:num>
  <w:num w:numId="3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34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12"/>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376"/>
    <w:rsid w:val="00071447"/>
    <w:rsid w:val="000721E2"/>
    <w:rsid w:val="0007234A"/>
    <w:rsid w:val="00072C81"/>
    <w:rsid w:val="00072E7B"/>
    <w:rsid w:val="00072F71"/>
    <w:rsid w:val="000733E6"/>
    <w:rsid w:val="00073813"/>
    <w:rsid w:val="00073DB9"/>
    <w:rsid w:val="00074174"/>
    <w:rsid w:val="0007448A"/>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263"/>
    <w:rsid w:val="000A032A"/>
    <w:rsid w:val="000A05EE"/>
    <w:rsid w:val="000A1975"/>
    <w:rsid w:val="000A19D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350"/>
    <w:rsid w:val="000B29AF"/>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4"/>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3F6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BE3"/>
    <w:rsid w:val="00140E21"/>
    <w:rsid w:val="00140E73"/>
    <w:rsid w:val="00140F2A"/>
    <w:rsid w:val="00140F7F"/>
    <w:rsid w:val="00141D5B"/>
    <w:rsid w:val="001420A6"/>
    <w:rsid w:val="001420C1"/>
    <w:rsid w:val="00142730"/>
    <w:rsid w:val="0014287F"/>
    <w:rsid w:val="00142A88"/>
    <w:rsid w:val="00142D0F"/>
    <w:rsid w:val="00143029"/>
    <w:rsid w:val="00143E31"/>
    <w:rsid w:val="00143E32"/>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846"/>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4A7"/>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330"/>
    <w:rsid w:val="001B77E0"/>
    <w:rsid w:val="001B7881"/>
    <w:rsid w:val="001B7906"/>
    <w:rsid w:val="001B7E4A"/>
    <w:rsid w:val="001C00D2"/>
    <w:rsid w:val="001C0962"/>
    <w:rsid w:val="001C0A6C"/>
    <w:rsid w:val="001C1093"/>
    <w:rsid w:val="001C1450"/>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55D1"/>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9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3EE"/>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D97"/>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303"/>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578"/>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4FD"/>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204"/>
    <w:rsid w:val="003B138B"/>
    <w:rsid w:val="003B1684"/>
    <w:rsid w:val="003B17EA"/>
    <w:rsid w:val="003B1968"/>
    <w:rsid w:val="003B1B21"/>
    <w:rsid w:val="003B21EB"/>
    <w:rsid w:val="003B2849"/>
    <w:rsid w:val="003B2C99"/>
    <w:rsid w:val="003B345E"/>
    <w:rsid w:val="003B3872"/>
    <w:rsid w:val="003B3ACA"/>
    <w:rsid w:val="003B3DA2"/>
    <w:rsid w:val="003B4089"/>
    <w:rsid w:val="003B446C"/>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6E1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CCF"/>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68"/>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1A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73"/>
    <w:rsid w:val="004C7CB8"/>
    <w:rsid w:val="004C7D94"/>
    <w:rsid w:val="004D02AB"/>
    <w:rsid w:val="004D04AE"/>
    <w:rsid w:val="004D05D7"/>
    <w:rsid w:val="004D087C"/>
    <w:rsid w:val="004D0C13"/>
    <w:rsid w:val="004D0F2F"/>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652"/>
    <w:rsid w:val="004E4980"/>
    <w:rsid w:val="004E50F6"/>
    <w:rsid w:val="004E523D"/>
    <w:rsid w:val="004E555F"/>
    <w:rsid w:val="004E5822"/>
    <w:rsid w:val="004E68FE"/>
    <w:rsid w:val="004E6B6D"/>
    <w:rsid w:val="004E6F0F"/>
    <w:rsid w:val="004E75B5"/>
    <w:rsid w:val="004E777B"/>
    <w:rsid w:val="004E7EF0"/>
    <w:rsid w:val="004F01CC"/>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3D51"/>
    <w:rsid w:val="0050400F"/>
    <w:rsid w:val="00504726"/>
    <w:rsid w:val="00504C2E"/>
    <w:rsid w:val="00504CFD"/>
    <w:rsid w:val="00504D0B"/>
    <w:rsid w:val="005053DC"/>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2A1"/>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2AB"/>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910"/>
    <w:rsid w:val="00584D7A"/>
    <w:rsid w:val="00584EDF"/>
    <w:rsid w:val="00585F0B"/>
    <w:rsid w:val="005860AB"/>
    <w:rsid w:val="0058630D"/>
    <w:rsid w:val="0058698A"/>
    <w:rsid w:val="00586C72"/>
    <w:rsid w:val="00586DD0"/>
    <w:rsid w:val="005873CB"/>
    <w:rsid w:val="005875B7"/>
    <w:rsid w:val="005879C9"/>
    <w:rsid w:val="0059008C"/>
    <w:rsid w:val="00590164"/>
    <w:rsid w:val="005903EA"/>
    <w:rsid w:val="0059097C"/>
    <w:rsid w:val="00590980"/>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3C3"/>
    <w:rsid w:val="005A5988"/>
    <w:rsid w:val="005A63F8"/>
    <w:rsid w:val="005A69D3"/>
    <w:rsid w:val="005A6A25"/>
    <w:rsid w:val="005A6D62"/>
    <w:rsid w:val="005A6F64"/>
    <w:rsid w:val="005A7093"/>
    <w:rsid w:val="005A71EA"/>
    <w:rsid w:val="005A7BB5"/>
    <w:rsid w:val="005A7C0E"/>
    <w:rsid w:val="005B0314"/>
    <w:rsid w:val="005B081A"/>
    <w:rsid w:val="005B08E6"/>
    <w:rsid w:val="005B0ACD"/>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99C"/>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29A1"/>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5A4A"/>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31F"/>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43F"/>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6E"/>
    <w:rsid w:val="006C2DD7"/>
    <w:rsid w:val="006C324D"/>
    <w:rsid w:val="006C3B93"/>
    <w:rsid w:val="006C3F2C"/>
    <w:rsid w:val="006C4029"/>
    <w:rsid w:val="006C4074"/>
    <w:rsid w:val="006C4A27"/>
    <w:rsid w:val="006C4EED"/>
    <w:rsid w:val="006C528D"/>
    <w:rsid w:val="006C5333"/>
    <w:rsid w:val="006C5629"/>
    <w:rsid w:val="006C577F"/>
    <w:rsid w:val="006C5B39"/>
    <w:rsid w:val="006C5BEE"/>
    <w:rsid w:val="006C70FE"/>
    <w:rsid w:val="006C71AE"/>
    <w:rsid w:val="006C7E44"/>
    <w:rsid w:val="006D0053"/>
    <w:rsid w:val="006D0062"/>
    <w:rsid w:val="006D0123"/>
    <w:rsid w:val="006D06F4"/>
    <w:rsid w:val="006D0EF2"/>
    <w:rsid w:val="006D104D"/>
    <w:rsid w:val="006D11AA"/>
    <w:rsid w:val="006D162E"/>
    <w:rsid w:val="006D1D8A"/>
    <w:rsid w:val="006D21FE"/>
    <w:rsid w:val="006D27D1"/>
    <w:rsid w:val="006D2A7D"/>
    <w:rsid w:val="006D2AE8"/>
    <w:rsid w:val="006D2F95"/>
    <w:rsid w:val="006D31DB"/>
    <w:rsid w:val="006D351F"/>
    <w:rsid w:val="006D3961"/>
    <w:rsid w:val="006D3BBB"/>
    <w:rsid w:val="006D471B"/>
    <w:rsid w:val="006D4ABA"/>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B73"/>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2FD4"/>
    <w:rsid w:val="007330DA"/>
    <w:rsid w:val="0073328A"/>
    <w:rsid w:val="00733683"/>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37"/>
    <w:rsid w:val="00747E9B"/>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00B"/>
    <w:rsid w:val="007541EE"/>
    <w:rsid w:val="007543F8"/>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CAF"/>
    <w:rsid w:val="00767E55"/>
    <w:rsid w:val="00767F55"/>
    <w:rsid w:val="00770755"/>
    <w:rsid w:val="00770BE7"/>
    <w:rsid w:val="00770FC1"/>
    <w:rsid w:val="00771036"/>
    <w:rsid w:val="007710FC"/>
    <w:rsid w:val="007716F7"/>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632"/>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AFD"/>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2F2A"/>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91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41B"/>
    <w:rsid w:val="00841513"/>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9BF"/>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5998"/>
    <w:rsid w:val="008B6137"/>
    <w:rsid w:val="008B727F"/>
    <w:rsid w:val="008B7714"/>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6EC8"/>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1FA7"/>
    <w:rsid w:val="0094234E"/>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72E"/>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55E"/>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1F5C"/>
    <w:rsid w:val="009720AC"/>
    <w:rsid w:val="00972143"/>
    <w:rsid w:val="00972772"/>
    <w:rsid w:val="0097287B"/>
    <w:rsid w:val="00972CA0"/>
    <w:rsid w:val="0097313A"/>
    <w:rsid w:val="00973556"/>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108"/>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8C6"/>
    <w:rsid w:val="009D2C7B"/>
    <w:rsid w:val="009D2D0F"/>
    <w:rsid w:val="009D30EA"/>
    <w:rsid w:val="009D369C"/>
    <w:rsid w:val="009D42E6"/>
    <w:rsid w:val="009D4874"/>
    <w:rsid w:val="009D4A3C"/>
    <w:rsid w:val="009D4EDE"/>
    <w:rsid w:val="009D51B8"/>
    <w:rsid w:val="009D51CC"/>
    <w:rsid w:val="009D51F0"/>
    <w:rsid w:val="009D5392"/>
    <w:rsid w:val="009D5403"/>
    <w:rsid w:val="009D5526"/>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B80"/>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0C2"/>
    <w:rsid w:val="00A04691"/>
    <w:rsid w:val="00A04E30"/>
    <w:rsid w:val="00A05864"/>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44D"/>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5CD"/>
    <w:rsid w:val="00A537CF"/>
    <w:rsid w:val="00A538D5"/>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2AC"/>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67FC9"/>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165"/>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500"/>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6CD"/>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1C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F0429"/>
    <w:rsid w:val="00AF2500"/>
    <w:rsid w:val="00AF297A"/>
    <w:rsid w:val="00AF29EF"/>
    <w:rsid w:val="00AF33C1"/>
    <w:rsid w:val="00AF33F8"/>
    <w:rsid w:val="00AF5CA3"/>
    <w:rsid w:val="00AF6111"/>
    <w:rsid w:val="00AF64D6"/>
    <w:rsid w:val="00AF6A08"/>
    <w:rsid w:val="00AF6A44"/>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158F"/>
    <w:rsid w:val="00B1255F"/>
    <w:rsid w:val="00B125D6"/>
    <w:rsid w:val="00B126D3"/>
    <w:rsid w:val="00B12975"/>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7FC"/>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01F8"/>
    <w:rsid w:val="00B410FB"/>
    <w:rsid w:val="00B4117A"/>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DDC"/>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084"/>
    <w:rsid w:val="00B5527F"/>
    <w:rsid w:val="00B5550F"/>
    <w:rsid w:val="00B558D5"/>
    <w:rsid w:val="00B558F3"/>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D0"/>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967"/>
    <w:rsid w:val="00BD4A1E"/>
    <w:rsid w:val="00BD4F41"/>
    <w:rsid w:val="00BD54E1"/>
    <w:rsid w:val="00BD5A2E"/>
    <w:rsid w:val="00BD5D39"/>
    <w:rsid w:val="00BD63FC"/>
    <w:rsid w:val="00BD65D9"/>
    <w:rsid w:val="00BD6B34"/>
    <w:rsid w:val="00BD6E89"/>
    <w:rsid w:val="00BD6EBE"/>
    <w:rsid w:val="00BD74C0"/>
    <w:rsid w:val="00BD775C"/>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0A73"/>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64A"/>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13B"/>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A0A"/>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4CFB"/>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42"/>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535"/>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5FB"/>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8AB"/>
    <w:rsid w:val="00D45A0E"/>
    <w:rsid w:val="00D46058"/>
    <w:rsid w:val="00D46117"/>
    <w:rsid w:val="00D464E2"/>
    <w:rsid w:val="00D46975"/>
    <w:rsid w:val="00D46C58"/>
    <w:rsid w:val="00D46EB9"/>
    <w:rsid w:val="00D46F42"/>
    <w:rsid w:val="00D471C1"/>
    <w:rsid w:val="00D47600"/>
    <w:rsid w:val="00D509AA"/>
    <w:rsid w:val="00D50B80"/>
    <w:rsid w:val="00D50C1A"/>
    <w:rsid w:val="00D51200"/>
    <w:rsid w:val="00D512A7"/>
    <w:rsid w:val="00D51371"/>
    <w:rsid w:val="00D513CD"/>
    <w:rsid w:val="00D513F9"/>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89C"/>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7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42A"/>
    <w:rsid w:val="00DC7A71"/>
    <w:rsid w:val="00DC7ECD"/>
    <w:rsid w:val="00DD007B"/>
    <w:rsid w:val="00DD06AC"/>
    <w:rsid w:val="00DD0AC4"/>
    <w:rsid w:val="00DD0DD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4BA"/>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4FA"/>
    <w:rsid w:val="00E127FE"/>
    <w:rsid w:val="00E129D1"/>
    <w:rsid w:val="00E12CC9"/>
    <w:rsid w:val="00E12EBB"/>
    <w:rsid w:val="00E13246"/>
    <w:rsid w:val="00E13384"/>
    <w:rsid w:val="00E138E2"/>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6ED"/>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4035"/>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A1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0733"/>
    <w:rsid w:val="00EE12F0"/>
    <w:rsid w:val="00EE1DB9"/>
    <w:rsid w:val="00EE1E72"/>
    <w:rsid w:val="00EE2D1B"/>
    <w:rsid w:val="00EE2DA5"/>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AB4"/>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15F"/>
    <w:rsid w:val="00F14D47"/>
    <w:rsid w:val="00F14F40"/>
    <w:rsid w:val="00F155DA"/>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19BF"/>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3D"/>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6B56"/>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1A3D"/>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63489"/>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47A38B5F-92B3-4734-B572-77B61E02CABB}">
  <ds:schemaRefs>
    <ds:schemaRef ds:uri="http://purl.org/dc/terms/"/>
    <ds:schemaRef ds:uri="http://purl.org/dc/dcmitype/"/>
    <ds:schemaRef ds:uri="http://www.w3.org/XML/1998/namespace"/>
    <ds:schemaRef ds:uri="http://purl.org/dc/elements/1.1/"/>
    <ds:schemaRef ds:uri="http://schemas.openxmlformats.org/package/2006/metadata/core-properties"/>
    <ds:schemaRef ds:uri="http://schemas.microsoft.com/office/2006/documentManagement/types"/>
    <ds:schemaRef ds:uri="http://schemas.microsoft.com/office/2006/metadata/properties"/>
  </ds:schemaRefs>
</ds:datastoreItem>
</file>

<file path=customXml/itemProps4.xml><?xml version="1.0" encoding="utf-8"?>
<ds:datastoreItem xmlns:ds="http://schemas.openxmlformats.org/officeDocument/2006/customXml" ds:itemID="{2DF43E77-46F4-437B-A6E9-E7920D451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49248</TotalTime>
  <Pages>95</Pages>
  <Words>19484</Words>
  <Characters>251632</Characters>
  <Application>Microsoft Office Word</Application>
  <DocSecurity>0</DocSecurity>
  <Lines>2096</Lines>
  <Paragraphs>541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3661</cp:revision>
  <cp:lastPrinted>2003-02-21T20:01:00Z</cp:lastPrinted>
  <dcterms:created xsi:type="dcterms:W3CDTF">2020-08-17T02:16:00Z</dcterms:created>
  <dcterms:modified xsi:type="dcterms:W3CDTF">2021-02-07T23:33:00Z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