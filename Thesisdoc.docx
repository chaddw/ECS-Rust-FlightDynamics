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424787"/>
      <w:r>
        <w:t>Abstract</w:t>
      </w:r>
      <w:bookmarkEnd w:id="21"/>
      <w:bookmarkEnd w:id="22"/>
    </w:p>
    <w:p w14:paraId="78134E5C" w14:textId="75F6C4A8" w:rsidR="00EE1DB9" w:rsidRDefault="00B35521" w:rsidP="00D8194D">
      <w:pPr>
        <w:ind w:firstLine="720"/>
      </w:pPr>
      <w:r>
        <w:t>Th</w:t>
      </w:r>
      <w:r w:rsidR="00117CB0">
        <w:t xml:space="preserve">is </w:t>
      </w:r>
      <w:r w:rsidR="0095070D">
        <w:t>thesis</w:t>
      </w:r>
      <w:r w:rsidR="00D361F4">
        <w:t xml:space="preserve"> </w:t>
      </w:r>
      <w:r w:rsidR="0095070D" w:rsidRPr="0095070D">
        <w:t>explore</w:t>
      </w:r>
      <w:r w:rsidR="00D361F4">
        <w:t>s</w:t>
      </w:r>
      <w:r w:rsidR="000B29AF">
        <w:t xml:space="preserve"> the</w:t>
      </w:r>
      <w:r w:rsidR="00B72EDE">
        <w:t xml:space="preserve"> </w:t>
      </w:r>
      <w:r w:rsidR="003E07AF">
        <w:t>implementation</w:t>
      </w:r>
      <w:r w:rsidR="000B29AF">
        <w:t>s</w:t>
      </w:r>
      <w:r w:rsidR="00D8194D">
        <w:t xml:space="preserve"> of</w:t>
      </w:r>
      <w:r w:rsidR="00B72EDE">
        <w:t xml:space="preserve"> a </w:t>
      </w:r>
      <w:r w:rsidR="00B81A66">
        <w:t xml:space="preserve">two </w:t>
      </w:r>
      <w:r w:rsidR="00D218D6">
        <w:t>flight dynamics model</w:t>
      </w:r>
      <w:r w:rsidR="000B29AF">
        <w:t>s</w:t>
      </w:r>
      <w:r w:rsidR="00D218D6">
        <w:t xml:space="preserve"> (FDM)</w:t>
      </w:r>
      <w:r w:rsidR="007B43AC">
        <w:t xml:space="preserve"> </w:t>
      </w:r>
      <w:r w:rsidR="000B29AF">
        <w:t xml:space="preserve">to re-implement them </w:t>
      </w:r>
      <w:r w:rsidR="007B43AC">
        <w:t>s</w:t>
      </w:r>
      <w:r w:rsidR="00D8194D">
        <w:t>tructured as</w:t>
      </w:r>
      <w:r w:rsidR="00B72EDE">
        <w:t xml:space="preserve"> </w:t>
      </w:r>
      <w:r w:rsidR="000B29AF">
        <w:t xml:space="preserve">an </w:t>
      </w:r>
      <w:r w:rsidR="0095070D" w:rsidRPr="0095070D">
        <w:t>Entity-Component-System</w:t>
      </w:r>
      <w:r w:rsidR="000B29AF">
        <w:t xml:space="preserve"> </w:t>
      </w:r>
      <w:r w:rsidR="0095070D" w:rsidRPr="0095070D">
        <w:t xml:space="preserve">(ECS) software </w:t>
      </w:r>
      <w:r w:rsidR="007270DC">
        <w:t>design pattern</w:t>
      </w:r>
      <w:r w:rsidR="000B29AF">
        <w:t xml:space="preserve"> </w:t>
      </w:r>
      <w:r w:rsidR="00281906" w:rsidRPr="0095070D">
        <w:t>for use in military</w:t>
      </w:r>
      <w:r w:rsidR="00281906">
        <w:t xml:space="preserve"> computer flight simulation</w:t>
      </w:r>
      <w:r w:rsidR="00D8194D">
        <w:t xml:space="preserve">. </w:t>
      </w:r>
      <w:r w:rsidR="00EE7F30">
        <w:t xml:space="preserve">The </w:t>
      </w:r>
      <w:r w:rsidR="00D8194D">
        <w:t xml:space="preserve">first </w:t>
      </w:r>
      <w:r w:rsidR="00EE7F30">
        <w:t xml:space="preserve">FDM is </w:t>
      </w:r>
      <w:r w:rsidR="0086103F">
        <w:t>based on</w:t>
      </w:r>
      <w:r w:rsidR="002E4075">
        <w:t xml:space="preserve"> the works of Grant Palmer in his textbook titled </w:t>
      </w:r>
      <w:r w:rsidR="002E4075" w:rsidRPr="003E07AF">
        <w:rPr>
          <w:i/>
        </w:rPr>
        <w:t>Physics for Game Programmers</w:t>
      </w:r>
      <w:r w:rsidR="002F6446">
        <w:t xml:space="preserve">. </w:t>
      </w:r>
      <w:r w:rsidR="002E4075">
        <w:t>T</w:t>
      </w:r>
      <w:r w:rsidR="003E07AF">
        <w:t>he second</w:t>
      </w:r>
      <w:r w:rsidR="00EE1DB9">
        <w:t xml:space="preserve"> FDM</w:t>
      </w:r>
      <w:r w:rsidR="002E4075">
        <w:t xml:space="preserve"> </w:t>
      </w:r>
      <w:r w:rsidR="00EE1DB9">
        <w:t xml:space="preserve">is described in the textbook </w:t>
      </w:r>
      <w:r w:rsidR="00EE1DB9" w:rsidRPr="002F7602">
        <w:rPr>
          <w:i/>
        </w:rPr>
        <w:t>Physics for Game Developers</w:t>
      </w:r>
      <w:r w:rsidR="00EE1DB9">
        <w:t>, authored by David Bourg.</w:t>
      </w:r>
      <w:r w:rsidR="00621F0A">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4133F9">
        <w:t>. In an ECS architecture, Components contain the da</w:t>
      </w:r>
      <w:r w:rsidR="00E57F08">
        <w:t>ta in</w:t>
      </w:r>
      <w:r w:rsidR="003C3F4B">
        <w:t xml:space="preserve"> the software</w:t>
      </w:r>
      <w:r w:rsidR="004133F9">
        <w:t xml:space="preserve">, and the Systems </w:t>
      </w:r>
      <w:r w:rsidR="00986967">
        <w:t xml:space="preserve">are </w:t>
      </w:r>
      <w:r w:rsidR="004133F9">
        <w:t>the operations on</w:t>
      </w:r>
      <w:r w:rsidR="003C3F4B">
        <w:t xml:space="preserve"> that</w:t>
      </w:r>
      <w:r w:rsidR="004133F9">
        <w:t xml:space="preserve"> data. </w:t>
      </w:r>
    </w:p>
    <w:p w14:paraId="498161EF" w14:textId="37DB65E8" w:rsidR="00A173B2" w:rsidRDefault="00EE1DB9" w:rsidP="00D8194D">
      <w:pPr>
        <w:ind w:firstLine="720"/>
      </w:pPr>
      <w:r>
        <w:t>This thesis defines</w:t>
      </w:r>
      <w:r w:rsidR="00986967">
        <w:t xml:space="preserve"> </w:t>
      </w:r>
      <w:r>
        <w:t xml:space="preserve">the </w:t>
      </w:r>
      <w:r w:rsidR="00A173B2">
        <w:t xml:space="preserve">Systems as the computations associated with the equations of motion, and flight control. </w:t>
      </w:r>
    </w:p>
    <w:p w14:paraId="7F6F2267" w14:textId="77777777" w:rsidR="00A173B2" w:rsidRDefault="00A173B2" w:rsidP="00D8194D">
      <w:pPr>
        <w:ind w:firstLine="720"/>
      </w:pPr>
      <w:bookmarkStart w:id="23" w:name="_GoBack"/>
      <w:bookmarkEnd w:id="23"/>
    </w:p>
    <w:p w14:paraId="626C1583" w14:textId="775127C2" w:rsidR="00FF5A9A" w:rsidRDefault="00986967" w:rsidP="00D8194D">
      <w:pPr>
        <w:ind w:firstLine="720"/>
      </w:pPr>
      <w:r>
        <w:t xml:space="preserve">compatible </w:t>
      </w:r>
      <w:r w:rsidR="00547127">
        <w:t>aspects</w:t>
      </w:r>
      <w:r w:rsidR="008166BA">
        <w:t xml:space="preserve"> that </w:t>
      </w:r>
      <w:r>
        <w:t xml:space="preserve">exist </w:t>
      </w:r>
      <w:r w:rsidR="008166BA">
        <w:t>independently</w:t>
      </w:r>
      <w:r>
        <w:t xml:space="preserve"> but </w:t>
      </w:r>
      <w:r w:rsidR="00562EEA">
        <w:t xml:space="preserve">are able to come </w:t>
      </w:r>
      <w:r>
        <w:t>together to simulate an airplane flying</w:t>
      </w:r>
      <w:r w:rsidR="0026436D">
        <w:t xml:space="preserve"> on screen</w:t>
      </w:r>
      <w:r>
        <w:t>. The four ECS compatible aspects are</w:t>
      </w:r>
      <w:r w:rsidR="00547127">
        <w:t xml:space="preserve">: computing the equations of motion, handling flight control, making a </w:t>
      </w:r>
      <w:r w:rsidR="008166BA">
        <w:t>User Datagram Protocol</w:t>
      </w:r>
      <w:r w:rsidR="00F47C54">
        <w:t xml:space="preserve"> (UDP)</w:t>
      </w:r>
      <w:r w:rsidR="008166BA">
        <w:t xml:space="preserve"> </w:t>
      </w:r>
      <w:r w:rsidR="00547127">
        <w:t xml:space="preserve">packet, and sending a </w:t>
      </w:r>
      <w:r w:rsidR="008166BA">
        <w:t xml:space="preserve">UDP </w:t>
      </w:r>
      <w:r w:rsidR="00547127">
        <w:t>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w:t>
      </w:r>
      <w:r w:rsidR="005D724C">
        <w:lastRenderedPageBreak/>
        <w:t>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4" w:name="_Toc235956761"/>
      <w:bookmarkStart w:id="25" w:name="_Toc58424788"/>
      <w:r w:rsidR="00251273">
        <w:lastRenderedPageBreak/>
        <w:t>Table of Contents</w:t>
      </w:r>
      <w:bookmarkEnd w:id="24"/>
      <w:bookmarkEnd w:id="25"/>
    </w:p>
    <w:p w14:paraId="0EFCED37" w14:textId="77777777" w:rsidR="00251273" w:rsidRDefault="00251273">
      <w:pPr>
        <w:jc w:val="right"/>
      </w:pPr>
      <w:r>
        <w:t>Page</w:t>
      </w:r>
    </w:p>
    <w:p w14:paraId="7D67BFE6" w14:textId="302178AB" w:rsidR="000D279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424787" w:history="1">
        <w:r w:rsidR="000D279D" w:rsidRPr="0083556C">
          <w:rPr>
            <w:rStyle w:val="Hyperlink"/>
          </w:rPr>
          <w:t>Abstract</w:t>
        </w:r>
        <w:r w:rsidR="000D279D">
          <w:rPr>
            <w:webHidden/>
          </w:rPr>
          <w:tab/>
        </w:r>
        <w:r w:rsidR="000D279D">
          <w:rPr>
            <w:webHidden/>
          </w:rPr>
          <w:fldChar w:fldCharType="begin"/>
        </w:r>
        <w:r w:rsidR="000D279D">
          <w:rPr>
            <w:webHidden/>
          </w:rPr>
          <w:instrText xml:space="preserve"> PAGEREF _Toc58424787 \h </w:instrText>
        </w:r>
        <w:r w:rsidR="000D279D">
          <w:rPr>
            <w:webHidden/>
          </w:rPr>
        </w:r>
        <w:r w:rsidR="000D279D">
          <w:rPr>
            <w:webHidden/>
          </w:rPr>
          <w:fldChar w:fldCharType="separate"/>
        </w:r>
        <w:r w:rsidR="000D279D">
          <w:rPr>
            <w:webHidden/>
          </w:rPr>
          <w:t>1</w:t>
        </w:r>
        <w:r w:rsidR="000D279D">
          <w:rPr>
            <w:webHidden/>
          </w:rPr>
          <w:fldChar w:fldCharType="end"/>
        </w:r>
      </w:hyperlink>
    </w:p>
    <w:p w14:paraId="1039C508" w14:textId="5EAA9393" w:rsidR="000D279D" w:rsidRDefault="00E463AD">
      <w:pPr>
        <w:pStyle w:val="TOC1"/>
        <w:rPr>
          <w:rFonts w:asciiTheme="minorHAnsi" w:eastAsiaTheme="minorEastAsia" w:hAnsiTheme="minorHAnsi" w:cstheme="minorBidi"/>
          <w:bCs w:val="0"/>
          <w:sz w:val="22"/>
          <w:szCs w:val="22"/>
        </w:rPr>
      </w:pPr>
      <w:hyperlink w:anchor="_Toc58424788" w:history="1">
        <w:r w:rsidR="000D279D" w:rsidRPr="0083556C">
          <w:rPr>
            <w:rStyle w:val="Hyperlink"/>
          </w:rPr>
          <w:t>Table of Contents</w:t>
        </w:r>
        <w:r w:rsidR="000D279D">
          <w:rPr>
            <w:webHidden/>
          </w:rPr>
          <w:tab/>
        </w:r>
        <w:r w:rsidR="000D279D">
          <w:rPr>
            <w:webHidden/>
          </w:rPr>
          <w:fldChar w:fldCharType="begin"/>
        </w:r>
        <w:r w:rsidR="000D279D">
          <w:rPr>
            <w:webHidden/>
          </w:rPr>
          <w:instrText xml:space="preserve"> PAGEREF _Toc58424788 \h </w:instrText>
        </w:r>
        <w:r w:rsidR="000D279D">
          <w:rPr>
            <w:webHidden/>
          </w:rPr>
        </w:r>
        <w:r w:rsidR="000D279D">
          <w:rPr>
            <w:webHidden/>
          </w:rPr>
          <w:fldChar w:fldCharType="separate"/>
        </w:r>
        <w:r w:rsidR="000D279D">
          <w:rPr>
            <w:webHidden/>
          </w:rPr>
          <w:t>3</w:t>
        </w:r>
        <w:r w:rsidR="000D279D">
          <w:rPr>
            <w:webHidden/>
          </w:rPr>
          <w:fldChar w:fldCharType="end"/>
        </w:r>
      </w:hyperlink>
    </w:p>
    <w:p w14:paraId="13487BBB" w14:textId="050B0C31" w:rsidR="000D279D" w:rsidRDefault="00E463AD">
      <w:pPr>
        <w:pStyle w:val="TOC1"/>
        <w:rPr>
          <w:rFonts w:asciiTheme="minorHAnsi" w:eastAsiaTheme="minorEastAsia" w:hAnsiTheme="minorHAnsi" w:cstheme="minorBidi"/>
          <w:bCs w:val="0"/>
          <w:sz w:val="22"/>
          <w:szCs w:val="22"/>
        </w:rPr>
      </w:pPr>
      <w:hyperlink w:anchor="_Toc58424789" w:history="1">
        <w:r w:rsidR="000D279D" w:rsidRPr="0083556C">
          <w:rPr>
            <w:rStyle w:val="Hyperlink"/>
          </w:rPr>
          <w:t>List of Figures</w:t>
        </w:r>
        <w:r w:rsidR="000D279D">
          <w:rPr>
            <w:webHidden/>
          </w:rPr>
          <w:tab/>
        </w:r>
        <w:r w:rsidR="000D279D">
          <w:rPr>
            <w:webHidden/>
          </w:rPr>
          <w:fldChar w:fldCharType="begin"/>
        </w:r>
        <w:r w:rsidR="000D279D">
          <w:rPr>
            <w:webHidden/>
          </w:rPr>
          <w:instrText xml:space="preserve"> PAGEREF _Toc58424789 \h </w:instrText>
        </w:r>
        <w:r w:rsidR="000D279D">
          <w:rPr>
            <w:webHidden/>
          </w:rPr>
        </w:r>
        <w:r w:rsidR="000D279D">
          <w:rPr>
            <w:webHidden/>
          </w:rPr>
          <w:fldChar w:fldCharType="separate"/>
        </w:r>
        <w:r w:rsidR="000D279D">
          <w:rPr>
            <w:webHidden/>
          </w:rPr>
          <w:t>5</w:t>
        </w:r>
        <w:r w:rsidR="000D279D">
          <w:rPr>
            <w:webHidden/>
          </w:rPr>
          <w:fldChar w:fldCharType="end"/>
        </w:r>
      </w:hyperlink>
    </w:p>
    <w:p w14:paraId="5EBF74C5" w14:textId="7C975D10" w:rsidR="000D279D" w:rsidRDefault="00E463AD">
      <w:pPr>
        <w:pStyle w:val="TOC1"/>
        <w:rPr>
          <w:rFonts w:asciiTheme="minorHAnsi" w:eastAsiaTheme="minorEastAsia" w:hAnsiTheme="minorHAnsi" w:cstheme="minorBidi"/>
          <w:bCs w:val="0"/>
          <w:sz w:val="22"/>
          <w:szCs w:val="22"/>
        </w:rPr>
      </w:pPr>
      <w:hyperlink w:anchor="_Toc58424790" w:history="1">
        <w:r w:rsidR="000D279D" w:rsidRPr="0083556C">
          <w:rPr>
            <w:rStyle w:val="Hyperlink"/>
          </w:rPr>
          <w:t>List of Tables</w:t>
        </w:r>
        <w:r w:rsidR="000D279D">
          <w:rPr>
            <w:webHidden/>
          </w:rPr>
          <w:tab/>
        </w:r>
        <w:r w:rsidR="000D279D">
          <w:rPr>
            <w:webHidden/>
          </w:rPr>
          <w:fldChar w:fldCharType="begin"/>
        </w:r>
        <w:r w:rsidR="000D279D">
          <w:rPr>
            <w:webHidden/>
          </w:rPr>
          <w:instrText xml:space="preserve"> PAGEREF _Toc58424790 \h </w:instrText>
        </w:r>
        <w:r w:rsidR="000D279D">
          <w:rPr>
            <w:webHidden/>
          </w:rPr>
        </w:r>
        <w:r w:rsidR="000D279D">
          <w:rPr>
            <w:webHidden/>
          </w:rPr>
          <w:fldChar w:fldCharType="separate"/>
        </w:r>
        <w:r w:rsidR="000D279D">
          <w:rPr>
            <w:webHidden/>
          </w:rPr>
          <w:t>6</w:t>
        </w:r>
        <w:r w:rsidR="000D279D">
          <w:rPr>
            <w:webHidden/>
          </w:rPr>
          <w:fldChar w:fldCharType="end"/>
        </w:r>
      </w:hyperlink>
    </w:p>
    <w:p w14:paraId="71EFA07A" w14:textId="228698EF" w:rsidR="000D279D" w:rsidRDefault="00E463AD">
      <w:pPr>
        <w:pStyle w:val="TOC1"/>
        <w:rPr>
          <w:rFonts w:asciiTheme="minorHAnsi" w:eastAsiaTheme="minorEastAsia" w:hAnsiTheme="minorHAnsi" w:cstheme="minorBidi"/>
          <w:bCs w:val="0"/>
          <w:sz w:val="22"/>
          <w:szCs w:val="22"/>
        </w:rPr>
      </w:pPr>
      <w:hyperlink w:anchor="_Toc58424791" w:history="1">
        <w:r w:rsidR="000D279D" w:rsidRPr="0083556C">
          <w:rPr>
            <w:rStyle w:val="Hyperlink"/>
          </w:rPr>
          <w:t>I.  Introduction</w:t>
        </w:r>
        <w:r w:rsidR="000D279D">
          <w:rPr>
            <w:webHidden/>
          </w:rPr>
          <w:tab/>
        </w:r>
        <w:r w:rsidR="000D279D">
          <w:rPr>
            <w:webHidden/>
          </w:rPr>
          <w:fldChar w:fldCharType="begin"/>
        </w:r>
        <w:r w:rsidR="000D279D">
          <w:rPr>
            <w:webHidden/>
          </w:rPr>
          <w:instrText xml:space="preserve"> PAGEREF _Toc58424791 \h </w:instrText>
        </w:r>
        <w:r w:rsidR="000D279D">
          <w:rPr>
            <w:webHidden/>
          </w:rPr>
        </w:r>
        <w:r w:rsidR="000D279D">
          <w:rPr>
            <w:webHidden/>
          </w:rPr>
          <w:fldChar w:fldCharType="separate"/>
        </w:r>
        <w:r w:rsidR="000D279D">
          <w:rPr>
            <w:webHidden/>
          </w:rPr>
          <w:t>7</w:t>
        </w:r>
        <w:r w:rsidR="000D279D">
          <w:rPr>
            <w:webHidden/>
          </w:rPr>
          <w:fldChar w:fldCharType="end"/>
        </w:r>
      </w:hyperlink>
    </w:p>
    <w:p w14:paraId="10EC4C47" w14:textId="40536A82" w:rsidR="000D279D" w:rsidRDefault="00E463AD">
      <w:pPr>
        <w:pStyle w:val="TOC2"/>
        <w:rPr>
          <w:rFonts w:asciiTheme="minorHAnsi" w:eastAsiaTheme="minorEastAsia" w:hAnsiTheme="minorHAnsi" w:cstheme="minorBidi"/>
          <w:sz w:val="22"/>
          <w:szCs w:val="22"/>
        </w:rPr>
      </w:pPr>
      <w:hyperlink w:anchor="_Toc58424792" w:history="1">
        <w:r w:rsidR="000D279D" w:rsidRPr="0083556C">
          <w:rPr>
            <w:rStyle w:val="Hyperlink"/>
          </w:rPr>
          <w:t>1.1 Problem Statement</w:t>
        </w:r>
        <w:r w:rsidR="000D279D">
          <w:rPr>
            <w:webHidden/>
          </w:rPr>
          <w:tab/>
        </w:r>
        <w:r w:rsidR="000D279D">
          <w:rPr>
            <w:webHidden/>
          </w:rPr>
          <w:fldChar w:fldCharType="begin"/>
        </w:r>
        <w:r w:rsidR="000D279D">
          <w:rPr>
            <w:webHidden/>
          </w:rPr>
          <w:instrText xml:space="preserve"> PAGEREF _Toc58424792 \h </w:instrText>
        </w:r>
        <w:r w:rsidR="000D279D">
          <w:rPr>
            <w:webHidden/>
          </w:rPr>
        </w:r>
        <w:r w:rsidR="000D279D">
          <w:rPr>
            <w:webHidden/>
          </w:rPr>
          <w:fldChar w:fldCharType="separate"/>
        </w:r>
        <w:r w:rsidR="000D279D">
          <w:rPr>
            <w:webHidden/>
          </w:rPr>
          <w:t>10</w:t>
        </w:r>
        <w:r w:rsidR="000D279D">
          <w:rPr>
            <w:webHidden/>
          </w:rPr>
          <w:fldChar w:fldCharType="end"/>
        </w:r>
      </w:hyperlink>
    </w:p>
    <w:p w14:paraId="5436FF42" w14:textId="66893140" w:rsidR="000D279D" w:rsidRDefault="00E463AD">
      <w:pPr>
        <w:pStyle w:val="TOC2"/>
        <w:rPr>
          <w:rFonts w:asciiTheme="minorHAnsi" w:eastAsiaTheme="minorEastAsia" w:hAnsiTheme="minorHAnsi" w:cstheme="minorBidi"/>
          <w:sz w:val="22"/>
          <w:szCs w:val="22"/>
        </w:rPr>
      </w:pPr>
      <w:hyperlink w:anchor="_Toc58424793" w:history="1">
        <w:r w:rsidR="000D279D" w:rsidRPr="0083556C">
          <w:rPr>
            <w:rStyle w:val="Hyperlink"/>
          </w:rPr>
          <w:t>1.2 Research Objective</w:t>
        </w:r>
        <w:r w:rsidR="000D279D">
          <w:rPr>
            <w:webHidden/>
          </w:rPr>
          <w:tab/>
        </w:r>
        <w:r w:rsidR="000D279D">
          <w:rPr>
            <w:webHidden/>
          </w:rPr>
          <w:fldChar w:fldCharType="begin"/>
        </w:r>
        <w:r w:rsidR="000D279D">
          <w:rPr>
            <w:webHidden/>
          </w:rPr>
          <w:instrText xml:space="preserve"> PAGEREF _Toc58424793 \h </w:instrText>
        </w:r>
        <w:r w:rsidR="000D279D">
          <w:rPr>
            <w:webHidden/>
          </w:rPr>
        </w:r>
        <w:r w:rsidR="000D279D">
          <w:rPr>
            <w:webHidden/>
          </w:rPr>
          <w:fldChar w:fldCharType="separate"/>
        </w:r>
        <w:r w:rsidR="000D279D">
          <w:rPr>
            <w:webHidden/>
          </w:rPr>
          <w:t>10</w:t>
        </w:r>
        <w:r w:rsidR="000D279D">
          <w:rPr>
            <w:webHidden/>
          </w:rPr>
          <w:fldChar w:fldCharType="end"/>
        </w:r>
      </w:hyperlink>
    </w:p>
    <w:p w14:paraId="5CEB5B0B" w14:textId="1766D748" w:rsidR="000D279D" w:rsidRDefault="00E463AD">
      <w:pPr>
        <w:pStyle w:val="TOC2"/>
        <w:rPr>
          <w:rFonts w:asciiTheme="minorHAnsi" w:eastAsiaTheme="minorEastAsia" w:hAnsiTheme="minorHAnsi" w:cstheme="minorBidi"/>
          <w:sz w:val="22"/>
          <w:szCs w:val="22"/>
        </w:rPr>
      </w:pPr>
      <w:hyperlink w:anchor="_Toc58424794" w:history="1">
        <w:r w:rsidR="000D279D" w:rsidRPr="0083556C">
          <w:rPr>
            <w:rStyle w:val="Hyperlink"/>
          </w:rPr>
          <w:t>1.3 Hypothesis</w:t>
        </w:r>
        <w:r w:rsidR="000D279D">
          <w:rPr>
            <w:webHidden/>
          </w:rPr>
          <w:tab/>
        </w:r>
        <w:r w:rsidR="000D279D">
          <w:rPr>
            <w:webHidden/>
          </w:rPr>
          <w:fldChar w:fldCharType="begin"/>
        </w:r>
        <w:r w:rsidR="000D279D">
          <w:rPr>
            <w:webHidden/>
          </w:rPr>
          <w:instrText xml:space="preserve"> PAGEREF _Toc58424794 \h </w:instrText>
        </w:r>
        <w:r w:rsidR="000D279D">
          <w:rPr>
            <w:webHidden/>
          </w:rPr>
        </w:r>
        <w:r w:rsidR="000D279D">
          <w:rPr>
            <w:webHidden/>
          </w:rPr>
          <w:fldChar w:fldCharType="separate"/>
        </w:r>
        <w:r w:rsidR="000D279D">
          <w:rPr>
            <w:webHidden/>
          </w:rPr>
          <w:t>11</w:t>
        </w:r>
        <w:r w:rsidR="000D279D">
          <w:rPr>
            <w:webHidden/>
          </w:rPr>
          <w:fldChar w:fldCharType="end"/>
        </w:r>
      </w:hyperlink>
    </w:p>
    <w:p w14:paraId="4C10AD8E" w14:textId="26D6F50E" w:rsidR="000D279D" w:rsidRDefault="00E463AD">
      <w:pPr>
        <w:pStyle w:val="TOC2"/>
        <w:rPr>
          <w:rFonts w:asciiTheme="minorHAnsi" w:eastAsiaTheme="minorEastAsia" w:hAnsiTheme="minorHAnsi" w:cstheme="minorBidi"/>
          <w:sz w:val="22"/>
          <w:szCs w:val="22"/>
        </w:rPr>
      </w:pPr>
      <w:hyperlink w:anchor="_Toc58424795" w:history="1">
        <w:r w:rsidR="000D279D" w:rsidRPr="0083556C">
          <w:rPr>
            <w:rStyle w:val="Hyperlink"/>
          </w:rPr>
          <w:t>1.4 Contribution</w:t>
        </w:r>
        <w:r w:rsidR="000D279D">
          <w:rPr>
            <w:webHidden/>
          </w:rPr>
          <w:tab/>
        </w:r>
        <w:r w:rsidR="000D279D">
          <w:rPr>
            <w:webHidden/>
          </w:rPr>
          <w:fldChar w:fldCharType="begin"/>
        </w:r>
        <w:r w:rsidR="000D279D">
          <w:rPr>
            <w:webHidden/>
          </w:rPr>
          <w:instrText xml:space="preserve"> PAGEREF _Toc58424795 \h </w:instrText>
        </w:r>
        <w:r w:rsidR="000D279D">
          <w:rPr>
            <w:webHidden/>
          </w:rPr>
        </w:r>
        <w:r w:rsidR="000D279D">
          <w:rPr>
            <w:webHidden/>
          </w:rPr>
          <w:fldChar w:fldCharType="separate"/>
        </w:r>
        <w:r w:rsidR="000D279D">
          <w:rPr>
            <w:webHidden/>
          </w:rPr>
          <w:t>12</w:t>
        </w:r>
        <w:r w:rsidR="000D279D">
          <w:rPr>
            <w:webHidden/>
          </w:rPr>
          <w:fldChar w:fldCharType="end"/>
        </w:r>
      </w:hyperlink>
    </w:p>
    <w:p w14:paraId="36DF0464" w14:textId="6CFB4FCF" w:rsidR="000D279D" w:rsidRDefault="00E463AD">
      <w:pPr>
        <w:pStyle w:val="TOC2"/>
        <w:rPr>
          <w:rFonts w:asciiTheme="minorHAnsi" w:eastAsiaTheme="minorEastAsia" w:hAnsiTheme="minorHAnsi" w:cstheme="minorBidi"/>
          <w:sz w:val="22"/>
          <w:szCs w:val="22"/>
        </w:rPr>
      </w:pPr>
      <w:hyperlink w:anchor="_Toc58424796" w:history="1">
        <w:r w:rsidR="000D279D" w:rsidRPr="0083556C">
          <w:rPr>
            <w:rStyle w:val="Hyperlink"/>
          </w:rPr>
          <w:t>1.5 Approach</w:t>
        </w:r>
        <w:r w:rsidR="000D279D">
          <w:rPr>
            <w:webHidden/>
          </w:rPr>
          <w:tab/>
        </w:r>
        <w:r w:rsidR="000D279D">
          <w:rPr>
            <w:webHidden/>
          </w:rPr>
          <w:fldChar w:fldCharType="begin"/>
        </w:r>
        <w:r w:rsidR="000D279D">
          <w:rPr>
            <w:webHidden/>
          </w:rPr>
          <w:instrText xml:space="preserve"> PAGEREF _Toc58424796 \h </w:instrText>
        </w:r>
        <w:r w:rsidR="000D279D">
          <w:rPr>
            <w:webHidden/>
          </w:rPr>
        </w:r>
        <w:r w:rsidR="000D279D">
          <w:rPr>
            <w:webHidden/>
          </w:rPr>
          <w:fldChar w:fldCharType="separate"/>
        </w:r>
        <w:r w:rsidR="000D279D">
          <w:rPr>
            <w:webHidden/>
          </w:rPr>
          <w:t>12</w:t>
        </w:r>
        <w:r w:rsidR="000D279D">
          <w:rPr>
            <w:webHidden/>
          </w:rPr>
          <w:fldChar w:fldCharType="end"/>
        </w:r>
      </w:hyperlink>
    </w:p>
    <w:p w14:paraId="24B84812" w14:textId="13C5418F" w:rsidR="000D279D" w:rsidRDefault="00E463AD">
      <w:pPr>
        <w:pStyle w:val="TOC2"/>
        <w:rPr>
          <w:rFonts w:asciiTheme="minorHAnsi" w:eastAsiaTheme="minorEastAsia" w:hAnsiTheme="minorHAnsi" w:cstheme="minorBidi"/>
          <w:sz w:val="22"/>
          <w:szCs w:val="22"/>
        </w:rPr>
      </w:pPr>
      <w:hyperlink w:anchor="_Toc58424797" w:history="1">
        <w:r w:rsidR="000D279D" w:rsidRPr="0083556C">
          <w:rPr>
            <w:rStyle w:val="Hyperlink"/>
          </w:rPr>
          <w:t>1.6 Assumptions/Limitations</w:t>
        </w:r>
        <w:r w:rsidR="000D279D">
          <w:rPr>
            <w:webHidden/>
          </w:rPr>
          <w:tab/>
        </w:r>
        <w:r w:rsidR="000D279D">
          <w:rPr>
            <w:webHidden/>
          </w:rPr>
          <w:fldChar w:fldCharType="begin"/>
        </w:r>
        <w:r w:rsidR="000D279D">
          <w:rPr>
            <w:webHidden/>
          </w:rPr>
          <w:instrText xml:space="preserve"> PAGEREF _Toc58424797 \h </w:instrText>
        </w:r>
        <w:r w:rsidR="000D279D">
          <w:rPr>
            <w:webHidden/>
          </w:rPr>
        </w:r>
        <w:r w:rsidR="000D279D">
          <w:rPr>
            <w:webHidden/>
          </w:rPr>
          <w:fldChar w:fldCharType="separate"/>
        </w:r>
        <w:r w:rsidR="000D279D">
          <w:rPr>
            <w:webHidden/>
          </w:rPr>
          <w:t>13</w:t>
        </w:r>
        <w:r w:rsidR="000D279D">
          <w:rPr>
            <w:webHidden/>
          </w:rPr>
          <w:fldChar w:fldCharType="end"/>
        </w:r>
      </w:hyperlink>
    </w:p>
    <w:p w14:paraId="4CB1A8EA" w14:textId="4EDB5A7F" w:rsidR="000D279D" w:rsidRDefault="00E463AD">
      <w:pPr>
        <w:pStyle w:val="TOC2"/>
        <w:rPr>
          <w:rFonts w:asciiTheme="minorHAnsi" w:eastAsiaTheme="minorEastAsia" w:hAnsiTheme="minorHAnsi" w:cstheme="minorBidi"/>
          <w:sz w:val="22"/>
          <w:szCs w:val="22"/>
        </w:rPr>
      </w:pPr>
      <w:hyperlink w:anchor="_Toc58424798" w:history="1">
        <w:r w:rsidR="000D279D" w:rsidRPr="0083556C">
          <w:rPr>
            <w:rStyle w:val="Hyperlink"/>
          </w:rPr>
          <w:t>1.7 Thesis Overview</w:t>
        </w:r>
        <w:r w:rsidR="000D279D">
          <w:rPr>
            <w:webHidden/>
          </w:rPr>
          <w:tab/>
        </w:r>
        <w:r w:rsidR="000D279D">
          <w:rPr>
            <w:webHidden/>
          </w:rPr>
          <w:fldChar w:fldCharType="begin"/>
        </w:r>
        <w:r w:rsidR="000D279D">
          <w:rPr>
            <w:webHidden/>
          </w:rPr>
          <w:instrText xml:space="preserve"> PAGEREF _Toc58424798 \h </w:instrText>
        </w:r>
        <w:r w:rsidR="000D279D">
          <w:rPr>
            <w:webHidden/>
          </w:rPr>
        </w:r>
        <w:r w:rsidR="000D279D">
          <w:rPr>
            <w:webHidden/>
          </w:rPr>
          <w:fldChar w:fldCharType="separate"/>
        </w:r>
        <w:r w:rsidR="000D279D">
          <w:rPr>
            <w:webHidden/>
          </w:rPr>
          <w:t>13</w:t>
        </w:r>
        <w:r w:rsidR="000D279D">
          <w:rPr>
            <w:webHidden/>
          </w:rPr>
          <w:fldChar w:fldCharType="end"/>
        </w:r>
      </w:hyperlink>
    </w:p>
    <w:p w14:paraId="56A9F2B2" w14:textId="0210DC6F" w:rsidR="000D279D" w:rsidRDefault="00E463AD">
      <w:pPr>
        <w:pStyle w:val="TOC1"/>
        <w:rPr>
          <w:rFonts w:asciiTheme="minorHAnsi" w:eastAsiaTheme="minorEastAsia" w:hAnsiTheme="minorHAnsi" w:cstheme="minorBidi"/>
          <w:bCs w:val="0"/>
          <w:sz w:val="22"/>
          <w:szCs w:val="22"/>
        </w:rPr>
      </w:pPr>
      <w:hyperlink w:anchor="_Toc58424799" w:history="1">
        <w:r w:rsidR="000D279D" w:rsidRPr="0083556C">
          <w:rPr>
            <w:rStyle w:val="Hyperlink"/>
          </w:rPr>
          <w:t>II. Background</w:t>
        </w:r>
        <w:r w:rsidR="000D279D">
          <w:rPr>
            <w:webHidden/>
          </w:rPr>
          <w:tab/>
        </w:r>
        <w:r w:rsidR="000D279D">
          <w:rPr>
            <w:webHidden/>
          </w:rPr>
          <w:fldChar w:fldCharType="begin"/>
        </w:r>
        <w:r w:rsidR="000D279D">
          <w:rPr>
            <w:webHidden/>
          </w:rPr>
          <w:instrText xml:space="preserve"> PAGEREF _Toc58424799 \h </w:instrText>
        </w:r>
        <w:r w:rsidR="000D279D">
          <w:rPr>
            <w:webHidden/>
          </w:rPr>
        </w:r>
        <w:r w:rsidR="000D279D">
          <w:rPr>
            <w:webHidden/>
          </w:rPr>
          <w:fldChar w:fldCharType="separate"/>
        </w:r>
        <w:r w:rsidR="000D279D">
          <w:rPr>
            <w:webHidden/>
          </w:rPr>
          <w:t>14</w:t>
        </w:r>
        <w:r w:rsidR="000D279D">
          <w:rPr>
            <w:webHidden/>
          </w:rPr>
          <w:fldChar w:fldCharType="end"/>
        </w:r>
      </w:hyperlink>
    </w:p>
    <w:p w14:paraId="50D080C3" w14:textId="4F1535B4" w:rsidR="000D279D" w:rsidRDefault="00E463AD">
      <w:pPr>
        <w:pStyle w:val="TOC2"/>
        <w:rPr>
          <w:rFonts w:asciiTheme="minorHAnsi" w:eastAsiaTheme="minorEastAsia" w:hAnsiTheme="minorHAnsi" w:cstheme="minorBidi"/>
          <w:sz w:val="22"/>
          <w:szCs w:val="22"/>
        </w:rPr>
      </w:pPr>
      <w:hyperlink w:anchor="_Toc58424800" w:history="1">
        <w:r w:rsidR="000D279D" w:rsidRPr="0083556C">
          <w:rPr>
            <w:rStyle w:val="Hyperlink"/>
            <w:rFonts w:eastAsiaTheme="minorHAnsi"/>
          </w:rPr>
          <w:t>2.1 Physics of Flight Modeling</w:t>
        </w:r>
        <w:r w:rsidR="000D279D">
          <w:rPr>
            <w:webHidden/>
          </w:rPr>
          <w:tab/>
        </w:r>
        <w:r w:rsidR="000D279D">
          <w:rPr>
            <w:webHidden/>
          </w:rPr>
          <w:fldChar w:fldCharType="begin"/>
        </w:r>
        <w:r w:rsidR="000D279D">
          <w:rPr>
            <w:webHidden/>
          </w:rPr>
          <w:instrText xml:space="preserve"> PAGEREF _Toc58424800 \h </w:instrText>
        </w:r>
        <w:r w:rsidR="000D279D">
          <w:rPr>
            <w:webHidden/>
          </w:rPr>
        </w:r>
        <w:r w:rsidR="000D279D">
          <w:rPr>
            <w:webHidden/>
          </w:rPr>
          <w:fldChar w:fldCharType="separate"/>
        </w:r>
        <w:r w:rsidR="000D279D">
          <w:rPr>
            <w:webHidden/>
          </w:rPr>
          <w:t>14</w:t>
        </w:r>
        <w:r w:rsidR="000D279D">
          <w:rPr>
            <w:webHidden/>
          </w:rPr>
          <w:fldChar w:fldCharType="end"/>
        </w:r>
      </w:hyperlink>
    </w:p>
    <w:p w14:paraId="69E89A78" w14:textId="7A4F43BB" w:rsidR="000D279D" w:rsidRDefault="00E463AD">
      <w:pPr>
        <w:pStyle w:val="TOC2"/>
        <w:rPr>
          <w:rFonts w:asciiTheme="minorHAnsi" w:eastAsiaTheme="minorEastAsia" w:hAnsiTheme="minorHAnsi" w:cstheme="minorBidi"/>
          <w:sz w:val="22"/>
          <w:szCs w:val="22"/>
        </w:rPr>
      </w:pPr>
      <w:hyperlink w:anchor="_Toc58424801" w:history="1">
        <w:r w:rsidR="000D279D" w:rsidRPr="0083556C">
          <w:rPr>
            <w:rStyle w:val="Hyperlink"/>
            <w:rFonts w:eastAsiaTheme="minorHAnsi"/>
          </w:rPr>
          <w:t>2.2 Entity Component System</w:t>
        </w:r>
        <w:r w:rsidR="000D279D">
          <w:rPr>
            <w:webHidden/>
          </w:rPr>
          <w:tab/>
        </w:r>
        <w:r w:rsidR="000D279D">
          <w:rPr>
            <w:webHidden/>
          </w:rPr>
          <w:fldChar w:fldCharType="begin"/>
        </w:r>
        <w:r w:rsidR="000D279D">
          <w:rPr>
            <w:webHidden/>
          </w:rPr>
          <w:instrText xml:space="preserve"> PAGEREF _Toc58424801 \h </w:instrText>
        </w:r>
        <w:r w:rsidR="000D279D">
          <w:rPr>
            <w:webHidden/>
          </w:rPr>
        </w:r>
        <w:r w:rsidR="000D279D">
          <w:rPr>
            <w:webHidden/>
          </w:rPr>
          <w:fldChar w:fldCharType="separate"/>
        </w:r>
        <w:r w:rsidR="000D279D">
          <w:rPr>
            <w:webHidden/>
          </w:rPr>
          <w:t>24</w:t>
        </w:r>
        <w:r w:rsidR="000D279D">
          <w:rPr>
            <w:webHidden/>
          </w:rPr>
          <w:fldChar w:fldCharType="end"/>
        </w:r>
      </w:hyperlink>
    </w:p>
    <w:p w14:paraId="1B7AE16F" w14:textId="2266FF98" w:rsidR="000D279D" w:rsidRDefault="00E463AD">
      <w:pPr>
        <w:pStyle w:val="TOC2"/>
        <w:rPr>
          <w:rFonts w:asciiTheme="minorHAnsi" w:eastAsiaTheme="minorEastAsia" w:hAnsiTheme="minorHAnsi" w:cstheme="minorBidi"/>
          <w:sz w:val="22"/>
          <w:szCs w:val="22"/>
        </w:rPr>
      </w:pPr>
      <w:hyperlink w:anchor="_Toc58424802" w:history="1">
        <w:r w:rsidR="000D279D" w:rsidRPr="0083556C">
          <w:rPr>
            <w:rStyle w:val="Hyperlink"/>
          </w:rPr>
          <w:t>2.3 Rust</w:t>
        </w:r>
        <w:r w:rsidR="000D279D">
          <w:rPr>
            <w:webHidden/>
          </w:rPr>
          <w:tab/>
        </w:r>
        <w:r w:rsidR="000D279D">
          <w:rPr>
            <w:webHidden/>
          </w:rPr>
          <w:fldChar w:fldCharType="begin"/>
        </w:r>
        <w:r w:rsidR="000D279D">
          <w:rPr>
            <w:webHidden/>
          </w:rPr>
          <w:instrText xml:space="preserve"> PAGEREF _Toc58424802 \h </w:instrText>
        </w:r>
        <w:r w:rsidR="000D279D">
          <w:rPr>
            <w:webHidden/>
          </w:rPr>
        </w:r>
        <w:r w:rsidR="000D279D">
          <w:rPr>
            <w:webHidden/>
          </w:rPr>
          <w:fldChar w:fldCharType="separate"/>
        </w:r>
        <w:r w:rsidR="000D279D">
          <w:rPr>
            <w:webHidden/>
          </w:rPr>
          <w:t>29</w:t>
        </w:r>
        <w:r w:rsidR="000D279D">
          <w:rPr>
            <w:webHidden/>
          </w:rPr>
          <w:fldChar w:fldCharType="end"/>
        </w:r>
      </w:hyperlink>
    </w:p>
    <w:p w14:paraId="5427321E" w14:textId="6761C70B" w:rsidR="000D279D" w:rsidRDefault="00E463AD">
      <w:pPr>
        <w:pStyle w:val="TOC2"/>
        <w:rPr>
          <w:rFonts w:asciiTheme="minorHAnsi" w:eastAsiaTheme="minorEastAsia" w:hAnsiTheme="minorHAnsi" w:cstheme="minorBidi"/>
          <w:sz w:val="22"/>
          <w:szCs w:val="22"/>
        </w:rPr>
      </w:pPr>
      <w:hyperlink w:anchor="_Toc58424803" w:history="1">
        <w:r w:rsidR="000D279D" w:rsidRPr="0083556C">
          <w:rPr>
            <w:rStyle w:val="Hyperlink"/>
            <w:rFonts w:eastAsiaTheme="minorHAnsi"/>
          </w:rPr>
          <w:t>2.4 FlightGear</w:t>
        </w:r>
        <w:r w:rsidR="000D279D">
          <w:rPr>
            <w:webHidden/>
          </w:rPr>
          <w:tab/>
        </w:r>
        <w:r w:rsidR="000D279D">
          <w:rPr>
            <w:webHidden/>
          </w:rPr>
          <w:fldChar w:fldCharType="begin"/>
        </w:r>
        <w:r w:rsidR="000D279D">
          <w:rPr>
            <w:webHidden/>
          </w:rPr>
          <w:instrText xml:space="preserve"> PAGEREF _Toc58424803 \h </w:instrText>
        </w:r>
        <w:r w:rsidR="000D279D">
          <w:rPr>
            <w:webHidden/>
          </w:rPr>
        </w:r>
        <w:r w:rsidR="000D279D">
          <w:rPr>
            <w:webHidden/>
          </w:rPr>
          <w:fldChar w:fldCharType="separate"/>
        </w:r>
        <w:r w:rsidR="000D279D">
          <w:rPr>
            <w:webHidden/>
          </w:rPr>
          <w:t>33</w:t>
        </w:r>
        <w:r w:rsidR="000D279D">
          <w:rPr>
            <w:webHidden/>
          </w:rPr>
          <w:fldChar w:fldCharType="end"/>
        </w:r>
      </w:hyperlink>
    </w:p>
    <w:p w14:paraId="7EBA9E15" w14:textId="6A799875" w:rsidR="000D279D" w:rsidRDefault="00E463AD">
      <w:pPr>
        <w:pStyle w:val="TOC2"/>
        <w:rPr>
          <w:rFonts w:asciiTheme="minorHAnsi" w:eastAsiaTheme="minorEastAsia" w:hAnsiTheme="minorHAnsi" w:cstheme="minorBidi"/>
          <w:sz w:val="22"/>
          <w:szCs w:val="22"/>
        </w:rPr>
      </w:pPr>
      <w:hyperlink w:anchor="_Toc58424804" w:history="1">
        <w:r w:rsidR="000D279D" w:rsidRPr="0083556C">
          <w:rPr>
            <w:rStyle w:val="Hyperlink"/>
            <w:rFonts w:eastAsiaTheme="minorHAnsi"/>
          </w:rPr>
          <w:t>2.5 Networking with Rust</w:t>
        </w:r>
        <w:r w:rsidR="000D279D">
          <w:rPr>
            <w:webHidden/>
          </w:rPr>
          <w:tab/>
        </w:r>
        <w:r w:rsidR="000D279D">
          <w:rPr>
            <w:webHidden/>
          </w:rPr>
          <w:fldChar w:fldCharType="begin"/>
        </w:r>
        <w:r w:rsidR="000D279D">
          <w:rPr>
            <w:webHidden/>
          </w:rPr>
          <w:instrText xml:space="preserve"> PAGEREF _Toc58424804 \h </w:instrText>
        </w:r>
        <w:r w:rsidR="000D279D">
          <w:rPr>
            <w:webHidden/>
          </w:rPr>
        </w:r>
        <w:r w:rsidR="000D279D">
          <w:rPr>
            <w:webHidden/>
          </w:rPr>
          <w:fldChar w:fldCharType="separate"/>
        </w:r>
        <w:r w:rsidR="000D279D">
          <w:rPr>
            <w:webHidden/>
          </w:rPr>
          <w:t>34</w:t>
        </w:r>
        <w:r w:rsidR="000D279D">
          <w:rPr>
            <w:webHidden/>
          </w:rPr>
          <w:fldChar w:fldCharType="end"/>
        </w:r>
      </w:hyperlink>
    </w:p>
    <w:p w14:paraId="584F8F20" w14:textId="6AFF9697" w:rsidR="000D279D" w:rsidRDefault="00E463AD">
      <w:pPr>
        <w:pStyle w:val="TOC1"/>
        <w:rPr>
          <w:rFonts w:asciiTheme="minorHAnsi" w:eastAsiaTheme="minorEastAsia" w:hAnsiTheme="minorHAnsi" w:cstheme="minorBidi"/>
          <w:bCs w:val="0"/>
          <w:sz w:val="22"/>
          <w:szCs w:val="22"/>
        </w:rPr>
      </w:pPr>
      <w:hyperlink w:anchor="_Toc58424805" w:history="1">
        <w:r w:rsidR="000D279D" w:rsidRPr="0083556C">
          <w:rPr>
            <w:rStyle w:val="Hyperlink"/>
          </w:rPr>
          <w:t>III.  Methodology</w:t>
        </w:r>
        <w:r w:rsidR="000D279D">
          <w:rPr>
            <w:webHidden/>
          </w:rPr>
          <w:tab/>
        </w:r>
        <w:r w:rsidR="000D279D">
          <w:rPr>
            <w:webHidden/>
          </w:rPr>
          <w:fldChar w:fldCharType="begin"/>
        </w:r>
        <w:r w:rsidR="000D279D">
          <w:rPr>
            <w:webHidden/>
          </w:rPr>
          <w:instrText xml:space="preserve"> PAGEREF _Toc58424805 \h </w:instrText>
        </w:r>
        <w:r w:rsidR="000D279D">
          <w:rPr>
            <w:webHidden/>
          </w:rPr>
        </w:r>
        <w:r w:rsidR="000D279D">
          <w:rPr>
            <w:webHidden/>
          </w:rPr>
          <w:fldChar w:fldCharType="separate"/>
        </w:r>
        <w:r w:rsidR="000D279D">
          <w:rPr>
            <w:webHidden/>
          </w:rPr>
          <w:t>35</w:t>
        </w:r>
        <w:r w:rsidR="000D279D">
          <w:rPr>
            <w:webHidden/>
          </w:rPr>
          <w:fldChar w:fldCharType="end"/>
        </w:r>
      </w:hyperlink>
    </w:p>
    <w:p w14:paraId="7F32B66F" w14:textId="752AA93C" w:rsidR="000D279D" w:rsidRDefault="00E463AD">
      <w:pPr>
        <w:pStyle w:val="TOC2"/>
        <w:rPr>
          <w:rFonts w:asciiTheme="minorHAnsi" w:eastAsiaTheme="minorEastAsia" w:hAnsiTheme="minorHAnsi" w:cstheme="minorBidi"/>
          <w:sz w:val="22"/>
          <w:szCs w:val="22"/>
        </w:rPr>
      </w:pPr>
      <w:hyperlink w:anchor="_Toc58424806" w:history="1">
        <w:r w:rsidR="000D279D" w:rsidRPr="0083556C">
          <w:rPr>
            <w:rStyle w:val="Hyperlink"/>
          </w:rPr>
          <w:t>3.1 Building the FDM Overview</w:t>
        </w:r>
        <w:r w:rsidR="000D279D">
          <w:rPr>
            <w:webHidden/>
          </w:rPr>
          <w:tab/>
        </w:r>
        <w:r w:rsidR="000D279D">
          <w:rPr>
            <w:webHidden/>
          </w:rPr>
          <w:fldChar w:fldCharType="begin"/>
        </w:r>
        <w:r w:rsidR="000D279D">
          <w:rPr>
            <w:webHidden/>
          </w:rPr>
          <w:instrText xml:space="preserve"> PAGEREF _Toc58424806 \h </w:instrText>
        </w:r>
        <w:r w:rsidR="000D279D">
          <w:rPr>
            <w:webHidden/>
          </w:rPr>
        </w:r>
        <w:r w:rsidR="000D279D">
          <w:rPr>
            <w:webHidden/>
          </w:rPr>
          <w:fldChar w:fldCharType="separate"/>
        </w:r>
        <w:r w:rsidR="000D279D">
          <w:rPr>
            <w:webHidden/>
          </w:rPr>
          <w:t>35</w:t>
        </w:r>
        <w:r w:rsidR="000D279D">
          <w:rPr>
            <w:webHidden/>
          </w:rPr>
          <w:fldChar w:fldCharType="end"/>
        </w:r>
      </w:hyperlink>
    </w:p>
    <w:p w14:paraId="578DAB2C" w14:textId="44419FFA" w:rsidR="000D279D" w:rsidRDefault="00E463AD">
      <w:pPr>
        <w:pStyle w:val="TOC2"/>
        <w:rPr>
          <w:rFonts w:asciiTheme="minorHAnsi" w:eastAsiaTheme="minorEastAsia" w:hAnsiTheme="minorHAnsi" w:cstheme="minorBidi"/>
          <w:sz w:val="22"/>
          <w:szCs w:val="22"/>
        </w:rPr>
      </w:pPr>
      <w:hyperlink w:anchor="_Toc58424807" w:history="1">
        <w:r w:rsidR="000D279D" w:rsidRPr="0083556C">
          <w:rPr>
            <w:rStyle w:val="Hyperlink"/>
          </w:rPr>
          <w:t>3.2 Set Up</w:t>
        </w:r>
        <w:r w:rsidR="000D279D">
          <w:rPr>
            <w:webHidden/>
          </w:rPr>
          <w:tab/>
        </w:r>
        <w:r w:rsidR="000D279D">
          <w:rPr>
            <w:webHidden/>
          </w:rPr>
          <w:fldChar w:fldCharType="begin"/>
        </w:r>
        <w:r w:rsidR="000D279D">
          <w:rPr>
            <w:webHidden/>
          </w:rPr>
          <w:instrText xml:space="preserve"> PAGEREF _Toc58424807 \h </w:instrText>
        </w:r>
        <w:r w:rsidR="000D279D">
          <w:rPr>
            <w:webHidden/>
          </w:rPr>
        </w:r>
        <w:r w:rsidR="000D279D">
          <w:rPr>
            <w:webHidden/>
          </w:rPr>
          <w:fldChar w:fldCharType="separate"/>
        </w:r>
        <w:r w:rsidR="000D279D">
          <w:rPr>
            <w:webHidden/>
          </w:rPr>
          <w:t>37</w:t>
        </w:r>
        <w:r w:rsidR="000D279D">
          <w:rPr>
            <w:webHidden/>
          </w:rPr>
          <w:fldChar w:fldCharType="end"/>
        </w:r>
      </w:hyperlink>
    </w:p>
    <w:p w14:paraId="70EC91B8" w14:textId="375C45BD" w:rsidR="000D279D" w:rsidRDefault="00E463AD">
      <w:pPr>
        <w:pStyle w:val="TOC2"/>
        <w:rPr>
          <w:rFonts w:asciiTheme="minorHAnsi" w:eastAsiaTheme="minorEastAsia" w:hAnsiTheme="minorHAnsi" w:cstheme="minorBidi"/>
          <w:sz w:val="22"/>
          <w:szCs w:val="22"/>
        </w:rPr>
      </w:pPr>
      <w:hyperlink w:anchor="_Toc58424808" w:history="1">
        <w:r w:rsidR="000D279D" w:rsidRPr="0083556C">
          <w:rPr>
            <w:rStyle w:val="Hyperlink"/>
          </w:rPr>
          <w:t>3.3 SPECS Components</w:t>
        </w:r>
        <w:r w:rsidR="000D279D">
          <w:rPr>
            <w:webHidden/>
          </w:rPr>
          <w:tab/>
        </w:r>
        <w:r w:rsidR="000D279D">
          <w:rPr>
            <w:webHidden/>
          </w:rPr>
          <w:fldChar w:fldCharType="begin"/>
        </w:r>
        <w:r w:rsidR="000D279D">
          <w:rPr>
            <w:webHidden/>
          </w:rPr>
          <w:instrText xml:space="preserve"> PAGEREF _Toc58424808 \h </w:instrText>
        </w:r>
        <w:r w:rsidR="000D279D">
          <w:rPr>
            <w:webHidden/>
          </w:rPr>
        </w:r>
        <w:r w:rsidR="000D279D">
          <w:rPr>
            <w:webHidden/>
          </w:rPr>
          <w:fldChar w:fldCharType="separate"/>
        </w:r>
        <w:r w:rsidR="000D279D">
          <w:rPr>
            <w:webHidden/>
          </w:rPr>
          <w:t>39</w:t>
        </w:r>
        <w:r w:rsidR="000D279D">
          <w:rPr>
            <w:webHidden/>
          </w:rPr>
          <w:fldChar w:fldCharType="end"/>
        </w:r>
      </w:hyperlink>
    </w:p>
    <w:p w14:paraId="3E9F3EC6" w14:textId="1FA1DF8F" w:rsidR="000D279D" w:rsidRDefault="00E463AD">
      <w:pPr>
        <w:pStyle w:val="TOC2"/>
        <w:rPr>
          <w:rFonts w:asciiTheme="minorHAnsi" w:eastAsiaTheme="minorEastAsia" w:hAnsiTheme="minorHAnsi" w:cstheme="minorBidi"/>
          <w:sz w:val="22"/>
          <w:szCs w:val="22"/>
        </w:rPr>
      </w:pPr>
      <w:hyperlink w:anchor="_Toc58424809" w:history="1">
        <w:r w:rsidR="000D279D" w:rsidRPr="0083556C">
          <w:rPr>
            <w:rStyle w:val="Hyperlink"/>
          </w:rPr>
          <w:t>3.4 SPECS Systems</w:t>
        </w:r>
        <w:r w:rsidR="000D279D">
          <w:rPr>
            <w:webHidden/>
          </w:rPr>
          <w:tab/>
        </w:r>
        <w:r w:rsidR="000D279D">
          <w:rPr>
            <w:webHidden/>
          </w:rPr>
          <w:fldChar w:fldCharType="begin"/>
        </w:r>
        <w:r w:rsidR="000D279D">
          <w:rPr>
            <w:webHidden/>
          </w:rPr>
          <w:instrText xml:space="preserve"> PAGEREF _Toc58424809 \h </w:instrText>
        </w:r>
        <w:r w:rsidR="000D279D">
          <w:rPr>
            <w:webHidden/>
          </w:rPr>
        </w:r>
        <w:r w:rsidR="000D279D">
          <w:rPr>
            <w:webHidden/>
          </w:rPr>
          <w:fldChar w:fldCharType="separate"/>
        </w:r>
        <w:r w:rsidR="000D279D">
          <w:rPr>
            <w:webHidden/>
          </w:rPr>
          <w:t>39</w:t>
        </w:r>
        <w:r w:rsidR="000D279D">
          <w:rPr>
            <w:webHidden/>
          </w:rPr>
          <w:fldChar w:fldCharType="end"/>
        </w:r>
      </w:hyperlink>
    </w:p>
    <w:p w14:paraId="7E380060" w14:textId="70A8D2FC" w:rsidR="000D279D" w:rsidRDefault="00E463AD">
      <w:pPr>
        <w:pStyle w:val="TOC2"/>
        <w:rPr>
          <w:rFonts w:asciiTheme="minorHAnsi" w:eastAsiaTheme="minorEastAsia" w:hAnsiTheme="minorHAnsi" w:cstheme="minorBidi"/>
          <w:sz w:val="22"/>
          <w:szCs w:val="22"/>
        </w:rPr>
      </w:pPr>
      <w:hyperlink w:anchor="_Toc58424810" w:history="1">
        <w:r w:rsidR="000D279D" w:rsidRPr="0083556C">
          <w:rPr>
            <w:rStyle w:val="Hyperlink"/>
          </w:rPr>
          <w:t>3.5 FDM Equivalency Verification</w:t>
        </w:r>
        <w:r w:rsidR="000D279D">
          <w:rPr>
            <w:webHidden/>
          </w:rPr>
          <w:tab/>
        </w:r>
        <w:r w:rsidR="000D279D">
          <w:rPr>
            <w:webHidden/>
          </w:rPr>
          <w:fldChar w:fldCharType="begin"/>
        </w:r>
        <w:r w:rsidR="000D279D">
          <w:rPr>
            <w:webHidden/>
          </w:rPr>
          <w:instrText xml:space="preserve"> PAGEREF _Toc58424810 \h </w:instrText>
        </w:r>
        <w:r w:rsidR="000D279D">
          <w:rPr>
            <w:webHidden/>
          </w:rPr>
        </w:r>
        <w:r w:rsidR="000D279D">
          <w:rPr>
            <w:webHidden/>
          </w:rPr>
          <w:fldChar w:fldCharType="separate"/>
        </w:r>
        <w:r w:rsidR="000D279D">
          <w:rPr>
            <w:webHidden/>
          </w:rPr>
          <w:t>42</w:t>
        </w:r>
        <w:r w:rsidR="000D279D">
          <w:rPr>
            <w:webHidden/>
          </w:rPr>
          <w:fldChar w:fldCharType="end"/>
        </w:r>
      </w:hyperlink>
    </w:p>
    <w:p w14:paraId="457369E5" w14:textId="21CA0904" w:rsidR="000D279D" w:rsidRDefault="00E463AD">
      <w:pPr>
        <w:pStyle w:val="TOC1"/>
        <w:rPr>
          <w:rFonts w:asciiTheme="minorHAnsi" w:eastAsiaTheme="minorEastAsia" w:hAnsiTheme="minorHAnsi" w:cstheme="minorBidi"/>
          <w:bCs w:val="0"/>
          <w:sz w:val="22"/>
          <w:szCs w:val="22"/>
        </w:rPr>
      </w:pPr>
      <w:hyperlink w:anchor="_Toc58424811" w:history="1">
        <w:r w:rsidR="000D279D" w:rsidRPr="0083556C">
          <w:rPr>
            <w:rStyle w:val="Hyperlink"/>
          </w:rPr>
          <w:t>IV.  Analysis and Results</w:t>
        </w:r>
        <w:r w:rsidR="000D279D">
          <w:rPr>
            <w:webHidden/>
          </w:rPr>
          <w:tab/>
        </w:r>
        <w:r w:rsidR="000D279D">
          <w:rPr>
            <w:webHidden/>
          </w:rPr>
          <w:fldChar w:fldCharType="begin"/>
        </w:r>
        <w:r w:rsidR="000D279D">
          <w:rPr>
            <w:webHidden/>
          </w:rPr>
          <w:instrText xml:space="preserve"> PAGEREF _Toc58424811 \h </w:instrText>
        </w:r>
        <w:r w:rsidR="000D279D">
          <w:rPr>
            <w:webHidden/>
          </w:rPr>
        </w:r>
        <w:r w:rsidR="000D279D">
          <w:rPr>
            <w:webHidden/>
          </w:rPr>
          <w:fldChar w:fldCharType="separate"/>
        </w:r>
        <w:r w:rsidR="000D279D">
          <w:rPr>
            <w:webHidden/>
          </w:rPr>
          <w:t>46</w:t>
        </w:r>
        <w:r w:rsidR="000D279D">
          <w:rPr>
            <w:webHidden/>
          </w:rPr>
          <w:fldChar w:fldCharType="end"/>
        </w:r>
      </w:hyperlink>
    </w:p>
    <w:p w14:paraId="77B25C51" w14:textId="1C3930C2" w:rsidR="000D279D" w:rsidRDefault="00E463AD">
      <w:pPr>
        <w:pStyle w:val="TOC2"/>
        <w:rPr>
          <w:rFonts w:asciiTheme="minorHAnsi" w:eastAsiaTheme="minorEastAsia" w:hAnsiTheme="minorHAnsi" w:cstheme="minorBidi"/>
          <w:sz w:val="22"/>
          <w:szCs w:val="22"/>
        </w:rPr>
      </w:pPr>
      <w:hyperlink w:anchor="_Toc58424812" w:history="1">
        <w:r w:rsidR="000D279D" w:rsidRPr="0083556C">
          <w:rPr>
            <w:rStyle w:val="Hyperlink"/>
          </w:rPr>
          <w:t>4.1 Simulation Application</w:t>
        </w:r>
        <w:r w:rsidR="000D279D">
          <w:rPr>
            <w:webHidden/>
          </w:rPr>
          <w:tab/>
        </w:r>
        <w:r w:rsidR="000D279D">
          <w:rPr>
            <w:webHidden/>
          </w:rPr>
          <w:fldChar w:fldCharType="begin"/>
        </w:r>
        <w:r w:rsidR="000D279D">
          <w:rPr>
            <w:webHidden/>
          </w:rPr>
          <w:instrText xml:space="preserve"> PAGEREF _Toc58424812 \h </w:instrText>
        </w:r>
        <w:r w:rsidR="000D279D">
          <w:rPr>
            <w:webHidden/>
          </w:rPr>
        </w:r>
        <w:r w:rsidR="000D279D">
          <w:rPr>
            <w:webHidden/>
          </w:rPr>
          <w:fldChar w:fldCharType="separate"/>
        </w:r>
        <w:r w:rsidR="000D279D">
          <w:rPr>
            <w:webHidden/>
          </w:rPr>
          <w:t>47</w:t>
        </w:r>
        <w:r w:rsidR="000D279D">
          <w:rPr>
            <w:webHidden/>
          </w:rPr>
          <w:fldChar w:fldCharType="end"/>
        </w:r>
      </w:hyperlink>
    </w:p>
    <w:p w14:paraId="108C7F5F" w14:textId="6BA3E024" w:rsidR="000D279D" w:rsidRDefault="00E463AD">
      <w:pPr>
        <w:pStyle w:val="TOC2"/>
        <w:rPr>
          <w:rFonts w:asciiTheme="minorHAnsi" w:eastAsiaTheme="minorEastAsia" w:hAnsiTheme="minorHAnsi" w:cstheme="minorBidi"/>
          <w:sz w:val="22"/>
          <w:szCs w:val="22"/>
        </w:rPr>
      </w:pPr>
      <w:hyperlink w:anchor="_Toc58424813" w:history="1">
        <w:r w:rsidR="000D279D" w:rsidRPr="0083556C">
          <w:rPr>
            <w:rStyle w:val="Hyperlink"/>
          </w:rPr>
          <w:t>4.2 FDM Equivalency Verification</w:t>
        </w:r>
        <w:r w:rsidR="000D279D">
          <w:rPr>
            <w:webHidden/>
          </w:rPr>
          <w:tab/>
        </w:r>
        <w:r w:rsidR="000D279D">
          <w:rPr>
            <w:webHidden/>
          </w:rPr>
          <w:fldChar w:fldCharType="begin"/>
        </w:r>
        <w:r w:rsidR="000D279D">
          <w:rPr>
            <w:webHidden/>
          </w:rPr>
          <w:instrText xml:space="preserve"> PAGEREF _Toc58424813 \h </w:instrText>
        </w:r>
        <w:r w:rsidR="000D279D">
          <w:rPr>
            <w:webHidden/>
          </w:rPr>
        </w:r>
        <w:r w:rsidR="000D279D">
          <w:rPr>
            <w:webHidden/>
          </w:rPr>
          <w:fldChar w:fldCharType="separate"/>
        </w:r>
        <w:r w:rsidR="000D279D">
          <w:rPr>
            <w:webHidden/>
          </w:rPr>
          <w:t>47</w:t>
        </w:r>
        <w:r w:rsidR="000D279D">
          <w:rPr>
            <w:webHidden/>
          </w:rPr>
          <w:fldChar w:fldCharType="end"/>
        </w:r>
      </w:hyperlink>
    </w:p>
    <w:p w14:paraId="78FF215F" w14:textId="53CE3A48" w:rsidR="000D279D" w:rsidRDefault="00E463AD">
      <w:pPr>
        <w:pStyle w:val="TOC1"/>
        <w:rPr>
          <w:rFonts w:asciiTheme="minorHAnsi" w:eastAsiaTheme="minorEastAsia" w:hAnsiTheme="minorHAnsi" w:cstheme="minorBidi"/>
          <w:bCs w:val="0"/>
          <w:sz w:val="22"/>
          <w:szCs w:val="22"/>
        </w:rPr>
      </w:pPr>
      <w:hyperlink w:anchor="_Toc58424814" w:history="1">
        <w:r w:rsidR="000D279D" w:rsidRPr="0083556C">
          <w:rPr>
            <w:rStyle w:val="Hyperlink"/>
          </w:rPr>
          <w:t>V.  Conclusions and Recommendations</w:t>
        </w:r>
        <w:r w:rsidR="000D279D">
          <w:rPr>
            <w:webHidden/>
          </w:rPr>
          <w:tab/>
        </w:r>
        <w:r w:rsidR="000D279D">
          <w:rPr>
            <w:webHidden/>
          </w:rPr>
          <w:fldChar w:fldCharType="begin"/>
        </w:r>
        <w:r w:rsidR="000D279D">
          <w:rPr>
            <w:webHidden/>
          </w:rPr>
          <w:instrText xml:space="preserve"> PAGEREF _Toc58424814 \h </w:instrText>
        </w:r>
        <w:r w:rsidR="000D279D">
          <w:rPr>
            <w:webHidden/>
          </w:rPr>
        </w:r>
        <w:r w:rsidR="000D279D">
          <w:rPr>
            <w:webHidden/>
          </w:rPr>
          <w:fldChar w:fldCharType="separate"/>
        </w:r>
        <w:r w:rsidR="000D279D">
          <w:rPr>
            <w:webHidden/>
          </w:rPr>
          <w:t>49</w:t>
        </w:r>
        <w:r w:rsidR="000D279D">
          <w:rPr>
            <w:webHidden/>
          </w:rPr>
          <w:fldChar w:fldCharType="end"/>
        </w:r>
      </w:hyperlink>
    </w:p>
    <w:p w14:paraId="6EB02CC0" w14:textId="796AAD3E" w:rsidR="000D279D" w:rsidRDefault="00E463AD">
      <w:pPr>
        <w:pStyle w:val="TOC2"/>
        <w:rPr>
          <w:rFonts w:asciiTheme="minorHAnsi" w:eastAsiaTheme="minorEastAsia" w:hAnsiTheme="minorHAnsi" w:cstheme="minorBidi"/>
          <w:sz w:val="22"/>
          <w:szCs w:val="22"/>
        </w:rPr>
      </w:pPr>
      <w:hyperlink w:anchor="_Toc58424815" w:history="1">
        <w:r w:rsidR="000D279D" w:rsidRPr="0083556C">
          <w:rPr>
            <w:rStyle w:val="Hyperlink"/>
          </w:rPr>
          <w:t>5.1 Research Conclusions</w:t>
        </w:r>
        <w:r w:rsidR="000D279D">
          <w:rPr>
            <w:webHidden/>
          </w:rPr>
          <w:tab/>
        </w:r>
        <w:r w:rsidR="000D279D">
          <w:rPr>
            <w:webHidden/>
          </w:rPr>
          <w:fldChar w:fldCharType="begin"/>
        </w:r>
        <w:r w:rsidR="000D279D">
          <w:rPr>
            <w:webHidden/>
          </w:rPr>
          <w:instrText xml:space="preserve"> PAGEREF _Toc58424815 \h </w:instrText>
        </w:r>
        <w:r w:rsidR="000D279D">
          <w:rPr>
            <w:webHidden/>
          </w:rPr>
        </w:r>
        <w:r w:rsidR="000D279D">
          <w:rPr>
            <w:webHidden/>
          </w:rPr>
          <w:fldChar w:fldCharType="separate"/>
        </w:r>
        <w:r w:rsidR="000D279D">
          <w:rPr>
            <w:webHidden/>
          </w:rPr>
          <w:t>49</w:t>
        </w:r>
        <w:r w:rsidR="000D279D">
          <w:rPr>
            <w:webHidden/>
          </w:rPr>
          <w:fldChar w:fldCharType="end"/>
        </w:r>
      </w:hyperlink>
    </w:p>
    <w:p w14:paraId="77B1A9AC" w14:textId="0B4E21B3" w:rsidR="000D279D" w:rsidRDefault="00E463AD">
      <w:pPr>
        <w:pStyle w:val="TOC2"/>
        <w:rPr>
          <w:rFonts w:asciiTheme="minorHAnsi" w:eastAsiaTheme="minorEastAsia" w:hAnsiTheme="minorHAnsi" w:cstheme="minorBidi"/>
          <w:sz w:val="22"/>
          <w:szCs w:val="22"/>
        </w:rPr>
      </w:pPr>
      <w:hyperlink w:anchor="_Toc58424816" w:history="1">
        <w:r w:rsidR="000D279D" w:rsidRPr="0083556C">
          <w:rPr>
            <w:rStyle w:val="Hyperlink"/>
          </w:rPr>
          <w:t>5.2 Significance of Research</w:t>
        </w:r>
        <w:r w:rsidR="000D279D">
          <w:rPr>
            <w:webHidden/>
          </w:rPr>
          <w:tab/>
        </w:r>
        <w:r w:rsidR="000D279D">
          <w:rPr>
            <w:webHidden/>
          </w:rPr>
          <w:fldChar w:fldCharType="begin"/>
        </w:r>
        <w:r w:rsidR="000D279D">
          <w:rPr>
            <w:webHidden/>
          </w:rPr>
          <w:instrText xml:space="preserve"> PAGEREF _Toc58424816 \h </w:instrText>
        </w:r>
        <w:r w:rsidR="000D279D">
          <w:rPr>
            <w:webHidden/>
          </w:rPr>
        </w:r>
        <w:r w:rsidR="000D279D">
          <w:rPr>
            <w:webHidden/>
          </w:rPr>
          <w:fldChar w:fldCharType="separate"/>
        </w:r>
        <w:r w:rsidR="000D279D">
          <w:rPr>
            <w:webHidden/>
          </w:rPr>
          <w:t>50</w:t>
        </w:r>
        <w:r w:rsidR="000D279D">
          <w:rPr>
            <w:webHidden/>
          </w:rPr>
          <w:fldChar w:fldCharType="end"/>
        </w:r>
      </w:hyperlink>
    </w:p>
    <w:p w14:paraId="75C72949" w14:textId="448C9640" w:rsidR="000D279D" w:rsidRDefault="00E463AD">
      <w:pPr>
        <w:pStyle w:val="TOC2"/>
        <w:rPr>
          <w:rFonts w:asciiTheme="minorHAnsi" w:eastAsiaTheme="minorEastAsia" w:hAnsiTheme="minorHAnsi" w:cstheme="minorBidi"/>
          <w:sz w:val="22"/>
          <w:szCs w:val="22"/>
        </w:rPr>
      </w:pPr>
      <w:hyperlink w:anchor="_Toc58424817" w:history="1">
        <w:r w:rsidR="000D279D" w:rsidRPr="0083556C">
          <w:rPr>
            <w:rStyle w:val="Hyperlink"/>
          </w:rPr>
          <w:t>5.3 Recommendations for Future Research</w:t>
        </w:r>
        <w:r w:rsidR="000D279D">
          <w:rPr>
            <w:webHidden/>
          </w:rPr>
          <w:tab/>
        </w:r>
        <w:r w:rsidR="000D279D">
          <w:rPr>
            <w:webHidden/>
          </w:rPr>
          <w:fldChar w:fldCharType="begin"/>
        </w:r>
        <w:r w:rsidR="000D279D">
          <w:rPr>
            <w:webHidden/>
          </w:rPr>
          <w:instrText xml:space="preserve"> PAGEREF _Toc58424817 \h </w:instrText>
        </w:r>
        <w:r w:rsidR="000D279D">
          <w:rPr>
            <w:webHidden/>
          </w:rPr>
        </w:r>
        <w:r w:rsidR="000D279D">
          <w:rPr>
            <w:webHidden/>
          </w:rPr>
          <w:fldChar w:fldCharType="separate"/>
        </w:r>
        <w:r w:rsidR="000D279D">
          <w:rPr>
            <w:webHidden/>
          </w:rPr>
          <w:t>50</w:t>
        </w:r>
        <w:r w:rsidR="000D279D">
          <w:rPr>
            <w:webHidden/>
          </w:rPr>
          <w:fldChar w:fldCharType="end"/>
        </w:r>
      </w:hyperlink>
    </w:p>
    <w:p w14:paraId="7487D4D2" w14:textId="4C3C75D5" w:rsidR="000D279D" w:rsidRDefault="00E463AD">
      <w:pPr>
        <w:pStyle w:val="TOC2"/>
        <w:rPr>
          <w:rFonts w:asciiTheme="minorHAnsi" w:eastAsiaTheme="minorEastAsia" w:hAnsiTheme="minorHAnsi" w:cstheme="minorBidi"/>
          <w:sz w:val="22"/>
          <w:szCs w:val="22"/>
        </w:rPr>
      </w:pPr>
      <w:hyperlink w:anchor="_Toc58424818" w:history="1">
        <w:r w:rsidR="000D279D" w:rsidRPr="0083556C">
          <w:rPr>
            <w:rStyle w:val="Hyperlink"/>
          </w:rPr>
          <w:t>Summary</w:t>
        </w:r>
        <w:r w:rsidR="000D279D">
          <w:rPr>
            <w:webHidden/>
          </w:rPr>
          <w:tab/>
        </w:r>
        <w:r w:rsidR="000D279D">
          <w:rPr>
            <w:webHidden/>
          </w:rPr>
          <w:fldChar w:fldCharType="begin"/>
        </w:r>
        <w:r w:rsidR="000D279D">
          <w:rPr>
            <w:webHidden/>
          </w:rPr>
          <w:instrText xml:space="preserve"> PAGEREF _Toc58424818 \h </w:instrText>
        </w:r>
        <w:r w:rsidR="000D279D">
          <w:rPr>
            <w:webHidden/>
          </w:rPr>
        </w:r>
        <w:r w:rsidR="000D279D">
          <w:rPr>
            <w:webHidden/>
          </w:rPr>
          <w:fldChar w:fldCharType="separate"/>
        </w:r>
        <w:r w:rsidR="000D279D">
          <w:rPr>
            <w:webHidden/>
          </w:rPr>
          <w:t>50</w:t>
        </w:r>
        <w:r w:rsidR="000D279D">
          <w:rPr>
            <w:webHidden/>
          </w:rPr>
          <w:fldChar w:fldCharType="end"/>
        </w:r>
      </w:hyperlink>
    </w:p>
    <w:p w14:paraId="19FC6D82" w14:textId="4A7CB444" w:rsidR="000D279D" w:rsidRDefault="00E463AD">
      <w:pPr>
        <w:pStyle w:val="TOC1"/>
        <w:rPr>
          <w:rFonts w:asciiTheme="minorHAnsi" w:eastAsiaTheme="minorEastAsia" w:hAnsiTheme="minorHAnsi" w:cstheme="minorBidi"/>
          <w:bCs w:val="0"/>
          <w:sz w:val="22"/>
          <w:szCs w:val="22"/>
        </w:rPr>
      </w:pPr>
      <w:hyperlink w:anchor="_Toc58424819" w:history="1">
        <w:r w:rsidR="000D279D" w:rsidRPr="0083556C">
          <w:rPr>
            <w:rStyle w:val="Hyperlink"/>
          </w:rPr>
          <w:t>Appendix: Configuring FlightGear as a Visual System</w:t>
        </w:r>
        <w:r w:rsidR="000D279D">
          <w:rPr>
            <w:webHidden/>
          </w:rPr>
          <w:tab/>
        </w:r>
        <w:r w:rsidR="000D279D">
          <w:rPr>
            <w:webHidden/>
          </w:rPr>
          <w:fldChar w:fldCharType="begin"/>
        </w:r>
        <w:r w:rsidR="000D279D">
          <w:rPr>
            <w:webHidden/>
          </w:rPr>
          <w:instrText xml:space="preserve"> PAGEREF _Toc58424819 \h </w:instrText>
        </w:r>
        <w:r w:rsidR="000D279D">
          <w:rPr>
            <w:webHidden/>
          </w:rPr>
        </w:r>
        <w:r w:rsidR="000D279D">
          <w:rPr>
            <w:webHidden/>
          </w:rPr>
          <w:fldChar w:fldCharType="separate"/>
        </w:r>
        <w:r w:rsidR="000D279D">
          <w:rPr>
            <w:webHidden/>
          </w:rPr>
          <w:t>51</w:t>
        </w:r>
        <w:r w:rsidR="000D279D">
          <w:rPr>
            <w:webHidden/>
          </w:rPr>
          <w:fldChar w:fldCharType="end"/>
        </w:r>
      </w:hyperlink>
    </w:p>
    <w:p w14:paraId="0401D964" w14:textId="7282C476" w:rsidR="000D279D" w:rsidRDefault="00E463AD">
      <w:pPr>
        <w:pStyle w:val="TOC1"/>
        <w:rPr>
          <w:rFonts w:asciiTheme="minorHAnsi" w:eastAsiaTheme="minorEastAsia" w:hAnsiTheme="minorHAnsi" w:cstheme="minorBidi"/>
          <w:bCs w:val="0"/>
          <w:sz w:val="22"/>
          <w:szCs w:val="22"/>
        </w:rPr>
      </w:pPr>
      <w:hyperlink w:anchor="_Toc58424820" w:history="1">
        <w:r w:rsidR="000D279D" w:rsidRPr="0083556C">
          <w:rPr>
            <w:rStyle w:val="Hyperlink"/>
          </w:rPr>
          <w:t>Bibliography</w:t>
        </w:r>
        <w:r w:rsidR="000D279D">
          <w:rPr>
            <w:webHidden/>
          </w:rPr>
          <w:tab/>
        </w:r>
        <w:r w:rsidR="000D279D">
          <w:rPr>
            <w:webHidden/>
          </w:rPr>
          <w:fldChar w:fldCharType="begin"/>
        </w:r>
        <w:r w:rsidR="000D279D">
          <w:rPr>
            <w:webHidden/>
          </w:rPr>
          <w:instrText xml:space="preserve"> PAGEREF _Toc58424820 \h </w:instrText>
        </w:r>
        <w:r w:rsidR="000D279D">
          <w:rPr>
            <w:webHidden/>
          </w:rPr>
        </w:r>
        <w:r w:rsidR="000D279D">
          <w:rPr>
            <w:webHidden/>
          </w:rPr>
          <w:fldChar w:fldCharType="separate"/>
        </w:r>
        <w:r w:rsidR="000D279D">
          <w:rPr>
            <w:webHidden/>
          </w:rPr>
          <w:t>54</w:t>
        </w:r>
        <w:r w:rsidR="000D279D">
          <w:rPr>
            <w:webHidden/>
          </w:rPr>
          <w:fldChar w:fldCharType="end"/>
        </w:r>
      </w:hyperlink>
    </w:p>
    <w:p w14:paraId="55FD778A" w14:textId="435D3811" w:rsidR="000D279D" w:rsidRDefault="00E463AD">
      <w:pPr>
        <w:pStyle w:val="TOC1"/>
        <w:rPr>
          <w:rFonts w:asciiTheme="minorHAnsi" w:eastAsiaTheme="minorEastAsia" w:hAnsiTheme="minorHAnsi" w:cstheme="minorBidi"/>
          <w:bCs w:val="0"/>
          <w:sz w:val="22"/>
          <w:szCs w:val="22"/>
        </w:rPr>
      </w:pPr>
      <w:hyperlink w:anchor="_Toc58424821" w:history="1">
        <w:r w:rsidR="000D279D" w:rsidRPr="0083556C">
          <w:rPr>
            <w:rStyle w:val="Hyperlink"/>
          </w:rPr>
          <w:t>Acronyms</w:t>
        </w:r>
        <w:r w:rsidR="000D279D">
          <w:rPr>
            <w:webHidden/>
          </w:rPr>
          <w:tab/>
        </w:r>
        <w:r w:rsidR="000D279D">
          <w:rPr>
            <w:webHidden/>
          </w:rPr>
          <w:fldChar w:fldCharType="begin"/>
        </w:r>
        <w:r w:rsidR="000D279D">
          <w:rPr>
            <w:webHidden/>
          </w:rPr>
          <w:instrText xml:space="preserve"> PAGEREF _Toc58424821 \h </w:instrText>
        </w:r>
        <w:r w:rsidR="000D279D">
          <w:rPr>
            <w:webHidden/>
          </w:rPr>
        </w:r>
        <w:r w:rsidR="000D279D">
          <w:rPr>
            <w:webHidden/>
          </w:rPr>
          <w:fldChar w:fldCharType="separate"/>
        </w:r>
        <w:r w:rsidR="000D279D">
          <w:rPr>
            <w:webHidden/>
          </w:rPr>
          <w:t>57</w:t>
        </w:r>
        <w:r w:rsidR="000D279D">
          <w:rPr>
            <w:webHidden/>
          </w:rPr>
          <w:fldChar w:fldCharType="end"/>
        </w:r>
      </w:hyperlink>
    </w:p>
    <w:p w14:paraId="182256F0" w14:textId="7DD8B36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6" w:name="_Toc58424789"/>
      <w:r>
        <w:lastRenderedPageBreak/>
        <w:t>List of Figures</w:t>
      </w:r>
      <w:bookmarkEnd w:id="26"/>
    </w:p>
    <w:p w14:paraId="20561D0E" w14:textId="4725F30E" w:rsidR="008908B0"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436439" w:history="1">
        <w:r w:rsidR="008908B0" w:rsidRPr="00173880">
          <w:rPr>
            <w:rStyle w:val="Hyperlink"/>
            <w:noProof/>
          </w:rPr>
          <w:t>Figure 1: Forces Visualized</w:t>
        </w:r>
        <w:r w:rsidR="008908B0">
          <w:rPr>
            <w:noProof/>
            <w:webHidden/>
          </w:rPr>
          <w:tab/>
        </w:r>
        <w:r w:rsidR="008908B0">
          <w:rPr>
            <w:noProof/>
            <w:webHidden/>
          </w:rPr>
          <w:fldChar w:fldCharType="begin"/>
        </w:r>
        <w:r w:rsidR="008908B0">
          <w:rPr>
            <w:noProof/>
            <w:webHidden/>
          </w:rPr>
          <w:instrText xml:space="preserve"> PAGEREF _Toc58436439 \h </w:instrText>
        </w:r>
        <w:r w:rsidR="008908B0">
          <w:rPr>
            <w:noProof/>
            <w:webHidden/>
          </w:rPr>
        </w:r>
        <w:r w:rsidR="008908B0">
          <w:rPr>
            <w:noProof/>
            <w:webHidden/>
          </w:rPr>
          <w:fldChar w:fldCharType="separate"/>
        </w:r>
        <w:r w:rsidR="008908B0">
          <w:rPr>
            <w:noProof/>
            <w:webHidden/>
          </w:rPr>
          <w:t>15</w:t>
        </w:r>
        <w:r w:rsidR="008908B0">
          <w:rPr>
            <w:noProof/>
            <w:webHidden/>
          </w:rPr>
          <w:fldChar w:fldCharType="end"/>
        </w:r>
      </w:hyperlink>
    </w:p>
    <w:p w14:paraId="22A56453" w14:textId="355A6D57"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0" w:history="1">
        <w:r w:rsidR="008908B0" w:rsidRPr="00173880">
          <w:rPr>
            <w:rStyle w:val="Hyperlink"/>
            <w:noProof/>
          </w:rPr>
          <w:t>Figure 2: Airplane Components</w:t>
        </w:r>
        <w:r w:rsidR="008908B0">
          <w:rPr>
            <w:noProof/>
            <w:webHidden/>
          </w:rPr>
          <w:tab/>
        </w:r>
        <w:r w:rsidR="008908B0">
          <w:rPr>
            <w:noProof/>
            <w:webHidden/>
          </w:rPr>
          <w:fldChar w:fldCharType="begin"/>
        </w:r>
        <w:r w:rsidR="008908B0">
          <w:rPr>
            <w:noProof/>
            <w:webHidden/>
          </w:rPr>
          <w:instrText xml:space="preserve"> PAGEREF _Toc58436440 \h </w:instrText>
        </w:r>
        <w:r w:rsidR="008908B0">
          <w:rPr>
            <w:noProof/>
            <w:webHidden/>
          </w:rPr>
        </w:r>
        <w:r w:rsidR="008908B0">
          <w:rPr>
            <w:noProof/>
            <w:webHidden/>
          </w:rPr>
          <w:fldChar w:fldCharType="separate"/>
        </w:r>
        <w:r w:rsidR="008908B0">
          <w:rPr>
            <w:noProof/>
            <w:webHidden/>
          </w:rPr>
          <w:t>16</w:t>
        </w:r>
        <w:r w:rsidR="008908B0">
          <w:rPr>
            <w:noProof/>
            <w:webHidden/>
          </w:rPr>
          <w:fldChar w:fldCharType="end"/>
        </w:r>
      </w:hyperlink>
    </w:p>
    <w:p w14:paraId="3E068D82" w14:textId="42F6FA1F"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1" w:history="1">
        <w:r w:rsidR="008908B0" w:rsidRPr="00173880">
          <w:rPr>
            <w:rStyle w:val="Hyperlink"/>
            <w:noProof/>
          </w:rPr>
          <w:t>Figure 3: Airfoil Cross-section</w:t>
        </w:r>
        <w:r w:rsidR="008908B0">
          <w:rPr>
            <w:noProof/>
            <w:webHidden/>
          </w:rPr>
          <w:tab/>
        </w:r>
        <w:r w:rsidR="008908B0">
          <w:rPr>
            <w:noProof/>
            <w:webHidden/>
          </w:rPr>
          <w:fldChar w:fldCharType="begin"/>
        </w:r>
        <w:r w:rsidR="008908B0">
          <w:rPr>
            <w:noProof/>
            <w:webHidden/>
          </w:rPr>
          <w:instrText xml:space="preserve"> PAGEREF _Toc58436441 \h </w:instrText>
        </w:r>
        <w:r w:rsidR="008908B0">
          <w:rPr>
            <w:noProof/>
            <w:webHidden/>
          </w:rPr>
        </w:r>
        <w:r w:rsidR="008908B0">
          <w:rPr>
            <w:noProof/>
            <w:webHidden/>
          </w:rPr>
          <w:fldChar w:fldCharType="separate"/>
        </w:r>
        <w:r w:rsidR="008908B0">
          <w:rPr>
            <w:noProof/>
            <w:webHidden/>
          </w:rPr>
          <w:t>17</w:t>
        </w:r>
        <w:r w:rsidR="008908B0">
          <w:rPr>
            <w:noProof/>
            <w:webHidden/>
          </w:rPr>
          <w:fldChar w:fldCharType="end"/>
        </w:r>
      </w:hyperlink>
    </w:p>
    <w:p w14:paraId="1C6F8766" w14:textId="02E102B1"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2" w:history="1">
        <w:r w:rsidR="008908B0" w:rsidRPr="00173880">
          <w:rPr>
            <w:rStyle w:val="Hyperlink"/>
            <w:noProof/>
          </w:rPr>
          <w:t>Figure 4: Airplane Axes of Rotation</w:t>
        </w:r>
        <w:r w:rsidR="008908B0">
          <w:rPr>
            <w:noProof/>
            <w:webHidden/>
          </w:rPr>
          <w:tab/>
        </w:r>
        <w:r w:rsidR="008908B0">
          <w:rPr>
            <w:noProof/>
            <w:webHidden/>
          </w:rPr>
          <w:fldChar w:fldCharType="begin"/>
        </w:r>
        <w:r w:rsidR="008908B0">
          <w:rPr>
            <w:noProof/>
            <w:webHidden/>
          </w:rPr>
          <w:instrText xml:space="preserve"> PAGEREF _Toc58436442 \h </w:instrText>
        </w:r>
        <w:r w:rsidR="008908B0">
          <w:rPr>
            <w:noProof/>
            <w:webHidden/>
          </w:rPr>
        </w:r>
        <w:r w:rsidR="008908B0">
          <w:rPr>
            <w:noProof/>
            <w:webHidden/>
          </w:rPr>
          <w:fldChar w:fldCharType="separate"/>
        </w:r>
        <w:r w:rsidR="008908B0">
          <w:rPr>
            <w:noProof/>
            <w:webHidden/>
          </w:rPr>
          <w:t>18</w:t>
        </w:r>
        <w:r w:rsidR="008908B0">
          <w:rPr>
            <w:noProof/>
            <w:webHidden/>
          </w:rPr>
          <w:fldChar w:fldCharType="end"/>
        </w:r>
      </w:hyperlink>
    </w:p>
    <w:p w14:paraId="7DAA1F5B" w14:textId="41F4E76B"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3" w:history="1">
        <w:r w:rsidR="008908B0" w:rsidRPr="00173880">
          <w:rPr>
            <w:rStyle w:val="Hyperlink"/>
            <w:noProof/>
          </w:rPr>
          <w:t>Figure 5: Earth Space and Body Space Visualized</w:t>
        </w:r>
        <w:r w:rsidR="008908B0">
          <w:rPr>
            <w:noProof/>
            <w:webHidden/>
          </w:rPr>
          <w:tab/>
        </w:r>
        <w:r w:rsidR="008908B0">
          <w:rPr>
            <w:noProof/>
            <w:webHidden/>
          </w:rPr>
          <w:fldChar w:fldCharType="begin"/>
        </w:r>
        <w:r w:rsidR="008908B0">
          <w:rPr>
            <w:noProof/>
            <w:webHidden/>
          </w:rPr>
          <w:instrText xml:space="preserve"> PAGEREF _Toc58436443 \h </w:instrText>
        </w:r>
        <w:r w:rsidR="008908B0">
          <w:rPr>
            <w:noProof/>
            <w:webHidden/>
          </w:rPr>
        </w:r>
        <w:r w:rsidR="008908B0">
          <w:rPr>
            <w:noProof/>
            <w:webHidden/>
          </w:rPr>
          <w:fldChar w:fldCharType="separate"/>
        </w:r>
        <w:r w:rsidR="008908B0">
          <w:rPr>
            <w:noProof/>
            <w:webHidden/>
          </w:rPr>
          <w:t>19</w:t>
        </w:r>
        <w:r w:rsidR="008908B0">
          <w:rPr>
            <w:noProof/>
            <w:webHidden/>
          </w:rPr>
          <w:fldChar w:fldCharType="end"/>
        </w:r>
      </w:hyperlink>
    </w:p>
    <w:p w14:paraId="0281D4F5" w14:textId="401A243F"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4" w:history="1">
        <w:r w:rsidR="008908B0" w:rsidRPr="00173880">
          <w:rPr>
            <w:rStyle w:val="Hyperlink"/>
            <w:noProof/>
          </w:rPr>
          <w:t>Figure 6: Lift Coefficient vs Angle of Attack</w:t>
        </w:r>
        <w:r w:rsidR="008908B0">
          <w:rPr>
            <w:noProof/>
            <w:webHidden/>
          </w:rPr>
          <w:tab/>
        </w:r>
        <w:r w:rsidR="008908B0">
          <w:rPr>
            <w:noProof/>
            <w:webHidden/>
          </w:rPr>
          <w:fldChar w:fldCharType="begin"/>
        </w:r>
        <w:r w:rsidR="008908B0">
          <w:rPr>
            <w:noProof/>
            <w:webHidden/>
          </w:rPr>
          <w:instrText xml:space="preserve"> PAGEREF _Toc58436444 \h </w:instrText>
        </w:r>
        <w:r w:rsidR="008908B0">
          <w:rPr>
            <w:noProof/>
            <w:webHidden/>
          </w:rPr>
        </w:r>
        <w:r w:rsidR="008908B0">
          <w:rPr>
            <w:noProof/>
            <w:webHidden/>
          </w:rPr>
          <w:fldChar w:fldCharType="separate"/>
        </w:r>
        <w:r w:rsidR="008908B0">
          <w:rPr>
            <w:noProof/>
            <w:webHidden/>
          </w:rPr>
          <w:t>21</w:t>
        </w:r>
        <w:r w:rsidR="008908B0">
          <w:rPr>
            <w:noProof/>
            <w:webHidden/>
          </w:rPr>
          <w:fldChar w:fldCharType="end"/>
        </w:r>
      </w:hyperlink>
    </w:p>
    <w:p w14:paraId="49D367E3" w14:textId="1AA3DC44" w:rsidR="008908B0" w:rsidRDefault="00E463AD">
      <w:pPr>
        <w:pStyle w:val="TableofFigures"/>
        <w:tabs>
          <w:tab w:val="right" w:leader="dot" w:pos="8630"/>
        </w:tabs>
        <w:rPr>
          <w:rFonts w:asciiTheme="minorHAnsi" w:eastAsiaTheme="minorEastAsia" w:hAnsiTheme="minorHAnsi" w:cstheme="minorBidi"/>
          <w:noProof/>
          <w:sz w:val="22"/>
          <w:szCs w:val="22"/>
        </w:rPr>
      </w:pPr>
      <w:hyperlink w:anchor="_Toc58436445" w:history="1">
        <w:r w:rsidR="008908B0" w:rsidRPr="00173880">
          <w:rPr>
            <w:rStyle w:val="Hyperlink"/>
            <w:noProof/>
          </w:rPr>
          <w:t>Figure 7: Entity Component System Visualized</w:t>
        </w:r>
        <w:r w:rsidR="008908B0">
          <w:rPr>
            <w:noProof/>
            <w:webHidden/>
          </w:rPr>
          <w:tab/>
        </w:r>
        <w:r w:rsidR="008908B0">
          <w:rPr>
            <w:noProof/>
            <w:webHidden/>
          </w:rPr>
          <w:fldChar w:fldCharType="begin"/>
        </w:r>
        <w:r w:rsidR="008908B0">
          <w:rPr>
            <w:noProof/>
            <w:webHidden/>
          </w:rPr>
          <w:instrText xml:space="preserve"> PAGEREF _Toc58436445 \h </w:instrText>
        </w:r>
        <w:r w:rsidR="008908B0">
          <w:rPr>
            <w:noProof/>
            <w:webHidden/>
          </w:rPr>
        </w:r>
        <w:r w:rsidR="008908B0">
          <w:rPr>
            <w:noProof/>
            <w:webHidden/>
          </w:rPr>
          <w:fldChar w:fldCharType="separate"/>
        </w:r>
        <w:r w:rsidR="008908B0">
          <w:rPr>
            <w:noProof/>
            <w:webHidden/>
          </w:rPr>
          <w:t>27</w:t>
        </w:r>
        <w:r w:rsidR="008908B0">
          <w:rPr>
            <w:noProof/>
            <w:webHidden/>
          </w:rPr>
          <w:fldChar w:fldCharType="end"/>
        </w:r>
      </w:hyperlink>
    </w:p>
    <w:p w14:paraId="68206EAA" w14:textId="6ABAEE55"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7" w:name="_Toc235956763"/>
      <w:bookmarkStart w:id="28" w:name="_Toc58424790"/>
      <w:r w:rsidRPr="00BF1A25">
        <w:t>List of Tables</w:t>
      </w:r>
      <w:bookmarkEnd w:id="27"/>
      <w:bookmarkEnd w:id="28"/>
    </w:p>
    <w:p w14:paraId="2800C3F0" w14:textId="6660510C" w:rsidR="00005C2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002147" w:history="1">
        <w:r w:rsidR="00005C2C" w:rsidRPr="001D6AA1">
          <w:rPr>
            <w:rStyle w:val="Hyperlink"/>
            <w:noProof/>
          </w:rPr>
          <w:t>Table 1: Flight Control Instructions for Test One</w:t>
        </w:r>
        <w:r w:rsidR="00005C2C">
          <w:rPr>
            <w:noProof/>
            <w:webHidden/>
          </w:rPr>
          <w:tab/>
        </w:r>
        <w:r w:rsidR="00005C2C">
          <w:rPr>
            <w:noProof/>
            <w:webHidden/>
          </w:rPr>
          <w:fldChar w:fldCharType="begin"/>
        </w:r>
        <w:r w:rsidR="00005C2C">
          <w:rPr>
            <w:noProof/>
            <w:webHidden/>
          </w:rPr>
          <w:instrText xml:space="preserve"> PAGEREF _Toc58002147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40698FC0" w14:textId="66820273"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48" w:history="1">
        <w:r w:rsidR="00005C2C" w:rsidRPr="001D6AA1">
          <w:rPr>
            <w:rStyle w:val="Hyperlink"/>
            <w:noProof/>
          </w:rPr>
          <w:t>Table 2: Flight Control Instructions for Test Two</w:t>
        </w:r>
        <w:r w:rsidR="00005C2C">
          <w:rPr>
            <w:noProof/>
            <w:webHidden/>
          </w:rPr>
          <w:tab/>
        </w:r>
        <w:r w:rsidR="00005C2C">
          <w:rPr>
            <w:noProof/>
            <w:webHidden/>
          </w:rPr>
          <w:fldChar w:fldCharType="begin"/>
        </w:r>
        <w:r w:rsidR="00005C2C">
          <w:rPr>
            <w:noProof/>
            <w:webHidden/>
          </w:rPr>
          <w:instrText xml:space="preserve"> PAGEREF _Toc58002148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2CBC901E" w14:textId="5A4D6668"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49" w:history="1">
        <w:r w:rsidR="00005C2C" w:rsidRPr="001D6AA1">
          <w:rPr>
            <w:rStyle w:val="Hyperlink"/>
            <w:noProof/>
          </w:rPr>
          <w:t>Table 3: Flight Control Instructions for Test Three</w:t>
        </w:r>
        <w:r w:rsidR="00005C2C">
          <w:rPr>
            <w:noProof/>
            <w:webHidden/>
          </w:rPr>
          <w:tab/>
        </w:r>
        <w:r w:rsidR="00005C2C">
          <w:rPr>
            <w:noProof/>
            <w:webHidden/>
          </w:rPr>
          <w:fldChar w:fldCharType="begin"/>
        </w:r>
        <w:r w:rsidR="00005C2C">
          <w:rPr>
            <w:noProof/>
            <w:webHidden/>
          </w:rPr>
          <w:instrText xml:space="preserve"> PAGEREF _Toc58002149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58F1A0CB" w14:textId="5A7A9572"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0" w:history="1">
        <w:r w:rsidR="00005C2C" w:rsidRPr="001D6AA1">
          <w:rPr>
            <w:rStyle w:val="Hyperlink"/>
            <w:noProof/>
          </w:rPr>
          <w:t>Table 4: Flight Control Instructions for Test Four</w:t>
        </w:r>
        <w:r w:rsidR="00005C2C">
          <w:rPr>
            <w:noProof/>
            <w:webHidden/>
          </w:rPr>
          <w:tab/>
        </w:r>
        <w:r w:rsidR="00005C2C">
          <w:rPr>
            <w:noProof/>
            <w:webHidden/>
          </w:rPr>
          <w:fldChar w:fldCharType="begin"/>
        </w:r>
        <w:r w:rsidR="00005C2C">
          <w:rPr>
            <w:noProof/>
            <w:webHidden/>
          </w:rPr>
          <w:instrText xml:space="preserve"> PAGEREF _Toc58002150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48B27A0A" w14:textId="32FF7869"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1" w:history="1">
        <w:r w:rsidR="00005C2C" w:rsidRPr="001D6AA1">
          <w:rPr>
            <w:rStyle w:val="Hyperlink"/>
            <w:noProof/>
          </w:rPr>
          <w:t>Table 5: Flight Control Instructions for Test Five</w:t>
        </w:r>
        <w:r w:rsidR="00005C2C">
          <w:rPr>
            <w:noProof/>
            <w:webHidden/>
          </w:rPr>
          <w:tab/>
        </w:r>
        <w:r w:rsidR="00005C2C">
          <w:rPr>
            <w:noProof/>
            <w:webHidden/>
          </w:rPr>
          <w:fldChar w:fldCharType="begin"/>
        </w:r>
        <w:r w:rsidR="00005C2C">
          <w:rPr>
            <w:noProof/>
            <w:webHidden/>
          </w:rPr>
          <w:instrText xml:space="preserve"> PAGEREF _Toc58002151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0200B9DD" w14:textId="0B41585F"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2" w:history="1">
        <w:r w:rsidR="00005C2C" w:rsidRPr="001D6AA1">
          <w:rPr>
            <w:rStyle w:val="Hyperlink"/>
            <w:noProof/>
          </w:rPr>
          <w:t>Table 6: Flight Control Instructions for Test Six</w:t>
        </w:r>
        <w:r w:rsidR="00005C2C">
          <w:rPr>
            <w:noProof/>
            <w:webHidden/>
          </w:rPr>
          <w:tab/>
        </w:r>
        <w:r w:rsidR="00005C2C">
          <w:rPr>
            <w:noProof/>
            <w:webHidden/>
          </w:rPr>
          <w:fldChar w:fldCharType="begin"/>
        </w:r>
        <w:r w:rsidR="00005C2C">
          <w:rPr>
            <w:noProof/>
            <w:webHidden/>
          </w:rPr>
          <w:instrText xml:space="preserve"> PAGEREF _Toc58002152 \h </w:instrText>
        </w:r>
        <w:r w:rsidR="00005C2C">
          <w:rPr>
            <w:noProof/>
            <w:webHidden/>
          </w:rPr>
        </w:r>
        <w:r w:rsidR="00005C2C">
          <w:rPr>
            <w:noProof/>
            <w:webHidden/>
          </w:rPr>
          <w:fldChar w:fldCharType="separate"/>
        </w:r>
        <w:r w:rsidR="00005C2C">
          <w:rPr>
            <w:noProof/>
            <w:webHidden/>
          </w:rPr>
          <w:t>44</w:t>
        </w:r>
        <w:r w:rsidR="00005C2C">
          <w:rPr>
            <w:noProof/>
            <w:webHidden/>
          </w:rPr>
          <w:fldChar w:fldCharType="end"/>
        </w:r>
      </w:hyperlink>
    </w:p>
    <w:p w14:paraId="70E6F9CC" w14:textId="2B16E5B1"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3" w:history="1">
        <w:r w:rsidR="00005C2C" w:rsidRPr="001D6AA1">
          <w:rPr>
            <w:rStyle w:val="Hyperlink"/>
            <w:noProof/>
          </w:rPr>
          <w:t>Table 7: Numerical Results for Test One</w:t>
        </w:r>
        <w:r w:rsidR="00005C2C">
          <w:rPr>
            <w:noProof/>
            <w:webHidden/>
          </w:rPr>
          <w:tab/>
        </w:r>
        <w:r w:rsidR="00005C2C">
          <w:rPr>
            <w:noProof/>
            <w:webHidden/>
          </w:rPr>
          <w:fldChar w:fldCharType="begin"/>
        </w:r>
        <w:r w:rsidR="00005C2C">
          <w:rPr>
            <w:noProof/>
            <w:webHidden/>
          </w:rPr>
          <w:instrText xml:space="preserve"> PAGEREF _Toc58002153 \h </w:instrText>
        </w:r>
        <w:r w:rsidR="00005C2C">
          <w:rPr>
            <w:noProof/>
            <w:webHidden/>
          </w:rPr>
        </w:r>
        <w:r w:rsidR="00005C2C">
          <w:rPr>
            <w:noProof/>
            <w:webHidden/>
          </w:rPr>
          <w:fldChar w:fldCharType="separate"/>
        </w:r>
        <w:r w:rsidR="00005C2C">
          <w:rPr>
            <w:noProof/>
            <w:webHidden/>
          </w:rPr>
          <w:t>45</w:t>
        </w:r>
        <w:r w:rsidR="00005C2C">
          <w:rPr>
            <w:noProof/>
            <w:webHidden/>
          </w:rPr>
          <w:fldChar w:fldCharType="end"/>
        </w:r>
      </w:hyperlink>
    </w:p>
    <w:p w14:paraId="6809EEE3" w14:textId="78E3F2D9"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4" w:history="1">
        <w:r w:rsidR="00005C2C" w:rsidRPr="001D6AA1">
          <w:rPr>
            <w:rStyle w:val="Hyperlink"/>
            <w:noProof/>
          </w:rPr>
          <w:t>Table 8: Numerical Results for Test Two</w:t>
        </w:r>
        <w:r w:rsidR="00005C2C">
          <w:rPr>
            <w:noProof/>
            <w:webHidden/>
          </w:rPr>
          <w:tab/>
        </w:r>
        <w:r w:rsidR="00005C2C">
          <w:rPr>
            <w:noProof/>
            <w:webHidden/>
          </w:rPr>
          <w:fldChar w:fldCharType="begin"/>
        </w:r>
        <w:r w:rsidR="00005C2C">
          <w:rPr>
            <w:noProof/>
            <w:webHidden/>
          </w:rPr>
          <w:instrText xml:space="preserve"> PAGEREF _Toc58002154 \h </w:instrText>
        </w:r>
        <w:r w:rsidR="00005C2C">
          <w:rPr>
            <w:noProof/>
            <w:webHidden/>
          </w:rPr>
        </w:r>
        <w:r w:rsidR="00005C2C">
          <w:rPr>
            <w:noProof/>
            <w:webHidden/>
          </w:rPr>
          <w:fldChar w:fldCharType="separate"/>
        </w:r>
        <w:r w:rsidR="00005C2C">
          <w:rPr>
            <w:noProof/>
            <w:webHidden/>
          </w:rPr>
          <w:t>45</w:t>
        </w:r>
        <w:r w:rsidR="00005C2C">
          <w:rPr>
            <w:noProof/>
            <w:webHidden/>
          </w:rPr>
          <w:fldChar w:fldCharType="end"/>
        </w:r>
      </w:hyperlink>
    </w:p>
    <w:p w14:paraId="601E5AE5" w14:textId="19B92162"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5" w:history="1">
        <w:r w:rsidR="00005C2C" w:rsidRPr="001D6AA1">
          <w:rPr>
            <w:rStyle w:val="Hyperlink"/>
            <w:noProof/>
          </w:rPr>
          <w:t>Table 9: Numerical Results for Test Three</w:t>
        </w:r>
        <w:r w:rsidR="00005C2C">
          <w:rPr>
            <w:noProof/>
            <w:webHidden/>
          </w:rPr>
          <w:tab/>
        </w:r>
        <w:r w:rsidR="00005C2C">
          <w:rPr>
            <w:noProof/>
            <w:webHidden/>
          </w:rPr>
          <w:fldChar w:fldCharType="begin"/>
        </w:r>
        <w:r w:rsidR="00005C2C">
          <w:rPr>
            <w:noProof/>
            <w:webHidden/>
          </w:rPr>
          <w:instrText xml:space="preserve"> PAGEREF _Toc58002155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0791FAA2" w14:textId="71212AD1"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6" w:history="1">
        <w:r w:rsidR="00005C2C" w:rsidRPr="001D6AA1">
          <w:rPr>
            <w:rStyle w:val="Hyperlink"/>
            <w:noProof/>
          </w:rPr>
          <w:t>Table 10: Numerical Results for Test Four</w:t>
        </w:r>
        <w:r w:rsidR="00005C2C">
          <w:rPr>
            <w:noProof/>
            <w:webHidden/>
          </w:rPr>
          <w:tab/>
        </w:r>
        <w:r w:rsidR="00005C2C">
          <w:rPr>
            <w:noProof/>
            <w:webHidden/>
          </w:rPr>
          <w:fldChar w:fldCharType="begin"/>
        </w:r>
        <w:r w:rsidR="00005C2C">
          <w:rPr>
            <w:noProof/>
            <w:webHidden/>
          </w:rPr>
          <w:instrText xml:space="preserve"> PAGEREF _Toc58002156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0648BA80" w14:textId="4C17C822"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7" w:history="1">
        <w:r w:rsidR="00005C2C" w:rsidRPr="001D6AA1">
          <w:rPr>
            <w:rStyle w:val="Hyperlink"/>
            <w:noProof/>
          </w:rPr>
          <w:t>Table 11: Numerical Results for Test Five</w:t>
        </w:r>
        <w:r w:rsidR="00005C2C">
          <w:rPr>
            <w:noProof/>
            <w:webHidden/>
          </w:rPr>
          <w:tab/>
        </w:r>
        <w:r w:rsidR="00005C2C">
          <w:rPr>
            <w:noProof/>
            <w:webHidden/>
          </w:rPr>
          <w:fldChar w:fldCharType="begin"/>
        </w:r>
        <w:r w:rsidR="00005C2C">
          <w:rPr>
            <w:noProof/>
            <w:webHidden/>
          </w:rPr>
          <w:instrText xml:space="preserve"> PAGEREF _Toc58002157 \h </w:instrText>
        </w:r>
        <w:r w:rsidR="00005C2C">
          <w:rPr>
            <w:noProof/>
            <w:webHidden/>
          </w:rPr>
        </w:r>
        <w:r w:rsidR="00005C2C">
          <w:rPr>
            <w:noProof/>
            <w:webHidden/>
          </w:rPr>
          <w:fldChar w:fldCharType="separate"/>
        </w:r>
        <w:r w:rsidR="00005C2C">
          <w:rPr>
            <w:noProof/>
            <w:webHidden/>
          </w:rPr>
          <w:t>46</w:t>
        </w:r>
        <w:r w:rsidR="00005C2C">
          <w:rPr>
            <w:noProof/>
            <w:webHidden/>
          </w:rPr>
          <w:fldChar w:fldCharType="end"/>
        </w:r>
      </w:hyperlink>
    </w:p>
    <w:p w14:paraId="2F2762F8" w14:textId="2930B7D6" w:rsidR="00005C2C" w:rsidRDefault="00E463AD">
      <w:pPr>
        <w:pStyle w:val="TableofFigures"/>
        <w:tabs>
          <w:tab w:val="right" w:leader="dot" w:pos="8630"/>
        </w:tabs>
        <w:rPr>
          <w:rFonts w:asciiTheme="minorHAnsi" w:eastAsiaTheme="minorEastAsia" w:hAnsiTheme="minorHAnsi" w:cstheme="minorBidi"/>
          <w:noProof/>
          <w:sz w:val="22"/>
          <w:szCs w:val="22"/>
        </w:rPr>
      </w:pPr>
      <w:hyperlink w:anchor="_Toc58002158" w:history="1">
        <w:r w:rsidR="00005C2C" w:rsidRPr="001D6AA1">
          <w:rPr>
            <w:rStyle w:val="Hyperlink"/>
            <w:noProof/>
          </w:rPr>
          <w:t>Table 12: Numerical Results for Test Six</w:t>
        </w:r>
        <w:r w:rsidR="00005C2C">
          <w:rPr>
            <w:noProof/>
            <w:webHidden/>
          </w:rPr>
          <w:tab/>
        </w:r>
        <w:r w:rsidR="00005C2C">
          <w:rPr>
            <w:noProof/>
            <w:webHidden/>
          </w:rPr>
          <w:fldChar w:fldCharType="begin"/>
        </w:r>
        <w:r w:rsidR="00005C2C">
          <w:rPr>
            <w:noProof/>
            <w:webHidden/>
          </w:rPr>
          <w:instrText xml:space="preserve"> PAGEREF _Toc58002158 \h </w:instrText>
        </w:r>
        <w:r w:rsidR="00005C2C">
          <w:rPr>
            <w:noProof/>
            <w:webHidden/>
          </w:rPr>
        </w:r>
        <w:r w:rsidR="00005C2C">
          <w:rPr>
            <w:noProof/>
            <w:webHidden/>
          </w:rPr>
          <w:fldChar w:fldCharType="separate"/>
        </w:r>
        <w:r w:rsidR="00005C2C">
          <w:rPr>
            <w:noProof/>
            <w:webHidden/>
          </w:rPr>
          <w:t>47</w:t>
        </w:r>
        <w:r w:rsidR="00005C2C">
          <w:rPr>
            <w:noProof/>
            <w:webHidden/>
          </w:rPr>
          <w:fldChar w:fldCharType="end"/>
        </w:r>
      </w:hyperlink>
    </w:p>
    <w:p w14:paraId="13F39D8C" w14:textId="49464639"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3923B597" w14:textId="62F6123C" w:rsidR="002B5703" w:rsidRPr="008D778C" w:rsidRDefault="002B5703" w:rsidP="008D778C"/>
    <w:p w14:paraId="44E21993" w14:textId="1DA74D31" w:rsidR="00251273" w:rsidRDefault="00251273" w:rsidP="00BA0D42">
      <w:pPr>
        <w:pStyle w:val="Heading1"/>
      </w:pPr>
      <w:bookmarkStart w:id="29" w:name="_Toc58424791"/>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676EA35B"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e. Virtual simula</w:t>
      </w:r>
      <w:r w:rsidR="00741ECE">
        <w:t>tions are cost effective as</w:t>
      </w:r>
      <w:r w:rsidR="005308B0">
        <w:t xml:space="preserve"> they do not require real-life vehicles and equipment, which require fuel, maintenance and manpower to operate.</w:t>
      </w:r>
      <w:r>
        <w:t xml:space="preserve"> T</w:t>
      </w:r>
      <w:r w:rsidR="00191973">
        <w:t xml:space="preserve">hey are more accessible since </w:t>
      </w:r>
      <w:r>
        <w:t xml:space="preserve">all you need is a </w:t>
      </w:r>
      <w:r w:rsidR="008B727F">
        <w:t xml:space="preserve">capable </w:t>
      </w:r>
      <w:r>
        <w:t xml:space="preserve">computer to use it. They are more versatile because you can simulate scenarios that might not be possible to put together in real-life. And finally, </w:t>
      </w:r>
      <w:r w:rsidR="00191973">
        <w:t>they are completely safe due to the fact that</w:t>
      </w:r>
      <w:r>
        <w:t xml:space="preserve"> users cannot hurt themselves.</w:t>
      </w:r>
    </w:p>
    <w:p w14:paraId="4D7C563F" w14:textId="221F52D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w:t>
      </w:r>
      <w:r w:rsidR="001118EA">
        <w:lastRenderedPageBreak/>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w:t>
      </w:r>
      <w:r w:rsidR="00D167EA">
        <w:t>d operating real-time 3D games,</w:t>
      </w:r>
      <w:r w:rsidR="00083D99">
        <w:t xml:space="preserve">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F95840">
        <w:t xml:space="preserve">s </w:t>
      </w:r>
      <w:r w:rsidR="003809E6">
        <w:t xml:space="preserve">possible pitfalls in </w:t>
      </w:r>
      <w:r w:rsidR="00083D99">
        <w:t>software created</w:t>
      </w:r>
      <w:r w:rsidR="00F95840">
        <w:t xml:space="preserve"> using</w:t>
      </w:r>
      <w:r w:rsidR="003809E6">
        <w:t xml:space="preserve"> an ECS.</w:t>
      </w:r>
    </w:p>
    <w:p w14:paraId="51D8F286" w14:textId="153B7BB2"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533FF8">
        <w:t xml:space="preserve"> </w:t>
      </w:r>
      <w:r w:rsidR="008322E0">
        <w:t xml:space="preserve">flight simulation </w:t>
      </w:r>
      <w:r w:rsidR="006F29F2">
        <w:t xml:space="preserve">software </w:t>
      </w:r>
      <w:r w:rsidR="008322E0">
        <w:t xml:space="preserve">that </w:t>
      </w:r>
      <w:r w:rsidR="00533FF8">
        <w:t xml:space="preserve">includes </w:t>
      </w:r>
      <w:r w:rsidR="00420CEA">
        <w:t>all of the math and physics that</w:t>
      </w:r>
      <w:r w:rsidR="00533FF8">
        <w:t xml:space="preserve"> </w:t>
      </w:r>
      <w:r w:rsidR="008322E0">
        <w:t xml:space="preserve">calculates </w:t>
      </w:r>
      <w:r w:rsidR="00533FF8">
        <w:t>realistic flight behavior</w:t>
      </w:r>
      <w:r w:rsidR="00152C36">
        <w:t>.</w:t>
      </w:r>
      <w:r w:rsidR="009964DC">
        <w:t xml:space="preserve"> </w:t>
      </w:r>
      <w:r w:rsidR="008605AF">
        <w:t xml:space="preserve">The pilot of the airplane, or in this case, the simulation user, </w:t>
      </w:r>
      <w:r w:rsidR="00600845">
        <w:t xml:space="preserve">during flight, </w:t>
      </w:r>
      <w:r w:rsidR="008605AF">
        <w:t>could be deciding to accele</w:t>
      </w:r>
      <w:r w:rsidR="00BB61D2">
        <w:t xml:space="preserve">rate, turn, and change altitude – sometimes </w:t>
      </w:r>
      <w:r w:rsidR="008605AF">
        <w:t>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how the plane </w:t>
      </w:r>
      <w:r w:rsidR="004B2E1A">
        <w:t>should</w:t>
      </w:r>
      <w:r w:rsidR="00C15632">
        <w:t xml:space="preserve"> react</w:t>
      </w:r>
      <w:r w:rsidR="007F365C">
        <w:t xml:space="preserve"> in flight</w:t>
      </w:r>
      <w:r w:rsidR="00BB61D2">
        <w:t xml:space="preserve">. Along with user input, the FDM takes into account the forces acting on the airplane, like gravity and drag. The FDM also </w:t>
      </w:r>
      <w:r w:rsidR="007F365C">
        <w:t xml:space="preserve">uses the </w:t>
      </w:r>
      <w:r w:rsidR="0065125A">
        <w:t>physical properties of the airplane</w:t>
      </w:r>
      <w:r w:rsidR="00BB61D2">
        <w:t xml:space="preserve">, like the </w:t>
      </w:r>
      <w:r w:rsidR="008A046B">
        <w:t>center of gravity</w:t>
      </w:r>
      <w:r w:rsidR="007F365C">
        <w:t>, to c</w:t>
      </w:r>
      <w:r w:rsidR="00DB3CA0">
        <w:t>alculate the flight behavior</w:t>
      </w:r>
      <w:r w:rsidR="00BB61D2">
        <w:t xml:space="preserve">. </w:t>
      </w:r>
      <w:r w:rsidR="003571EF">
        <w:t>T</w:t>
      </w:r>
      <w:r w:rsidR="003809E6">
        <w:t>his thesis describes building a FDM that is unlike any other in terms of how t</w:t>
      </w:r>
      <w:r w:rsidR="008A046B">
        <w:t>he code is organized as an ECS.</w:t>
      </w:r>
    </w:p>
    <w:p w14:paraId="303C2FDE" w14:textId="32AEF76F"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F96598">
        <w:t xml:space="preserve">sacrifice </w:t>
      </w:r>
      <w:r w:rsidR="003E094E">
        <w:t xml:space="preserve">performance in order to accomplish memory safety. This is because </w:t>
      </w:r>
      <w:r w:rsidR="00BE584B">
        <w:t>they use a garbage collector that cleans up memory at runti</w:t>
      </w:r>
      <w:r w:rsidR="003E094E">
        <w:t>me to ensure memory safety – this not ideal for performance</w:t>
      </w:r>
      <w:r w:rsidR="00E43B4D">
        <w:t xml:space="preserve"> [1]</w:t>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58424792"/>
      <w:r>
        <w:t>1.1</w:t>
      </w:r>
      <w:r w:rsidR="00F96855">
        <w:t xml:space="preserve"> </w:t>
      </w:r>
      <w:r w:rsidR="009C54CE">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6457F63" w14:textId="1CEDE1BE" w:rsidR="00E80715" w:rsidRDefault="00C344AE" w:rsidP="00E77543">
      <w:pPr>
        <w:pStyle w:val="BodyText"/>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w:t>
      </w:r>
      <w:r w:rsidR="00862643">
        <w:lastRenderedPageBreak/>
        <w:t xml:space="preserve">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505B33">
        <w:t>Furthermore</w:t>
      </w:r>
      <w:r w:rsidR="008B454F">
        <w:t xml:space="preserve">,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564240">
        <w:t xml:space="preserve">common for beginner and intermediate 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7" w:name="_Toc58424793"/>
      <w:r>
        <w:t>1.2</w:t>
      </w:r>
      <w:r w:rsidR="00F96855">
        <w:t xml:space="preserve"> </w:t>
      </w:r>
      <w:r w:rsidR="009C54CE">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2F8D7BA8" w14:textId="1182227B" w:rsidR="008B454F" w:rsidRDefault="008B454F" w:rsidP="00662907">
      <w:pPr>
        <w:pStyle w:val="BodyText"/>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w:t>
      </w:r>
      <w:r w:rsidR="00851EFA">
        <w:t xml:space="preserve">lity and data decoupled, </w:t>
      </w:r>
      <w:r>
        <w:t>software can be as performant as possible in terms of memory-management and parallelization. With that, the d</w:t>
      </w:r>
      <w:r w:rsidR="00066872">
        <w:t>ecoupling nature of ECS improves</w:t>
      </w:r>
      <w:r>
        <w:t xml:space="preserve"> ease of code de</w:t>
      </w:r>
      <w:r w:rsidR="006C3B93">
        <w:t xml:space="preserve">velopment because pieces of </w:t>
      </w:r>
      <w:r>
        <w:t>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w:t>
      </w:r>
      <w:r w:rsidR="00C204CB">
        <w:t>-</w:t>
      </w:r>
      <w:r w:rsidR="003F7F55">
        <w:t>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6" w:name="_Toc58424794"/>
      <w:r>
        <w:t>1.3</w:t>
      </w:r>
      <w:r w:rsidR="00F96855">
        <w:t xml:space="preserve"> </w:t>
      </w:r>
      <w:r w:rsidR="008B570F">
        <w:t>Hypothesis</w:t>
      </w:r>
      <w:bookmarkEnd w:id="86"/>
    </w:p>
    <w:p w14:paraId="2D4760B6" w14:textId="42A35554" w:rsidR="00D51CA4" w:rsidRDefault="00FB1642" w:rsidP="00D12C7B">
      <w:pPr>
        <w:pStyle w:val="BodyText"/>
      </w:pPr>
      <w:r w:rsidRPr="00FB1642">
        <w:t xml:space="preserve"> </w:t>
      </w:r>
      <w:r w:rsidR="00EC38BD">
        <w:t xml:space="preserve">The thesis hypothesizes that a 3D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6C1CE1">
        <w:t xml:space="preserve">lternative, 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xml:space="preserve">, we </w:t>
      </w:r>
      <w:r w:rsidR="0079603E">
        <w:lastRenderedPageBreak/>
        <w:t>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w:t>
      </w:r>
      <w:r w:rsidR="00C97E23">
        <w:t>methods that operate on game</w:t>
      </w:r>
      <w:r w:rsidR="0079603E">
        <w:t xml:space="preserv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7" w:name="_Toc58424795"/>
      <w:r>
        <w:t>1.4</w:t>
      </w:r>
      <w:r w:rsidR="00F96855">
        <w:t xml:space="preserve"> </w:t>
      </w:r>
      <w:r w:rsidR="0046774C">
        <w:t>Contribution</w:t>
      </w:r>
      <w:bookmarkEnd w:id="87"/>
    </w:p>
    <w:p w14:paraId="1C51D32C" w14:textId="410A37C8"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C204CB">
        <w:t xml:space="preserve"> Rust-</w:t>
      </w:r>
      <w:r w:rsidR="00584D7A">
        <w:t xml:space="preserve">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w:t>
      </w:r>
      <w:r w:rsidR="00C425CE">
        <w:t xml:space="preserve">ve time and effort when maintaining the codebase </w:t>
      </w:r>
      <w:r w:rsidR="00190178">
        <w:t>later in its lifespan.</w:t>
      </w:r>
    </w:p>
    <w:p w14:paraId="06964C7B" w14:textId="4ACBD444" w:rsidR="00862480" w:rsidRDefault="00F96855" w:rsidP="00BA0D42">
      <w:pPr>
        <w:pStyle w:val="Heading2"/>
        <w:spacing w:before="0"/>
      </w:pPr>
      <w:bookmarkStart w:id="88" w:name="_Toc5842479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1.</w:t>
      </w:r>
      <w:r w:rsidR="00D867D5">
        <w:t>5</w:t>
      </w:r>
      <w:r>
        <w:t xml:space="preserve"> </w:t>
      </w:r>
      <w:r w:rsidR="00832AAF">
        <w:t>Approach</w:t>
      </w:r>
      <w:bookmarkEnd w:id="88"/>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230F19C1" w:rsidR="009A6115" w:rsidRDefault="00EA32C8" w:rsidP="00C0213C">
      <w:pPr>
        <w:ind w:firstLine="720"/>
      </w:pPr>
      <w:r>
        <w:lastRenderedPageBreak/>
        <w:t>T</w:t>
      </w:r>
      <w:r w:rsidR="00586C72">
        <w:t>h</w:t>
      </w:r>
      <w:r w:rsidR="00C61CAB">
        <w:t xml:space="preserve">e focus of this research is </w:t>
      </w:r>
      <w:r w:rsidR="008012ED">
        <w:t>build</w:t>
      </w:r>
      <w:r w:rsidR="001076B8">
        <w:t>ing</w:t>
      </w:r>
      <w:r w:rsidR="00C204CB">
        <w:t xml:space="preserve"> a Rust-</w:t>
      </w:r>
      <w:r w:rsidR="008012ED">
        <w:t xml:space="preserve">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 xml:space="preserve">a </w:t>
      </w:r>
      <w:r w:rsidR="00FF11C2">
        <w:t>2-dimensional (</w:t>
      </w:r>
      <w:r>
        <w:t>2D</w:t>
      </w:r>
      <w:r w:rsidR="00FF11C2">
        <w:t>)</w:t>
      </w:r>
      <w:r w:rsidR="00C204CB">
        <w:t>, Rust-</w:t>
      </w:r>
      <w:r>
        <w:t>based, ECS patterned FDM is created based on the works by Grant Palmer in [30]. The buildin</w:t>
      </w:r>
      <w:r w:rsidR="006A1C08">
        <w:t>g of this 2D FDM was</w:t>
      </w:r>
      <w:r>
        <w:t xml:space="preserve">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9" w:name="_Toc58424797"/>
      <w:bookmarkStart w:id="90" w:name="_Toc493484475"/>
      <w:bookmarkStart w:id="91" w:name="_Toc493484716"/>
      <w:bookmarkStart w:id="92" w:name="_Toc494527310"/>
      <w:bookmarkStart w:id="93" w:name="_Toc495221476"/>
      <w:bookmarkStart w:id="94" w:name="_Toc495663187"/>
      <w:bookmarkStart w:id="95" w:name="_Toc495826209"/>
      <w:bookmarkStart w:id="96" w:name="_Toc495826317"/>
      <w:bookmarkStart w:id="97" w:name="_Toc495999057"/>
      <w:bookmarkStart w:id="98" w:name="_Toc496074855"/>
      <w:bookmarkStart w:id="99" w:name="_Toc496074950"/>
      <w:bookmarkStart w:id="100" w:name="_Toc496075124"/>
      <w:bookmarkStart w:id="101" w:name="_Toc496075282"/>
      <w:bookmarkStart w:id="102" w:name="_Toc496075346"/>
      <w:bookmarkStart w:id="103" w:name="_Toc496080588"/>
      <w:bookmarkStart w:id="104" w:name="_Toc503248585"/>
      <w:bookmarkStart w:id="105" w:name="_Toc504131161"/>
      <w:bookmarkStart w:id="106" w:name="_Toc504131363"/>
      <w:bookmarkStart w:id="107" w:name="_Toc504131518"/>
      <w:r>
        <w:t>1.6</w:t>
      </w:r>
      <w:r w:rsidR="00F96855">
        <w:t xml:space="preserve"> </w:t>
      </w:r>
      <w:r w:rsidR="00EC3664">
        <w:t>Assumptions/</w:t>
      </w:r>
      <w:r w:rsidR="00251273">
        <w:t>Limitations</w:t>
      </w:r>
      <w:bookmarkEnd w:id="89"/>
    </w:p>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DC19568" w:rsidR="00652C87" w:rsidRDefault="00DE5E41" w:rsidP="00652C87">
      <w:pPr>
        <w:pStyle w:val="BodyText"/>
      </w:pPr>
      <w:r>
        <w:t>W</w:t>
      </w:r>
      <w:r w:rsidR="00DB1650">
        <w:t>e assume the simulation is</w:t>
      </w:r>
      <w:r w:rsidR="00CF65ED">
        <w:t xml:space="preserve">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8" w:name="_Toc58424798"/>
      <w:r>
        <w:t>1.7</w:t>
      </w:r>
      <w:r w:rsidR="00F96855">
        <w:t xml:space="preserve"> </w:t>
      </w:r>
      <w:r w:rsidR="008B570F">
        <w:t>Thesis Overview</w:t>
      </w:r>
      <w:bookmarkEnd w:id="108"/>
    </w:p>
    <w:p w14:paraId="3C743E3F" w14:textId="4AEDCC20"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w:t>
      </w:r>
      <w:r w:rsidR="00C27219">
        <w:t xml:space="preserve">t Systems, Rust programming, </w:t>
      </w:r>
      <w:r>
        <w:t>FlightGear</w:t>
      </w:r>
      <w:r w:rsidR="00C27219">
        <w:t>, and networking with Rust</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A0D5BDF" w:rsidR="003050E3" w:rsidRDefault="003050E3" w:rsidP="00814B05">
      <w:pPr>
        <w:pStyle w:val="BodyText"/>
      </w:pPr>
    </w:p>
    <w:p w14:paraId="2D8A52F4" w14:textId="6FF047FC" w:rsidR="003050E3" w:rsidRDefault="003050E3" w:rsidP="00814B05">
      <w:pPr>
        <w:pStyle w:val="BodyText"/>
      </w:pPr>
    </w:p>
    <w:p w14:paraId="70068B73" w14:textId="1972616C" w:rsidR="003050E3" w:rsidRDefault="003050E3" w:rsidP="00814B05">
      <w:pPr>
        <w:pStyle w:val="BodyText"/>
      </w:pPr>
    </w:p>
    <w:p w14:paraId="54101F2F" w14:textId="28DE86BE" w:rsidR="003050E3" w:rsidRDefault="003050E3" w:rsidP="00814B05">
      <w:pPr>
        <w:pStyle w:val="BodyText"/>
      </w:pPr>
    </w:p>
    <w:p w14:paraId="7BE3FE76" w14:textId="77777777" w:rsidR="003050E3" w:rsidRDefault="003050E3" w:rsidP="00814B05">
      <w:pPr>
        <w:pStyle w:val="BodyText"/>
      </w:pPr>
    </w:p>
    <w:p w14:paraId="15811178" w14:textId="77777777" w:rsidR="00251273" w:rsidRPr="006F3F05" w:rsidRDefault="00251273" w:rsidP="00BA0D42">
      <w:pPr>
        <w:pStyle w:val="Heading1"/>
      </w:pPr>
      <w:bookmarkStart w:id="109" w:name="_Toc58424799"/>
      <w:r w:rsidRPr="006F3F05">
        <w:lastRenderedPageBreak/>
        <w:t xml:space="preserve">II. </w:t>
      </w:r>
      <w:r w:rsidR="00952CF8">
        <w:t>Background</w:t>
      </w:r>
      <w:bookmarkEnd w:id="109"/>
    </w:p>
    <w:p w14:paraId="31A89A6E" w14:textId="741ED754"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w:t>
      </w:r>
      <w:r w:rsidR="00127748">
        <w:rPr>
          <w:rFonts w:eastAsiaTheme="minorHAnsi"/>
          <w:szCs w:val="24"/>
        </w:rPr>
        <w:t>entation of</w:t>
      </w:r>
      <w:r w:rsidR="00D43D9D">
        <w:rPr>
          <w:rFonts w:eastAsiaTheme="minorHAnsi"/>
          <w:szCs w:val="24"/>
        </w:rPr>
        <w:t xml:space="preserve">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3726C492" w:rsidR="0070046E" w:rsidRDefault="00F62CA9" w:rsidP="00BA0D42">
      <w:pPr>
        <w:pStyle w:val="Heading2"/>
        <w:spacing w:before="0"/>
        <w:rPr>
          <w:rFonts w:eastAsiaTheme="minorHAnsi"/>
        </w:rPr>
      </w:pPr>
      <w:bookmarkStart w:id="110" w:name="_Toc58424800"/>
      <w:r>
        <w:rPr>
          <w:rFonts w:eastAsiaTheme="minorHAnsi"/>
        </w:rPr>
        <w:t>2.1</w:t>
      </w:r>
      <w:r w:rsidR="00E20B4B">
        <w:rPr>
          <w:rFonts w:eastAsiaTheme="minorHAnsi"/>
        </w:rPr>
        <w:t xml:space="preserve"> Physics of Flight Modeling</w:t>
      </w:r>
      <w:bookmarkEnd w:id="110"/>
    </w:p>
    <w:p w14:paraId="654FE31D" w14:textId="451927F0" w:rsidR="004B7D7F" w:rsidRDefault="004B7D7F" w:rsidP="004B7D7F">
      <w:pPr>
        <w:rPr>
          <w:rFonts w:eastAsiaTheme="minorHAnsi"/>
        </w:rPr>
      </w:pPr>
    </w:p>
    <w:p w14:paraId="711DE9BE" w14:textId="2141AC36" w:rsidR="004B7D7F" w:rsidRPr="004B7D7F" w:rsidRDefault="004B7D7F" w:rsidP="004B7D7F">
      <w:pPr>
        <w:rPr>
          <w:rFonts w:eastAsiaTheme="minorHAnsi"/>
        </w:rPr>
      </w:pPr>
      <w:r>
        <w:rPr>
          <w:rFonts w:eastAsiaTheme="minorHAnsi"/>
        </w:rPr>
        <w:t xml:space="preserve">//add dof section. </w:t>
      </w:r>
      <w:r w:rsidR="007502DB">
        <w:rPr>
          <w:rFonts w:eastAsiaTheme="minorHAnsi"/>
        </w:rPr>
        <w:t xml:space="preserve">As used in this text indicates aspects of how rigidbody moves wqith trans and roation. Both rigidbody, </w:t>
      </w:r>
      <w:r>
        <w:rPr>
          <w:rFonts w:eastAsiaTheme="minorHAnsi"/>
        </w:rPr>
        <w:t>If use forces on those rigidbody,</w:t>
      </w:r>
      <w:r w:rsidR="001733F0">
        <w:rPr>
          <w:rFonts w:eastAsiaTheme="minorHAnsi"/>
        </w:rPr>
        <w:t>represents so ma</w:t>
      </w:r>
      <w:r>
        <w:rPr>
          <w:rFonts w:eastAsiaTheme="minorHAnsi"/>
        </w:rPr>
        <w:t>ny degrees of freedom</w:t>
      </w:r>
      <w:r w:rsidR="001733F0">
        <w:rPr>
          <w:rFonts w:eastAsiaTheme="minorHAnsi"/>
        </w:rPr>
        <w:t xml:space="preserve">. </w:t>
      </w:r>
      <w:r w:rsidR="00FF65F3">
        <w:rPr>
          <w:rFonts w:eastAsiaTheme="minorHAnsi"/>
        </w:rPr>
        <w:t xml:space="preserve">Overloaded term in flight sim, but im defining it as how a rigid body mvoes around, translation and rotation. 2 models represent, 1 does all, the other only does 2, and fixes the others. </w:t>
      </w:r>
      <w:r w:rsidR="00992959">
        <w:rPr>
          <w:rFonts w:eastAsiaTheme="minorHAnsi"/>
        </w:rPr>
        <w:t xml:space="preserve">Exhibit properties on how theymove limitiatiosn </w:t>
      </w:r>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t>
      </w:r>
      <w:r w:rsidR="00673FE1">
        <w:lastRenderedPageBreak/>
        <w:t xml:space="preserve">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62A1D6C3" w14:textId="505D02C4" w:rsidR="004E75B5" w:rsidRDefault="004E75B5" w:rsidP="00BA0D42">
      <w:pPr>
        <w:ind w:firstLine="720"/>
        <w:rPr>
          <w:iCs/>
        </w:rPr>
      </w:pPr>
      <w:r>
        <w:rPr>
          <w:iCs/>
        </w:rPr>
        <w:t>//bboth implement physics but palmer doesn’t implement all of it</w:t>
      </w:r>
    </w:p>
    <w:p w14:paraId="02CEA027" w14:textId="55957B23"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is generated by the airplane</w:t>
      </w:r>
      <w:r w:rsidR="00FB028B">
        <w:rPr>
          <w:iCs/>
        </w:rPr>
        <w:t>’</w:t>
      </w:r>
      <w:r>
        <w:rPr>
          <w:iCs/>
        </w:rPr>
        <w:t xml:space="preserve">s jet engine or propeller to increase </w:t>
      </w:r>
      <w:r w:rsidRPr="005D3F12">
        <w:rPr>
          <w:iCs/>
        </w:rPr>
        <w:t xml:space="preserve">velocity and </w:t>
      </w:r>
      <w:r>
        <w:rPr>
          <w:iCs/>
        </w:rPr>
        <w:t>to keep the airplane generating lift. Drag is the opposite of thrust; drag impedes an airpla</w:t>
      </w:r>
      <w:r w:rsidR="0078144B">
        <w:rPr>
          <w:iCs/>
        </w:rPr>
        <w:t>ne</w:t>
      </w:r>
      <w:r w:rsidR="00FB028B">
        <w:rPr>
          <w:iCs/>
        </w:rPr>
        <w:t>’</w:t>
      </w:r>
      <w:r w:rsidR="0078144B">
        <w:rPr>
          <w:iCs/>
        </w:rPr>
        <w:t>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CD2877">
      <w:pPr>
        <w:pStyle w:val="Caption"/>
        <w:spacing w:before="0" w:after="0"/>
        <w:ind w:firstLine="720"/>
        <w:jc w:val="center"/>
        <w:rPr>
          <w:b w:val="0"/>
        </w:rPr>
      </w:pPr>
      <w:bookmarkStart w:id="111" w:name="_Toc58436439"/>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1"/>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5466FEED" w:rsidR="00E20B4B" w:rsidRDefault="00E20B4B" w:rsidP="00BA0D42">
      <w:pPr>
        <w:ind w:firstLine="720"/>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CD2877">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CD2877">
      <w:pPr>
        <w:pStyle w:val="Caption"/>
        <w:spacing w:before="0" w:after="0"/>
        <w:ind w:firstLine="720"/>
        <w:jc w:val="center"/>
        <w:rPr>
          <w:b w:val="0"/>
          <w:iCs/>
        </w:rPr>
      </w:pPr>
      <w:bookmarkStart w:id="112" w:name="_Toc58436440"/>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2"/>
    </w:p>
    <w:p w14:paraId="7F5BE7B5" w14:textId="1CA4C56A" w:rsidR="00E83C81" w:rsidRPr="00E83C81" w:rsidRDefault="00E83C81" w:rsidP="00E83C81">
      <w:pPr>
        <w:pStyle w:val="Heading4"/>
        <w:jc w:val="left"/>
      </w:pPr>
      <w:r>
        <w:t>2.1.2.1 Airfoil</w:t>
      </w:r>
    </w:p>
    <w:p w14:paraId="6A0C2B1E" w14:textId="4ABA7A49" w:rsidR="00C502F5" w:rsidRDefault="00C502F5" w:rsidP="00BA0D42">
      <w:pPr>
        <w:ind w:firstLine="720"/>
        <w:rPr>
          <w:iCs/>
        </w:rPr>
      </w:pPr>
      <w:r>
        <w:rPr>
          <w:iCs/>
        </w:rPr>
        <w:t>The cross-sectional structure of t</w:t>
      </w:r>
      <w:r w:rsidR="00337FE5">
        <w:rPr>
          <w:iCs/>
        </w:rPr>
        <w:t>he wings</w:t>
      </w:r>
      <w:r w:rsidR="00091243">
        <w:rPr>
          <w:iCs/>
        </w:rPr>
        <w:t xml:space="preserve"> component</w:t>
      </w:r>
      <w:r w:rsidR="00337FE5">
        <w:rPr>
          <w:iCs/>
        </w:rPr>
        <w:t>, called an airfoil, plays an important role in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the chord line and the direction of </w:t>
      </w:r>
      <w:r>
        <w:rPr>
          <w:iCs/>
        </w:rPr>
        <w:lastRenderedPageBreak/>
        <w:t>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B26F13">
        <w:t xml:space="preserve"> angle of attack [14].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3" w:name="_Toc58436441"/>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3"/>
    </w:p>
    <w:p w14:paraId="3F27B4F9" w14:textId="0410F099" w:rsidR="00404CD6" w:rsidRPr="00404CD6" w:rsidRDefault="00F62CA9" w:rsidP="00BA0D42">
      <w:pPr>
        <w:pStyle w:val="Heading3"/>
        <w:jc w:val="left"/>
      </w:pPr>
      <w:r>
        <w:t>2.1</w:t>
      </w:r>
      <w:r w:rsidR="005D38A9">
        <w:t>.3</w:t>
      </w:r>
      <w:r w:rsidR="00404CD6">
        <w:t xml:space="preserve">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9D6F29">
      <w:pPr>
        <w:pStyle w:val="Caption"/>
        <w:spacing w:before="0" w:after="0"/>
        <w:ind w:firstLine="720"/>
        <w:jc w:val="center"/>
        <w:rPr>
          <w:b w:val="0"/>
          <w:szCs w:val="24"/>
        </w:rPr>
      </w:pPr>
      <w:bookmarkStart w:id="114" w:name="_Toc58436442"/>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4"/>
    </w:p>
    <w:p w14:paraId="7DB85095" w14:textId="15E41D85" w:rsidR="00062C7C" w:rsidRPr="00062C7C" w:rsidRDefault="00F62CA9" w:rsidP="00BA0D42">
      <w:pPr>
        <w:pStyle w:val="Heading3"/>
        <w:jc w:val="left"/>
      </w:pPr>
      <w:r>
        <w:t>2.1</w:t>
      </w:r>
      <w:r w:rsidR="005D38A9">
        <w:t>.4</w:t>
      </w:r>
      <w:r w:rsidR="00062C7C">
        <w:t xml:space="preserve"> Coordinate Systems</w:t>
      </w:r>
    </w:p>
    <w:p w14:paraId="1DD2430F" w14:textId="6A376C65" w:rsidR="000573BC" w:rsidRDefault="000573BC" w:rsidP="00BA0D42">
      <w:pPr>
        <w:ind w:firstLine="720"/>
        <w:rPr>
          <w:iCs/>
        </w:rPr>
      </w:pPr>
      <w:r>
        <w:rPr>
          <w:iCs/>
        </w:rPr>
        <w:t>(as of right now, 3d model does not use ecef, whereas I did use ecef in the 2d model</w:t>
      </w:r>
      <w:r w:rsidR="00CC7775">
        <w:rPr>
          <w:iCs/>
        </w:rPr>
        <w:t>)</w:t>
      </w:r>
    </w:p>
    <w:p w14:paraId="211F5E5C" w14:textId="77902421"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 xml:space="preserve">Earth-Fixed, Earth-Centered (ECEF) coordinates tell us where the plane is in relation </w:t>
      </w:r>
      <w:r w:rsidR="00091243">
        <w:rPr>
          <w:iCs/>
        </w:rPr>
        <w:t xml:space="preserve">to </w:t>
      </w:r>
      <w:r w:rsidR="00245221">
        <w:rPr>
          <w:iCs/>
        </w:rPr>
        <w:t>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w:t>
      </w:r>
      <w:r w:rsidR="00CC7775">
        <w:rPr>
          <w:iCs/>
        </w:rPr>
        <w:t xml:space="preserve">native to the FDM described by Palmer’s 2D FDM </w:t>
      </w:r>
      <w:r w:rsidR="00780913">
        <w:rPr>
          <w:iCs/>
        </w:rPr>
        <w:t>[25]</w:t>
      </w:r>
      <w:r w:rsidR="00A72E72">
        <w:rPr>
          <w:iCs/>
        </w:rPr>
        <w:t>.</w:t>
      </w:r>
      <w:r w:rsidR="00245221">
        <w:rPr>
          <w:iCs/>
        </w:rPr>
        <w:t xml:space="preserve"> </w:t>
      </w:r>
      <w:r w:rsidR="00CC7775">
        <w:rPr>
          <w:iCs/>
        </w:rPr>
        <w:t>I</w:t>
      </w:r>
      <w:r w:rsidR="007067A9">
        <w:t>t is important to realize</w:t>
      </w:r>
      <w:r w:rsidR="006B76CE">
        <w:t xml:space="preserve"> that</w:t>
      </w:r>
      <w:r w:rsidR="00BE610B">
        <w:t>//////no flightgear here</w:t>
      </w:r>
      <w:r w:rsidR="006B76CE">
        <w:t xml:space="preserve">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BE311D">
        <w:t xml:space="preserve"> ECEF</w:t>
      </w:r>
      <w:r w:rsidR="00245221">
        <w:t xml:space="preserv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w:t>
      </w:r>
      <w:r w:rsidR="00CC7775">
        <w:t xml:space="preserve">2D </w:t>
      </w:r>
      <w:r w:rsidR="007067A9">
        <w:t xml:space="preserve">FDM need to be transformed into geodetic coordinates </w:t>
      </w:r>
      <w:r w:rsidR="007067A9">
        <w:lastRenderedPageBreak/>
        <w:t xml:space="preserve">so that FlightGear can understand where the airplane is </w:t>
      </w:r>
      <w:r w:rsidR="00090BB6">
        <w:t xml:space="preserve">located </w:t>
      </w:r>
      <w:r w:rsidR="007067A9">
        <w:t xml:space="preserve">on Earth. </w:t>
      </w:r>
      <w:r w:rsidR="003605D3">
        <w:t>To perform</w:t>
      </w:r>
      <w:r w:rsidR="003A333F">
        <w:t xml:space="preserve"> the conversion</w:t>
      </w:r>
      <w:r w:rsidR="00602A0A">
        <w:t xml:space="preserve"> to geodetic coordinates</w:t>
      </w:r>
      <w:r w:rsidR="006F7B3F">
        <w:t xml:space="preserve">, a Rust crate </w:t>
      </w:r>
      <w:r w:rsidR="00631ACD">
        <w:t>that is named</w:t>
      </w:r>
      <w:r w:rsidR="003A333F">
        <w:t xml:space="preserve"> coord transforms is used in the </w:t>
      </w:r>
      <w:r w:rsidR="00CC7775">
        <w:t xml:space="preserve">2D </w:t>
      </w:r>
      <w:r w:rsidR="003A333F">
        <w:t>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148B48DC" w:rsidR="00BC0E89" w:rsidRDefault="003605D3" w:rsidP="00BC0E89">
      <w:pPr>
        <w:ind w:firstLine="720"/>
        <w:rPr>
          <w:iCs/>
        </w:rPr>
      </w:pPr>
      <w:r>
        <w:rPr>
          <w:iCs/>
        </w:rPr>
        <w:t>Along with</w:t>
      </w:r>
      <w:r w:rsidR="00E71F31">
        <w:rPr>
          <w:iCs/>
        </w:rPr>
        <w:t xml:space="preserve"> coordinates</w:t>
      </w:r>
      <w:r>
        <w:rPr>
          <w:iCs/>
        </w:rPr>
        <w:t xml:space="preserve"> that describe location,</w:t>
      </w:r>
      <w:r w:rsidR="00E71F31">
        <w:rPr>
          <w:iCs/>
        </w:rPr>
        <w:t xml:space="preserve"> called the </w:t>
      </w:r>
      <w:r w:rsidR="00074174">
        <w:rPr>
          <w:iCs/>
        </w:rPr>
        <w:t>E</w:t>
      </w:r>
      <w:r w:rsidR="00471D7C">
        <w:rPr>
          <w:iCs/>
        </w:rPr>
        <w:t xml:space="preserve">arth </w:t>
      </w:r>
      <w:r w:rsidR="008908B0">
        <w:rPr>
          <w:iCs/>
        </w:rPr>
        <w:t>space</w:t>
      </w:r>
      <w:r w:rsidR="00471D7C">
        <w:rPr>
          <w:iCs/>
        </w:rPr>
        <w:t>,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w:t>
      </w:r>
      <w:r w:rsidR="008908B0">
        <w:rPr>
          <w:iCs/>
        </w:rPr>
        <w:t>s called the body Space</w:t>
      </w:r>
      <w:r w:rsidR="00D26B86">
        <w:rPr>
          <w:iCs/>
        </w:rPr>
        <w:t>, and it is an</w:t>
      </w:r>
      <w:r w:rsidR="006B1F5C">
        <w:rPr>
          <w:iCs/>
        </w:rPr>
        <w:t xml:space="preserve"> x, y, z coordinate system</w:t>
      </w:r>
      <w:r w:rsidR="00CC0FCF">
        <w:rPr>
          <w:iCs/>
        </w:rPr>
        <w:t xml:space="preserve"> like</w:t>
      </w:r>
      <w:r w:rsidR="00902BD9">
        <w:rPr>
          <w:iCs/>
        </w:rPr>
        <w:t xml:space="preserve"> ECEF. But u</w:t>
      </w:r>
      <w:r w:rsidR="00CC0FCF">
        <w:rPr>
          <w:iCs/>
        </w:rPr>
        <w:t>nlike the</w:t>
      </w:r>
      <w:r w:rsidR="00BC0E89">
        <w:rPr>
          <w:iCs/>
        </w:rPr>
        <w:t xml:space="preserve"> </w:t>
      </w:r>
      <w:r w:rsidR="006A14A9">
        <w:rPr>
          <w:iCs/>
        </w:rPr>
        <w:t>E</w:t>
      </w:r>
      <w:r w:rsidR="008908B0">
        <w:rPr>
          <w:iCs/>
        </w:rPr>
        <w:t>arth space</w:t>
      </w:r>
      <w:r w:rsidR="00D26B86">
        <w:rPr>
          <w:iCs/>
        </w:rPr>
        <w:t xml:space="preserve">, which is </w:t>
      </w:r>
      <w:r w:rsidR="00BC0E89">
        <w:rPr>
          <w:iCs/>
        </w:rPr>
        <w:t>fixed somewhere on the E</w:t>
      </w:r>
      <w:r w:rsidR="00D26B86">
        <w:rPr>
          <w:iCs/>
        </w:rPr>
        <w:t>arth, t</w:t>
      </w:r>
      <w:r w:rsidR="008908B0">
        <w:rPr>
          <w:iCs/>
        </w:rPr>
        <w:t>he body space</w:t>
      </w:r>
      <w:r w:rsidR="00BC0E89">
        <w:rPr>
          <w:iCs/>
        </w:rPr>
        <w:t xml:space="preserve"> is fixed to the center of gravity of the rigid body airplane, so it moves with the airplane [20]. Rotations happen along each of the three x, y, z axes. </w:t>
      </w:r>
      <w:r w:rsidR="00D26B86">
        <w:rPr>
          <w:iCs/>
        </w:rPr>
        <w:t xml:space="preserve">Figure 5 also </w:t>
      </w:r>
      <w:r w:rsidR="008908B0">
        <w:rPr>
          <w:iCs/>
        </w:rPr>
        <w:t>visualizes the body space</w:t>
      </w:r>
      <w:r w:rsidR="00D26B86">
        <w:rPr>
          <w:iCs/>
        </w:rPr>
        <w:t xml:space="preserv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1F961171" w:rsidR="00660BFA" w:rsidRPr="003E2754" w:rsidRDefault="002977AE" w:rsidP="00742966">
      <w:pPr>
        <w:pStyle w:val="Caption"/>
        <w:spacing w:before="0" w:after="0"/>
        <w:ind w:firstLine="720"/>
        <w:jc w:val="center"/>
        <w:rPr>
          <w:b w:val="0"/>
          <w:iCs/>
        </w:rPr>
      </w:pPr>
      <w:bookmarkStart w:id="115" w:name="_Toc58436443"/>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8908B0">
        <w:rPr>
          <w:b w:val="0"/>
          <w:noProof/>
        </w:rPr>
        <w:t>5</w:t>
      </w:r>
      <w:r w:rsidRPr="002977AE">
        <w:rPr>
          <w:b w:val="0"/>
        </w:rPr>
        <w:fldChar w:fldCharType="end"/>
      </w:r>
      <w:r w:rsidR="00B6363C">
        <w:rPr>
          <w:b w:val="0"/>
        </w:rPr>
        <w:t xml:space="preserve">: </w:t>
      </w:r>
      <w:r w:rsidR="008908B0">
        <w:rPr>
          <w:b w:val="0"/>
        </w:rPr>
        <w:t>Earth Space</w:t>
      </w:r>
      <w:r w:rsidR="00D54C2F">
        <w:rPr>
          <w:b w:val="0"/>
        </w:rPr>
        <w:t xml:space="preserve"> and Bo</w:t>
      </w:r>
      <w:r w:rsidR="008908B0">
        <w:rPr>
          <w:b w:val="0"/>
        </w:rPr>
        <w:t>dy Space</w:t>
      </w:r>
      <w:r w:rsidR="00D54C2F">
        <w:rPr>
          <w:b w:val="0"/>
        </w:rPr>
        <w:t xml:space="preserve"> Visualized</w:t>
      </w:r>
      <w:bookmarkEnd w:id="115"/>
    </w:p>
    <w:p w14:paraId="270908EA" w14:textId="1E0580E7" w:rsidR="00242B32" w:rsidRPr="00242B32" w:rsidRDefault="00F62CA9" w:rsidP="00BA0D42">
      <w:pPr>
        <w:pStyle w:val="Heading3"/>
        <w:jc w:val="left"/>
      </w:pPr>
      <w:r>
        <w:lastRenderedPageBreak/>
        <w:t>2.1</w:t>
      </w:r>
      <w:r w:rsidR="005D38A9">
        <w:t>.5</w:t>
      </w:r>
      <w:r w:rsidR="00242B32">
        <w:t xml:space="preserve">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7F5CF285"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2C6B488B" w:rsidR="001E2A1C" w:rsidRPr="001E2A1C" w:rsidRDefault="00F62CA9" w:rsidP="00BA0D42">
      <w:pPr>
        <w:pStyle w:val="Heading4"/>
        <w:jc w:val="left"/>
      </w:pPr>
      <w:r>
        <w:t>2.1</w:t>
      </w:r>
      <w:r w:rsidR="005D38A9">
        <w:t>.5</w:t>
      </w:r>
      <w:r w:rsidR="001E2A1C">
        <w:t>.1 Mass Properties</w:t>
      </w:r>
    </w:p>
    <w:p w14:paraId="177DF545" w14:textId="5706E317"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w:t>
      </w:r>
      <w:r w:rsidR="005D4D36">
        <w:t>’</w:t>
      </w:r>
      <w:r w:rsidR="00592899">
        <w:t>s total wing area will affect both lift and drag forces</w:t>
      </w:r>
      <w:r w:rsidR="008F223A">
        <w:t xml:space="preserve">, and </w:t>
      </w:r>
      <w:r w:rsidR="00734D87">
        <w:t xml:space="preserve">total </w:t>
      </w:r>
      <w:r w:rsidR="008F223A">
        <w:t>mass will affect gravity</w:t>
      </w:r>
      <w:r w:rsidR="00592899">
        <w:t xml:space="preserve">. </w:t>
      </w:r>
    </w:p>
    <w:p w14:paraId="66EE184E" w14:textId="770888C9" w:rsidR="007D441C" w:rsidRDefault="00A17367" w:rsidP="00BA0D42">
      <w:pPr>
        <w:ind w:firstLine="720"/>
      </w:pPr>
      <w:r>
        <w:t xml:space="preserve">In terms of </w:t>
      </w:r>
      <w:r w:rsidR="005D4D36">
        <w:t xml:space="preserve">the </w:t>
      </w:r>
      <w:r>
        <w:t>3D</w:t>
      </w:r>
      <w:r w:rsidR="005D4D36">
        <w:t xml:space="preserve"> FDM</w:t>
      </w:r>
      <w:r>
        <w:t>,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w:t>
      </w:r>
      <w:r w:rsidR="00456339">
        <w:rPr>
          <w:rFonts w:eastAsiaTheme="minorHAnsi"/>
        </w:rPr>
        <w:t xml:space="preserve"> the</w:t>
      </w:r>
      <w:r>
        <w:rPr>
          <w:rFonts w:eastAsiaTheme="minorHAnsi"/>
        </w:rPr>
        <w:t xml:space="preserve">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w:t>
      </w:r>
      <w:r w:rsidR="00EC0AC8">
        <w:lastRenderedPageBreak/>
        <w:t xml:space="preserve">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21EE290A" w:rsidR="001E2A1C" w:rsidRPr="001E2A1C" w:rsidRDefault="00F62CA9" w:rsidP="00BA0D42">
      <w:pPr>
        <w:pStyle w:val="Heading4"/>
        <w:jc w:val="left"/>
      </w:pPr>
      <w:r>
        <w:t>2.1</w:t>
      </w:r>
      <w:r w:rsidR="005D38A9">
        <w:t>.5</w:t>
      </w:r>
      <w:r w:rsidR="00DF07C7">
        <w:t>.2</w:t>
      </w:r>
      <w:r w:rsidR="001E2A1C">
        <w:t xml:space="preserve"> Forces</w:t>
      </w:r>
    </w:p>
    <w:p w14:paraId="3536D289" w14:textId="4332A7B5" w:rsidR="00FD4AB4" w:rsidRPr="00C444E6" w:rsidRDefault="00CB7B72" w:rsidP="006D509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2B44BE">
        <w:rPr>
          <w:rFonts w:eastAsiaTheme="minorHAnsi"/>
        </w:rPr>
        <w:t xml:space="preserve"> Next, based on air 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1812B6">
        <w:rPr>
          <w:iCs/>
          <w:szCs w:val="24"/>
        </w:rPr>
        <w:t xml:space="preserve">l stall. Figure 6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6C5333">
      <w:pPr>
        <w:pStyle w:val="Caption"/>
        <w:spacing w:before="0" w:after="0"/>
        <w:ind w:firstLine="720"/>
        <w:jc w:val="center"/>
        <w:rPr>
          <w:b w:val="0"/>
          <w:iCs/>
          <w:szCs w:val="24"/>
        </w:rPr>
      </w:pPr>
      <w:bookmarkStart w:id="116" w:name="_Toc5843644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6"/>
    </w:p>
    <w:p w14:paraId="1AFC20F0" w14:textId="77043C37" w:rsidR="00DF6E0C" w:rsidRDefault="00785BB4" w:rsidP="00BA0D42">
      <w:pPr>
        <w:rPr>
          <w:rFonts w:eastAsiaTheme="minorHAnsi"/>
        </w:rPr>
      </w:pPr>
      <w:r w:rsidRPr="00785BB4">
        <w:rPr>
          <w:rFonts w:eastAsiaTheme="minorHAnsi"/>
          <w:iCs/>
          <w:szCs w:val="24"/>
        </w:rPr>
        <w:t xml:space="preserve">There are also other variables that </w:t>
      </w:r>
      <w:r w:rsidR="0008526D">
        <w:rPr>
          <w:rFonts w:eastAsiaTheme="minorHAnsi"/>
          <w:iCs/>
          <w:szCs w:val="24"/>
        </w:rPr>
        <w:t xml:space="preserve">affect lift, and that are considered in the FDM,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w:t>
      </w:r>
      <w:r w:rsidR="004662B7">
        <w:rPr>
          <w:rFonts w:eastAsiaTheme="minorHAnsi"/>
        </w:rPr>
        <w:t xml:space="preserve">can </w:t>
      </w:r>
      <w:r w:rsidR="003C07A0">
        <w:rPr>
          <w:rFonts w:eastAsiaTheme="minorHAnsi"/>
        </w:rPr>
        <w:t xml:space="preserve">also exist that </w:t>
      </w:r>
      <w:r w:rsidR="00C444E6">
        <w:rPr>
          <w:rFonts w:eastAsiaTheme="minorHAnsi"/>
        </w:rPr>
        <w:t xml:space="preserve">can </w:t>
      </w:r>
      <w:r w:rsidR="003C07A0">
        <w:rPr>
          <w:rFonts w:eastAsiaTheme="minorHAnsi"/>
        </w:rPr>
        <w:t xml:space="preserve">act on the airplane such </w:t>
      </w:r>
      <w:r w:rsidR="004662B7">
        <w:rPr>
          <w:rFonts w:eastAsiaTheme="minorHAnsi"/>
        </w:rPr>
        <w:t xml:space="preserve">as winds, which are not </w:t>
      </w:r>
      <w:r w:rsidR="007E3BD7">
        <w:rPr>
          <w:rFonts w:eastAsiaTheme="minorHAnsi"/>
        </w:rPr>
        <w:t>considered</w:t>
      </w:r>
      <w:r w:rsidR="004662B7">
        <w:rPr>
          <w:rFonts w:eastAsiaTheme="minorHAnsi"/>
        </w:rPr>
        <w:t xml:space="preserve"> in the FDM.</w:t>
      </w:r>
    </w:p>
    <w:p w14:paraId="406FFC7B" w14:textId="77777777" w:rsidR="001C2366" w:rsidRDefault="001C2366" w:rsidP="003C68D1">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airplane cannot make lift. </w:t>
      </w:r>
    </w:p>
    <w:p w14:paraId="4EBAAA3B" w14:textId="36B95E6A" w:rsidR="001E2A1C" w:rsidRPr="001E2A1C" w:rsidRDefault="00DF07C7" w:rsidP="00BA0D42">
      <w:pPr>
        <w:pStyle w:val="Heading4"/>
        <w:jc w:val="left"/>
      </w:pPr>
      <w:r>
        <w:t>2.</w:t>
      </w:r>
      <w:r w:rsidR="00F62CA9">
        <w:t>1</w:t>
      </w:r>
      <w:r w:rsidR="005D38A9">
        <w:t>.5</w:t>
      </w:r>
      <w:r>
        <w:t>.3</w:t>
      </w:r>
      <w:r w:rsidR="001E2A1C">
        <w:t xml:space="preserve"> Equations of Motion</w:t>
      </w:r>
    </w:p>
    <w:p w14:paraId="2001EC10" w14:textId="55DF9170"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w:t>
      </w:r>
      <w:r w:rsidR="009546C9">
        <w:lastRenderedPageBreak/>
        <w:t>everything else talked about, approximates the future velocity and position based on the previous values from th</w:t>
      </w:r>
      <w:r w:rsidR="00EA5157">
        <w:t>e last frame</w:t>
      </w:r>
      <w:r w:rsidR="009546C9">
        <w:t xml:space="preserve"> of the simulation [26].  </w:t>
      </w:r>
    </w:p>
    <w:p w14:paraId="717A532A" w14:textId="652616BF" w:rsidR="00F5130E" w:rsidRDefault="009546C9" w:rsidP="009546C9">
      <w:r>
        <w:tab/>
        <w:t>The amount of finite t</w:t>
      </w:r>
      <w:r w:rsidR="00E22D21">
        <w:t>ime chosen to represent a frame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E9723F">
        <w:t xml:space="preserve">[27].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3CCC4A7B"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w:t>
      </w:r>
      <w:r w:rsidR="00ED63A0">
        <w:t>o</w:t>
      </w:r>
      <w:r w:rsidR="000B6A81">
        <w:t xml:space="preserve"> fast, and if you are </w:t>
      </w:r>
      <w:r w:rsidR="00ED63A0">
        <w:t>on a slow computer it will be too slow</w:t>
      </w:r>
      <w:r w:rsidR="000B6A81">
        <w:t xml:space="preserve"> [</w:t>
      </w:r>
      <w:r w:rsidR="007351DC">
        <w:t xml:space="preserve">32]. </w:t>
      </w:r>
      <w:r w:rsidR="00E14910">
        <w:t>But</w:t>
      </w:r>
      <w:r w:rsidR="007351DC">
        <w:t xml:space="preserve">, as stated before, this is not how </w:t>
      </w:r>
      <w:r w:rsidR="00E14910">
        <w:t>we want to run the simulation loop</w:t>
      </w:r>
      <w:r w:rsidR="007351DC">
        <w:t xml:space="preserve"> because we want a</w:t>
      </w:r>
      <w:r w:rsidR="00ED63A0">
        <w:t xml:space="preserve"> fixed</w:t>
      </w:r>
      <w:r w:rsidR="007351DC">
        <w:t xml:space="preserve"> time step. </w:t>
      </w:r>
      <w:r w:rsidR="00B81ACD">
        <w:t>The next easiest way to manage th</w:t>
      </w:r>
      <w:r w:rsidR="00D664DA">
        <w:t>e loop, and the strategy we cho</w:t>
      </w:r>
      <w:r w:rsidR="0002661E">
        <w:t>se, is to have a</w:t>
      </w:r>
      <w:r w:rsidR="00D230AB">
        <w:t xml:space="preserve">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w:t>
      </w:r>
      <w:r w:rsidR="003E62FC">
        <w:lastRenderedPageBreak/>
        <w:t>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6AA93FEE" w:rsidR="009028D4" w:rsidRPr="00062C7C" w:rsidRDefault="00F62CA9" w:rsidP="00BA0D42">
      <w:pPr>
        <w:pStyle w:val="Heading3"/>
        <w:jc w:val="left"/>
      </w:pPr>
      <w:r>
        <w:t>2.1</w:t>
      </w:r>
      <w:r w:rsidR="005D38A9">
        <w:t>.6</w:t>
      </w:r>
      <w:r w:rsidR="009028D4">
        <w:t xml:space="preserve"> Fidelity</w:t>
      </w:r>
    </w:p>
    <w:p w14:paraId="7CE6435F" w14:textId="3A3EBBE4" w:rsidR="00281127" w:rsidRDefault="00281127" w:rsidP="00281127">
      <w:r>
        <w:t xml:space="preserve">(this paragraph on fidelity probably not needed but it does help </w:t>
      </w:r>
      <w:r w:rsidR="00F10598">
        <w:t>add merit to the model</w:t>
      </w:r>
      <w:r>
        <w:t>, is any of this worth keeping?)</w:t>
      </w:r>
    </w:p>
    <w:p w14:paraId="20A4FD79" w14:textId="5491EAB7"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w:t>
      </w:r>
      <w:r w:rsidR="00F76A93">
        <w:rPr>
          <w:rFonts w:eastAsiaTheme="minorHAnsi"/>
        </w:rPr>
        <w:lastRenderedPageBreak/>
        <w:t xml:space="preserve">example of the kind of data needed for a high fidelity flight model. This data is not readily available and often costs hundreds of thousands of dollars [13]. </w:t>
      </w:r>
    </w:p>
    <w:p w14:paraId="4EC9E7D3" w14:textId="67D2712B" w:rsidR="00E20B4B" w:rsidRDefault="00F62CA9" w:rsidP="00BA0D42">
      <w:pPr>
        <w:pStyle w:val="Heading2"/>
        <w:spacing w:before="0"/>
        <w:rPr>
          <w:rFonts w:eastAsiaTheme="minorHAnsi"/>
        </w:rPr>
      </w:pPr>
      <w:bookmarkStart w:id="117" w:name="_Toc58424801"/>
      <w:r>
        <w:rPr>
          <w:rFonts w:eastAsiaTheme="minorHAnsi"/>
        </w:rPr>
        <w:t>2.2</w:t>
      </w:r>
      <w:r w:rsidR="00E20B4B">
        <w:rPr>
          <w:rFonts w:eastAsiaTheme="minorHAnsi"/>
        </w:rPr>
        <w:t xml:space="preserve"> Entity Component System</w:t>
      </w:r>
      <w:bookmarkEnd w:id="117"/>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5C765C79" w:rsidR="00E20B4B" w:rsidRDefault="00725F1F" w:rsidP="000952F3">
      <w:pPr>
        <w:ind w:firstLine="720"/>
        <w:rPr>
          <w:rFonts w:eastAsiaTheme="minorHAnsi"/>
        </w:rPr>
      </w:pPr>
      <w:r>
        <w:rPr>
          <w:rFonts w:eastAsiaTheme="minorHAnsi"/>
        </w:rPr>
        <w:lastRenderedPageBreak/>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w:t>
      </w:r>
      <w:r w:rsidR="007B7CBD">
        <w:rPr>
          <w:rFonts w:eastAsiaTheme="minorHAnsi"/>
        </w:rPr>
        <w:t>t into 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And when unneeded data is in cache, the chance of cache misses happening increases</w:t>
      </w:r>
      <w:r w:rsidR="007267A4">
        <w:rPr>
          <w:rFonts w:eastAsiaTheme="minorHAnsi"/>
        </w:rPr>
        <w:t xml:space="preserve"> [34]</w:t>
      </w:r>
      <w:r>
        <w:rPr>
          <w:rFonts w:eastAsiaTheme="minorHAnsi"/>
        </w:rPr>
        <w:t>.</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0DB54311" w:rsidR="00E20B4B" w:rsidRDefault="00E20B4B" w:rsidP="00BA0D42">
      <w:pPr>
        <w:rPr>
          <w:rFonts w:eastAsiaTheme="minorHAnsi"/>
        </w:rPr>
      </w:pPr>
      <w:r>
        <w:rPr>
          <w:rFonts w:eastAsiaTheme="minorHAnsi"/>
        </w:rPr>
        <w:tab/>
        <w:t>In an ECS structure, you do not have hierarchy levels – you have th</w:t>
      </w:r>
      <w:r w:rsidR="0056346A">
        <w:rPr>
          <w:rFonts w:eastAsiaTheme="minorHAnsi"/>
        </w:rPr>
        <w:t xml:space="preserve">ese pieces </w:t>
      </w:r>
      <w:r>
        <w:rPr>
          <w:rFonts w:eastAsiaTheme="minorHAnsi"/>
        </w:rPr>
        <w:t>called Entities, Components, and Systems</w:t>
      </w:r>
      <w:r w:rsidRPr="00C00632">
        <w:rPr>
          <w:rFonts w:eastAsiaTheme="minorHAnsi"/>
        </w:rPr>
        <w:t xml:space="preserve">. </w:t>
      </w:r>
      <w:r>
        <w:rPr>
          <w:rFonts w:eastAsiaTheme="minorHAnsi"/>
        </w:rPr>
        <w:t>You start with an Entity, which represent</w:t>
      </w:r>
      <w:r w:rsidR="00480BAC">
        <w:rPr>
          <w:rFonts w:eastAsiaTheme="minorHAnsi"/>
        </w:rPr>
        <w:t>s</w:t>
      </w:r>
      <w:r>
        <w:rPr>
          <w:rFonts w:eastAsiaTheme="minorHAnsi"/>
        </w:rPr>
        <w:t xml:space="preserve"> concrete objects in the world, like a bullet. Entities on their own are useless; they are just containers which Components can be added to. Components hold 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w:t>
      </w:r>
      <w:r>
        <w:rPr>
          <w:rFonts w:eastAsiaTheme="minorHAnsi"/>
        </w:rPr>
        <w:lastRenderedPageBreak/>
        <w:t>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8" w:name="_Toc5843644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8"/>
    </w:p>
    <w:p w14:paraId="67546788" w14:textId="1D7FAFA2"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 xml:space="preserve">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 have the necessary Components.</w:t>
      </w:r>
    </w:p>
    <w:p w14:paraId="3F7418E2" w14:textId="765DBA52"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 xml:space="preserve">possible, and </w:t>
      </w:r>
      <w:r w:rsidR="00775A93">
        <w:rPr>
          <w:rFonts w:eastAsiaTheme="minorHAnsi"/>
        </w:rPr>
        <w:lastRenderedPageBreak/>
        <w:t>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5A6A25">
        <w:rPr>
          <w:rFonts w:eastAsiaTheme="minorHAnsi"/>
        </w:rPr>
        <w:t>pulling more data into cache.</w:t>
      </w:r>
      <w:r w:rsidR="00B243E9">
        <w:rPr>
          <w:rFonts w:eastAsiaTheme="minorHAnsi"/>
        </w:rPr>
        <w:t xml:space="preserve">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33A8F3B5"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E14B07">
        <w:t xml:space="preserve">, and quick accesses </w:t>
      </w:r>
      <w:r w:rsidR="00BF622C">
        <w:t>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9" w:name="_Toc58424802"/>
      <w:r>
        <w:t>2.3</w:t>
      </w:r>
      <w:r w:rsidR="00952CF8">
        <w:t xml:space="preserve"> </w:t>
      </w:r>
      <w:r w:rsidR="00106CE0">
        <w:t>Rust</w:t>
      </w:r>
      <w:bookmarkEnd w:id="119"/>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 xml:space="preserve">This means Rust provides control, is fast, and protects against memory issues such as data races, and </w:t>
      </w:r>
      <w:r w:rsidR="00B130FB">
        <w:lastRenderedPageBreak/>
        <w:t>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w:t>
      </w:r>
      <w:r w:rsidR="00242CA5">
        <w:lastRenderedPageBreak/>
        <w:t>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20" w:name="_Ref49697517"/>
      <w:r>
        <w:t>E</w:t>
      </w:r>
      <w:r w:rsidR="00DB0B18" w:rsidRPr="00DB0B18">
        <w:t>xactly</w:t>
      </w:r>
      <w:r w:rsidR="00325F3B">
        <w:t xml:space="preserve"> one mutable reference</w:t>
      </w:r>
      <w:bookmarkEnd w:id="120"/>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1016CA6B" w:rsidR="00FE18C2" w:rsidRDefault="002E09A2" w:rsidP="00FE18C2">
      <w:r>
        <w:tab/>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45B540DD" w14:textId="0E67CD30" w:rsidR="00E535C7" w:rsidRPr="00FE18C2" w:rsidRDefault="00FE18C2" w:rsidP="00FE18C2">
      <w:pPr>
        <w:ind w:firstLine="720"/>
      </w:pPr>
      <w:r>
        <w:rPr>
          <w:color w:val="333333"/>
          <w:szCs w:val="24"/>
        </w:rPr>
        <w:t>The Rust community is a</w:t>
      </w:r>
      <w:r w:rsidR="002E09A2">
        <w:rPr>
          <w:color w:val="333333"/>
          <w:szCs w:val="24"/>
        </w:rPr>
        <w:t xml:space="preserve">lso active and quickly growing, </w:t>
      </w:r>
      <w:r>
        <w:rPr>
          <w:color w:val="333333"/>
          <w:szCs w:val="24"/>
        </w:rPr>
        <w:t xml:space="preserve">with now over 46,000 crates available to download [19]. Rust makes it easy to import these crates into code and begin using them, and the crate to implement ECS into code, SPECS, is no exception. </w:t>
      </w:r>
      <w:r>
        <w:rPr>
          <w:color w:val="333333"/>
          <w:szCs w:val="24"/>
        </w:rPr>
        <w:lastRenderedPageBreak/>
        <w:t>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12253863"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performance at runtime because everything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70454518" w14:textId="7324DC9C" w:rsidR="00862480" w:rsidRPr="00453244" w:rsidRDefault="00F62CA9" w:rsidP="00BA0D42">
      <w:pPr>
        <w:pStyle w:val="Heading2"/>
        <w:spacing w:before="0"/>
        <w:rPr>
          <w:rFonts w:eastAsiaTheme="minorHAnsi"/>
        </w:rPr>
      </w:pPr>
      <w:bookmarkStart w:id="121" w:name="_Toc58424803"/>
      <w:r>
        <w:rPr>
          <w:rFonts w:eastAsiaTheme="minorHAnsi"/>
        </w:rPr>
        <w:t>2.4</w:t>
      </w:r>
      <w:r w:rsidR="00F907B0">
        <w:rPr>
          <w:rFonts w:eastAsiaTheme="minorHAnsi"/>
        </w:rPr>
        <w:t xml:space="preserve"> FlightGear</w:t>
      </w:r>
      <w:bookmarkEnd w:id="121"/>
    </w:p>
    <w:p w14:paraId="110A6DCD" w14:textId="65A0838B"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solely as</w:t>
      </w:r>
      <w:r w:rsidR="003B7285">
        <w:t xml:space="preserve"> a</w:t>
      </w:r>
      <w:r w:rsidR="00543CAE">
        <w:t xml:space="preserve">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2" w:name="_Toc58424804"/>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2"/>
    </w:p>
    <w:p w14:paraId="28AC58AF" w14:textId="33DEC2A0" w:rsidR="00F04607" w:rsidRDefault="00F04607" w:rsidP="00BA0D42">
      <w:pPr>
        <w:ind w:firstLine="720"/>
        <w:rPr>
          <w:rFonts w:eastAsiaTheme="minorHAnsi"/>
          <w:szCs w:val="24"/>
        </w:rPr>
      </w:pPr>
      <w:r>
        <w:rPr>
          <w:rFonts w:eastAsiaTheme="minorHAnsi"/>
          <w:szCs w:val="24"/>
        </w:rPr>
        <w:t>//too communicate with flightgear, just create socket and send to it</w:t>
      </w:r>
    </w:p>
    <w:p w14:paraId="14C12B5D" w14:textId="767CB157"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06280356" w:rsidR="00077228"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48149E6F" w14:textId="6772AB3B" w:rsidR="00D35E72" w:rsidRDefault="00D35E72" w:rsidP="00BA0D42">
      <w:pPr>
        <w:ind w:firstLine="720"/>
        <w:rPr>
          <w:rFonts w:eastAsiaTheme="minorHAnsi"/>
          <w:szCs w:val="24"/>
        </w:rPr>
      </w:pPr>
    </w:p>
    <w:p w14:paraId="351FDD50" w14:textId="26B34A38" w:rsidR="00D35E72" w:rsidRDefault="00D35E72" w:rsidP="00BA0D42">
      <w:pPr>
        <w:ind w:firstLine="720"/>
        <w:rPr>
          <w:rFonts w:eastAsiaTheme="minorHAnsi"/>
          <w:szCs w:val="24"/>
        </w:rPr>
      </w:pPr>
    </w:p>
    <w:p w14:paraId="47330881" w14:textId="749E6538" w:rsidR="00D35E72" w:rsidRDefault="00D35E72" w:rsidP="00BA0D42">
      <w:pPr>
        <w:ind w:firstLine="720"/>
        <w:rPr>
          <w:rFonts w:eastAsiaTheme="minorHAnsi"/>
          <w:szCs w:val="24"/>
        </w:rPr>
      </w:pPr>
    </w:p>
    <w:p w14:paraId="7B9E1338" w14:textId="559DCCED" w:rsidR="00D35E72" w:rsidRDefault="00D35E72" w:rsidP="00BA0D42">
      <w:pPr>
        <w:ind w:firstLine="720"/>
        <w:rPr>
          <w:rFonts w:eastAsiaTheme="minorHAnsi"/>
          <w:szCs w:val="24"/>
        </w:rPr>
      </w:pPr>
    </w:p>
    <w:p w14:paraId="21CB8987" w14:textId="696C6445" w:rsidR="00D35E72" w:rsidRDefault="00D35E72" w:rsidP="00BA0D42">
      <w:pPr>
        <w:ind w:firstLine="720"/>
        <w:rPr>
          <w:rFonts w:eastAsiaTheme="minorHAnsi"/>
          <w:szCs w:val="24"/>
        </w:rPr>
      </w:pPr>
    </w:p>
    <w:p w14:paraId="7E4F8F04" w14:textId="6713496C" w:rsidR="00D35E72" w:rsidRDefault="00D35E72" w:rsidP="00BA0D42">
      <w:pPr>
        <w:ind w:firstLine="720"/>
        <w:rPr>
          <w:rFonts w:eastAsiaTheme="minorHAnsi"/>
          <w:szCs w:val="24"/>
        </w:rPr>
      </w:pPr>
    </w:p>
    <w:p w14:paraId="69F4A0F4" w14:textId="5CC4BDD7" w:rsidR="00D35E72" w:rsidRDefault="00D35E72" w:rsidP="00BA0D42">
      <w:pPr>
        <w:ind w:firstLine="720"/>
        <w:rPr>
          <w:rFonts w:eastAsiaTheme="minorHAnsi"/>
          <w:szCs w:val="24"/>
        </w:rPr>
      </w:pPr>
    </w:p>
    <w:p w14:paraId="02B3BCBF" w14:textId="0B4E348C" w:rsidR="00D35E72" w:rsidRDefault="00D35E72" w:rsidP="00BA0D42">
      <w:pPr>
        <w:ind w:firstLine="720"/>
        <w:rPr>
          <w:rFonts w:eastAsiaTheme="minorHAnsi"/>
          <w:szCs w:val="24"/>
        </w:rPr>
      </w:pPr>
    </w:p>
    <w:p w14:paraId="52429183" w14:textId="4794BD4D" w:rsidR="00D35E72" w:rsidRDefault="00D35E72" w:rsidP="00BA0D42">
      <w:pPr>
        <w:ind w:firstLine="720"/>
        <w:rPr>
          <w:rFonts w:eastAsiaTheme="minorHAnsi"/>
          <w:szCs w:val="24"/>
        </w:rPr>
      </w:pPr>
    </w:p>
    <w:p w14:paraId="302F0086" w14:textId="766D505C" w:rsidR="00D35E72" w:rsidRDefault="00D35E72" w:rsidP="00BA0D42">
      <w:pPr>
        <w:ind w:firstLine="720"/>
        <w:rPr>
          <w:rFonts w:eastAsiaTheme="minorHAnsi"/>
          <w:szCs w:val="24"/>
        </w:rPr>
      </w:pPr>
    </w:p>
    <w:p w14:paraId="1BEB652E" w14:textId="76AF4159" w:rsidR="00D35E72" w:rsidRPr="00B55BD9" w:rsidRDefault="00D35E72" w:rsidP="00BA0D42">
      <w:pPr>
        <w:ind w:firstLine="720"/>
        <w:rPr>
          <w:rFonts w:eastAsiaTheme="minorHAnsi"/>
          <w:szCs w:val="24"/>
        </w:rPr>
      </w:pPr>
    </w:p>
    <w:p w14:paraId="640F4325" w14:textId="0F05512E" w:rsidR="0083399B" w:rsidRDefault="00251273" w:rsidP="005A44FD">
      <w:pPr>
        <w:pStyle w:val="Heading1"/>
      </w:pPr>
      <w:bookmarkStart w:id="123" w:name="_Toc496074964"/>
      <w:bookmarkStart w:id="124" w:name="_Toc496075138"/>
      <w:bookmarkStart w:id="125" w:name="_Toc496075296"/>
      <w:bookmarkStart w:id="126" w:name="_Toc496075361"/>
      <w:bookmarkStart w:id="127" w:name="_Toc496080605"/>
      <w:bookmarkStart w:id="128" w:name="_Toc497120308"/>
      <w:bookmarkStart w:id="129" w:name="_Toc503248605"/>
      <w:bookmarkStart w:id="130" w:name="_Toc504131180"/>
      <w:bookmarkStart w:id="131" w:name="_Toc504131382"/>
      <w:bookmarkStart w:id="132" w:name="_Toc504131537"/>
      <w:bookmarkStart w:id="133" w:name="_Toc58424805"/>
      <w:r w:rsidRPr="003F5979">
        <w:lastRenderedPageBreak/>
        <w:t>III.  Methodology</w:t>
      </w:r>
      <w:bookmarkEnd w:id="123"/>
      <w:bookmarkEnd w:id="124"/>
      <w:bookmarkEnd w:id="125"/>
      <w:bookmarkEnd w:id="126"/>
      <w:bookmarkEnd w:id="127"/>
      <w:bookmarkEnd w:id="128"/>
      <w:bookmarkEnd w:id="129"/>
      <w:bookmarkEnd w:id="130"/>
      <w:bookmarkEnd w:id="131"/>
      <w:bookmarkEnd w:id="132"/>
      <w:bookmarkEnd w:id="133"/>
      <w:r w:rsidR="0083399B">
        <w:t xml:space="preserve"> </w:t>
      </w:r>
    </w:p>
    <w:p w14:paraId="5A08015D" w14:textId="6ADA9D12" w:rsid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rsidR="00044097">
        <w:t xml:space="preserve"> that it</w:t>
      </w:r>
      <w:r>
        <w:t xml:space="preserve"> </w:t>
      </w:r>
      <w:r w:rsidR="00E71C3F">
        <w:t xml:space="preserve">does </w:t>
      </w:r>
      <w:r>
        <w:t>w</w:t>
      </w:r>
      <w:r w:rsidR="00FB6D1A">
        <w:t>ork as expecte</w:t>
      </w:r>
      <w:r w:rsidR="00FD4614">
        <w:t>d.</w:t>
      </w:r>
    </w:p>
    <w:p w14:paraId="5FC8B0F3" w14:textId="72925CEC" w:rsidR="007502DB" w:rsidRDefault="007502DB" w:rsidP="00694342">
      <w:pPr>
        <w:ind w:firstLine="720"/>
      </w:pPr>
    </w:p>
    <w:p w14:paraId="7403AEA9" w14:textId="3F220BEE" w:rsidR="007502DB" w:rsidRPr="004F2A34" w:rsidRDefault="007502DB" w:rsidP="00694342">
      <w:pPr>
        <w:ind w:firstLine="720"/>
      </w:pPr>
      <w:r>
        <w:t>//add 2d stuff</w:t>
      </w:r>
    </w:p>
    <w:p w14:paraId="45466F3C" w14:textId="13CCDAB7" w:rsidR="00B01F9D" w:rsidRDefault="006637C5" w:rsidP="006637C5">
      <w:pPr>
        <w:pStyle w:val="Heading2"/>
        <w:spacing w:before="0"/>
      </w:pPr>
      <w:bookmarkStart w:id="134" w:name="_Toc58424806"/>
      <w:r>
        <w:t>3</w:t>
      </w:r>
      <w:r w:rsidR="005A44FD">
        <w:t>.1</w:t>
      </w:r>
      <w:r>
        <w:t xml:space="preserve"> Building the FDM</w:t>
      </w:r>
      <w:r w:rsidR="00281E92">
        <w:t xml:space="preserve"> Overview</w:t>
      </w:r>
      <w:bookmarkEnd w:id="134"/>
    </w:p>
    <w:p w14:paraId="69438DBE" w14:textId="031A2AA8" w:rsidR="008120EE" w:rsidRDefault="008120EE" w:rsidP="004C414D">
      <w:pPr>
        <w:ind w:firstLine="720"/>
      </w:pPr>
      <w:r>
        <w:t>The approach to building the Rust</w:t>
      </w:r>
      <w:r w:rsidR="00C204CB">
        <w:t>-</w:t>
      </w:r>
      <w:r>
        <w:t>based, ECS patterned, 3D FDM</w:t>
      </w:r>
      <w:r w:rsidR="004C414D">
        <w:t xml:space="preserve"> began</w:t>
      </w:r>
      <w:r w:rsidR="00263B8D">
        <w:t xml:space="preserve"> with</w:t>
      </w:r>
      <w:r>
        <w:t xml:space="preserve">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015E0503"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w:t>
      </w:r>
      <w:r w:rsidR="003217E5">
        <w:t xml:space="preserve">meticulously </w:t>
      </w:r>
      <w:r w:rsidR="002C13EF">
        <w:t xml:space="preserve">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 xml:space="preserve">to convert </w:t>
      </w:r>
      <w:r w:rsidR="004E5822">
        <w:lastRenderedPageBreak/>
        <w:t>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bookmarkStart w:id="135" w:name="_Toc58424807"/>
      <w:r>
        <w:t xml:space="preserve">3.2 </w:t>
      </w:r>
      <w:r w:rsidR="002317D2">
        <w:t>Set Up</w:t>
      </w:r>
      <w:bookmarkEnd w:id="135"/>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24242E83" w:rsidR="00826436" w:rsidRDefault="006F44D7" w:rsidP="00A86AB8">
      <w:pPr>
        <w:ind w:firstLine="720"/>
      </w:pPr>
      <w:r>
        <w:lastRenderedPageBreak/>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w:t>
      </w:r>
      <w:r w:rsidR="00EC1923">
        <w:t xml:space="preserve">This specification of Components for the System also determined what Entities the System would work on. If an Entity contained all the Components specified in a particular System, that System would work on that Entity. </w:t>
      </w:r>
      <w:r w:rsidR="00F45940">
        <w:t xml:space="preserve">Also, the Components specified </w:t>
      </w:r>
      <w:r w:rsidR="00F363AB">
        <w:t xml:space="preserve">for a System </w:t>
      </w:r>
      <w:r w:rsidR="00F45940">
        <w:t xml:space="preserve">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F0B5F">
        <w:t>This Read</w:t>
      </w:r>
      <w:r w:rsidR="00AC51E7">
        <w:t>Storage</w:t>
      </w:r>
      <w:r w:rsidR="00EF0B5F">
        <w:t xml:space="preserve"> or Write</w:t>
      </w:r>
      <w:r w:rsidR="00AC51E7">
        <w:t>Storage</w:t>
      </w:r>
      <w:r w:rsidR="00EF0B5F">
        <w:t xml:space="preserve"> access type is important because the set up determines what Systems may be run in parallel with each other. Only one WriteStorage access may be used by a System at a time in order to avoid data races during parallel execution. So, if two Systems require the same WriteStorage </w:t>
      </w:r>
      <w:r w:rsidR="004479C5">
        <w:t>access</w:t>
      </w:r>
      <w:r w:rsidR="00EF0B5F">
        <w:t xml:space="preserve"> to a Component resource, they</w:t>
      </w:r>
      <w:r w:rsidR="004F0971">
        <w:t xml:space="preserve"> must only be run sequentially</w:t>
      </w:r>
      <w:r w:rsidR="006373B6">
        <w:t xml:space="preserve"> as to not write over the same memory. </w:t>
      </w:r>
      <w:r w:rsidR="004479C5">
        <w:t xml:space="preserve">But if two Systems require the same Component, and one System needs WriteAccess, and the other System needs ReadAccess, the Systems can still run in parallel.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xml:space="preserve">. Then, </w:t>
      </w:r>
      <w:r w:rsidR="00800EC0">
        <w:lastRenderedPageBreak/>
        <w:t>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247253D"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w:t>
      </w:r>
      <w:r w:rsidR="00B10A8D">
        <w:t>change in time from frame to frame</w:t>
      </w:r>
      <w:r>
        <w:t>.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53C600CA" w:rsidR="00A34C70" w:rsidRDefault="00A53BB9" w:rsidP="00A34C70">
      <w:pPr>
        <w:ind w:firstLine="720"/>
      </w:pPr>
      <w:r>
        <w:t xml:space="preserve">The other global variables that may be modified pertain to </w:t>
      </w:r>
      <w:r w:rsidR="00CF1625">
        <w:t>thrust</w:t>
      </w:r>
      <w:r>
        <w:t xml:space="preserve">. The </w:t>
      </w:r>
      <w:r w:rsidR="00CF1625">
        <w:t xml:space="preserve">maximum thrust, </w:t>
      </w:r>
      <w:r w:rsidR="00A17CD0">
        <w:t>MAX_THRUST, is set at 3000.0 pounds</w:t>
      </w:r>
      <w:r w:rsidR="00CF1625">
        <w:t xml:space="preserve"> of force, but is able to be altered. Also, the delta thrust, D_THRUST, which represents the amount of thrust incremented when </w:t>
      </w:r>
      <w:r w:rsidR="00CF1625">
        <w:lastRenderedPageBreak/>
        <w:t>increasing or dec</w:t>
      </w:r>
      <w:r w:rsidR="00C06ECB">
        <w:t>reasing thrust with keypresses, is able to be altere</w:t>
      </w:r>
      <w:r w:rsidR="00A17CD0">
        <w:t xml:space="preserve">d. D_THRUST is set at 100.0 pounds </w:t>
      </w:r>
      <w:r w:rsidR="00C06ECB">
        <w:t>of thrust</w:t>
      </w:r>
      <w:r w:rsidR="00F976D0">
        <w:t xml:space="preserve"> per keypress. </w:t>
      </w:r>
    </w:p>
    <w:p w14:paraId="6A7E6486" w14:textId="156E2648" w:rsidR="006270F1" w:rsidRDefault="006270F1" w:rsidP="006270F1">
      <w:pPr>
        <w:pStyle w:val="Heading2"/>
        <w:spacing w:before="0"/>
      </w:pPr>
      <w:bookmarkStart w:id="136" w:name="_Toc58424808"/>
      <w:r>
        <w:t xml:space="preserve">3.3 </w:t>
      </w:r>
      <w:r w:rsidR="009C17B6">
        <w:t xml:space="preserve">SPECS </w:t>
      </w:r>
      <w:r>
        <w:t>Components</w:t>
      </w:r>
      <w:bookmarkEnd w:id="136"/>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bookmarkStart w:id="137" w:name="_Toc58424809"/>
      <w:r>
        <w:lastRenderedPageBreak/>
        <w:t xml:space="preserve">3.4 </w:t>
      </w:r>
      <w:r w:rsidR="009C17B6">
        <w:t xml:space="preserve">SPECS </w:t>
      </w:r>
      <w:r>
        <w:t>Systems</w:t>
      </w:r>
      <w:bookmarkEnd w:id="137"/>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617B760A" w:rsidR="006B26D8" w:rsidRDefault="003C0860" w:rsidP="003D13D5">
      <w:pPr>
        <w:ind w:firstLine="720"/>
      </w:pPr>
      <w:r>
        <w:lastRenderedPageBreak/>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w:t>
      </w:r>
      <w:r w:rsidR="00160284">
        <w:t xml:space="preserve">ly used to find the displacement in position since the last frame, </w:t>
      </w:r>
      <w:r w:rsidR="009F695C">
        <w:t>that displacement is then added to the current position coordinates to determine the new position</w:t>
      </w:r>
      <w:r w:rsidR="000E28CC">
        <w:t xml:space="preserve">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 xml:space="preserve">The Packet Component essentially holds a vector which contains the FGNetFDM structure serialized into bytes. Inside of this System, an instance of the FGNetFDM </w:t>
      </w:r>
      <w:r>
        <w:lastRenderedPageBreak/>
        <w:t>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8" w:name="_Toc58424810"/>
      <w:r>
        <w:t>3.</w:t>
      </w:r>
      <w:r w:rsidR="00A01AB3">
        <w:t>5</w:t>
      </w:r>
      <w:r w:rsidR="00996EDA">
        <w:t xml:space="preserve"> </w:t>
      </w:r>
      <w:r w:rsidR="00E6501C">
        <w:t xml:space="preserve">FDM </w:t>
      </w:r>
      <w:r w:rsidR="00C32981">
        <w:t xml:space="preserve">Equivalency </w:t>
      </w:r>
      <w:r w:rsidR="00E6501C">
        <w:t>Verification</w:t>
      </w:r>
      <w:bookmarkEnd w:id="138"/>
    </w:p>
    <w:p w14:paraId="6C42CDF9" w14:textId="1DACB425" w:rsidR="00B46802" w:rsidRDefault="00554F1C" w:rsidP="00B46802">
      <w:pPr>
        <w:ind w:firstLine="360"/>
      </w:pPr>
      <w:r>
        <w:tab/>
      </w:r>
      <w:r w:rsidR="007D425C">
        <w:t>Since t</w:t>
      </w:r>
      <w:r w:rsidR="00F02FCE">
        <w:t>he focus of</w:t>
      </w:r>
      <w:r w:rsidR="008C7E1E">
        <w:t xml:space="preserve"> this research was</w:t>
      </w:r>
      <w:r w:rsidR="00C204CB">
        <w:t xml:space="preserve"> building a Rust-</w:t>
      </w:r>
      <w:r w:rsidR="00F02FCE">
        <w:t>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lastRenderedPageBreak/>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tests did not involve any of the code required to interactively fly in FlightGear, and dismissed FlightGear entirely. </w:t>
      </w:r>
    </w:p>
    <w:p w14:paraId="02CBB552" w14:textId="1C22A9C4"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 xml:space="preserve">The </w:t>
      </w:r>
      <w:r w:rsidR="00DA2B8D">
        <w:t xml:space="preserve">starting position </w:t>
      </w:r>
      <w:r w:rsidR="00C116E2">
        <w:t>coordinat</w:t>
      </w:r>
      <w:r w:rsidR="00540815">
        <w:t>es represents a</w:t>
      </w:r>
      <w:r w:rsidR="00C116E2">
        <w:t xml:space="preserve"> location </w:t>
      </w:r>
      <w:r w:rsidR="00540815">
        <w:t>relative to a fixed point (0.0, 0.0, 0.0).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 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 xml:space="preserve">starting values </w:t>
      </w:r>
      <w:r w:rsidR="001C00D2">
        <w:t>chosen while</w:t>
      </w:r>
      <w:r w:rsidR="00D07A27">
        <w:t xml:space="preserv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lastRenderedPageBreak/>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181C864D" w:rsidR="00E37749" w:rsidRPr="00142D0F" w:rsidRDefault="00F44EE6" w:rsidP="00BF6651">
            <w:pPr>
              <w:spacing w:line="240" w:lineRule="auto"/>
              <w:rPr>
                <w:rFonts w:ascii="Times New Roman" w:hAnsi="Times New Roman"/>
              </w:rPr>
            </w:pPr>
            <w:r>
              <w:rPr>
                <w:rFonts w:ascii="Times New Roman" w:hAnsi="Times New Roman"/>
              </w:rPr>
              <w:t>Thrust Force (pounds</w:t>
            </w:r>
            <w:r w:rsidR="00E37749" w:rsidRPr="00142D0F">
              <w:rPr>
                <w:rFonts w:ascii="Times New Roman" w:hAnsi="Times New Roman"/>
              </w:rPr>
              <w:t>)</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1CEEA348"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C53237">
        <w:t xml:space="preserve">to reduce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0CDA1BDC" w:rsidR="0042340E" w:rsidRDefault="00E37749" w:rsidP="0042340E">
      <w:pPr>
        <w:pStyle w:val="Heading3"/>
        <w:jc w:val="left"/>
      </w:pPr>
      <w:r>
        <w:t>3.5.1 Test One (No Flight Control)</w:t>
      </w:r>
    </w:p>
    <w:p w14:paraId="266B6E69" w14:textId="02DA29D3" w:rsidR="00831F3B" w:rsidRPr="00831F3B" w:rsidRDefault="00831F3B" w:rsidP="00831F3B">
      <w:r>
        <w:tab/>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2A8331DF" w:rsidR="00721EA1" w:rsidRPr="00143E31" w:rsidRDefault="00143E31" w:rsidP="00143E31">
      <w:pPr>
        <w:pStyle w:val="Caption"/>
        <w:jc w:val="center"/>
        <w:rPr>
          <w:b w:val="0"/>
        </w:rPr>
      </w:pPr>
      <w:bookmarkStart w:id="139" w:name="_Toc58002147"/>
      <w:r w:rsidRPr="00143E31">
        <w:rPr>
          <w:b w:val="0"/>
        </w:rPr>
        <w:t xml:space="preserve">Table </w:t>
      </w:r>
      <w:r w:rsidRPr="00143E31">
        <w:rPr>
          <w:b w:val="0"/>
        </w:rPr>
        <w:fldChar w:fldCharType="begin"/>
      </w:r>
      <w:r w:rsidRPr="00143E31">
        <w:rPr>
          <w:b w:val="0"/>
        </w:rPr>
        <w:instrText xml:space="preserve"> SEQ Table \* ARABIC </w:instrText>
      </w:r>
      <w:r w:rsidRPr="00143E31">
        <w:rPr>
          <w:b w:val="0"/>
        </w:rPr>
        <w:fldChar w:fldCharType="separate"/>
      </w:r>
      <w:r w:rsidR="009046B7">
        <w:rPr>
          <w:b w:val="0"/>
          <w:noProof/>
        </w:rPr>
        <w:t>1</w:t>
      </w:r>
      <w:r w:rsidRPr="00143E31">
        <w:rPr>
          <w:b w:val="0"/>
        </w:rPr>
        <w:fldChar w:fldCharType="end"/>
      </w:r>
      <w:r w:rsidRPr="00143E31">
        <w:rPr>
          <w:b w:val="0"/>
        </w:rPr>
        <w:t>: Flight Control Instructions for Test One</w:t>
      </w:r>
      <w:bookmarkEnd w:id="139"/>
    </w:p>
    <w:p w14:paraId="0C38BE43" w14:textId="2752A63E" w:rsidR="00BF7100" w:rsidRDefault="009F6712" w:rsidP="00BF7100">
      <w:pPr>
        <w:pStyle w:val="Heading3"/>
        <w:jc w:val="left"/>
      </w:pPr>
      <w:r>
        <w:lastRenderedPageBreak/>
        <w:t>3.5.2 Test Two (Thrust)</w:t>
      </w:r>
    </w:p>
    <w:p w14:paraId="28C06062" w14:textId="0D18C985" w:rsidR="00603E2E" w:rsidRPr="00603E2E" w:rsidRDefault="00603E2E" w:rsidP="00603E2E">
      <w:r>
        <w:tab/>
        <w:t>This test was designed to</w:t>
      </w:r>
      <w:r w:rsidR="00D3483C">
        <w:t xml:space="preserve"> find out if toggling thrust, </w:t>
      </w:r>
      <w:r w:rsidR="009B2D5A">
        <w:t>specifically</w:t>
      </w:r>
      <w:r w:rsidR="00D3483C">
        <w:t xml:space="preserve"> decreasing </w:t>
      </w:r>
      <w:r w:rsidR="009B2D5A">
        <w:t>it, works</w:t>
      </w:r>
      <w:r w:rsidR="006C0AC3">
        <w:t xml:space="preserve"> as expected. </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835093">
            <w:pPr>
              <w:keepNext/>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1323E41D" w14:textId="2E946E8E" w:rsidR="00721EA1" w:rsidRPr="00835093" w:rsidRDefault="00835093" w:rsidP="00835093">
      <w:pPr>
        <w:pStyle w:val="Caption"/>
        <w:jc w:val="center"/>
        <w:rPr>
          <w:b w:val="0"/>
        </w:rPr>
      </w:pPr>
      <w:bookmarkStart w:id="140" w:name="_Toc58002148"/>
      <w:r w:rsidRPr="00835093">
        <w:rPr>
          <w:b w:val="0"/>
        </w:rPr>
        <w:t xml:space="preserve">Table </w:t>
      </w:r>
      <w:r w:rsidRPr="00835093">
        <w:rPr>
          <w:b w:val="0"/>
        </w:rPr>
        <w:fldChar w:fldCharType="begin"/>
      </w:r>
      <w:r w:rsidRPr="00835093">
        <w:rPr>
          <w:b w:val="0"/>
        </w:rPr>
        <w:instrText xml:space="preserve"> SEQ Table \* ARABIC </w:instrText>
      </w:r>
      <w:r w:rsidRPr="00835093">
        <w:rPr>
          <w:b w:val="0"/>
        </w:rPr>
        <w:fldChar w:fldCharType="separate"/>
      </w:r>
      <w:r w:rsidR="009046B7">
        <w:rPr>
          <w:b w:val="0"/>
          <w:noProof/>
        </w:rPr>
        <w:t>2</w:t>
      </w:r>
      <w:r w:rsidRPr="00835093">
        <w:rPr>
          <w:b w:val="0"/>
        </w:rPr>
        <w:fldChar w:fldCharType="end"/>
      </w:r>
      <w:r w:rsidRPr="00835093">
        <w:rPr>
          <w:b w:val="0"/>
        </w:rPr>
        <w:t>: Flight Control Instructions for Test Two</w:t>
      </w:r>
      <w:bookmarkEnd w:id="140"/>
    </w:p>
    <w:p w14:paraId="18DEBA7A" w14:textId="6FAF0CD2" w:rsidR="00047BB7" w:rsidRDefault="00E37749" w:rsidP="00EA2791">
      <w:pPr>
        <w:pStyle w:val="Heading3"/>
        <w:jc w:val="left"/>
      </w:pPr>
      <w:r>
        <w:t xml:space="preserve">3.5.3 Test </w:t>
      </w:r>
      <w:r w:rsidR="00994809">
        <w:t>Three</w:t>
      </w:r>
      <w:r>
        <w:t xml:space="preserve"> (Roll)</w:t>
      </w:r>
    </w:p>
    <w:p w14:paraId="298BD77E" w14:textId="4583AD28" w:rsidR="00935F7B" w:rsidRPr="00935F7B" w:rsidRDefault="00935F7B" w:rsidP="00935F7B">
      <w:r>
        <w:tab/>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Style w:val="TableGrid"/>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4F475212"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E2464D6" w14:textId="26973F1B" w:rsidR="0095490B" w:rsidRPr="00142D0F" w:rsidRDefault="0095490B" w:rsidP="00047BB7">
            <w:pPr>
              <w:spacing w:line="240" w:lineRule="auto"/>
              <w:rPr>
                <w:rFonts w:ascii="Times New Roman" w:hAnsi="Times New Roman"/>
              </w:rPr>
            </w:pPr>
            <w:r>
              <w:rPr>
                <w:rFonts w:ascii="Times New Roman" w:hAnsi="Times New Roman"/>
              </w:rPr>
              <w:t>6 – 246</w:t>
            </w:r>
            <w:r w:rsidR="00621421">
              <w:rPr>
                <w:rFonts w:ascii="Times New Roman" w:hAnsi="Times New Roman"/>
              </w:rPr>
              <w:t>: Pitch Up</w:t>
            </w:r>
            <w:r>
              <w:rPr>
                <w:rFonts w:ascii="Times New Roman" w:hAnsi="Times New Roman"/>
              </w:rPr>
              <w:t xml:space="preserve"> </w:t>
            </w:r>
          </w:p>
          <w:p w14:paraId="1973C330" w14:textId="0EA7E95A" w:rsidR="00E37749" w:rsidRDefault="0095490B" w:rsidP="0076379D">
            <w:pPr>
              <w:keepNext/>
              <w:spacing w:line="240" w:lineRule="auto"/>
              <w:rPr>
                <w:rFonts w:ascii="Times New Roman" w:hAnsi="Times New Roman"/>
              </w:rPr>
            </w:pPr>
            <w:r>
              <w:rPr>
                <w:rFonts w:ascii="Times New Roman" w:hAnsi="Times New Roman"/>
              </w:rPr>
              <w:t>247</w:t>
            </w:r>
            <w:r w:rsidR="00E37749" w:rsidRPr="00142D0F">
              <w:rPr>
                <w:rFonts w:ascii="Times New Roman" w:hAnsi="Times New Roman"/>
              </w:rPr>
              <w:t xml:space="preserve"> – </w:t>
            </w:r>
            <w:r>
              <w:rPr>
                <w:rFonts w:ascii="Times New Roman" w:hAnsi="Times New Roman"/>
              </w:rPr>
              <w:t>307</w:t>
            </w:r>
            <w:r w:rsidR="00E37749" w:rsidRPr="00142D0F">
              <w:rPr>
                <w:rFonts w:ascii="Times New Roman" w:hAnsi="Times New Roman"/>
              </w:rPr>
              <w:t>:</w:t>
            </w:r>
            <w:r w:rsidR="00FF2116" w:rsidRPr="00142D0F">
              <w:rPr>
                <w:rFonts w:ascii="Times New Roman" w:hAnsi="Times New Roman"/>
              </w:rPr>
              <w:t xml:space="preserve"> </w:t>
            </w:r>
            <w:r w:rsidR="00E37749" w:rsidRPr="00142D0F">
              <w:rPr>
                <w:rFonts w:ascii="Times New Roman" w:hAnsi="Times New Roman"/>
              </w:rPr>
              <w:t>Roll Right</w:t>
            </w:r>
          </w:p>
          <w:p w14:paraId="75F8D430" w14:textId="10566B3F" w:rsidR="0095490B" w:rsidRPr="00142D0F" w:rsidRDefault="0095490B" w:rsidP="0076379D">
            <w:pPr>
              <w:keepNext/>
              <w:spacing w:line="240" w:lineRule="auto"/>
              <w:rPr>
                <w:rFonts w:ascii="Times New Roman" w:hAnsi="Times New Roman"/>
              </w:rPr>
            </w:pPr>
            <w:r>
              <w:rPr>
                <w:rFonts w:ascii="Times New Roman" w:hAnsi="Times New Roman"/>
              </w:rPr>
              <w:t>308 – 900: None</w:t>
            </w:r>
          </w:p>
        </w:tc>
      </w:tr>
    </w:tbl>
    <w:p w14:paraId="6E8A60F2" w14:textId="69189CBF" w:rsidR="00E37749" w:rsidRPr="0076379D" w:rsidRDefault="0076379D" w:rsidP="0076379D">
      <w:pPr>
        <w:pStyle w:val="Caption"/>
        <w:jc w:val="center"/>
        <w:rPr>
          <w:b w:val="0"/>
        </w:rPr>
      </w:pPr>
      <w:bookmarkStart w:id="141" w:name="_Toc58002149"/>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3</w:t>
      </w:r>
      <w:r w:rsidRPr="0076379D">
        <w:rPr>
          <w:b w:val="0"/>
        </w:rPr>
        <w:fldChar w:fldCharType="end"/>
      </w:r>
      <w:r w:rsidRPr="0076379D">
        <w:rPr>
          <w:b w:val="0"/>
        </w:rPr>
        <w:t>: Flight Control Instructions for Test Three</w:t>
      </w:r>
      <w:bookmarkEnd w:id="141"/>
    </w:p>
    <w:p w14:paraId="2D064B9D" w14:textId="5BBBDB4C" w:rsidR="00047BB7" w:rsidRDefault="00E37749" w:rsidP="00047BB7">
      <w:pPr>
        <w:pStyle w:val="Heading3"/>
        <w:jc w:val="left"/>
      </w:pPr>
      <w:r>
        <w:t xml:space="preserve">3.5.2 Test </w:t>
      </w:r>
      <w:r w:rsidR="00994809">
        <w:t>Four</w:t>
      </w:r>
      <w:r>
        <w:t xml:space="preserve"> (Pitch)</w:t>
      </w:r>
    </w:p>
    <w:p w14:paraId="50D8C93A" w14:textId="68B3D741" w:rsidR="004C6E22" w:rsidRPr="004C6E22" w:rsidRDefault="004C6E22" w:rsidP="004C6E22">
      <w:r>
        <w:tab/>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w:t>
      </w:r>
      <w:r w:rsidR="00A9337F">
        <w:lastRenderedPageBreak/>
        <w:t xml:space="preserve">caused by more than 1000 pounds of thrust force, it is possible that the airplane could stall – but in this case, the airplane </w:t>
      </w:r>
      <w:r w:rsidR="005C227A">
        <w:t xml:space="preserve">ascends smoothly. </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4A6D96E8" w14:textId="32E9AB3E" w:rsidR="00E37749" w:rsidRPr="00142D0F" w:rsidRDefault="00E37749" w:rsidP="00B862D8">
            <w:pPr>
              <w:keepNext/>
              <w:spacing w:line="240" w:lineRule="auto"/>
              <w:rPr>
                <w:rFonts w:ascii="Times New Roman" w:hAnsi="Times New Roman"/>
              </w:rPr>
            </w:pPr>
            <w:r w:rsidRPr="00142D0F">
              <w:rPr>
                <w:rFonts w:ascii="Times New Roman" w:hAnsi="Times New Roman"/>
              </w:rPr>
              <w:t>6 – 900: Pitch Up</w:t>
            </w:r>
          </w:p>
        </w:tc>
      </w:tr>
    </w:tbl>
    <w:p w14:paraId="51A87FC2" w14:textId="1DE1E51C" w:rsidR="00E37749" w:rsidRPr="0076379D" w:rsidRDefault="0076379D" w:rsidP="0076379D">
      <w:pPr>
        <w:pStyle w:val="Caption"/>
        <w:jc w:val="center"/>
        <w:rPr>
          <w:b w:val="0"/>
        </w:rPr>
      </w:pPr>
      <w:bookmarkStart w:id="142" w:name="_Toc58002150"/>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4</w:t>
      </w:r>
      <w:r w:rsidRPr="0076379D">
        <w:rPr>
          <w:b w:val="0"/>
        </w:rPr>
        <w:fldChar w:fldCharType="end"/>
      </w:r>
      <w:r w:rsidRPr="0076379D">
        <w:rPr>
          <w:b w:val="0"/>
        </w:rPr>
        <w:t>: Flight Control Instructions for Test Four</w:t>
      </w:r>
      <w:bookmarkEnd w:id="142"/>
    </w:p>
    <w:p w14:paraId="73A7FF16" w14:textId="67727461" w:rsidR="00047BB7" w:rsidRDefault="00994809" w:rsidP="00047BB7">
      <w:pPr>
        <w:pStyle w:val="Heading3"/>
        <w:jc w:val="left"/>
      </w:pPr>
      <w:r>
        <w:t>3.5.4 Test Five</w:t>
      </w:r>
      <w:r w:rsidR="00E37749">
        <w:t xml:space="preserve"> (Yaw)</w:t>
      </w:r>
    </w:p>
    <w:p w14:paraId="2CE79FF4" w14:textId="6D67E30E" w:rsidR="009D369C" w:rsidRPr="009D369C" w:rsidRDefault="009D369C" w:rsidP="009D369C">
      <w:r>
        <w:tab/>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987C51">
        <w:t xml:space="preserve"> evoked to yaw right every 9 frames. So, if the current frame number is d</w:t>
      </w:r>
      <w:r w:rsidR="009B2D5A">
        <w:t>ivisible by 9, the airplane was instructed to</w:t>
      </w:r>
      <w:r w:rsidR="00987C51">
        <w:t xml:space="preserve"> yaw</w:t>
      </w:r>
      <w:r w:rsidR="00002CA5">
        <w:t xml:space="preserve"> right</w:t>
      </w:r>
      <w:r w:rsidR="00987C51">
        <w:t xml:space="preserve">. </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3C328084"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8792B01" w14:textId="561C44D2" w:rsidR="00621421" w:rsidRPr="00142D0F" w:rsidRDefault="00621421" w:rsidP="00047BB7">
            <w:pPr>
              <w:spacing w:line="240" w:lineRule="auto"/>
              <w:rPr>
                <w:rFonts w:ascii="Times New Roman" w:hAnsi="Times New Roman"/>
              </w:rPr>
            </w:pPr>
            <w:r>
              <w:rPr>
                <w:rFonts w:ascii="Times New Roman" w:hAnsi="Times New Roman"/>
              </w:rPr>
              <w:t>6 – 246: Pitch Up</w:t>
            </w:r>
          </w:p>
          <w:p w14:paraId="10640129" w14:textId="7354B590" w:rsidR="00E37749" w:rsidRPr="00142D0F" w:rsidRDefault="00987C51" w:rsidP="00E20B3B">
            <w:pPr>
              <w:keepNext/>
              <w:spacing w:line="240" w:lineRule="auto"/>
              <w:rPr>
                <w:rFonts w:ascii="Times New Roman" w:hAnsi="Times New Roman"/>
              </w:rPr>
            </w:pPr>
            <w:r>
              <w:rPr>
                <w:rFonts w:ascii="Times New Roman" w:hAnsi="Times New Roman"/>
              </w:rPr>
              <w:t>247</w:t>
            </w:r>
            <w:r w:rsidR="00FF2116" w:rsidRPr="00142D0F">
              <w:rPr>
                <w:rFonts w:ascii="Times New Roman" w:hAnsi="Times New Roman"/>
              </w:rPr>
              <w:t xml:space="preserve"> – 900:</w:t>
            </w:r>
            <w:r w:rsidR="00A61FFA" w:rsidRPr="00142D0F">
              <w:rPr>
                <w:rFonts w:ascii="Times New Roman" w:hAnsi="Times New Roman"/>
              </w:rPr>
              <w:t xml:space="preserve"> </w:t>
            </w:r>
            <w:r w:rsidR="00E20B3B">
              <w:rPr>
                <w:rFonts w:ascii="Times New Roman" w:hAnsi="Times New Roman"/>
              </w:rPr>
              <w:t xml:space="preserve">Yaw Right </w:t>
            </w:r>
            <w:r w:rsidR="00574CDF">
              <w:rPr>
                <w:rFonts w:ascii="Times New Roman" w:hAnsi="Times New Roman"/>
              </w:rPr>
              <w:t xml:space="preserve">only </w:t>
            </w:r>
            <w:r w:rsidR="00E20B3B">
              <w:rPr>
                <w:rFonts w:ascii="Times New Roman" w:hAnsi="Times New Roman"/>
              </w:rPr>
              <w:t>every 9 frames</w:t>
            </w:r>
          </w:p>
        </w:tc>
      </w:tr>
    </w:tbl>
    <w:p w14:paraId="24625908" w14:textId="2E3406FB" w:rsidR="00E37749" w:rsidRPr="0076379D" w:rsidRDefault="0076379D" w:rsidP="0076379D">
      <w:pPr>
        <w:pStyle w:val="Caption"/>
        <w:jc w:val="center"/>
        <w:rPr>
          <w:b w:val="0"/>
        </w:rPr>
      </w:pPr>
      <w:bookmarkStart w:id="143" w:name="_Toc58002151"/>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5</w:t>
      </w:r>
      <w:r w:rsidRPr="0076379D">
        <w:rPr>
          <w:b w:val="0"/>
        </w:rPr>
        <w:fldChar w:fldCharType="end"/>
      </w:r>
      <w:r w:rsidRPr="0076379D">
        <w:rPr>
          <w:b w:val="0"/>
        </w:rPr>
        <w:t>: Flight Control Instructions for Test Five</w:t>
      </w:r>
      <w:bookmarkEnd w:id="143"/>
    </w:p>
    <w:p w14:paraId="7EEC298C" w14:textId="28368132" w:rsidR="00047BB7" w:rsidRDefault="00994809" w:rsidP="00047BB7">
      <w:pPr>
        <w:pStyle w:val="Heading3"/>
        <w:jc w:val="left"/>
      </w:pPr>
      <w:r>
        <w:t>3.5.4 Test Six (Flaps)</w:t>
      </w:r>
    </w:p>
    <w:p w14:paraId="4E07171B" w14:textId="74983251" w:rsidR="006434B0" w:rsidRPr="006434B0" w:rsidRDefault="006434B0" w:rsidP="006434B0">
      <w:r>
        <w:tab/>
        <w:t xml:space="preserve">The final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6322A995" w:rsidR="002E266C" w:rsidRPr="0076379D" w:rsidRDefault="0076379D" w:rsidP="0076379D">
      <w:pPr>
        <w:pStyle w:val="Caption"/>
        <w:jc w:val="center"/>
        <w:rPr>
          <w:b w:val="0"/>
        </w:rPr>
      </w:pPr>
      <w:bookmarkStart w:id="144" w:name="_Toc58002152"/>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6</w:t>
      </w:r>
      <w:r w:rsidRPr="0076379D">
        <w:rPr>
          <w:b w:val="0"/>
        </w:rPr>
        <w:fldChar w:fldCharType="end"/>
      </w:r>
      <w:r w:rsidRPr="0076379D">
        <w:rPr>
          <w:b w:val="0"/>
        </w:rPr>
        <w:t>: Flight Control Instructions for Test Six</w:t>
      </w:r>
      <w:bookmarkEnd w:id="144"/>
    </w:p>
    <w:p w14:paraId="7241B9E1" w14:textId="7A37570F" w:rsidR="00251273" w:rsidRPr="00945D24" w:rsidRDefault="00251273" w:rsidP="003D7E9C">
      <w:pPr>
        <w:pStyle w:val="Heading1"/>
      </w:pPr>
      <w:bookmarkStart w:id="145" w:name="_Toc58424811"/>
      <w:r w:rsidRPr="00945D24">
        <w:lastRenderedPageBreak/>
        <w:t>IV.  Analysis and Results</w:t>
      </w:r>
      <w:bookmarkEnd w:id="145"/>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bookmarkStart w:id="146" w:name="_Toc58424812"/>
      <w:r>
        <w:t>4.1 Simulation Application</w:t>
      </w:r>
      <w:bookmarkEnd w:id="146"/>
    </w:p>
    <w:p w14:paraId="79E60696" w14:textId="28EC7CA6"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By replicating Bourg’s FDM exactly as described in C++, we were a</w:t>
      </w:r>
      <w:r w:rsidR="005D384A">
        <w:t>ble to mimic the</w:t>
      </w:r>
      <w:r w:rsidR="00090439">
        <w:t xml:space="preserve"> realistic flight dynamic</w:t>
      </w:r>
      <w:r w:rsidR="00B21100">
        <w:t xml:space="preserve">s data to be sent to FlightGear via a </w:t>
      </w:r>
      <w:r w:rsidR="003A5AF7">
        <w:t xml:space="preserve">UDP </w:t>
      </w:r>
      <w:r w:rsidR="00B21100">
        <w:t>packet to visualize</w:t>
      </w:r>
      <w:r w:rsidR="00F446F2">
        <w:t xml:space="preserve"> </w:t>
      </w:r>
      <w:r w:rsidR="005D4D5C">
        <w:t xml:space="preserve">the airplane </w:t>
      </w:r>
      <w:r w:rsidR="00F446F2">
        <w:t>on the screen</w:t>
      </w:r>
      <w:r w:rsidR="00B21100">
        <w:t xml:space="preserve">. </w:t>
      </w:r>
      <w:r w:rsidR="009D6DC5">
        <w:br/>
      </w:r>
    </w:p>
    <w:p w14:paraId="1C3F3885" w14:textId="50AFB4CA" w:rsidR="00112836" w:rsidRDefault="00FE1CFF" w:rsidP="00112836">
      <w:r>
        <w:t>(not sure what else to talk about, how do I show results that it flies a plane in flightgear other than actually showing it flies in flightgear</w:t>
      </w:r>
      <w:r w:rsidR="00A92F96">
        <w:t>, should I do literally that? Show pictures of it flying?</w:t>
      </w:r>
      <w:r>
        <w:t>)</w:t>
      </w:r>
    </w:p>
    <w:p w14:paraId="42318FFA" w14:textId="2BEE1797" w:rsidR="00251273" w:rsidRDefault="00112836" w:rsidP="003D7E9C">
      <w:pPr>
        <w:pStyle w:val="Heading2"/>
      </w:pPr>
      <w:bookmarkStart w:id="147" w:name="_Toc58424813"/>
      <w:r>
        <w:t xml:space="preserve">4.2 </w:t>
      </w:r>
      <w:r w:rsidR="00076CD5">
        <w:t>FDM Equivalency Verification</w:t>
      </w:r>
      <w:bookmarkEnd w:id="147"/>
    </w:p>
    <w:p w14:paraId="48B3350F" w14:textId="01AE480D"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w:t>
      </w:r>
      <w:r w:rsidR="0076210D">
        <w:lastRenderedPageBreak/>
        <w:t>FDM and the benchmark FDM</w:t>
      </w:r>
      <w:r w:rsidR="00B4601E">
        <w:t xml:space="preserve"> for that given test.</w:t>
      </w:r>
      <w:r w:rsidR="00E007C2">
        <w:br/>
      </w:r>
    </w:p>
    <w:p w14:paraId="49F6B4C1" w14:textId="77777777" w:rsidR="00125ECA" w:rsidRDefault="00D86DE3" w:rsidP="00B75A13">
      <w:r>
        <w:t xml:space="preserve"> </w:t>
      </w:r>
      <w:r w:rsidR="00145EBC">
        <w:t xml:space="preserve">(need a way to do actual analysis of the results, ideally they are exactly the same, but </w:t>
      </w:r>
      <w:r>
        <w:t>none of them are. They are pretty close. The yaw test and roll test have the most error.</w:t>
      </w:r>
      <w:r w:rsidR="00C26D70">
        <w:t xml:space="preserve"> And it seems the most error occurs in y position and yaw angle.</w:t>
      </w:r>
      <w:r>
        <w:t xml:space="preserve"> I have no idea why.</w:t>
      </w:r>
    </w:p>
    <w:p w14:paraId="44EC9902" w14:textId="0F77BEEB" w:rsidR="00125ECA" w:rsidRDefault="00125ECA" w:rsidP="00B75A13">
      <w:r>
        <w:t>Ideally with the same results we do not need to do any statistics to determine how equivalent they actually ar</w:t>
      </w:r>
      <w:r w:rsidR="007668F6">
        <w:t>e, and thus no real explanation of the results for each experiment would be needed</w:t>
      </w:r>
      <w:r w:rsidR="00D86DE3">
        <w:t>)</w:t>
      </w:r>
    </w:p>
    <w:p w14:paraId="745AE0D1" w14:textId="4AF50457" w:rsidR="003D7E65" w:rsidRPr="003D7E65" w:rsidRDefault="00FE1CFF" w:rsidP="003D7E65">
      <w:pPr>
        <w:pStyle w:val="Heading3"/>
        <w:jc w:val="left"/>
      </w:pPr>
      <w:r>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562DCC12" w:rsidR="00286ACD" w:rsidRDefault="003F2E09" w:rsidP="003D7E65">
            <w:pPr>
              <w:spacing w:line="240" w:lineRule="auto"/>
            </w:pPr>
            <w:r>
              <w:t xml:space="preserve">Position </w:t>
            </w:r>
            <w:r>
              <w:br/>
              <w:t>(x, y</w:t>
            </w:r>
            <w:r w:rsidR="00286ACD">
              <w:t>, z)</w:t>
            </w:r>
          </w:p>
        </w:tc>
        <w:tc>
          <w:tcPr>
            <w:tcW w:w="0" w:type="auto"/>
          </w:tcPr>
          <w:p w14:paraId="6F12E08C" w14:textId="45213FA6" w:rsidR="00935F7B" w:rsidRDefault="00935F7B" w:rsidP="00935F7B">
            <w:pPr>
              <w:spacing w:line="240" w:lineRule="auto"/>
            </w:pPr>
            <w:r>
              <w:t>-1045.2303</w:t>
            </w:r>
          </w:p>
          <w:p w14:paraId="423D5033" w14:textId="2FE56EED" w:rsidR="00935F7B" w:rsidRDefault="00935F7B" w:rsidP="00935F7B">
            <w:pPr>
              <w:spacing w:line="240" w:lineRule="auto"/>
            </w:pPr>
            <w:r>
              <w:t>-0.008528658</w:t>
            </w:r>
          </w:p>
          <w:p w14:paraId="0E953ADF" w14:textId="42F93708" w:rsidR="00286ACD" w:rsidRDefault="00935F7B" w:rsidP="00935F7B">
            <w:pPr>
              <w:spacing w:line="240" w:lineRule="auto"/>
            </w:pPr>
            <w:r>
              <w:t>420.12427</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t xml:space="preserve">Euler Angles </w:t>
            </w:r>
            <w:r>
              <w:br/>
              <w:t>(roll, pitch, yaw)</w:t>
            </w:r>
          </w:p>
        </w:tc>
        <w:tc>
          <w:tcPr>
            <w:tcW w:w="0" w:type="auto"/>
          </w:tcPr>
          <w:p w14:paraId="2CD4FD4B" w14:textId="3577E613" w:rsidR="00935F7B" w:rsidRDefault="00935F7B" w:rsidP="00935F7B">
            <w:pPr>
              <w:spacing w:line="240" w:lineRule="auto"/>
            </w:pPr>
            <w:r>
              <w:t>-0.0028137087</w:t>
            </w:r>
          </w:p>
          <w:p w14:paraId="0205E3EB" w14:textId="4E80188F" w:rsidR="00935F7B" w:rsidRDefault="00935F7B" w:rsidP="00935F7B">
            <w:pPr>
              <w:spacing w:line="240" w:lineRule="auto"/>
            </w:pPr>
            <w:r>
              <w:t>-16.14772</w:t>
            </w:r>
          </w:p>
          <w:p w14:paraId="1EF302AB" w14:textId="6461035E" w:rsidR="00286ACD" w:rsidRDefault="00935F7B" w:rsidP="00935F7B">
            <w:pPr>
              <w:spacing w:line="240" w:lineRule="auto"/>
            </w:pPr>
            <w:r>
              <w:t>-0.0042060204</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40EC70E" w:rsidR="00286ACD" w:rsidRPr="009046B7" w:rsidRDefault="009046B7" w:rsidP="009046B7">
      <w:pPr>
        <w:pStyle w:val="Caption"/>
        <w:jc w:val="center"/>
        <w:rPr>
          <w:b w:val="0"/>
        </w:rPr>
      </w:pPr>
      <w:bookmarkStart w:id="148" w:name="_Toc58002153"/>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7</w:t>
      </w:r>
      <w:r w:rsidRPr="009046B7">
        <w:rPr>
          <w:b w:val="0"/>
        </w:rPr>
        <w:fldChar w:fldCharType="end"/>
      </w:r>
      <w:r w:rsidRPr="009046B7">
        <w:rPr>
          <w:b w:val="0"/>
        </w:rPr>
        <w:t>: Numerical Results for Test One</w:t>
      </w:r>
      <w:bookmarkEnd w:id="148"/>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23333132" w:rsidR="00286ACD" w:rsidRDefault="00286ACD" w:rsidP="003F2E09">
            <w:pPr>
              <w:spacing w:line="240" w:lineRule="auto"/>
            </w:pPr>
            <w:r>
              <w:t>Positi</w:t>
            </w:r>
            <w:r w:rsidR="003F2E09">
              <w:t xml:space="preserve">on </w:t>
            </w:r>
            <w:r w:rsidR="003F2E09">
              <w:br/>
              <w:t>(x, y</w:t>
            </w:r>
            <w:r>
              <w:t>, z)</w:t>
            </w:r>
          </w:p>
        </w:tc>
        <w:tc>
          <w:tcPr>
            <w:tcW w:w="0" w:type="auto"/>
          </w:tcPr>
          <w:p w14:paraId="4494F32A" w14:textId="2CE397BD" w:rsidR="00780EA9" w:rsidRDefault="00780EA9" w:rsidP="00780EA9">
            <w:pPr>
              <w:spacing w:line="240" w:lineRule="auto"/>
            </w:pPr>
            <w:r>
              <w:t>-1636.1309</w:t>
            </w:r>
          </w:p>
          <w:p w14:paraId="214166B4" w14:textId="12806E0C" w:rsidR="00780EA9" w:rsidRDefault="00780EA9" w:rsidP="00780EA9">
            <w:pPr>
              <w:spacing w:line="240" w:lineRule="auto"/>
            </w:pPr>
            <w:r>
              <w:t>0.041476656</w:t>
            </w:r>
          </w:p>
          <w:p w14:paraId="2E5D4F2C" w14:textId="74266F67" w:rsidR="00286ACD" w:rsidRDefault="00780EA9" w:rsidP="00780EA9">
            <w:pPr>
              <w:spacing w:line="240" w:lineRule="auto"/>
            </w:pPr>
            <w:r>
              <w:t>-193.3939</w:t>
            </w:r>
          </w:p>
        </w:tc>
        <w:tc>
          <w:tcPr>
            <w:tcW w:w="0" w:type="auto"/>
          </w:tcPr>
          <w:p w14:paraId="264F631C" w14:textId="5D50BCAE" w:rsidR="00780EA9" w:rsidRDefault="00780EA9" w:rsidP="00780EA9">
            <w:pPr>
              <w:spacing w:line="240" w:lineRule="auto"/>
            </w:pPr>
            <w:r>
              <w:t>-1636.11</w:t>
            </w:r>
          </w:p>
          <w:p w14:paraId="4E99F6F2" w14:textId="2922EA3A" w:rsidR="00780EA9" w:rsidRDefault="00780EA9" w:rsidP="00780EA9">
            <w:pPr>
              <w:spacing w:line="240" w:lineRule="auto"/>
            </w:pPr>
            <w:r>
              <w:t>-0.0220277</w:t>
            </w:r>
          </w:p>
          <w:p w14:paraId="4866C123" w14:textId="7C265D7F" w:rsidR="00286ACD" w:rsidRDefault="00780EA9" w:rsidP="00780EA9">
            <w:pPr>
              <w:spacing w:line="240" w:lineRule="auto"/>
            </w:pPr>
            <w:r>
              <w:t>-191.543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2DB9596D" w14:textId="4FE2C061" w:rsidR="00780EA9" w:rsidRDefault="00780EA9" w:rsidP="00780EA9">
            <w:pPr>
              <w:spacing w:line="240" w:lineRule="auto"/>
            </w:pPr>
            <w:r>
              <w:t>-0.0034582962</w:t>
            </w:r>
          </w:p>
          <w:p w14:paraId="3AA87647" w14:textId="56D03F0F" w:rsidR="00780EA9" w:rsidRDefault="00780EA9" w:rsidP="00780EA9">
            <w:pPr>
              <w:spacing w:line="240" w:lineRule="auto"/>
            </w:pPr>
            <w:r>
              <w:t>-27.698172</w:t>
            </w:r>
          </w:p>
          <w:p w14:paraId="7CCFA36D" w14:textId="27762C49" w:rsidR="00286ACD" w:rsidRDefault="00780EA9" w:rsidP="00780EA9">
            <w:pPr>
              <w:spacing w:line="240" w:lineRule="auto"/>
            </w:pPr>
            <w:r>
              <w:t>-0.0031659165</w:t>
            </w:r>
          </w:p>
        </w:tc>
        <w:tc>
          <w:tcPr>
            <w:tcW w:w="0" w:type="auto"/>
          </w:tcPr>
          <w:p w14:paraId="7B6C8E01" w14:textId="7A8613E1" w:rsidR="00780EA9" w:rsidRDefault="00780EA9" w:rsidP="00780EA9">
            <w:pPr>
              <w:spacing w:line="240" w:lineRule="auto"/>
            </w:pPr>
            <w:r>
              <w:t>-0.00348351</w:t>
            </w:r>
          </w:p>
          <w:p w14:paraId="0E90C2CA" w14:textId="0B3AFB04" w:rsidR="00780EA9" w:rsidRDefault="00780EA9" w:rsidP="00780EA9">
            <w:pPr>
              <w:spacing w:line="240" w:lineRule="auto"/>
            </w:pPr>
            <w:r>
              <w:t>-27.6939</w:t>
            </w:r>
          </w:p>
          <w:p w14:paraId="7028DE86" w14:textId="1BDB1DB6" w:rsidR="00286ACD" w:rsidRDefault="00780EA9" w:rsidP="00780EA9">
            <w:pPr>
              <w:spacing w:line="240" w:lineRule="auto"/>
            </w:pPr>
            <w:r>
              <w:t>-0.00458124</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t>Speed (knots)</w:t>
            </w:r>
          </w:p>
        </w:tc>
        <w:tc>
          <w:tcPr>
            <w:tcW w:w="0" w:type="auto"/>
          </w:tcPr>
          <w:p w14:paraId="00BBF1FD" w14:textId="65BA7647" w:rsidR="00286ACD" w:rsidRDefault="00780EA9" w:rsidP="00775C0F">
            <w:pPr>
              <w:spacing w:line="240" w:lineRule="auto"/>
            </w:pPr>
            <w:r w:rsidRPr="00780EA9">
              <w:t>82.64964</w:t>
            </w:r>
          </w:p>
        </w:tc>
        <w:tc>
          <w:tcPr>
            <w:tcW w:w="0" w:type="auto"/>
          </w:tcPr>
          <w:p w14:paraId="453F14E2" w14:textId="4676B424" w:rsidR="00286ACD" w:rsidRPr="00D064BF" w:rsidRDefault="00344A66" w:rsidP="009046B7">
            <w:pPr>
              <w:keepNext/>
              <w:spacing w:line="240" w:lineRule="auto"/>
            </w:pPr>
            <w:r w:rsidRPr="00344A66">
              <w:t>82.6589</w:t>
            </w:r>
          </w:p>
        </w:tc>
      </w:tr>
    </w:tbl>
    <w:p w14:paraId="44A44073" w14:textId="7CDF5ED4" w:rsidR="00286ACD" w:rsidRPr="009046B7" w:rsidRDefault="009046B7" w:rsidP="009046B7">
      <w:pPr>
        <w:pStyle w:val="Caption"/>
        <w:jc w:val="center"/>
        <w:rPr>
          <w:b w:val="0"/>
        </w:rPr>
      </w:pPr>
      <w:bookmarkStart w:id="149" w:name="_Toc58002154"/>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8</w:t>
      </w:r>
      <w:r w:rsidRPr="009046B7">
        <w:rPr>
          <w:b w:val="0"/>
        </w:rPr>
        <w:fldChar w:fldCharType="end"/>
      </w:r>
      <w:r w:rsidRPr="009046B7">
        <w:rPr>
          <w:b w:val="0"/>
        </w:rPr>
        <w:t>: Numerical Results for Test Two</w:t>
      </w:r>
      <w:bookmarkEnd w:id="149"/>
    </w:p>
    <w:p w14:paraId="7C38A55C" w14:textId="0CBD132C" w:rsidR="004A322E" w:rsidRPr="004A322E" w:rsidRDefault="00FE1CFF" w:rsidP="004A322E">
      <w:pPr>
        <w:pStyle w:val="Heading3"/>
        <w:jc w:val="left"/>
      </w:pPr>
      <w:r>
        <w:lastRenderedPageBreak/>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345BA31F" w:rsidR="00286ACD" w:rsidRDefault="003F2E09" w:rsidP="004A322E">
            <w:pPr>
              <w:spacing w:line="240" w:lineRule="auto"/>
            </w:pPr>
            <w:r>
              <w:t xml:space="preserve">Position </w:t>
            </w:r>
            <w:r>
              <w:br/>
              <w:t>(x, y</w:t>
            </w:r>
            <w:r w:rsidR="00286ACD">
              <w:t>, z)</w:t>
            </w:r>
          </w:p>
        </w:tc>
        <w:tc>
          <w:tcPr>
            <w:tcW w:w="0" w:type="auto"/>
          </w:tcPr>
          <w:p w14:paraId="14A1B3CE" w14:textId="4587A29E" w:rsidR="00BE6379" w:rsidRDefault="00BE6379" w:rsidP="00BE6379">
            <w:pPr>
              <w:spacing w:line="240" w:lineRule="auto"/>
            </w:pPr>
            <w:r>
              <w:t>-4517.709</w:t>
            </w:r>
          </w:p>
          <w:p w14:paraId="1A7BAD52" w14:textId="45DF11A3" w:rsidR="00BE6379" w:rsidRDefault="00BE6379" w:rsidP="00BE6379">
            <w:pPr>
              <w:spacing w:line="240" w:lineRule="auto"/>
            </w:pPr>
            <w:r>
              <w:t>-2214.6902</w:t>
            </w:r>
          </w:p>
          <w:p w14:paraId="7460B779" w14:textId="00024B6A" w:rsidR="00286ACD" w:rsidRDefault="00BE6379" w:rsidP="00BE6379">
            <w:pPr>
              <w:spacing w:line="240" w:lineRule="auto"/>
            </w:pPr>
            <w:r>
              <w:t>638.1875</w:t>
            </w:r>
          </w:p>
        </w:tc>
        <w:tc>
          <w:tcPr>
            <w:tcW w:w="0" w:type="auto"/>
          </w:tcPr>
          <w:p w14:paraId="4C76DD36" w14:textId="2D68B527" w:rsidR="00BE6379" w:rsidRDefault="00BE6379" w:rsidP="00BE6379">
            <w:pPr>
              <w:spacing w:line="240" w:lineRule="auto"/>
            </w:pPr>
            <w:r>
              <w:t>-4794.57</w:t>
            </w:r>
          </w:p>
          <w:p w14:paraId="07114D44" w14:textId="768AAA62" w:rsidR="00BE6379" w:rsidRDefault="00BE6379" w:rsidP="00BE6379">
            <w:pPr>
              <w:spacing w:line="240" w:lineRule="auto"/>
            </w:pPr>
            <w:r>
              <w:t>-1924.94</w:t>
            </w:r>
          </w:p>
          <w:p w14:paraId="6F4B918B" w14:textId="690BD169" w:rsidR="00286ACD" w:rsidRDefault="00BE6379" w:rsidP="00BE6379">
            <w:pPr>
              <w:spacing w:line="240" w:lineRule="auto"/>
            </w:pPr>
            <w:r>
              <w:t>482.128</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5581E31F" w14:textId="473FB94B" w:rsidR="00BE6379" w:rsidRDefault="00BE6379" w:rsidP="00BE6379">
            <w:pPr>
              <w:spacing w:line="240" w:lineRule="auto"/>
            </w:pPr>
            <w:r>
              <w:t>16.679296</w:t>
            </w:r>
          </w:p>
          <w:p w14:paraId="72F310B3" w14:textId="325A1677" w:rsidR="00BE6379" w:rsidRDefault="00BE6379" w:rsidP="00BE6379">
            <w:pPr>
              <w:spacing w:line="240" w:lineRule="auto"/>
            </w:pPr>
            <w:r>
              <w:t>-3.1004717</w:t>
            </w:r>
          </w:p>
          <w:p w14:paraId="6B881C5C" w14:textId="4C474492" w:rsidR="00286ACD" w:rsidRDefault="00BE6379" w:rsidP="004A322E">
            <w:pPr>
              <w:spacing w:line="240" w:lineRule="auto"/>
            </w:pPr>
            <w:r>
              <w:t>-155.08517</w:t>
            </w:r>
          </w:p>
        </w:tc>
        <w:tc>
          <w:tcPr>
            <w:tcW w:w="0" w:type="auto"/>
          </w:tcPr>
          <w:p w14:paraId="0FB05745" w14:textId="46FEF03B" w:rsidR="006079D4" w:rsidRDefault="006079D4" w:rsidP="006079D4">
            <w:pPr>
              <w:spacing w:line="240" w:lineRule="auto"/>
            </w:pPr>
            <w:r>
              <w:t>19.3067</w:t>
            </w:r>
          </w:p>
          <w:p w14:paraId="7B109B80" w14:textId="0CC85A12" w:rsidR="006079D4" w:rsidRDefault="006079D4" w:rsidP="006079D4">
            <w:pPr>
              <w:spacing w:line="240" w:lineRule="auto"/>
            </w:pPr>
            <w:r>
              <w:t>-4.04701</w:t>
            </w:r>
          </w:p>
          <w:p w14:paraId="3851880B" w14:textId="304287CE" w:rsidR="00286ACD" w:rsidRDefault="006079D4" w:rsidP="006079D4">
            <w:pPr>
              <w:spacing w:line="240" w:lineRule="auto"/>
            </w:pPr>
            <w:r>
              <w:t>-168.199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5CCC34A2" w:rsidR="00286ACD" w:rsidRDefault="00BE6379" w:rsidP="004A322E">
            <w:pPr>
              <w:spacing w:line="240" w:lineRule="auto"/>
            </w:pPr>
            <w:r w:rsidRPr="00BE6379">
              <w:t>98.25334</w:t>
            </w:r>
          </w:p>
        </w:tc>
        <w:tc>
          <w:tcPr>
            <w:tcW w:w="0" w:type="auto"/>
          </w:tcPr>
          <w:p w14:paraId="16700E66" w14:textId="226A0D88" w:rsidR="00286ACD" w:rsidRPr="00D064BF" w:rsidRDefault="006079D4" w:rsidP="009046B7">
            <w:pPr>
              <w:keepNext/>
              <w:spacing w:line="240" w:lineRule="auto"/>
            </w:pPr>
            <w:r w:rsidRPr="006079D4">
              <w:t>100.042</w:t>
            </w:r>
          </w:p>
        </w:tc>
      </w:tr>
    </w:tbl>
    <w:p w14:paraId="61ADB46A" w14:textId="4BA2D76D" w:rsidR="00286ACD" w:rsidRPr="009046B7" w:rsidRDefault="009046B7" w:rsidP="009046B7">
      <w:pPr>
        <w:pStyle w:val="Caption"/>
        <w:jc w:val="center"/>
        <w:rPr>
          <w:b w:val="0"/>
        </w:rPr>
      </w:pPr>
      <w:bookmarkStart w:id="150" w:name="_Toc58002155"/>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9</w:t>
      </w:r>
      <w:r w:rsidRPr="009046B7">
        <w:rPr>
          <w:b w:val="0"/>
        </w:rPr>
        <w:fldChar w:fldCharType="end"/>
      </w:r>
      <w:r w:rsidRPr="009046B7">
        <w:rPr>
          <w:b w:val="0"/>
        </w:rPr>
        <w:t>: Numerical Results for Test Three</w:t>
      </w:r>
      <w:bookmarkEnd w:id="150"/>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366F4C22" w:rsidR="003E5A7E" w:rsidRDefault="003F2E09" w:rsidP="0013205C">
            <w:pPr>
              <w:spacing w:line="240" w:lineRule="auto"/>
            </w:pPr>
            <w:r>
              <w:t xml:space="preserve">Position </w:t>
            </w:r>
            <w:r>
              <w:br/>
              <w:t>(x, y</w:t>
            </w:r>
            <w:r w:rsidR="003E5A7E">
              <w:t>, z)</w:t>
            </w:r>
          </w:p>
        </w:tc>
        <w:tc>
          <w:tcPr>
            <w:tcW w:w="0" w:type="auto"/>
          </w:tcPr>
          <w:p w14:paraId="07D557C6" w14:textId="5E335F56" w:rsidR="003C4968" w:rsidRDefault="003C4968" w:rsidP="003C4968">
            <w:pPr>
              <w:spacing w:line="240" w:lineRule="auto"/>
            </w:pPr>
            <w:r>
              <w:t>-2095.0435</w:t>
            </w:r>
          </w:p>
          <w:p w14:paraId="1E94EEB8" w14:textId="27F9C766" w:rsidR="003C4968" w:rsidRDefault="003C4968" w:rsidP="003C4968">
            <w:pPr>
              <w:spacing w:line="240" w:lineRule="auto"/>
            </w:pPr>
            <w:r>
              <w:t>-1.021704</w:t>
            </w:r>
          </w:p>
          <w:p w14:paraId="54C32FAE" w14:textId="154018C5" w:rsidR="003E5A7E" w:rsidRDefault="003C4968" w:rsidP="003C4968">
            <w:pPr>
              <w:spacing w:line="240" w:lineRule="auto"/>
            </w:pPr>
            <w:r>
              <w:t>2452.5166</w:t>
            </w:r>
          </w:p>
        </w:tc>
        <w:tc>
          <w:tcPr>
            <w:tcW w:w="0" w:type="auto"/>
          </w:tcPr>
          <w:p w14:paraId="08EBB0C0" w14:textId="4A074783" w:rsidR="00E83149" w:rsidRDefault="00E83149" w:rsidP="00E83149">
            <w:pPr>
              <w:spacing w:line="240" w:lineRule="auto"/>
            </w:pPr>
            <w:r>
              <w:t>-2093.35</w:t>
            </w:r>
          </w:p>
          <w:p w14:paraId="54E86D0C" w14:textId="57E59F7C" w:rsidR="00E83149" w:rsidRDefault="00E83149" w:rsidP="00E83149">
            <w:pPr>
              <w:spacing w:line="240" w:lineRule="auto"/>
            </w:pPr>
            <w:r>
              <w:t>-3.95869</w:t>
            </w:r>
          </w:p>
          <w:p w14:paraId="4F66245F" w14:textId="25A6B5FD" w:rsidR="003E5A7E" w:rsidRDefault="00E83149" w:rsidP="00E83149">
            <w:pPr>
              <w:spacing w:line="240" w:lineRule="auto"/>
            </w:pPr>
            <w:r>
              <w:t>2451.71</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t xml:space="preserve">Euler Angles </w:t>
            </w:r>
            <w:r>
              <w:br/>
              <w:t>(roll, pitch, yaw)</w:t>
            </w:r>
          </w:p>
        </w:tc>
        <w:tc>
          <w:tcPr>
            <w:tcW w:w="0" w:type="auto"/>
          </w:tcPr>
          <w:p w14:paraId="5FCC3071" w14:textId="6CC190A3" w:rsidR="003C4968" w:rsidRDefault="003C4968" w:rsidP="003C4968">
            <w:pPr>
              <w:spacing w:line="240" w:lineRule="auto"/>
            </w:pPr>
            <w:r>
              <w:t>0.030059163</w:t>
            </w:r>
          </w:p>
          <w:p w14:paraId="376B4F4B" w14:textId="56B532C9" w:rsidR="003C4968" w:rsidRDefault="003C4968" w:rsidP="003C4968">
            <w:pPr>
              <w:spacing w:line="240" w:lineRule="auto"/>
            </w:pPr>
            <w:r>
              <w:t>34.988907</w:t>
            </w:r>
          </w:p>
          <w:p w14:paraId="1693EC8B" w14:textId="0DB49FA9" w:rsidR="003E5A7E" w:rsidRDefault="003C4968" w:rsidP="003C4968">
            <w:pPr>
              <w:spacing w:line="240" w:lineRule="auto"/>
            </w:pPr>
            <w:r>
              <w:t>-0.082931094</w:t>
            </w:r>
          </w:p>
        </w:tc>
        <w:tc>
          <w:tcPr>
            <w:tcW w:w="0" w:type="auto"/>
          </w:tcPr>
          <w:p w14:paraId="2066C3B0" w14:textId="71719472" w:rsidR="00E83149" w:rsidRDefault="00E83149" w:rsidP="00E83149">
            <w:pPr>
              <w:spacing w:line="240" w:lineRule="auto"/>
            </w:pPr>
            <w:r>
              <w:t>0.404863</w:t>
            </w:r>
          </w:p>
          <w:p w14:paraId="216E0145" w14:textId="0D410C46" w:rsidR="00E83149" w:rsidRDefault="00E83149" w:rsidP="00E83149">
            <w:pPr>
              <w:spacing w:line="240" w:lineRule="auto"/>
            </w:pPr>
            <w:r>
              <w:t>34.7533</w:t>
            </w:r>
          </w:p>
          <w:p w14:paraId="685327DF" w14:textId="5174EA31" w:rsidR="003E5A7E" w:rsidRDefault="00E83149" w:rsidP="00E83149">
            <w:pPr>
              <w:spacing w:line="240" w:lineRule="auto"/>
            </w:pPr>
            <w:r>
              <w:t>-0.581428</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2970A75C" w:rsidR="003E5A7E" w:rsidRDefault="00E83149" w:rsidP="0013205C">
            <w:pPr>
              <w:spacing w:line="240" w:lineRule="auto"/>
            </w:pPr>
            <w:r w:rsidRPr="00E83149">
              <w:t>51.53415</w:t>
            </w:r>
          </w:p>
        </w:tc>
        <w:tc>
          <w:tcPr>
            <w:tcW w:w="0" w:type="auto"/>
          </w:tcPr>
          <w:p w14:paraId="448466A8" w14:textId="2FC9B30D" w:rsidR="003E5A7E" w:rsidRPr="00D064BF" w:rsidRDefault="00E83149" w:rsidP="009046B7">
            <w:pPr>
              <w:keepNext/>
              <w:spacing w:line="240" w:lineRule="auto"/>
            </w:pPr>
            <w:r w:rsidRPr="00E83149">
              <w:t>51.8425</w:t>
            </w:r>
          </w:p>
        </w:tc>
      </w:tr>
    </w:tbl>
    <w:p w14:paraId="408E71C4" w14:textId="4F5981A6" w:rsidR="003E5A7E" w:rsidRPr="009046B7" w:rsidRDefault="009046B7" w:rsidP="009046B7">
      <w:pPr>
        <w:pStyle w:val="Caption"/>
        <w:jc w:val="center"/>
        <w:rPr>
          <w:b w:val="0"/>
        </w:rPr>
      </w:pPr>
      <w:bookmarkStart w:id="151" w:name="_Toc58002156"/>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10</w:t>
      </w:r>
      <w:r w:rsidRPr="009046B7">
        <w:rPr>
          <w:b w:val="0"/>
        </w:rPr>
        <w:fldChar w:fldCharType="end"/>
      </w:r>
      <w:r w:rsidRPr="009046B7">
        <w:rPr>
          <w:b w:val="0"/>
        </w:rPr>
        <w:t>: Numerical Results for Test Four</w:t>
      </w:r>
      <w:bookmarkEnd w:id="151"/>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20126F15" w:rsidR="003E5A7E" w:rsidRDefault="003E5A7E" w:rsidP="0013205C">
            <w:pPr>
              <w:spacing w:line="240" w:lineRule="auto"/>
            </w:pPr>
            <w:r>
              <w:t>P</w:t>
            </w:r>
            <w:r w:rsidR="003F2E09">
              <w:t xml:space="preserve">osition </w:t>
            </w:r>
            <w:r w:rsidR="003F2E09">
              <w:br/>
              <w:t>(x, y</w:t>
            </w:r>
            <w:r>
              <w:t>, z)</w:t>
            </w:r>
          </w:p>
        </w:tc>
        <w:tc>
          <w:tcPr>
            <w:tcW w:w="0" w:type="auto"/>
          </w:tcPr>
          <w:p w14:paraId="678CA980" w14:textId="1BB4101A" w:rsidR="00152EA7" w:rsidRDefault="00152EA7" w:rsidP="00152EA7">
            <w:pPr>
              <w:spacing w:line="240" w:lineRule="auto"/>
            </w:pPr>
            <w:r>
              <w:t>-1086.669</w:t>
            </w:r>
          </w:p>
          <w:p w14:paraId="1A4F8BFD" w14:textId="48D50698" w:rsidR="00152EA7" w:rsidRDefault="00152EA7" w:rsidP="00152EA7">
            <w:pPr>
              <w:spacing w:line="240" w:lineRule="auto"/>
            </w:pPr>
            <w:r>
              <w:t>-13.406829</w:t>
            </w:r>
          </w:p>
          <w:p w14:paraId="2B284C0F" w14:textId="132FE1E4" w:rsidR="003E5A7E" w:rsidRDefault="00152EA7" w:rsidP="00152EA7">
            <w:pPr>
              <w:spacing w:line="240" w:lineRule="auto"/>
            </w:pPr>
            <w:r>
              <w:t>1686.8999</w:t>
            </w:r>
          </w:p>
        </w:tc>
        <w:tc>
          <w:tcPr>
            <w:tcW w:w="0" w:type="auto"/>
          </w:tcPr>
          <w:p w14:paraId="28EC54DB" w14:textId="7A34FA53" w:rsidR="00152EA7" w:rsidRDefault="00152EA7" w:rsidP="00152EA7">
            <w:pPr>
              <w:spacing w:line="240" w:lineRule="auto"/>
            </w:pPr>
            <w:r>
              <w:t>-1085.7</w:t>
            </w:r>
          </w:p>
          <w:p w14:paraId="0D801613" w14:textId="1CA94F12" w:rsidR="00152EA7" w:rsidRDefault="00152EA7" w:rsidP="00152EA7">
            <w:pPr>
              <w:spacing w:line="240" w:lineRule="auto"/>
            </w:pPr>
            <w:r>
              <w:t>-24.4326</w:t>
            </w:r>
          </w:p>
          <w:p w14:paraId="4E93C4D1" w14:textId="05AB70DF" w:rsidR="003E5A7E" w:rsidRDefault="00152EA7" w:rsidP="00152EA7">
            <w:pPr>
              <w:spacing w:line="240" w:lineRule="auto"/>
            </w:pPr>
            <w:r>
              <w:t>1687.13</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2FFF7A5" w14:textId="6B1E8D3C" w:rsidR="00152EA7" w:rsidRDefault="00152EA7" w:rsidP="00152EA7">
            <w:pPr>
              <w:spacing w:line="240" w:lineRule="auto"/>
            </w:pPr>
            <w:r>
              <w:t>-0.034989346</w:t>
            </w:r>
          </w:p>
          <w:p w14:paraId="00CC2E44" w14:textId="420AB05B" w:rsidR="00152EA7" w:rsidRDefault="00152EA7" w:rsidP="00152EA7">
            <w:pPr>
              <w:spacing w:line="240" w:lineRule="auto"/>
            </w:pPr>
            <w:r>
              <w:t>-2.983541</w:t>
            </w:r>
          </w:p>
          <w:p w14:paraId="2ADB527A" w14:textId="3550EE10" w:rsidR="003E5A7E" w:rsidRDefault="00152EA7" w:rsidP="00152EA7">
            <w:pPr>
              <w:spacing w:line="240" w:lineRule="auto"/>
            </w:pPr>
            <w:r>
              <w:t>-0.5547009</w:t>
            </w:r>
          </w:p>
        </w:tc>
        <w:tc>
          <w:tcPr>
            <w:tcW w:w="0" w:type="auto"/>
          </w:tcPr>
          <w:p w14:paraId="4933C73E" w14:textId="65BCAD5A" w:rsidR="00152EA7" w:rsidRDefault="00152EA7" w:rsidP="00152EA7">
            <w:pPr>
              <w:spacing w:line="240" w:lineRule="auto"/>
            </w:pPr>
            <w:r>
              <w:t>0.141311</w:t>
            </w:r>
          </w:p>
          <w:p w14:paraId="626F5FDA" w14:textId="7334BA14" w:rsidR="00152EA7" w:rsidRDefault="00152EA7" w:rsidP="00152EA7">
            <w:pPr>
              <w:spacing w:line="240" w:lineRule="auto"/>
            </w:pPr>
            <w:r>
              <w:t>-2.98676</w:t>
            </w:r>
          </w:p>
          <w:p w14:paraId="4745DA07" w14:textId="1DCA99D9" w:rsidR="003E5A7E" w:rsidRDefault="00152EA7" w:rsidP="00152EA7">
            <w:pPr>
              <w:spacing w:line="240" w:lineRule="auto"/>
            </w:pPr>
            <w:r>
              <w:t>-0.975992</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153083B6" w:rsidR="003E5A7E" w:rsidRDefault="009E513A" w:rsidP="0013205C">
            <w:pPr>
              <w:spacing w:line="240" w:lineRule="auto"/>
            </w:pPr>
            <w:r w:rsidRPr="009E513A">
              <w:t>91.104195</w:t>
            </w:r>
          </w:p>
        </w:tc>
        <w:tc>
          <w:tcPr>
            <w:tcW w:w="0" w:type="auto"/>
          </w:tcPr>
          <w:p w14:paraId="0961D1B4" w14:textId="55C34564" w:rsidR="003E5A7E" w:rsidRPr="00D064BF" w:rsidRDefault="009E513A" w:rsidP="009046B7">
            <w:pPr>
              <w:keepNext/>
              <w:spacing w:line="240" w:lineRule="auto"/>
            </w:pPr>
            <w:r w:rsidRPr="009E513A">
              <w:t>91.0854</w:t>
            </w:r>
          </w:p>
        </w:tc>
      </w:tr>
    </w:tbl>
    <w:p w14:paraId="57222135" w14:textId="6A03A6C0" w:rsidR="003E5A7E" w:rsidRPr="009046B7" w:rsidRDefault="009046B7" w:rsidP="009046B7">
      <w:pPr>
        <w:pStyle w:val="Caption"/>
        <w:jc w:val="center"/>
        <w:rPr>
          <w:b w:val="0"/>
        </w:rPr>
      </w:pPr>
      <w:bookmarkStart w:id="152" w:name="_Toc58002157"/>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11</w:t>
      </w:r>
      <w:r w:rsidRPr="009046B7">
        <w:rPr>
          <w:b w:val="0"/>
        </w:rPr>
        <w:fldChar w:fldCharType="end"/>
      </w:r>
      <w:r w:rsidRPr="009046B7">
        <w:rPr>
          <w:b w:val="0"/>
        </w:rPr>
        <w:t>: Numerical Results for Test Five</w:t>
      </w:r>
      <w:bookmarkEnd w:id="152"/>
    </w:p>
    <w:p w14:paraId="2F89FF1A" w14:textId="21DE053F" w:rsidR="0013205C" w:rsidRPr="0013205C" w:rsidRDefault="003E5A7E" w:rsidP="0013205C">
      <w:pPr>
        <w:pStyle w:val="Heading3"/>
        <w:jc w:val="left"/>
      </w:pPr>
      <w:r>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08DCBC8E" w:rsidR="003E5A7E" w:rsidRDefault="003F2E09" w:rsidP="0013205C">
            <w:pPr>
              <w:spacing w:line="240" w:lineRule="auto"/>
            </w:pPr>
            <w:r>
              <w:lastRenderedPageBreak/>
              <w:t xml:space="preserve">Position </w:t>
            </w:r>
            <w:r>
              <w:br/>
              <w:t>(x, y</w:t>
            </w:r>
            <w:r w:rsidR="003E5A7E">
              <w:t>, z)</w:t>
            </w:r>
          </w:p>
        </w:tc>
        <w:tc>
          <w:tcPr>
            <w:tcW w:w="0" w:type="auto"/>
          </w:tcPr>
          <w:p w14:paraId="2AEFE81B" w14:textId="4E3FACBC" w:rsidR="00FE3FFD" w:rsidRDefault="00FE3FFD" w:rsidP="00FE3FFD">
            <w:pPr>
              <w:spacing w:line="240" w:lineRule="auto"/>
            </w:pPr>
            <w:r>
              <w:t>-1995.7982</w:t>
            </w:r>
          </w:p>
          <w:p w14:paraId="50A824E1" w14:textId="36208443" w:rsidR="00FE3FFD" w:rsidRDefault="00FE3FFD" w:rsidP="00FE3FFD">
            <w:pPr>
              <w:spacing w:line="240" w:lineRule="auto"/>
            </w:pPr>
            <w:r>
              <w:t>-0.1490945</w:t>
            </w:r>
          </w:p>
          <w:p w14:paraId="5663986E" w14:textId="3ED731B1" w:rsidR="003E5A7E" w:rsidRDefault="00FE3FFD" w:rsidP="0013205C">
            <w:pPr>
              <w:spacing w:line="240" w:lineRule="auto"/>
            </w:pPr>
            <w:r>
              <w:t>1778.0629</w:t>
            </w:r>
          </w:p>
        </w:tc>
        <w:tc>
          <w:tcPr>
            <w:tcW w:w="0" w:type="auto"/>
          </w:tcPr>
          <w:p w14:paraId="47E43630" w14:textId="38F7FF19" w:rsidR="00EF312B" w:rsidRDefault="00EF312B" w:rsidP="00EF312B">
            <w:pPr>
              <w:spacing w:line="240" w:lineRule="auto"/>
            </w:pPr>
            <w:r>
              <w:t>-1995.63</w:t>
            </w:r>
          </w:p>
          <w:p w14:paraId="18FFACF3" w14:textId="5B9BFFF6" w:rsidR="00EF312B" w:rsidRDefault="00EF312B" w:rsidP="00EF312B">
            <w:pPr>
              <w:spacing w:line="240" w:lineRule="auto"/>
            </w:pPr>
            <w:r>
              <w:t>-0.401624</w:t>
            </w:r>
          </w:p>
          <w:p w14:paraId="0DE7556E" w14:textId="2457B67B" w:rsidR="003E5A7E" w:rsidRDefault="00EF312B" w:rsidP="00EF312B">
            <w:pPr>
              <w:spacing w:line="240" w:lineRule="auto"/>
            </w:pPr>
            <w:r>
              <w:t>1778.12</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45A5FB61" w14:textId="1A69788B" w:rsidR="00FE3FFD" w:rsidRDefault="00FE3FFD" w:rsidP="00FE3FFD">
            <w:pPr>
              <w:spacing w:line="240" w:lineRule="auto"/>
            </w:pPr>
            <w:r>
              <w:t>0.0010366426</w:t>
            </w:r>
          </w:p>
          <w:p w14:paraId="0BA98BC9" w14:textId="48DF06D9" w:rsidR="00FE3FFD" w:rsidRDefault="00FE3FFD" w:rsidP="00FE3FFD">
            <w:pPr>
              <w:spacing w:line="240" w:lineRule="auto"/>
            </w:pPr>
            <w:r>
              <w:t>9.436404</w:t>
            </w:r>
          </w:p>
          <w:p w14:paraId="72D4586B" w14:textId="73902B20" w:rsidR="003E5A7E" w:rsidRDefault="00FE3FFD" w:rsidP="00FE3FFD">
            <w:pPr>
              <w:spacing w:line="240" w:lineRule="auto"/>
            </w:pPr>
            <w:r>
              <w:t>-0.009251288</w:t>
            </w:r>
          </w:p>
        </w:tc>
        <w:tc>
          <w:tcPr>
            <w:tcW w:w="0" w:type="auto"/>
          </w:tcPr>
          <w:p w14:paraId="234BD302" w14:textId="2072F3F9" w:rsidR="00EF312B" w:rsidRDefault="00EF312B" w:rsidP="00EF312B">
            <w:pPr>
              <w:spacing w:line="240" w:lineRule="auto"/>
            </w:pPr>
            <w:r>
              <w:t>0.0124067</w:t>
            </w:r>
          </w:p>
          <w:p w14:paraId="2EEAC04E" w14:textId="56E22812" w:rsidR="00EF312B" w:rsidRDefault="00EF312B" w:rsidP="00EF312B">
            <w:pPr>
              <w:spacing w:line="240" w:lineRule="auto"/>
            </w:pPr>
            <w:r>
              <w:t>9.38473</w:t>
            </w:r>
          </w:p>
          <w:p w14:paraId="3D1B3DB9" w14:textId="002FBB26" w:rsidR="003E5A7E" w:rsidRDefault="00EF312B" w:rsidP="0013205C">
            <w:pPr>
              <w:spacing w:line="240" w:lineRule="auto"/>
            </w:pPr>
            <w:r>
              <w:t>-0.0325167</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2C56E7DA" w:rsidR="003E5A7E" w:rsidRDefault="00FE3FFD" w:rsidP="0013205C">
            <w:pPr>
              <w:spacing w:line="240" w:lineRule="auto"/>
            </w:pPr>
            <w:r w:rsidRPr="00FE3FFD">
              <w:t>56.96767</w:t>
            </w:r>
          </w:p>
        </w:tc>
        <w:tc>
          <w:tcPr>
            <w:tcW w:w="0" w:type="auto"/>
          </w:tcPr>
          <w:p w14:paraId="436BC7CC" w14:textId="75F18371" w:rsidR="003E5A7E" w:rsidRPr="00D064BF" w:rsidRDefault="00EF312B" w:rsidP="009046B7">
            <w:pPr>
              <w:keepNext/>
              <w:spacing w:line="240" w:lineRule="auto"/>
            </w:pPr>
            <w:r w:rsidRPr="00EF312B">
              <w:t>57.0701</w:t>
            </w:r>
          </w:p>
        </w:tc>
      </w:tr>
    </w:tbl>
    <w:p w14:paraId="7F788BF8" w14:textId="6F99B185" w:rsidR="003E5A7E" w:rsidRPr="009046B7" w:rsidRDefault="009046B7" w:rsidP="009046B7">
      <w:pPr>
        <w:pStyle w:val="Caption"/>
        <w:jc w:val="center"/>
        <w:rPr>
          <w:b w:val="0"/>
        </w:rPr>
      </w:pPr>
      <w:bookmarkStart w:id="153" w:name="_Toc58002158"/>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sidRPr="009046B7">
        <w:rPr>
          <w:b w:val="0"/>
          <w:noProof/>
        </w:rPr>
        <w:t>12</w:t>
      </w:r>
      <w:r w:rsidRPr="009046B7">
        <w:rPr>
          <w:b w:val="0"/>
        </w:rPr>
        <w:fldChar w:fldCharType="end"/>
      </w:r>
      <w:r w:rsidRPr="009046B7">
        <w:rPr>
          <w:b w:val="0"/>
        </w:rPr>
        <w:t>: Numerical Results for Test Six</w:t>
      </w:r>
      <w:bookmarkEnd w:id="153"/>
    </w:p>
    <w:p w14:paraId="58EB8C27" w14:textId="3ADDA866" w:rsidR="009C3F20" w:rsidRDefault="00251273" w:rsidP="009C3F20">
      <w:pPr>
        <w:pStyle w:val="Heading1"/>
      </w:pPr>
      <w:bookmarkStart w:id="154" w:name="_Toc58424814"/>
      <w:r>
        <w:t>V.  Conclusions and Recommendations</w:t>
      </w:r>
      <w:bookmarkEnd w:id="154"/>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55" w:name="_Toc58424815"/>
      <w:r>
        <w:t xml:space="preserve">5.1 </w:t>
      </w:r>
      <w:r w:rsidR="00E97EE9">
        <w:t>Research Conclusions</w:t>
      </w:r>
      <w:bookmarkEnd w:id="155"/>
    </w:p>
    <w:p w14:paraId="517D4F45" w14:textId="77777777" w:rsidR="00A06D54" w:rsidRPr="00A06D54" w:rsidRDefault="00A06D54" w:rsidP="00A06D54"/>
    <w:p w14:paraId="0D300DA6" w14:textId="36BE641C" w:rsidR="00251273" w:rsidRDefault="00390BB6" w:rsidP="003D7E9C">
      <w:pPr>
        <w:pStyle w:val="Heading2"/>
      </w:pPr>
      <w:bookmarkStart w:id="156" w:name="_Toc58424816"/>
      <w:r>
        <w:t xml:space="preserve">5.2 </w:t>
      </w:r>
      <w:r w:rsidR="00251273">
        <w:t>Significance of Research</w:t>
      </w:r>
      <w:bookmarkEnd w:id="156"/>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57" w:name="_Toc58424817"/>
      <w:r>
        <w:t xml:space="preserve">5.3 </w:t>
      </w:r>
      <w:r w:rsidR="00251273">
        <w:t>Recommendations for Future Research</w:t>
      </w:r>
      <w:bookmarkEnd w:id="15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58" w:name="_Toc58424818"/>
      <w:r>
        <w:t>Summary</w:t>
      </w:r>
      <w:bookmarkEnd w:id="15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59" w:name="_Toc5842481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59"/>
    </w:p>
    <w:p w14:paraId="6017441A" w14:textId="4C1243EA"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w:t>
      </w:r>
      <w:r w:rsidR="005924EC">
        <w:t>ull – turn off the built-in FDM</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9724AFE" w:rsidR="00216100" w:rsidRDefault="000A7840" w:rsidP="00E0754D">
      <w:r w:rsidRPr="00810684">
        <w:t>fgfs.exe --aircraft=ufo --disable-panel --disable-sound --enable-hud --disable-random-objects --fdm=null --timeofday=noon --native-fdm=socket,in,30,,5500,udp</w:t>
      </w:r>
    </w:p>
    <w:p w14:paraId="50B3A59A" w14:textId="46D95303" w:rsidR="003440B1" w:rsidRDefault="00C15630" w:rsidP="00E0754D">
      <w:r>
        <w:t xml:space="preserve">Note: </w:t>
      </w:r>
      <w:r w:rsidR="003440B1">
        <w:t>Replacing –aircraft=ufo with –aircraft=c172p will display a Cessna Skyhawk.</w:t>
      </w:r>
    </w:p>
    <w:p w14:paraId="226F541F" w14:textId="77777777" w:rsidR="00727E09" w:rsidRDefault="00727E09" w:rsidP="00E0754D"/>
    <w:p w14:paraId="2681DC07" w14:textId="07850394" w:rsidR="00216100" w:rsidRDefault="00216100" w:rsidP="00E0754D">
      <w:r>
        <w:t>T</w:t>
      </w:r>
      <w:r w:rsidR="006A4BBC">
        <w:t>he struct</w:t>
      </w:r>
      <w:r w:rsidR="00504C2E">
        <w:t>ure</w:t>
      </w:r>
      <w:r w:rsidR="006A4BBC">
        <w:t xml:space="preserve"> representing</w:t>
      </w:r>
      <w:r w:rsidR="00702E0F">
        <w:t xml:space="preserve"> a rigid body</w:t>
      </w:r>
      <w:r>
        <w:t xml:space="preserve">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0" w:name="_Toc493484480"/>
      <w:bookmarkStart w:id="161" w:name="_Toc493484720"/>
      <w:bookmarkStart w:id="162" w:name="_Toc494527317"/>
      <w:bookmarkStart w:id="163" w:name="_Toc495221484"/>
      <w:bookmarkStart w:id="164" w:name="_Toc495663200"/>
      <w:bookmarkStart w:id="165" w:name="_Toc495826223"/>
      <w:bookmarkStart w:id="166" w:name="_Toc495826331"/>
      <w:bookmarkStart w:id="167" w:name="_Toc495999072"/>
      <w:bookmarkStart w:id="168" w:name="_Toc496074870"/>
      <w:bookmarkStart w:id="169" w:name="_Toc496074966"/>
      <w:bookmarkStart w:id="170" w:name="_Toc496075140"/>
      <w:bookmarkStart w:id="171" w:name="_Toc496075298"/>
      <w:bookmarkStart w:id="172" w:name="_Toc496075363"/>
      <w:bookmarkStart w:id="173" w:name="_Toc496080607"/>
      <w:bookmarkStart w:id="174" w:name="_Toc497120310"/>
      <w:bookmarkStart w:id="175" w:name="_Toc503248614"/>
      <w:bookmarkStart w:id="176" w:name="_Toc504131206"/>
      <w:bookmarkStart w:id="177" w:name="_Toc504131408"/>
      <w:bookmarkStart w:id="178" w:name="_Toc504131563"/>
      <w:bookmarkStart w:id="179" w:name="_Toc1369874"/>
      <w:bookmarkStart w:id="180" w:name="_Toc235956796"/>
      <w:bookmarkStart w:id="181" w:name="_Toc58424820"/>
      <w:r w:rsidRPr="003F5979">
        <w:lastRenderedPageBreak/>
        <w:t>Bibliography</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CA946FF" w:rsidR="002F6D0A" w:rsidRDefault="002F6D0A" w:rsidP="00AE30B6">
      <w:pPr>
        <w:spacing w:line="276" w:lineRule="auto"/>
      </w:pPr>
      <w:r>
        <w:t>[13]</w:t>
      </w:r>
      <w:r w:rsidR="00F84A69">
        <w:t xml:space="preserve"> wow what was this source…</w:t>
      </w:r>
      <w:r w:rsidR="002C1E28">
        <w:t xml:space="preserve"> (fidelity paragraph)</w:t>
      </w:r>
      <w:r w:rsidR="002D6F39">
        <w:t xml:space="preserve"> </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http://wiki.flightgear.org/Flight_Dynamics_Model</w:t>
      </w:r>
      <w:r w:rsidR="00263CE2">
        <w:t>. Flight Dynamics Model, 2020. [Online; accessed 07/01/2020.</w:t>
      </w:r>
    </w:p>
    <w:p w14:paraId="55FFCB98" w14:textId="6D5F1DD9" w:rsidR="00B243E9" w:rsidRDefault="00B243E9" w:rsidP="00B75719">
      <w:pPr>
        <w:ind w:left="450" w:hanging="450"/>
      </w:pPr>
      <w:r>
        <w:t xml:space="preserve">[34] </w:t>
      </w:r>
      <w:r w:rsidR="00160838">
        <w:t>Joeseph V</w:t>
      </w:r>
      <w:r>
        <w:t>agedes</w:t>
      </w:r>
      <w:r w:rsidR="00612BB0">
        <w:t xml:space="preserve">. </w:t>
      </w:r>
      <w:r w:rsidR="00BA09BF">
        <w:t>A Study of Execution Performance for Rust-Based Object vs Data Oriented Architectures,</w:t>
      </w:r>
      <w:r w:rsidR="00612BB0">
        <w:t xml:space="preserve"> 2020. </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2" w:name="_Toc58424821"/>
      <w:r>
        <w:lastRenderedPageBreak/>
        <w:t>Acronyms</w:t>
      </w:r>
      <w:bookmarkEnd w:id="182"/>
    </w:p>
    <w:p w14:paraId="4808ED76" w14:textId="77777777" w:rsidR="00841513" w:rsidRDefault="00841513" w:rsidP="00841513">
      <w:r>
        <w:t>ECS</w:t>
      </w:r>
      <w:r>
        <w:br/>
        <w:t>OOP</w:t>
      </w:r>
      <w:r>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E463AD" w:rsidRDefault="00E463AD">
      <w:pPr>
        <w:spacing w:line="240" w:lineRule="auto"/>
      </w:pPr>
      <w:r>
        <w:separator/>
      </w:r>
    </w:p>
  </w:endnote>
  <w:endnote w:type="continuationSeparator" w:id="0">
    <w:p w14:paraId="0C2EC50E" w14:textId="77777777" w:rsidR="00E463AD" w:rsidRDefault="00E463AD">
      <w:pPr>
        <w:spacing w:line="240" w:lineRule="auto"/>
      </w:pPr>
      <w:r>
        <w:continuationSeparator/>
      </w:r>
    </w:p>
  </w:endnote>
  <w:endnote w:type="continuationNotice" w:id="1">
    <w:p w14:paraId="33B7FD36" w14:textId="77777777" w:rsidR="00E463AD" w:rsidRDefault="00E463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E463AD" w:rsidRDefault="00E463A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44AEE573" w:rsidR="00E463AD" w:rsidRDefault="00E463AD">
    <w:pPr>
      <w:pStyle w:val="Footer"/>
      <w:jc w:val="center"/>
    </w:pPr>
    <w:r>
      <w:fldChar w:fldCharType="begin"/>
    </w:r>
    <w:r>
      <w:instrText xml:space="preserve"> PAGE   \* MERGEFORMAT </w:instrText>
    </w:r>
    <w:r>
      <w:fldChar w:fldCharType="separate"/>
    </w:r>
    <w:r w:rsidR="00A173B2">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E463AD" w:rsidRDefault="00E463AD">
      <w:pPr>
        <w:spacing w:line="240" w:lineRule="auto"/>
      </w:pPr>
      <w:r>
        <w:separator/>
      </w:r>
    </w:p>
  </w:footnote>
  <w:footnote w:type="continuationSeparator" w:id="0">
    <w:p w14:paraId="30847DDF" w14:textId="77777777" w:rsidR="00E463AD" w:rsidRDefault="00E463AD">
      <w:pPr>
        <w:spacing w:line="240" w:lineRule="auto"/>
      </w:pPr>
      <w:r>
        <w:continuationSeparator/>
      </w:r>
    </w:p>
  </w:footnote>
  <w:footnote w:type="continuationNotice" w:id="1">
    <w:p w14:paraId="004D04F2" w14:textId="77777777" w:rsidR="00E463AD" w:rsidRDefault="00E463A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069"/>
    <w:rsid w:val="0000220E"/>
    <w:rsid w:val="00002CA5"/>
    <w:rsid w:val="0000312F"/>
    <w:rsid w:val="0000339F"/>
    <w:rsid w:val="00003999"/>
    <w:rsid w:val="00004220"/>
    <w:rsid w:val="00004D5A"/>
    <w:rsid w:val="00005796"/>
    <w:rsid w:val="000059E6"/>
    <w:rsid w:val="00005C02"/>
    <w:rsid w:val="00005C2C"/>
    <w:rsid w:val="00006334"/>
    <w:rsid w:val="00006474"/>
    <w:rsid w:val="000068E9"/>
    <w:rsid w:val="00006A93"/>
    <w:rsid w:val="00006BAE"/>
    <w:rsid w:val="00007EA1"/>
    <w:rsid w:val="00010452"/>
    <w:rsid w:val="00011173"/>
    <w:rsid w:val="00011602"/>
    <w:rsid w:val="00011BD7"/>
    <w:rsid w:val="00011C33"/>
    <w:rsid w:val="00012305"/>
    <w:rsid w:val="000127E6"/>
    <w:rsid w:val="00013310"/>
    <w:rsid w:val="00013DC5"/>
    <w:rsid w:val="000142DF"/>
    <w:rsid w:val="00014396"/>
    <w:rsid w:val="0001502A"/>
    <w:rsid w:val="00017AFA"/>
    <w:rsid w:val="000205A0"/>
    <w:rsid w:val="000209CA"/>
    <w:rsid w:val="00020E0D"/>
    <w:rsid w:val="00021D17"/>
    <w:rsid w:val="00022D94"/>
    <w:rsid w:val="0002403D"/>
    <w:rsid w:val="000240F5"/>
    <w:rsid w:val="00025965"/>
    <w:rsid w:val="00025CB5"/>
    <w:rsid w:val="0002661E"/>
    <w:rsid w:val="00027159"/>
    <w:rsid w:val="000276B1"/>
    <w:rsid w:val="00030668"/>
    <w:rsid w:val="00032293"/>
    <w:rsid w:val="00033B9E"/>
    <w:rsid w:val="00035B36"/>
    <w:rsid w:val="00036B37"/>
    <w:rsid w:val="0004035C"/>
    <w:rsid w:val="00042B01"/>
    <w:rsid w:val="0004390A"/>
    <w:rsid w:val="00043AD2"/>
    <w:rsid w:val="00044097"/>
    <w:rsid w:val="00044AA4"/>
    <w:rsid w:val="00044CD2"/>
    <w:rsid w:val="0004583C"/>
    <w:rsid w:val="00045A0D"/>
    <w:rsid w:val="000463BE"/>
    <w:rsid w:val="0004711C"/>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41B7"/>
    <w:rsid w:val="00065719"/>
    <w:rsid w:val="000657D5"/>
    <w:rsid w:val="0006610D"/>
    <w:rsid w:val="00066872"/>
    <w:rsid w:val="0006779B"/>
    <w:rsid w:val="00070E18"/>
    <w:rsid w:val="000721E2"/>
    <w:rsid w:val="0007234A"/>
    <w:rsid w:val="00072F71"/>
    <w:rsid w:val="000733E6"/>
    <w:rsid w:val="00073813"/>
    <w:rsid w:val="00074174"/>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26D"/>
    <w:rsid w:val="000856E8"/>
    <w:rsid w:val="00086413"/>
    <w:rsid w:val="000866FB"/>
    <w:rsid w:val="00086E50"/>
    <w:rsid w:val="00090439"/>
    <w:rsid w:val="00090BB6"/>
    <w:rsid w:val="00090CF6"/>
    <w:rsid w:val="00090DD8"/>
    <w:rsid w:val="00090E7C"/>
    <w:rsid w:val="00091243"/>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29AF"/>
    <w:rsid w:val="000B3494"/>
    <w:rsid w:val="000B47F3"/>
    <w:rsid w:val="000B4C1D"/>
    <w:rsid w:val="000B5AB9"/>
    <w:rsid w:val="000B5EE6"/>
    <w:rsid w:val="000B6088"/>
    <w:rsid w:val="000B6136"/>
    <w:rsid w:val="000B6A81"/>
    <w:rsid w:val="000C01DF"/>
    <w:rsid w:val="000C262C"/>
    <w:rsid w:val="000C3565"/>
    <w:rsid w:val="000C35EC"/>
    <w:rsid w:val="000C36DF"/>
    <w:rsid w:val="000C3CC3"/>
    <w:rsid w:val="000C45A0"/>
    <w:rsid w:val="000C603C"/>
    <w:rsid w:val="000C6C00"/>
    <w:rsid w:val="000C7B53"/>
    <w:rsid w:val="000D0C39"/>
    <w:rsid w:val="000D1AFE"/>
    <w:rsid w:val="000D1C39"/>
    <w:rsid w:val="000D1D4B"/>
    <w:rsid w:val="000D1EE6"/>
    <w:rsid w:val="000D1F67"/>
    <w:rsid w:val="000D2314"/>
    <w:rsid w:val="000D246E"/>
    <w:rsid w:val="000D279D"/>
    <w:rsid w:val="000D2DA9"/>
    <w:rsid w:val="000D38C0"/>
    <w:rsid w:val="000D4DEA"/>
    <w:rsid w:val="000D5D0F"/>
    <w:rsid w:val="000D614B"/>
    <w:rsid w:val="000D7000"/>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54A"/>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5ECA"/>
    <w:rsid w:val="00127138"/>
    <w:rsid w:val="00127748"/>
    <w:rsid w:val="001308BD"/>
    <w:rsid w:val="001309BA"/>
    <w:rsid w:val="0013205C"/>
    <w:rsid w:val="001330CC"/>
    <w:rsid w:val="0013412E"/>
    <w:rsid w:val="00135194"/>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51AA8"/>
    <w:rsid w:val="00151D05"/>
    <w:rsid w:val="00151EC9"/>
    <w:rsid w:val="001520C0"/>
    <w:rsid w:val="001524DF"/>
    <w:rsid w:val="00152C36"/>
    <w:rsid w:val="00152EA7"/>
    <w:rsid w:val="001530AD"/>
    <w:rsid w:val="00153966"/>
    <w:rsid w:val="001539CA"/>
    <w:rsid w:val="0015483B"/>
    <w:rsid w:val="00156111"/>
    <w:rsid w:val="0015635D"/>
    <w:rsid w:val="00156F93"/>
    <w:rsid w:val="00157351"/>
    <w:rsid w:val="00157840"/>
    <w:rsid w:val="00160284"/>
    <w:rsid w:val="00160468"/>
    <w:rsid w:val="00160838"/>
    <w:rsid w:val="001608C3"/>
    <w:rsid w:val="00160B16"/>
    <w:rsid w:val="00162D90"/>
    <w:rsid w:val="001630B2"/>
    <w:rsid w:val="001639DC"/>
    <w:rsid w:val="001640D2"/>
    <w:rsid w:val="00164230"/>
    <w:rsid w:val="00164CAE"/>
    <w:rsid w:val="00165F99"/>
    <w:rsid w:val="00166F64"/>
    <w:rsid w:val="00170620"/>
    <w:rsid w:val="00172282"/>
    <w:rsid w:val="00172B11"/>
    <w:rsid w:val="001733F0"/>
    <w:rsid w:val="00174502"/>
    <w:rsid w:val="001747B2"/>
    <w:rsid w:val="0017491B"/>
    <w:rsid w:val="00174CE2"/>
    <w:rsid w:val="001756F3"/>
    <w:rsid w:val="00175C0A"/>
    <w:rsid w:val="00176701"/>
    <w:rsid w:val="001777E6"/>
    <w:rsid w:val="0018022C"/>
    <w:rsid w:val="00180632"/>
    <w:rsid w:val="001812B6"/>
    <w:rsid w:val="001815CD"/>
    <w:rsid w:val="00181C36"/>
    <w:rsid w:val="001824D5"/>
    <w:rsid w:val="0018300B"/>
    <w:rsid w:val="001830BE"/>
    <w:rsid w:val="00183233"/>
    <w:rsid w:val="001850BB"/>
    <w:rsid w:val="001859B8"/>
    <w:rsid w:val="00185EAD"/>
    <w:rsid w:val="001865DA"/>
    <w:rsid w:val="0018799A"/>
    <w:rsid w:val="00187EB3"/>
    <w:rsid w:val="00190178"/>
    <w:rsid w:val="00190BBA"/>
    <w:rsid w:val="00190EE0"/>
    <w:rsid w:val="00191973"/>
    <w:rsid w:val="00192737"/>
    <w:rsid w:val="00192DF9"/>
    <w:rsid w:val="001931E1"/>
    <w:rsid w:val="001935DE"/>
    <w:rsid w:val="00194997"/>
    <w:rsid w:val="001958FE"/>
    <w:rsid w:val="001A3649"/>
    <w:rsid w:val="001A4A4F"/>
    <w:rsid w:val="001A5848"/>
    <w:rsid w:val="001A5EFD"/>
    <w:rsid w:val="001A6024"/>
    <w:rsid w:val="001A6271"/>
    <w:rsid w:val="001A6584"/>
    <w:rsid w:val="001A6863"/>
    <w:rsid w:val="001A6B64"/>
    <w:rsid w:val="001A7568"/>
    <w:rsid w:val="001A7638"/>
    <w:rsid w:val="001A7702"/>
    <w:rsid w:val="001A78E4"/>
    <w:rsid w:val="001A7A20"/>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0D2"/>
    <w:rsid w:val="001C0962"/>
    <w:rsid w:val="001C0A6C"/>
    <w:rsid w:val="001C1093"/>
    <w:rsid w:val="001C1FA4"/>
    <w:rsid w:val="001C22B6"/>
    <w:rsid w:val="001C2366"/>
    <w:rsid w:val="001C26D8"/>
    <w:rsid w:val="001C2979"/>
    <w:rsid w:val="001C2F52"/>
    <w:rsid w:val="001C3C6E"/>
    <w:rsid w:val="001C3E37"/>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1AE"/>
    <w:rsid w:val="001F6591"/>
    <w:rsid w:val="001F68F9"/>
    <w:rsid w:val="001F7669"/>
    <w:rsid w:val="001F7FEF"/>
    <w:rsid w:val="0020132A"/>
    <w:rsid w:val="00202F11"/>
    <w:rsid w:val="002051C7"/>
    <w:rsid w:val="002067FC"/>
    <w:rsid w:val="002068EF"/>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3770"/>
    <w:rsid w:val="00263B8D"/>
    <w:rsid w:val="00263CE2"/>
    <w:rsid w:val="0026436D"/>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108"/>
    <w:rsid w:val="002764D3"/>
    <w:rsid w:val="00276647"/>
    <w:rsid w:val="00277BFF"/>
    <w:rsid w:val="00280076"/>
    <w:rsid w:val="00280470"/>
    <w:rsid w:val="00280E48"/>
    <w:rsid w:val="00281127"/>
    <w:rsid w:val="00281906"/>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112"/>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44BE"/>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6F39"/>
    <w:rsid w:val="002D7155"/>
    <w:rsid w:val="002D7B07"/>
    <w:rsid w:val="002E06B9"/>
    <w:rsid w:val="002E09A2"/>
    <w:rsid w:val="002E0DE4"/>
    <w:rsid w:val="002E266C"/>
    <w:rsid w:val="002E316F"/>
    <w:rsid w:val="002E3E6B"/>
    <w:rsid w:val="002E4075"/>
    <w:rsid w:val="002E69AB"/>
    <w:rsid w:val="002E70AE"/>
    <w:rsid w:val="002E7863"/>
    <w:rsid w:val="002F292E"/>
    <w:rsid w:val="002F2EA5"/>
    <w:rsid w:val="002F3B80"/>
    <w:rsid w:val="002F472D"/>
    <w:rsid w:val="002F551A"/>
    <w:rsid w:val="002F6446"/>
    <w:rsid w:val="002F6D0A"/>
    <w:rsid w:val="002F7602"/>
    <w:rsid w:val="00300182"/>
    <w:rsid w:val="003001E8"/>
    <w:rsid w:val="00300988"/>
    <w:rsid w:val="00300B4A"/>
    <w:rsid w:val="00302CEA"/>
    <w:rsid w:val="00302F3B"/>
    <w:rsid w:val="0030413D"/>
    <w:rsid w:val="003044EE"/>
    <w:rsid w:val="003048D0"/>
    <w:rsid w:val="003050E3"/>
    <w:rsid w:val="0030510E"/>
    <w:rsid w:val="00305F82"/>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17E5"/>
    <w:rsid w:val="00324392"/>
    <w:rsid w:val="0032486A"/>
    <w:rsid w:val="003255E5"/>
    <w:rsid w:val="00325F3B"/>
    <w:rsid w:val="0032675A"/>
    <w:rsid w:val="00326D5B"/>
    <w:rsid w:val="003270AE"/>
    <w:rsid w:val="00327625"/>
    <w:rsid w:val="003302F5"/>
    <w:rsid w:val="003305EA"/>
    <w:rsid w:val="003315AB"/>
    <w:rsid w:val="00331730"/>
    <w:rsid w:val="00331F59"/>
    <w:rsid w:val="003320DA"/>
    <w:rsid w:val="00332300"/>
    <w:rsid w:val="003325C5"/>
    <w:rsid w:val="003327A7"/>
    <w:rsid w:val="00332890"/>
    <w:rsid w:val="00332A14"/>
    <w:rsid w:val="003340F5"/>
    <w:rsid w:val="003351CD"/>
    <w:rsid w:val="00335893"/>
    <w:rsid w:val="003359DB"/>
    <w:rsid w:val="00336015"/>
    <w:rsid w:val="00336634"/>
    <w:rsid w:val="0033684A"/>
    <w:rsid w:val="003369AB"/>
    <w:rsid w:val="00337067"/>
    <w:rsid w:val="003373F9"/>
    <w:rsid w:val="00337FE5"/>
    <w:rsid w:val="00340123"/>
    <w:rsid w:val="003406DE"/>
    <w:rsid w:val="00341407"/>
    <w:rsid w:val="00343346"/>
    <w:rsid w:val="00343869"/>
    <w:rsid w:val="003440B1"/>
    <w:rsid w:val="00344407"/>
    <w:rsid w:val="00344A66"/>
    <w:rsid w:val="00345505"/>
    <w:rsid w:val="00345C9D"/>
    <w:rsid w:val="00346DAE"/>
    <w:rsid w:val="003479EE"/>
    <w:rsid w:val="003500E8"/>
    <w:rsid w:val="00350395"/>
    <w:rsid w:val="003529E2"/>
    <w:rsid w:val="003536FE"/>
    <w:rsid w:val="00354B98"/>
    <w:rsid w:val="0035678F"/>
    <w:rsid w:val="003571EF"/>
    <w:rsid w:val="00360148"/>
    <w:rsid w:val="003605D3"/>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5861"/>
    <w:rsid w:val="00386820"/>
    <w:rsid w:val="00386C92"/>
    <w:rsid w:val="00386E39"/>
    <w:rsid w:val="00387124"/>
    <w:rsid w:val="003877D0"/>
    <w:rsid w:val="00387CAC"/>
    <w:rsid w:val="00387CF9"/>
    <w:rsid w:val="00390BB6"/>
    <w:rsid w:val="00391472"/>
    <w:rsid w:val="00392DF3"/>
    <w:rsid w:val="003934D0"/>
    <w:rsid w:val="003953B7"/>
    <w:rsid w:val="00395B9E"/>
    <w:rsid w:val="003A105B"/>
    <w:rsid w:val="003A155D"/>
    <w:rsid w:val="003A2295"/>
    <w:rsid w:val="003A3183"/>
    <w:rsid w:val="003A333F"/>
    <w:rsid w:val="003A39B7"/>
    <w:rsid w:val="003A469E"/>
    <w:rsid w:val="003A4F20"/>
    <w:rsid w:val="003A5272"/>
    <w:rsid w:val="003A54E0"/>
    <w:rsid w:val="003A5AF7"/>
    <w:rsid w:val="003A64BB"/>
    <w:rsid w:val="003B045D"/>
    <w:rsid w:val="003B04A2"/>
    <w:rsid w:val="003B1B21"/>
    <w:rsid w:val="003B21EB"/>
    <w:rsid w:val="003B2849"/>
    <w:rsid w:val="003B2C99"/>
    <w:rsid w:val="003B345E"/>
    <w:rsid w:val="003B3DA2"/>
    <w:rsid w:val="003B4089"/>
    <w:rsid w:val="003B48EA"/>
    <w:rsid w:val="003B5290"/>
    <w:rsid w:val="003B577E"/>
    <w:rsid w:val="003B5AFA"/>
    <w:rsid w:val="003B7285"/>
    <w:rsid w:val="003B79B6"/>
    <w:rsid w:val="003B79EE"/>
    <w:rsid w:val="003B7F9B"/>
    <w:rsid w:val="003C00B8"/>
    <w:rsid w:val="003C025C"/>
    <w:rsid w:val="003C0516"/>
    <w:rsid w:val="003C07A0"/>
    <w:rsid w:val="003C0860"/>
    <w:rsid w:val="003C0BD3"/>
    <w:rsid w:val="003C0F54"/>
    <w:rsid w:val="003C185E"/>
    <w:rsid w:val="003C36DC"/>
    <w:rsid w:val="003C385F"/>
    <w:rsid w:val="003C3F4B"/>
    <w:rsid w:val="003C43F4"/>
    <w:rsid w:val="003C4607"/>
    <w:rsid w:val="003C4968"/>
    <w:rsid w:val="003C4C7E"/>
    <w:rsid w:val="003C5A39"/>
    <w:rsid w:val="003C5EDD"/>
    <w:rsid w:val="003C5EE7"/>
    <w:rsid w:val="003C68D1"/>
    <w:rsid w:val="003C6D81"/>
    <w:rsid w:val="003C7FAE"/>
    <w:rsid w:val="003D0F76"/>
    <w:rsid w:val="003D13D5"/>
    <w:rsid w:val="003D481E"/>
    <w:rsid w:val="003D48E1"/>
    <w:rsid w:val="003D48EB"/>
    <w:rsid w:val="003D5478"/>
    <w:rsid w:val="003D5735"/>
    <w:rsid w:val="003D6182"/>
    <w:rsid w:val="003D629C"/>
    <w:rsid w:val="003D65CB"/>
    <w:rsid w:val="003D7632"/>
    <w:rsid w:val="003D7E65"/>
    <w:rsid w:val="003D7E9C"/>
    <w:rsid w:val="003E07AF"/>
    <w:rsid w:val="003E094E"/>
    <w:rsid w:val="003E1094"/>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2E09"/>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3F9"/>
    <w:rsid w:val="00413F0F"/>
    <w:rsid w:val="0041459A"/>
    <w:rsid w:val="0041497D"/>
    <w:rsid w:val="00415BD1"/>
    <w:rsid w:val="00415D43"/>
    <w:rsid w:val="004170D6"/>
    <w:rsid w:val="00420CEA"/>
    <w:rsid w:val="00420F49"/>
    <w:rsid w:val="0042123D"/>
    <w:rsid w:val="0042340E"/>
    <w:rsid w:val="0042360B"/>
    <w:rsid w:val="00424660"/>
    <w:rsid w:val="004246A0"/>
    <w:rsid w:val="0042537E"/>
    <w:rsid w:val="00425A35"/>
    <w:rsid w:val="00425EB8"/>
    <w:rsid w:val="004261D0"/>
    <w:rsid w:val="0042621B"/>
    <w:rsid w:val="004264AA"/>
    <w:rsid w:val="00426CA6"/>
    <w:rsid w:val="00426D04"/>
    <w:rsid w:val="004278FA"/>
    <w:rsid w:val="00430961"/>
    <w:rsid w:val="00431B4B"/>
    <w:rsid w:val="00434CA3"/>
    <w:rsid w:val="00435D31"/>
    <w:rsid w:val="004365F5"/>
    <w:rsid w:val="00440C56"/>
    <w:rsid w:val="00440CD3"/>
    <w:rsid w:val="00440FA8"/>
    <w:rsid w:val="00442B7A"/>
    <w:rsid w:val="004438DB"/>
    <w:rsid w:val="00445A74"/>
    <w:rsid w:val="00446AE1"/>
    <w:rsid w:val="004479C5"/>
    <w:rsid w:val="004517B4"/>
    <w:rsid w:val="00452230"/>
    <w:rsid w:val="00453244"/>
    <w:rsid w:val="004540BD"/>
    <w:rsid w:val="004546F5"/>
    <w:rsid w:val="00454A6A"/>
    <w:rsid w:val="00454ED7"/>
    <w:rsid w:val="0045597C"/>
    <w:rsid w:val="00455F0E"/>
    <w:rsid w:val="00456339"/>
    <w:rsid w:val="004568CD"/>
    <w:rsid w:val="00460597"/>
    <w:rsid w:val="00460BAF"/>
    <w:rsid w:val="00461D10"/>
    <w:rsid w:val="00462817"/>
    <w:rsid w:val="00463C47"/>
    <w:rsid w:val="00464A61"/>
    <w:rsid w:val="00464FC8"/>
    <w:rsid w:val="00465170"/>
    <w:rsid w:val="004659BB"/>
    <w:rsid w:val="00465C2C"/>
    <w:rsid w:val="004662B7"/>
    <w:rsid w:val="0046774C"/>
    <w:rsid w:val="00470632"/>
    <w:rsid w:val="004708DA"/>
    <w:rsid w:val="00471385"/>
    <w:rsid w:val="00471D7C"/>
    <w:rsid w:val="00472FD6"/>
    <w:rsid w:val="0047390A"/>
    <w:rsid w:val="004739BE"/>
    <w:rsid w:val="00473BAA"/>
    <w:rsid w:val="00475173"/>
    <w:rsid w:val="00476317"/>
    <w:rsid w:val="0048027B"/>
    <w:rsid w:val="00480784"/>
    <w:rsid w:val="00480BAC"/>
    <w:rsid w:val="0048101B"/>
    <w:rsid w:val="00481146"/>
    <w:rsid w:val="004817FD"/>
    <w:rsid w:val="00481801"/>
    <w:rsid w:val="00481CF6"/>
    <w:rsid w:val="00483218"/>
    <w:rsid w:val="0048342E"/>
    <w:rsid w:val="00484042"/>
    <w:rsid w:val="004849EE"/>
    <w:rsid w:val="00485081"/>
    <w:rsid w:val="00487463"/>
    <w:rsid w:val="00487D07"/>
    <w:rsid w:val="0049018A"/>
    <w:rsid w:val="004920FD"/>
    <w:rsid w:val="00492714"/>
    <w:rsid w:val="00492FD8"/>
    <w:rsid w:val="004947B4"/>
    <w:rsid w:val="00494BD0"/>
    <w:rsid w:val="00494E00"/>
    <w:rsid w:val="0049730D"/>
    <w:rsid w:val="004975B3"/>
    <w:rsid w:val="004979B9"/>
    <w:rsid w:val="00497B2E"/>
    <w:rsid w:val="004A021B"/>
    <w:rsid w:val="004A0892"/>
    <w:rsid w:val="004A1151"/>
    <w:rsid w:val="004A15AC"/>
    <w:rsid w:val="004A2253"/>
    <w:rsid w:val="004A322E"/>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658"/>
    <w:rsid w:val="004B2E1A"/>
    <w:rsid w:val="004B358E"/>
    <w:rsid w:val="004B3B0D"/>
    <w:rsid w:val="004B3F51"/>
    <w:rsid w:val="004B400C"/>
    <w:rsid w:val="004B4390"/>
    <w:rsid w:val="004B5E9A"/>
    <w:rsid w:val="004B6CE9"/>
    <w:rsid w:val="004B7BE6"/>
    <w:rsid w:val="004B7D7F"/>
    <w:rsid w:val="004C0098"/>
    <w:rsid w:val="004C117F"/>
    <w:rsid w:val="004C13D6"/>
    <w:rsid w:val="004C1A08"/>
    <w:rsid w:val="004C2300"/>
    <w:rsid w:val="004C2B06"/>
    <w:rsid w:val="004C414D"/>
    <w:rsid w:val="004C473F"/>
    <w:rsid w:val="004C4BDE"/>
    <w:rsid w:val="004C6517"/>
    <w:rsid w:val="004C6E22"/>
    <w:rsid w:val="004C735B"/>
    <w:rsid w:val="004C7BE3"/>
    <w:rsid w:val="004D02AB"/>
    <w:rsid w:val="004D15FE"/>
    <w:rsid w:val="004D2003"/>
    <w:rsid w:val="004D2058"/>
    <w:rsid w:val="004D2491"/>
    <w:rsid w:val="004D2E58"/>
    <w:rsid w:val="004D332F"/>
    <w:rsid w:val="004D3557"/>
    <w:rsid w:val="004D36D8"/>
    <w:rsid w:val="004D3E16"/>
    <w:rsid w:val="004D473C"/>
    <w:rsid w:val="004D4F82"/>
    <w:rsid w:val="004D5103"/>
    <w:rsid w:val="004D5C77"/>
    <w:rsid w:val="004D6091"/>
    <w:rsid w:val="004D660A"/>
    <w:rsid w:val="004D712C"/>
    <w:rsid w:val="004D78BE"/>
    <w:rsid w:val="004D79AB"/>
    <w:rsid w:val="004D7E03"/>
    <w:rsid w:val="004E06D6"/>
    <w:rsid w:val="004E0D61"/>
    <w:rsid w:val="004E0F28"/>
    <w:rsid w:val="004E292B"/>
    <w:rsid w:val="004E356E"/>
    <w:rsid w:val="004E3E67"/>
    <w:rsid w:val="004E555F"/>
    <w:rsid w:val="004E5822"/>
    <w:rsid w:val="004E68FE"/>
    <w:rsid w:val="004E6B6D"/>
    <w:rsid w:val="004E75B5"/>
    <w:rsid w:val="004E7EF0"/>
    <w:rsid w:val="004F0971"/>
    <w:rsid w:val="004F0D76"/>
    <w:rsid w:val="004F212C"/>
    <w:rsid w:val="004F2791"/>
    <w:rsid w:val="004F2A34"/>
    <w:rsid w:val="004F341A"/>
    <w:rsid w:val="004F369E"/>
    <w:rsid w:val="004F3B25"/>
    <w:rsid w:val="004F4306"/>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2E"/>
    <w:rsid w:val="00504CFD"/>
    <w:rsid w:val="0050585B"/>
    <w:rsid w:val="00505B33"/>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37D2"/>
    <w:rsid w:val="005246FA"/>
    <w:rsid w:val="00524A7B"/>
    <w:rsid w:val="00525B55"/>
    <w:rsid w:val="00526FD6"/>
    <w:rsid w:val="0052728D"/>
    <w:rsid w:val="00527BF5"/>
    <w:rsid w:val="005308B0"/>
    <w:rsid w:val="005309B2"/>
    <w:rsid w:val="00532209"/>
    <w:rsid w:val="00533CE3"/>
    <w:rsid w:val="00533FF8"/>
    <w:rsid w:val="00534652"/>
    <w:rsid w:val="0053481B"/>
    <w:rsid w:val="00534F17"/>
    <w:rsid w:val="00535399"/>
    <w:rsid w:val="00536980"/>
    <w:rsid w:val="00536A25"/>
    <w:rsid w:val="00537B4F"/>
    <w:rsid w:val="00540815"/>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6B3F"/>
    <w:rsid w:val="0055706F"/>
    <w:rsid w:val="0056085D"/>
    <w:rsid w:val="00560866"/>
    <w:rsid w:val="005610E2"/>
    <w:rsid w:val="0056150D"/>
    <w:rsid w:val="00561EF7"/>
    <w:rsid w:val="00562EEA"/>
    <w:rsid w:val="0056346A"/>
    <w:rsid w:val="00563825"/>
    <w:rsid w:val="00564240"/>
    <w:rsid w:val="00567011"/>
    <w:rsid w:val="00567AC8"/>
    <w:rsid w:val="0057056D"/>
    <w:rsid w:val="00570C5F"/>
    <w:rsid w:val="005719FB"/>
    <w:rsid w:val="00571AEF"/>
    <w:rsid w:val="005729D0"/>
    <w:rsid w:val="00572C48"/>
    <w:rsid w:val="005737A4"/>
    <w:rsid w:val="00574CDF"/>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4EC"/>
    <w:rsid w:val="00592899"/>
    <w:rsid w:val="00592A2E"/>
    <w:rsid w:val="00593114"/>
    <w:rsid w:val="005948BD"/>
    <w:rsid w:val="00594FD9"/>
    <w:rsid w:val="005959D6"/>
    <w:rsid w:val="00595C26"/>
    <w:rsid w:val="00595FA3"/>
    <w:rsid w:val="00596606"/>
    <w:rsid w:val="00596E7D"/>
    <w:rsid w:val="005A0183"/>
    <w:rsid w:val="005A14F3"/>
    <w:rsid w:val="005A1C20"/>
    <w:rsid w:val="005A241C"/>
    <w:rsid w:val="005A2556"/>
    <w:rsid w:val="005A26B9"/>
    <w:rsid w:val="005A3596"/>
    <w:rsid w:val="005A43AE"/>
    <w:rsid w:val="005A44FD"/>
    <w:rsid w:val="005A5988"/>
    <w:rsid w:val="005A6A25"/>
    <w:rsid w:val="005A6D62"/>
    <w:rsid w:val="005A7093"/>
    <w:rsid w:val="005A71EA"/>
    <w:rsid w:val="005A7BB5"/>
    <w:rsid w:val="005B11A9"/>
    <w:rsid w:val="005B221C"/>
    <w:rsid w:val="005B25FB"/>
    <w:rsid w:val="005B2ADA"/>
    <w:rsid w:val="005B2C38"/>
    <w:rsid w:val="005B2D5E"/>
    <w:rsid w:val="005B35E0"/>
    <w:rsid w:val="005B6804"/>
    <w:rsid w:val="005B6B30"/>
    <w:rsid w:val="005B6F63"/>
    <w:rsid w:val="005C11B5"/>
    <w:rsid w:val="005C1F1E"/>
    <w:rsid w:val="005C227A"/>
    <w:rsid w:val="005C26EB"/>
    <w:rsid w:val="005C357C"/>
    <w:rsid w:val="005C373F"/>
    <w:rsid w:val="005C3C24"/>
    <w:rsid w:val="005C459F"/>
    <w:rsid w:val="005C50FF"/>
    <w:rsid w:val="005C5FD0"/>
    <w:rsid w:val="005D0142"/>
    <w:rsid w:val="005D1917"/>
    <w:rsid w:val="005D384A"/>
    <w:rsid w:val="005D38A9"/>
    <w:rsid w:val="005D3F12"/>
    <w:rsid w:val="005D4959"/>
    <w:rsid w:val="005D4D36"/>
    <w:rsid w:val="005D4D5C"/>
    <w:rsid w:val="005D5297"/>
    <w:rsid w:val="005D5902"/>
    <w:rsid w:val="005D6162"/>
    <w:rsid w:val="005D724C"/>
    <w:rsid w:val="005D784D"/>
    <w:rsid w:val="005E1414"/>
    <w:rsid w:val="005E1CB2"/>
    <w:rsid w:val="005E3815"/>
    <w:rsid w:val="005E5796"/>
    <w:rsid w:val="005E649B"/>
    <w:rsid w:val="005E7253"/>
    <w:rsid w:val="005E7266"/>
    <w:rsid w:val="005F200A"/>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3E2E"/>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079D4"/>
    <w:rsid w:val="006113D6"/>
    <w:rsid w:val="00611BFE"/>
    <w:rsid w:val="00611D1A"/>
    <w:rsid w:val="0061221A"/>
    <w:rsid w:val="00612BB0"/>
    <w:rsid w:val="00613BAB"/>
    <w:rsid w:val="00614BAB"/>
    <w:rsid w:val="006173E1"/>
    <w:rsid w:val="006203A1"/>
    <w:rsid w:val="006209F2"/>
    <w:rsid w:val="00621421"/>
    <w:rsid w:val="00621F0A"/>
    <w:rsid w:val="0062248C"/>
    <w:rsid w:val="00622D12"/>
    <w:rsid w:val="00623431"/>
    <w:rsid w:val="00623B09"/>
    <w:rsid w:val="00623CAE"/>
    <w:rsid w:val="00623DFB"/>
    <w:rsid w:val="00624E0D"/>
    <w:rsid w:val="00624E66"/>
    <w:rsid w:val="006255A2"/>
    <w:rsid w:val="0062566C"/>
    <w:rsid w:val="00625DED"/>
    <w:rsid w:val="006270F1"/>
    <w:rsid w:val="0063071D"/>
    <w:rsid w:val="006319D5"/>
    <w:rsid w:val="00631ACD"/>
    <w:rsid w:val="006346AC"/>
    <w:rsid w:val="0063485C"/>
    <w:rsid w:val="006352E5"/>
    <w:rsid w:val="00635A08"/>
    <w:rsid w:val="00636E17"/>
    <w:rsid w:val="006373B6"/>
    <w:rsid w:val="00637822"/>
    <w:rsid w:val="00640D4D"/>
    <w:rsid w:val="0064106B"/>
    <w:rsid w:val="006423CD"/>
    <w:rsid w:val="00643138"/>
    <w:rsid w:val="006434B0"/>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2010"/>
    <w:rsid w:val="006737E3"/>
    <w:rsid w:val="00673EBE"/>
    <w:rsid w:val="00673F1F"/>
    <w:rsid w:val="00673FE1"/>
    <w:rsid w:val="00674502"/>
    <w:rsid w:val="00675030"/>
    <w:rsid w:val="0067699A"/>
    <w:rsid w:val="00676A75"/>
    <w:rsid w:val="006805FD"/>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1C08"/>
    <w:rsid w:val="006A3565"/>
    <w:rsid w:val="006A358D"/>
    <w:rsid w:val="006A390F"/>
    <w:rsid w:val="006A3E39"/>
    <w:rsid w:val="006A40F6"/>
    <w:rsid w:val="006A48F1"/>
    <w:rsid w:val="006A4BBC"/>
    <w:rsid w:val="006A69AC"/>
    <w:rsid w:val="006A7718"/>
    <w:rsid w:val="006A79E7"/>
    <w:rsid w:val="006B038D"/>
    <w:rsid w:val="006B046C"/>
    <w:rsid w:val="006B1F5C"/>
    <w:rsid w:val="006B26D8"/>
    <w:rsid w:val="006B2801"/>
    <w:rsid w:val="006B36C1"/>
    <w:rsid w:val="006B4D68"/>
    <w:rsid w:val="006B519D"/>
    <w:rsid w:val="006B60AA"/>
    <w:rsid w:val="006B689D"/>
    <w:rsid w:val="006B7417"/>
    <w:rsid w:val="006B76CE"/>
    <w:rsid w:val="006C0356"/>
    <w:rsid w:val="006C05DC"/>
    <w:rsid w:val="006C0AC3"/>
    <w:rsid w:val="006C14D7"/>
    <w:rsid w:val="006C1CE1"/>
    <w:rsid w:val="006C231E"/>
    <w:rsid w:val="006C2A87"/>
    <w:rsid w:val="006C2DD7"/>
    <w:rsid w:val="006C324D"/>
    <w:rsid w:val="006C3B93"/>
    <w:rsid w:val="006C3F2C"/>
    <w:rsid w:val="006C4029"/>
    <w:rsid w:val="006C4EED"/>
    <w:rsid w:val="006C528D"/>
    <w:rsid w:val="006C5333"/>
    <w:rsid w:val="006C5629"/>
    <w:rsid w:val="006C5B39"/>
    <w:rsid w:val="006D0EF2"/>
    <w:rsid w:val="006D104D"/>
    <w:rsid w:val="006D1D8A"/>
    <w:rsid w:val="006D2A7D"/>
    <w:rsid w:val="006D2F95"/>
    <w:rsid w:val="006D31DB"/>
    <w:rsid w:val="006D3961"/>
    <w:rsid w:val="006D3BBB"/>
    <w:rsid w:val="006D4B7B"/>
    <w:rsid w:val="006D5092"/>
    <w:rsid w:val="006D5A7D"/>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73C"/>
    <w:rsid w:val="006F7968"/>
    <w:rsid w:val="006F7B3F"/>
    <w:rsid w:val="0070046E"/>
    <w:rsid w:val="00700DF1"/>
    <w:rsid w:val="00701C3B"/>
    <w:rsid w:val="00702489"/>
    <w:rsid w:val="00702806"/>
    <w:rsid w:val="00702B7D"/>
    <w:rsid w:val="00702E0F"/>
    <w:rsid w:val="00703106"/>
    <w:rsid w:val="00703699"/>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8A1"/>
    <w:rsid w:val="00712975"/>
    <w:rsid w:val="0071343D"/>
    <w:rsid w:val="00713D2B"/>
    <w:rsid w:val="00713DE0"/>
    <w:rsid w:val="00714F1A"/>
    <w:rsid w:val="00715562"/>
    <w:rsid w:val="00715A54"/>
    <w:rsid w:val="0071661E"/>
    <w:rsid w:val="00717964"/>
    <w:rsid w:val="00717E5B"/>
    <w:rsid w:val="00721549"/>
    <w:rsid w:val="00721ABF"/>
    <w:rsid w:val="00721EA1"/>
    <w:rsid w:val="00722577"/>
    <w:rsid w:val="007248E1"/>
    <w:rsid w:val="00724B93"/>
    <w:rsid w:val="00725F1F"/>
    <w:rsid w:val="0072660F"/>
    <w:rsid w:val="007267A4"/>
    <w:rsid w:val="007268E2"/>
    <w:rsid w:val="00726BE1"/>
    <w:rsid w:val="00726BE7"/>
    <w:rsid w:val="007270DC"/>
    <w:rsid w:val="00727E09"/>
    <w:rsid w:val="00730105"/>
    <w:rsid w:val="00730CCA"/>
    <w:rsid w:val="0073162B"/>
    <w:rsid w:val="007323EF"/>
    <w:rsid w:val="007326CA"/>
    <w:rsid w:val="00732E54"/>
    <w:rsid w:val="00732E99"/>
    <w:rsid w:val="0073328A"/>
    <w:rsid w:val="0073395F"/>
    <w:rsid w:val="00733EC2"/>
    <w:rsid w:val="007348CC"/>
    <w:rsid w:val="00734D87"/>
    <w:rsid w:val="007351DC"/>
    <w:rsid w:val="0073593A"/>
    <w:rsid w:val="00735C97"/>
    <w:rsid w:val="00736B6A"/>
    <w:rsid w:val="00737CF1"/>
    <w:rsid w:val="00740051"/>
    <w:rsid w:val="0074089D"/>
    <w:rsid w:val="00740BD5"/>
    <w:rsid w:val="00740F11"/>
    <w:rsid w:val="00741AB1"/>
    <w:rsid w:val="00741ECE"/>
    <w:rsid w:val="00742966"/>
    <w:rsid w:val="00742D30"/>
    <w:rsid w:val="00743BD4"/>
    <w:rsid w:val="00745506"/>
    <w:rsid w:val="00745562"/>
    <w:rsid w:val="00747B7C"/>
    <w:rsid w:val="00747BE5"/>
    <w:rsid w:val="00747E9B"/>
    <w:rsid w:val="007502D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11A"/>
    <w:rsid w:val="00765B4B"/>
    <w:rsid w:val="00766063"/>
    <w:rsid w:val="007663FB"/>
    <w:rsid w:val="007668F6"/>
    <w:rsid w:val="00766A13"/>
    <w:rsid w:val="00766BE8"/>
    <w:rsid w:val="00767F55"/>
    <w:rsid w:val="007710FC"/>
    <w:rsid w:val="00773293"/>
    <w:rsid w:val="007747EB"/>
    <w:rsid w:val="00774FA1"/>
    <w:rsid w:val="007751FB"/>
    <w:rsid w:val="0077564B"/>
    <w:rsid w:val="00775A93"/>
    <w:rsid w:val="00775C0F"/>
    <w:rsid w:val="00776A75"/>
    <w:rsid w:val="007802AA"/>
    <w:rsid w:val="007805E1"/>
    <w:rsid w:val="00780913"/>
    <w:rsid w:val="00780EA9"/>
    <w:rsid w:val="0078144B"/>
    <w:rsid w:val="00781EAD"/>
    <w:rsid w:val="00782806"/>
    <w:rsid w:val="007834CE"/>
    <w:rsid w:val="007839A9"/>
    <w:rsid w:val="00783B4D"/>
    <w:rsid w:val="00784B44"/>
    <w:rsid w:val="0078533B"/>
    <w:rsid w:val="00785431"/>
    <w:rsid w:val="00785BB4"/>
    <w:rsid w:val="00786CD4"/>
    <w:rsid w:val="00790C84"/>
    <w:rsid w:val="007914D8"/>
    <w:rsid w:val="00791E68"/>
    <w:rsid w:val="0079333D"/>
    <w:rsid w:val="00793B2E"/>
    <w:rsid w:val="0079462D"/>
    <w:rsid w:val="0079603E"/>
    <w:rsid w:val="00796C1B"/>
    <w:rsid w:val="007A1075"/>
    <w:rsid w:val="007A1A86"/>
    <w:rsid w:val="007A3112"/>
    <w:rsid w:val="007A411A"/>
    <w:rsid w:val="007A42C4"/>
    <w:rsid w:val="007A4F6C"/>
    <w:rsid w:val="007A62D5"/>
    <w:rsid w:val="007A6777"/>
    <w:rsid w:val="007B060B"/>
    <w:rsid w:val="007B1413"/>
    <w:rsid w:val="007B3D09"/>
    <w:rsid w:val="007B43AC"/>
    <w:rsid w:val="007B6434"/>
    <w:rsid w:val="007B715C"/>
    <w:rsid w:val="007B780C"/>
    <w:rsid w:val="007B7827"/>
    <w:rsid w:val="007B7CBD"/>
    <w:rsid w:val="007C0B9D"/>
    <w:rsid w:val="007C1058"/>
    <w:rsid w:val="007C16A6"/>
    <w:rsid w:val="007C18D5"/>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3BD7"/>
    <w:rsid w:val="007E68BF"/>
    <w:rsid w:val="007F02FB"/>
    <w:rsid w:val="007F035D"/>
    <w:rsid w:val="007F0961"/>
    <w:rsid w:val="007F365C"/>
    <w:rsid w:val="007F4905"/>
    <w:rsid w:val="007F5087"/>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6166"/>
    <w:rsid w:val="0080755D"/>
    <w:rsid w:val="00810562"/>
    <w:rsid w:val="00810684"/>
    <w:rsid w:val="00810B7A"/>
    <w:rsid w:val="00811344"/>
    <w:rsid w:val="00811685"/>
    <w:rsid w:val="00811DEC"/>
    <w:rsid w:val="008120EE"/>
    <w:rsid w:val="00812352"/>
    <w:rsid w:val="0081293B"/>
    <w:rsid w:val="00813214"/>
    <w:rsid w:val="008135D8"/>
    <w:rsid w:val="0081403F"/>
    <w:rsid w:val="00814B05"/>
    <w:rsid w:val="00814BCF"/>
    <w:rsid w:val="00816344"/>
    <w:rsid w:val="008166BA"/>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1F3B"/>
    <w:rsid w:val="008322E0"/>
    <w:rsid w:val="00832730"/>
    <w:rsid w:val="00832AAF"/>
    <w:rsid w:val="00833396"/>
    <w:rsid w:val="00833845"/>
    <w:rsid w:val="0083399B"/>
    <w:rsid w:val="00834621"/>
    <w:rsid w:val="00835093"/>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1EFA"/>
    <w:rsid w:val="008520A3"/>
    <w:rsid w:val="008527CA"/>
    <w:rsid w:val="0085318B"/>
    <w:rsid w:val="00854140"/>
    <w:rsid w:val="00855450"/>
    <w:rsid w:val="00855D3F"/>
    <w:rsid w:val="00855EF8"/>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289"/>
    <w:rsid w:val="00876347"/>
    <w:rsid w:val="0087757D"/>
    <w:rsid w:val="00877D9D"/>
    <w:rsid w:val="00880E5B"/>
    <w:rsid w:val="00882399"/>
    <w:rsid w:val="008829D0"/>
    <w:rsid w:val="008839A2"/>
    <w:rsid w:val="00884068"/>
    <w:rsid w:val="00884E6E"/>
    <w:rsid w:val="00885977"/>
    <w:rsid w:val="00886177"/>
    <w:rsid w:val="00886C47"/>
    <w:rsid w:val="00890508"/>
    <w:rsid w:val="008908B0"/>
    <w:rsid w:val="00890985"/>
    <w:rsid w:val="00890C11"/>
    <w:rsid w:val="00890C7B"/>
    <w:rsid w:val="00892338"/>
    <w:rsid w:val="00894467"/>
    <w:rsid w:val="00896B97"/>
    <w:rsid w:val="0089724D"/>
    <w:rsid w:val="008A046B"/>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5ED6"/>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488"/>
    <w:rsid w:val="008F3A83"/>
    <w:rsid w:val="008F40F4"/>
    <w:rsid w:val="008F4566"/>
    <w:rsid w:val="008F6355"/>
    <w:rsid w:val="008F683E"/>
    <w:rsid w:val="008F70F8"/>
    <w:rsid w:val="009005B9"/>
    <w:rsid w:val="00900FA0"/>
    <w:rsid w:val="009014C0"/>
    <w:rsid w:val="00901952"/>
    <w:rsid w:val="0090272E"/>
    <w:rsid w:val="009028D4"/>
    <w:rsid w:val="00902BD9"/>
    <w:rsid w:val="00902ECA"/>
    <w:rsid w:val="0090377A"/>
    <w:rsid w:val="00903B5E"/>
    <w:rsid w:val="009044E6"/>
    <w:rsid w:val="009046B7"/>
    <w:rsid w:val="009055B3"/>
    <w:rsid w:val="0090740B"/>
    <w:rsid w:val="009078DC"/>
    <w:rsid w:val="00907C2D"/>
    <w:rsid w:val="00911542"/>
    <w:rsid w:val="00911B53"/>
    <w:rsid w:val="009122C1"/>
    <w:rsid w:val="00912FBB"/>
    <w:rsid w:val="00913368"/>
    <w:rsid w:val="00914CCD"/>
    <w:rsid w:val="00916A15"/>
    <w:rsid w:val="00916F27"/>
    <w:rsid w:val="00920DF9"/>
    <w:rsid w:val="00920F11"/>
    <w:rsid w:val="00921077"/>
    <w:rsid w:val="009226FC"/>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3E7D"/>
    <w:rsid w:val="00933E94"/>
    <w:rsid w:val="00934894"/>
    <w:rsid w:val="00934CC3"/>
    <w:rsid w:val="009353D5"/>
    <w:rsid w:val="009353E4"/>
    <w:rsid w:val="00935A6A"/>
    <w:rsid w:val="00935F7B"/>
    <w:rsid w:val="009362E7"/>
    <w:rsid w:val="00936AB8"/>
    <w:rsid w:val="0094234E"/>
    <w:rsid w:val="00943472"/>
    <w:rsid w:val="00943F85"/>
    <w:rsid w:val="0094479C"/>
    <w:rsid w:val="0094482A"/>
    <w:rsid w:val="00945976"/>
    <w:rsid w:val="00945D24"/>
    <w:rsid w:val="0094619D"/>
    <w:rsid w:val="00946B9C"/>
    <w:rsid w:val="009500ED"/>
    <w:rsid w:val="009501CE"/>
    <w:rsid w:val="009501F8"/>
    <w:rsid w:val="0095070D"/>
    <w:rsid w:val="00952CF8"/>
    <w:rsid w:val="00953375"/>
    <w:rsid w:val="00953637"/>
    <w:rsid w:val="00953AB6"/>
    <w:rsid w:val="009546C9"/>
    <w:rsid w:val="0095490B"/>
    <w:rsid w:val="00955969"/>
    <w:rsid w:val="00956E06"/>
    <w:rsid w:val="00957393"/>
    <w:rsid w:val="00962600"/>
    <w:rsid w:val="00962E61"/>
    <w:rsid w:val="00963920"/>
    <w:rsid w:val="00963991"/>
    <w:rsid w:val="009639A2"/>
    <w:rsid w:val="009639F2"/>
    <w:rsid w:val="00963F3D"/>
    <w:rsid w:val="0096454E"/>
    <w:rsid w:val="0096537F"/>
    <w:rsid w:val="00966618"/>
    <w:rsid w:val="009668ED"/>
    <w:rsid w:val="00966AA8"/>
    <w:rsid w:val="00967A01"/>
    <w:rsid w:val="00970AF5"/>
    <w:rsid w:val="00971EF8"/>
    <w:rsid w:val="009720AC"/>
    <w:rsid w:val="00972143"/>
    <w:rsid w:val="0097287B"/>
    <w:rsid w:val="0097313A"/>
    <w:rsid w:val="00973DC9"/>
    <w:rsid w:val="00974D1E"/>
    <w:rsid w:val="009757A2"/>
    <w:rsid w:val="0097661B"/>
    <w:rsid w:val="0097670D"/>
    <w:rsid w:val="0097689B"/>
    <w:rsid w:val="00977B5B"/>
    <w:rsid w:val="00980F54"/>
    <w:rsid w:val="0098162B"/>
    <w:rsid w:val="0098225C"/>
    <w:rsid w:val="00982DBC"/>
    <w:rsid w:val="00983410"/>
    <w:rsid w:val="009848F8"/>
    <w:rsid w:val="009855A1"/>
    <w:rsid w:val="0098677B"/>
    <w:rsid w:val="00986967"/>
    <w:rsid w:val="00986FF2"/>
    <w:rsid w:val="009877CB"/>
    <w:rsid w:val="00987C51"/>
    <w:rsid w:val="00990CBE"/>
    <w:rsid w:val="009916FC"/>
    <w:rsid w:val="00991D20"/>
    <w:rsid w:val="00992420"/>
    <w:rsid w:val="00992959"/>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0E19"/>
    <w:rsid w:val="009B1059"/>
    <w:rsid w:val="009B1308"/>
    <w:rsid w:val="009B1980"/>
    <w:rsid w:val="009B1F24"/>
    <w:rsid w:val="009B22B1"/>
    <w:rsid w:val="009B2D5A"/>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8B9"/>
    <w:rsid w:val="009C7BCD"/>
    <w:rsid w:val="009D0706"/>
    <w:rsid w:val="009D1D41"/>
    <w:rsid w:val="009D252A"/>
    <w:rsid w:val="009D30EA"/>
    <w:rsid w:val="009D369C"/>
    <w:rsid w:val="009D4874"/>
    <w:rsid w:val="009D4A3C"/>
    <w:rsid w:val="009D51B8"/>
    <w:rsid w:val="009D5392"/>
    <w:rsid w:val="009D5403"/>
    <w:rsid w:val="009D5DB3"/>
    <w:rsid w:val="009D6DC5"/>
    <w:rsid w:val="009D6F29"/>
    <w:rsid w:val="009E0F1D"/>
    <w:rsid w:val="009E1326"/>
    <w:rsid w:val="009E1DB6"/>
    <w:rsid w:val="009E20CE"/>
    <w:rsid w:val="009E22B4"/>
    <w:rsid w:val="009E360C"/>
    <w:rsid w:val="009E4EEA"/>
    <w:rsid w:val="009E513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9F695C"/>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3B2"/>
    <w:rsid w:val="00A1778D"/>
    <w:rsid w:val="00A17CD0"/>
    <w:rsid w:val="00A2096D"/>
    <w:rsid w:val="00A2100A"/>
    <w:rsid w:val="00A2111C"/>
    <w:rsid w:val="00A213F8"/>
    <w:rsid w:val="00A222A0"/>
    <w:rsid w:val="00A25836"/>
    <w:rsid w:val="00A2679D"/>
    <w:rsid w:val="00A27C71"/>
    <w:rsid w:val="00A30FE6"/>
    <w:rsid w:val="00A3152C"/>
    <w:rsid w:val="00A32B2E"/>
    <w:rsid w:val="00A32C84"/>
    <w:rsid w:val="00A32FCE"/>
    <w:rsid w:val="00A33867"/>
    <w:rsid w:val="00A33A03"/>
    <w:rsid w:val="00A33BD3"/>
    <w:rsid w:val="00A34C70"/>
    <w:rsid w:val="00A35B97"/>
    <w:rsid w:val="00A3602F"/>
    <w:rsid w:val="00A36D79"/>
    <w:rsid w:val="00A36F83"/>
    <w:rsid w:val="00A37D0C"/>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BDD"/>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2F96"/>
    <w:rsid w:val="00A9337F"/>
    <w:rsid w:val="00A9401D"/>
    <w:rsid w:val="00A944CB"/>
    <w:rsid w:val="00A948FF"/>
    <w:rsid w:val="00A94AA6"/>
    <w:rsid w:val="00A95F94"/>
    <w:rsid w:val="00A96C24"/>
    <w:rsid w:val="00A96D7D"/>
    <w:rsid w:val="00A97290"/>
    <w:rsid w:val="00AA0034"/>
    <w:rsid w:val="00AA2443"/>
    <w:rsid w:val="00AA2963"/>
    <w:rsid w:val="00AA3497"/>
    <w:rsid w:val="00AA5769"/>
    <w:rsid w:val="00AA5824"/>
    <w:rsid w:val="00AA7087"/>
    <w:rsid w:val="00AA7D44"/>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1E7"/>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AB2"/>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A8D"/>
    <w:rsid w:val="00B10C20"/>
    <w:rsid w:val="00B10DD8"/>
    <w:rsid w:val="00B130FB"/>
    <w:rsid w:val="00B1414F"/>
    <w:rsid w:val="00B144C2"/>
    <w:rsid w:val="00B14D9B"/>
    <w:rsid w:val="00B175F4"/>
    <w:rsid w:val="00B2000D"/>
    <w:rsid w:val="00B21100"/>
    <w:rsid w:val="00B2195F"/>
    <w:rsid w:val="00B22278"/>
    <w:rsid w:val="00B2258F"/>
    <w:rsid w:val="00B22643"/>
    <w:rsid w:val="00B23A51"/>
    <w:rsid w:val="00B2423B"/>
    <w:rsid w:val="00B243E9"/>
    <w:rsid w:val="00B245A8"/>
    <w:rsid w:val="00B245EB"/>
    <w:rsid w:val="00B248F5"/>
    <w:rsid w:val="00B24D98"/>
    <w:rsid w:val="00B24FD0"/>
    <w:rsid w:val="00B262AA"/>
    <w:rsid w:val="00B26F13"/>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01E"/>
    <w:rsid w:val="00B46802"/>
    <w:rsid w:val="00B47769"/>
    <w:rsid w:val="00B505D5"/>
    <w:rsid w:val="00B5195F"/>
    <w:rsid w:val="00B52039"/>
    <w:rsid w:val="00B5238D"/>
    <w:rsid w:val="00B5255C"/>
    <w:rsid w:val="00B52F29"/>
    <w:rsid w:val="00B5477B"/>
    <w:rsid w:val="00B5550F"/>
    <w:rsid w:val="00B55BD9"/>
    <w:rsid w:val="00B56324"/>
    <w:rsid w:val="00B5747E"/>
    <w:rsid w:val="00B57758"/>
    <w:rsid w:val="00B57D70"/>
    <w:rsid w:val="00B60BCC"/>
    <w:rsid w:val="00B6198E"/>
    <w:rsid w:val="00B61F95"/>
    <w:rsid w:val="00B6301B"/>
    <w:rsid w:val="00B6305E"/>
    <w:rsid w:val="00B633D8"/>
    <w:rsid w:val="00B6363C"/>
    <w:rsid w:val="00B63DCA"/>
    <w:rsid w:val="00B63F4F"/>
    <w:rsid w:val="00B650C8"/>
    <w:rsid w:val="00B6510B"/>
    <w:rsid w:val="00B67E4A"/>
    <w:rsid w:val="00B703C8"/>
    <w:rsid w:val="00B72770"/>
    <w:rsid w:val="00B72D31"/>
    <w:rsid w:val="00B72EDE"/>
    <w:rsid w:val="00B73258"/>
    <w:rsid w:val="00B7344D"/>
    <w:rsid w:val="00B734CF"/>
    <w:rsid w:val="00B73FA4"/>
    <w:rsid w:val="00B7419A"/>
    <w:rsid w:val="00B7440D"/>
    <w:rsid w:val="00B7465D"/>
    <w:rsid w:val="00B75331"/>
    <w:rsid w:val="00B75719"/>
    <w:rsid w:val="00B7583E"/>
    <w:rsid w:val="00B75A13"/>
    <w:rsid w:val="00B763F4"/>
    <w:rsid w:val="00B775B4"/>
    <w:rsid w:val="00B77846"/>
    <w:rsid w:val="00B77940"/>
    <w:rsid w:val="00B8027A"/>
    <w:rsid w:val="00B809CC"/>
    <w:rsid w:val="00B8140B"/>
    <w:rsid w:val="00B81A66"/>
    <w:rsid w:val="00B81ACD"/>
    <w:rsid w:val="00B82679"/>
    <w:rsid w:val="00B84810"/>
    <w:rsid w:val="00B84DB0"/>
    <w:rsid w:val="00B85C07"/>
    <w:rsid w:val="00B85D67"/>
    <w:rsid w:val="00B862D8"/>
    <w:rsid w:val="00B87369"/>
    <w:rsid w:val="00B879C2"/>
    <w:rsid w:val="00B901E1"/>
    <w:rsid w:val="00B90E52"/>
    <w:rsid w:val="00B90EC4"/>
    <w:rsid w:val="00B914CA"/>
    <w:rsid w:val="00B920ED"/>
    <w:rsid w:val="00B92395"/>
    <w:rsid w:val="00B923D3"/>
    <w:rsid w:val="00B927FB"/>
    <w:rsid w:val="00B9414B"/>
    <w:rsid w:val="00B95F84"/>
    <w:rsid w:val="00B96024"/>
    <w:rsid w:val="00B97548"/>
    <w:rsid w:val="00BA0632"/>
    <w:rsid w:val="00BA09BF"/>
    <w:rsid w:val="00BA0A6C"/>
    <w:rsid w:val="00BA0D42"/>
    <w:rsid w:val="00BA1AB9"/>
    <w:rsid w:val="00BA1EE0"/>
    <w:rsid w:val="00BA2F66"/>
    <w:rsid w:val="00BA3B4D"/>
    <w:rsid w:val="00BA4369"/>
    <w:rsid w:val="00BA4759"/>
    <w:rsid w:val="00BA6D9D"/>
    <w:rsid w:val="00BA6E17"/>
    <w:rsid w:val="00BB050C"/>
    <w:rsid w:val="00BB26E1"/>
    <w:rsid w:val="00BB2EC1"/>
    <w:rsid w:val="00BB2FF1"/>
    <w:rsid w:val="00BB377A"/>
    <w:rsid w:val="00BB50FC"/>
    <w:rsid w:val="00BB5715"/>
    <w:rsid w:val="00BB5937"/>
    <w:rsid w:val="00BB61D2"/>
    <w:rsid w:val="00BB78AE"/>
    <w:rsid w:val="00BC02E2"/>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045"/>
    <w:rsid w:val="00BE02A8"/>
    <w:rsid w:val="00BE0B19"/>
    <w:rsid w:val="00BE1378"/>
    <w:rsid w:val="00BE260B"/>
    <w:rsid w:val="00BE311D"/>
    <w:rsid w:val="00BE4D72"/>
    <w:rsid w:val="00BE5736"/>
    <w:rsid w:val="00BE584B"/>
    <w:rsid w:val="00BE610B"/>
    <w:rsid w:val="00BE6379"/>
    <w:rsid w:val="00BE71F8"/>
    <w:rsid w:val="00BE7691"/>
    <w:rsid w:val="00BF1598"/>
    <w:rsid w:val="00BF1A25"/>
    <w:rsid w:val="00BF2185"/>
    <w:rsid w:val="00BF3BB9"/>
    <w:rsid w:val="00BF4443"/>
    <w:rsid w:val="00BF4D5A"/>
    <w:rsid w:val="00BF5408"/>
    <w:rsid w:val="00BF622C"/>
    <w:rsid w:val="00BF6651"/>
    <w:rsid w:val="00BF6D1B"/>
    <w:rsid w:val="00BF7100"/>
    <w:rsid w:val="00BF71E4"/>
    <w:rsid w:val="00BF7779"/>
    <w:rsid w:val="00C00632"/>
    <w:rsid w:val="00C006DF"/>
    <w:rsid w:val="00C0093B"/>
    <w:rsid w:val="00C01E87"/>
    <w:rsid w:val="00C01F65"/>
    <w:rsid w:val="00C0213C"/>
    <w:rsid w:val="00C02655"/>
    <w:rsid w:val="00C03A11"/>
    <w:rsid w:val="00C03CB2"/>
    <w:rsid w:val="00C046C4"/>
    <w:rsid w:val="00C04829"/>
    <w:rsid w:val="00C048B5"/>
    <w:rsid w:val="00C04EF4"/>
    <w:rsid w:val="00C05209"/>
    <w:rsid w:val="00C05699"/>
    <w:rsid w:val="00C06E21"/>
    <w:rsid w:val="00C06ECB"/>
    <w:rsid w:val="00C0725F"/>
    <w:rsid w:val="00C10829"/>
    <w:rsid w:val="00C1109F"/>
    <w:rsid w:val="00C116E2"/>
    <w:rsid w:val="00C12473"/>
    <w:rsid w:val="00C12862"/>
    <w:rsid w:val="00C13997"/>
    <w:rsid w:val="00C14157"/>
    <w:rsid w:val="00C14E48"/>
    <w:rsid w:val="00C15630"/>
    <w:rsid w:val="00C15632"/>
    <w:rsid w:val="00C167F4"/>
    <w:rsid w:val="00C1786A"/>
    <w:rsid w:val="00C17DCA"/>
    <w:rsid w:val="00C204CB"/>
    <w:rsid w:val="00C2115A"/>
    <w:rsid w:val="00C21C6D"/>
    <w:rsid w:val="00C22130"/>
    <w:rsid w:val="00C223E6"/>
    <w:rsid w:val="00C22DF0"/>
    <w:rsid w:val="00C2371A"/>
    <w:rsid w:val="00C25681"/>
    <w:rsid w:val="00C25A08"/>
    <w:rsid w:val="00C269FC"/>
    <w:rsid w:val="00C26D70"/>
    <w:rsid w:val="00C27219"/>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5CE"/>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5DE"/>
    <w:rsid w:val="00C467B9"/>
    <w:rsid w:val="00C4751D"/>
    <w:rsid w:val="00C4773B"/>
    <w:rsid w:val="00C47BFC"/>
    <w:rsid w:val="00C47F49"/>
    <w:rsid w:val="00C502F5"/>
    <w:rsid w:val="00C52D1B"/>
    <w:rsid w:val="00C53237"/>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87B88"/>
    <w:rsid w:val="00C9019F"/>
    <w:rsid w:val="00C9038D"/>
    <w:rsid w:val="00C90564"/>
    <w:rsid w:val="00C90ACF"/>
    <w:rsid w:val="00C92436"/>
    <w:rsid w:val="00C9300D"/>
    <w:rsid w:val="00C93803"/>
    <w:rsid w:val="00C93BED"/>
    <w:rsid w:val="00C9408E"/>
    <w:rsid w:val="00C97E23"/>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3F"/>
    <w:rsid w:val="00CB42F4"/>
    <w:rsid w:val="00CB4E39"/>
    <w:rsid w:val="00CB516D"/>
    <w:rsid w:val="00CB542E"/>
    <w:rsid w:val="00CB5617"/>
    <w:rsid w:val="00CB67CE"/>
    <w:rsid w:val="00CB6C8A"/>
    <w:rsid w:val="00CB70F1"/>
    <w:rsid w:val="00CB7B72"/>
    <w:rsid w:val="00CC01E8"/>
    <w:rsid w:val="00CC0659"/>
    <w:rsid w:val="00CC0FCF"/>
    <w:rsid w:val="00CC229D"/>
    <w:rsid w:val="00CC3053"/>
    <w:rsid w:val="00CC389B"/>
    <w:rsid w:val="00CC465E"/>
    <w:rsid w:val="00CC46E4"/>
    <w:rsid w:val="00CC4881"/>
    <w:rsid w:val="00CC4A01"/>
    <w:rsid w:val="00CC4BFD"/>
    <w:rsid w:val="00CC59ED"/>
    <w:rsid w:val="00CC6827"/>
    <w:rsid w:val="00CC6B01"/>
    <w:rsid w:val="00CC7775"/>
    <w:rsid w:val="00CD0BD1"/>
    <w:rsid w:val="00CD13A1"/>
    <w:rsid w:val="00CD14A7"/>
    <w:rsid w:val="00CD1B4D"/>
    <w:rsid w:val="00CD1CEC"/>
    <w:rsid w:val="00CD2877"/>
    <w:rsid w:val="00CD31DF"/>
    <w:rsid w:val="00CD342F"/>
    <w:rsid w:val="00CD4697"/>
    <w:rsid w:val="00CD561C"/>
    <w:rsid w:val="00CD5723"/>
    <w:rsid w:val="00CD71B0"/>
    <w:rsid w:val="00CD71F4"/>
    <w:rsid w:val="00CD7BD3"/>
    <w:rsid w:val="00CE001E"/>
    <w:rsid w:val="00CE12C1"/>
    <w:rsid w:val="00CE160D"/>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C49"/>
    <w:rsid w:val="00CF5F99"/>
    <w:rsid w:val="00CF6526"/>
    <w:rsid w:val="00CF65ED"/>
    <w:rsid w:val="00CF7C9D"/>
    <w:rsid w:val="00CF7EDB"/>
    <w:rsid w:val="00D005AC"/>
    <w:rsid w:val="00D0078E"/>
    <w:rsid w:val="00D007E5"/>
    <w:rsid w:val="00D00C50"/>
    <w:rsid w:val="00D01305"/>
    <w:rsid w:val="00D01C59"/>
    <w:rsid w:val="00D0222D"/>
    <w:rsid w:val="00D03582"/>
    <w:rsid w:val="00D04921"/>
    <w:rsid w:val="00D056F1"/>
    <w:rsid w:val="00D064BF"/>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67EA"/>
    <w:rsid w:val="00D170F5"/>
    <w:rsid w:val="00D21505"/>
    <w:rsid w:val="00D215AB"/>
    <w:rsid w:val="00D218D6"/>
    <w:rsid w:val="00D21A55"/>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17AD"/>
    <w:rsid w:val="00D3189E"/>
    <w:rsid w:val="00D31D3D"/>
    <w:rsid w:val="00D32D72"/>
    <w:rsid w:val="00D32ED9"/>
    <w:rsid w:val="00D330F5"/>
    <w:rsid w:val="00D3483C"/>
    <w:rsid w:val="00D348F9"/>
    <w:rsid w:val="00D355E0"/>
    <w:rsid w:val="00D35681"/>
    <w:rsid w:val="00D35D65"/>
    <w:rsid w:val="00D35E72"/>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4DA"/>
    <w:rsid w:val="00D66D2F"/>
    <w:rsid w:val="00D72A41"/>
    <w:rsid w:val="00D73B19"/>
    <w:rsid w:val="00D73F4E"/>
    <w:rsid w:val="00D748F2"/>
    <w:rsid w:val="00D7617E"/>
    <w:rsid w:val="00D76C0E"/>
    <w:rsid w:val="00D76D78"/>
    <w:rsid w:val="00D76F33"/>
    <w:rsid w:val="00D77B99"/>
    <w:rsid w:val="00D77B9B"/>
    <w:rsid w:val="00D80130"/>
    <w:rsid w:val="00D80283"/>
    <w:rsid w:val="00D807FE"/>
    <w:rsid w:val="00D80D30"/>
    <w:rsid w:val="00D81270"/>
    <w:rsid w:val="00D8194D"/>
    <w:rsid w:val="00D82CFA"/>
    <w:rsid w:val="00D82E91"/>
    <w:rsid w:val="00D83378"/>
    <w:rsid w:val="00D83D69"/>
    <w:rsid w:val="00D845BB"/>
    <w:rsid w:val="00D84952"/>
    <w:rsid w:val="00D861A2"/>
    <w:rsid w:val="00D864E8"/>
    <w:rsid w:val="00D867D5"/>
    <w:rsid w:val="00D869CC"/>
    <w:rsid w:val="00D86DE3"/>
    <w:rsid w:val="00D8799F"/>
    <w:rsid w:val="00D87DFA"/>
    <w:rsid w:val="00D90E99"/>
    <w:rsid w:val="00D90F86"/>
    <w:rsid w:val="00D950CB"/>
    <w:rsid w:val="00D95BAD"/>
    <w:rsid w:val="00D96176"/>
    <w:rsid w:val="00D964E8"/>
    <w:rsid w:val="00D96CF7"/>
    <w:rsid w:val="00D978C3"/>
    <w:rsid w:val="00D97F47"/>
    <w:rsid w:val="00DA0387"/>
    <w:rsid w:val="00DA0D82"/>
    <w:rsid w:val="00DA2B8D"/>
    <w:rsid w:val="00DA3311"/>
    <w:rsid w:val="00DA3CDF"/>
    <w:rsid w:val="00DA3CE1"/>
    <w:rsid w:val="00DA49AF"/>
    <w:rsid w:val="00DA4B6C"/>
    <w:rsid w:val="00DA52CB"/>
    <w:rsid w:val="00DA5365"/>
    <w:rsid w:val="00DA606D"/>
    <w:rsid w:val="00DA75EB"/>
    <w:rsid w:val="00DA7FC7"/>
    <w:rsid w:val="00DB0384"/>
    <w:rsid w:val="00DB0B18"/>
    <w:rsid w:val="00DB1650"/>
    <w:rsid w:val="00DB1815"/>
    <w:rsid w:val="00DB320B"/>
    <w:rsid w:val="00DB36A5"/>
    <w:rsid w:val="00DB391B"/>
    <w:rsid w:val="00DB3CA0"/>
    <w:rsid w:val="00DB5DE7"/>
    <w:rsid w:val="00DB65D0"/>
    <w:rsid w:val="00DB696D"/>
    <w:rsid w:val="00DB779A"/>
    <w:rsid w:val="00DB7E65"/>
    <w:rsid w:val="00DC189C"/>
    <w:rsid w:val="00DC1FBB"/>
    <w:rsid w:val="00DC2EBD"/>
    <w:rsid w:val="00DC4B91"/>
    <w:rsid w:val="00DC4C85"/>
    <w:rsid w:val="00DC4EA8"/>
    <w:rsid w:val="00DC560C"/>
    <w:rsid w:val="00DC6998"/>
    <w:rsid w:val="00DC7026"/>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5C"/>
    <w:rsid w:val="00DE2BBD"/>
    <w:rsid w:val="00DE3558"/>
    <w:rsid w:val="00DE57D9"/>
    <w:rsid w:val="00DE5E41"/>
    <w:rsid w:val="00DE6BF1"/>
    <w:rsid w:val="00DF0335"/>
    <w:rsid w:val="00DF07C7"/>
    <w:rsid w:val="00DF1F9E"/>
    <w:rsid w:val="00DF244B"/>
    <w:rsid w:val="00DF27D5"/>
    <w:rsid w:val="00DF3B48"/>
    <w:rsid w:val="00DF5130"/>
    <w:rsid w:val="00DF5435"/>
    <w:rsid w:val="00DF6687"/>
    <w:rsid w:val="00DF6E0C"/>
    <w:rsid w:val="00E007C2"/>
    <w:rsid w:val="00E01B93"/>
    <w:rsid w:val="00E02411"/>
    <w:rsid w:val="00E027B3"/>
    <w:rsid w:val="00E02F41"/>
    <w:rsid w:val="00E03464"/>
    <w:rsid w:val="00E034A3"/>
    <w:rsid w:val="00E0668E"/>
    <w:rsid w:val="00E0754D"/>
    <w:rsid w:val="00E10466"/>
    <w:rsid w:val="00E10743"/>
    <w:rsid w:val="00E1112F"/>
    <w:rsid w:val="00E117E2"/>
    <w:rsid w:val="00E122E1"/>
    <w:rsid w:val="00E127FE"/>
    <w:rsid w:val="00E12EBB"/>
    <w:rsid w:val="00E13384"/>
    <w:rsid w:val="00E13D00"/>
    <w:rsid w:val="00E13E17"/>
    <w:rsid w:val="00E14910"/>
    <w:rsid w:val="00E14B07"/>
    <w:rsid w:val="00E16D9F"/>
    <w:rsid w:val="00E171DB"/>
    <w:rsid w:val="00E17C3B"/>
    <w:rsid w:val="00E20B3B"/>
    <w:rsid w:val="00E20B4B"/>
    <w:rsid w:val="00E213DA"/>
    <w:rsid w:val="00E21998"/>
    <w:rsid w:val="00E22D21"/>
    <w:rsid w:val="00E23518"/>
    <w:rsid w:val="00E237B0"/>
    <w:rsid w:val="00E2399E"/>
    <w:rsid w:val="00E23A66"/>
    <w:rsid w:val="00E23C34"/>
    <w:rsid w:val="00E240CD"/>
    <w:rsid w:val="00E2480F"/>
    <w:rsid w:val="00E25320"/>
    <w:rsid w:val="00E25BC7"/>
    <w:rsid w:val="00E26433"/>
    <w:rsid w:val="00E276A0"/>
    <w:rsid w:val="00E306BD"/>
    <w:rsid w:val="00E30832"/>
    <w:rsid w:val="00E3111A"/>
    <w:rsid w:val="00E316C8"/>
    <w:rsid w:val="00E3224F"/>
    <w:rsid w:val="00E327F7"/>
    <w:rsid w:val="00E328C6"/>
    <w:rsid w:val="00E32C3A"/>
    <w:rsid w:val="00E333CB"/>
    <w:rsid w:val="00E353A8"/>
    <w:rsid w:val="00E36BAE"/>
    <w:rsid w:val="00E37749"/>
    <w:rsid w:val="00E41A2A"/>
    <w:rsid w:val="00E43B4D"/>
    <w:rsid w:val="00E44C6C"/>
    <w:rsid w:val="00E45473"/>
    <w:rsid w:val="00E4593A"/>
    <w:rsid w:val="00E459A4"/>
    <w:rsid w:val="00E45FAA"/>
    <w:rsid w:val="00E463AD"/>
    <w:rsid w:val="00E473CC"/>
    <w:rsid w:val="00E4750F"/>
    <w:rsid w:val="00E509BB"/>
    <w:rsid w:val="00E525C8"/>
    <w:rsid w:val="00E535C7"/>
    <w:rsid w:val="00E54845"/>
    <w:rsid w:val="00E55172"/>
    <w:rsid w:val="00E55749"/>
    <w:rsid w:val="00E55872"/>
    <w:rsid w:val="00E5650C"/>
    <w:rsid w:val="00E571DD"/>
    <w:rsid w:val="00E57F08"/>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C3F"/>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149"/>
    <w:rsid w:val="00E8340D"/>
    <w:rsid w:val="00E83C81"/>
    <w:rsid w:val="00E83F92"/>
    <w:rsid w:val="00E853E0"/>
    <w:rsid w:val="00E855CF"/>
    <w:rsid w:val="00E85BFB"/>
    <w:rsid w:val="00E86840"/>
    <w:rsid w:val="00E86E4D"/>
    <w:rsid w:val="00E87093"/>
    <w:rsid w:val="00E8791D"/>
    <w:rsid w:val="00E90003"/>
    <w:rsid w:val="00E9101F"/>
    <w:rsid w:val="00E916AE"/>
    <w:rsid w:val="00E91A85"/>
    <w:rsid w:val="00E92C5B"/>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157"/>
    <w:rsid w:val="00EA5AE9"/>
    <w:rsid w:val="00EA619E"/>
    <w:rsid w:val="00EA6947"/>
    <w:rsid w:val="00EA744C"/>
    <w:rsid w:val="00EB06EB"/>
    <w:rsid w:val="00EB1114"/>
    <w:rsid w:val="00EB128B"/>
    <w:rsid w:val="00EB1692"/>
    <w:rsid w:val="00EB190C"/>
    <w:rsid w:val="00EB1A82"/>
    <w:rsid w:val="00EB1B59"/>
    <w:rsid w:val="00EB3584"/>
    <w:rsid w:val="00EB50D3"/>
    <w:rsid w:val="00EB60F6"/>
    <w:rsid w:val="00EB7015"/>
    <w:rsid w:val="00EB73CC"/>
    <w:rsid w:val="00EC01BD"/>
    <w:rsid w:val="00EC05A2"/>
    <w:rsid w:val="00EC0AC8"/>
    <w:rsid w:val="00EC1923"/>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5F11"/>
    <w:rsid w:val="00ED63A0"/>
    <w:rsid w:val="00ED7DA4"/>
    <w:rsid w:val="00ED7F24"/>
    <w:rsid w:val="00EE1DB9"/>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B5F"/>
    <w:rsid w:val="00EF0C19"/>
    <w:rsid w:val="00EF12BD"/>
    <w:rsid w:val="00EF2CB8"/>
    <w:rsid w:val="00EF2E21"/>
    <w:rsid w:val="00EF2EE5"/>
    <w:rsid w:val="00EF312B"/>
    <w:rsid w:val="00EF3203"/>
    <w:rsid w:val="00EF44CD"/>
    <w:rsid w:val="00EF5222"/>
    <w:rsid w:val="00EF6C5C"/>
    <w:rsid w:val="00F00550"/>
    <w:rsid w:val="00F007A0"/>
    <w:rsid w:val="00F01A02"/>
    <w:rsid w:val="00F029B9"/>
    <w:rsid w:val="00F02FCE"/>
    <w:rsid w:val="00F03E5A"/>
    <w:rsid w:val="00F04607"/>
    <w:rsid w:val="00F07FAC"/>
    <w:rsid w:val="00F1003B"/>
    <w:rsid w:val="00F10275"/>
    <w:rsid w:val="00F10598"/>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0BB"/>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363AB"/>
    <w:rsid w:val="00F36FC9"/>
    <w:rsid w:val="00F4090C"/>
    <w:rsid w:val="00F40FF8"/>
    <w:rsid w:val="00F41C2A"/>
    <w:rsid w:val="00F41F43"/>
    <w:rsid w:val="00F425F4"/>
    <w:rsid w:val="00F43FF7"/>
    <w:rsid w:val="00F446F2"/>
    <w:rsid w:val="00F44AF9"/>
    <w:rsid w:val="00F44CA0"/>
    <w:rsid w:val="00F44EE6"/>
    <w:rsid w:val="00F45940"/>
    <w:rsid w:val="00F45DE2"/>
    <w:rsid w:val="00F46674"/>
    <w:rsid w:val="00F46D52"/>
    <w:rsid w:val="00F47C54"/>
    <w:rsid w:val="00F47C7D"/>
    <w:rsid w:val="00F505EA"/>
    <w:rsid w:val="00F50B33"/>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B0B"/>
    <w:rsid w:val="00F67D09"/>
    <w:rsid w:val="00F700B9"/>
    <w:rsid w:val="00F7055F"/>
    <w:rsid w:val="00F70ADD"/>
    <w:rsid w:val="00F7119E"/>
    <w:rsid w:val="00F71FA6"/>
    <w:rsid w:val="00F73B2C"/>
    <w:rsid w:val="00F73D29"/>
    <w:rsid w:val="00F7459A"/>
    <w:rsid w:val="00F75336"/>
    <w:rsid w:val="00F76458"/>
    <w:rsid w:val="00F76A93"/>
    <w:rsid w:val="00F773FE"/>
    <w:rsid w:val="00F77F1F"/>
    <w:rsid w:val="00F81CA1"/>
    <w:rsid w:val="00F82881"/>
    <w:rsid w:val="00F834BF"/>
    <w:rsid w:val="00F83C2C"/>
    <w:rsid w:val="00F83D74"/>
    <w:rsid w:val="00F842EF"/>
    <w:rsid w:val="00F847D9"/>
    <w:rsid w:val="00F847E8"/>
    <w:rsid w:val="00F84A69"/>
    <w:rsid w:val="00F8560F"/>
    <w:rsid w:val="00F87601"/>
    <w:rsid w:val="00F87FE0"/>
    <w:rsid w:val="00F90332"/>
    <w:rsid w:val="00F907B0"/>
    <w:rsid w:val="00F90822"/>
    <w:rsid w:val="00F931FD"/>
    <w:rsid w:val="00F956F9"/>
    <w:rsid w:val="00F95840"/>
    <w:rsid w:val="00F962DA"/>
    <w:rsid w:val="00F96598"/>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28B"/>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3FFD"/>
    <w:rsid w:val="00FE424F"/>
    <w:rsid w:val="00FE515E"/>
    <w:rsid w:val="00FE5489"/>
    <w:rsid w:val="00FE5C6C"/>
    <w:rsid w:val="00FE6335"/>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5F3"/>
    <w:rsid w:val="00FF6C22"/>
    <w:rsid w:val="00FF6D50"/>
    <w:rsid w:val="00FF7AC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8433"/>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schemas.microsoft.com/office/2006/metadata/properties"/>
    <ds:schemaRef ds:uri="http://purl.org/dc/dcmitype/"/>
    <ds:schemaRef ds:uri="http://www.w3.org/XML/1998/namespace"/>
    <ds:schemaRef ds:uri="http://schemas.openxmlformats.org/package/2006/metadata/core-properties"/>
    <ds:schemaRef ds:uri="http://purl.org/dc/terms/"/>
    <ds:schemaRef ds:uri="http://purl.org/dc/elements/1.1/"/>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5E67D708-9793-460F-B71F-3BB00BAF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28950</TotalTime>
  <Pages>62</Pages>
  <Words>12403</Words>
  <Characters>70703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82941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798</cp:revision>
  <cp:lastPrinted>2003-02-21T20:01:00Z</cp:lastPrinted>
  <dcterms:created xsi:type="dcterms:W3CDTF">2020-08-17T02:16:00Z</dcterms:created>
  <dcterms:modified xsi:type="dcterms:W3CDTF">2020-12-11T03:00:00Z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