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5E2"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B954"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0327726"/>
      <w:r>
        <w:t>Abstract</w:t>
      </w:r>
      <w:bookmarkEnd w:id="21"/>
      <w:bookmarkEnd w:id="22"/>
    </w:p>
    <w:p w14:paraId="515DF05A" w14:textId="77777777" w:rsidR="000F27C4" w:rsidRDefault="00B35521" w:rsidP="00DD5E89">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flight</w:t>
      </w:r>
      <w:r w:rsidR="0095070D" w:rsidRPr="0095070D">
        <w:t xml:space="preserve"> simulation, by implementing a “medium fidelity” flight dynamics model</w:t>
      </w:r>
      <w:r w:rsidR="00821FBE">
        <w:t xml:space="preserve">. </w:t>
      </w:r>
    </w:p>
    <w:p w14:paraId="62A18D8C" w14:textId="2B4C81AD" w:rsidR="000F27C4" w:rsidRDefault="00821FBE" w:rsidP="00DD5E89">
      <w:pPr>
        <w:ind w:firstLine="720"/>
      </w:pPr>
      <w:r>
        <w:t>A flight dynam</w:t>
      </w:r>
      <w:r w:rsidR="00EA36AA">
        <w:t xml:space="preserve">ics model (FDM) </w:t>
      </w:r>
      <w:r>
        <w:t>i</w:t>
      </w:r>
      <w:r w:rsidR="00DD5E89">
        <w:t xml:space="preserve">s the math and physics </w:t>
      </w:r>
      <w:r w:rsidR="00886177">
        <w:t xml:space="preserve">calculations </w:t>
      </w:r>
      <w:r w:rsidR="00D950CB">
        <w:t>required</w:t>
      </w:r>
      <w:r w:rsidR="00CD7BD3">
        <w:t xml:space="preserve"> in a flight simulation</w:t>
      </w:r>
      <w:r w:rsidR="0095070D" w:rsidRPr="0095070D">
        <w:t xml:space="preserve">. </w:t>
      </w:r>
      <w:r w:rsidR="000F27C4">
        <w:t>Th</w:t>
      </w:r>
      <w:r w:rsidR="009E1326">
        <w:t xml:space="preserve">e physics calculations required, including </w:t>
      </w:r>
      <w:r w:rsidR="000F27C4">
        <w:t>principles such as forces, moments, equations of motion, and quaternions</w:t>
      </w:r>
      <w:r w:rsidR="009E1326">
        <w:t>, and th</w:t>
      </w:r>
      <w:r w:rsidR="00AA0034">
        <w:t>eir role in the flight model are explained</w:t>
      </w:r>
      <w:r w:rsidR="009E1326">
        <w:t>.</w:t>
      </w:r>
      <w:r w:rsidR="00F35EF2">
        <w:t xml:space="preserve"> These principles and their role in the creation of a FDM</w:t>
      </w:r>
      <w:r w:rsidR="00E2399E">
        <w:t xml:space="preserve"> are</w:t>
      </w:r>
      <w:r w:rsidR="00F35EF2">
        <w:t xml:space="preserve"> explained.</w:t>
      </w:r>
    </w:p>
    <w:p w14:paraId="29BE34A1" w14:textId="66A4E897" w:rsidR="000F27C4" w:rsidRDefault="000F27C4" w:rsidP="000F27C4">
      <w:pPr>
        <w:ind w:firstLine="720"/>
      </w:pPr>
      <w:r>
        <w:t xml:space="preserve">Rust </w:t>
      </w:r>
      <w:r w:rsidR="00817FE5">
        <w:t>is</w:t>
      </w:r>
      <w:r>
        <w:t xml:space="preserve"> programming language of choice for building this simulation. Rust is a new systems programming language, with the first stable release in 2015, which was designed on the basis of memory safety and performance. Rust can guarantee software is completely free of all memory issues. Also, the strategy in which Rust handles memory comes with a positive side effect in terms of performance; Rust does not employ a garbage collector, and checks for memory issues at compile time – this is good for performance.</w:t>
      </w:r>
      <w:r w:rsidR="00831B4C">
        <w:t xml:space="preserve"> (too much detail? Delete part about garbage collector?)</w:t>
      </w:r>
    </w:p>
    <w:p w14:paraId="391ABA63" w14:textId="4BE95FF9" w:rsidR="00831B4C" w:rsidRDefault="000F27C4" w:rsidP="00831B4C">
      <w:pPr>
        <w:ind w:firstLine="720"/>
      </w:pPr>
      <w:r>
        <w:t>The use of the m</w:t>
      </w:r>
      <w:r w:rsidR="00817FE5">
        <w:t>odern ECS architecture is the design choice</w:t>
      </w:r>
      <w:r>
        <w:t xml:space="preserve"> to build this flight dynamics model, as opposed to other software programming paradigms, such as Object Oriented Programming (OOP), because of its powerful design. This design simply provides an alternate way of organizing data and allows for improved software performance, and maintainability.  </w:t>
      </w:r>
    </w:p>
    <w:p w14:paraId="365F7085" w14:textId="39A254A0" w:rsidR="00831B4C" w:rsidRDefault="00831B4C" w:rsidP="00831B4C">
      <w:pPr>
        <w:ind w:firstLine="720"/>
      </w:pPr>
      <w:r>
        <w:lastRenderedPageBreak/>
        <w:t>Finally, with the physics integrated into a Rust-based ECS patterned a</w:t>
      </w:r>
      <w:r w:rsidR="004F2791">
        <w:t>pplication, network packets are then</w:t>
      </w:r>
      <w:r>
        <w:t xml:space="preserve"> sent to FlightGear, a flight simulator application exclusively being used a visualization system, with the data that it needs to generate the simulation to the screen. Through user input,</w:t>
      </w:r>
      <w:r w:rsidR="004F2791">
        <w:t xml:space="preserve"> the interactive simulation is</w:t>
      </w:r>
      <w:r>
        <w:t xml:space="preserve"> executed.</w:t>
      </w:r>
      <w:r w:rsidR="004F2791">
        <w:t xml:space="preserve"> </w:t>
      </w:r>
      <w:r>
        <w:t>The overall usefulness of th</w:t>
      </w:r>
      <w:r w:rsidR="004F2791">
        <w:t xml:space="preserve">e technologies implemented is </w:t>
      </w:r>
      <w:r w:rsidR="001640D2">
        <w:t xml:space="preserve">then </w:t>
      </w:r>
      <w:r w:rsidR="004F2791">
        <w:t xml:space="preserve">weighed. </w:t>
      </w:r>
      <w:r>
        <w:t>(? Analysis / results ?).</w:t>
      </w:r>
    </w:p>
    <w:bookmarkEnd w:id="18"/>
    <w:bookmarkEnd w:id="19"/>
    <w:bookmarkEnd w:id="20"/>
    <w:p w14:paraId="02330A76" w14:textId="598BCE55" w:rsidR="00F3579F" w:rsidRDefault="00F3579F" w:rsidP="005D5297">
      <w:pPr>
        <w:autoSpaceDE w:val="0"/>
        <w:autoSpaceDN w:val="0"/>
        <w:adjustRightInd w:val="0"/>
        <w:rPr>
          <w:b/>
          <w:bCs/>
        </w:rPr>
      </w:pPr>
    </w:p>
    <w:p w14:paraId="79856EEA" w14:textId="77777777" w:rsidR="00251273" w:rsidRDefault="006F3F05" w:rsidP="00056CF7">
      <w:pPr>
        <w:pStyle w:val="Heading1"/>
      </w:pPr>
      <w:r>
        <w:rPr>
          <w:bCs/>
          <w:i/>
          <w:iCs/>
          <w:sz w:val="18"/>
        </w:rPr>
        <w:br w:type="page"/>
      </w:r>
      <w:bookmarkStart w:id="23" w:name="_Toc235956761"/>
      <w:bookmarkStart w:id="24" w:name="_Toc50327727"/>
      <w:r w:rsidR="00251273">
        <w:lastRenderedPageBreak/>
        <w:t>Table of Contents</w:t>
      </w:r>
      <w:bookmarkEnd w:id="23"/>
      <w:bookmarkEnd w:id="24"/>
    </w:p>
    <w:p w14:paraId="0EFCED37" w14:textId="77777777" w:rsidR="00251273" w:rsidRDefault="00251273">
      <w:pPr>
        <w:jc w:val="right"/>
      </w:pPr>
      <w:r>
        <w:t>Page</w:t>
      </w:r>
    </w:p>
    <w:p w14:paraId="069C426D" w14:textId="0EE8AD75" w:rsidR="00660BFA"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0327726" w:history="1">
        <w:r w:rsidR="00660BFA" w:rsidRPr="00D36A9C">
          <w:rPr>
            <w:rStyle w:val="Hyperlink"/>
          </w:rPr>
          <w:t>Abstract</w:t>
        </w:r>
        <w:r w:rsidR="00660BFA">
          <w:rPr>
            <w:webHidden/>
          </w:rPr>
          <w:tab/>
        </w:r>
        <w:r w:rsidR="00660BFA">
          <w:rPr>
            <w:webHidden/>
          </w:rPr>
          <w:fldChar w:fldCharType="begin"/>
        </w:r>
        <w:r w:rsidR="00660BFA">
          <w:rPr>
            <w:webHidden/>
          </w:rPr>
          <w:instrText xml:space="preserve"> PAGEREF _Toc50327726 \h </w:instrText>
        </w:r>
        <w:r w:rsidR="00660BFA">
          <w:rPr>
            <w:webHidden/>
          </w:rPr>
        </w:r>
        <w:r w:rsidR="00660BFA">
          <w:rPr>
            <w:webHidden/>
          </w:rPr>
          <w:fldChar w:fldCharType="separate"/>
        </w:r>
        <w:r w:rsidR="00660BFA">
          <w:rPr>
            <w:webHidden/>
          </w:rPr>
          <w:t>1</w:t>
        </w:r>
        <w:r w:rsidR="00660BFA">
          <w:rPr>
            <w:webHidden/>
          </w:rPr>
          <w:fldChar w:fldCharType="end"/>
        </w:r>
      </w:hyperlink>
    </w:p>
    <w:p w14:paraId="33AD04CC" w14:textId="3BCD6D9A" w:rsidR="00660BFA" w:rsidRDefault="00660BFA">
      <w:pPr>
        <w:pStyle w:val="TOC1"/>
        <w:rPr>
          <w:rFonts w:asciiTheme="minorHAnsi" w:eastAsiaTheme="minorEastAsia" w:hAnsiTheme="minorHAnsi" w:cstheme="minorBidi"/>
          <w:bCs w:val="0"/>
          <w:sz w:val="22"/>
          <w:szCs w:val="22"/>
        </w:rPr>
      </w:pPr>
      <w:hyperlink w:anchor="_Toc50327727" w:history="1">
        <w:r w:rsidRPr="00D36A9C">
          <w:rPr>
            <w:rStyle w:val="Hyperlink"/>
          </w:rPr>
          <w:t>Table of Contents</w:t>
        </w:r>
        <w:r>
          <w:rPr>
            <w:webHidden/>
          </w:rPr>
          <w:tab/>
        </w:r>
        <w:r>
          <w:rPr>
            <w:webHidden/>
          </w:rPr>
          <w:fldChar w:fldCharType="begin"/>
        </w:r>
        <w:r>
          <w:rPr>
            <w:webHidden/>
          </w:rPr>
          <w:instrText xml:space="preserve"> PAGEREF _Toc50327727 \h </w:instrText>
        </w:r>
        <w:r>
          <w:rPr>
            <w:webHidden/>
          </w:rPr>
        </w:r>
        <w:r>
          <w:rPr>
            <w:webHidden/>
          </w:rPr>
          <w:fldChar w:fldCharType="separate"/>
        </w:r>
        <w:r>
          <w:rPr>
            <w:webHidden/>
          </w:rPr>
          <w:t>3</w:t>
        </w:r>
        <w:r>
          <w:rPr>
            <w:webHidden/>
          </w:rPr>
          <w:fldChar w:fldCharType="end"/>
        </w:r>
      </w:hyperlink>
    </w:p>
    <w:p w14:paraId="0F9DDE9A" w14:textId="508AE30A" w:rsidR="00660BFA" w:rsidRDefault="00660BFA">
      <w:pPr>
        <w:pStyle w:val="TOC1"/>
        <w:rPr>
          <w:rFonts w:asciiTheme="minorHAnsi" w:eastAsiaTheme="minorEastAsia" w:hAnsiTheme="minorHAnsi" w:cstheme="minorBidi"/>
          <w:bCs w:val="0"/>
          <w:sz w:val="22"/>
          <w:szCs w:val="22"/>
        </w:rPr>
      </w:pPr>
      <w:hyperlink w:anchor="_Toc50327728" w:history="1">
        <w:r w:rsidRPr="00D36A9C">
          <w:rPr>
            <w:rStyle w:val="Hyperlink"/>
          </w:rPr>
          <w:t>List of Figures</w:t>
        </w:r>
        <w:r>
          <w:rPr>
            <w:webHidden/>
          </w:rPr>
          <w:tab/>
        </w:r>
        <w:r>
          <w:rPr>
            <w:webHidden/>
          </w:rPr>
          <w:fldChar w:fldCharType="begin"/>
        </w:r>
        <w:r>
          <w:rPr>
            <w:webHidden/>
          </w:rPr>
          <w:instrText xml:space="preserve"> PAGEREF _Toc50327728 \h </w:instrText>
        </w:r>
        <w:r>
          <w:rPr>
            <w:webHidden/>
          </w:rPr>
        </w:r>
        <w:r>
          <w:rPr>
            <w:webHidden/>
          </w:rPr>
          <w:fldChar w:fldCharType="separate"/>
        </w:r>
        <w:r>
          <w:rPr>
            <w:webHidden/>
          </w:rPr>
          <w:t>5</w:t>
        </w:r>
        <w:r>
          <w:rPr>
            <w:webHidden/>
          </w:rPr>
          <w:fldChar w:fldCharType="end"/>
        </w:r>
      </w:hyperlink>
    </w:p>
    <w:p w14:paraId="36718147" w14:textId="682AE6B4" w:rsidR="00660BFA" w:rsidRDefault="00660BFA">
      <w:pPr>
        <w:pStyle w:val="TOC1"/>
        <w:rPr>
          <w:rFonts w:asciiTheme="minorHAnsi" w:eastAsiaTheme="minorEastAsia" w:hAnsiTheme="minorHAnsi" w:cstheme="minorBidi"/>
          <w:bCs w:val="0"/>
          <w:sz w:val="22"/>
          <w:szCs w:val="22"/>
        </w:rPr>
      </w:pPr>
      <w:hyperlink w:anchor="_Toc50327729" w:history="1">
        <w:r w:rsidRPr="00D36A9C">
          <w:rPr>
            <w:rStyle w:val="Hyperlink"/>
          </w:rPr>
          <w:t>I.  Introduction</w:t>
        </w:r>
        <w:r>
          <w:rPr>
            <w:webHidden/>
          </w:rPr>
          <w:tab/>
        </w:r>
        <w:r>
          <w:rPr>
            <w:webHidden/>
          </w:rPr>
          <w:fldChar w:fldCharType="begin"/>
        </w:r>
        <w:r>
          <w:rPr>
            <w:webHidden/>
          </w:rPr>
          <w:instrText xml:space="preserve"> PAGEREF _Toc50327729 \h </w:instrText>
        </w:r>
        <w:r>
          <w:rPr>
            <w:webHidden/>
          </w:rPr>
        </w:r>
        <w:r>
          <w:rPr>
            <w:webHidden/>
          </w:rPr>
          <w:fldChar w:fldCharType="separate"/>
        </w:r>
        <w:r>
          <w:rPr>
            <w:webHidden/>
          </w:rPr>
          <w:t>6</w:t>
        </w:r>
        <w:r>
          <w:rPr>
            <w:webHidden/>
          </w:rPr>
          <w:fldChar w:fldCharType="end"/>
        </w:r>
      </w:hyperlink>
    </w:p>
    <w:p w14:paraId="3B7957A3" w14:textId="4291527C" w:rsidR="00660BFA" w:rsidRDefault="00660BFA">
      <w:pPr>
        <w:pStyle w:val="TOC2"/>
        <w:rPr>
          <w:rFonts w:asciiTheme="minorHAnsi" w:eastAsiaTheme="minorEastAsia" w:hAnsiTheme="minorHAnsi" w:cstheme="minorBidi"/>
          <w:sz w:val="22"/>
          <w:szCs w:val="22"/>
        </w:rPr>
      </w:pPr>
      <w:hyperlink w:anchor="_Toc50327730" w:history="1">
        <w:r w:rsidRPr="00D36A9C">
          <w:rPr>
            <w:rStyle w:val="Hyperlink"/>
          </w:rPr>
          <w:t>1.1 Introduction</w:t>
        </w:r>
        <w:r>
          <w:rPr>
            <w:webHidden/>
          </w:rPr>
          <w:tab/>
        </w:r>
        <w:r>
          <w:rPr>
            <w:webHidden/>
          </w:rPr>
          <w:fldChar w:fldCharType="begin"/>
        </w:r>
        <w:r>
          <w:rPr>
            <w:webHidden/>
          </w:rPr>
          <w:instrText xml:space="preserve"> PAGEREF _Toc50327730 \h </w:instrText>
        </w:r>
        <w:r>
          <w:rPr>
            <w:webHidden/>
          </w:rPr>
        </w:r>
        <w:r>
          <w:rPr>
            <w:webHidden/>
          </w:rPr>
          <w:fldChar w:fldCharType="separate"/>
        </w:r>
        <w:r>
          <w:rPr>
            <w:webHidden/>
          </w:rPr>
          <w:t>6</w:t>
        </w:r>
        <w:r>
          <w:rPr>
            <w:webHidden/>
          </w:rPr>
          <w:fldChar w:fldCharType="end"/>
        </w:r>
      </w:hyperlink>
    </w:p>
    <w:p w14:paraId="3923CFB2" w14:textId="55C1511B" w:rsidR="00660BFA" w:rsidRDefault="00660BFA">
      <w:pPr>
        <w:pStyle w:val="TOC2"/>
        <w:rPr>
          <w:rFonts w:asciiTheme="minorHAnsi" w:eastAsiaTheme="minorEastAsia" w:hAnsiTheme="minorHAnsi" w:cstheme="minorBidi"/>
          <w:sz w:val="22"/>
          <w:szCs w:val="22"/>
        </w:rPr>
      </w:pPr>
      <w:hyperlink w:anchor="_Toc50327731" w:history="1">
        <w:r w:rsidRPr="00D36A9C">
          <w:rPr>
            <w:rStyle w:val="Hyperlink"/>
          </w:rPr>
          <w:t>1.2 Problem Statement</w:t>
        </w:r>
        <w:r>
          <w:rPr>
            <w:webHidden/>
          </w:rPr>
          <w:tab/>
        </w:r>
        <w:r>
          <w:rPr>
            <w:webHidden/>
          </w:rPr>
          <w:fldChar w:fldCharType="begin"/>
        </w:r>
        <w:r>
          <w:rPr>
            <w:webHidden/>
          </w:rPr>
          <w:instrText xml:space="preserve"> PAGEREF _Toc50327731 \h </w:instrText>
        </w:r>
        <w:r>
          <w:rPr>
            <w:webHidden/>
          </w:rPr>
        </w:r>
        <w:r>
          <w:rPr>
            <w:webHidden/>
          </w:rPr>
          <w:fldChar w:fldCharType="separate"/>
        </w:r>
        <w:r>
          <w:rPr>
            <w:webHidden/>
          </w:rPr>
          <w:t>8</w:t>
        </w:r>
        <w:r>
          <w:rPr>
            <w:webHidden/>
          </w:rPr>
          <w:fldChar w:fldCharType="end"/>
        </w:r>
      </w:hyperlink>
    </w:p>
    <w:p w14:paraId="2DE3C472" w14:textId="536DDBCF" w:rsidR="00660BFA" w:rsidRDefault="00660BFA">
      <w:pPr>
        <w:pStyle w:val="TOC2"/>
        <w:rPr>
          <w:rFonts w:asciiTheme="minorHAnsi" w:eastAsiaTheme="minorEastAsia" w:hAnsiTheme="minorHAnsi" w:cstheme="minorBidi"/>
          <w:sz w:val="22"/>
          <w:szCs w:val="22"/>
        </w:rPr>
      </w:pPr>
      <w:hyperlink w:anchor="_Toc50327732" w:history="1">
        <w:r w:rsidRPr="00D36A9C">
          <w:rPr>
            <w:rStyle w:val="Hyperlink"/>
          </w:rPr>
          <w:t>1.3 Research Objective</w:t>
        </w:r>
        <w:r>
          <w:rPr>
            <w:webHidden/>
          </w:rPr>
          <w:tab/>
        </w:r>
        <w:r>
          <w:rPr>
            <w:webHidden/>
          </w:rPr>
          <w:fldChar w:fldCharType="begin"/>
        </w:r>
        <w:r>
          <w:rPr>
            <w:webHidden/>
          </w:rPr>
          <w:instrText xml:space="preserve"> PAGEREF _Toc50327732 \h </w:instrText>
        </w:r>
        <w:r>
          <w:rPr>
            <w:webHidden/>
          </w:rPr>
        </w:r>
        <w:r>
          <w:rPr>
            <w:webHidden/>
          </w:rPr>
          <w:fldChar w:fldCharType="separate"/>
        </w:r>
        <w:r>
          <w:rPr>
            <w:webHidden/>
          </w:rPr>
          <w:t>8</w:t>
        </w:r>
        <w:r>
          <w:rPr>
            <w:webHidden/>
          </w:rPr>
          <w:fldChar w:fldCharType="end"/>
        </w:r>
      </w:hyperlink>
    </w:p>
    <w:p w14:paraId="15F408A8" w14:textId="7DFBA939" w:rsidR="00660BFA" w:rsidRDefault="00660BFA">
      <w:pPr>
        <w:pStyle w:val="TOC2"/>
        <w:rPr>
          <w:rFonts w:asciiTheme="minorHAnsi" w:eastAsiaTheme="minorEastAsia" w:hAnsiTheme="minorHAnsi" w:cstheme="minorBidi"/>
          <w:sz w:val="22"/>
          <w:szCs w:val="22"/>
        </w:rPr>
      </w:pPr>
      <w:hyperlink w:anchor="_Toc50327733" w:history="1">
        <w:r w:rsidRPr="00D36A9C">
          <w:rPr>
            <w:rStyle w:val="Hyperlink"/>
          </w:rPr>
          <w:t>1.4 Hypothesis</w:t>
        </w:r>
        <w:r>
          <w:rPr>
            <w:webHidden/>
          </w:rPr>
          <w:tab/>
        </w:r>
        <w:r>
          <w:rPr>
            <w:webHidden/>
          </w:rPr>
          <w:fldChar w:fldCharType="begin"/>
        </w:r>
        <w:r>
          <w:rPr>
            <w:webHidden/>
          </w:rPr>
          <w:instrText xml:space="preserve"> PAGEREF _Toc50327733 \h </w:instrText>
        </w:r>
        <w:r>
          <w:rPr>
            <w:webHidden/>
          </w:rPr>
        </w:r>
        <w:r>
          <w:rPr>
            <w:webHidden/>
          </w:rPr>
          <w:fldChar w:fldCharType="separate"/>
        </w:r>
        <w:r>
          <w:rPr>
            <w:webHidden/>
          </w:rPr>
          <w:t>8</w:t>
        </w:r>
        <w:r>
          <w:rPr>
            <w:webHidden/>
          </w:rPr>
          <w:fldChar w:fldCharType="end"/>
        </w:r>
      </w:hyperlink>
    </w:p>
    <w:p w14:paraId="4DFCD432" w14:textId="1BFC98D6" w:rsidR="00660BFA" w:rsidRDefault="00660BFA">
      <w:pPr>
        <w:pStyle w:val="TOC2"/>
        <w:rPr>
          <w:rFonts w:asciiTheme="minorHAnsi" w:eastAsiaTheme="minorEastAsia" w:hAnsiTheme="minorHAnsi" w:cstheme="minorBidi"/>
          <w:sz w:val="22"/>
          <w:szCs w:val="22"/>
        </w:rPr>
      </w:pPr>
      <w:hyperlink w:anchor="_Toc50327734" w:history="1">
        <w:r w:rsidRPr="00D36A9C">
          <w:rPr>
            <w:rStyle w:val="Hyperlink"/>
          </w:rPr>
          <w:t>1.5 Contribution</w:t>
        </w:r>
        <w:r>
          <w:rPr>
            <w:webHidden/>
          </w:rPr>
          <w:tab/>
        </w:r>
        <w:r>
          <w:rPr>
            <w:webHidden/>
          </w:rPr>
          <w:fldChar w:fldCharType="begin"/>
        </w:r>
        <w:r>
          <w:rPr>
            <w:webHidden/>
          </w:rPr>
          <w:instrText xml:space="preserve"> PAGEREF _Toc50327734 \h </w:instrText>
        </w:r>
        <w:r>
          <w:rPr>
            <w:webHidden/>
          </w:rPr>
        </w:r>
        <w:r>
          <w:rPr>
            <w:webHidden/>
          </w:rPr>
          <w:fldChar w:fldCharType="separate"/>
        </w:r>
        <w:r>
          <w:rPr>
            <w:webHidden/>
          </w:rPr>
          <w:t>9</w:t>
        </w:r>
        <w:r>
          <w:rPr>
            <w:webHidden/>
          </w:rPr>
          <w:fldChar w:fldCharType="end"/>
        </w:r>
      </w:hyperlink>
    </w:p>
    <w:p w14:paraId="776560B8" w14:textId="4E313534" w:rsidR="00660BFA" w:rsidRDefault="00660BFA">
      <w:pPr>
        <w:pStyle w:val="TOC2"/>
        <w:rPr>
          <w:rFonts w:asciiTheme="minorHAnsi" w:eastAsiaTheme="minorEastAsia" w:hAnsiTheme="minorHAnsi" w:cstheme="minorBidi"/>
          <w:sz w:val="22"/>
          <w:szCs w:val="22"/>
        </w:rPr>
      </w:pPr>
      <w:hyperlink w:anchor="_Toc50327735" w:history="1">
        <w:r w:rsidRPr="00D36A9C">
          <w:rPr>
            <w:rStyle w:val="Hyperlink"/>
          </w:rPr>
          <w:t>1.6 Approach</w:t>
        </w:r>
        <w:r>
          <w:rPr>
            <w:webHidden/>
          </w:rPr>
          <w:tab/>
        </w:r>
        <w:r>
          <w:rPr>
            <w:webHidden/>
          </w:rPr>
          <w:fldChar w:fldCharType="begin"/>
        </w:r>
        <w:r>
          <w:rPr>
            <w:webHidden/>
          </w:rPr>
          <w:instrText xml:space="preserve"> PAGEREF _Toc50327735 \h </w:instrText>
        </w:r>
        <w:r>
          <w:rPr>
            <w:webHidden/>
          </w:rPr>
        </w:r>
        <w:r>
          <w:rPr>
            <w:webHidden/>
          </w:rPr>
          <w:fldChar w:fldCharType="separate"/>
        </w:r>
        <w:r>
          <w:rPr>
            <w:webHidden/>
          </w:rPr>
          <w:t>9</w:t>
        </w:r>
        <w:r>
          <w:rPr>
            <w:webHidden/>
          </w:rPr>
          <w:fldChar w:fldCharType="end"/>
        </w:r>
      </w:hyperlink>
    </w:p>
    <w:p w14:paraId="073C7BE4" w14:textId="760E4AB6" w:rsidR="00660BFA" w:rsidRDefault="00660BFA">
      <w:pPr>
        <w:pStyle w:val="TOC2"/>
        <w:rPr>
          <w:rFonts w:asciiTheme="minorHAnsi" w:eastAsiaTheme="minorEastAsia" w:hAnsiTheme="minorHAnsi" w:cstheme="minorBidi"/>
          <w:sz w:val="22"/>
          <w:szCs w:val="22"/>
        </w:rPr>
      </w:pPr>
      <w:hyperlink w:anchor="_Toc50327736" w:history="1">
        <w:r w:rsidRPr="00D36A9C">
          <w:rPr>
            <w:rStyle w:val="Hyperlink"/>
          </w:rPr>
          <w:t>1.7 Assumptions/Limitations</w:t>
        </w:r>
        <w:r>
          <w:rPr>
            <w:webHidden/>
          </w:rPr>
          <w:tab/>
        </w:r>
        <w:r>
          <w:rPr>
            <w:webHidden/>
          </w:rPr>
          <w:fldChar w:fldCharType="begin"/>
        </w:r>
        <w:r>
          <w:rPr>
            <w:webHidden/>
          </w:rPr>
          <w:instrText xml:space="preserve"> PAGEREF _Toc50327736 \h </w:instrText>
        </w:r>
        <w:r>
          <w:rPr>
            <w:webHidden/>
          </w:rPr>
        </w:r>
        <w:r>
          <w:rPr>
            <w:webHidden/>
          </w:rPr>
          <w:fldChar w:fldCharType="separate"/>
        </w:r>
        <w:r>
          <w:rPr>
            <w:webHidden/>
          </w:rPr>
          <w:t>10</w:t>
        </w:r>
        <w:r>
          <w:rPr>
            <w:webHidden/>
          </w:rPr>
          <w:fldChar w:fldCharType="end"/>
        </w:r>
      </w:hyperlink>
    </w:p>
    <w:p w14:paraId="366995D9" w14:textId="2E92584C" w:rsidR="00660BFA" w:rsidRDefault="00660BFA">
      <w:pPr>
        <w:pStyle w:val="TOC2"/>
        <w:rPr>
          <w:rFonts w:asciiTheme="minorHAnsi" w:eastAsiaTheme="minorEastAsia" w:hAnsiTheme="minorHAnsi" w:cstheme="minorBidi"/>
          <w:sz w:val="22"/>
          <w:szCs w:val="22"/>
        </w:rPr>
      </w:pPr>
      <w:hyperlink w:anchor="_Toc50327737" w:history="1">
        <w:r w:rsidRPr="00D36A9C">
          <w:rPr>
            <w:rStyle w:val="Hyperlink"/>
          </w:rPr>
          <w:t>1.8 Thesis Overview</w:t>
        </w:r>
        <w:r>
          <w:rPr>
            <w:webHidden/>
          </w:rPr>
          <w:tab/>
        </w:r>
        <w:r>
          <w:rPr>
            <w:webHidden/>
          </w:rPr>
          <w:fldChar w:fldCharType="begin"/>
        </w:r>
        <w:r>
          <w:rPr>
            <w:webHidden/>
          </w:rPr>
          <w:instrText xml:space="preserve"> PAGEREF _Toc50327737 \h </w:instrText>
        </w:r>
        <w:r>
          <w:rPr>
            <w:webHidden/>
          </w:rPr>
        </w:r>
        <w:r>
          <w:rPr>
            <w:webHidden/>
          </w:rPr>
          <w:fldChar w:fldCharType="separate"/>
        </w:r>
        <w:r>
          <w:rPr>
            <w:webHidden/>
          </w:rPr>
          <w:t>10</w:t>
        </w:r>
        <w:r>
          <w:rPr>
            <w:webHidden/>
          </w:rPr>
          <w:fldChar w:fldCharType="end"/>
        </w:r>
      </w:hyperlink>
    </w:p>
    <w:p w14:paraId="0BA66C45" w14:textId="7A6E424D" w:rsidR="00660BFA" w:rsidRDefault="00660BFA">
      <w:pPr>
        <w:pStyle w:val="TOC1"/>
        <w:rPr>
          <w:rFonts w:asciiTheme="minorHAnsi" w:eastAsiaTheme="minorEastAsia" w:hAnsiTheme="minorHAnsi" w:cstheme="minorBidi"/>
          <w:bCs w:val="0"/>
          <w:sz w:val="22"/>
          <w:szCs w:val="22"/>
        </w:rPr>
      </w:pPr>
      <w:hyperlink w:anchor="_Toc50327738" w:history="1">
        <w:r w:rsidRPr="00D36A9C">
          <w:rPr>
            <w:rStyle w:val="Hyperlink"/>
          </w:rPr>
          <w:t>II. Background</w:t>
        </w:r>
        <w:r>
          <w:rPr>
            <w:webHidden/>
          </w:rPr>
          <w:tab/>
        </w:r>
        <w:r>
          <w:rPr>
            <w:webHidden/>
          </w:rPr>
          <w:fldChar w:fldCharType="begin"/>
        </w:r>
        <w:r>
          <w:rPr>
            <w:webHidden/>
          </w:rPr>
          <w:instrText xml:space="preserve"> PAGEREF _Toc50327738 \h </w:instrText>
        </w:r>
        <w:r>
          <w:rPr>
            <w:webHidden/>
          </w:rPr>
        </w:r>
        <w:r>
          <w:rPr>
            <w:webHidden/>
          </w:rPr>
          <w:fldChar w:fldCharType="separate"/>
        </w:r>
        <w:r>
          <w:rPr>
            <w:webHidden/>
          </w:rPr>
          <w:t>11</w:t>
        </w:r>
        <w:r>
          <w:rPr>
            <w:webHidden/>
          </w:rPr>
          <w:fldChar w:fldCharType="end"/>
        </w:r>
      </w:hyperlink>
    </w:p>
    <w:p w14:paraId="0A943CA8" w14:textId="0C06E714" w:rsidR="00660BFA" w:rsidRDefault="00660BFA">
      <w:pPr>
        <w:pStyle w:val="TOC2"/>
        <w:rPr>
          <w:rFonts w:asciiTheme="minorHAnsi" w:eastAsiaTheme="minorEastAsia" w:hAnsiTheme="minorHAnsi" w:cstheme="minorBidi"/>
          <w:sz w:val="22"/>
          <w:szCs w:val="22"/>
        </w:rPr>
      </w:pPr>
      <w:hyperlink w:anchor="_Toc50327739" w:history="1">
        <w:r w:rsidRPr="00D36A9C">
          <w:rPr>
            <w:rStyle w:val="Hyperlink"/>
          </w:rPr>
          <w:t>2.1 Chapter Overview</w:t>
        </w:r>
        <w:r>
          <w:rPr>
            <w:webHidden/>
          </w:rPr>
          <w:tab/>
        </w:r>
        <w:r>
          <w:rPr>
            <w:webHidden/>
          </w:rPr>
          <w:fldChar w:fldCharType="begin"/>
        </w:r>
        <w:r>
          <w:rPr>
            <w:webHidden/>
          </w:rPr>
          <w:instrText xml:space="preserve"> PAGEREF _Toc50327739 \h </w:instrText>
        </w:r>
        <w:r>
          <w:rPr>
            <w:webHidden/>
          </w:rPr>
        </w:r>
        <w:r>
          <w:rPr>
            <w:webHidden/>
          </w:rPr>
          <w:fldChar w:fldCharType="separate"/>
        </w:r>
        <w:r>
          <w:rPr>
            <w:webHidden/>
          </w:rPr>
          <w:t>11</w:t>
        </w:r>
        <w:r>
          <w:rPr>
            <w:webHidden/>
          </w:rPr>
          <w:fldChar w:fldCharType="end"/>
        </w:r>
      </w:hyperlink>
    </w:p>
    <w:p w14:paraId="73E7A53C" w14:textId="211D038E" w:rsidR="00660BFA" w:rsidRDefault="00660BFA">
      <w:pPr>
        <w:pStyle w:val="TOC2"/>
        <w:rPr>
          <w:rFonts w:asciiTheme="minorHAnsi" w:eastAsiaTheme="minorEastAsia" w:hAnsiTheme="minorHAnsi" w:cstheme="minorBidi"/>
          <w:sz w:val="22"/>
          <w:szCs w:val="22"/>
        </w:rPr>
      </w:pPr>
      <w:hyperlink w:anchor="_Toc50327740" w:history="1">
        <w:r w:rsidRPr="00D36A9C">
          <w:rPr>
            <w:rStyle w:val="Hyperlink"/>
            <w:rFonts w:eastAsiaTheme="minorHAnsi"/>
          </w:rPr>
          <w:t>2.6 Physics of Flight Modeling</w:t>
        </w:r>
        <w:r>
          <w:rPr>
            <w:webHidden/>
          </w:rPr>
          <w:tab/>
        </w:r>
        <w:r>
          <w:rPr>
            <w:webHidden/>
          </w:rPr>
          <w:fldChar w:fldCharType="begin"/>
        </w:r>
        <w:r>
          <w:rPr>
            <w:webHidden/>
          </w:rPr>
          <w:instrText xml:space="preserve"> PAGEREF _Toc50327740 \h </w:instrText>
        </w:r>
        <w:r>
          <w:rPr>
            <w:webHidden/>
          </w:rPr>
        </w:r>
        <w:r>
          <w:rPr>
            <w:webHidden/>
          </w:rPr>
          <w:fldChar w:fldCharType="separate"/>
        </w:r>
        <w:r>
          <w:rPr>
            <w:webHidden/>
          </w:rPr>
          <w:t>11</w:t>
        </w:r>
        <w:r>
          <w:rPr>
            <w:webHidden/>
          </w:rPr>
          <w:fldChar w:fldCharType="end"/>
        </w:r>
      </w:hyperlink>
    </w:p>
    <w:p w14:paraId="18BAF572" w14:textId="03D508CD" w:rsidR="00660BFA" w:rsidRDefault="00660BFA">
      <w:pPr>
        <w:pStyle w:val="TOC2"/>
        <w:rPr>
          <w:rFonts w:asciiTheme="minorHAnsi" w:eastAsiaTheme="minorEastAsia" w:hAnsiTheme="minorHAnsi" w:cstheme="minorBidi"/>
          <w:sz w:val="22"/>
          <w:szCs w:val="22"/>
        </w:rPr>
      </w:pPr>
      <w:hyperlink w:anchor="_Toc50327741" w:history="1">
        <w:r w:rsidRPr="00D36A9C">
          <w:rPr>
            <w:rStyle w:val="Hyperlink"/>
            <w:rFonts w:eastAsiaTheme="minorHAnsi"/>
          </w:rPr>
          <w:t>2.5 Entity Component System</w:t>
        </w:r>
        <w:r>
          <w:rPr>
            <w:webHidden/>
          </w:rPr>
          <w:tab/>
        </w:r>
        <w:r>
          <w:rPr>
            <w:webHidden/>
          </w:rPr>
          <w:fldChar w:fldCharType="begin"/>
        </w:r>
        <w:r>
          <w:rPr>
            <w:webHidden/>
          </w:rPr>
          <w:instrText xml:space="preserve"> PAGEREF _Toc50327741 \h </w:instrText>
        </w:r>
        <w:r>
          <w:rPr>
            <w:webHidden/>
          </w:rPr>
        </w:r>
        <w:r>
          <w:rPr>
            <w:webHidden/>
          </w:rPr>
          <w:fldChar w:fldCharType="separate"/>
        </w:r>
        <w:r>
          <w:rPr>
            <w:webHidden/>
          </w:rPr>
          <w:t>18</w:t>
        </w:r>
        <w:r>
          <w:rPr>
            <w:webHidden/>
          </w:rPr>
          <w:fldChar w:fldCharType="end"/>
        </w:r>
      </w:hyperlink>
    </w:p>
    <w:p w14:paraId="5766D9A0" w14:textId="473984E7" w:rsidR="00660BFA" w:rsidRDefault="00660BFA">
      <w:pPr>
        <w:pStyle w:val="TOC2"/>
        <w:rPr>
          <w:rFonts w:asciiTheme="minorHAnsi" w:eastAsiaTheme="minorEastAsia" w:hAnsiTheme="minorHAnsi" w:cstheme="minorBidi"/>
          <w:sz w:val="22"/>
          <w:szCs w:val="22"/>
        </w:rPr>
      </w:pPr>
      <w:hyperlink w:anchor="_Toc50327742" w:history="1">
        <w:r w:rsidRPr="00D36A9C">
          <w:rPr>
            <w:rStyle w:val="Hyperlink"/>
          </w:rPr>
          <w:t>2.2 Rust</w:t>
        </w:r>
        <w:r>
          <w:rPr>
            <w:webHidden/>
          </w:rPr>
          <w:tab/>
        </w:r>
        <w:r>
          <w:rPr>
            <w:webHidden/>
          </w:rPr>
          <w:fldChar w:fldCharType="begin"/>
        </w:r>
        <w:r>
          <w:rPr>
            <w:webHidden/>
          </w:rPr>
          <w:instrText xml:space="preserve"> PAGEREF _Toc50327742 \h </w:instrText>
        </w:r>
        <w:r>
          <w:rPr>
            <w:webHidden/>
          </w:rPr>
        </w:r>
        <w:r>
          <w:rPr>
            <w:webHidden/>
          </w:rPr>
          <w:fldChar w:fldCharType="separate"/>
        </w:r>
        <w:r>
          <w:rPr>
            <w:webHidden/>
          </w:rPr>
          <w:t>21</w:t>
        </w:r>
        <w:r>
          <w:rPr>
            <w:webHidden/>
          </w:rPr>
          <w:fldChar w:fldCharType="end"/>
        </w:r>
      </w:hyperlink>
    </w:p>
    <w:p w14:paraId="1FB7A658" w14:textId="1CDD5694" w:rsidR="00660BFA" w:rsidRDefault="00660BFA">
      <w:pPr>
        <w:pStyle w:val="TOC2"/>
        <w:rPr>
          <w:rFonts w:asciiTheme="minorHAnsi" w:eastAsiaTheme="minorEastAsia" w:hAnsiTheme="minorHAnsi" w:cstheme="minorBidi"/>
          <w:sz w:val="22"/>
          <w:szCs w:val="22"/>
        </w:rPr>
      </w:pPr>
      <w:hyperlink w:anchor="_Toc50327743" w:history="1">
        <w:r w:rsidRPr="00D36A9C">
          <w:rPr>
            <w:rStyle w:val="Hyperlink"/>
            <w:rFonts w:eastAsiaTheme="minorHAnsi"/>
          </w:rPr>
          <w:t>2.3 FlightGear</w:t>
        </w:r>
        <w:r>
          <w:rPr>
            <w:webHidden/>
          </w:rPr>
          <w:tab/>
        </w:r>
        <w:r>
          <w:rPr>
            <w:webHidden/>
          </w:rPr>
          <w:fldChar w:fldCharType="begin"/>
        </w:r>
        <w:r>
          <w:rPr>
            <w:webHidden/>
          </w:rPr>
          <w:instrText xml:space="preserve"> PAGEREF _Toc50327743 \h </w:instrText>
        </w:r>
        <w:r>
          <w:rPr>
            <w:webHidden/>
          </w:rPr>
        </w:r>
        <w:r>
          <w:rPr>
            <w:webHidden/>
          </w:rPr>
          <w:fldChar w:fldCharType="separate"/>
        </w:r>
        <w:r>
          <w:rPr>
            <w:webHidden/>
          </w:rPr>
          <w:t>24</w:t>
        </w:r>
        <w:r>
          <w:rPr>
            <w:webHidden/>
          </w:rPr>
          <w:fldChar w:fldCharType="end"/>
        </w:r>
      </w:hyperlink>
    </w:p>
    <w:p w14:paraId="637541ED" w14:textId="0F953033" w:rsidR="00660BFA" w:rsidRDefault="00660BFA">
      <w:pPr>
        <w:pStyle w:val="TOC2"/>
        <w:rPr>
          <w:rFonts w:asciiTheme="minorHAnsi" w:eastAsiaTheme="minorEastAsia" w:hAnsiTheme="minorHAnsi" w:cstheme="minorBidi"/>
          <w:sz w:val="22"/>
          <w:szCs w:val="22"/>
        </w:rPr>
      </w:pPr>
      <w:hyperlink w:anchor="_Toc50327744" w:history="1">
        <w:r w:rsidRPr="00D36A9C">
          <w:rPr>
            <w:rStyle w:val="Hyperlink"/>
            <w:rFonts w:eastAsiaTheme="minorHAnsi"/>
          </w:rPr>
          <w:t>2.4 Rust and Networking</w:t>
        </w:r>
        <w:r>
          <w:rPr>
            <w:webHidden/>
          </w:rPr>
          <w:tab/>
        </w:r>
        <w:r>
          <w:rPr>
            <w:webHidden/>
          </w:rPr>
          <w:fldChar w:fldCharType="begin"/>
        </w:r>
        <w:r>
          <w:rPr>
            <w:webHidden/>
          </w:rPr>
          <w:instrText xml:space="preserve"> PAGEREF _Toc50327744 \h </w:instrText>
        </w:r>
        <w:r>
          <w:rPr>
            <w:webHidden/>
          </w:rPr>
        </w:r>
        <w:r>
          <w:rPr>
            <w:webHidden/>
          </w:rPr>
          <w:fldChar w:fldCharType="separate"/>
        </w:r>
        <w:r>
          <w:rPr>
            <w:webHidden/>
          </w:rPr>
          <w:t>25</w:t>
        </w:r>
        <w:r>
          <w:rPr>
            <w:webHidden/>
          </w:rPr>
          <w:fldChar w:fldCharType="end"/>
        </w:r>
      </w:hyperlink>
    </w:p>
    <w:p w14:paraId="246F17A3" w14:textId="2F36E5D7" w:rsidR="00660BFA" w:rsidRDefault="00660BFA">
      <w:pPr>
        <w:pStyle w:val="TOC1"/>
        <w:rPr>
          <w:rFonts w:asciiTheme="minorHAnsi" w:eastAsiaTheme="minorEastAsia" w:hAnsiTheme="minorHAnsi" w:cstheme="minorBidi"/>
          <w:bCs w:val="0"/>
          <w:sz w:val="22"/>
          <w:szCs w:val="22"/>
        </w:rPr>
      </w:pPr>
      <w:hyperlink w:anchor="_Toc50327745" w:history="1">
        <w:r w:rsidRPr="00D36A9C">
          <w:rPr>
            <w:rStyle w:val="Hyperlink"/>
          </w:rPr>
          <w:t>III.  Methodology</w:t>
        </w:r>
        <w:r>
          <w:rPr>
            <w:webHidden/>
          </w:rPr>
          <w:tab/>
        </w:r>
        <w:r>
          <w:rPr>
            <w:webHidden/>
          </w:rPr>
          <w:fldChar w:fldCharType="begin"/>
        </w:r>
        <w:r>
          <w:rPr>
            <w:webHidden/>
          </w:rPr>
          <w:instrText xml:space="preserve"> PAGEREF _Toc50327745 \h </w:instrText>
        </w:r>
        <w:r>
          <w:rPr>
            <w:webHidden/>
          </w:rPr>
        </w:r>
        <w:r>
          <w:rPr>
            <w:webHidden/>
          </w:rPr>
          <w:fldChar w:fldCharType="separate"/>
        </w:r>
        <w:r>
          <w:rPr>
            <w:webHidden/>
          </w:rPr>
          <w:t>26</w:t>
        </w:r>
        <w:r>
          <w:rPr>
            <w:webHidden/>
          </w:rPr>
          <w:fldChar w:fldCharType="end"/>
        </w:r>
      </w:hyperlink>
    </w:p>
    <w:p w14:paraId="54EA8954" w14:textId="7C74AD81" w:rsidR="00660BFA" w:rsidRDefault="00660BFA">
      <w:pPr>
        <w:pStyle w:val="TOC2"/>
        <w:rPr>
          <w:rFonts w:asciiTheme="minorHAnsi" w:eastAsiaTheme="minorEastAsia" w:hAnsiTheme="minorHAnsi" w:cstheme="minorBidi"/>
          <w:sz w:val="22"/>
          <w:szCs w:val="22"/>
        </w:rPr>
      </w:pPr>
      <w:hyperlink w:anchor="_Toc50327746" w:history="1">
        <w:r w:rsidRPr="00D36A9C">
          <w:rPr>
            <w:rStyle w:val="Hyperlink"/>
          </w:rPr>
          <w:t>Chapter Overview</w:t>
        </w:r>
        <w:r>
          <w:rPr>
            <w:webHidden/>
          </w:rPr>
          <w:tab/>
        </w:r>
        <w:r>
          <w:rPr>
            <w:webHidden/>
          </w:rPr>
          <w:fldChar w:fldCharType="begin"/>
        </w:r>
        <w:r>
          <w:rPr>
            <w:webHidden/>
          </w:rPr>
          <w:instrText xml:space="preserve"> PAGEREF _Toc50327746 \h </w:instrText>
        </w:r>
        <w:r>
          <w:rPr>
            <w:webHidden/>
          </w:rPr>
        </w:r>
        <w:r>
          <w:rPr>
            <w:webHidden/>
          </w:rPr>
          <w:fldChar w:fldCharType="separate"/>
        </w:r>
        <w:r>
          <w:rPr>
            <w:webHidden/>
          </w:rPr>
          <w:t>26</w:t>
        </w:r>
        <w:r>
          <w:rPr>
            <w:webHidden/>
          </w:rPr>
          <w:fldChar w:fldCharType="end"/>
        </w:r>
      </w:hyperlink>
    </w:p>
    <w:p w14:paraId="44A32F6F" w14:textId="3325E965" w:rsidR="00660BFA" w:rsidRDefault="00660BFA">
      <w:pPr>
        <w:pStyle w:val="TOC2"/>
        <w:rPr>
          <w:rFonts w:asciiTheme="minorHAnsi" w:eastAsiaTheme="minorEastAsia" w:hAnsiTheme="minorHAnsi" w:cstheme="minorBidi"/>
          <w:sz w:val="22"/>
          <w:szCs w:val="22"/>
        </w:rPr>
      </w:pPr>
      <w:hyperlink w:anchor="_Toc50327747" w:history="1">
        <w:r w:rsidRPr="00D36A9C">
          <w:rPr>
            <w:rStyle w:val="Hyperlink"/>
          </w:rPr>
          <w:t>Test Subjects</w:t>
        </w:r>
        <w:r>
          <w:rPr>
            <w:webHidden/>
          </w:rPr>
          <w:tab/>
        </w:r>
        <w:r>
          <w:rPr>
            <w:webHidden/>
          </w:rPr>
          <w:fldChar w:fldCharType="begin"/>
        </w:r>
        <w:r>
          <w:rPr>
            <w:webHidden/>
          </w:rPr>
          <w:instrText xml:space="preserve"> PAGEREF _Toc50327747 \h </w:instrText>
        </w:r>
        <w:r>
          <w:rPr>
            <w:webHidden/>
          </w:rPr>
        </w:r>
        <w:r>
          <w:rPr>
            <w:webHidden/>
          </w:rPr>
          <w:fldChar w:fldCharType="separate"/>
        </w:r>
        <w:r>
          <w:rPr>
            <w:webHidden/>
          </w:rPr>
          <w:t>26</w:t>
        </w:r>
        <w:r>
          <w:rPr>
            <w:webHidden/>
          </w:rPr>
          <w:fldChar w:fldCharType="end"/>
        </w:r>
      </w:hyperlink>
    </w:p>
    <w:p w14:paraId="435F9FF3" w14:textId="7046EF33" w:rsidR="00660BFA" w:rsidRDefault="00660BFA">
      <w:pPr>
        <w:pStyle w:val="TOC2"/>
        <w:rPr>
          <w:rFonts w:asciiTheme="minorHAnsi" w:eastAsiaTheme="minorEastAsia" w:hAnsiTheme="minorHAnsi" w:cstheme="minorBidi"/>
          <w:sz w:val="22"/>
          <w:szCs w:val="22"/>
        </w:rPr>
      </w:pPr>
      <w:hyperlink w:anchor="_Toc50327748" w:history="1">
        <w:r w:rsidRPr="00D36A9C">
          <w:rPr>
            <w:rStyle w:val="Hyperlink"/>
          </w:rPr>
          <w:t>Summary</w:t>
        </w:r>
        <w:r>
          <w:rPr>
            <w:webHidden/>
          </w:rPr>
          <w:tab/>
        </w:r>
        <w:r>
          <w:rPr>
            <w:webHidden/>
          </w:rPr>
          <w:fldChar w:fldCharType="begin"/>
        </w:r>
        <w:r>
          <w:rPr>
            <w:webHidden/>
          </w:rPr>
          <w:instrText xml:space="preserve"> PAGEREF _Toc50327748 \h </w:instrText>
        </w:r>
        <w:r>
          <w:rPr>
            <w:webHidden/>
          </w:rPr>
        </w:r>
        <w:r>
          <w:rPr>
            <w:webHidden/>
          </w:rPr>
          <w:fldChar w:fldCharType="separate"/>
        </w:r>
        <w:r>
          <w:rPr>
            <w:webHidden/>
          </w:rPr>
          <w:t>26</w:t>
        </w:r>
        <w:r>
          <w:rPr>
            <w:webHidden/>
          </w:rPr>
          <w:fldChar w:fldCharType="end"/>
        </w:r>
      </w:hyperlink>
    </w:p>
    <w:p w14:paraId="4687F2F6" w14:textId="27B64837" w:rsidR="00660BFA" w:rsidRDefault="00660BFA">
      <w:pPr>
        <w:pStyle w:val="TOC1"/>
        <w:rPr>
          <w:rFonts w:asciiTheme="minorHAnsi" w:eastAsiaTheme="minorEastAsia" w:hAnsiTheme="minorHAnsi" w:cstheme="minorBidi"/>
          <w:bCs w:val="0"/>
          <w:sz w:val="22"/>
          <w:szCs w:val="22"/>
        </w:rPr>
      </w:pPr>
      <w:hyperlink w:anchor="_Toc50327749" w:history="1">
        <w:r w:rsidRPr="00D36A9C">
          <w:rPr>
            <w:rStyle w:val="Hyperlink"/>
          </w:rPr>
          <w:t>IV.  Analysis and Results</w:t>
        </w:r>
        <w:r>
          <w:rPr>
            <w:webHidden/>
          </w:rPr>
          <w:tab/>
        </w:r>
        <w:r>
          <w:rPr>
            <w:webHidden/>
          </w:rPr>
          <w:fldChar w:fldCharType="begin"/>
        </w:r>
        <w:r>
          <w:rPr>
            <w:webHidden/>
          </w:rPr>
          <w:instrText xml:space="preserve"> PAGEREF _Toc50327749 \h </w:instrText>
        </w:r>
        <w:r>
          <w:rPr>
            <w:webHidden/>
          </w:rPr>
        </w:r>
        <w:r>
          <w:rPr>
            <w:webHidden/>
          </w:rPr>
          <w:fldChar w:fldCharType="separate"/>
        </w:r>
        <w:r>
          <w:rPr>
            <w:webHidden/>
          </w:rPr>
          <w:t>26</w:t>
        </w:r>
        <w:r>
          <w:rPr>
            <w:webHidden/>
          </w:rPr>
          <w:fldChar w:fldCharType="end"/>
        </w:r>
      </w:hyperlink>
    </w:p>
    <w:p w14:paraId="68809E5B" w14:textId="3B6DE6F9" w:rsidR="00660BFA" w:rsidRDefault="00660BFA">
      <w:pPr>
        <w:pStyle w:val="TOC2"/>
        <w:rPr>
          <w:rFonts w:asciiTheme="minorHAnsi" w:eastAsiaTheme="minorEastAsia" w:hAnsiTheme="minorHAnsi" w:cstheme="minorBidi"/>
          <w:sz w:val="22"/>
          <w:szCs w:val="22"/>
        </w:rPr>
      </w:pPr>
      <w:hyperlink w:anchor="_Toc50327750" w:history="1">
        <w:r w:rsidRPr="00D36A9C">
          <w:rPr>
            <w:rStyle w:val="Hyperlink"/>
          </w:rPr>
          <w:t>Chapter Overview</w:t>
        </w:r>
        <w:r>
          <w:rPr>
            <w:webHidden/>
          </w:rPr>
          <w:tab/>
        </w:r>
        <w:r>
          <w:rPr>
            <w:webHidden/>
          </w:rPr>
          <w:fldChar w:fldCharType="begin"/>
        </w:r>
        <w:r>
          <w:rPr>
            <w:webHidden/>
          </w:rPr>
          <w:instrText xml:space="preserve"> PAGEREF _Toc50327750 \h </w:instrText>
        </w:r>
        <w:r>
          <w:rPr>
            <w:webHidden/>
          </w:rPr>
        </w:r>
        <w:r>
          <w:rPr>
            <w:webHidden/>
          </w:rPr>
          <w:fldChar w:fldCharType="separate"/>
        </w:r>
        <w:r>
          <w:rPr>
            <w:webHidden/>
          </w:rPr>
          <w:t>26</w:t>
        </w:r>
        <w:r>
          <w:rPr>
            <w:webHidden/>
          </w:rPr>
          <w:fldChar w:fldCharType="end"/>
        </w:r>
      </w:hyperlink>
    </w:p>
    <w:p w14:paraId="294804D8" w14:textId="1BF29778" w:rsidR="00660BFA" w:rsidRDefault="00660BFA">
      <w:pPr>
        <w:pStyle w:val="TOC2"/>
        <w:rPr>
          <w:rFonts w:asciiTheme="minorHAnsi" w:eastAsiaTheme="minorEastAsia" w:hAnsiTheme="minorHAnsi" w:cstheme="minorBidi"/>
          <w:sz w:val="22"/>
          <w:szCs w:val="22"/>
        </w:rPr>
      </w:pPr>
      <w:hyperlink w:anchor="_Toc50327751" w:history="1">
        <w:r w:rsidRPr="00D36A9C">
          <w:rPr>
            <w:rStyle w:val="Hyperlink"/>
          </w:rPr>
          <w:t>Results of Simulation Scenarios</w:t>
        </w:r>
        <w:r>
          <w:rPr>
            <w:webHidden/>
          </w:rPr>
          <w:tab/>
        </w:r>
        <w:r>
          <w:rPr>
            <w:webHidden/>
          </w:rPr>
          <w:fldChar w:fldCharType="begin"/>
        </w:r>
        <w:r>
          <w:rPr>
            <w:webHidden/>
          </w:rPr>
          <w:instrText xml:space="preserve"> PAGEREF _Toc50327751 \h </w:instrText>
        </w:r>
        <w:r>
          <w:rPr>
            <w:webHidden/>
          </w:rPr>
        </w:r>
        <w:r>
          <w:rPr>
            <w:webHidden/>
          </w:rPr>
          <w:fldChar w:fldCharType="separate"/>
        </w:r>
        <w:r>
          <w:rPr>
            <w:webHidden/>
          </w:rPr>
          <w:t>26</w:t>
        </w:r>
        <w:r>
          <w:rPr>
            <w:webHidden/>
          </w:rPr>
          <w:fldChar w:fldCharType="end"/>
        </w:r>
      </w:hyperlink>
    </w:p>
    <w:p w14:paraId="4AEE88A4" w14:textId="0D051A03" w:rsidR="00660BFA" w:rsidRDefault="00660BFA">
      <w:pPr>
        <w:pStyle w:val="TOC2"/>
        <w:rPr>
          <w:rFonts w:asciiTheme="minorHAnsi" w:eastAsiaTheme="minorEastAsia" w:hAnsiTheme="minorHAnsi" w:cstheme="minorBidi"/>
          <w:sz w:val="22"/>
          <w:szCs w:val="22"/>
        </w:rPr>
      </w:pPr>
      <w:hyperlink w:anchor="_Toc50327752" w:history="1">
        <w:r w:rsidRPr="00D36A9C">
          <w:rPr>
            <w:rStyle w:val="Hyperlink"/>
          </w:rPr>
          <w:t>Investigative Questions Answered</w:t>
        </w:r>
        <w:r>
          <w:rPr>
            <w:webHidden/>
          </w:rPr>
          <w:tab/>
        </w:r>
        <w:r>
          <w:rPr>
            <w:webHidden/>
          </w:rPr>
          <w:fldChar w:fldCharType="begin"/>
        </w:r>
        <w:r>
          <w:rPr>
            <w:webHidden/>
          </w:rPr>
          <w:instrText xml:space="preserve"> PAGEREF _Toc50327752 \h </w:instrText>
        </w:r>
        <w:r>
          <w:rPr>
            <w:webHidden/>
          </w:rPr>
        </w:r>
        <w:r>
          <w:rPr>
            <w:webHidden/>
          </w:rPr>
          <w:fldChar w:fldCharType="separate"/>
        </w:r>
        <w:r>
          <w:rPr>
            <w:webHidden/>
          </w:rPr>
          <w:t>26</w:t>
        </w:r>
        <w:r>
          <w:rPr>
            <w:webHidden/>
          </w:rPr>
          <w:fldChar w:fldCharType="end"/>
        </w:r>
      </w:hyperlink>
    </w:p>
    <w:p w14:paraId="3BFCE1EE" w14:textId="49C802E1" w:rsidR="00660BFA" w:rsidRDefault="00660BFA">
      <w:pPr>
        <w:pStyle w:val="TOC2"/>
        <w:rPr>
          <w:rFonts w:asciiTheme="minorHAnsi" w:eastAsiaTheme="minorEastAsia" w:hAnsiTheme="minorHAnsi" w:cstheme="minorBidi"/>
          <w:sz w:val="22"/>
          <w:szCs w:val="22"/>
        </w:rPr>
      </w:pPr>
      <w:hyperlink w:anchor="_Toc50327753" w:history="1">
        <w:r w:rsidRPr="00D36A9C">
          <w:rPr>
            <w:rStyle w:val="Hyperlink"/>
          </w:rPr>
          <w:t>Summary</w:t>
        </w:r>
        <w:r>
          <w:rPr>
            <w:webHidden/>
          </w:rPr>
          <w:tab/>
        </w:r>
        <w:r>
          <w:rPr>
            <w:webHidden/>
          </w:rPr>
          <w:fldChar w:fldCharType="begin"/>
        </w:r>
        <w:r>
          <w:rPr>
            <w:webHidden/>
          </w:rPr>
          <w:instrText xml:space="preserve"> PAGEREF _Toc50327753 \h </w:instrText>
        </w:r>
        <w:r>
          <w:rPr>
            <w:webHidden/>
          </w:rPr>
        </w:r>
        <w:r>
          <w:rPr>
            <w:webHidden/>
          </w:rPr>
          <w:fldChar w:fldCharType="separate"/>
        </w:r>
        <w:r>
          <w:rPr>
            <w:webHidden/>
          </w:rPr>
          <w:t>26</w:t>
        </w:r>
        <w:r>
          <w:rPr>
            <w:webHidden/>
          </w:rPr>
          <w:fldChar w:fldCharType="end"/>
        </w:r>
      </w:hyperlink>
    </w:p>
    <w:p w14:paraId="6F7445F1" w14:textId="3D33A1FA" w:rsidR="00660BFA" w:rsidRDefault="00660BFA">
      <w:pPr>
        <w:pStyle w:val="TOC1"/>
        <w:rPr>
          <w:rFonts w:asciiTheme="minorHAnsi" w:eastAsiaTheme="minorEastAsia" w:hAnsiTheme="minorHAnsi" w:cstheme="minorBidi"/>
          <w:bCs w:val="0"/>
          <w:sz w:val="22"/>
          <w:szCs w:val="22"/>
        </w:rPr>
      </w:pPr>
      <w:hyperlink w:anchor="_Toc50327754" w:history="1">
        <w:r w:rsidRPr="00D36A9C">
          <w:rPr>
            <w:rStyle w:val="Hyperlink"/>
          </w:rPr>
          <w:t>V.  Conclusions and Recommendations</w:t>
        </w:r>
        <w:r>
          <w:rPr>
            <w:webHidden/>
          </w:rPr>
          <w:tab/>
        </w:r>
        <w:r>
          <w:rPr>
            <w:webHidden/>
          </w:rPr>
          <w:fldChar w:fldCharType="begin"/>
        </w:r>
        <w:r>
          <w:rPr>
            <w:webHidden/>
          </w:rPr>
          <w:instrText xml:space="preserve"> PAGEREF _Toc50327754 \h </w:instrText>
        </w:r>
        <w:r>
          <w:rPr>
            <w:webHidden/>
          </w:rPr>
        </w:r>
        <w:r>
          <w:rPr>
            <w:webHidden/>
          </w:rPr>
          <w:fldChar w:fldCharType="separate"/>
        </w:r>
        <w:r>
          <w:rPr>
            <w:webHidden/>
          </w:rPr>
          <w:t>27</w:t>
        </w:r>
        <w:r>
          <w:rPr>
            <w:webHidden/>
          </w:rPr>
          <w:fldChar w:fldCharType="end"/>
        </w:r>
      </w:hyperlink>
    </w:p>
    <w:p w14:paraId="5AAC30A0" w14:textId="588E632A" w:rsidR="00660BFA" w:rsidRDefault="00660BFA">
      <w:pPr>
        <w:pStyle w:val="TOC2"/>
        <w:rPr>
          <w:rFonts w:asciiTheme="minorHAnsi" w:eastAsiaTheme="minorEastAsia" w:hAnsiTheme="minorHAnsi" w:cstheme="minorBidi"/>
          <w:sz w:val="22"/>
          <w:szCs w:val="22"/>
        </w:rPr>
      </w:pPr>
      <w:hyperlink w:anchor="_Toc50327755" w:history="1">
        <w:r w:rsidRPr="00D36A9C">
          <w:rPr>
            <w:rStyle w:val="Hyperlink"/>
          </w:rPr>
          <w:t>Chapter Overview</w:t>
        </w:r>
        <w:r>
          <w:rPr>
            <w:webHidden/>
          </w:rPr>
          <w:tab/>
        </w:r>
        <w:r>
          <w:rPr>
            <w:webHidden/>
          </w:rPr>
          <w:fldChar w:fldCharType="begin"/>
        </w:r>
        <w:r>
          <w:rPr>
            <w:webHidden/>
          </w:rPr>
          <w:instrText xml:space="preserve"> PAGEREF _Toc50327755 \h </w:instrText>
        </w:r>
        <w:r>
          <w:rPr>
            <w:webHidden/>
          </w:rPr>
        </w:r>
        <w:r>
          <w:rPr>
            <w:webHidden/>
          </w:rPr>
          <w:fldChar w:fldCharType="separate"/>
        </w:r>
        <w:r>
          <w:rPr>
            <w:webHidden/>
          </w:rPr>
          <w:t>27</w:t>
        </w:r>
        <w:r>
          <w:rPr>
            <w:webHidden/>
          </w:rPr>
          <w:fldChar w:fldCharType="end"/>
        </w:r>
      </w:hyperlink>
    </w:p>
    <w:p w14:paraId="1AD2508E" w14:textId="57C92D74" w:rsidR="00660BFA" w:rsidRDefault="00660BFA">
      <w:pPr>
        <w:pStyle w:val="TOC2"/>
        <w:rPr>
          <w:rFonts w:asciiTheme="minorHAnsi" w:eastAsiaTheme="minorEastAsia" w:hAnsiTheme="minorHAnsi" w:cstheme="minorBidi"/>
          <w:sz w:val="22"/>
          <w:szCs w:val="22"/>
        </w:rPr>
      </w:pPr>
      <w:hyperlink w:anchor="_Toc50327756" w:history="1">
        <w:r w:rsidRPr="00D36A9C">
          <w:rPr>
            <w:rStyle w:val="Hyperlink"/>
          </w:rPr>
          <w:t>Conclusions of Research</w:t>
        </w:r>
        <w:r>
          <w:rPr>
            <w:webHidden/>
          </w:rPr>
          <w:tab/>
        </w:r>
        <w:r>
          <w:rPr>
            <w:webHidden/>
          </w:rPr>
          <w:fldChar w:fldCharType="begin"/>
        </w:r>
        <w:r>
          <w:rPr>
            <w:webHidden/>
          </w:rPr>
          <w:instrText xml:space="preserve"> PAGEREF _Toc50327756 \h </w:instrText>
        </w:r>
        <w:r>
          <w:rPr>
            <w:webHidden/>
          </w:rPr>
        </w:r>
        <w:r>
          <w:rPr>
            <w:webHidden/>
          </w:rPr>
          <w:fldChar w:fldCharType="separate"/>
        </w:r>
        <w:r>
          <w:rPr>
            <w:webHidden/>
          </w:rPr>
          <w:t>27</w:t>
        </w:r>
        <w:r>
          <w:rPr>
            <w:webHidden/>
          </w:rPr>
          <w:fldChar w:fldCharType="end"/>
        </w:r>
      </w:hyperlink>
    </w:p>
    <w:p w14:paraId="116916AE" w14:textId="53EF373D" w:rsidR="00660BFA" w:rsidRDefault="00660BFA">
      <w:pPr>
        <w:pStyle w:val="TOC2"/>
        <w:rPr>
          <w:rFonts w:asciiTheme="minorHAnsi" w:eastAsiaTheme="minorEastAsia" w:hAnsiTheme="minorHAnsi" w:cstheme="minorBidi"/>
          <w:sz w:val="22"/>
          <w:szCs w:val="22"/>
        </w:rPr>
      </w:pPr>
      <w:hyperlink w:anchor="_Toc50327757" w:history="1">
        <w:r w:rsidRPr="00D36A9C">
          <w:rPr>
            <w:rStyle w:val="Hyperlink"/>
          </w:rPr>
          <w:t>Significance of Research</w:t>
        </w:r>
        <w:r>
          <w:rPr>
            <w:webHidden/>
          </w:rPr>
          <w:tab/>
        </w:r>
        <w:r>
          <w:rPr>
            <w:webHidden/>
          </w:rPr>
          <w:fldChar w:fldCharType="begin"/>
        </w:r>
        <w:r>
          <w:rPr>
            <w:webHidden/>
          </w:rPr>
          <w:instrText xml:space="preserve"> PAGEREF _Toc50327757 \h </w:instrText>
        </w:r>
        <w:r>
          <w:rPr>
            <w:webHidden/>
          </w:rPr>
        </w:r>
        <w:r>
          <w:rPr>
            <w:webHidden/>
          </w:rPr>
          <w:fldChar w:fldCharType="separate"/>
        </w:r>
        <w:r>
          <w:rPr>
            <w:webHidden/>
          </w:rPr>
          <w:t>27</w:t>
        </w:r>
        <w:r>
          <w:rPr>
            <w:webHidden/>
          </w:rPr>
          <w:fldChar w:fldCharType="end"/>
        </w:r>
      </w:hyperlink>
    </w:p>
    <w:p w14:paraId="0797C271" w14:textId="783062DA" w:rsidR="00660BFA" w:rsidRDefault="00660BFA">
      <w:pPr>
        <w:pStyle w:val="TOC2"/>
        <w:rPr>
          <w:rFonts w:asciiTheme="minorHAnsi" w:eastAsiaTheme="minorEastAsia" w:hAnsiTheme="minorHAnsi" w:cstheme="minorBidi"/>
          <w:sz w:val="22"/>
          <w:szCs w:val="22"/>
        </w:rPr>
      </w:pPr>
      <w:hyperlink w:anchor="_Toc50327758" w:history="1">
        <w:r w:rsidRPr="00D36A9C">
          <w:rPr>
            <w:rStyle w:val="Hyperlink"/>
          </w:rPr>
          <w:t>Recommendations for Action</w:t>
        </w:r>
        <w:r>
          <w:rPr>
            <w:webHidden/>
          </w:rPr>
          <w:tab/>
        </w:r>
        <w:r>
          <w:rPr>
            <w:webHidden/>
          </w:rPr>
          <w:fldChar w:fldCharType="begin"/>
        </w:r>
        <w:r>
          <w:rPr>
            <w:webHidden/>
          </w:rPr>
          <w:instrText xml:space="preserve"> PAGEREF _Toc50327758 \h </w:instrText>
        </w:r>
        <w:r>
          <w:rPr>
            <w:webHidden/>
          </w:rPr>
        </w:r>
        <w:r>
          <w:rPr>
            <w:webHidden/>
          </w:rPr>
          <w:fldChar w:fldCharType="separate"/>
        </w:r>
        <w:r>
          <w:rPr>
            <w:webHidden/>
          </w:rPr>
          <w:t>27</w:t>
        </w:r>
        <w:r>
          <w:rPr>
            <w:webHidden/>
          </w:rPr>
          <w:fldChar w:fldCharType="end"/>
        </w:r>
      </w:hyperlink>
    </w:p>
    <w:p w14:paraId="640B297D" w14:textId="528A3400" w:rsidR="00660BFA" w:rsidRDefault="00660BFA">
      <w:pPr>
        <w:pStyle w:val="TOC2"/>
        <w:rPr>
          <w:rFonts w:asciiTheme="minorHAnsi" w:eastAsiaTheme="minorEastAsia" w:hAnsiTheme="minorHAnsi" w:cstheme="minorBidi"/>
          <w:sz w:val="22"/>
          <w:szCs w:val="22"/>
        </w:rPr>
      </w:pPr>
      <w:hyperlink w:anchor="_Toc50327759" w:history="1">
        <w:r w:rsidRPr="00D36A9C">
          <w:rPr>
            <w:rStyle w:val="Hyperlink"/>
          </w:rPr>
          <w:t>Recommendations for Future Research</w:t>
        </w:r>
        <w:r>
          <w:rPr>
            <w:webHidden/>
          </w:rPr>
          <w:tab/>
        </w:r>
        <w:r>
          <w:rPr>
            <w:webHidden/>
          </w:rPr>
          <w:fldChar w:fldCharType="begin"/>
        </w:r>
        <w:r>
          <w:rPr>
            <w:webHidden/>
          </w:rPr>
          <w:instrText xml:space="preserve"> PAGEREF _Toc50327759 \h </w:instrText>
        </w:r>
        <w:r>
          <w:rPr>
            <w:webHidden/>
          </w:rPr>
        </w:r>
        <w:r>
          <w:rPr>
            <w:webHidden/>
          </w:rPr>
          <w:fldChar w:fldCharType="separate"/>
        </w:r>
        <w:r>
          <w:rPr>
            <w:webHidden/>
          </w:rPr>
          <w:t>27</w:t>
        </w:r>
        <w:r>
          <w:rPr>
            <w:webHidden/>
          </w:rPr>
          <w:fldChar w:fldCharType="end"/>
        </w:r>
      </w:hyperlink>
    </w:p>
    <w:p w14:paraId="1B438258" w14:textId="41BABD88" w:rsidR="00660BFA" w:rsidRDefault="00660BFA">
      <w:pPr>
        <w:pStyle w:val="TOC2"/>
        <w:rPr>
          <w:rFonts w:asciiTheme="minorHAnsi" w:eastAsiaTheme="minorEastAsia" w:hAnsiTheme="minorHAnsi" w:cstheme="minorBidi"/>
          <w:sz w:val="22"/>
          <w:szCs w:val="22"/>
        </w:rPr>
      </w:pPr>
      <w:hyperlink w:anchor="_Toc50327760" w:history="1">
        <w:r w:rsidRPr="00D36A9C">
          <w:rPr>
            <w:rStyle w:val="Hyperlink"/>
          </w:rPr>
          <w:t>Summary</w:t>
        </w:r>
        <w:r>
          <w:rPr>
            <w:webHidden/>
          </w:rPr>
          <w:tab/>
        </w:r>
        <w:r>
          <w:rPr>
            <w:webHidden/>
          </w:rPr>
          <w:fldChar w:fldCharType="begin"/>
        </w:r>
        <w:r>
          <w:rPr>
            <w:webHidden/>
          </w:rPr>
          <w:instrText xml:space="preserve"> PAGEREF _Toc50327760 \h </w:instrText>
        </w:r>
        <w:r>
          <w:rPr>
            <w:webHidden/>
          </w:rPr>
        </w:r>
        <w:r>
          <w:rPr>
            <w:webHidden/>
          </w:rPr>
          <w:fldChar w:fldCharType="separate"/>
        </w:r>
        <w:r>
          <w:rPr>
            <w:webHidden/>
          </w:rPr>
          <w:t>27</w:t>
        </w:r>
        <w:r>
          <w:rPr>
            <w:webHidden/>
          </w:rPr>
          <w:fldChar w:fldCharType="end"/>
        </w:r>
      </w:hyperlink>
    </w:p>
    <w:p w14:paraId="07EC2CF5" w14:textId="53A4A662" w:rsidR="00660BFA" w:rsidRDefault="00660BFA">
      <w:pPr>
        <w:pStyle w:val="TOC1"/>
        <w:rPr>
          <w:rFonts w:asciiTheme="minorHAnsi" w:eastAsiaTheme="minorEastAsia" w:hAnsiTheme="minorHAnsi" w:cstheme="minorBidi"/>
          <w:bCs w:val="0"/>
          <w:sz w:val="22"/>
          <w:szCs w:val="22"/>
        </w:rPr>
      </w:pPr>
      <w:hyperlink w:anchor="_Toc50327761" w:history="1">
        <w:r w:rsidRPr="00D36A9C">
          <w:rPr>
            <w:rStyle w:val="Hyperlink"/>
          </w:rPr>
          <w:t>Appendix: Configuring FlightGear as a Visual System</w:t>
        </w:r>
        <w:r>
          <w:rPr>
            <w:webHidden/>
          </w:rPr>
          <w:tab/>
        </w:r>
        <w:r>
          <w:rPr>
            <w:webHidden/>
          </w:rPr>
          <w:fldChar w:fldCharType="begin"/>
        </w:r>
        <w:r>
          <w:rPr>
            <w:webHidden/>
          </w:rPr>
          <w:instrText xml:space="preserve"> PAGEREF _Toc50327761 \h </w:instrText>
        </w:r>
        <w:r>
          <w:rPr>
            <w:webHidden/>
          </w:rPr>
        </w:r>
        <w:r>
          <w:rPr>
            <w:webHidden/>
          </w:rPr>
          <w:fldChar w:fldCharType="separate"/>
        </w:r>
        <w:r>
          <w:rPr>
            <w:webHidden/>
          </w:rPr>
          <w:t>28</w:t>
        </w:r>
        <w:r>
          <w:rPr>
            <w:webHidden/>
          </w:rPr>
          <w:fldChar w:fldCharType="end"/>
        </w:r>
      </w:hyperlink>
    </w:p>
    <w:p w14:paraId="0A857552" w14:textId="4846303F" w:rsidR="00660BFA" w:rsidRDefault="00660BFA">
      <w:pPr>
        <w:pStyle w:val="TOC1"/>
        <w:rPr>
          <w:rFonts w:asciiTheme="minorHAnsi" w:eastAsiaTheme="minorEastAsia" w:hAnsiTheme="minorHAnsi" w:cstheme="minorBidi"/>
          <w:bCs w:val="0"/>
          <w:sz w:val="22"/>
          <w:szCs w:val="22"/>
        </w:rPr>
      </w:pPr>
      <w:hyperlink w:anchor="_Toc50327762" w:history="1">
        <w:r w:rsidRPr="00D36A9C">
          <w:rPr>
            <w:rStyle w:val="Hyperlink"/>
          </w:rPr>
          <w:t>Bibliography</w:t>
        </w:r>
        <w:r>
          <w:rPr>
            <w:webHidden/>
          </w:rPr>
          <w:tab/>
        </w:r>
        <w:r>
          <w:rPr>
            <w:webHidden/>
          </w:rPr>
          <w:fldChar w:fldCharType="begin"/>
        </w:r>
        <w:r>
          <w:rPr>
            <w:webHidden/>
          </w:rPr>
          <w:instrText xml:space="preserve"> PAGEREF _Toc50327762 \h </w:instrText>
        </w:r>
        <w:r>
          <w:rPr>
            <w:webHidden/>
          </w:rPr>
        </w:r>
        <w:r>
          <w:rPr>
            <w:webHidden/>
          </w:rPr>
          <w:fldChar w:fldCharType="separate"/>
        </w:r>
        <w:r>
          <w:rPr>
            <w:webHidden/>
          </w:rPr>
          <w:t>31</w:t>
        </w:r>
        <w:r>
          <w:rPr>
            <w:webHidden/>
          </w:rPr>
          <w:fldChar w:fldCharType="end"/>
        </w:r>
      </w:hyperlink>
    </w:p>
    <w:p w14:paraId="182256F0" w14:textId="191CF2D3"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0327728"/>
      <w:r>
        <w:lastRenderedPageBreak/>
        <w:t>List of Figures</w:t>
      </w:r>
      <w:bookmarkEnd w:id="25"/>
    </w:p>
    <w:p w14:paraId="5C4574F6" w14:textId="0AAC9A80" w:rsidR="001D41D1"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0328140" w:history="1">
        <w:r w:rsidR="001D41D1" w:rsidRPr="001D3325">
          <w:rPr>
            <w:rStyle w:val="Hyperlink"/>
            <w:noProof/>
          </w:rPr>
          <w:t>Figure 1: Forces Visualized</w:t>
        </w:r>
        <w:r w:rsidR="001D41D1">
          <w:rPr>
            <w:noProof/>
            <w:webHidden/>
          </w:rPr>
          <w:tab/>
        </w:r>
        <w:r w:rsidR="001D41D1">
          <w:rPr>
            <w:noProof/>
            <w:webHidden/>
          </w:rPr>
          <w:fldChar w:fldCharType="begin"/>
        </w:r>
        <w:r w:rsidR="001D41D1">
          <w:rPr>
            <w:noProof/>
            <w:webHidden/>
          </w:rPr>
          <w:instrText xml:space="preserve"> PAGEREF _Toc50328140 \h </w:instrText>
        </w:r>
        <w:r w:rsidR="001D41D1">
          <w:rPr>
            <w:noProof/>
            <w:webHidden/>
          </w:rPr>
        </w:r>
        <w:r w:rsidR="001D41D1">
          <w:rPr>
            <w:noProof/>
            <w:webHidden/>
          </w:rPr>
          <w:fldChar w:fldCharType="separate"/>
        </w:r>
        <w:r w:rsidR="001D41D1">
          <w:rPr>
            <w:noProof/>
            <w:webHidden/>
          </w:rPr>
          <w:t>13</w:t>
        </w:r>
        <w:r w:rsidR="001D41D1">
          <w:rPr>
            <w:noProof/>
            <w:webHidden/>
          </w:rPr>
          <w:fldChar w:fldCharType="end"/>
        </w:r>
      </w:hyperlink>
    </w:p>
    <w:p w14:paraId="6FA4DD27" w14:textId="1F9B9E8D" w:rsidR="001D41D1" w:rsidRDefault="001D41D1">
      <w:pPr>
        <w:pStyle w:val="TableofFigures"/>
        <w:tabs>
          <w:tab w:val="right" w:leader="dot" w:pos="8630"/>
        </w:tabs>
        <w:rPr>
          <w:rFonts w:asciiTheme="minorHAnsi" w:eastAsiaTheme="minorEastAsia" w:hAnsiTheme="minorHAnsi" w:cstheme="minorBidi"/>
          <w:noProof/>
          <w:sz w:val="22"/>
          <w:szCs w:val="22"/>
        </w:rPr>
      </w:pPr>
      <w:hyperlink w:anchor="_Toc50328141" w:history="1">
        <w:r w:rsidRPr="001D3325">
          <w:rPr>
            <w:rStyle w:val="Hyperlink"/>
            <w:noProof/>
          </w:rPr>
          <w:t>Figure 2: Airplane Components</w:t>
        </w:r>
        <w:r>
          <w:rPr>
            <w:noProof/>
            <w:webHidden/>
          </w:rPr>
          <w:tab/>
        </w:r>
        <w:r>
          <w:rPr>
            <w:noProof/>
            <w:webHidden/>
          </w:rPr>
          <w:fldChar w:fldCharType="begin"/>
        </w:r>
        <w:r>
          <w:rPr>
            <w:noProof/>
            <w:webHidden/>
          </w:rPr>
          <w:instrText xml:space="preserve"> PAGEREF _Toc50328141 \h </w:instrText>
        </w:r>
        <w:r>
          <w:rPr>
            <w:noProof/>
            <w:webHidden/>
          </w:rPr>
        </w:r>
        <w:r>
          <w:rPr>
            <w:noProof/>
            <w:webHidden/>
          </w:rPr>
          <w:fldChar w:fldCharType="separate"/>
        </w:r>
        <w:r>
          <w:rPr>
            <w:noProof/>
            <w:webHidden/>
          </w:rPr>
          <w:t>13</w:t>
        </w:r>
        <w:r>
          <w:rPr>
            <w:noProof/>
            <w:webHidden/>
          </w:rPr>
          <w:fldChar w:fldCharType="end"/>
        </w:r>
      </w:hyperlink>
    </w:p>
    <w:p w14:paraId="22C50E91" w14:textId="4E1B0BBB" w:rsidR="001D41D1" w:rsidRDefault="001D41D1">
      <w:pPr>
        <w:pStyle w:val="TableofFigures"/>
        <w:tabs>
          <w:tab w:val="right" w:leader="dot" w:pos="8630"/>
        </w:tabs>
        <w:rPr>
          <w:rFonts w:asciiTheme="minorHAnsi" w:eastAsiaTheme="minorEastAsia" w:hAnsiTheme="minorHAnsi" w:cstheme="minorBidi"/>
          <w:noProof/>
          <w:sz w:val="22"/>
          <w:szCs w:val="22"/>
        </w:rPr>
      </w:pPr>
      <w:hyperlink w:anchor="_Toc50328142" w:history="1">
        <w:r w:rsidRPr="001D3325">
          <w:rPr>
            <w:rStyle w:val="Hyperlink"/>
            <w:noProof/>
          </w:rPr>
          <w:t>Figure 3: Airplane Axes of Rotation</w:t>
        </w:r>
        <w:r>
          <w:rPr>
            <w:noProof/>
            <w:webHidden/>
          </w:rPr>
          <w:tab/>
        </w:r>
        <w:r>
          <w:rPr>
            <w:noProof/>
            <w:webHidden/>
          </w:rPr>
          <w:fldChar w:fldCharType="begin"/>
        </w:r>
        <w:r>
          <w:rPr>
            <w:noProof/>
            <w:webHidden/>
          </w:rPr>
          <w:instrText xml:space="preserve"> PAGEREF _Toc50328142 \h </w:instrText>
        </w:r>
        <w:r>
          <w:rPr>
            <w:noProof/>
            <w:webHidden/>
          </w:rPr>
        </w:r>
        <w:r>
          <w:rPr>
            <w:noProof/>
            <w:webHidden/>
          </w:rPr>
          <w:fldChar w:fldCharType="separate"/>
        </w:r>
        <w:r>
          <w:rPr>
            <w:noProof/>
            <w:webHidden/>
          </w:rPr>
          <w:t>14</w:t>
        </w:r>
        <w:r>
          <w:rPr>
            <w:noProof/>
            <w:webHidden/>
          </w:rPr>
          <w:fldChar w:fldCharType="end"/>
        </w:r>
      </w:hyperlink>
    </w:p>
    <w:p w14:paraId="7CCC8BA4" w14:textId="3AEDA772" w:rsidR="001D41D1" w:rsidRDefault="001D41D1">
      <w:pPr>
        <w:pStyle w:val="TableofFigures"/>
        <w:tabs>
          <w:tab w:val="right" w:leader="dot" w:pos="8630"/>
        </w:tabs>
        <w:rPr>
          <w:rFonts w:asciiTheme="minorHAnsi" w:eastAsiaTheme="minorEastAsia" w:hAnsiTheme="minorHAnsi" w:cstheme="minorBidi"/>
          <w:noProof/>
          <w:sz w:val="22"/>
          <w:szCs w:val="22"/>
        </w:rPr>
      </w:pPr>
      <w:hyperlink w:anchor="_Toc50328143" w:history="1">
        <w:r w:rsidRPr="001D3325">
          <w:rPr>
            <w:rStyle w:val="Hyperlink"/>
            <w:noProof/>
          </w:rPr>
          <w:t>Figure 4: Body Frame and Earth Frame</w:t>
        </w:r>
        <w:r>
          <w:rPr>
            <w:noProof/>
            <w:webHidden/>
          </w:rPr>
          <w:tab/>
        </w:r>
        <w:r>
          <w:rPr>
            <w:noProof/>
            <w:webHidden/>
          </w:rPr>
          <w:fldChar w:fldCharType="begin"/>
        </w:r>
        <w:r>
          <w:rPr>
            <w:noProof/>
            <w:webHidden/>
          </w:rPr>
          <w:instrText xml:space="preserve"> PAGEREF _Toc50328143 \h </w:instrText>
        </w:r>
        <w:r>
          <w:rPr>
            <w:noProof/>
            <w:webHidden/>
          </w:rPr>
        </w:r>
        <w:r>
          <w:rPr>
            <w:noProof/>
            <w:webHidden/>
          </w:rPr>
          <w:fldChar w:fldCharType="separate"/>
        </w:r>
        <w:r>
          <w:rPr>
            <w:noProof/>
            <w:webHidden/>
          </w:rPr>
          <w:t>15</w:t>
        </w:r>
        <w:r>
          <w:rPr>
            <w:noProof/>
            <w:webHidden/>
          </w:rPr>
          <w:fldChar w:fldCharType="end"/>
        </w:r>
      </w:hyperlink>
    </w:p>
    <w:p w14:paraId="4E1610E8" w14:textId="2F42DE2A" w:rsidR="001D41D1" w:rsidRDefault="001D41D1">
      <w:pPr>
        <w:pStyle w:val="TableofFigures"/>
        <w:tabs>
          <w:tab w:val="right" w:leader="dot" w:pos="8630"/>
        </w:tabs>
        <w:rPr>
          <w:rFonts w:asciiTheme="minorHAnsi" w:eastAsiaTheme="minorEastAsia" w:hAnsiTheme="minorHAnsi" w:cstheme="minorBidi"/>
          <w:noProof/>
          <w:sz w:val="22"/>
          <w:szCs w:val="22"/>
        </w:rPr>
      </w:pPr>
      <w:hyperlink w:anchor="_Toc50328144" w:history="1">
        <w:r w:rsidRPr="001D3325">
          <w:rPr>
            <w:rStyle w:val="Hyperlink"/>
            <w:noProof/>
          </w:rPr>
          <w:t>Figure 5: Entity Component System Visualized</w:t>
        </w:r>
        <w:r>
          <w:rPr>
            <w:noProof/>
            <w:webHidden/>
          </w:rPr>
          <w:tab/>
        </w:r>
        <w:r>
          <w:rPr>
            <w:noProof/>
            <w:webHidden/>
          </w:rPr>
          <w:fldChar w:fldCharType="begin"/>
        </w:r>
        <w:r>
          <w:rPr>
            <w:noProof/>
            <w:webHidden/>
          </w:rPr>
          <w:instrText xml:space="preserve"> PAGEREF _Toc50328144 \h </w:instrText>
        </w:r>
        <w:r>
          <w:rPr>
            <w:noProof/>
            <w:webHidden/>
          </w:rPr>
        </w:r>
        <w:r>
          <w:rPr>
            <w:noProof/>
            <w:webHidden/>
          </w:rPr>
          <w:fldChar w:fldCharType="separate"/>
        </w:r>
        <w:r>
          <w:rPr>
            <w:noProof/>
            <w:webHidden/>
          </w:rPr>
          <w:t>20</w:t>
        </w:r>
        <w:r>
          <w:rPr>
            <w:noProof/>
            <w:webHidden/>
          </w:rPr>
          <w:fldChar w:fldCharType="end"/>
        </w:r>
      </w:hyperlink>
    </w:p>
    <w:p w14:paraId="68206EAA" w14:textId="377345B1"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7245C78C" w14:textId="7050E811" w:rsidR="008D778C" w:rsidRDefault="008D778C" w:rsidP="008D778C"/>
    <w:p w14:paraId="6AE3BB0D" w14:textId="4C133E0C" w:rsidR="008D778C" w:rsidRDefault="008D778C" w:rsidP="008D778C"/>
    <w:p w14:paraId="19402070" w14:textId="438C4B09" w:rsidR="008D778C" w:rsidRDefault="008D778C" w:rsidP="008D778C"/>
    <w:p w14:paraId="54B6C892" w14:textId="65925A2E" w:rsidR="008D778C" w:rsidRDefault="008D778C" w:rsidP="008D778C"/>
    <w:p w14:paraId="3A9A74BF" w14:textId="3FDA6A10" w:rsidR="002B5703" w:rsidRDefault="002B5703" w:rsidP="008D778C"/>
    <w:p w14:paraId="3923B597" w14:textId="1EEEC510" w:rsidR="002B5703" w:rsidRPr="008D778C" w:rsidRDefault="002B5703" w:rsidP="008D778C"/>
    <w:p w14:paraId="44E21993" w14:textId="1DA74D31" w:rsidR="00251273" w:rsidRDefault="00251273" w:rsidP="00056CF7">
      <w:pPr>
        <w:pStyle w:val="Heading1"/>
      </w:pPr>
      <w:bookmarkStart w:id="26" w:name="_Toc50327729"/>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36490D32" w14:textId="05FC378B" w:rsidR="002F6D0A" w:rsidRDefault="00F96855" w:rsidP="002F6D0A">
      <w:pPr>
        <w:pStyle w:val="Heading2"/>
      </w:pPr>
      <w:bookmarkStart w:id="27" w:name="_Toc50327730"/>
      <w:r>
        <w:t xml:space="preserve">1.1 </w:t>
      </w:r>
      <w:r w:rsidR="005737A4">
        <w:t>Introduction</w:t>
      </w:r>
      <w:bookmarkEnd w:id="27"/>
    </w:p>
    <w:p w14:paraId="6C9612AC" w14:textId="50370CBF" w:rsidR="00DC4C85" w:rsidRDefault="000721E2" w:rsidP="00E85BFB">
      <w:r>
        <w:tab/>
      </w:r>
      <w:r w:rsidR="00515493">
        <w:t>(</w:t>
      </w:r>
      <w:r w:rsidR="002D10B7">
        <w:t>Add “p</w:t>
      </w:r>
      <w:r w:rsidR="00DC4C85">
        <w:t>urpose of flight sim</w:t>
      </w:r>
      <w:r w:rsidR="002D10B7">
        <w:t>”</w:t>
      </w:r>
      <w:r w:rsidR="00AE749E">
        <w:t>/ motivations</w:t>
      </w:r>
      <w:r w:rsidR="002D10B7">
        <w:t>?...</w:t>
      </w:r>
      <w:r w:rsidR="00515493">
        <w:t>)</w:t>
      </w:r>
    </w:p>
    <w:p w14:paraId="2ED5F59F" w14:textId="7D276D39" w:rsidR="00712975" w:rsidRPr="000721E2" w:rsidRDefault="000721E2" w:rsidP="00DC4C85">
      <w:pPr>
        <w:ind w:firstLine="720"/>
      </w:pPr>
      <w:r>
        <w:t>The creation of a military oriented flight simulator is not a trivial problem. I</w:t>
      </w:r>
      <w:r w:rsidR="008605AF">
        <w:t>t requires</w:t>
      </w:r>
      <w:r>
        <w:t xml:space="preserve"> understanding of flight physics</w:t>
      </w:r>
      <w:r w:rsidR="00524A7B">
        <w:t xml:space="preserve"> in order to calculate how an airplane should fly through a simulation </w:t>
      </w:r>
      <w:r>
        <w:t xml:space="preserve">in real-time. </w:t>
      </w:r>
      <w:r w:rsidR="008605AF">
        <w:t>The actual process and product of calculating the physics is referred to as a flight dynamics model (FDM), which is essentially all of the math behind the flight simulator.</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will react. </w:t>
      </w:r>
      <w:r w:rsidR="00E85BFB">
        <w:t xml:space="preserve">Although the creation of FDM is a relatively standard practice, the FDM created in this thesis is unlike any other. </w:t>
      </w:r>
    </w:p>
    <w:p w14:paraId="101726BE" w14:textId="5F2F4304" w:rsidR="00392DF3" w:rsidRDefault="002F6D0A" w:rsidP="002F6D0A">
      <w:r>
        <w:tab/>
      </w:r>
      <w:r w:rsidR="009E75BA">
        <w:t xml:space="preserve">The </w:t>
      </w:r>
      <w:r>
        <w:t xml:space="preserve">implementation of </w:t>
      </w:r>
      <w:r w:rsidR="003D48E1">
        <w:t xml:space="preserve">the </w:t>
      </w:r>
      <w:r w:rsidR="008B29E0">
        <w:t>Entity Component System (</w:t>
      </w:r>
      <w:r>
        <w:t>ECS</w:t>
      </w:r>
      <w:r w:rsidR="008B29E0">
        <w:t>)</w:t>
      </w:r>
      <w:r w:rsidR="00CD7BD3">
        <w:t xml:space="preserve"> design into a flight simulation is a useful endeavor. </w:t>
      </w:r>
      <w:r w:rsidR="00821F03">
        <w:t>In</w:t>
      </w:r>
      <w:r w:rsidR="006C3F2C">
        <w:t xml:space="preserve"> the gaming industry, the</w:t>
      </w:r>
      <w:r w:rsidR="00CD7BD3">
        <w:t xml:space="preserve"> implementation of ECS in video games and simulations is </w:t>
      </w:r>
      <w:r>
        <w:t>growing</w:t>
      </w:r>
      <w:r w:rsidR="002067FC">
        <w:t xml:space="preserve"> in popularity</w:t>
      </w:r>
      <w:r w:rsidR="006C3F2C">
        <w:t>.</w:t>
      </w:r>
      <w:r>
        <w:t xml:space="preserve"> Notably, Unity uses an ECS architecture in its game engine. Unity is a platform for creating and </w:t>
      </w:r>
      <w:r w:rsidR="00C364FD">
        <w:t>operating</w:t>
      </w:r>
      <w:r>
        <w:t xml:space="preserve"> real-time 3D games</w:t>
      </w:r>
      <w:r w:rsidR="00A96D7D">
        <w:t xml:space="preserve"> [15</w:t>
      </w:r>
      <w:r w:rsidR="00C364FD">
        <w:t>].</w:t>
      </w:r>
      <w:r w:rsidR="00295217">
        <w:t xml:space="preserve"> The massively popular battle royale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 </w:t>
      </w:r>
      <w:r w:rsidR="000D71B0">
        <w:t>The ECS</w:t>
      </w:r>
      <w:r w:rsidR="003D48E1">
        <w:t xml:space="preserve"> 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lastRenderedPageBreak/>
        <w:t>Oriented Programming (</w:t>
      </w:r>
      <w:r w:rsidR="003D48E1">
        <w:t>OOP</w:t>
      </w:r>
      <w:r w:rsidR="00747BE5">
        <w:t>)</w:t>
      </w:r>
      <w:r w:rsidR="003D48E1">
        <w:t xml:space="preserve"> to organize data.</w:t>
      </w:r>
      <w:r w:rsidR="00C2371A">
        <w:t xml:space="preserve"> </w:t>
      </w:r>
      <w:r w:rsidR="00D76D78">
        <w:t xml:space="preserve">ECS is referred to as a Data-Oriented Design (DOD). </w:t>
      </w:r>
      <w:r w:rsidR="003D48E1">
        <w:t>Where OOP relies on</w:t>
      </w:r>
      <w:r w:rsidR="00DE1E58">
        <w:t xml:space="preserve"> 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 xml:space="preserve">discussed in more detail in Chapter 2, leads to code that is more reusable, readable, and performant. </w:t>
      </w:r>
      <w:r w:rsidR="00140BE3">
        <w:t xml:space="preserve">The software package, SPECS, is the library, or, as </w:t>
      </w:r>
      <w:r w:rsidR="0045597C">
        <w:t xml:space="preserve">the </w:t>
      </w:r>
      <w:r w:rsidR="00140BE3">
        <w:t>Rust</w:t>
      </w:r>
      <w:r w:rsidR="0045597C">
        <w:t xml:space="preserve"> programming language</w:t>
      </w:r>
      <w:r w:rsidR="00140BE3">
        <w:t xml:space="preserve"> calls it, crat</w:t>
      </w:r>
      <w:r w:rsidR="00CC6B01">
        <w:t>e, that is imported in code</w:t>
      </w:r>
      <w:r w:rsidR="00140BE3">
        <w:t xml:space="preserve"> allow</w:t>
      </w:r>
      <w:r w:rsidR="00CC6B01">
        <w:t>s</w:t>
      </w:r>
      <w:r w:rsidR="00140BE3">
        <w:t xml:space="preserve"> the ECS to be implemented in Rust. </w:t>
      </w:r>
      <w:r w:rsidR="00392DF3">
        <w:t>With that, the leveraging of th</w:t>
      </w:r>
      <w:r w:rsidR="00140BE3">
        <w:t>e</w:t>
      </w:r>
      <w:r w:rsidR="00392DF3">
        <w:t xml:space="preserve"> </w:t>
      </w:r>
      <w:r w:rsidR="00221696">
        <w:t xml:space="preserve">ECS </w:t>
      </w:r>
      <w:r w:rsidR="00392DF3">
        <w:t>design in a military oriented simulatio</w:t>
      </w:r>
      <w:r w:rsidR="00D635B8">
        <w:t>n is of particular interest because it has never been done before.</w:t>
      </w:r>
    </w:p>
    <w:p w14:paraId="335F5335" w14:textId="360512F3" w:rsidR="003E094E" w:rsidRPr="000721E2" w:rsidRDefault="003E094E" w:rsidP="003E094E">
      <w:r>
        <w:tab/>
      </w:r>
      <w:r w:rsidR="009E75BA">
        <w:t xml:space="preserve">Along with ECS, </w:t>
      </w:r>
      <w:r w:rsidRPr="00EB06EB">
        <w:t>Rus</w:t>
      </w:r>
      <w:r>
        <w:t xml:space="preserve">t is a new programming language with features that are useful in building a flight simulator. Rust, </w:t>
      </w:r>
      <w:r w:rsidRPr="00EB06EB">
        <w:t>created in 2</w:t>
      </w:r>
      <w:r>
        <w:t xml:space="preserve">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because they rely on the programmer to be sure the software is memory safe. </w:t>
      </w:r>
      <w:r w:rsidR="00F21006">
        <w:t>Although, s</w:t>
      </w:r>
      <w:r>
        <w:t>ome languages are also memory safe like Rust, but they are 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p>
    <w:p w14:paraId="32562381" w14:textId="411EE838" w:rsidR="003E094E" w:rsidRDefault="003E094E" w:rsidP="002F6D0A"/>
    <w:p w14:paraId="73703F3D" w14:textId="4F846595" w:rsidR="000D614B" w:rsidRPr="002F6D0A" w:rsidRDefault="000D614B" w:rsidP="002F6D0A">
      <w:r>
        <w:lastRenderedPageBreak/>
        <w:t>(is this too much</w:t>
      </w:r>
      <w:r w:rsidR="00415D43">
        <w:t xml:space="preserve"> like the actual background chapter 2</w:t>
      </w:r>
      <w:r>
        <w:t xml:space="preserve">? Feel like I </w:t>
      </w:r>
      <w:r w:rsidR="001228B4">
        <w:t>may be missing more motivation / purpose</w:t>
      </w:r>
      <w:r>
        <w:t xml:space="preserve"> inf</w:t>
      </w:r>
      <w:r w:rsidR="001228B4">
        <w:t>o)</w:t>
      </w:r>
    </w:p>
    <w:p w14:paraId="66F06979" w14:textId="31BB3465" w:rsidR="009C54CE" w:rsidRDefault="00F96855">
      <w:pPr>
        <w:pStyle w:val="Heading2"/>
      </w:pPr>
      <w:bookmarkStart w:id="28" w:name="_Toc493484472"/>
      <w:bookmarkStart w:id="29" w:name="_Toc493484713"/>
      <w:bookmarkStart w:id="30" w:name="_Toc494527307"/>
      <w:bookmarkStart w:id="31" w:name="_Toc495221473"/>
      <w:bookmarkStart w:id="32" w:name="_Toc495663184"/>
      <w:bookmarkStart w:id="33" w:name="_Toc495826206"/>
      <w:bookmarkStart w:id="34" w:name="_Toc495826314"/>
      <w:bookmarkStart w:id="35" w:name="_Toc495999054"/>
      <w:bookmarkStart w:id="36" w:name="_Toc496074852"/>
      <w:bookmarkStart w:id="37" w:name="_Toc496074947"/>
      <w:bookmarkStart w:id="38" w:name="_Toc496075121"/>
      <w:bookmarkStart w:id="39" w:name="_Toc496075279"/>
      <w:bookmarkStart w:id="40" w:name="_Toc496075343"/>
      <w:bookmarkStart w:id="41" w:name="_Toc496080585"/>
      <w:bookmarkStart w:id="42" w:name="_Toc503248582"/>
      <w:bookmarkStart w:id="43" w:name="_Toc504131158"/>
      <w:bookmarkStart w:id="44" w:name="_Toc504131360"/>
      <w:bookmarkStart w:id="45" w:name="_Toc504131515"/>
      <w:bookmarkStart w:id="46" w:name="_Toc50327731"/>
      <w:r>
        <w:t xml:space="preserve">1.2 </w:t>
      </w:r>
      <w:r w:rsidR="009C54CE">
        <w:t>Problem Statement</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279A621B" w14:textId="69554A08" w:rsidR="004F4861" w:rsidRDefault="008655C5">
      <w:pPr>
        <w:pStyle w:val="BodyText"/>
      </w:pPr>
      <w:bookmarkStart w:id="47" w:name="_Toc493484473"/>
      <w:bookmarkStart w:id="48" w:name="_Toc493484714"/>
      <w:bookmarkStart w:id="49" w:name="_Toc494527308"/>
      <w:bookmarkStart w:id="50" w:name="_Toc495221474"/>
      <w:bookmarkStart w:id="51" w:name="_Toc495663185"/>
      <w:bookmarkStart w:id="52" w:name="_Toc495826207"/>
      <w:bookmarkStart w:id="53" w:name="_Toc495826315"/>
      <w:bookmarkStart w:id="54" w:name="_Toc495999055"/>
      <w:bookmarkStart w:id="55" w:name="_Toc496074853"/>
      <w:bookmarkStart w:id="56" w:name="_Toc496074948"/>
      <w:bookmarkStart w:id="57" w:name="_Toc496075122"/>
      <w:bookmarkStart w:id="58" w:name="_Toc496075280"/>
      <w:bookmarkStart w:id="59" w:name="_Toc496075344"/>
      <w:bookmarkStart w:id="60" w:name="_Toc496080586"/>
      <w:bookmarkStart w:id="61" w:name="_Toc503248583"/>
      <w:bookmarkStart w:id="62" w:name="_Toc504131159"/>
      <w:bookmarkStart w:id="63" w:name="_Toc504131361"/>
      <w:bookmarkStart w:id="64" w:name="_Toc504131516"/>
      <w:r>
        <w:t xml:space="preserve">The problem </w:t>
      </w:r>
      <w:r w:rsidR="00E30832">
        <w:t>at hand is investigating how to</w:t>
      </w:r>
      <w:r w:rsidR="00C223E6">
        <w:t xml:space="preserve"> build a </w:t>
      </w:r>
      <w:r w:rsidR="00C9408E">
        <w:t xml:space="preserve">flight simulator </w:t>
      </w:r>
      <w:r w:rsidR="00C223E6">
        <w:t>leveraging</w:t>
      </w:r>
      <w:r w:rsidR="00603C73">
        <w:t xml:space="preserve"> the </w:t>
      </w:r>
      <w:r w:rsidR="00E30832">
        <w:t xml:space="preserve">novel technology: ECS (SPECS) and </w:t>
      </w:r>
      <w:r w:rsidR="00C223E6">
        <w:t>Rust.</w:t>
      </w:r>
      <w:r w:rsidR="00BA6D9D">
        <w:t xml:space="preserve"> (how do I expand here without being repetitive)</w:t>
      </w:r>
    </w:p>
    <w:p w14:paraId="387FA68E" w14:textId="2104D962" w:rsidR="00251273" w:rsidRDefault="00F96855">
      <w:pPr>
        <w:pStyle w:val="Heading2"/>
      </w:pPr>
      <w:bookmarkStart w:id="65" w:name="_Toc50327732"/>
      <w:r>
        <w:t xml:space="preserve">1.3 </w:t>
      </w:r>
      <w:r w:rsidR="009C54CE">
        <w:t xml:space="preserve">Research </w:t>
      </w:r>
      <w:r w:rsidR="00EC3664">
        <w:t>Objective</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14256457" w14:textId="5AF22A05" w:rsidR="00CE7460" w:rsidRDefault="00EB128B">
      <w:pPr>
        <w:pStyle w:val="BodyText"/>
      </w:pPr>
      <w:bookmarkStart w:id="66" w:name="_Toc493484474"/>
      <w:bookmarkStart w:id="67" w:name="_Toc493484715"/>
      <w:bookmarkStart w:id="68" w:name="_Toc494527309"/>
      <w:bookmarkStart w:id="69" w:name="_Toc495221475"/>
      <w:bookmarkStart w:id="70" w:name="_Toc495663186"/>
      <w:bookmarkStart w:id="71" w:name="_Toc495826208"/>
      <w:bookmarkStart w:id="72" w:name="_Toc495826316"/>
      <w:bookmarkStart w:id="73" w:name="_Toc495999056"/>
      <w:bookmarkStart w:id="74" w:name="_Toc496074854"/>
      <w:bookmarkStart w:id="75" w:name="_Toc496074949"/>
      <w:bookmarkStart w:id="76" w:name="_Toc496075123"/>
      <w:bookmarkStart w:id="77" w:name="_Toc496075281"/>
      <w:bookmarkStart w:id="78" w:name="_Toc496075345"/>
      <w:bookmarkStart w:id="79" w:name="_Toc496080587"/>
      <w:bookmarkStart w:id="80" w:name="_Toc503248584"/>
      <w:bookmarkStart w:id="81" w:name="_Toc504131160"/>
      <w:bookmarkStart w:id="82" w:name="_Toc504131362"/>
      <w:bookmarkStart w:id="83" w:name="_Toc504131517"/>
      <w:r>
        <w:t>The primary research objecti</w:t>
      </w:r>
      <w:r w:rsidR="004F4861">
        <w:t>ve is</w:t>
      </w:r>
      <w:r>
        <w:t xml:space="preserve"> to</w:t>
      </w:r>
      <w:r w:rsidR="00F20B5E">
        <w:t xml:space="preserve"> </w:t>
      </w:r>
      <w:r w:rsidR="00603C73">
        <w:t>build a</w:t>
      </w:r>
      <w:r w:rsidR="00F20B5E">
        <w:t>n interactive</w:t>
      </w:r>
      <w:r w:rsidR="00603C73">
        <w:t xml:space="preserve"> </w:t>
      </w:r>
      <w:r>
        <w:t xml:space="preserve">ECS-patterned flight simulator in the Rust programming language. </w:t>
      </w:r>
      <w:r w:rsidR="00BA6D9D">
        <w:t>(how do I expand here without being repetitive)</w:t>
      </w:r>
    </w:p>
    <w:p w14:paraId="79870D68" w14:textId="1E4C3A33" w:rsidR="00CE7460" w:rsidRDefault="00F96855" w:rsidP="00CE7460">
      <w:pPr>
        <w:pStyle w:val="Heading2"/>
      </w:pPr>
      <w:bookmarkStart w:id="84" w:name="_Toc50327733"/>
      <w:r>
        <w:t xml:space="preserve">1.4 </w:t>
      </w:r>
      <w:r w:rsidR="008B570F">
        <w:t>Hypothesis</w:t>
      </w:r>
      <w:bookmarkEnd w:id="84"/>
    </w:p>
    <w:p w14:paraId="57F645B9" w14:textId="7E517E0B" w:rsidR="003479EE" w:rsidRDefault="00FB1642" w:rsidP="00FB1642">
      <w:pPr>
        <w:pStyle w:val="BodyText"/>
      </w:pPr>
      <w:r w:rsidRPr="00FB1642">
        <w:t xml:space="preserve"> </w:t>
      </w:r>
      <w:r w:rsidR="00603C73">
        <w:t>The hypothesis is that the ECS</w:t>
      </w:r>
      <w:r w:rsidR="005D6162">
        <w:t xml:space="preserve"> design pattern can be used to build </w:t>
      </w:r>
      <w:r w:rsidR="000C7B53">
        <w:t>a flight simulator</w:t>
      </w:r>
      <w:r w:rsidR="00603C73">
        <w:t xml:space="preserve">. </w:t>
      </w:r>
      <w:r w:rsidR="000C7B53">
        <w:t>An ECS</w:t>
      </w:r>
      <w:r w:rsidR="00970AF5">
        <w:t xml:space="preserve"> is merely a new way of </w:t>
      </w:r>
      <w:r w:rsidR="0012277C">
        <w:t xml:space="preserve">organizing data, and </w:t>
      </w:r>
      <w:r w:rsidR="00970AF5">
        <w:t>separating responsibility</w:t>
      </w:r>
      <w:r w:rsidR="0012277C">
        <w:t xml:space="preserve"> </w:t>
      </w:r>
      <w:r w:rsidR="00970AF5">
        <w:t xml:space="preserve">in software. It does this by separating functionality from memory, as opposed to having functionality and memory tied together in hierarchies. </w:t>
      </w:r>
      <w:r w:rsidR="000A1D24">
        <w:t xml:space="preserve">This is powerful in designing complex video game engines, </w:t>
      </w:r>
      <w:r w:rsidR="00332A14">
        <w:t>which have many game entities, such as bullets,</w:t>
      </w:r>
      <w:r w:rsidR="000A1D24">
        <w:t xml:space="preserve"> and many</w:t>
      </w:r>
      <w:r w:rsidR="00332A14">
        <w:t xml:space="preserve"> functions on those game entities</w:t>
      </w:r>
      <w:r w:rsidR="000A1D24">
        <w:t xml:space="preserve">. </w:t>
      </w:r>
      <w:r w:rsidR="005C1F1E">
        <w:t xml:space="preserve">The same </w:t>
      </w:r>
      <w:r w:rsidR="00811344">
        <w:t>reasons to use the ECS design in a large video g</w:t>
      </w:r>
      <w:r w:rsidR="001247E6">
        <w:t>ame</w:t>
      </w:r>
      <w:r w:rsidR="000C3565">
        <w:t xml:space="preserve"> also carries</w:t>
      </w:r>
      <w:r w:rsidR="00811344">
        <w:t xml:space="preserve"> over</w:t>
      </w:r>
      <w:r w:rsidR="000C7B53">
        <w:t xml:space="preserve"> to the flight simulation</w:t>
      </w:r>
      <w:r w:rsidR="005C1F1E">
        <w:t xml:space="preserve"> created</w:t>
      </w:r>
      <w:r w:rsidR="00811344">
        <w:t xml:space="preserve"> in this thesis</w:t>
      </w:r>
      <w:r w:rsidR="001247E6">
        <w:t xml:space="preserve">, which </w:t>
      </w:r>
      <w:r w:rsidR="00332A14">
        <w:t xml:space="preserve">can use this </w:t>
      </w:r>
      <w:r w:rsidR="00D90F86">
        <w:t xml:space="preserve">strategy </w:t>
      </w:r>
      <w:r w:rsidR="0012277C">
        <w:t>organizing data</w:t>
      </w:r>
      <w:r w:rsidR="000C7B53">
        <w:t>.</w:t>
      </w:r>
    </w:p>
    <w:p w14:paraId="4B9B36E9" w14:textId="2315D88D" w:rsidR="00FB1642" w:rsidRDefault="005D6162" w:rsidP="00C55DA8">
      <w:pPr>
        <w:pStyle w:val="BodyText"/>
      </w:pPr>
      <w:r>
        <w:t>H</w:t>
      </w:r>
      <w:r w:rsidR="003479EE">
        <w:t>aving</w:t>
      </w:r>
      <w:r>
        <w:t xml:space="preserve"> software arranged as an ECS </w:t>
      </w:r>
      <w:r w:rsidR="000C7B53">
        <w:t>should allow</w:t>
      </w:r>
      <w:r>
        <w:t xml:space="preserve"> the </w:t>
      </w:r>
      <w:r w:rsidR="000C7B53">
        <w:t xml:space="preserve">seamless </w:t>
      </w:r>
      <w:r>
        <w:t>integration of other</w:t>
      </w:r>
      <w:r w:rsidR="003479EE">
        <w:t xml:space="preserve"> software</w:t>
      </w:r>
      <w:r w:rsidR="000C7B53">
        <w:t xml:space="preserve"> also arranged as an ECS</w:t>
      </w:r>
      <w:r w:rsidR="004F4861">
        <w:t>.</w:t>
      </w:r>
      <w:r w:rsidR="003479EE">
        <w:t xml:space="preserve"> This is possible due to the way ECS compartmentalizes memory</w:t>
      </w:r>
      <w:r w:rsidR="0012277C">
        <w:t xml:space="preserve"> by separating it</w:t>
      </w:r>
      <w:r w:rsidR="00244B00">
        <w:t xml:space="preserve"> from functionality.</w:t>
      </w:r>
      <w:r w:rsidR="003479EE">
        <w:t xml:space="preserve"> </w:t>
      </w:r>
    </w:p>
    <w:p w14:paraId="4A8F42E2" w14:textId="3CEB4DD8" w:rsidR="0046774C" w:rsidRDefault="00F96855" w:rsidP="0046774C">
      <w:pPr>
        <w:pStyle w:val="Heading2"/>
      </w:pPr>
      <w:bookmarkStart w:id="85" w:name="_Toc50327734"/>
      <w:r>
        <w:lastRenderedPageBreak/>
        <w:t xml:space="preserve">1.5 </w:t>
      </w:r>
      <w:r w:rsidR="0046774C">
        <w:t>Contribution</w:t>
      </w:r>
      <w:bookmarkEnd w:id="85"/>
    </w:p>
    <w:p w14:paraId="0C403959" w14:textId="2980D492" w:rsidR="004F4861" w:rsidRDefault="003479EE" w:rsidP="00E77801">
      <w:pPr>
        <w:ind w:firstLine="720"/>
      </w:pPr>
      <w:r>
        <w:t>The contribution of this thesis is determining the u</w:t>
      </w:r>
      <w:r w:rsidR="004F4861">
        <w:t>sef</w:t>
      </w:r>
      <w:r>
        <w:t xml:space="preserve">ulness of </w:t>
      </w:r>
      <w:r w:rsidR="004170D6">
        <w:t>the technolog</w:t>
      </w:r>
      <w:r w:rsidR="00165F99">
        <w:t>ies</w:t>
      </w:r>
      <w:r w:rsidR="004170D6">
        <w:t xml:space="preserve"> </w:t>
      </w:r>
      <w:r w:rsidR="00764575">
        <w:t>used to build the flight simulation</w:t>
      </w:r>
      <w:r w:rsidR="00B6510B">
        <w:t>. T</w:t>
      </w:r>
      <w:r w:rsidR="00165F99">
        <w:t>he</w:t>
      </w:r>
      <w:r w:rsidR="00B6510B">
        <w:t xml:space="preserve"> </w:t>
      </w:r>
      <w:r w:rsidR="00165F99">
        <w:t>technologies</w:t>
      </w:r>
      <w:r w:rsidR="00B6510B">
        <w:t xml:space="preserve"> </w:t>
      </w:r>
      <w:r w:rsidR="00E77801">
        <w:t>include</w:t>
      </w:r>
      <w:r w:rsidR="00B6510B">
        <w:t xml:space="preserve"> Rust, </w:t>
      </w:r>
      <w:r w:rsidR="00766A13">
        <w:t xml:space="preserve">and </w:t>
      </w:r>
      <w:r w:rsidR="00B6510B">
        <w:t>ECS</w:t>
      </w:r>
      <w:r w:rsidR="00766A13">
        <w:t xml:space="preserve"> (SPECS).</w:t>
      </w:r>
      <w:r w:rsidR="00B6510B">
        <w:t xml:space="preserve"> W</w:t>
      </w:r>
      <w:r w:rsidR="00766A13">
        <w:t>hether or not the</w:t>
      </w:r>
      <w:r w:rsidR="00463C47">
        <w:t>se</w:t>
      </w:r>
      <w:r w:rsidR="00B6510B">
        <w:t xml:space="preserve"> </w:t>
      </w:r>
      <w:r w:rsidR="00766A13">
        <w:t>technologies used are advantageous to increase software safety, performance,</w:t>
      </w:r>
      <w:r w:rsidR="00FC44E6">
        <w:t xml:space="preserve"> simplicity, and management is</w:t>
      </w:r>
      <w:r w:rsidR="00766A13">
        <w:t xml:space="preserve"> determined.</w:t>
      </w:r>
      <w:r w:rsidR="00E74F4D">
        <w:t xml:space="preserve"> </w:t>
      </w:r>
    </w:p>
    <w:p w14:paraId="06964C7B" w14:textId="6F4B54C1" w:rsidR="00862480" w:rsidRDefault="00F96855" w:rsidP="00E77801">
      <w:pPr>
        <w:pStyle w:val="Heading2"/>
      </w:pPr>
      <w:bookmarkStart w:id="86" w:name="_Toc5032773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t xml:space="preserve">1.6 </w:t>
      </w:r>
      <w:r w:rsidR="00832AAF">
        <w:t>Approach</w:t>
      </w:r>
      <w:bookmarkEnd w:id="86"/>
    </w:p>
    <w:p w14:paraId="6BB44705" w14:textId="35493656" w:rsidR="00764575" w:rsidRDefault="00E77801" w:rsidP="00711BCD">
      <w:pPr>
        <w:ind w:firstLine="720"/>
      </w:pPr>
      <w:r>
        <w:t xml:space="preserve">The approach to building a </w:t>
      </w:r>
      <w:r w:rsidR="00CD5723">
        <w:t>flight simulation</w:t>
      </w:r>
      <w:r w:rsidR="0004390A">
        <w:t xml:space="preserve"> </w:t>
      </w:r>
      <w:r w:rsidR="00670BDA">
        <w:t xml:space="preserve">in Rust </w:t>
      </w:r>
      <w:r w:rsidR="0004390A">
        <w:t>begins wit</w:t>
      </w:r>
      <w:r>
        <w:t xml:space="preserve">h research in </w:t>
      </w:r>
      <w:r w:rsidR="002F7602">
        <w:t>the programming of flight physics, which is typically implemented in games or simulations. T</w:t>
      </w:r>
      <w:r>
        <w:t xml:space="preserve">here are two </w:t>
      </w:r>
      <w:r w:rsidR="00592A2E">
        <w:t>text</w:t>
      </w:r>
      <w:r w:rsidR="00560866">
        <w:t xml:space="preserve">books of great </w:t>
      </w:r>
      <w:r>
        <w:t xml:space="preserve">interest: </w:t>
      </w:r>
      <w:r w:rsidR="002F7602" w:rsidRPr="002F7602">
        <w:rPr>
          <w:i/>
        </w:rPr>
        <w:t>Physics for Game Developers</w:t>
      </w:r>
      <w:r w:rsidR="002F7602">
        <w:t xml:space="preserve"> by David M. Bourg, and </w:t>
      </w:r>
      <w:r w:rsidR="002F7602" w:rsidRPr="002F7602">
        <w:rPr>
          <w:i/>
        </w:rPr>
        <w:t>Physics for Game Programmers</w:t>
      </w:r>
      <w:r w:rsidR="002F7602">
        <w:t xml:space="preserve"> by Grant Palmer</w:t>
      </w:r>
      <w:r w:rsidR="00592A2E">
        <w:t>. Both o</w:t>
      </w:r>
      <w:r w:rsidR="00560866">
        <w:t xml:space="preserve">f these books describe a </w:t>
      </w:r>
      <w:r w:rsidR="00592A2E">
        <w:t xml:space="preserve">flight dynamics model capable of being implemented in software. </w:t>
      </w:r>
      <w:r w:rsidR="00670BDA">
        <w:t xml:space="preserve">The models in each book are unique; </w:t>
      </w:r>
      <w:r w:rsidR="00592A2E">
        <w:t>Bourg’s book is written in C++, and Palmer’s is written in Java.</w:t>
      </w:r>
      <w:r w:rsidR="00670BDA">
        <w:t xml:space="preserve"> The authors also take different fundamental approaches in the math of their model. For example, Bou</w:t>
      </w:r>
      <w:r w:rsidR="00CD5723">
        <w:t>rg uses quaternions to track</w:t>
      </w:r>
      <w:r w:rsidR="00670BDA">
        <w:t xml:space="preserve"> 3D rotations of an airplane, while Palmer uses 3x3 matrices</w:t>
      </w:r>
      <w:r w:rsidR="00711BCD">
        <w:t xml:space="preserve"> to keep track of rotations</w:t>
      </w:r>
      <w:r w:rsidR="00670BDA">
        <w:t xml:space="preserve">. </w:t>
      </w:r>
      <w:r w:rsidR="00EF2CB8">
        <w:t>In this case, the attributes that give the best performance and ease of coding was chosen for use.</w:t>
      </w:r>
      <w:r w:rsidR="003B2C99">
        <w:t xml:space="preserve"> </w:t>
      </w:r>
      <w:r w:rsidR="00EF2CB8">
        <w:t xml:space="preserve">With </w:t>
      </w:r>
      <w:r w:rsidR="00A944CB">
        <w:t>that, to</w:t>
      </w:r>
      <w:r w:rsidR="003B2C99">
        <w:t xml:space="preserve"> build</w:t>
      </w:r>
      <w:r w:rsidR="00670BDA">
        <w:t xml:space="preserve"> the Rust FDM</w:t>
      </w:r>
      <w:r w:rsidR="003B2C99">
        <w:t xml:space="preserve"> as an ECS, the overall fundamental calculations stay consistent with the textbooks but the code is very different. </w:t>
      </w:r>
      <w:r w:rsidR="00A944CB">
        <w:t xml:space="preserve">Regardless, the existing code references in the textbooks are </w:t>
      </w:r>
      <w:r w:rsidR="007C26E1">
        <w:t xml:space="preserve">able to be written and </w:t>
      </w:r>
      <w:r w:rsidR="00A944CB">
        <w:t>implement</w:t>
      </w:r>
      <w:r w:rsidR="007C26E1">
        <w:t>ed</w:t>
      </w:r>
      <w:r w:rsidR="00A944CB">
        <w:t xml:space="preserve"> in Rust. </w:t>
      </w:r>
    </w:p>
    <w:p w14:paraId="152C860A" w14:textId="7C3FD938" w:rsidR="00862480" w:rsidRDefault="00764575" w:rsidP="00711BCD">
      <w:pPr>
        <w:ind w:firstLine="720"/>
      </w:pPr>
      <w:r>
        <w:t xml:space="preserve">With the FDM complete, the code is ready to be implemented as an ECS with the help of the SPECS crate. ( I suppose it could be made into ecs at the time of being written… that’s not how ive been doing this. I haven’t been worrying about ecs code </w:t>
      </w:r>
      <w:r>
        <w:lastRenderedPageBreak/>
        <w:t>right now).</w:t>
      </w:r>
      <w:r w:rsidR="00A944CB">
        <w:t xml:space="preserve"> </w:t>
      </w:r>
      <w:r w:rsidR="00C4773B">
        <w:t xml:space="preserve">To do this, an understanding of ECS was grasped primarily by watching YouTube videos, some of which were sponsored by Unity. With that covered, </w:t>
      </w:r>
      <w:r w:rsidR="00A561F3" w:rsidRPr="005C3C24">
        <w:rPr>
          <w:i/>
        </w:rPr>
        <w:t>The Specs Book</w:t>
      </w:r>
      <w:r w:rsidR="00A561F3">
        <w:t xml:space="preserve">, provided an introduction to the SPECS crate for Rust. </w:t>
      </w:r>
      <w:r w:rsidR="005C3C24">
        <w:t xml:space="preserve">This was all the necessary research to implement the FDM as an ECS. </w:t>
      </w:r>
      <w:r w:rsidR="008B6137">
        <w:t>(im sure there will be more to add here later</w:t>
      </w:r>
      <w:r w:rsidR="00E02411">
        <w:t xml:space="preserve"> in regards to my approach</w:t>
      </w:r>
      <w:r w:rsidR="008B6137">
        <w:t>)</w:t>
      </w:r>
    </w:p>
    <w:p w14:paraId="5235F88B" w14:textId="12592710" w:rsidR="00251273" w:rsidRDefault="00F96855">
      <w:pPr>
        <w:pStyle w:val="Heading2"/>
      </w:pPr>
      <w:bookmarkStart w:id="87" w:name="_Toc493484475"/>
      <w:bookmarkStart w:id="88" w:name="_Toc493484716"/>
      <w:bookmarkStart w:id="89" w:name="_Toc494527310"/>
      <w:bookmarkStart w:id="90" w:name="_Toc495221476"/>
      <w:bookmarkStart w:id="91" w:name="_Toc495663187"/>
      <w:bookmarkStart w:id="92" w:name="_Toc495826209"/>
      <w:bookmarkStart w:id="93" w:name="_Toc495826317"/>
      <w:bookmarkStart w:id="94" w:name="_Toc495999057"/>
      <w:bookmarkStart w:id="95" w:name="_Toc496074855"/>
      <w:bookmarkStart w:id="96" w:name="_Toc496074950"/>
      <w:bookmarkStart w:id="97" w:name="_Toc496075124"/>
      <w:bookmarkStart w:id="98" w:name="_Toc496075282"/>
      <w:bookmarkStart w:id="99" w:name="_Toc496075346"/>
      <w:bookmarkStart w:id="100" w:name="_Toc496080588"/>
      <w:bookmarkStart w:id="101" w:name="_Toc503248585"/>
      <w:bookmarkStart w:id="102" w:name="_Toc504131161"/>
      <w:bookmarkStart w:id="103" w:name="_Toc504131363"/>
      <w:bookmarkStart w:id="104" w:name="_Toc504131518"/>
      <w:bookmarkStart w:id="105" w:name="_Toc50327736"/>
      <w:r>
        <w:t xml:space="preserve">1.7 </w:t>
      </w:r>
      <w:r w:rsidR="00EC3664">
        <w:t>Assumptions/</w:t>
      </w:r>
      <w:r w:rsidR="00251273">
        <w:t>Limitations</w:t>
      </w:r>
      <w:bookmarkEnd w:id="105"/>
    </w:p>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14:paraId="7B8CD278" w14:textId="5D99FE13" w:rsidR="00251273" w:rsidRDefault="00480784" w:rsidP="003D7E9C">
      <w:pPr>
        <w:pStyle w:val="BodyText"/>
      </w:pPr>
      <w:r>
        <w:t xml:space="preserve">The flight simulation built is not a standalone application. The flight simulator built in this thesis does not provide a visualization system on its own. It requires an external scenery generator in order to have graphics displayed on the screen. In this case, FlightGear is being used as the visualization system. An assumption is that the user has a visualization system to receive the network packets from the FDM. A limitation is that the packets received </w:t>
      </w:r>
      <w:r w:rsidR="003D7E9C">
        <w:t>by the visualization system</w:t>
      </w:r>
      <w:r>
        <w:t xml:space="preserve"> may not </w:t>
      </w:r>
      <w:r w:rsidR="001A3649">
        <w:t>be interpreted correctly because the FDM was written with FlightGear as the host.</w:t>
      </w:r>
    </w:p>
    <w:p w14:paraId="51159619" w14:textId="136AE4FB" w:rsidR="007E0124" w:rsidRDefault="00F96855" w:rsidP="003D7E9C">
      <w:pPr>
        <w:pStyle w:val="Heading2"/>
      </w:pPr>
      <w:bookmarkStart w:id="106" w:name="_Toc50327737"/>
      <w:r>
        <w:t xml:space="preserve">1.8 </w:t>
      </w:r>
      <w:r w:rsidR="008B570F">
        <w:t>Thesis Overview</w:t>
      </w:r>
      <w:bookmarkEnd w:id="106"/>
    </w:p>
    <w:p w14:paraId="2994A9DC" w14:textId="20D023F7" w:rsidR="007E0124" w:rsidRDefault="00CD1B4D" w:rsidP="00CD1B4D">
      <w:pPr>
        <w:pStyle w:val="BodyText"/>
      </w:pPr>
      <w:r w:rsidRPr="00CD1B4D">
        <w:t xml:space="preserve">This thesis is arranged into </w:t>
      </w:r>
      <w:r>
        <w:t>fiv</w:t>
      </w:r>
      <w:r w:rsidRPr="00CD1B4D">
        <w:t>e chapters</w:t>
      </w:r>
      <w:r>
        <w:t>. Chapter II explains relevant background information on flight dynamics, Entity Component Systems, Rust programming and FlightGear.</w:t>
      </w:r>
      <w:r w:rsidRPr="00CD1B4D">
        <w:t xml:space="preserve"> Chapter III provides the experimen</w:t>
      </w:r>
      <w:r w:rsidR="005737A4">
        <w:t xml:space="preserve">t methodology. </w:t>
      </w:r>
      <w:r w:rsidRPr="00CD1B4D">
        <w:t>Chapter IV shows the analysis</w:t>
      </w:r>
      <w:r w:rsidR="00435D31">
        <w:t xml:space="preserve"> </w:t>
      </w:r>
      <w:r w:rsidRPr="00CD1B4D">
        <w:t>of the data obtained from Chapter III</w:t>
      </w:r>
      <w:r w:rsidR="00435D31">
        <w:t xml:space="preserve">. </w:t>
      </w:r>
      <w:r w:rsidRPr="00CD1B4D">
        <w:t xml:space="preserve">Finally, Chapter V summarizes the research and impact of </w:t>
      </w:r>
      <w:r w:rsidR="00435D31">
        <w:t>the research.</w:t>
      </w:r>
      <w:r w:rsidRPr="00CD1B4D">
        <w:t xml:space="preserve"> </w:t>
      </w:r>
    </w:p>
    <w:p w14:paraId="6C006B6E" w14:textId="14862E54" w:rsidR="00435D31" w:rsidRDefault="00435D31" w:rsidP="00435D31">
      <w:pPr>
        <w:pStyle w:val="BodyText"/>
        <w:ind w:firstLine="0"/>
      </w:pPr>
      <w:r>
        <w:t>(should any of these headings be deleted</w:t>
      </w:r>
      <w:r w:rsidR="00D317AD">
        <w:t>, or lumped together as a different heading name? or different heading names entirely?</w:t>
      </w:r>
      <w:r w:rsidR="00FC4C78">
        <w:t xml:space="preserve"> </w:t>
      </w:r>
      <w:r>
        <w:t>The headings choices change from thesis to thesis</w:t>
      </w:r>
      <w:r w:rsidR="00F96855">
        <w:t xml:space="preserve">. Problem statement, research object, and hypothesis seem pretty similar. </w:t>
      </w:r>
      <w:r>
        <w:t>)</w:t>
      </w:r>
    </w:p>
    <w:p w14:paraId="15811178" w14:textId="77777777" w:rsidR="00251273" w:rsidRPr="006F3F05" w:rsidRDefault="00251273" w:rsidP="003D7E9C">
      <w:pPr>
        <w:pStyle w:val="Heading1"/>
      </w:pPr>
      <w:bookmarkStart w:id="107" w:name="_Toc50327738"/>
      <w:r w:rsidRPr="006F3F05">
        <w:lastRenderedPageBreak/>
        <w:t xml:space="preserve">II. </w:t>
      </w:r>
      <w:r w:rsidR="00952CF8">
        <w:t>Background</w:t>
      </w:r>
      <w:bookmarkEnd w:id="107"/>
    </w:p>
    <w:p w14:paraId="1387DFAB" w14:textId="77777777" w:rsidR="00251273" w:rsidRDefault="00952CF8" w:rsidP="003D7E9C">
      <w:pPr>
        <w:pStyle w:val="Heading2"/>
      </w:pPr>
      <w:bookmarkStart w:id="108" w:name="_Toc50327739"/>
      <w:r>
        <w:t xml:space="preserve">2.1 </w:t>
      </w:r>
      <w:r w:rsidR="00251273">
        <w:t>Chapter Overview</w:t>
      </w:r>
      <w:bookmarkEnd w:id="108"/>
    </w:p>
    <w:p w14:paraId="287AE61D" w14:textId="6CEF4B99" w:rsidR="00E20B4B" w:rsidRDefault="00AC5CCF" w:rsidP="00535399">
      <w:pPr>
        <w:ind w:firstLine="720"/>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components that have gone into building this flight simulation.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D43D9D">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740BD5">
        <w:rPr>
          <w:rFonts w:eastAsiaTheme="minorHAnsi"/>
          <w:szCs w:val="24"/>
        </w:rPr>
        <w:t xml:space="preserve">ill be laid out, along with using it for </w:t>
      </w:r>
      <w:r w:rsidR="00D43D9D">
        <w:rPr>
          <w:rFonts w:eastAsiaTheme="minorHAnsi"/>
          <w:szCs w:val="24"/>
        </w:rPr>
        <w:t>basic networking. (combined rust +</w:t>
      </w:r>
      <w:r w:rsidR="00412CF4">
        <w:rPr>
          <w:rFonts w:eastAsiaTheme="minorHAnsi"/>
          <w:szCs w:val="24"/>
        </w:rPr>
        <w:t>rust and</w:t>
      </w:r>
      <w:r w:rsidR="00D43D9D">
        <w:rPr>
          <w:rFonts w:eastAsiaTheme="minorHAnsi"/>
          <w:szCs w:val="24"/>
        </w:rPr>
        <w:t xml:space="preserve"> networking into one section</w:t>
      </w:r>
      <w:r w:rsidR="00D37D9A">
        <w:rPr>
          <w:rFonts w:eastAsiaTheme="minorHAnsi"/>
          <w:szCs w:val="24"/>
        </w:rPr>
        <w:t>….</w:t>
      </w:r>
      <w:r w:rsidR="00D43D9D">
        <w:rPr>
          <w:rFonts w:eastAsiaTheme="minorHAnsi"/>
          <w:szCs w:val="24"/>
        </w:rPr>
        <w:t>)</w:t>
      </w:r>
      <w:r w:rsidR="00CB2DAB">
        <w:rPr>
          <w:rFonts w:eastAsiaTheme="minorHAnsi"/>
          <w:szCs w:val="24"/>
        </w:rPr>
        <w:t xml:space="preserve"> Finally, </w:t>
      </w:r>
      <w:r w:rsidR="000D7BA2">
        <w:rPr>
          <w:rFonts w:eastAsiaTheme="minorHAnsi"/>
          <w:szCs w:val="24"/>
        </w:rPr>
        <w:t xml:space="preserve">the use of the FlightGear flight simulator will be explained. </w:t>
      </w:r>
    </w:p>
    <w:p w14:paraId="5DD9FF65" w14:textId="6AA60C29" w:rsidR="00E20B4B" w:rsidRDefault="00E20B4B" w:rsidP="00E20B4B">
      <w:pPr>
        <w:pStyle w:val="Heading2"/>
        <w:rPr>
          <w:rFonts w:eastAsiaTheme="minorHAnsi"/>
        </w:rPr>
      </w:pPr>
      <w:bookmarkStart w:id="109" w:name="_Toc50327740"/>
      <w:r>
        <w:rPr>
          <w:rFonts w:eastAsiaTheme="minorHAnsi"/>
        </w:rPr>
        <w:t>2.6 Physics of Flight Modeling</w:t>
      </w:r>
      <w:bookmarkEnd w:id="109"/>
    </w:p>
    <w:p w14:paraId="7403B84E" w14:textId="6349F29C" w:rsidR="0070046E" w:rsidRDefault="0070046E" w:rsidP="0070046E">
      <w:r>
        <w:t>FIRST Start talking about fdm and how they work. References to the game books. High level. Fdm are software that represent physics of flight calculate effects of various. 2 sections beneath it, heres how the modules encapusulate and work. Heres the forces they consider. Basic pysics, rotations.</w:t>
      </w:r>
    </w:p>
    <w:p w14:paraId="4DC278CE" w14:textId="77777777" w:rsidR="0070046E" w:rsidRDefault="0070046E" w:rsidP="0070046E">
      <w:r>
        <w:t xml:space="preserve">Newton law of motions, vectors, center of mass, moment of intertia, force, kinetics (motion of bodoes with forces, kinematics(acceleration, angular velocity) + forces) </w:t>
      </w:r>
    </w:p>
    <w:p w14:paraId="38A1430A" w14:textId="77777777" w:rsidR="0070046E" w:rsidRDefault="0070046E" w:rsidP="0070046E"/>
    <w:p w14:paraId="1D95A60F" w14:textId="77777777" w:rsidR="0070046E" w:rsidRDefault="0070046E" w:rsidP="0070046E">
      <w:r>
        <w:t>Rigid body kinetics (adds rotation), integrating equaions of motion, euler, rotations(3x3 matrices, quaternions), stuff about physical planes (lifting surfaces)</w:t>
      </w:r>
    </w:p>
    <w:p w14:paraId="7F2D800B" w14:textId="77777777" w:rsidR="0070046E" w:rsidRPr="0070046E" w:rsidRDefault="0070046E" w:rsidP="0070046E">
      <w:pPr>
        <w:rPr>
          <w:rFonts w:eastAsiaTheme="minorHAnsi"/>
        </w:rPr>
      </w:pPr>
    </w:p>
    <w:p w14:paraId="2FD7D964" w14:textId="7063763C" w:rsidR="00E327F7" w:rsidRDefault="00C37141" w:rsidP="00E327F7">
      <w:pPr>
        <w:ind w:firstLine="720"/>
      </w:pPr>
      <w:r>
        <w:t>A flight dynamics model is the process and product used to calculate all of the math and physics required to simulate an airplan</w:t>
      </w:r>
      <w:r w:rsidR="003B577E">
        <w:t>e moving in real-time through</w:t>
      </w:r>
      <w:r>
        <w:t xml:space="preserve"> a </w:t>
      </w:r>
      <w:r w:rsidR="00E213DA">
        <w:t xml:space="preserve">3D </w:t>
      </w:r>
      <w:r>
        <w:lastRenderedPageBreak/>
        <w:t>world. As a plane is f</w:t>
      </w:r>
      <w:r w:rsidR="0006779B">
        <w:t xml:space="preserve">lying, many things are </w:t>
      </w:r>
      <w:r w:rsidR="00DC4C85">
        <w:t>occurring</w:t>
      </w:r>
      <w:r>
        <w:t>. The pilot of the airplane, or in this case, the simulation user, could be de</w:t>
      </w:r>
      <w:r w:rsidR="0006779B">
        <w:t xml:space="preserve">ciding to accelerate, turn, or </w:t>
      </w:r>
      <w:r>
        <w:t>change altitude, sometimes all at once. A FDM take</w:t>
      </w:r>
      <w:r w:rsidR="0006779B">
        <w:t xml:space="preserve">s into account all of the potential movements of an airplane </w:t>
      </w:r>
      <w:r>
        <w:t>with respect to user input, and the environment</w:t>
      </w:r>
      <w:r w:rsidR="00D25632">
        <w:t xml:space="preserve">. </w:t>
      </w:r>
      <w:r w:rsidR="00EE42B1">
        <w:t xml:space="preserve">The FDM will then determine how the plane should react and be oriented in the world. </w:t>
      </w:r>
    </w:p>
    <w:p w14:paraId="57E7B701" w14:textId="4D553298" w:rsidR="00EF2CB8" w:rsidRPr="00EF2CB8" w:rsidRDefault="00D25632" w:rsidP="00EF2CB8">
      <w:pPr>
        <w:ind w:firstLine="720"/>
      </w:pPr>
      <w:r>
        <w:t>With that,</w:t>
      </w:r>
      <w:r w:rsidR="00EE42B1">
        <w:t xml:space="preserve"> fidelity is the</w:t>
      </w:r>
      <w:r w:rsidR="000E198A">
        <w:t xml:space="preserve"> degree to </w:t>
      </w:r>
      <w:r w:rsidR="00E327F7">
        <w:t>which the characteristics of a</w:t>
      </w:r>
      <w:r w:rsidR="000E198A">
        <w:t xml:space="preserve"> flight simulation match</w:t>
      </w:r>
      <w:r w:rsidR="00E327F7">
        <w:t>es</w:t>
      </w:r>
      <w:r w:rsidR="000E198A">
        <w:t xml:space="preserve"> that of the real world [17]. </w:t>
      </w:r>
      <w:r w:rsidR="00705B95">
        <w:t>In this case, the</w:t>
      </w:r>
      <w:r w:rsidR="00EE42B1">
        <w:t xml:space="preserve"> FDM is </w:t>
      </w:r>
      <w:r w:rsidR="00705B95">
        <w:t xml:space="preserve">of </w:t>
      </w:r>
      <w:r w:rsidR="00DC4C85">
        <w:t>“</w:t>
      </w:r>
      <w:r w:rsidR="00EE42B1">
        <w:t>medium</w:t>
      </w:r>
      <w:r w:rsidR="00DC4C85">
        <w:t>”</w:t>
      </w:r>
      <w:r w:rsidR="00EE42B1">
        <w:t xml:space="preserve"> fidelity</w:t>
      </w:r>
      <w:r w:rsidR="000E198A">
        <w:t xml:space="preserve"> because the characteristics of the flight simulation match that of real life,</w:t>
      </w:r>
      <w:r w:rsidR="00E10466">
        <w:t xml:space="preserve"> but i</w:t>
      </w:r>
      <w:r w:rsidR="009B08B7">
        <w:t>s not computationally expensive</w:t>
      </w:r>
      <w:r w:rsidR="00270B13">
        <w:t>, and requires minimal data [18]</w:t>
      </w:r>
      <w:r w:rsidR="000E198A">
        <w:t>.</w:t>
      </w:r>
      <w:r w:rsidR="00270B13" w:rsidRPr="00270B13">
        <w:rPr>
          <w:rFonts w:eastAsiaTheme="minorHAnsi"/>
        </w:rPr>
        <w:t xml:space="preserve"> </w:t>
      </w:r>
      <w:r w:rsidR="00270B13">
        <w:rPr>
          <w:rFonts w:eastAsiaTheme="minorHAnsi"/>
        </w:rPr>
        <w:t xml:space="preserve">One may think that a flight model with the highest fidelity, or accuracy, is the best – this is not always true. Very </w:t>
      </w:r>
      <w:r w:rsidR="00270B13" w:rsidRPr="000978E3">
        <w:rPr>
          <w:rFonts w:eastAsiaTheme="minorHAnsi"/>
        </w:rPr>
        <w:t xml:space="preserve">advanced </w:t>
      </w:r>
      <w:r w:rsidR="00270B13">
        <w:rPr>
          <w:rFonts w:eastAsiaTheme="minorHAnsi"/>
        </w:rPr>
        <w:t xml:space="preserve">flight </w:t>
      </w:r>
      <w:r w:rsidR="00270B13" w:rsidRPr="000978E3">
        <w:rPr>
          <w:rFonts w:eastAsiaTheme="minorHAnsi"/>
        </w:rPr>
        <w:t xml:space="preserve">modeling </w:t>
      </w:r>
      <w:r w:rsidR="00270B13">
        <w:rPr>
          <w:rFonts w:eastAsiaTheme="minorHAnsi"/>
        </w:rPr>
        <w:t xml:space="preserve">will </w:t>
      </w:r>
      <w:r w:rsidR="00270B13" w:rsidRPr="000978E3">
        <w:rPr>
          <w:rFonts w:eastAsiaTheme="minorHAnsi"/>
        </w:rPr>
        <w:t>requi</w:t>
      </w:r>
      <w:r w:rsidR="00270B13">
        <w:rPr>
          <w:rFonts w:eastAsiaTheme="minorHAnsi"/>
        </w:rPr>
        <w:t>re</w:t>
      </w:r>
      <w:r w:rsidR="00270B13" w:rsidRPr="000978E3">
        <w:rPr>
          <w:rFonts w:eastAsiaTheme="minorHAnsi"/>
        </w:rPr>
        <w:t xml:space="preserve"> large</w:t>
      </w:r>
      <w:r w:rsidR="00270B13">
        <w:rPr>
          <w:rFonts w:eastAsiaTheme="minorHAnsi"/>
        </w:rPr>
        <w:t>, detailed</w:t>
      </w:r>
      <w:r w:rsidR="00270B13" w:rsidRPr="000978E3">
        <w:rPr>
          <w:rFonts w:eastAsiaTheme="minorHAnsi"/>
        </w:rPr>
        <w:t xml:space="preserve"> set</w:t>
      </w:r>
      <w:r w:rsidR="00270B1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r w:rsidR="000E198A">
        <w:t xml:space="preserve"> (how can we </w:t>
      </w:r>
      <w:r w:rsidR="00D5590E">
        <w:t xml:space="preserve">actually </w:t>
      </w:r>
      <w:r w:rsidR="000E198A">
        <w:t>measure the degree of fidelity? How do we know the movement lines up with the real world?)</w:t>
      </w:r>
    </w:p>
    <w:p w14:paraId="02CEA027" w14:textId="0AB9C41C" w:rsidR="00E20B4B" w:rsidRPr="00657AC6" w:rsidRDefault="00E20B4B" w:rsidP="00657AC6">
      <w:pPr>
        <w:ind w:firstLine="720"/>
      </w:pPr>
      <w:r>
        <w:rPr>
          <w:rFonts w:eastAsiaTheme="minorHAnsi"/>
        </w:rPr>
        <w:t xml:space="preserve">This section will </w:t>
      </w:r>
      <w:r w:rsidR="00675030">
        <w:rPr>
          <w:rFonts w:eastAsiaTheme="minorHAnsi"/>
        </w:rPr>
        <w:t xml:space="preserve">now </w:t>
      </w:r>
      <w:r w:rsidR="009D252A">
        <w:rPr>
          <w:rFonts w:eastAsiaTheme="minorHAnsi"/>
        </w:rPr>
        <w:t>provide an understanding of the basic concepts of flight.</w:t>
      </w:r>
      <w:r w:rsidR="00657AC6">
        <w:t xml:space="preserve"> </w:t>
      </w:r>
      <w:r w:rsidRPr="00297696">
        <w:rPr>
          <w:iCs/>
        </w:rPr>
        <w:t>There are four major forces that act on an airplane in flight: g</w:t>
      </w:r>
      <w:r>
        <w:rPr>
          <w:iCs/>
        </w:rPr>
        <w:t xml:space="preserve">ravity, lift, thrust, and drag.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 xml:space="preserve">to keep the airplane generating lift. Drag is the opposite of thrust; drag impedes an airplanes motion [14].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E20B4B">
      <w:pPr>
        <w:ind w:firstLine="720"/>
        <w:jc w:val="center"/>
        <w:rPr>
          <w:iCs/>
        </w:rPr>
      </w:pPr>
      <w:r w:rsidRPr="00682365">
        <w:rPr>
          <w:iCs/>
          <w:noProof/>
        </w:rPr>
        <w:lastRenderedPageBreak/>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4C4733A0" w:rsidR="00E20B4B" w:rsidRPr="0074089D" w:rsidRDefault="00E20B4B" w:rsidP="0074089D">
      <w:pPr>
        <w:pStyle w:val="Caption"/>
        <w:jc w:val="center"/>
        <w:rPr>
          <w:b w:val="0"/>
        </w:rPr>
      </w:pPr>
      <w:bookmarkStart w:id="110" w:name="_Toc50328140"/>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2977AE">
        <w:rPr>
          <w:b w:val="0"/>
          <w:noProof/>
        </w:rPr>
        <w:t>1</w:t>
      </w:r>
      <w:r w:rsidRPr="00BA2F66">
        <w:rPr>
          <w:b w:val="0"/>
        </w:rPr>
        <w:fldChar w:fldCharType="end"/>
      </w:r>
      <w:r w:rsidRPr="00BA2F66">
        <w:rPr>
          <w:b w:val="0"/>
        </w:rPr>
        <w:t>: Forces Visualized</w:t>
      </w:r>
      <w:bookmarkEnd w:id="110"/>
    </w:p>
    <w:p w14:paraId="66A7FA31" w14:textId="71E44857" w:rsidR="00E20B4B" w:rsidRDefault="00E20B4B" w:rsidP="00E20B4B">
      <w:pPr>
        <w:ind w:firstLine="720"/>
        <w:rPr>
          <w:iCs/>
        </w:rPr>
      </w:pPr>
      <w:r>
        <w:rPr>
          <w:iCs/>
        </w:rPr>
        <w:t xml:space="preserve">An airplane is composed of different parts. The main body of the airplane is the fuselage. The wings are the rectangular parts coming out of the fuselage.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 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E20B4B">
      <w:pPr>
        <w:keepNext/>
        <w:ind w:firstLine="720"/>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177816C0" w14:textId="7D9BC6A9" w:rsidR="00E20B4B" w:rsidRPr="008016E7" w:rsidRDefault="00E20B4B" w:rsidP="00E20B4B">
      <w:pPr>
        <w:pStyle w:val="Caption"/>
        <w:jc w:val="center"/>
        <w:rPr>
          <w:b w:val="0"/>
          <w:iCs/>
        </w:rPr>
      </w:pPr>
      <w:bookmarkStart w:id="111" w:name="_Toc50328141"/>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2977AE">
        <w:rPr>
          <w:b w:val="0"/>
          <w:noProof/>
        </w:rPr>
        <w:t>2</w:t>
      </w:r>
      <w:r w:rsidRPr="003B3DA2">
        <w:rPr>
          <w:b w:val="0"/>
        </w:rPr>
        <w:fldChar w:fldCharType="end"/>
      </w:r>
      <w:r w:rsidRPr="003B3DA2">
        <w:rPr>
          <w:b w:val="0"/>
        </w:rPr>
        <w:t>: Airplane Components</w:t>
      </w:r>
      <w:bookmarkEnd w:id="111"/>
    </w:p>
    <w:p w14:paraId="039A91E3" w14:textId="3EF7863D" w:rsidR="00044CD2" w:rsidRDefault="006B36C1" w:rsidP="004C735B">
      <w:pPr>
        <w:ind w:firstLine="720"/>
        <w:rPr>
          <w:iCs/>
        </w:rPr>
      </w:pPr>
      <w:r>
        <w:rPr>
          <w:iCs/>
        </w:rPr>
        <w:lastRenderedPageBreak/>
        <w:t>(deleted more detailed paragraph on the airfoil and the figure of it)</w:t>
      </w:r>
    </w:p>
    <w:p w14:paraId="0C5F4E72" w14:textId="1227B403" w:rsidR="00E20B4B" w:rsidRDefault="00E20B4B" w:rsidP="00E20B4B">
      <w:pPr>
        <w:ind w:firstLine="720"/>
        <w:rPr>
          <w:iCs/>
        </w:rPr>
      </w:pPr>
      <w:r>
        <w:rPr>
          <w:iCs/>
        </w:rPr>
        <w:t xml:space="preserve">When an airplane is flying, it can rotate about three axes relative to the pilot. The orientation of the airplane when it is rotating can be described by three angles: pitch, roll, and yaw. These angles are called the Euler angles and represent the x, y, and z axis, respectively.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Figure 3</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E20B4B">
      <w:pPr>
        <w:keepNext/>
        <w:ind w:firstLine="720"/>
        <w:jc w:val="center"/>
      </w:pPr>
      <w:r w:rsidRPr="00682365">
        <w:rPr>
          <w:iCs/>
          <w:noProof/>
        </w:rPr>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26D899F7" w14:textId="60FB3B6C" w:rsidR="00E20B4B" w:rsidRDefault="00E20B4B" w:rsidP="00E20B4B">
      <w:pPr>
        <w:pStyle w:val="Caption"/>
        <w:jc w:val="center"/>
        <w:rPr>
          <w:b w:val="0"/>
          <w:szCs w:val="24"/>
        </w:rPr>
      </w:pPr>
      <w:bookmarkStart w:id="112" w:name="_Toc50328142"/>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2977AE">
        <w:rPr>
          <w:b w:val="0"/>
          <w:noProof/>
          <w:szCs w:val="24"/>
        </w:rPr>
        <w:t>3</w:t>
      </w:r>
      <w:r w:rsidRPr="008016E7">
        <w:rPr>
          <w:b w:val="0"/>
          <w:szCs w:val="24"/>
        </w:rPr>
        <w:fldChar w:fldCharType="end"/>
      </w:r>
      <w:r w:rsidRPr="008016E7">
        <w:rPr>
          <w:b w:val="0"/>
          <w:szCs w:val="24"/>
        </w:rPr>
        <w:t>: Airplane Axes of Rotation</w:t>
      </w:r>
      <w:bookmarkEnd w:id="112"/>
    </w:p>
    <w:p w14:paraId="211F5E5C" w14:textId="4C2CF1C4" w:rsidR="004C735B" w:rsidRDefault="004C735B" w:rsidP="004C735B">
      <w:pPr>
        <w:ind w:firstLine="720"/>
        <w:rPr>
          <w:iCs/>
        </w:rPr>
      </w:pPr>
      <w:r>
        <w:rPr>
          <w:iCs/>
        </w:rPr>
        <w:t xml:space="preserve">Coordinate systems are important to understand when talking about </w:t>
      </w:r>
      <w:r w:rsidR="00014396">
        <w:rPr>
          <w:iCs/>
        </w:rPr>
        <w:t xml:space="preserve">3D </w:t>
      </w:r>
      <w:r>
        <w:rPr>
          <w:iCs/>
        </w:rPr>
        <w:t xml:space="preserve">rotations. </w:t>
      </w:r>
      <w:r w:rsidR="00A90BCE">
        <w:rPr>
          <w:iCs/>
        </w:rPr>
        <w:t xml:space="preserve">Coordinates are used to track the position of the airplane. </w:t>
      </w:r>
      <w:r>
        <w:rPr>
          <w:iCs/>
        </w:rPr>
        <w:t xml:space="preserve">There are two different </w:t>
      </w:r>
      <w:r w:rsidR="00014396">
        <w:rPr>
          <w:iCs/>
        </w:rPr>
        <w:t xml:space="preserve">X, Y, Z </w:t>
      </w:r>
      <w:r>
        <w:rPr>
          <w:iCs/>
        </w:rPr>
        <w:t xml:space="preserve">coordinate systems: the earth frame, and the body frame. The earth frame is a frame of reference that is fixed somewhere on the earth, sometimes the center. The body frame is </w:t>
      </w:r>
      <w:r>
        <w:rPr>
          <w:iCs/>
        </w:rPr>
        <w:lastRenderedPageBreak/>
        <w:t>fixed to the center of gravity of the rigid body airplane, so it moves with the airplane [20].</w:t>
      </w:r>
      <w:r w:rsidR="00014396">
        <w:rPr>
          <w:iCs/>
        </w:rPr>
        <w:t xml:space="preserve"> </w:t>
      </w:r>
      <w:r w:rsidR="00901952">
        <w:rPr>
          <w:iCs/>
        </w:rPr>
        <w:t xml:space="preserve">Rotations happen along each of the three X, Y, Z axes. </w:t>
      </w:r>
      <w:r w:rsidR="00D73F4E">
        <w:rPr>
          <w:iCs/>
        </w:rPr>
        <w:t xml:space="preserve">Figure 6 shows </w:t>
      </w:r>
      <w:r w:rsidR="00EF6C5C">
        <w:rPr>
          <w:iCs/>
        </w:rPr>
        <w:t>the body frame located on the airplane, along with the arbitrarily placed earth frame</w:t>
      </w:r>
      <w:r w:rsidR="00A04E30">
        <w:rPr>
          <w:iCs/>
        </w:rPr>
        <w:t xml:space="preserve"> located on the bottom-right.</w:t>
      </w:r>
      <w:r w:rsidR="002977AE">
        <w:rPr>
          <w:iCs/>
        </w:rPr>
        <w:t xml:space="preserve"> Figure 4 illustrates the body frame and earth frame coordinate systems</w:t>
      </w:r>
      <w:r w:rsidR="000B4C1D">
        <w:rPr>
          <w:iCs/>
        </w:rPr>
        <w:t xml:space="preserve"> [21]</w:t>
      </w:r>
      <w:r w:rsidR="002977AE">
        <w:rPr>
          <w:iCs/>
        </w:rPr>
        <w:t xml:space="preserve">. </w:t>
      </w:r>
    </w:p>
    <w:p w14:paraId="230471C6" w14:textId="77777777" w:rsidR="002977AE" w:rsidRDefault="00EF6C5C" w:rsidP="002977AE">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6">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07720E22" w:rsidR="00660BFA" w:rsidRPr="003E2754" w:rsidRDefault="002977AE" w:rsidP="003E2754">
      <w:pPr>
        <w:pStyle w:val="Caption"/>
        <w:jc w:val="center"/>
        <w:rPr>
          <w:b w:val="0"/>
          <w:iCs/>
        </w:rPr>
      </w:pPr>
      <w:bookmarkStart w:id="113" w:name="_Toc50328143"/>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Pr="002977AE">
        <w:rPr>
          <w:b w:val="0"/>
          <w:noProof/>
        </w:rPr>
        <w:t>4</w:t>
      </w:r>
      <w:r w:rsidRPr="002977AE">
        <w:rPr>
          <w:b w:val="0"/>
        </w:rPr>
        <w:fldChar w:fldCharType="end"/>
      </w:r>
      <w:r w:rsidR="00B6363C">
        <w:rPr>
          <w:b w:val="0"/>
        </w:rPr>
        <w:t>: Body F</w:t>
      </w:r>
      <w:r w:rsidRPr="002977AE">
        <w:rPr>
          <w:b w:val="0"/>
        </w:rPr>
        <w:t xml:space="preserve">rame and </w:t>
      </w:r>
      <w:r w:rsidR="00B6363C">
        <w:rPr>
          <w:b w:val="0"/>
        </w:rPr>
        <w:t>Earth F</w:t>
      </w:r>
      <w:r w:rsidRPr="002977AE">
        <w:rPr>
          <w:b w:val="0"/>
        </w:rPr>
        <w:t>rame</w:t>
      </w:r>
      <w:bookmarkStart w:id="114" w:name="_GoBack"/>
      <w:bookmarkEnd w:id="113"/>
      <w:bookmarkEnd w:id="114"/>
    </w:p>
    <w:p w14:paraId="000858FF" w14:textId="53B92873" w:rsidR="007248E1" w:rsidRDefault="009D252A" w:rsidP="007248E1">
      <w:pPr>
        <w:ind w:firstLine="720"/>
        <w:rPr>
          <w:rFonts w:eastAsiaTheme="minorHAnsi"/>
        </w:rPr>
      </w:pPr>
      <w:r>
        <w:rPr>
          <w:iCs/>
        </w:rPr>
        <w:t>With a</w:t>
      </w:r>
      <w:r w:rsidR="004D2058">
        <w:rPr>
          <w:iCs/>
        </w:rPr>
        <w:t>n</w:t>
      </w:r>
      <w:r>
        <w:rPr>
          <w:iCs/>
        </w:rPr>
        <w:t xml:space="preserve"> understanding of the components of an </w:t>
      </w:r>
      <w:r w:rsidR="0024765B">
        <w:rPr>
          <w:iCs/>
        </w:rPr>
        <w:t>airplane, forces,</w:t>
      </w:r>
      <w:r>
        <w:rPr>
          <w:iCs/>
        </w:rPr>
        <w:t xml:space="preserve"> rotation</w:t>
      </w:r>
      <w:r w:rsidR="00A90BCE">
        <w:rPr>
          <w:iCs/>
        </w:rPr>
        <w:t>s</w:t>
      </w:r>
      <w:r>
        <w:rPr>
          <w:iCs/>
        </w:rPr>
        <w:t>,</w:t>
      </w:r>
      <w:r w:rsidR="0024765B">
        <w:rPr>
          <w:iCs/>
        </w:rPr>
        <w:t xml:space="preserve"> and the coordinate systems,</w:t>
      </w:r>
      <w:r>
        <w:rPr>
          <w:iCs/>
        </w:rPr>
        <w:t xml:space="preserve"> </w:t>
      </w:r>
      <w:r w:rsidR="0032675A">
        <w:rPr>
          <w:iCs/>
        </w:rPr>
        <w:t>we</w:t>
      </w:r>
      <w:r w:rsidR="006B4D68">
        <w:rPr>
          <w:iCs/>
        </w:rPr>
        <w:t xml:space="preserve"> can get into how they relate in</w:t>
      </w:r>
      <w:r w:rsidR="0032675A">
        <w:rPr>
          <w:iCs/>
        </w:rPr>
        <w:t xml:space="preserve"> determining </w:t>
      </w:r>
      <w:r>
        <w:rPr>
          <w:rFonts w:eastAsiaTheme="minorHAnsi"/>
        </w:rPr>
        <w:t>the actual physics of a real-time 3D rigid body FDM</w:t>
      </w:r>
      <w:r w:rsidR="0032675A">
        <w:rPr>
          <w:rFonts w:eastAsiaTheme="minorHAnsi"/>
        </w:rPr>
        <w:t>.</w:t>
      </w:r>
      <w:r w:rsidR="005C5FD0">
        <w:rPr>
          <w:rFonts w:eastAsiaTheme="minorHAnsi"/>
        </w:rPr>
        <w:t xml:space="preserve"> </w:t>
      </w:r>
      <w:r w:rsidR="007248E1">
        <w:rPr>
          <w:rFonts w:eastAsiaTheme="minorHAnsi"/>
        </w:rPr>
        <w:t>These things are being considered in the calculations:</w:t>
      </w:r>
    </w:p>
    <w:p w14:paraId="7F3B25EB" w14:textId="474A9FE5" w:rsidR="007248E1" w:rsidRPr="00F425F4" w:rsidRDefault="00EF3203" w:rsidP="00F425F4">
      <w:pPr>
        <w:rPr>
          <w:rFonts w:eastAsiaTheme="minorHAnsi"/>
        </w:rPr>
      </w:pPr>
      <w:r>
        <w:rPr>
          <w:rFonts w:eastAsiaTheme="minorHAnsi"/>
        </w:rPr>
        <w:t>(</w:t>
      </w:r>
      <w:r w:rsidR="0037088B">
        <w:rPr>
          <w:rFonts w:eastAsiaTheme="minorHAnsi"/>
        </w:rPr>
        <w:t>thes</w:t>
      </w:r>
      <w:r w:rsidR="00EB1692">
        <w:rPr>
          <w:rFonts w:eastAsiaTheme="minorHAnsi"/>
        </w:rPr>
        <w:t>e are the things to expand</w:t>
      </w:r>
      <w:r w:rsidR="0037088B">
        <w:rPr>
          <w:rFonts w:eastAsiaTheme="minorHAnsi"/>
        </w:rPr>
        <w:t xml:space="preserve"> on</w:t>
      </w:r>
      <w:r w:rsidR="00EB1692">
        <w:rPr>
          <w:rFonts w:eastAsiaTheme="minorHAnsi"/>
        </w:rPr>
        <w:t xml:space="preserve"> based on what is coded in the model</w:t>
      </w:r>
      <w:r w:rsidR="0037088B">
        <w:rPr>
          <w:rFonts w:eastAsiaTheme="minorHAnsi"/>
        </w:rPr>
        <w:t>)</w:t>
      </w:r>
    </w:p>
    <w:p w14:paraId="3C63AF4C" w14:textId="6C00570E" w:rsidR="003C43F4" w:rsidRDefault="003C43F4" w:rsidP="007248E1">
      <w:pPr>
        <w:pStyle w:val="ListParagraph"/>
        <w:numPr>
          <w:ilvl w:val="0"/>
          <w:numId w:val="17"/>
        </w:numPr>
        <w:rPr>
          <w:rFonts w:eastAsiaTheme="minorHAnsi"/>
        </w:rPr>
      </w:pPr>
      <w:r>
        <w:rPr>
          <w:rFonts w:eastAsiaTheme="minorHAnsi"/>
        </w:rPr>
        <w:t>Initialize plane</w:t>
      </w:r>
    </w:p>
    <w:p w14:paraId="2C746F41" w14:textId="71AF4CB9" w:rsidR="007248E1" w:rsidRPr="007248E1" w:rsidRDefault="003C43F4" w:rsidP="007248E1">
      <w:pPr>
        <w:pStyle w:val="ListParagraph"/>
        <w:numPr>
          <w:ilvl w:val="0"/>
          <w:numId w:val="17"/>
        </w:numPr>
        <w:rPr>
          <w:rFonts w:eastAsiaTheme="minorHAnsi"/>
        </w:rPr>
      </w:pPr>
      <w:r>
        <w:rPr>
          <w:rFonts w:eastAsiaTheme="minorHAnsi"/>
        </w:rPr>
        <w:t xml:space="preserve">Calc </w:t>
      </w:r>
      <w:r w:rsidR="00F425F4">
        <w:rPr>
          <w:rFonts w:eastAsiaTheme="minorHAnsi"/>
        </w:rPr>
        <w:t xml:space="preserve">Mass properties: center of gravity, </w:t>
      </w:r>
      <w:r w:rsidR="007248E1" w:rsidRPr="007248E1">
        <w:rPr>
          <w:rFonts w:eastAsiaTheme="minorHAnsi"/>
        </w:rPr>
        <w:t>Moments and product of intertia. Inertia matrix is in body frame</w:t>
      </w:r>
      <w:r w:rsidR="00F425F4">
        <w:rPr>
          <w:rFonts w:eastAsiaTheme="minorHAnsi"/>
        </w:rPr>
        <w:t xml:space="preserve">. </w:t>
      </w:r>
      <w:r w:rsidR="00F425F4" w:rsidRPr="00F425F4">
        <w:rPr>
          <w:rFonts w:eastAsiaTheme="minorHAnsi"/>
        </w:rPr>
        <w:t>determines the torque needed for a desired angular acceleration about a rotational axis; similar to how mass determines the force needed for a desired acceleration</w:t>
      </w:r>
      <w:r w:rsidR="00F425F4">
        <w:rPr>
          <w:rFonts w:eastAsiaTheme="minorHAnsi"/>
        </w:rPr>
        <w:t xml:space="preserve"> </w:t>
      </w:r>
    </w:p>
    <w:p w14:paraId="51F9E09F" w14:textId="3C98A5B4" w:rsidR="007248E1" w:rsidRDefault="003C43F4" w:rsidP="007248E1">
      <w:pPr>
        <w:pStyle w:val="ListParagraph"/>
        <w:numPr>
          <w:ilvl w:val="0"/>
          <w:numId w:val="17"/>
        </w:numPr>
        <w:rPr>
          <w:rFonts w:eastAsiaTheme="minorHAnsi"/>
        </w:rPr>
      </w:pPr>
      <w:r>
        <w:rPr>
          <w:rFonts w:eastAsiaTheme="minorHAnsi"/>
        </w:rPr>
        <w:t>Calc airplane loads (</w:t>
      </w:r>
      <w:r w:rsidR="00F425F4">
        <w:rPr>
          <w:rFonts w:eastAsiaTheme="minorHAnsi"/>
        </w:rPr>
        <w:t>Forces</w:t>
      </w:r>
      <w:r>
        <w:rPr>
          <w:rFonts w:eastAsiaTheme="minorHAnsi"/>
        </w:rPr>
        <w:t>)</w:t>
      </w:r>
      <w:r w:rsidR="00F425F4">
        <w:rPr>
          <w:rFonts w:eastAsiaTheme="minorHAnsi"/>
        </w:rPr>
        <w:t xml:space="preserve">: </w:t>
      </w:r>
      <w:r w:rsidR="007248E1">
        <w:rPr>
          <w:rFonts w:eastAsiaTheme="minorHAnsi"/>
        </w:rPr>
        <w:t xml:space="preserve">Lift and drag calculations. </w:t>
      </w:r>
      <w:r w:rsidR="007248E1" w:rsidRPr="007248E1">
        <w:rPr>
          <w:rFonts w:eastAsiaTheme="minorHAnsi"/>
        </w:rPr>
        <w:t>Just about all of th</w:t>
      </w:r>
      <w:r w:rsidR="007248E1">
        <w:rPr>
          <w:rFonts w:eastAsiaTheme="minorHAnsi"/>
        </w:rPr>
        <w:t xml:space="preserve">e forces acting on the airplane </w:t>
      </w:r>
      <w:r w:rsidR="007248E1" w:rsidRPr="007248E1">
        <w:rPr>
          <w:rFonts w:eastAsiaTheme="minorHAnsi"/>
        </w:rPr>
        <w:t>are first calculated in body-fixed coordinates</w:t>
      </w:r>
      <w:r w:rsidR="007248E1">
        <w:rPr>
          <w:rFonts w:eastAsiaTheme="minorHAnsi"/>
        </w:rPr>
        <w:t xml:space="preserve"> </w:t>
      </w:r>
      <w:r w:rsidR="007248E1" w:rsidRPr="007248E1">
        <w:rPr>
          <w:rFonts w:eastAsiaTheme="minorHAnsi"/>
        </w:rPr>
        <w:t xml:space="preserve">and </w:t>
      </w:r>
      <w:r w:rsidR="007248E1" w:rsidRPr="007248E1">
        <w:rPr>
          <w:rFonts w:eastAsiaTheme="minorHAnsi"/>
        </w:rPr>
        <w:lastRenderedPageBreak/>
        <w:t>then converted to earth-fixed coordinates before the gravity force is applied</w:t>
      </w:r>
      <w:r w:rsidR="007248E1">
        <w:rPr>
          <w:rFonts w:eastAsiaTheme="minorHAnsi"/>
        </w:rPr>
        <w:t xml:space="preserve">. Lift and drag are </w:t>
      </w:r>
      <w:r w:rsidR="007248E1">
        <w:rPr>
          <w:iCs/>
        </w:rPr>
        <w:t>functions of air density, speed, viscosity, surface area, aspect ratio, and angle of attack. Thrust, gravity</w:t>
      </w:r>
      <w:r w:rsidR="00C90ACF">
        <w:rPr>
          <w:iCs/>
        </w:rPr>
        <w:t xml:space="preserve"> added.</w:t>
      </w:r>
    </w:p>
    <w:p w14:paraId="0AC1FEE5" w14:textId="09BF4A8C" w:rsidR="007248E1" w:rsidRDefault="005237D2" w:rsidP="007A4F6C">
      <w:pPr>
        <w:pStyle w:val="ListParagraph"/>
        <w:numPr>
          <w:ilvl w:val="0"/>
          <w:numId w:val="17"/>
        </w:numPr>
        <w:rPr>
          <w:rFonts w:eastAsiaTheme="minorHAnsi"/>
        </w:rPr>
      </w:pPr>
      <w:r>
        <w:rPr>
          <w:rFonts w:eastAsiaTheme="minorHAnsi"/>
        </w:rPr>
        <w:t>Stepsimulation (</w:t>
      </w:r>
      <w:r w:rsidR="00A87D6B">
        <w:rPr>
          <w:rFonts w:eastAsiaTheme="minorHAnsi"/>
        </w:rPr>
        <w:t>Integration equations of motion</w:t>
      </w:r>
      <w:r>
        <w:rPr>
          <w:rFonts w:eastAsiaTheme="minorHAnsi"/>
        </w:rPr>
        <w:t>)</w:t>
      </w:r>
      <w:r w:rsidR="00A87D6B">
        <w:rPr>
          <w:rFonts w:eastAsiaTheme="minorHAnsi"/>
        </w:rPr>
        <w:t>: a</w:t>
      </w:r>
      <w:r w:rsidR="00A87D6B" w:rsidRPr="00A87D6B">
        <w:rPr>
          <w:rFonts w:eastAsiaTheme="minorHAnsi"/>
        </w:rPr>
        <w:t>ctually integrate the equations of motion so that thesimulation can progress through time.</w:t>
      </w:r>
      <w:r>
        <w:rPr>
          <w:rFonts w:eastAsiaTheme="minorHAnsi"/>
        </w:rPr>
        <w:t xml:space="preserve"> Eulers basic method (chp 7 better methods). This function also updates the orientation via quaternion. </w:t>
      </w:r>
      <w:r w:rsidR="007A4F6C">
        <w:rPr>
          <w:rFonts w:eastAsiaTheme="minorHAnsi"/>
        </w:rPr>
        <w:t xml:space="preserve">Air speed. </w:t>
      </w:r>
      <w:r w:rsidR="007A4F6C" w:rsidRPr="007A4F6C">
        <w:rPr>
          <w:rFonts w:eastAsiaTheme="minorHAnsi"/>
        </w:rPr>
        <w:t>Lastly, the three Euler angles</w:t>
      </w:r>
      <w:r w:rsidR="007A4F6C" w:rsidRPr="007A4F6C">
        <w:rPr>
          <w:rFonts w:eastAsiaTheme="minorHAnsi" w:hint="eastAsia"/>
        </w:rPr>
        <w:t>—</w:t>
      </w:r>
      <w:r w:rsidR="007A4F6C">
        <w:rPr>
          <w:rFonts w:eastAsiaTheme="minorHAnsi"/>
        </w:rPr>
        <w:t xml:space="preserve">roll, </w:t>
      </w:r>
      <w:r w:rsidR="007A4F6C" w:rsidRPr="007A4F6C">
        <w:rPr>
          <w:rFonts w:eastAsiaTheme="minorHAnsi"/>
        </w:rPr>
        <w:t>pitch, and yaw</w:t>
      </w:r>
      <w:r w:rsidR="007A4F6C" w:rsidRPr="007A4F6C">
        <w:rPr>
          <w:rFonts w:eastAsiaTheme="minorHAnsi" w:hint="eastAsia"/>
        </w:rPr>
        <w:t>—</w:t>
      </w:r>
      <w:r w:rsidR="007A4F6C" w:rsidRPr="007A4F6C">
        <w:rPr>
          <w:rFonts w:eastAsiaTheme="minorHAnsi"/>
        </w:rPr>
        <w:t>are extracted from the orientation</w:t>
      </w:r>
      <w:r w:rsidR="007A4F6C">
        <w:rPr>
          <w:rFonts w:eastAsiaTheme="minorHAnsi"/>
        </w:rPr>
        <w:t xml:space="preserve"> </w:t>
      </w:r>
      <w:r w:rsidR="007A4F6C" w:rsidRPr="007A4F6C">
        <w:rPr>
          <w:rFonts w:eastAsiaTheme="minorHAnsi"/>
        </w:rPr>
        <w:t>quaternion</w:t>
      </w:r>
      <w:r w:rsidR="007A4F6C">
        <w:rPr>
          <w:rFonts w:eastAsiaTheme="minorHAnsi"/>
        </w:rPr>
        <w:t xml:space="preserve">. Func happens once a rotation cycle. </w:t>
      </w:r>
    </w:p>
    <w:p w14:paraId="0A9B9762" w14:textId="40CBF6AC" w:rsidR="007A4F6C" w:rsidRPr="007A4F6C" w:rsidRDefault="007A4F6C" w:rsidP="007A4F6C">
      <w:pPr>
        <w:pStyle w:val="ListParagraph"/>
        <w:numPr>
          <w:ilvl w:val="0"/>
          <w:numId w:val="17"/>
        </w:numPr>
        <w:rPr>
          <w:rFonts w:eastAsiaTheme="minorHAnsi"/>
        </w:rPr>
      </w:pPr>
      <w:r>
        <w:rPr>
          <w:rFonts w:eastAsiaTheme="minorHAnsi"/>
        </w:rPr>
        <w:t xml:space="preserve">Flight controls: </w:t>
      </w:r>
      <w:r w:rsidRPr="007A4F6C">
        <w:rPr>
          <w:rFonts w:eastAsiaTheme="minorHAnsi"/>
        </w:rPr>
        <w:t>flight controls allow you to interact with the airplane</w:t>
      </w:r>
      <w:r w:rsidRPr="007A4F6C">
        <w:rPr>
          <w:rFonts w:eastAsiaTheme="minorHAnsi" w:hint="eastAsia"/>
        </w:rPr>
        <w:t>’</w:t>
      </w:r>
      <w:r w:rsidRPr="007A4F6C">
        <w:rPr>
          <w:rFonts w:eastAsiaTheme="minorHAnsi"/>
        </w:rPr>
        <w:t>s various</w:t>
      </w:r>
      <w:r>
        <w:rPr>
          <w:rFonts w:eastAsiaTheme="minorHAnsi"/>
        </w:rPr>
        <w:t xml:space="preserve"> </w:t>
      </w:r>
      <w:r w:rsidRPr="007A4F6C">
        <w:rPr>
          <w:rFonts w:eastAsiaTheme="minorHAnsi"/>
        </w:rPr>
        <w:t>controls surfaces in order to actually fly th</w:t>
      </w:r>
      <w:r>
        <w:rPr>
          <w:rFonts w:eastAsiaTheme="minorHAnsi"/>
        </w:rPr>
        <w:t>e plane via keyboard.</w:t>
      </w:r>
    </w:p>
    <w:p w14:paraId="37507DC1" w14:textId="23C5DF8F" w:rsidR="00660BFA" w:rsidRDefault="00660BFA" w:rsidP="006B4D68">
      <w:pPr>
        <w:rPr>
          <w:rFonts w:eastAsiaTheme="minorHAnsi"/>
        </w:rPr>
      </w:pPr>
    </w:p>
    <w:p w14:paraId="782B3136" w14:textId="77777777" w:rsidR="00660BFA" w:rsidRDefault="00660BFA" w:rsidP="005C5FD0">
      <w:pPr>
        <w:ind w:firstLine="720"/>
        <w:rPr>
          <w:rFonts w:eastAsiaTheme="minorHAnsi"/>
        </w:rPr>
      </w:pPr>
    </w:p>
    <w:p w14:paraId="45F5B0DD" w14:textId="3A5B96F1" w:rsidR="005C5FD0" w:rsidRDefault="005C5FD0" w:rsidP="006B4D68">
      <w:pPr>
        <w:ind w:firstLine="720"/>
        <w:rPr>
          <w:iCs/>
        </w:rPr>
      </w:pPr>
    </w:p>
    <w:p w14:paraId="5A824D9C" w14:textId="330EE049" w:rsidR="006B4D68" w:rsidRDefault="006B4D68" w:rsidP="006B4D68">
      <w:pPr>
        <w:ind w:firstLine="720"/>
        <w:rPr>
          <w:iCs/>
        </w:rPr>
      </w:pPr>
    </w:p>
    <w:p w14:paraId="5CBF2650" w14:textId="148A37BC" w:rsidR="006B4D68" w:rsidRDefault="006B4D68" w:rsidP="006B4D68">
      <w:pPr>
        <w:ind w:firstLine="720"/>
        <w:rPr>
          <w:iCs/>
        </w:rPr>
      </w:pPr>
    </w:p>
    <w:p w14:paraId="1588DD9F" w14:textId="77777777" w:rsidR="006B4D68" w:rsidRDefault="006B4D68" w:rsidP="006B4D68">
      <w:pPr>
        <w:ind w:firstLine="720"/>
        <w:rPr>
          <w:iCs/>
        </w:rPr>
      </w:pPr>
    </w:p>
    <w:p w14:paraId="4F22A028" w14:textId="3ED0F23D" w:rsidR="006B4D68" w:rsidRDefault="006B4D68" w:rsidP="006B4D68">
      <w:pPr>
        <w:ind w:firstLine="720"/>
        <w:rPr>
          <w:iCs/>
        </w:rPr>
      </w:pPr>
    </w:p>
    <w:p w14:paraId="70E9DD22" w14:textId="77777777" w:rsidR="006B4D68" w:rsidRDefault="006B4D68" w:rsidP="006B4D68">
      <w:pPr>
        <w:ind w:firstLine="720"/>
        <w:rPr>
          <w:iCs/>
        </w:rPr>
      </w:pPr>
    </w:p>
    <w:p w14:paraId="1B6E824A" w14:textId="452A2488" w:rsidR="006B4D68" w:rsidRDefault="005C5FD0" w:rsidP="005C5FD0">
      <w:pPr>
        <w:ind w:firstLine="720"/>
        <w:rPr>
          <w:iCs/>
        </w:rPr>
      </w:pPr>
      <w:r>
        <w:rPr>
          <w:iCs/>
        </w:rPr>
        <w:t xml:space="preserve"> </w:t>
      </w:r>
      <w:r w:rsidR="006B4D68">
        <w:rPr>
          <w:iCs/>
        </w:rPr>
        <w:t>(garbage that will be deleted)</w:t>
      </w:r>
    </w:p>
    <w:p w14:paraId="11A42EC1" w14:textId="2DE3E900" w:rsidR="005C5FD0" w:rsidRDefault="005C5FD0" w:rsidP="005C5FD0">
      <w:pPr>
        <w:ind w:firstLine="720"/>
        <w:rPr>
          <w:iCs/>
        </w:rPr>
      </w:pPr>
      <w:r>
        <w:rPr>
          <w:iCs/>
        </w:rPr>
        <w:lastRenderedPageBreak/>
        <w:t>A quaternion is a way to represent orientation of something in three dimensions. Specifically, we are about unit quaternions. It is like a vector, made of four components, which satisfies this equation: q</w:t>
      </w:r>
      <w:r>
        <w:rPr>
          <w:iCs/>
          <w:vertAlign w:val="subscript"/>
        </w:rPr>
        <w:t>0</w:t>
      </w:r>
      <w:r>
        <w:rPr>
          <w:iCs/>
        </w:rPr>
        <w:t>2 + q</w:t>
      </w:r>
      <w:r>
        <w:rPr>
          <w:iCs/>
          <w:vertAlign w:val="subscript"/>
        </w:rPr>
        <w:t>x</w:t>
      </w:r>
      <w:r>
        <w:rPr>
          <w:iCs/>
        </w:rPr>
        <w:t>2 + q</w:t>
      </w:r>
      <w:r>
        <w:rPr>
          <w:iCs/>
          <w:vertAlign w:val="subscript"/>
        </w:rPr>
        <w:t>y</w:t>
      </w:r>
      <w:r>
        <w:rPr>
          <w:iCs/>
        </w:rPr>
        <w:t>2 + q</w:t>
      </w:r>
      <w:r>
        <w:rPr>
          <w:iCs/>
          <w:vertAlign w:val="subscript"/>
        </w:rPr>
        <w:t>z</w:t>
      </w:r>
      <w:r>
        <w:rPr>
          <w:iCs/>
        </w:rPr>
        <w:t xml:space="preserve">2 = 1. Figure x visualizes that the rigid body can rotate about some arbitrary axis u at the rigid bodies center of gravity. </w:t>
      </w:r>
    </w:p>
    <w:p w14:paraId="62A26970" w14:textId="77777777" w:rsidR="005C5FD0" w:rsidRDefault="005C5FD0" w:rsidP="005C5FD0">
      <w:pPr>
        <w:ind w:firstLine="720"/>
        <w:rPr>
          <w:iCs/>
        </w:rPr>
      </w:pPr>
      <w:r>
        <w:rPr>
          <w:noProof/>
        </w:rPr>
        <w:drawing>
          <wp:inline distT="0" distB="0" distL="0" distR="0" wp14:anchorId="5252DF40" wp14:editId="504B8CE4">
            <wp:extent cx="1974850" cy="1365250"/>
            <wp:effectExtent l="0" t="0" r="6350" b="635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74850" cy="1365250"/>
                    </a:xfrm>
                    <a:prstGeom prst="rect">
                      <a:avLst/>
                    </a:prstGeom>
                    <a:noFill/>
                    <a:ln>
                      <a:noFill/>
                    </a:ln>
                  </pic:spPr>
                </pic:pic>
              </a:graphicData>
            </a:graphic>
          </wp:inline>
        </w:drawing>
      </w:r>
    </w:p>
    <w:p w14:paraId="0BB3E346" w14:textId="77777777" w:rsidR="005C5FD0" w:rsidRDefault="005C5FD0" w:rsidP="005C5FD0">
      <w:pPr>
        <w:rPr>
          <w:iCs/>
        </w:rPr>
      </w:pPr>
      <w:r>
        <w:rPr>
          <w:iCs/>
        </w:rPr>
        <w:t>First, you set up a quaternion that represents the initial orientation of the rigid body at time 0. Then you update the orientation to reflect the new orientation at a given instant in time using the angular velocities that are calculated for that instant. A quaternion can be made given the from each Euler angles.</w:t>
      </w:r>
    </w:p>
    <w:p w14:paraId="0F229FD1" w14:textId="77777777" w:rsidR="005C5FD0" w:rsidRDefault="005C5FD0" w:rsidP="005C5FD0">
      <w:pPr>
        <w:rPr>
          <w:iCs/>
        </w:rPr>
      </w:pPr>
      <w:r>
        <w:rPr>
          <w:b/>
          <w:bCs/>
          <w:iCs/>
        </w:rPr>
        <w:t>q</w:t>
      </w:r>
      <w:r>
        <w:rPr>
          <w:iCs/>
        </w:rPr>
        <w:t xml:space="preserve">roll = [cos(φ/2), (sin(φ/2)) </w:t>
      </w:r>
      <w:r>
        <w:rPr>
          <w:b/>
          <w:bCs/>
          <w:iCs/>
        </w:rPr>
        <w:t xml:space="preserve">i </w:t>
      </w:r>
      <w:r>
        <w:rPr>
          <w:iCs/>
        </w:rPr>
        <w:t xml:space="preserve">+ 0 </w:t>
      </w:r>
      <w:r>
        <w:rPr>
          <w:b/>
          <w:bCs/>
          <w:iCs/>
        </w:rPr>
        <w:t xml:space="preserve">j </w:t>
      </w:r>
      <w:r>
        <w:rPr>
          <w:iCs/>
        </w:rPr>
        <w:t xml:space="preserve">+ 0 </w:t>
      </w:r>
      <w:r>
        <w:rPr>
          <w:b/>
          <w:bCs/>
          <w:iCs/>
        </w:rPr>
        <w:t>k</w:t>
      </w:r>
      <w:r>
        <w:rPr>
          <w:iCs/>
        </w:rPr>
        <w:t>]</w:t>
      </w:r>
    </w:p>
    <w:p w14:paraId="3E59CEEC" w14:textId="77777777" w:rsidR="005C5FD0" w:rsidRDefault="005C5FD0" w:rsidP="005C5FD0">
      <w:pPr>
        <w:rPr>
          <w:iCs/>
        </w:rPr>
      </w:pPr>
      <w:r>
        <w:rPr>
          <w:b/>
          <w:bCs/>
          <w:iCs/>
        </w:rPr>
        <w:t>q</w:t>
      </w:r>
      <w:r>
        <w:rPr>
          <w:iCs/>
        </w:rPr>
        <w:t xml:space="preserve">pitch = [cos(τ /2), 0 </w:t>
      </w:r>
      <w:r>
        <w:rPr>
          <w:b/>
          <w:bCs/>
          <w:iCs/>
        </w:rPr>
        <w:t xml:space="preserve">i </w:t>
      </w:r>
      <w:r>
        <w:rPr>
          <w:iCs/>
        </w:rPr>
        <w:t xml:space="preserve">+ (sin(τ /2)) </w:t>
      </w:r>
      <w:r>
        <w:rPr>
          <w:b/>
          <w:bCs/>
          <w:iCs/>
        </w:rPr>
        <w:t xml:space="preserve">j </w:t>
      </w:r>
      <w:r>
        <w:rPr>
          <w:iCs/>
        </w:rPr>
        <w:t xml:space="preserve">+ 0 </w:t>
      </w:r>
      <w:r>
        <w:rPr>
          <w:b/>
          <w:bCs/>
          <w:iCs/>
        </w:rPr>
        <w:t>k</w:t>
      </w:r>
      <w:r>
        <w:rPr>
          <w:iCs/>
        </w:rPr>
        <w:t>]</w:t>
      </w:r>
    </w:p>
    <w:p w14:paraId="1663FDD7" w14:textId="77777777" w:rsidR="005C5FD0" w:rsidRDefault="005C5FD0" w:rsidP="005C5FD0">
      <w:pPr>
        <w:rPr>
          <w:iCs/>
        </w:rPr>
      </w:pPr>
      <w:r>
        <w:rPr>
          <w:b/>
          <w:bCs/>
          <w:iCs/>
        </w:rPr>
        <w:t>q</w:t>
      </w:r>
      <w:r>
        <w:rPr>
          <w:iCs/>
        </w:rPr>
        <w:t xml:space="preserve">yaw = [cos(ψ /2), 0 </w:t>
      </w:r>
      <w:r>
        <w:rPr>
          <w:b/>
          <w:bCs/>
          <w:iCs/>
        </w:rPr>
        <w:t xml:space="preserve">i </w:t>
      </w:r>
      <w:r>
        <w:rPr>
          <w:iCs/>
        </w:rPr>
        <w:t xml:space="preserve">+ 0 </w:t>
      </w:r>
      <w:r>
        <w:rPr>
          <w:b/>
          <w:bCs/>
          <w:iCs/>
        </w:rPr>
        <w:t xml:space="preserve">j </w:t>
      </w:r>
      <w:r>
        <w:rPr>
          <w:iCs/>
        </w:rPr>
        <w:t xml:space="preserve">+ (sin(ψ /2)) </w:t>
      </w:r>
      <w:r>
        <w:rPr>
          <w:b/>
          <w:bCs/>
          <w:iCs/>
        </w:rPr>
        <w:t>k</w:t>
      </w:r>
      <w:r>
        <w:rPr>
          <w:iCs/>
        </w:rPr>
        <w:t>]</w:t>
      </w:r>
    </w:p>
    <w:p w14:paraId="150DED3C" w14:textId="77777777" w:rsidR="005C5FD0" w:rsidRDefault="005C5FD0" w:rsidP="005C5FD0">
      <w:pPr>
        <w:rPr>
          <w:iCs/>
        </w:rPr>
      </w:pPr>
      <w:r>
        <w:rPr>
          <w:iCs/>
        </w:rPr>
        <w:t>The resulting quaternions are then multiplied together to get one quaternion representing the airplanes orientation.</w:t>
      </w:r>
    </w:p>
    <w:p w14:paraId="42B822A8" w14:textId="7A3AB9F9" w:rsidR="0050611A" w:rsidRDefault="0050611A" w:rsidP="00C01F65">
      <w:pPr>
        <w:rPr>
          <w:iCs/>
        </w:rPr>
      </w:pPr>
    </w:p>
    <w:p w14:paraId="58F3C931" w14:textId="2DFC4A38" w:rsidR="00E20B4B" w:rsidRPr="00721ABF" w:rsidRDefault="00E20B4B" w:rsidP="00721ABF">
      <w:pPr>
        <w:ind w:firstLine="720"/>
        <w:rPr>
          <w:iCs/>
          <w:u w:val="single"/>
        </w:rPr>
      </w:pPr>
      <w:r>
        <w:rPr>
          <w:iCs/>
        </w:rPr>
        <w:t>We will begin with calculating lift and drag. Because different components of the airplane affect lift and drag differently, components need to be divided up into groups that have similar affects to then do the calculations on each group. To start with the lift and drag forces:</w:t>
      </w:r>
    </w:p>
    <w:p w14:paraId="1B7A3DFC" w14:textId="77777777" w:rsidR="00E20B4B" w:rsidRDefault="00E20B4B" w:rsidP="00E20B4B">
      <w:pPr>
        <w:pStyle w:val="ListParagraph"/>
        <w:numPr>
          <w:ilvl w:val="1"/>
          <w:numId w:val="10"/>
        </w:numPr>
        <w:rPr>
          <w:iCs/>
        </w:rPr>
      </w:pPr>
      <w:r>
        <w:rPr>
          <w:iCs/>
        </w:rPr>
        <w:lastRenderedPageBreak/>
        <w:t>Break up airplane components into chunks</w:t>
      </w:r>
    </w:p>
    <w:p w14:paraId="3BA8B694" w14:textId="77777777" w:rsidR="00E20B4B" w:rsidRPr="009E20CE" w:rsidRDefault="00E20B4B" w:rsidP="00E20B4B">
      <w:pPr>
        <w:pStyle w:val="ListParagraph"/>
        <w:numPr>
          <w:ilvl w:val="1"/>
          <w:numId w:val="10"/>
        </w:numPr>
        <w:rPr>
          <w:iCs/>
        </w:rPr>
      </w:pPr>
      <w:r>
        <w:rPr>
          <w:iCs/>
        </w:rPr>
        <w:t>T</w:t>
      </w:r>
      <w:r w:rsidRPr="009E20CE">
        <w:rPr>
          <w:iCs/>
        </w:rPr>
        <w:t xml:space="preserve">he geometric and foil performance data of the airplane is collected. </w:t>
      </w:r>
    </w:p>
    <w:p w14:paraId="527110EC" w14:textId="77777777" w:rsidR="00E20B4B" w:rsidRDefault="00E20B4B" w:rsidP="00E20B4B">
      <w:pPr>
        <w:pStyle w:val="ListParagraph"/>
        <w:numPr>
          <w:ilvl w:val="1"/>
          <w:numId w:val="10"/>
        </w:numPr>
        <w:rPr>
          <w:iCs/>
        </w:rPr>
      </w:pPr>
      <w:r w:rsidRPr="009E20CE">
        <w:rPr>
          <w:iCs/>
        </w:rPr>
        <w:t xml:space="preserve">Next, relative air velocity over the wings needs to be calculated. </w:t>
      </w:r>
    </w:p>
    <w:p w14:paraId="56A320AC" w14:textId="77777777" w:rsidR="00E20B4B" w:rsidRDefault="00E20B4B" w:rsidP="00E20B4B">
      <w:pPr>
        <w:ind w:left="720" w:firstLine="720"/>
        <w:rPr>
          <w:iCs/>
        </w:rPr>
      </w:pPr>
      <w:r>
        <w:rPr>
          <w:iCs/>
        </w:rPr>
        <w:t xml:space="preserve">The formula is: </w:t>
      </w:r>
      <w:r w:rsidRPr="00FA254B">
        <w:rPr>
          <w:iCs/>
          <w:sz w:val="28"/>
          <w:szCs w:val="28"/>
        </w:rPr>
        <w:t>v</w:t>
      </w:r>
      <w:r w:rsidRPr="00FA254B">
        <w:rPr>
          <w:iCs/>
          <w:vertAlign w:val="subscript"/>
        </w:rPr>
        <w:t>R</w:t>
      </w:r>
      <w:r w:rsidRPr="009E20CE">
        <w:rPr>
          <w:iCs/>
        </w:rPr>
        <w:t xml:space="preserve"> = </w:t>
      </w:r>
      <w:r w:rsidRPr="00FA254B">
        <w:rPr>
          <w:iCs/>
          <w:sz w:val="28"/>
          <w:szCs w:val="28"/>
        </w:rPr>
        <w:t>v</w:t>
      </w:r>
      <w:r w:rsidRPr="00FA254B">
        <w:rPr>
          <w:iCs/>
          <w:sz w:val="28"/>
          <w:szCs w:val="28"/>
          <w:vertAlign w:val="subscript"/>
        </w:rPr>
        <w:t>cg</w:t>
      </w:r>
      <w:r w:rsidRPr="009E20CE">
        <w:rPr>
          <w:iCs/>
        </w:rPr>
        <w:t xml:space="preserve"> + (</w:t>
      </w:r>
      <w:r w:rsidRPr="009E20CE">
        <w:rPr>
          <w:rFonts w:hint="eastAsia"/>
          <w:iCs/>
        </w:rPr>
        <w:t>ω</w:t>
      </w:r>
      <w:r w:rsidRPr="009E20CE">
        <w:rPr>
          <w:iCs/>
        </w:rPr>
        <w:t xml:space="preserve"> </w:t>
      </w:r>
      <w:r w:rsidRPr="009E20CE">
        <w:rPr>
          <w:rFonts w:hint="eastAsia"/>
          <w:iCs/>
        </w:rPr>
        <w:t>×</w:t>
      </w:r>
      <w:r w:rsidRPr="009E20CE">
        <w:rPr>
          <w:iCs/>
        </w:rPr>
        <w:t xml:space="preserve"> r)</w:t>
      </w:r>
    </w:p>
    <w:p w14:paraId="4B2958C0" w14:textId="77777777" w:rsidR="00E20B4B" w:rsidRDefault="00E20B4B" w:rsidP="00E20B4B">
      <w:pPr>
        <w:ind w:left="720" w:firstLine="720"/>
        <w:rPr>
          <w:iCs/>
        </w:rPr>
      </w:pPr>
      <w:r>
        <w:rPr>
          <w:iCs/>
        </w:rPr>
        <w:t>vcg is the vector representing air speed and flight direction</w:t>
      </w:r>
      <w:r>
        <w:rPr>
          <w:iCs/>
        </w:rPr>
        <w:br/>
      </w:r>
      <w:r>
        <w:rPr>
          <w:iCs/>
        </w:rPr>
        <w:tab/>
      </w:r>
      <w:r w:rsidRPr="009E20CE">
        <w:rPr>
          <w:rFonts w:hint="eastAsia"/>
          <w:iCs/>
        </w:rPr>
        <w:t>ω</w:t>
      </w:r>
      <w:r>
        <w:rPr>
          <w:iCs/>
        </w:rPr>
        <w:t xml:space="preserve"> (omega) is the angular velocity of the airplane</w:t>
      </w:r>
    </w:p>
    <w:p w14:paraId="0C3E97AB" w14:textId="77777777" w:rsidR="00E20B4B" w:rsidRPr="00000F5D" w:rsidRDefault="00E20B4B" w:rsidP="00E20B4B">
      <w:pPr>
        <w:ind w:left="1440"/>
        <w:rPr>
          <w:iCs/>
        </w:rPr>
      </w:pPr>
      <w:r>
        <w:rPr>
          <w:iCs/>
        </w:rPr>
        <w:t>r is the distance vector from the airplanes center of gravity to the group of components being worked on</w:t>
      </w:r>
    </w:p>
    <w:p w14:paraId="584D2D66" w14:textId="77777777" w:rsidR="00E20B4B" w:rsidRDefault="00E20B4B" w:rsidP="00E20B4B">
      <w:pPr>
        <w:pStyle w:val="ListParagraph"/>
        <w:numPr>
          <w:ilvl w:val="1"/>
          <w:numId w:val="10"/>
        </w:numPr>
        <w:rPr>
          <w:iCs/>
        </w:rPr>
      </w:pPr>
      <w:r w:rsidRPr="009E20CE">
        <w:rPr>
          <w:iCs/>
        </w:rPr>
        <w:t>Next, the angle of attack needs to be calculated.</w:t>
      </w:r>
      <w:r>
        <w:rPr>
          <w:iCs/>
        </w:rPr>
        <w:t xml:space="preserve"> This is calculated by taking the dot product of lift force vector and the normal vector perpendicular to the wing section plane. </w:t>
      </w:r>
      <w:r w:rsidRPr="009E20CE">
        <w:rPr>
          <w:iCs/>
        </w:rPr>
        <w:t xml:space="preserve"> </w:t>
      </w:r>
    </w:p>
    <w:p w14:paraId="23D37753" w14:textId="77777777" w:rsidR="00E20B4B" w:rsidRDefault="00E20B4B" w:rsidP="00E20B4B">
      <w:pPr>
        <w:pStyle w:val="ListParagraph"/>
        <w:numPr>
          <w:ilvl w:val="1"/>
          <w:numId w:val="10"/>
        </w:numPr>
        <w:rPr>
          <w:iCs/>
        </w:rPr>
      </w:pPr>
      <w:r w:rsidRPr="009E20CE">
        <w:rPr>
          <w:iCs/>
        </w:rPr>
        <w:t>Finally, the lift and drag can be calculated.</w:t>
      </w:r>
      <w:r>
        <w:rPr>
          <w:iCs/>
        </w:rPr>
        <w:t xml:space="preserve"> They are both functions of air density, speed, viscosity, surface area, aspect ratio, and angle of attack. They are also expressed in terms of coefficients C</w:t>
      </w:r>
      <w:r w:rsidRPr="00000F5D">
        <w:rPr>
          <w:iCs/>
          <w:vertAlign w:val="subscript"/>
        </w:rPr>
        <w:t>L</w:t>
      </w:r>
      <w:r>
        <w:rPr>
          <w:iCs/>
        </w:rPr>
        <w:t xml:space="preserve"> and C</w:t>
      </w:r>
      <w:r w:rsidRPr="00000F5D">
        <w:rPr>
          <w:iCs/>
          <w:vertAlign w:val="subscript"/>
        </w:rPr>
        <w:t>D</w:t>
      </w:r>
      <w:r>
        <w:rPr>
          <w:iCs/>
        </w:rPr>
        <w:t>.</w:t>
      </w:r>
    </w:p>
    <w:p w14:paraId="029579C2" w14:textId="77777777" w:rsidR="00E20B4B" w:rsidRPr="00000F5D" w:rsidRDefault="00E20B4B" w:rsidP="00E20B4B">
      <w:pPr>
        <w:pStyle w:val="ListParagraph"/>
        <w:ind w:left="1440"/>
        <w:rPr>
          <w:iCs/>
        </w:rPr>
      </w:pPr>
      <w:r>
        <w:rPr>
          <w:iCs/>
        </w:rPr>
        <w:t xml:space="preserve">The formulas are: </w:t>
      </w:r>
      <w:r w:rsidRPr="00000F5D">
        <w:rPr>
          <w:iCs/>
        </w:rPr>
        <w:t>C</w:t>
      </w:r>
      <w:r w:rsidRPr="00000F5D">
        <w:rPr>
          <w:iCs/>
          <w:vertAlign w:val="subscript"/>
        </w:rPr>
        <w:t>L</w:t>
      </w:r>
      <w:r w:rsidRPr="00000F5D">
        <w:rPr>
          <w:iCs/>
        </w:rPr>
        <w:t xml:space="preserve"> = L / [(1/2) </w:t>
      </w:r>
      <w:r w:rsidRPr="00000F5D">
        <w:rPr>
          <w:rFonts w:hint="eastAsia"/>
          <w:iCs/>
        </w:rPr>
        <w:t>ρ</w:t>
      </w:r>
      <w:r w:rsidRPr="00000F5D">
        <w:rPr>
          <w:iCs/>
        </w:rPr>
        <w:t xml:space="preserve"> V2 S]</w:t>
      </w:r>
    </w:p>
    <w:p w14:paraId="3B6CA958" w14:textId="77777777" w:rsidR="00E20B4B" w:rsidRDefault="00E20B4B" w:rsidP="00E20B4B">
      <w:pPr>
        <w:pStyle w:val="ListParagraph"/>
        <w:ind w:left="2880"/>
        <w:rPr>
          <w:iCs/>
        </w:rPr>
      </w:pPr>
      <w:r>
        <w:rPr>
          <w:iCs/>
        </w:rPr>
        <w:t xml:space="preserve">     </w:t>
      </w:r>
      <w:r w:rsidRPr="00000F5D">
        <w:rPr>
          <w:iCs/>
        </w:rPr>
        <w:t>C</w:t>
      </w:r>
      <w:r w:rsidRPr="00000F5D">
        <w:rPr>
          <w:iCs/>
          <w:vertAlign w:val="subscript"/>
        </w:rPr>
        <w:t>D</w:t>
      </w:r>
      <w:r w:rsidRPr="00000F5D">
        <w:rPr>
          <w:iCs/>
        </w:rPr>
        <w:t xml:space="preserve"> = D / [(1/2) </w:t>
      </w:r>
      <w:r w:rsidRPr="00000F5D">
        <w:rPr>
          <w:rFonts w:hint="eastAsia"/>
          <w:iCs/>
        </w:rPr>
        <w:t>ρ</w:t>
      </w:r>
      <w:r w:rsidRPr="00000F5D">
        <w:rPr>
          <w:iCs/>
        </w:rPr>
        <w:t xml:space="preserve"> V2 S]</w:t>
      </w:r>
    </w:p>
    <w:p w14:paraId="52A972B5" w14:textId="77777777" w:rsidR="00E20B4B" w:rsidRDefault="00E20B4B" w:rsidP="00E20B4B">
      <w:pPr>
        <w:ind w:left="1440"/>
        <w:rPr>
          <w:iCs/>
        </w:rPr>
      </w:pPr>
      <w:r>
        <w:rPr>
          <w:iCs/>
        </w:rPr>
        <w:t xml:space="preserve">S is span times chord, L is lift force, D is drag force, V is speed through the air, and </w:t>
      </w:r>
      <w:r w:rsidRPr="00000F5D">
        <w:rPr>
          <w:rFonts w:hint="eastAsia"/>
          <w:iCs/>
        </w:rPr>
        <w:t>ρ</w:t>
      </w:r>
      <w:r>
        <w:rPr>
          <w:iCs/>
        </w:rPr>
        <w:t xml:space="preserve"> (rho) is air density.</w:t>
      </w:r>
    </w:p>
    <w:p w14:paraId="49A25D26" w14:textId="77777777" w:rsidR="00E20B4B" w:rsidRPr="00000F5D" w:rsidRDefault="00E20B4B" w:rsidP="00E20B4B">
      <w:pPr>
        <w:rPr>
          <w:iCs/>
        </w:rPr>
      </w:pPr>
      <w:r>
        <w:rPr>
          <w:iCs/>
        </w:rPr>
        <w:t xml:space="preserve">Thrust is equal to the thrust </w:t>
      </w:r>
      <w:r w:rsidRPr="00AC71F4">
        <w:rPr>
          <w:iCs/>
        </w:rPr>
        <w:t xml:space="preserve">produced by the propeller multiplied by the airplane velocity, </w:t>
      </w:r>
      <w:r w:rsidRPr="00AC71F4">
        <w:rPr>
          <w:i/>
          <w:iCs/>
        </w:rPr>
        <w:t>v</w:t>
      </w:r>
      <w:r>
        <w:rPr>
          <w:iCs/>
        </w:rPr>
        <w:t xml:space="preserve"> (palmer). The formula is: </w:t>
      </w:r>
      <w:r>
        <w:rPr>
          <w:rFonts w:ascii="Times-Italic" w:hAnsi="Times-Italic" w:cs="Times-Italic"/>
          <w:i/>
          <w:iCs/>
          <w:sz w:val="19"/>
          <w:szCs w:val="19"/>
        </w:rPr>
        <w:t>P</w:t>
      </w:r>
      <w:r>
        <w:rPr>
          <w:rFonts w:ascii="Times-Italic" w:hAnsi="Times-Italic" w:cs="Times-Italic"/>
          <w:i/>
          <w:iCs/>
          <w:sz w:val="11"/>
          <w:szCs w:val="11"/>
        </w:rPr>
        <w:t xml:space="preserve">T </w:t>
      </w:r>
      <w:r>
        <w:rPr>
          <w:rFonts w:ascii="Symbol" w:hAnsi="Symbol" w:cs="Symbol"/>
          <w:sz w:val="19"/>
          <w:szCs w:val="19"/>
        </w:rPr>
        <w:t></w:t>
      </w:r>
      <w:r>
        <w:rPr>
          <w:rFonts w:ascii="Symbol" w:hAnsi="Symbol" w:cs="Symbol"/>
          <w:sz w:val="19"/>
          <w:szCs w:val="19"/>
        </w:rPr>
        <w:t></w:t>
      </w:r>
      <w:r>
        <w:rPr>
          <w:rFonts w:ascii="Times-Italic" w:hAnsi="Times-Italic" w:cs="Times-Italic"/>
          <w:i/>
          <w:iCs/>
          <w:sz w:val="19"/>
          <w:szCs w:val="19"/>
        </w:rPr>
        <w:t>F</w:t>
      </w:r>
      <w:r>
        <w:rPr>
          <w:rFonts w:ascii="Times-Italic" w:hAnsi="Times-Italic" w:cs="Times-Italic"/>
          <w:i/>
          <w:iCs/>
          <w:sz w:val="11"/>
          <w:szCs w:val="11"/>
        </w:rPr>
        <w:t xml:space="preserve">T </w:t>
      </w:r>
      <w:r>
        <w:rPr>
          <w:rFonts w:ascii="Times-Italic" w:hAnsi="Times-Italic" w:cs="Times-Italic"/>
          <w:i/>
          <w:iCs/>
          <w:sz w:val="19"/>
          <w:szCs w:val="19"/>
        </w:rPr>
        <w:t>v</w:t>
      </w:r>
    </w:p>
    <w:p w14:paraId="74DC5B02" w14:textId="77777777" w:rsidR="00E20B4B" w:rsidRPr="009A1300" w:rsidRDefault="00E20B4B" w:rsidP="00E20B4B">
      <w:pPr>
        <w:rPr>
          <w:rFonts w:eastAsiaTheme="minorHAnsi"/>
        </w:rPr>
      </w:pPr>
      <w:r>
        <w:rPr>
          <w:rFonts w:eastAsiaTheme="minorHAnsi"/>
        </w:rPr>
        <w:t>-----------</w:t>
      </w:r>
    </w:p>
    <w:p w14:paraId="4EC9E7D3" w14:textId="05BE1BE5" w:rsidR="00E20B4B" w:rsidRDefault="00E20B4B" w:rsidP="00E20B4B">
      <w:pPr>
        <w:pStyle w:val="Heading2"/>
        <w:rPr>
          <w:rFonts w:eastAsiaTheme="minorHAnsi"/>
        </w:rPr>
      </w:pPr>
      <w:bookmarkStart w:id="115" w:name="_Toc50327741"/>
      <w:r>
        <w:rPr>
          <w:rFonts w:eastAsiaTheme="minorHAnsi"/>
        </w:rPr>
        <w:lastRenderedPageBreak/>
        <w:t>2.5 Entity Component System</w:t>
      </w:r>
      <w:bookmarkEnd w:id="115"/>
    </w:p>
    <w:p w14:paraId="32CF59FA" w14:textId="77777777" w:rsidR="00E20B4B" w:rsidRDefault="00E20B4B" w:rsidP="00E20B4B">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xml:space="preserve">. ECS is a different way to organize data, and a viable alternative to organizing code with the Object Oriented Programming (OOP). The ECS structure is popular in designing game engines, such as Unity [8]. Where OOP focuses on inheritance and hierarchies, ECS focuses on composition. ECS gets rid of the troubles that arise with inheritance. Suppose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attributes [9]. This complicates things. The hierarchy chains that are created in game design can become too large to work with and code becomes too highly dependent on other code [10]. This makes maintenance of code and adding new features a pain with OOP. This is where ECS shines. </w:t>
      </w:r>
    </w:p>
    <w:p w14:paraId="57BB9ADE" w14:textId="77777777" w:rsidR="00E20B4B" w:rsidRDefault="00E20B4B" w:rsidP="00E20B4B">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 xml:space="preserve">You start with an Entity, which represent concrete objects in the world, like a bullet. Entities on their own are useless; they are just containers which Components can be added to. Components hold data and represent a feature. For example, Position is a Component of an Entity. The Components called Position, Render, and Spawning may be added to the Bullet Entity. The mixing and matching of Components can create unique Entities. A Player Entity can be created by </w:t>
      </w:r>
      <w:r>
        <w:rPr>
          <w:rFonts w:eastAsiaTheme="minorHAnsi"/>
        </w:rPr>
        <w:lastRenderedPageBreak/>
        <w:t>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E20B4B">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749E5CAC" w:rsidR="00E20B4B" w:rsidRPr="00D0790D" w:rsidRDefault="00E20B4B" w:rsidP="00E20B4B">
      <w:pPr>
        <w:pStyle w:val="Caption"/>
        <w:jc w:val="center"/>
        <w:rPr>
          <w:b w:val="0"/>
        </w:rPr>
      </w:pPr>
      <w:bookmarkStart w:id="116" w:name="_Toc50328144"/>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A7647">
        <w:rPr>
          <w:b w:val="0"/>
          <w:noProof/>
        </w:rPr>
        <w:t>5</w:t>
      </w:r>
      <w:r w:rsidRPr="008D778C">
        <w:rPr>
          <w:b w:val="0"/>
        </w:rPr>
        <w:fldChar w:fldCharType="end"/>
      </w:r>
      <w:r w:rsidRPr="008D778C">
        <w:rPr>
          <w:b w:val="0"/>
        </w:rPr>
        <w:t>: Entity Component System Visualized</w:t>
      </w:r>
      <w:bookmarkEnd w:id="116"/>
    </w:p>
    <w:p w14:paraId="67546788" w14:textId="52C351D9" w:rsidR="00E20B4B" w:rsidRDefault="00E20B4B" w:rsidP="00E20B4B">
      <w:pPr>
        <w:ind w:firstLine="720"/>
        <w:rPr>
          <w:rFonts w:eastAsiaTheme="minorHAnsi"/>
        </w:rPr>
      </w:pPr>
      <w:r>
        <w:rPr>
          <w:rFonts w:eastAsiaTheme="minorHAnsi"/>
        </w:rPr>
        <w:t xml:space="preserve">As seen in Figure 1, the Systems are separate from the Components. The Systems, when performing a job, does not care what Entity it is operating on. The whole point is that the </w:t>
      </w:r>
      <w:r w:rsidRPr="00D12740">
        <w:rPr>
          <w:rFonts w:eastAsiaTheme="minorHAnsi"/>
        </w:rPr>
        <w:t xml:space="preserve">data </w:t>
      </w:r>
      <w:r>
        <w:rPr>
          <w:rFonts w:eastAsiaTheme="minorHAnsi"/>
        </w:rPr>
        <w:t xml:space="preserve">Components are </w:t>
      </w:r>
      <w:r w:rsidRPr="00D12740">
        <w:rPr>
          <w:rFonts w:eastAsiaTheme="minorHAnsi"/>
        </w:rPr>
        <w:t xml:space="preserve">completely separated from the </w:t>
      </w:r>
      <w:r>
        <w:rPr>
          <w:rFonts w:eastAsiaTheme="minorHAnsi"/>
        </w:rPr>
        <w:t xml:space="preserve">Systems functionality [12]. This separates code dependencies, making code easy to refactor, and makes it simple to implement concurrency. With data separated from functionality, a job can be operated on multiple Entities concurrently. Also, because a Systems does a job on specified data </w:t>
      </w:r>
      <w:r>
        <w:rPr>
          <w:rFonts w:eastAsiaTheme="minorHAnsi"/>
        </w:rPr>
        <w:lastRenderedPageBreak/>
        <w:t>Components, they only iterate over Entities that they care about</w:t>
      </w:r>
      <w:r w:rsidRPr="004D7E03">
        <w:rPr>
          <w:rFonts w:eastAsiaTheme="minorHAnsi"/>
        </w:rPr>
        <w:t>.</w:t>
      </w:r>
      <w:r>
        <w:rPr>
          <w:rFonts w:eastAsiaTheme="minorHAnsi"/>
        </w:rPr>
        <w:t xml:space="preserve"> This is all good for performance.</w:t>
      </w:r>
      <w:r w:rsidRPr="004D7E03">
        <w:rPr>
          <w:rFonts w:eastAsiaTheme="minorHAnsi"/>
        </w:rPr>
        <w:t> </w:t>
      </w:r>
    </w:p>
    <w:p w14:paraId="2C14CBF0" w14:textId="77777777" w:rsidR="00E20B4B" w:rsidRPr="000F4EBE" w:rsidRDefault="00E20B4B" w:rsidP="00E20B4B">
      <w:r>
        <w:rPr>
          <w:rFonts w:eastAsiaTheme="minorHAnsi"/>
        </w:rPr>
        <w:tab/>
        <w:t>The FDM created will use this ECS structure. To implement the ECS in Rust, something called Specs will be used. Specs is library, usually used for games and simulations, which makes it easy to build a program leveraging the ECS structure. Specs maintains the reason one would use an ECS, code is highly parallel, flexible, and fast. This is good for the FDM because it will be easy to use parallelism, and add features – all with excellent performance. [12].</w:t>
      </w:r>
    </w:p>
    <w:p w14:paraId="543D2CC7" w14:textId="77777777" w:rsidR="00E20B4B" w:rsidRDefault="00E20B4B" w:rsidP="00E20B4B">
      <w:pPr>
        <w:rPr>
          <w:iCs/>
        </w:rPr>
      </w:pPr>
    </w:p>
    <w:p w14:paraId="1AC29A4D" w14:textId="77777777" w:rsidR="00E20B4B" w:rsidRDefault="00E20B4B" w:rsidP="00E20B4B">
      <w:pPr>
        <w:rPr>
          <w:rFonts w:eastAsiaTheme="minorHAnsi"/>
          <w:szCs w:val="24"/>
        </w:rPr>
      </w:pPr>
    </w:p>
    <w:p w14:paraId="376C972C" w14:textId="791698E1" w:rsidR="00CF7EDB" w:rsidRPr="00862480" w:rsidRDefault="00952CF8" w:rsidP="0070046E">
      <w:pPr>
        <w:pStyle w:val="Heading2"/>
      </w:pPr>
      <w:bookmarkStart w:id="117" w:name="_Toc50327742"/>
      <w:r>
        <w:t xml:space="preserve">2.2 </w:t>
      </w:r>
      <w:r w:rsidR="00106CE0">
        <w:t>Rust</w:t>
      </w:r>
      <w:bookmarkEnd w:id="117"/>
    </w:p>
    <w:p w14:paraId="60785545" w14:textId="41C7795E" w:rsidR="003C36DC" w:rsidRDefault="0018799A" w:rsidP="003D7E9C">
      <w:r>
        <w:tab/>
      </w:r>
      <w:r w:rsidR="00C90564">
        <w:t xml:space="preserve">Rust is </w:t>
      </w:r>
      <w:r w:rsidR="00BC29F9">
        <w:t xml:space="preserve">the </w:t>
      </w:r>
      <w:r w:rsidR="00C90564">
        <w:t>programming language being leveraged to build a flight dynamics model</w:t>
      </w:r>
      <w:r w:rsidR="00D65D21">
        <w:t xml:space="preserve"> (FDM)</w:t>
      </w:r>
      <w:r w:rsidR="00C90564">
        <w:t>. It is the language of choice given</w:t>
      </w:r>
      <w:r w:rsidR="00293A03">
        <w:t xml:space="preserve"> its advantageous features, namely,</w:t>
      </w:r>
      <w:r w:rsidR="00C90564">
        <w:t xml:space="preserve"> its memory</w:t>
      </w:r>
      <w:r w:rsidR="00293A03">
        <w:t xml:space="preserve"> safety and performance</w:t>
      </w:r>
      <w:r w:rsidR="00E01B93">
        <w:t xml:space="preserve">. </w:t>
      </w:r>
      <w:r w:rsidR="004C117F">
        <w:t>Rust</w:t>
      </w:r>
      <w:r w:rsidR="00CE52F6">
        <w:t xml:space="preserve"> was released in 2015 by Mozilla, which has been behind the </w:t>
      </w:r>
      <w:r w:rsidR="004C117F">
        <w:t>language’s u</w:t>
      </w:r>
      <w:r w:rsidR="00D65F69">
        <w:t>pbringing and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 xml:space="preserve">safety precautions.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this </w:t>
      </w:r>
      <w:r w:rsidR="00BC29F9">
        <w:t>imposes a runtime cost</w:t>
      </w:r>
      <w:r w:rsidR="007D71E7">
        <w:t xml:space="preserve"> [1</w:t>
      </w:r>
      <w:r w:rsidR="00137C6E">
        <w:t>].</w:t>
      </w:r>
      <w:r w:rsidR="00A450BA">
        <w:t xml:space="preserve"> </w:t>
      </w:r>
      <w:r w:rsidR="008D0E36">
        <w:t xml:space="preserve"> </w:t>
      </w:r>
      <w:r w:rsidR="00A450BA">
        <w:t>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 xml:space="preserve">does not have </w:t>
      </w:r>
      <w:r w:rsidR="008D0E36">
        <w:lastRenderedPageBreak/>
        <w:t>a garbage collector</w:t>
      </w:r>
      <w:r w:rsidR="009F544D">
        <w:t>, and it will 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9F544D">
        <w:t>These attributes touted by Rust make it the choice programming language for building a</w:t>
      </w:r>
      <w:r w:rsidR="00D65D21">
        <w:t xml:space="preserve"> FDM</w:t>
      </w:r>
      <w:r w:rsidR="009F544D">
        <w:t xml:space="preserve">. </w:t>
      </w:r>
      <w:r w:rsidR="00470632">
        <w:br/>
      </w:r>
      <w:r w:rsidR="00470632">
        <w:tab/>
        <w:t>The safety as</w:t>
      </w:r>
      <w:r w:rsidR="00534F17">
        <w:t>surance of Rust is accompli</w:t>
      </w:r>
      <w:r w:rsidR="0082479F">
        <w:t xml:space="preserve">shed by its system of ownership, </w:t>
      </w:r>
      <w:r w:rsidR="00534F17">
        <w:t>borrowi</w:t>
      </w:r>
      <w:r w:rsidR="00001DE3">
        <w:t>ng</w:t>
      </w:r>
      <w:r w:rsidR="0082479F">
        <w:t>, and lifetimes</w:t>
      </w:r>
      <w:r w:rsidR="00001DE3">
        <w:t>. All languages have a way to manage memory while a program is</w:t>
      </w:r>
      <w:r w:rsidR="0072660F">
        <w:t xml:space="preserve"> running. Some languages </w:t>
      </w:r>
      <w:r w:rsidR="00534F17">
        <w:t>have a garbag</w:t>
      </w:r>
      <w:r w:rsidR="0072660F">
        <w:t xml:space="preserve">e collector </w:t>
      </w:r>
      <w:r w:rsidR="00534F17">
        <w:t xml:space="preserve">which </w:t>
      </w:r>
      <w:r w:rsidR="00001DE3">
        <w:t>actively checks for memory that is no longer being used during runtime. Other languages</w:t>
      </w:r>
      <w:r w:rsidR="0072660F">
        <w:t xml:space="preserve"> </w:t>
      </w:r>
      <w:r w:rsidR="00001DE3">
        <w:t xml:space="preserve">make the programmer manually allocate and </w:t>
      </w:r>
      <w:r w:rsidR="003D5735">
        <w:t xml:space="preserve">then </w:t>
      </w:r>
      <w:r w:rsidR="00001DE3">
        <w:t xml:space="preserve">free memory. Rust </w:t>
      </w:r>
      <w:r w:rsidR="0072660F">
        <w:t>takes neither approach;</w:t>
      </w:r>
      <w:r w:rsidR="00001DE3">
        <w:t xml:space="preserve"> it</w:t>
      </w:r>
      <w:r w:rsidR="001D16F7">
        <w:t xml:space="preserve"> instead has something called a “borrow </w:t>
      </w:r>
      <w:r w:rsidR="00332890">
        <w:t>checker</w:t>
      </w:r>
      <w:r w:rsidR="00001DE3">
        <w:t>.</w:t>
      </w:r>
      <w:r w:rsidR="001D16F7">
        <w:t>”</w:t>
      </w:r>
      <w:r w:rsidR="00001DE3">
        <w:t xml:space="preserve"> </w:t>
      </w:r>
      <w:r w:rsidR="00332890">
        <w:t>At compile time, the Rust borrow chec</w:t>
      </w:r>
      <w:r w:rsidR="00A12048">
        <w:t>ker will check that all accesses</w:t>
      </w:r>
      <w:r w:rsidR="00332890">
        <w:t xml:space="preserve"> to data is legal</w:t>
      </w:r>
      <w:r w:rsidR="003D5735">
        <w:t xml:space="preserve"> and valid</w:t>
      </w:r>
      <w:r w:rsidR="007D71E7">
        <w:t xml:space="preserve"> [1</w:t>
      </w:r>
      <w:r w:rsidR="00E4750F">
        <w:t>]</w:t>
      </w:r>
      <w:r w:rsidR="00332890">
        <w:t xml:space="preserve">. </w:t>
      </w:r>
      <w:r w:rsidR="001D16F7">
        <w:t>The borrow checker deals with three important Rust concepts: ownership, borrowing, and lifetimes.</w:t>
      </w:r>
    </w:p>
    <w:p w14:paraId="2C6AB250" w14:textId="2B3B84AE" w:rsidR="00F6226F" w:rsidRDefault="001D16F7" w:rsidP="003D7E9C">
      <w:pPr>
        <w:ind w:firstLine="720"/>
      </w:pPr>
      <w:r>
        <w:t xml:space="preserve"> </w:t>
      </w:r>
      <w:r w:rsidR="006A79E7">
        <w:t xml:space="preserve">Ownership refers to the fact that every use of a value needs to be valid and cleaned up when it is done being used. </w:t>
      </w:r>
      <w:r>
        <w:t xml:space="preserve">Ownership </w:t>
      </w:r>
      <w:r w:rsidR="00D46058">
        <w:t xml:space="preserve">is </w:t>
      </w:r>
      <w:r w:rsidR="006A79E7">
        <w:t xml:space="preserve">accomplished with </w:t>
      </w:r>
      <w:r w:rsidR="00D46058">
        <w:t>three rules that the programmer must follow</w:t>
      </w:r>
      <w:r>
        <w:t xml:space="preserve"> in Rust</w:t>
      </w:r>
      <w:r w:rsidR="00BE0B19">
        <w:t xml:space="preserve"> [2</w:t>
      </w:r>
      <w:r w:rsidR="00E4750F">
        <w:t>]</w:t>
      </w:r>
      <w:r w:rsidR="00D46058">
        <w:t xml:space="preserve">: </w:t>
      </w:r>
    </w:p>
    <w:p w14:paraId="7C0DAD55" w14:textId="57F6701F" w:rsidR="00F6226F" w:rsidRPr="006E0478" w:rsidRDefault="00F6226F" w:rsidP="003D7E9C">
      <w:pPr>
        <w:pStyle w:val="ListParagraph"/>
        <w:numPr>
          <w:ilvl w:val="0"/>
          <w:numId w:val="10"/>
        </w:numPr>
        <w:shd w:val="clear" w:color="auto" w:fill="FFFFFF"/>
        <w:spacing w:before="100" w:beforeAutospacing="1" w:after="100" w:afterAutospacing="1"/>
        <w:rPr>
          <w:rFonts w:ascii="Georgia" w:hAnsi="Georgia"/>
          <w:color w:val="333333"/>
          <w:szCs w:val="24"/>
        </w:rPr>
      </w:pPr>
      <w:r>
        <w:t>Every value has a variable which is called its owner,</w:t>
      </w:r>
    </w:p>
    <w:p w14:paraId="1C4D9D75" w14:textId="48B65C26" w:rsidR="008A2E75" w:rsidRPr="0035678F" w:rsidRDefault="00F6226F" w:rsidP="003D7E9C">
      <w:pPr>
        <w:pStyle w:val="ListParagraph"/>
        <w:numPr>
          <w:ilvl w:val="0"/>
          <w:numId w:val="10"/>
        </w:numPr>
        <w:shd w:val="clear" w:color="auto" w:fill="FFFFFF"/>
        <w:spacing w:before="100" w:beforeAutospacing="1" w:after="100" w:afterAutospacing="1"/>
        <w:rPr>
          <w:rFonts w:ascii="Georgia" w:hAnsi="Georgia"/>
          <w:color w:val="333333"/>
          <w:szCs w:val="24"/>
        </w:rPr>
      </w:pPr>
      <w:r>
        <w:t>There may be only one owner at a time</w:t>
      </w:r>
    </w:p>
    <w:p w14:paraId="03FC6881" w14:textId="18524C02" w:rsidR="00300182" w:rsidRDefault="00B775B4" w:rsidP="003D7E9C">
      <w:r>
        <w:tab/>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t xml:space="preserve">changing ownership of that data. </w:t>
      </w:r>
      <w:r w:rsidR="00687516" w:rsidRPr="0018799A">
        <w:rPr>
          <w:rFonts w:eastAsiaTheme="minorHAnsi"/>
          <w:szCs w:val="24"/>
        </w:rPr>
        <w:t xml:space="preserve">When ownership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687516">
        <w:rPr>
          <w:rFonts w:eastAsiaTheme="minorHAnsi"/>
          <w:szCs w:val="24"/>
        </w:rPr>
        <w:t xml:space="preserve"> be used, so borrowing is the solution. </w:t>
      </w:r>
      <w:r w:rsidRPr="00B775B4">
        <w:t xml:space="preserve">The </w:t>
      </w:r>
      <w:r>
        <w:t>borrow checker will statically guarantee</w:t>
      </w:r>
      <w:r w:rsidRPr="00B775B4">
        <w:t xml:space="preserve"> </w:t>
      </w:r>
      <w:r>
        <w:t>that references always</w:t>
      </w:r>
      <w:r w:rsidRPr="00B775B4">
        <w:t xml:space="preserve"> point to </w:t>
      </w:r>
      <w:r w:rsidRPr="00B775B4">
        <w:lastRenderedPageBreak/>
        <w:t>valid objects.</w:t>
      </w:r>
      <w:r>
        <w:t xml:space="preserve"> So, if a reference to an object exists, it cannot be destroyed. </w:t>
      </w:r>
      <w:r w:rsidR="00DB0B18">
        <w:t>There are two rules to borrowing</w:t>
      </w:r>
      <w:r w:rsidR="00BE0B19">
        <w:t xml:space="preserve"> [2</w:t>
      </w:r>
      <w:r w:rsidR="0072660F">
        <w:t>]</w:t>
      </w:r>
      <w:r w:rsidR="00DB0B18">
        <w:t>:</w:t>
      </w:r>
    </w:p>
    <w:p w14:paraId="2973DF97" w14:textId="2201DDDC" w:rsidR="00300182" w:rsidRDefault="00300182" w:rsidP="003D7E9C">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3D7E9C">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404F945F" w:rsidR="002702E2" w:rsidRPr="006E0478" w:rsidRDefault="002702E2" w:rsidP="003D7E9C">
      <w:pPr>
        <w:pStyle w:val="ListParagraph"/>
        <w:numPr>
          <w:ilvl w:val="0"/>
          <w:numId w:val="4"/>
        </w:numPr>
        <w:shd w:val="clear" w:color="auto" w:fill="FFFFFF"/>
        <w:spacing w:before="100" w:beforeAutospacing="1" w:after="100" w:afterAutospacing="1"/>
        <w:rPr>
          <w:rFonts w:ascii="Georgia" w:hAnsi="Georgia"/>
          <w:color w:val="333333"/>
          <w:szCs w:val="24"/>
        </w:rPr>
      </w:pPr>
      <w:r>
        <w:t>O</w:t>
      </w:r>
      <w:r w:rsidRPr="00DB0B18">
        <w:t>ne or more references (&amp;T</w:t>
      </w:r>
      <w:r>
        <w:t>) to a resource</w:t>
      </w:r>
    </w:p>
    <w:p w14:paraId="2BE6A521" w14:textId="69A0219B" w:rsidR="002702E2" w:rsidRPr="002702E2" w:rsidRDefault="00DB0B18" w:rsidP="003D7E9C">
      <w:pPr>
        <w:pStyle w:val="ListParagraph"/>
        <w:numPr>
          <w:ilvl w:val="0"/>
          <w:numId w:val="4"/>
        </w:numPr>
        <w:shd w:val="clear" w:color="auto" w:fill="FFFFFF"/>
        <w:spacing w:before="100" w:beforeAutospacing="1" w:after="100" w:afterAutospacing="1"/>
        <w:rPr>
          <w:rFonts w:ascii="Georgia" w:hAnsi="Georgia"/>
          <w:color w:val="333333"/>
          <w:szCs w:val="24"/>
        </w:rPr>
      </w:pPr>
      <w:bookmarkStart w:id="118" w:name="_Ref49697517"/>
      <w:r w:rsidRPr="00DB0B18">
        <w:t>exactly</w:t>
      </w:r>
      <w:r w:rsidR="00325F3B">
        <w:t xml:space="preserve"> one mutable reference (&amp;mut T)</w:t>
      </w:r>
      <w:bookmarkEnd w:id="118"/>
    </w:p>
    <w:p w14:paraId="5934C0E3" w14:textId="60915CD7" w:rsidR="00925A08" w:rsidRPr="0035678F" w:rsidRDefault="002702E2" w:rsidP="003D7E9C">
      <w:pPr>
        <w:shd w:val="clear" w:color="auto" w:fill="FFFFFF"/>
        <w:spacing w:before="100" w:beforeAutospacing="1" w:after="100" w:afterAutospacing="1"/>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1C1EEF78" w14:textId="0E8EE228" w:rsidR="00F41C2A" w:rsidRPr="002D069E" w:rsidRDefault="0035678F" w:rsidP="003D7E9C">
      <w:pPr>
        <w:shd w:val="clear" w:color="auto" w:fill="FFFFFF"/>
        <w:spacing w:before="100" w:beforeAutospacing="1" w:after="100" w:afterAutospacing="1"/>
      </w:pPr>
      <w:r>
        <w:tab/>
        <w:t>The next impor</w:t>
      </w:r>
      <w:r w:rsidRPr="00EA3EBC">
        <w:t>tant</w:t>
      </w:r>
      <w:r w:rsidR="00515DD1" w:rsidRPr="00EA3EBC">
        <w:t xml:space="preserve"> Rust concept is lifetimes. A value has a lifetime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B775B4" w:rsidRPr="00EA3EBC">
        <w:t xml:space="preserve">A lifetime starts when a value is created and that lifetime ends when it is destroyed. </w:t>
      </w:r>
      <w:r w:rsidR="00BD2AAC">
        <w:t>Rust’s compiler, or borrow checker,</w:t>
      </w:r>
      <w:r w:rsidR="00925A08">
        <w:t xml:space="preserve"> is smart enough to know a values lifetime in many common circumstances</w:t>
      </w:r>
      <w:r w:rsidR="00E02F41">
        <w:t xml:space="preserve"> [3</w:t>
      </w:r>
      <w:r w:rsidR="003E3A34">
        <w:t>]</w:t>
      </w:r>
      <w:r w:rsidR="00925A08">
        <w:t>. In these common circumstances, the lifetime of a value does not need to be explicitly written, but otherwise, a lifetime parameter needs to be written</w:t>
      </w:r>
      <w:r w:rsidR="00D24908">
        <w:t>. The borrow checker tries to limit the period of a lifetime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 xml:space="preserve">some piece of data alive for only as long as completely necessary, a lifetime is specified for that data. </w:t>
      </w:r>
    </w:p>
    <w:p w14:paraId="5EEF3544" w14:textId="50F3E808" w:rsidR="00534F17" w:rsidRDefault="00F41C2A" w:rsidP="003D7E9C">
      <w:pPr>
        <w:shd w:val="clear" w:color="auto" w:fill="FFFFFF"/>
        <w:spacing w:before="100" w:beforeAutospacing="1" w:after="100" w:afterAutospacing="1"/>
        <w:ind w:firstLine="720"/>
      </w:pPr>
      <w:r>
        <w:lastRenderedPageBreak/>
        <w:t>With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t xml:space="preserve">. The downsides </w:t>
      </w:r>
      <w:r w:rsidR="00B57758">
        <w:t xml:space="preserve">to Rust </w:t>
      </w:r>
      <w:r>
        <w:t xml:space="preserve">are minimal, but </w:t>
      </w:r>
      <w:r w:rsidR="000D5D0F">
        <w:t xml:space="preserve">they </w:t>
      </w:r>
      <w:r>
        <w:t xml:space="preserve">do exist. For one, compile time is longer. Also, the compiler is very strict. New </w:t>
      </w:r>
      <w:r w:rsidR="00B57758">
        <w:t xml:space="preserve">Rust programmers </w:t>
      </w:r>
      <w:r>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But the compiler is like a safety net because once the code compiles, the programmer knows it is safe and correct. </w:t>
      </w:r>
      <w:r w:rsidR="00CE52F6">
        <w:t>Less time is spent fixing bugs, and more time is spent getting the compiler right</w:t>
      </w:r>
      <w:r w:rsidR="00E02F41">
        <w:t xml:space="preserve"> [4</w:t>
      </w:r>
      <w:r w:rsidR="00236827">
        <w:t>]</w:t>
      </w:r>
      <w:r w:rsidR="00CE52F6">
        <w:t xml:space="preserve">. </w:t>
      </w:r>
    </w:p>
    <w:p w14:paraId="7CFC38BA" w14:textId="776F8403" w:rsidR="00F907B0" w:rsidRPr="0035678F" w:rsidRDefault="00CE52F6" w:rsidP="003D7E9C">
      <w:pPr>
        <w:shd w:val="clear" w:color="auto" w:fill="FFFFFF"/>
        <w:spacing w:before="100" w:beforeAutospacing="1" w:after="100" w:afterAutospacing="1"/>
        <w:ind w:firstLine="720"/>
        <w:rPr>
          <w:color w:val="333333"/>
          <w:szCs w:val="24"/>
        </w:rPr>
      </w:pPr>
      <w:r>
        <w:rPr>
          <w:color w:val="333333"/>
          <w:szCs w:val="24"/>
        </w:rPr>
        <w:t>Overall, Rust can hold its own against more popular languages, and the learning curve of the language is met with staggering benefits in safety and performance. One will learn that programming in Rust is less about execution flow and what the CPU is doing, and is more about how data is laid out in memory, and how ownership of memory is given to d</w:t>
      </w:r>
      <w:r w:rsidR="000D5D0F">
        <w:rPr>
          <w:color w:val="333333"/>
          <w:szCs w:val="24"/>
        </w:rPr>
        <w:t>ifferent parts of the program</w:t>
      </w:r>
      <w:r w:rsidR="00E02F41">
        <w:rPr>
          <w:color w:val="333333"/>
          <w:szCs w:val="24"/>
        </w:rPr>
        <w:t xml:space="preserve"> [4</w:t>
      </w:r>
      <w:r w:rsidR="002A62B0">
        <w:rPr>
          <w:color w:val="333333"/>
          <w:szCs w:val="24"/>
        </w:rPr>
        <w:t>]</w:t>
      </w:r>
      <w:r w:rsidR="000D5D0F">
        <w:rPr>
          <w:color w:val="333333"/>
          <w:szCs w:val="24"/>
        </w:rPr>
        <w:t xml:space="preserve">. </w:t>
      </w:r>
      <w:r>
        <w:rPr>
          <w:color w:val="333333"/>
          <w:szCs w:val="24"/>
        </w:rPr>
        <w:t>The Rust community is active and quickly growing. Th</w:t>
      </w:r>
      <w:r w:rsidR="00430961">
        <w:rPr>
          <w:color w:val="333333"/>
          <w:szCs w:val="24"/>
        </w:rPr>
        <w:t xml:space="preserve">e Rust ecosystem is also </w:t>
      </w:r>
      <w:r w:rsidR="00A35B97">
        <w:rPr>
          <w:color w:val="333333"/>
          <w:szCs w:val="24"/>
        </w:rPr>
        <w:t>rapidly</w:t>
      </w:r>
      <w:r w:rsidR="00430961">
        <w:rPr>
          <w:color w:val="333333"/>
          <w:szCs w:val="24"/>
        </w:rPr>
        <w:t xml:space="preserve"> expanding, with now over 46,000 crates available to download [19].</w:t>
      </w:r>
    </w:p>
    <w:p w14:paraId="70454518" w14:textId="071CA34A" w:rsidR="00862480" w:rsidRPr="00453244" w:rsidRDefault="00F907B0" w:rsidP="00453244">
      <w:pPr>
        <w:pStyle w:val="Heading2"/>
        <w:rPr>
          <w:rFonts w:eastAsiaTheme="minorHAnsi"/>
        </w:rPr>
      </w:pPr>
      <w:bookmarkStart w:id="119" w:name="_Toc50327743"/>
      <w:r>
        <w:rPr>
          <w:rFonts w:eastAsiaTheme="minorHAnsi"/>
        </w:rPr>
        <w:t>2.3 FlightGear</w:t>
      </w:r>
      <w:bookmarkEnd w:id="119"/>
    </w:p>
    <w:p w14:paraId="110A6DCD" w14:textId="4534D92A" w:rsidR="00F907B0" w:rsidRDefault="00F907B0" w:rsidP="003D7E9C">
      <w:pPr>
        <w:ind w:firstLine="720"/>
      </w:pPr>
      <w:r>
        <w:t>FlightGear is an open-source flight simulator application.</w:t>
      </w:r>
      <w:r w:rsidR="003E33FB">
        <w:t xml:space="preserve"> </w:t>
      </w:r>
      <w:r w:rsidR="00543CAE">
        <w:t xml:space="preserve">However,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596606">
        <w:t xml:space="preserve"> in this thesis</w:t>
      </w:r>
      <w:r w:rsidR="00543CAE">
        <w:t xml:space="preserve">. </w:t>
      </w:r>
      <w:r w:rsidR="001756F3">
        <w:t>FlightGear, although it has its own built-in FDM, is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 xml:space="preserve">In this case, </w:t>
      </w:r>
      <w:r w:rsidR="00AD1DE6">
        <w:lastRenderedPageBreak/>
        <w:t>t</w:t>
      </w:r>
      <w:r w:rsidR="003748A3">
        <w:t>hese packets of data will be sent</w:t>
      </w:r>
      <w:r w:rsidR="000D1AFE">
        <w:t xml:space="preserve"> from</w:t>
      </w:r>
      <w:r w:rsidR="00FE709E">
        <w:t xml:space="preserve"> the</w:t>
      </w:r>
      <w:r w:rsidR="000D1AFE">
        <w:t xml:space="preserve"> 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0A7840">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0BC52F79" w:rsidR="00B55BD9" w:rsidRPr="00216100" w:rsidRDefault="00A53F50" w:rsidP="00216100">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Visual System. </w:t>
      </w:r>
    </w:p>
    <w:p w14:paraId="06492FBD" w14:textId="03E6D13C" w:rsidR="00B55BD9" w:rsidRDefault="00F907B0" w:rsidP="003D7E9C">
      <w:pPr>
        <w:pStyle w:val="Heading2"/>
        <w:rPr>
          <w:rFonts w:eastAsiaTheme="minorHAnsi"/>
        </w:rPr>
      </w:pPr>
      <w:bookmarkStart w:id="120" w:name="_Toc50327744"/>
      <w:r>
        <w:rPr>
          <w:rFonts w:eastAsiaTheme="minorHAnsi"/>
        </w:rPr>
        <w:t>2.4</w:t>
      </w:r>
      <w:r w:rsidR="00952CF8">
        <w:rPr>
          <w:rFonts w:eastAsiaTheme="minorHAnsi"/>
        </w:rPr>
        <w:t xml:space="preserve"> </w:t>
      </w:r>
      <w:r w:rsidR="00B55BD9">
        <w:rPr>
          <w:rFonts w:eastAsiaTheme="minorHAnsi"/>
        </w:rPr>
        <w:t>Rust and Networking</w:t>
      </w:r>
      <w:bookmarkEnd w:id="120"/>
    </w:p>
    <w:p w14:paraId="14C12B5D" w14:textId="1871A357" w:rsidR="00504CFD" w:rsidRPr="00B55BD9" w:rsidRDefault="00F87601" w:rsidP="003D7E9C">
      <w:pPr>
        <w:spacing w:after="200"/>
        <w:ind w:firstLine="720"/>
        <w:rPr>
          <w:rFonts w:eastAsiaTheme="minorHAnsi"/>
          <w:szCs w:val="24"/>
        </w:rPr>
      </w:pPr>
      <w:r>
        <w:rPr>
          <w:rFonts w:eastAsiaTheme="minorHAnsi"/>
          <w:szCs w:val="24"/>
        </w:rPr>
        <w:t>Now, it is understood</w:t>
      </w:r>
      <w:r w:rsidR="0038581A">
        <w:rPr>
          <w:rFonts w:eastAsiaTheme="minorHAnsi"/>
          <w:szCs w:val="24"/>
        </w:rPr>
        <w:t xml:space="preserve"> know n</w:t>
      </w:r>
      <w:r w:rsidR="00A94AA6">
        <w:rPr>
          <w:rFonts w:eastAsiaTheme="minorHAnsi"/>
          <w:szCs w:val="24"/>
        </w:rPr>
        <w:t>etworking is needed to</w:t>
      </w:r>
      <w:r w:rsidR="008E1E3E">
        <w:rPr>
          <w:rFonts w:eastAsiaTheme="minorHAnsi"/>
          <w:szCs w:val="24"/>
        </w:rPr>
        <w:t xml:space="preserve"> send packets of data</w:t>
      </w:r>
      <w:r w:rsidR="0000127B">
        <w:rPr>
          <w:rFonts w:eastAsiaTheme="minorHAnsi"/>
          <w:szCs w:val="24"/>
        </w:rPr>
        <w:t xml:space="preserve"> </w:t>
      </w:r>
      <w:r w:rsidR="0038581A">
        <w:rPr>
          <w:rFonts w:eastAsiaTheme="minorHAnsi"/>
          <w:szCs w:val="24"/>
        </w:rPr>
        <w:t>from the Rust application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xml:space="preserve">,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w:t>
      </w:r>
      <w:r w:rsidR="00B55BD9" w:rsidRPr="00B55BD9">
        <w:rPr>
          <w:rFonts w:eastAsiaTheme="minorHAnsi"/>
          <w:szCs w:val="24"/>
        </w:rPr>
        <w:lastRenderedPageBreak/>
        <w:t>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F5E5B47" w:rsidR="00077228" w:rsidRPr="00B55BD9" w:rsidRDefault="00B55BD9" w:rsidP="00B809CC">
      <w:pPr>
        <w:spacing w:after="200"/>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313F50">
        <w:rPr>
          <w:rFonts w:eastAsiaTheme="minorHAnsi"/>
          <w:szCs w:val="24"/>
        </w:rPr>
        <w:t xml:space="preserve">In regard to interfacing FlightGear’s socket,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 </w:t>
      </w:r>
      <w:r w:rsidR="00313F50">
        <w:rPr>
          <w:rFonts w:eastAsiaTheme="minorHAnsi"/>
          <w:szCs w:val="24"/>
        </w:rPr>
        <w:t xml:space="preserve">the literal order of the bytes need to be converted from least significant byte first, to most significant byte first [7]. </w:t>
      </w:r>
      <w:r w:rsidRPr="00B55BD9">
        <w:rPr>
          <w:rFonts w:eastAsiaTheme="minorHAnsi"/>
          <w:szCs w:val="24"/>
        </w:rPr>
        <w:t xml:space="preserve"> </w:t>
      </w:r>
    </w:p>
    <w:p w14:paraId="066BF8D6" w14:textId="77777777" w:rsidR="00251273" w:rsidRPr="003F5979" w:rsidRDefault="00251273" w:rsidP="003D7E9C">
      <w:pPr>
        <w:pStyle w:val="Heading1"/>
      </w:pPr>
      <w:bookmarkStart w:id="121" w:name="_Toc496074964"/>
      <w:bookmarkStart w:id="122" w:name="_Toc496075138"/>
      <w:bookmarkStart w:id="123" w:name="_Toc496075296"/>
      <w:bookmarkStart w:id="124" w:name="_Toc496075361"/>
      <w:bookmarkStart w:id="125" w:name="_Toc496080605"/>
      <w:bookmarkStart w:id="126" w:name="_Toc497120308"/>
      <w:bookmarkStart w:id="127" w:name="_Toc503248605"/>
      <w:bookmarkStart w:id="128" w:name="_Toc504131180"/>
      <w:bookmarkStart w:id="129" w:name="_Toc504131382"/>
      <w:bookmarkStart w:id="130" w:name="_Toc504131537"/>
      <w:bookmarkStart w:id="131" w:name="_Toc50327745"/>
      <w:r w:rsidRPr="003F5979">
        <w:t>III.  Methodology</w:t>
      </w:r>
      <w:bookmarkEnd w:id="121"/>
      <w:bookmarkEnd w:id="122"/>
      <w:bookmarkEnd w:id="123"/>
      <w:bookmarkEnd w:id="124"/>
      <w:bookmarkEnd w:id="125"/>
      <w:bookmarkEnd w:id="126"/>
      <w:bookmarkEnd w:id="127"/>
      <w:bookmarkEnd w:id="128"/>
      <w:bookmarkEnd w:id="129"/>
      <w:bookmarkEnd w:id="130"/>
      <w:bookmarkEnd w:id="131"/>
    </w:p>
    <w:p w14:paraId="7735EE99" w14:textId="77777777" w:rsidR="00251273" w:rsidRDefault="00251273" w:rsidP="003D7E9C">
      <w:pPr>
        <w:pStyle w:val="Heading2"/>
      </w:pPr>
      <w:bookmarkStart w:id="132" w:name="_Toc50327746"/>
      <w:r>
        <w:t>Chapter Overview</w:t>
      </w:r>
      <w:bookmarkEnd w:id="132"/>
    </w:p>
    <w:p w14:paraId="6B0F6102" w14:textId="77777777" w:rsidR="00251273" w:rsidRDefault="00251273" w:rsidP="003D7E9C">
      <w:pPr>
        <w:pStyle w:val="BodyText"/>
      </w:pPr>
      <w:r>
        <w:t>The purpose of this chapter is</w:t>
      </w:r>
    </w:p>
    <w:p w14:paraId="48098CA0" w14:textId="77777777" w:rsidR="00251273" w:rsidRDefault="00251273" w:rsidP="003D7E9C">
      <w:pPr>
        <w:pStyle w:val="Heading2"/>
      </w:pPr>
      <w:bookmarkStart w:id="133" w:name="_Toc50327747"/>
      <w:r>
        <w:t>Test Subjects</w:t>
      </w:r>
      <w:bookmarkEnd w:id="133"/>
    </w:p>
    <w:p w14:paraId="3164BC8E" w14:textId="77777777" w:rsidR="00251273" w:rsidRDefault="000615AF" w:rsidP="003D7E9C">
      <w:pPr>
        <w:pStyle w:val="BodyText"/>
      </w:pPr>
      <w:r>
        <w:t>Text</w:t>
      </w:r>
    </w:p>
    <w:p w14:paraId="00A252AE" w14:textId="77777777" w:rsidR="00251273" w:rsidRDefault="00251273" w:rsidP="003D7E9C">
      <w:pPr>
        <w:pStyle w:val="Heading2"/>
      </w:pPr>
      <w:bookmarkStart w:id="134" w:name="_Toc50327748"/>
      <w:r>
        <w:t>Summary</w:t>
      </w:r>
      <w:bookmarkEnd w:id="134"/>
    </w:p>
    <w:p w14:paraId="6E4A8E70" w14:textId="77777777" w:rsidR="00251273" w:rsidRDefault="000615AF" w:rsidP="003D7E9C">
      <w:pPr>
        <w:pStyle w:val="BodyText"/>
      </w:pPr>
      <w:r>
        <w:t>Text</w:t>
      </w:r>
    </w:p>
    <w:p w14:paraId="3D47457E" w14:textId="77777777" w:rsidR="00251273" w:rsidRDefault="00251273" w:rsidP="003D7E9C">
      <w:pPr>
        <w:pStyle w:val="BodyText"/>
      </w:pPr>
    </w:p>
    <w:p w14:paraId="7241B9E1" w14:textId="77777777" w:rsidR="00251273" w:rsidRPr="00945D24" w:rsidRDefault="00251273" w:rsidP="003D7E9C">
      <w:pPr>
        <w:pStyle w:val="Heading1"/>
      </w:pPr>
      <w:bookmarkStart w:id="135" w:name="_Toc50327749"/>
      <w:r w:rsidRPr="00945D24">
        <w:t>IV.  Analysis and Results</w:t>
      </w:r>
      <w:bookmarkEnd w:id="135"/>
    </w:p>
    <w:p w14:paraId="5E84D509" w14:textId="77777777" w:rsidR="00251273" w:rsidRDefault="00251273" w:rsidP="003D7E9C">
      <w:pPr>
        <w:pStyle w:val="Heading2"/>
      </w:pPr>
      <w:bookmarkStart w:id="136" w:name="_Toc50327750"/>
      <w:r>
        <w:t>Chapter Overview</w:t>
      </w:r>
      <w:bookmarkEnd w:id="136"/>
    </w:p>
    <w:p w14:paraId="28EDB47B" w14:textId="77777777" w:rsidR="00251273" w:rsidRDefault="00715A54" w:rsidP="003D7E9C">
      <w:pPr>
        <w:pStyle w:val="BodyText"/>
      </w:pPr>
      <w:r>
        <w:t>Text</w:t>
      </w:r>
    </w:p>
    <w:p w14:paraId="42318FFA" w14:textId="77777777" w:rsidR="00251273" w:rsidRDefault="00251273" w:rsidP="003D7E9C">
      <w:pPr>
        <w:pStyle w:val="Heading2"/>
      </w:pPr>
      <w:bookmarkStart w:id="137" w:name="_Toc50327751"/>
      <w:r>
        <w:lastRenderedPageBreak/>
        <w:t>Results of Simulation Scenarios</w:t>
      </w:r>
      <w:bookmarkEnd w:id="137"/>
    </w:p>
    <w:p w14:paraId="4C124DA8" w14:textId="3E68C45C" w:rsidR="00251273" w:rsidRDefault="00715A54" w:rsidP="003D7E9C">
      <w:pPr>
        <w:pStyle w:val="BodyText"/>
      </w:pPr>
      <w:r>
        <w:t>Text</w:t>
      </w:r>
      <w:r w:rsidR="00AD3726">
        <w:tab/>
      </w:r>
    </w:p>
    <w:p w14:paraId="753A0C75" w14:textId="77777777" w:rsidR="00251273" w:rsidRDefault="00251273" w:rsidP="003D7E9C">
      <w:pPr>
        <w:pStyle w:val="Heading2"/>
      </w:pPr>
      <w:bookmarkStart w:id="138" w:name="_Toc50327752"/>
      <w:r>
        <w:t>Investigative Questions Answered</w:t>
      </w:r>
      <w:bookmarkEnd w:id="138"/>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39" w:name="_Toc50327753"/>
      <w:r>
        <w:t>Summary</w:t>
      </w:r>
      <w:bookmarkEnd w:id="139"/>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40" w:name="_Toc50327754"/>
      <w:r>
        <w:t>V.  Conclusions and Recommendations</w:t>
      </w:r>
      <w:bookmarkEnd w:id="140"/>
    </w:p>
    <w:p w14:paraId="0E3C2338" w14:textId="77777777" w:rsidR="00251273" w:rsidRDefault="00251273" w:rsidP="003D7E9C">
      <w:pPr>
        <w:pStyle w:val="Heading2"/>
      </w:pPr>
      <w:bookmarkStart w:id="141" w:name="_Toc50327755"/>
      <w:r>
        <w:t>Chapter Overview</w:t>
      </w:r>
      <w:bookmarkEnd w:id="141"/>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2" w:name="_Toc50327756"/>
      <w:r>
        <w:t>Conclusions of Research</w:t>
      </w:r>
      <w:bookmarkEnd w:id="142"/>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3" w:name="_Toc50327757"/>
      <w:r>
        <w:t>Significance of Research</w:t>
      </w:r>
      <w:bookmarkEnd w:id="143"/>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4" w:name="_Toc50327758"/>
      <w:r>
        <w:t>Recommendations for Action</w:t>
      </w:r>
      <w:bookmarkEnd w:id="144"/>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5" w:name="_Toc50327759"/>
      <w:r>
        <w:t>Recommendations for Future Research</w:t>
      </w:r>
      <w:bookmarkEnd w:id="145"/>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6" w:name="_Toc50327760"/>
      <w:r>
        <w:t>Summary</w:t>
      </w:r>
      <w:bookmarkEnd w:id="146"/>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7" w:name="_Toc50327761"/>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7"/>
    </w:p>
    <w:p w14:paraId="6017441A" w14:textId="3F0080AB" w:rsidR="000A7840" w:rsidRDefault="003C0BD3" w:rsidP="000A7840">
      <w:r>
        <w:t>fgfs.exe – runs the executable</w:t>
      </w:r>
      <w:r>
        <w:br/>
        <w:t>--aircraft=ufo – select an aircraft name</w:t>
      </w:r>
      <w:r>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0A7840"/>
    <w:p w14:paraId="115959E6" w14:textId="24E9B37B" w:rsidR="000A7840" w:rsidRDefault="000A7840" w:rsidP="000A7840">
      <w:r>
        <w:t>Altogether, when running FlightGear, the command line is:</w:t>
      </w:r>
    </w:p>
    <w:p w14:paraId="2BDA984F" w14:textId="387540DE" w:rsidR="000A7840" w:rsidRDefault="000A7840" w:rsidP="000A7840">
      <w:r w:rsidRPr="00810684">
        <w:t>fgfs.exe --aircraft=ufo --disable-panel --disable-sound --enable-hud --disable-random-objects --fdm=null --vc=0 --timeofday=noon --native-fdm=socket,in,30,,5500,udp</w:t>
      </w:r>
    </w:p>
    <w:p w14:paraId="05464C0F" w14:textId="24853D00" w:rsidR="00216100" w:rsidRDefault="00216100" w:rsidP="000A7840"/>
    <w:p w14:paraId="2681DC07" w14:textId="03241ADC" w:rsidR="00216100" w:rsidRDefault="00216100" w:rsidP="000A7840">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1FC9598D" w:rsidR="006013BF" w:rsidRDefault="006013BF" w:rsidP="006013BF">
      <w:pPr>
        <w:pStyle w:val="Heading1"/>
      </w:pPr>
      <w:bookmarkStart w:id="148" w:name="_Toc493484480"/>
      <w:bookmarkStart w:id="149" w:name="_Toc493484720"/>
      <w:bookmarkStart w:id="150" w:name="_Toc494527317"/>
      <w:bookmarkStart w:id="151" w:name="_Toc495221484"/>
      <w:bookmarkStart w:id="152" w:name="_Toc495663200"/>
      <w:bookmarkStart w:id="153" w:name="_Toc495826223"/>
      <w:bookmarkStart w:id="154" w:name="_Toc495826331"/>
      <w:bookmarkStart w:id="155" w:name="_Toc495999072"/>
      <w:bookmarkStart w:id="156" w:name="_Toc496074870"/>
      <w:bookmarkStart w:id="157" w:name="_Toc496074966"/>
      <w:bookmarkStart w:id="158" w:name="_Toc496075140"/>
      <w:bookmarkStart w:id="159" w:name="_Toc496075298"/>
      <w:bookmarkStart w:id="160" w:name="_Toc496075363"/>
      <w:bookmarkStart w:id="161" w:name="_Toc496080607"/>
      <w:bookmarkStart w:id="162" w:name="_Toc497120310"/>
      <w:bookmarkStart w:id="163" w:name="_Toc503248614"/>
      <w:bookmarkStart w:id="164" w:name="_Toc504131206"/>
      <w:bookmarkStart w:id="165" w:name="_Toc504131408"/>
      <w:bookmarkStart w:id="166" w:name="_Toc504131563"/>
      <w:bookmarkStart w:id="167" w:name="_Toc1369874"/>
      <w:bookmarkStart w:id="168" w:name="_Toc235956796"/>
      <w:bookmarkStart w:id="169" w:name="_Toc50327762"/>
      <w:r w:rsidRPr="003F5979">
        <w:lastRenderedPageBreak/>
        <w:t>Bibliography</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57AF2D73" w:rsidR="001520C0" w:rsidRDefault="00AE30B6" w:rsidP="00AE30B6">
      <w:pPr>
        <w:spacing w:line="276" w:lineRule="auto"/>
      </w:pPr>
      <w:r>
        <w:t xml:space="preserve">[3] </w:t>
      </w:r>
      <w:r w:rsidR="001520C0">
        <w:t>Richard L.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4DF8B8A1" w:rsidR="00AB03DC" w:rsidRDefault="00AE30B6" w:rsidP="00AE30B6">
      <w:pPr>
        <w:spacing w:line="276" w:lineRule="auto"/>
      </w:pPr>
      <w:r>
        <w:t xml:space="preserve">[5] </w:t>
      </w:r>
      <w:r w:rsidR="00AB03DC">
        <w:t xml:space="preserve">wiki.flightgear.org. Command </w:t>
      </w:r>
      <w:r w:rsidR="001E6659">
        <w:t xml:space="preserve">line options, </w:t>
      </w:r>
      <w:r w:rsidR="00AB03DC">
        <w:t>2019. [Online accessed 07/02/2020].</w:t>
      </w:r>
      <w:r w:rsidR="00F82881">
        <w:br/>
      </w:r>
    </w:p>
    <w:p w14:paraId="37AD4476" w14:textId="180B688D" w:rsidR="00547AEB" w:rsidRDefault="00AE30B6" w:rsidP="00AE30B6">
      <w:pPr>
        <w:spacing w:line="276" w:lineRule="auto"/>
      </w:pPr>
      <w:r>
        <w:t xml:space="preserve">[6] </w:t>
      </w:r>
      <w:r w:rsidR="00547AEB">
        <w:t>wiki.flightgear.org. Property Tree/S</w:t>
      </w:r>
      <w:r w:rsidR="001E6659">
        <w:t>ockets,</w:t>
      </w:r>
      <w:r w:rsidR="00547AEB">
        <w:t xml:space="preserve"> 2019. [Online accessed 07/02/2020].</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2EF0ECD1"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4EE0F358" w:rsidR="002F6D0A" w:rsidRDefault="002F6D0A" w:rsidP="00AE30B6">
      <w:pPr>
        <w:spacing w:line="276" w:lineRule="auto"/>
      </w:pPr>
      <w:r>
        <w:t>[13]</w:t>
      </w:r>
      <w:r w:rsidR="00F84A69">
        <w:t xml:space="preserve"> wow what was this source…</w:t>
      </w:r>
    </w:p>
    <w:p w14:paraId="2A71CAF8" w14:textId="60AC21FF" w:rsidR="002F6D0A" w:rsidRDefault="002F6D0A" w:rsidP="00AE30B6">
      <w:pPr>
        <w:spacing w:line="276" w:lineRule="auto"/>
      </w:pPr>
    </w:p>
    <w:p w14:paraId="46A1139F" w14:textId="5435D376" w:rsidR="002F6D0A" w:rsidRDefault="002F6D0A" w:rsidP="00AE30B6">
      <w:pPr>
        <w:spacing w:line="276" w:lineRule="auto"/>
      </w:pPr>
      <w:r>
        <w:t>[14] bourg book</w:t>
      </w:r>
    </w:p>
    <w:p w14:paraId="2FFE424A" w14:textId="4386A871" w:rsidR="005719FB" w:rsidRDefault="005719FB" w:rsidP="00AE30B6">
      <w:pPr>
        <w:spacing w:line="276" w:lineRule="auto"/>
      </w:pPr>
    </w:p>
    <w:p w14:paraId="1FF8D131" w14:textId="747E36ED" w:rsidR="005719FB" w:rsidRDefault="005719FB" w:rsidP="00AE30B6">
      <w:pPr>
        <w:spacing w:line="276" w:lineRule="auto"/>
      </w:pPr>
      <w:r>
        <w:t xml:space="preserve">[15] </w:t>
      </w:r>
      <w:hyperlink r:id="rId19" w:history="1">
        <w:r w:rsidR="007834CE" w:rsidRPr="00E05DBA">
          <w:rPr>
            <w:rStyle w:val="Hyperlink"/>
          </w:rPr>
          <w:t>https://unity.com/solutions/game</w:t>
        </w:r>
      </w:hyperlink>
    </w:p>
    <w:p w14:paraId="3B3761E5" w14:textId="57FE6E15" w:rsidR="007834CE" w:rsidRDefault="007834CE" w:rsidP="00AE30B6">
      <w:pPr>
        <w:spacing w:line="276" w:lineRule="auto"/>
      </w:pPr>
    </w:p>
    <w:p w14:paraId="56D1EFEC" w14:textId="1BDAC9B1" w:rsidR="007834CE" w:rsidRDefault="007834CE" w:rsidP="00AE30B6">
      <w:pPr>
        <w:spacing w:line="276" w:lineRule="auto"/>
        <w:rPr>
          <w:rStyle w:val="Hyperlink"/>
        </w:rPr>
      </w:pPr>
      <w:r>
        <w:t xml:space="preserve">[16] </w:t>
      </w:r>
      <w:hyperlink r:id="rId20" w:history="1">
        <w:r w:rsidR="00926B83" w:rsidRPr="00E05DBA">
          <w:rPr>
            <w:rStyle w:val="Hyperlink"/>
          </w:rPr>
          <w:t>https://unity.com/case-study/mediatonic-fall-guys</w:t>
        </w:r>
      </w:hyperlink>
    </w:p>
    <w:p w14:paraId="33783F3B" w14:textId="2EB2FF65" w:rsidR="006C4029" w:rsidRDefault="006C4029" w:rsidP="00AE30B6">
      <w:pPr>
        <w:spacing w:line="276" w:lineRule="auto"/>
      </w:pPr>
    </w:p>
    <w:p w14:paraId="273DDF5F" w14:textId="337659E5" w:rsidR="0098677B" w:rsidRDefault="000E198A" w:rsidP="006C4029">
      <w:pPr>
        <w:spacing w:line="276" w:lineRule="auto"/>
      </w:pPr>
      <w:r>
        <w:lastRenderedPageBreak/>
        <w:t>[17] A Handbook of Flight Simulation Fidelity Requirements for Human Factors Research</w:t>
      </w:r>
    </w:p>
    <w:p w14:paraId="3DF0C673" w14:textId="04444A9D" w:rsidR="00926B83" w:rsidRDefault="00926B83" w:rsidP="00AE30B6">
      <w:pPr>
        <w:spacing w:line="276" w:lineRule="auto"/>
      </w:pPr>
    </w:p>
    <w:p w14:paraId="4AEF2ABF" w14:textId="186328A8" w:rsidR="000E198A" w:rsidRDefault="000E198A" w:rsidP="00AE30B6">
      <w:pPr>
        <w:spacing w:line="276" w:lineRule="auto"/>
      </w:pPr>
      <w:r>
        <w:t>[18] Flight Dynamic Modelling and Simulation of Large Flexible Aircraft</w:t>
      </w:r>
    </w:p>
    <w:p w14:paraId="2F1B7A91" w14:textId="4953E6C4" w:rsidR="002051C7" w:rsidRDefault="002051C7" w:rsidP="00AE30B6">
      <w:pPr>
        <w:spacing w:line="276" w:lineRule="auto"/>
      </w:pPr>
    </w:p>
    <w:p w14:paraId="32C8BC1B" w14:textId="6CFD4DA1" w:rsidR="002051C7" w:rsidRDefault="002051C7" w:rsidP="00AE30B6">
      <w:pPr>
        <w:spacing w:line="276" w:lineRule="auto"/>
      </w:pPr>
      <w:r>
        <w:t xml:space="preserve">[19] </w:t>
      </w:r>
      <w:hyperlink r:id="rId21" w:history="1">
        <w:r w:rsidR="00430961" w:rsidRPr="00E26D86">
          <w:rPr>
            <w:rStyle w:val="Hyperlink"/>
          </w:rPr>
          <w:t>https://crates.io/</w:t>
        </w:r>
      </w:hyperlink>
      <w:r w:rsidR="00430961">
        <w:t xml:space="preserve"> # of crates</w:t>
      </w:r>
    </w:p>
    <w:p w14:paraId="2795AD99" w14:textId="3D487CE7" w:rsidR="00294195" w:rsidRDefault="00294195" w:rsidP="00A5774D">
      <w:pPr>
        <w:spacing w:line="276" w:lineRule="auto"/>
      </w:pPr>
    </w:p>
    <w:p w14:paraId="20EC7705" w14:textId="5603F16A" w:rsidR="00C6589B" w:rsidRDefault="00C6589B" w:rsidP="00A5774D">
      <w:pPr>
        <w:spacing w:line="276" w:lineRule="auto"/>
      </w:pPr>
      <w:r>
        <w:t>[20] AIRCRAFT FLIGHT DYNAMICS AND CONTROL wayne durham</w:t>
      </w:r>
    </w:p>
    <w:p w14:paraId="70514D65" w14:textId="609F55BC" w:rsidR="00D73F4E" w:rsidRDefault="00D73F4E" w:rsidP="00A5774D">
      <w:pPr>
        <w:spacing w:line="276" w:lineRule="auto"/>
      </w:pPr>
    </w:p>
    <w:p w14:paraId="5BA8F944" w14:textId="7EE47842" w:rsidR="00D73F4E" w:rsidRDefault="00D73F4E" w:rsidP="00A5774D">
      <w:pPr>
        <w:spacing w:line="276" w:lineRule="auto"/>
      </w:pPr>
      <w:r>
        <w:t xml:space="preserve">[21] </w:t>
      </w:r>
      <w:hyperlink r:id="rId22" w:history="1">
        <w:r w:rsidRPr="00E26D86">
          <w:rPr>
            <w:rStyle w:val="Hyperlink"/>
          </w:rPr>
          <w:t>https://www.youtube.com/watch?v=5AR-zrb93fM&amp;ab_channel=VDEngineering</w:t>
        </w:r>
      </w:hyperlink>
    </w:p>
    <w:p w14:paraId="4E11A530" w14:textId="77777777" w:rsidR="00D73F4E" w:rsidRDefault="00D73F4E" w:rsidP="00A5774D">
      <w:pPr>
        <w:spacing w:line="276" w:lineRule="auto"/>
      </w:pPr>
    </w:p>
    <w:sectPr w:rsidR="00D73F4E" w:rsidSect="00A570F9">
      <w:footerReference w:type="default" r:id="rId23"/>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B91D8" w14:textId="77777777" w:rsidR="001865DA" w:rsidRDefault="001865DA">
      <w:pPr>
        <w:spacing w:line="240" w:lineRule="auto"/>
      </w:pPr>
      <w:r>
        <w:separator/>
      </w:r>
    </w:p>
  </w:endnote>
  <w:endnote w:type="continuationSeparator" w:id="0">
    <w:p w14:paraId="24D9699E" w14:textId="77777777" w:rsidR="001865DA" w:rsidRDefault="001865DA">
      <w:pPr>
        <w:spacing w:line="240" w:lineRule="auto"/>
      </w:pPr>
      <w:r>
        <w:continuationSeparator/>
      </w:r>
    </w:p>
  </w:endnote>
  <w:endnote w:type="continuationNotice" w:id="1">
    <w:p w14:paraId="26A9CADE" w14:textId="77777777" w:rsidR="001865DA" w:rsidRDefault="001865D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1865DA" w:rsidRDefault="001865DA"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2AD7146A" w:rsidR="001865DA" w:rsidRDefault="001865DA">
    <w:pPr>
      <w:pStyle w:val="Footer"/>
      <w:jc w:val="center"/>
    </w:pPr>
    <w:r>
      <w:fldChar w:fldCharType="begin"/>
    </w:r>
    <w:r>
      <w:instrText xml:space="preserve"> PAGE   \* MERGEFORMAT </w:instrText>
    </w:r>
    <w:r>
      <w:fldChar w:fldCharType="separate"/>
    </w:r>
    <w:r w:rsidR="003E2754">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CE9C" w14:textId="77777777" w:rsidR="001865DA" w:rsidRDefault="001865DA">
      <w:pPr>
        <w:spacing w:line="240" w:lineRule="auto"/>
      </w:pPr>
      <w:r>
        <w:separator/>
      </w:r>
    </w:p>
  </w:footnote>
  <w:footnote w:type="continuationSeparator" w:id="0">
    <w:p w14:paraId="0BDD8DED" w14:textId="77777777" w:rsidR="001865DA" w:rsidRDefault="001865DA">
      <w:pPr>
        <w:spacing w:line="240" w:lineRule="auto"/>
      </w:pPr>
      <w:r>
        <w:continuationSeparator/>
      </w:r>
    </w:p>
  </w:footnote>
  <w:footnote w:type="continuationNotice" w:id="1">
    <w:p w14:paraId="3A61979E" w14:textId="77777777" w:rsidR="001865DA" w:rsidRDefault="001865DA">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0"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0"/>
  </w:num>
  <w:num w:numId="3">
    <w:abstractNumId w:val="19"/>
  </w:num>
  <w:num w:numId="4">
    <w:abstractNumId w:val="10"/>
  </w:num>
  <w:num w:numId="5">
    <w:abstractNumId w:val="1"/>
  </w:num>
  <w:num w:numId="6">
    <w:abstractNumId w:val="2"/>
  </w:num>
  <w:num w:numId="7">
    <w:abstractNumId w:val="8"/>
  </w:num>
  <w:num w:numId="8">
    <w:abstractNumId w:val="14"/>
  </w:num>
  <w:num w:numId="9">
    <w:abstractNumId w:val="3"/>
  </w:num>
  <w:num w:numId="10">
    <w:abstractNumId w:val="12"/>
  </w:num>
  <w:num w:numId="11">
    <w:abstractNumId w:val="18"/>
  </w:num>
  <w:num w:numId="12">
    <w:abstractNumId w:val="15"/>
  </w:num>
  <w:num w:numId="13">
    <w:abstractNumId w:val="13"/>
  </w:num>
  <w:num w:numId="14">
    <w:abstractNumId w:val="5"/>
  </w:num>
  <w:num w:numId="15">
    <w:abstractNumId w:val="7"/>
  </w:num>
  <w:num w:numId="16">
    <w:abstractNumId w:val="4"/>
  </w:num>
  <w:num w:numId="17">
    <w:abstractNumId w:val="9"/>
  </w:num>
  <w:num w:numId="18">
    <w:abstractNumId w:val="17"/>
  </w:num>
  <w:num w:numId="19">
    <w:abstractNumId w:val="11"/>
  </w:num>
  <w:num w:numId="20">
    <w:abstractNumId w:val="16"/>
  </w:num>
  <w:num w:numId="21">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5120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F5D"/>
    <w:rsid w:val="0000127B"/>
    <w:rsid w:val="00001DE3"/>
    <w:rsid w:val="00003999"/>
    <w:rsid w:val="000059E6"/>
    <w:rsid w:val="00006334"/>
    <w:rsid w:val="00006474"/>
    <w:rsid w:val="00007EA1"/>
    <w:rsid w:val="00011173"/>
    <w:rsid w:val="00011BD7"/>
    <w:rsid w:val="00011C33"/>
    <w:rsid w:val="000127E6"/>
    <w:rsid w:val="00013310"/>
    <w:rsid w:val="00014396"/>
    <w:rsid w:val="000205A0"/>
    <w:rsid w:val="000209CA"/>
    <w:rsid w:val="00021D17"/>
    <w:rsid w:val="00025965"/>
    <w:rsid w:val="000276B1"/>
    <w:rsid w:val="00035B36"/>
    <w:rsid w:val="00042B01"/>
    <w:rsid w:val="0004390A"/>
    <w:rsid w:val="00044CD2"/>
    <w:rsid w:val="00052356"/>
    <w:rsid w:val="00052D14"/>
    <w:rsid w:val="0005366B"/>
    <w:rsid w:val="00053E7B"/>
    <w:rsid w:val="00055083"/>
    <w:rsid w:val="00055429"/>
    <w:rsid w:val="000560D0"/>
    <w:rsid w:val="00056CF7"/>
    <w:rsid w:val="000615AF"/>
    <w:rsid w:val="0006779B"/>
    <w:rsid w:val="000721E2"/>
    <w:rsid w:val="00077228"/>
    <w:rsid w:val="0007784C"/>
    <w:rsid w:val="00080019"/>
    <w:rsid w:val="000817B9"/>
    <w:rsid w:val="00083350"/>
    <w:rsid w:val="00084A3D"/>
    <w:rsid w:val="00084C68"/>
    <w:rsid w:val="000856E8"/>
    <w:rsid w:val="00086413"/>
    <w:rsid w:val="00094178"/>
    <w:rsid w:val="0009486C"/>
    <w:rsid w:val="00096B78"/>
    <w:rsid w:val="000978E3"/>
    <w:rsid w:val="000A1D24"/>
    <w:rsid w:val="000A1E12"/>
    <w:rsid w:val="000A5FC5"/>
    <w:rsid w:val="000A7647"/>
    <w:rsid w:val="000A7840"/>
    <w:rsid w:val="000B038D"/>
    <w:rsid w:val="000B4C1D"/>
    <w:rsid w:val="000C3565"/>
    <w:rsid w:val="000C3CC3"/>
    <w:rsid w:val="000C45A0"/>
    <w:rsid w:val="000C7B53"/>
    <w:rsid w:val="000D0C39"/>
    <w:rsid w:val="000D1AFE"/>
    <w:rsid w:val="000D1C39"/>
    <w:rsid w:val="000D38C0"/>
    <w:rsid w:val="000D4DEA"/>
    <w:rsid w:val="000D5D0F"/>
    <w:rsid w:val="000D614B"/>
    <w:rsid w:val="000D71B0"/>
    <w:rsid w:val="000D7471"/>
    <w:rsid w:val="000D7889"/>
    <w:rsid w:val="000D7BA2"/>
    <w:rsid w:val="000E198A"/>
    <w:rsid w:val="000E28DF"/>
    <w:rsid w:val="000F27C4"/>
    <w:rsid w:val="000F332C"/>
    <w:rsid w:val="000F4EBE"/>
    <w:rsid w:val="000F549A"/>
    <w:rsid w:val="000F7587"/>
    <w:rsid w:val="00101DF6"/>
    <w:rsid w:val="00106666"/>
    <w:rsid w:val="00106CE0"/>
    <w:rsid w:val="00113870"/>
    <w:rsid w:val="00117019"/>
    <w:rsid w:val="00117CB0"/>
    <w:rsid w:val="0012277C"/>
    <w:rsid w:val="001228B4"/>
    <w:rsid w:val="00123E4C"/>
    <w:rsid w:val="001247E6"/>
    <w:rsid w:val="001308BD"/>
    <w:rsid w:val="001309BA"/>
    <w:rsid w:val="00136C52"/>
    <w:rsid w:val="00137C6E"/>
    <w:rsid w:val="00140BE3"/>
    <w:rsid w:val="00140E21"/>
    <w:rsid w:val="00140F7F"/>
    <w:rsid w:val="001458EA"/>
    <w:rsid w:val="001520C0"/>
    <w:rsid w:val="001530AD"/>
    <w:rsid w:val="0015635D"/>
    <w:rsid w:val="00156F93"/>
    <w:rsid w:val="00157351"/>
    <w:rsid w:val="001608C3"/>
    <w:rsid w:val="00160B16"/>
    <w:rsid w:val="001630B2"/>
    <w:rsid w:val="001640D2"/>
    <w:rsid w:val="00164CAE"/>
    <w:rsid w:val="00165F99"/>
    <w:rsid w:val="00170620"/>
    <w:rsid w:val="00174502"/>
    <w:rsid w:val="001747B2"/>
    <w:rsid w:val="0017491B"/>
    <w:rsid w:val="001756F3"/>
    <w:rsid w:val="00175C0A"/>
    <w:rsid w:val="00181C36"/>
    <w:rsid w:val="001824D5"/>
    <w:rsid w:val="001850BB"/>
    <w:rsid w:val="00185EAD"/>
    <w:rsid w:val="001865DA"/>
    <w:rsid w:val="0018799A"/>
    <w:rsid w:val="00187EB3"/>
    <w:rsid w:val="001A3649"/>
    <w:rsid w:val="001A5EFD"/>
    <w:rsid w:val="001A6863"/>
    <w:rsid w:val="001A6B64"/>
    <w:rsid w:val="001A78E4"/>
    <w:rsid w:val="001B223C"/>
    <w:rsid w:val="001B2FF5"/>
    <w:rsid w:val="001B6496"/>
    <w:rsid w:val="001B77E0"/>
    <w:rsid w:val="001B7E4A"/>
    <w:rsid w:val="001C22B6"/>
    <w:rsid w:val="001C26D8"/>
    <w:rsid w:val="001C4C03"/>
    <w:rsid w:val="001C7BDE"/>
    <w:rsid w:val="001D1431"/>
    <w:rsid w:val="001D1586"/>
    <w:rsid w:val="001D16F7"/>
    <w:rsid w:val="001D1A81"/>
    <w:rsid w:val="001D417E"/>
    <w:rsid w:val="001D41D1"/>
    <w:rsid w:val="001D431F"/>
    <w:rsid w:val="001D7663"/>
    <w:rsid w:val="001E076E"/>
    <w:rsid w:val="001E6659"/>
    <w:rsid w:val="001E6AF8"/>
    <w:rsid w:val="001F0741"/>
    <w:rsid w:val="001F444A"/>
    <w:rsid w:val="001F51D3"/>
    <w:rsid w:val="002051C7"/>
    <w:rsid w:val="002067FC"/>
    <w:rsid w:val="00216100"/>
    <w:rsid w:val="00221696"/>
    <w:rsid w:val="00221A49"/>
    <w:rsid w:val="0023360A"/>
    <w:rsid w:val="00236827"/>
    <w:rsid w:val="00240342"/>
    <w:rsid w:val="00244B00"/>
    <w:rsid w:val="0024765B"/>
    <w:rsid w:val="002509C9"/>
    <w:rsid w:val="00250FBF"/>
    <w:rsid w:val="00251273"/>
    <w:rsid w:val="002544B5"/>
    <w:rsid w:val="00257C87"/>
    <w:rsid w:val="00261D74"/>
    <w:rsid w:val="00264586"/>
    <w:rsid w:val="002702E2"/>
    <w:rsid w:val="00270B13"/>
    <w:rsid w:val="00271D94"/>
    <w:rsid w:val="00271E43"/>
    <w:rsid w:val="00271FE8"/>
    <w:rsid w:val="002764D3"/>
    <w:rsid w:val="00281A5B"/>
    <w:rsid w:val="00283CE3"/>
    <w:rsid w:val="00284CC7"/>
    <w:rsid w:val="00286C75"/>
    <w:rsid w:val="00291141"/>
    <w:rsid w:val="00291A27"/>
    <w:rsid w:val="00293A03"/>
    <w:rsid w:val="00294195"/>
    <w:rsid w:val="00294A6F"/>
    <w:rsid w:val="00295217"/>
    <w:rsid w:val="002977AE"/>
    <w:rsid w:val="002A06B5"/>
    <w:rsid w:val="002A4569"/>
    <w:rsid w:val="002A62B0"/>
    <w:rsid w:val="002A7730"/>
    <w:rsid w:val="002B0FBF"/>
    <w:rsid w:val="002B5296"/>
    <w:rsid w:val="002B5703"/>
    <w:rsid w:val="002C1467"/>
    <w:rsid w:val="002C5B8B"/>
    <w:rsid w:val="002D069E"/>
    <w:rsid w:val="002D10B7"/>
    <w:rsid w:val="002D3A1B"/>
    <w:rsid w:val="002E06B9"/>
    <w:rsid w:val="002E7863"/>
    <w:rsid w:val="002F292E"/>
    <w:rsid w:val="002F472D"/>
    <w:rsid w:val="002F6D0A"/>
    <w:rsid w:val="002F7602"/>
    <w:rsid w:val="00300182"/>
    <w:rsid w:val="003044EE"/>
    <w:rsid w:val="0030717C"/>
    <w:rsid w:val="00307220"/>
    <w:rsid w:val="00311D28"/>
    <w:rsid w:val="003125EB"/>
    <w:rsid w:val="00312A5B"/>
    <w:rsid w:val="00312C4C"/>
    <w:rsid w:val="00313F50"/>
    <w:rsid w:val="0031595F"/>
    <w:rsid w:val="00317EAE"/>
    <w:rsid w:val="00320127"/>
    <w:rsid w:val="0032486A"/>
    <w:rsid w:val="00325F3B"/>
    <w:rsid w:val="0032675A"/>
    <w:rsid w:val="00326D5B"/>
    <w:rsid w:val="00327625"/>
    <w:rsid w:val="00332890"/>
    <w:rsid w:val="00332A14"/>
    <w:rsid w:val="003340F5"/>
    <w:rsid w:val="00336015"/>
    <w:rsid w:val="0033684A"/>
    <w:rsid w:val="00341407"/>
    <w:rsid w:val="00343346"/>
    <w:rsid w:val="00343869"/>
    <w:rsid w:val="00345505"/>
    <w:rsid w:val="003479EE"/>
    <w:rsid w:val="00354B98"/>
    <w:rsid w:val="0035678F"/>
    <w:rsid w:val="00361EA2"/>
    <w:rsid w:val="0036275E"/>
    <w:rsid w:val="0037088B"/>
    <w:rsid w:val="003748A3"/>
    <w:rsid w:val="0037524F"/>
    <w:rsid w:val="003807AE"/>
    <w:rsid w:val="00380CB0"/>
    <w:rsid w:val="0038524A"/>
    <w:rsid w:val="0038581A"/>
    <w:rsid w:val="00386820"/>
    <w:rsid w:val="003877D0"/>
    <w:rsid w:val="00392DF3"/>
    <w:rsid w:val="003953B7"/>
    <w:rsid w:val="003A105B"/>
    <w:rsid w:val="003A155D"/>
    <w:rsid w:val="003A39B7"/>
    <w:rsid w:val="003B045D"/>
    <w:rsid w:val="003B2849"/>
    <w:rsid w:val="003B2C99"/>
    <w:rsid w:val="003B3DA2"/>
    <w:rsid w:val="003B5290"/>
    <w:rsid w:val="003B577E"/>
    <w:rsid w:val="003B79EE"/>
    <w:rsid w:val="003B7F9B"/>
    <w:rsid w:val="003C0516"/>
    <w:rsid w:val="003C0BD3"/>
    <w:rsid w:val="003C36DC"/>
    <w:rsid w:val="003C43F4"/>
    <w:rsid w:val="003C4C7E"/>
    <w:rsid w:val="003C6D81"/>
    <w:rsid w:val="003D0F76"/>
    <w:rsid w:val="003D48E1"/>
    <w:rsid w:val="003D5735"/>
    <w:rsid w:val="003D7632"/>
    <w:rsid w:val="003D7E9C"/>
    <w:rsid w:val="003E094E"/>
    <w:rsid w:val="003E2754"/>
    <w:rsid w:val="003E33FB"/>
    <w:rsid w:val="003E3A34"/>
    <w:rsid w:val="003E557F"/>
    <w:rsid w:val="003E5CDC"/>
    <w:rsid w:val="003F1F7E"/>
    <w:rsid w:val="003F5979"/>
    <w:rsid w:val="004008D3"/>
    <w:rsid w:val="004060B3"/>
    <w:rsid w:val="00411248"/>
    <w:rsid w:val="00412573"/>
    <w:rsid w:val="00412C92"/>
    <w:rsid w:val="00412CF4"/>
    <w:rsid w:val="00413F0F"/>
    <w:rsid w:val="00415D43"/>
    <w:rsid w:val="004170D6"/>
    <w:rsid w:val="00424660"/>
    <w:rsid w:val="004246A0"/>
    <w:rsid w:val="004261D0"/>
    <w:rsid w:val="0042621B"/>
    <w:rsid w:val="00430961"/>
    <w:rsid w:val="00431B4B"/>
    <w:rsid w:val="00435D31"/>
    <w:rsid w:val="00442B7A"/>
    <w:rsid w:val="00445A74"/>
    <w:rsid w:val="00453244"/>
    <w:rsid w:val="0045597C"/>
    <w:rsid w:val="00463C47"/>
    <w:rsid w:val="0046774C"/>
    <w:rsid w:val="00470632"/>
    <w:rsid w:val="004708DA"/>
    <w:rsid w:val="004739BE"/>
    <w:rsid w:val="00475173"/>
    <w:rsid w:val="0048027B"/>
    <w:rsid w:val="00480784"/>
    <w:rsid w:val="00487D07"/>
    <w:rsid w:val="00492714"/>
    <w:rsid w:val="00492FD8"/>
    <w:rsid w:val="0049730D"/>
    <w:rsid w:val="00497B2E"/>
    <w:rsid w:val="004A021B"/>
    <w:rsid w:val="004A0892"/>
    <w:rsid w:val="004A15AC"/>
    <w:rsid w:val="004A3D21"/>
    <w:rsid w:val="004A414C"/>
    <w:rsid w:val="004A47BF"/>
    <w:rsid w:val="004A6708"/>
    <w:rsid w:val="004A6ED8"/>
    <w:rsid w:val="004A7D67"/>
    <w:rsid w:val="004B1BD6"/>
    <w:rsid w:val="004B1E25"/>
    <w:rsid w:val="004B3B0D"/>
    <w:rsid w:val="004C117F"/>
    <w:rsid w:val="004C735B"/>
    <w:rsid w:val="004D2058"/>
    <w:rsid w:val="004D36D8"/>
    <w:rsid w:val="004D712C"/>
    <w:rsid w:val="004D79AB"/>
    <w:rsid w:val="004D7E03"/>
    <w:rsid w:val="004E0F28"/>
    <w:rsid w:val="004E555F"/>
    <w:rsid w:val="004F0D76"/>
    <w:rsid w:val="004F212C"/>
    <w:rsid w:val="004F2791"/>
    <w:rsid w:val="004F3B25"/>
    <w:rsid w:val="004F4594"/>
    <w:rsid w:val="004F4861"/>
    <w:rsid w:val="0050041B"/>
    <w:rsid w:val="00500F49"/>
    <w:rsid w:val="00504CFD"/>
    <w:rsid w:val="0050611A"/>
    <w:rsid w:val="0051335F"/>
    <w:rsid w:val="00513A74"/>
    <w:rsid w:val="00514745"/>
    <w:rsid w:val="00515493"/>
    <w:rsid w:val="00515DD1"/>
    <w:rsid w:val="00516938"/>
    <w:rsid w:val="00517732"/>
    <w:rsid w:val="00520D97"/>
    <w:rsid w:val="00520E18"/>
    <w:rsid w:val="005237D2"/>
    <w:rsid w:val="00524A7B"/>
    <w:rsid w:val="00526FD6"/>
    <w:rsid w:val="0053481B"/>
    <w:rsid w:val="00534F17"/>
    <w:rsid w:val="00535399"/>
    <w:rsid w:val="00537B4F"/>
    <w:rsid w:val="005436F5"/>
    <w:rsid w:val="00543CAE"/>
    <w:rsid w:val="00544D21"/>
    <w:rsid w:val="00546B0A"/>
    <w:rsid w:val="00547624"/>
    <w:rsid w:val="00547AEB"/>
    <w:rsid w:val="00550A8E"/>
    <w:rsid w:val="00555F2E"/>
    <w:rsid w:val="00560866"/>
    <w:rsid w:val="00563825"/>
    <w:rsid w:val="005719FB"/>
    <w:rsid w:val="00572C48"/>
    <w:rsid w:val="005737A4"/>
    <w:rsid w:val="00574EAB"/>
    <w:rsid w:val="005752A7"/>
    <w:rsid w:val="00583260"/>
    <w:rsid w:val="005840E7"/>
    <w:rsid w:val="00585F0B"/>
    <w:rsid w:val="0058630D"/>
    <w:rsid w:val="005903EA"/>
    <w:rsid w:val="00592A2E"/>
    <w:rsid w:val="00596606"/>
    <w:rsid w:val="00596E7D"/>
    <w:rsid w:val="005A43AE"/>
    <w:rsid w:val="005B25FB"/>
    <w:rsid w:val="005B6804"/>
    <w:rsid w:val="005B6B30"/>
    <w:rsid w:val="005B6F63"/>
    <w:rsid w:val="005C1F1E"/>
    <w:rsid w:val="005C3C24"/>
    <w:rsid w:val="005C5FD0"/>
    <w:rsid w:val="005D1917"/>
    <w:rsid w:val="005D3F12"/>
    <w:rsid w:val="005D5297"/>
    <w:rsid w:val="005D5902"/>
    <w:rsid w:val="005D6162"/>
    <w:rsid w:val="005E1CB2"/>
    <w:rsid w:val="005E3815"/>
    <w:rsid w:val="005E5796"/>
    <w:rsid w:val="005E649B"/>
    <w:rsid w:val="005E7266"/>
    <w:rsid w:val="005F36D4"/>
    <w:rsid w:val="005F4E1F"/>
    <w:rsid w:val="006013BF"/>
    <w:rsid w:val="00602A92"/>
    <w:rsid w:val="00603C73"/>
    <w:rsid w:val="006044B0"/>
    <w:rsid w:val="0060540B"/>
    <w:rsid w:val="00605735"/>
    <w:rsid w:val="006065BC"/>
    <w:rsid w:val="006072D3"/>
    <w:rsid w:val="0060779A"/>
    <w:rsid w:val="0062248C"/>
    <w:rsid w:val="00622D12"/>
    <w:rsid w:val="00623431"/>
    <w:rsid w:val="00624E66"/>
    <w:rsid w:val="006255A2"/>
    <w:rsid w:val="0062566C"/>
    <w:rsid w:val="006423CD"/>
    <w:rsid w:val="00651319"/>
    <w:rsid w:val="00653BAF"/>
    <w:rsid w:val="00656061"/>
    <w:rsid w:val="00657AC6"/>
    <w:rsid w:val="00660BFA"/>
    <w:rsid w:val="00661FB0"/>
    <w:rsid w:val="00661FC1"/>
    <w:rsid w:val="00670205"/>
    <w:rsid w:val="00670A21"/>
    <w:rsid w:val="00670BDA"/>
    <w:rsid w:val="00675030"/>
    <w:rsid w:val="0067699A"/>
    <w:rsid w:val="00681348"/>
    <w:rsid w:val="00682365"/>
    <w:rsid w:val="00683F7D"/>
    <w:rsid w:val="006849A9"/>
    <w:rsid w:val="00687516"/>
    <w:rsid w:val="006875AD"/>
    <w:rsid w:val="00690496"/>
    <w:rsid w:val="0069271D"/>
    <w:rsid w:val="00693683"/>
    <w:rsid w:val="0069434F"/>
    <w:rsid w:val="0069695C"/>
    <w:rsid w:val="006A3565"/>
    <w:rsid w:val="006A4BBC"/>
    <w:rsid w:val="006A79E7"/>
    <w:rsid w:val="006B2801"/>
    <w:rsid w:val="006B36C1"/>
    <w:rsid w:val="006B4D68"/>
    <w:rsid w:val="006C231E"/>
    <w:rsid w:val="006C2DD7"/>
    <w:rsid w:val="006C3F2C"/>
    <w:rsid w:val="006C4029"/>
    <w:rsid w:val="006C5B39"/>
    <w:rsid w:val="006D0EF2"/>
    <w:rsid w:val="006D3BBB"/>
    <w:rsid w:val="006E0478"/>
    <w:rsid w:val="006E04C2"/>
    <w:rsid w:val="006E0CD2"/>
    <w:rsid w:val="006E46B5"/>
    <w:rsid w:val="006E58A3"/>
    <w:rsid w:val="006F0623"/>
    <w:rsid w:val="006F264E"/>
    <w:rsid w:val="006F3F05"/>
    <w:rsid w:val="006F71C9"/>
    <w:rsid w:val="0070046E"/>
    <w:rsid w:val="00700DF1"/>
    <w:rsid w:val="00702B7D"/>
    <w:rsid w:val="00704B01"/>
    <w:rsid w:val="00705545"/>
    <w:rsid w:val="00705B95"/>
    <w:rsid w:val="00707499"/>
    <w:rsid w:val="0070778E"/>
    <w:rsid w:val="00710749"/>
    <w:rsid w:val="007109D6"/>
    <w:rsid w:val="00711310"/>
    <w:rsid w:val="00711BCD"/>
    <w:rsid w:val="00712975"/>
    <w:rsid w:val="0071343D"/>
    <w:rsid w:val="00713D2B"/>
    <w:rsid w:val="00715562"/>
    <w:rsid w:val="00715A54"/>
    <w:rsid w:val="0071661E"/>
    <w:rsid w:val="00717E5B"/>
    <w:rsid w:val="00721ABF"/>
    <w:rsid w:val="00722577"/>
    <w:rsid w:val="007248E1"/>
    <w:rsid w:val="0072660F"/>
    <w:rsid w:val="007268E2"/>
    <w:rsid w:val="00730105"/>
    <w:rsid w:val="007323EF"/>
    <w:rsid w:val="00732E99"/>
    <w:rsid w:val="0073593A"/>
    <w:rsid w:val="00736B6A"/>
    <w:rsid w:val="00737CF1"/>
    <w:rsid w:val="00740051"/>
    <w:rsid w:val="0074089D"/>
    <w:rsid w:val="00740BD5"/>
    <w:rsid w:val="00745562"/>
    <w:rsid w:val="00747BE5"/>
    <w:rsid w:val="00747E9B"/>
    <w:rsid w:val="00750A63"/>
    <w:rsid w:val="00750C8D"/>
    <w:rsid w:val="00750CEB"/>
    <w:rsid w:val="00753B89"/>
    <w:rsid w:val="00753D99"/>
    <w:rsid w:val="00754404"/>
    <w:rsid w:val="00755C73"/>
    <w:rsid w:val="00756182"/>
    <w:rsid w:val="007568DF"/>
    <w:rsid w:val="00760510"/>
    <w:rsid w:val="00764575"/>
    <w:rsid w:val="00764B56"/>
    <w:rsid w:val="0076511A"/>
    <w:rsid w:val="007663FB"/>
    <w:rsid w:val="00766A13"/>
    <w:rsid w:val="00766BE8"/>
    <w:rsid w:val="00767F55"/>
    <w:rsid w:val="007805E1"/>
    <w:rsid w:val="007834CE"/>
    <w:rsid w:val="00784B44"/>
    <w:rsid w:val="0078533B"/>
    <w:rsid w:val="00786CD4"/>
    <w:rsid w:val="007914D8"/>
    <w:rsid w:val="007A3112"/>
    <w:rsid w:val="007A4F6C"/>
    <w:rsid w:val="007A62D5"/>
    <w:rsid w:val="007A6777"/>
    <w:rsid w:val="007B6434"/>
    <w:rsid w:val="007B715C"/>
    <w:rsid w:val="007C1ED2"/>
    <w:rsid w:val="007C26E1"/>
    <w:rsid w:val="007C393B"/>
    <w:rsid w:val="007D299E"/>
    <w:rsid w:val="007D31D8"/>
    <w:rsid w:val="007D4989"/>
    <w:rsid w:val="007D4E50"/>
    <w:rsid w:val="007D71E7"/>
    <w:rsid w:val="007E0124"/>
    <w:rsid w:val="007E3508"/>
    <w:rsid w:val="007F035D"/>
    <w:rsid w:val="007F0961"/>
    <w:rsid w:val="008016E7"/>
    <w:rsid w:val="00804625"/>
    <w:rsid w:val="00805D52"/>
    <w:rsid w:val="00810684"/>
    <w:rsid w:val="00811344"/>
    <w:rsid w:val="00812352"/>
    <w:rsid w:val="00816344"/>
    <w:rsid w:val="00817FE5"/>
    <w:rsid w:val="008215F0"/>
    <w:rsid w:val="00821F03"/>
    <w:rsid w:val="00821FBE"/>
    <w:rsid w:val="0082353A"/>
    <w:rsid w:val="0082473F"/>
    <w:rsid w:val="0082479F"/>
    <w:rsid w:val="008318C7"/>
    <w:rsid w:val="00831B4C"/>
    <w:rsid w:val="00832AAF"/>
    <w:rsid w:val="00833845"/>
    <w:rsid w:val="0084047A"/>
    <w:rsid w:val="00846EF8"/>
    <w:rsid w:val="008520A3"/>
    <w:rsid w:val="008565D5"/>
    <w:rsid w:val="008605AF"/>
    <w:rsid w:val="00862480"/>
    <w:rsid w:val="008655C5"/>
    <w:rsid w:val="0086685A"/>
    <w:rsid w:val="00867397"/>
    <w:rsid w:val="00876347"/>
    <w:rsid w:val="00877D9D"/>
    <w:rsid w:val="00884E6E"/>
    <w:rsid w:val="00886177"/>
    <w:rsid w:val="00886C47"/>
    <w:rsid w:val="00890508"/>
    <w:rsid w:val="00890C11"/>
    <w:rsid w:val="00892338"/>
    <w:rsid w:val="00894467"/>
    <w:rsid w:val="00896B97"/>
    <w:rsid w:val="008A2E75"/>
    <w:rsid w:val="008B19F7"/>
    <w:rsid w:val="008B29E0"/>
    <w:rsid w:val="008B4331"/>
    <w:rsid w:val="008B570F"/>
    <w:rsid w:val="008B590A"/>
    <w:rsid w:val="008B6137"/>
    <w:rsid w:val="008C0461"/>
    <w:rsid w:val="008C30D0"/>
    <w:rsid w:val="008D0E36"/>
    <w:rsid w:val="008D3DBE"/>
    <w:rsid w:val="008D778C"/>
    <w:rsid w:val="008E0B00"/>
    <w:rsid w:val="008E1E3E"/>
    <w:rsid w:val="008E4800"/>
    <w:rsid w:val="008E6718"/>
    <w:rsid w:val="009014C0"/>
    <w:rsid w:val="00901952"/>
    <w:rsid w:val="0090272E"/>
    <w:rsid w:val="009122C1"/>
    <w:rsid w:val="00914CCD"/>
    <w:rsid w:val="00921077"/>
    <w:rsid w:val="00925A08"/>
    <w:rsid w:val="00926A27"/>
    <w:rsid w:val="00926B83"/>
    <w:rsid w:val="009276A3"/>
    <w:rsid w:val="00927E6D"/>
    <w:rsid w:val="00931BAA"/>
    <w:rsid w:val="00933788"/>
    <w:rsid w:val="00933C5C"/>
    <w:rsid w:val="00934894"/>
    <w:rsid w:val="009362E7"/>
    <w:rsid w:val="00943F85"/>
    <w:rsid w:val="0094482A"/>
    <w:rsid w:val="00945D24"/>
    <w:rsid w:val="009501CE"/>
    <w:rsid w:val="0095070D"/>
    <w:rsid w:val="00952CF8"/>
    <w:rsid w:val="00962600"/>
    <w:rsid w:val="00970AF5"/>
    <w:rsid w:val="00971EF8"/>
    <w:rsid w:val="00972143"/>
    <w:rsid w:val="0097287B"/>
    <w:rsid w:val="00974D1E"/>
    <w:rsid w:val="00980F54"/>
    <w:rsid w:val="00983410"/>
    <w:rsid w:val="009855A1"/>
    <w:rsid w:val="0098677B"/>
    <w:rsid w:val="00990CBE"/>
    <w:rsid w:val="009937DF"/>
    <w:rsid w:val="00994EA5"/>
    <w:rsid w:val="00995EA0"/>
    <w:rsid w:val="009A0F97"/>
    <w:rsid w:val="009A1300"/>
    <w:rsid w:val="009A55EF"/>
    <w:rsid w:val="009A5FF6"/>
    <w:rsid w:val="009B08B7"/>
    <w:rsid w:val="009B1980"/>
    <w:rsid w:val="009B22B1"/>
    <w:rsid w:val="009B3CE8"/>
    <w:rsid w:val="009B50CA"/>
    <w:rsid w:val="009B612A"/>
    <w:rsid w:val="009B7A73"/>
    <w:rsid w:val="009B7CA4"/>
    <w:rsid w:val="009C0954"/>
    <w:rsid w:val="009C54CE"/>
    <w:rsid w:val="009C5706"/>
    <w:rsid w:val="009C7BCD"/>
    <w:rsid w:val="009D252A"/>
    <w:rsid w:val="009D4874"/>
    <w:rsid w:val="009D5DB3"/>
    <w:rsid w:val="009E1326"/>
    <w:rsid w:val="009E20CE"/>
    <w:rsid w:val="009E4EEA"/>
    <w:rsid w:val="009E75BA"/>
    <w:rsid w:val="009E78AD"/>
    <w:rsid w:val="009F0D86"/>
    <w:rsid w:val="009F48CE"/>
    <w:rsid w:val="009F544D"/>
    <w:rsid w:val="009F60EB"/>
    <w:rsid w:val="009F6858"/>
    <w:rsid w:val="00A04E30"/>
    <w:rsid w:val="00A11DA2"/>
    <w:rsid w:val="00A12048"/>
    <w:rsid w:val="00A12E07"/>
    <w:rsid w:val="00A15151"/>
    <w:rsid w:val="00A222A0"/>
    <w:rsid w:val="00A30FE6"/>
    <w:rsid w:val="00A33BD3"/>
    <w:rsid w:val="00A35B97"/>
    <w:rsid w:val="00A36D79"/>
    <w:rsid w:val="00A450BA"/>
    <w:rsid w:val="00A4628E"/>
    <w:rsid w:val="00A5101D"/>
    <w:rsid w:val="00A53F50"/>
    <w:rsid w:val="00A561F3"/>
    <w:rsid w:val="00A562B7"/>
    <w:rsid w:val="00A570F9"/>
    <w:rsid w:val="00A5774D"/>
    <w:rsid w:val="00A57E4E"/>
    <w:rsid w:val="00A662F8"/>
    <w:rsid w:val="00A70172"/>
    <w:rsid w:val="00A77A9E"/>
    <w:rsid w:val="00A85589"/>
    <w:rsid w:val="00A86DE3"/>
    <w:rsid w:val="00A87D6B"/>
    <w:rsid w:val="00A87F11"/>
    <w:rsid w:val="00A90BCE"/>
    <w:rsid w:val="00A92406"/>
    <w:rsid w:val="00A944CB"/>
    <w:rsid w:val="00A94AA6"/>
    <w:rsid w:val="00A95F94"/>
    <w:rsid w:val="00A96D7D"/>
    <w:rsid w:val="00AA0034"/>
    <w:rsid w:val="00AA5824"/>
    <w:rsid w:val="00AB03DC"/>
    <w:rsid w:val="00AB131C"/>
    <w:rsid w:val="00AB3FA1"/>
    <w:rsid w:val="00AC2680"/>
    <w:rsid w:val="00AC5CCF"/>
    <w:rsid w:val="00AC71F4"/>
    <w:rsid w:val="00AD0B3E"/>
    <w:rsid w:val="00AD1DE6"/>
    <w:rsid w:val="00AD2886"/>
    <w:rsid w:val="00AD2AAB"/>
    <w:rsid w:val="00AD325F"/>
    <w:rsid w:val="00AD3726"/>
    <w:rsid w:val="00AE30B6"/>
    <w:rsid w:val="00AE412F"/>
    <w:rsid w:val="00AE749E"/>
    <w:rsid w:val="00AF7AE9"/>
    <w:rsid w:val="00AF7F52"/>
    <w:rsid w:val="00B03F4F"/>
    <w:rsid w:val="00B067FB"/>
    <w:rsid w:val="00B130FB"/>
    <w:rsid w:val="00B14D9B"/>
    <w:rsid w:val="00B22278"/>
    <w:rsid w:val="00B2258F"/>
    <w:rsid w:val="00B2423B"/>
    <w:rsid w:val="00B24FD0"/>
    <w:rsid w:val="00B2788E"/>
    <w:rsid w:val="00B27D28"/>
    <w:rsid w:val="00B34B3D"/>
    <w:rsid w:val="00B34DF9"/>
    <w:rsid w:val="00B35521"/>
    <w:rsid w:val="00B36025"/>
    <w:rsid w:val="00B44F93"/>
    <w:rsid w:val="00B45038"/>
    <w:rsid w:val="00B45A40"/>
    <w:rsid w:val="00B45B56"/>
    <w:rsid w:val="00B52F29"/>
    <w:rsid w:val="00B5477B"/>
    <w:rsid w:val="00B55BD9"/>
    <w:rsid w:val="00B56324"/>
    <w:rsid w:val="00B57758"/>
    <w:rsid w:val="00B57D70"/>
    <w:rsid w:val="00B61F95"/>
    <w:rsid w:val="00B6301B"/>
    <w:rsid w:val="00B6363C"/>
    <w:rsid w:val="00B6510B"/>
    <w:rsid w:val="00B72770"/>
    <w:rsid w:val="00B7344D"/>
    <w:rsid w:val="00B734CF"/>
    <w:rsid w:val="00B775B4"/>
    <w:rsid w:val="00B77846"/>
    <w:rsid w:val="00B77940"/>
    <w:rsid w:val="00B8027A"/>
    <w:rsid w:val="00B809CC"/>
    <w:rsid w:val="00B84810"/>
    <w:rsid w:val="00B914CA"/>
    <w:rsid w:val="00B92395"/>
    <w:rsid w:val="00B923D3"/>
    <w:rsid w:val="00BA0632"/>
    <w:rsid w:val="00BA2F66"/>
    <w:rsid w:val="00BA3B4D"/>
    <w:rsid w:val="00BA6D9D"/>
    <w:rsid w:val="00BB2EC1"/>
    <w:rsid w:val="00BB2FF1"/>
    <w:rsid w:val="00BB377A"/>
    <w:rsid w:val="00BB5715"/>
    <w:rsid w:val="00BC29F9"/>
    <w:rsid w:val="00BC2EA7"/>
    <w:rsid w:val="00BC3C04"/>
    <w:rsid w:val="00BD1480"/>
    <w:rsid w:val="00BD2AAC"/>
    <w:rsid w:val="00BD3AFF"/>
    <w:rsid w:val="00BD42D6"/>
    <w:rsid w:val="00BD5D39"/>
    <w:rsid w:val="00BE0B19"/>
    <w:rsid w:val="00BE4D72"/>
    <w:rsid w:val="00BF1A25"/>
    <w:rsid w:val="00BF71E4"/>
    <w:rsid w:val="00C00632"/>
    <w:rsid w:val="00C0093B"/>
    <w:rsid w:val="00C01E87"/>
    <w:rsid w:val="00C01F65"/>
    <w:rsid w:val="00C05699"/>
    <w:rsid w:val="00C10829"/>
    <w:rsid w:val="00C12473"/>
    <w:rsid w:val="00C13997"/>
    <w:rsid w:val="00C14157"/>
    <w:rsid w:val="00C14E48"/>
    <w:rsid w:val="00C15632"/>
    <w:rsid w:val="00C17DCA"/>
    <w:rsid w:val="00C21C6D"/>
    <w:rsid w:val="00C22130"/>
    <w:rsid w:val="00C223E6"/>
    <w:rsid w:val="00C22DF0"/>
    <w:rsid w:val="00C2371A"/>
    <w:rsid w:val="00C25681"/>
    <w:rsid w:val="00C25A08"/>
    <w:rsid w:val="00C3354A"/>
    <w:rsid w:val="00C364FD"/>
    <w:rsid w:val="00C37141"/>
    <w:rsid w:val="00C372CE"/>
    <w:rsid w:val="00C41291"/>
    <w:rsid w:val="00C4487C"/>
    <w:rsid w:val="00C45B07"/>
    <w:rsid w:val="00C467B9"/>
    <w:rsid w:val="00C4773B"/>
    <w:rsid w:val="00C47BFC"/>
    <w:rsid w:val="00C547B1"/>
    <w:rsid w:val="00C5530F"/>
    <w:rsid w:val="00C55DA8"/>
    <w:rsid w:val="00C6146D"/>
    <w:rsid w:val="00C62D53"/>
    <w:rsid w:val="00C65576"/>
    <w:rsid w:val="00C6589B"/>
    <w:rsid w:val="00C7326D"/>
    <w:rsid w:val="00C83529"/>
    <w:rsid w:val="00C87ADB"/>
    <w:rsid w:val="00C9038D"/>
    <w:rsid w:val="00C90564"/>
    <w:rsid w:val="00C90ACF"/>
    <w:rsid w:val="00C93803"/>
    <w:rsid w:val="00C9408E"/>
    <w:rsid w:val="00CA148C"/>
    <w:rsid w:val="00CA4825"/>
    <w:rsid w:val="00CA78C9"/>
    <w:rsid w:val="00CB2DAB"/>
    <w:rsid w:val="00CB42F4"/>
    <w:rsid w:val="00CB516D"/>
    <w:rsid w:val="00CB5617"/>
    <w:rsid w:val="00CC01E8"/>
    <w:rsid w:val="00CC0659"/>
    <w:rsid w:val="00CC4A01"/>
    <w:rsid w:val="00CC6B01"/>
    <w:rsid w:val="00CD1B4D"/>
    <w:rsid w:val="00CD561C"/>
    <w:rsid w:val="00CD5723"/>
    <w:rsid w:val="00CD71B0"/>
    <w:rsid w:val="00CD71F4"/>
    <w:rsid w:val="00CD7BD3"/>
    <w:rsid w:val="00CE001E"/>
    <w:rsid w:val="00CE52F6"/>
    <w:rsid w:val="00CE7065"/>
    <w:rsid w:val="00CE7460"/>
    <w:rsid w:val="00CF1024"/>
    <w:rsid w:val="00CF5C49"/>
    <w:rsid w:val="00CF7C9D"/>
    <w:rsid w:val="00CF7EDB"/>
    <w:rsid w:val="00D01305"/>
    <w:rsid w:val="00D0222D"/>
    <w:rsid w:val="00D0790D"/>
    <w:rsid w:val="00D1038F"/>
    <w:rsid w:val="00D12740"/>
    <w:rsid w:val="00D157D8"/>
    <w:rsid w:val="00D215AB"/>
    <w:rsid w:val="00D21A55"/>
    <w:rsid w:val="00D2413E"/>
    <w:rsid w:val="00D24908"/>
    <w:rsid w:val="00D25632"/>
    <w:rsid w:val="00D26C41"/>
    <w:rsid w:val="00D317AD"/>
    <w:rsid w:val="00D32D72"/>
    <w:rsid w:val="00D361F4"/>
    <w:rsid w:val="00D36D17"/>
    <w:rsid w:val="00D37D9A"/>
    <w:rsid w:val="00D43D9D"/>
    <w:rsid w:val="00D46058"/>
    <w:rsid w:val="00D464E2"/>
    <w:rsid w:val="00D50B80"/>
    <w:rsid w:val="00D5590E"/>
    <w:rsid w:val="00D62D27"/>
    <w:rsid w:val="00D635B8"/>
    <w:rsid w:val="00D640F8"/>
    <w:rsid w:val="00D65D21"/>
    <w:rsid w:val="00D65F69"/>
    <w:rsid w:val="00D73B19"/>
    <w:rsid w:val="00D73F4E"/>
    <w:rsid w:val="00D76C0E"/>
    <w:rsid w:val="00D76D78"/>
    <w:rsid w:val="00D807FE"/>
    <w:rsid w:val="00D82E91"/>
    <w:rsid w:val="00D83D69"/>
    <w:rsid w:val="00D90F86"/>
    <w:rsid w:val="00D950CB"/>
    <w:rsid w:val="00D96176"/>
    <w:rsid w:val="00D96CF7"/>
    <w:rsid w:val="00DB0B18"/>
    <w:rsid w:val="00DB36A5"/>
    <w:rsid w:val="00DB391B"/>
    <w:rsid w:val="00DB696D"/>
    <w:rsid w:val="00DC189C"/>
    <w:rsid w:val="00DC2EBD"/>
    <w:rsid w:val="00DC4C85"/>
    <w:rsid w:val="00DC6998"/>
    <w:rsid w:val="00DD06AC"/>
    <w:rsid w:val="00DD4038"/>
    <w:rsid w:val="00DD5E89"/>
    <w:rsid w:val="00DD6AA5"/>
    <w:rsid w:val="00DD76F2"/>
    <w:rsid w:val="00DE1E58"/>
    <w:rsid w:val="00DE57D9"/>
    <w:rsid w:val="00DE6BF1"/>
    <w:rsid w:val="00DF6687"/>
    <w:rsid w:val="00E01B93"/>
    <w:rsid w:val="00E02411"/>
    <w:rsid w:val="00E02F41"/>
    <w:rsid w:val="00E10466"/>
    <w:rsid w:val="00E10743"/>
    <w:rsid w:val="00E1112F"/>
    <w:rsid w:val="00E12EBB"/>
    <w:rsid w:val="00E20B4B"/>
    <w:rsid w:val="00E213DA"/>
    <w:rsid w:val="00E2399E"/>
    <w:rsid w:val="00E25320"/>
    <w:rsid w:val="00E30832"/>
    <w:rsid w:val="00E3224F"/>
    <w:rsid w:val="00E327F7"/>
    <w:rsid w:val="00E328C6"/>
    <w:rsid w:val="00E45473"/>
    <w:rsid w:val="00E4750F"/>
    <w:rsid w:val="00E6244F"/>
    <w:rsid w:val="00E63013"/>
    <w:rsid w:val="00E67772"/>
    <w:rsid w:val="00E7034A"/>
    <w:rsid w:val="00E70B53"/>
    <w:rsid w:val="00E71FA5"/>
    <w:rsid w:val="00E74F4D"/>
    <w:rsid w:val="00E7679D"/>
    <w:rsid w:val="00E77801"/>
    <w:rsid w:val="00E800A0"/>
    <w:rsid w:val="00E85BFB"/>
    <w:rsid w:val="00E86E4D"/>
    <w:rsid w:val="00E9101F"/>
    <w:rsid w:val="00E916AE"/>
    <w:rsid w:val="00E9331B"/>
    <w:rsid w:val="00E93469"/>
    <w:rsid w:val="00E93488"/>
    <w:rsid w:val="00E96B0F"/>
    <w:rsid w:val="00E97F5D"/>
    <w:rsid w:val="00EA36AA"/>
    <w:rsid w:val="00EA3EBC"/>
    <w:rsid w:val="00EB06EB"/>
    <w:rsid w:val="00EB128B"/>
    <w:rsid w:val="00EB1692"/>
    <w:rsid w:val="00EB1A82"/>
    <w:rsid w:val="00EB50D3"/>
    <w:rsid w:val="00EB7015"/>
    <w:rsid w:val="00EC01BD"/>
    <w:rsid w:val="00EC299B"/>
    <w:rsid w:val="00EC2C2D"/>
    <w:rsid w:val="00EC2D73"/>
    <w:rsid w:val="00EC3664"/>
    <w:rsid w:val="00ED0B59"/>
    <w:rsid w:val="00ED2728"/>
    <w:rsid w:val="00ED3CCE"/>
    <w:rsid w:val="00ED4133"/>
    <w:rsid w:val="00ED4BB6"/>
    <w:rsid w:val="00EE348F"/>
    <w:rsid w:val="00EE3D1C"/>
    <w:rsid w:val="00EE42B1"/>
    <w:rsid w:val="00EE6BA4"/>
    <w:rsid w:val="00EF0C19"/>
    <w:rsid w:val="00EF12BD"/>
    <w:rsid w:val="00EF2CB8"/>
    <w:rsid w:val="00EF3203"/>
    <w:rsid w:val="00EF6C5C"/>
    <w:rsid w:val="00F029B9"/>
    <w:rsid w:val="00F10275"/>
    <w:rsid w:val="00F1212F"/>
    <w:rsid w:val="00F14D47"/>
    <w:rsid w:val="00F20B11"/>
    <w:rsid w:val="00F20B5E"/>
    <w:rsid w:val="00F21006"/>
    <w:rsid w:val="00F2315B"/>
    <w:rsid w:val="00F2359F"/>
    <w:rsid w:val="00F23F7A"/>
    <w:rsid w:val="00F24AF1"/>
    <w:rsid w:val="00F32E12"/>
    <w:rsid w:val="00F34D51"/>
    <w:rsid w:val="00F3579F"/>
    <w:rsid w:val="00F35A70"/>
    <w:rsid w:val="00F35EF2"/>
    <w:rsid w:val="00F4090C"/>
    <w:rsid w:val="00F41C2A"/>
    <w:rsid w:val="00F425F4"/>
    <w:rsid w:val="00F43FF7"/>
    <w:rsid w:val="00F44AF9"/>
    <w:rsid w:val="00F44CA0"/>
    <w:rsid w:val="00F46674"/>
    <w:rsid w:val="00F47C7D"/>
    <w:rsid w:val="00F505EA"/>
    <w:rsid w:val="00F53C00"/>
    <w:rsid w:val="00F56A24"/>
    <w:rsid w:val="00F6226F"/>
    <w:rsid w:val="00F67D09"/>
    <w:rsid w:val="00F77F1F"/>
    <w:rsid w:val="00F81CA1"/>
    <w:rsid w:val="00F82881"/>
    <w:rsid w:val="00F84A69"/>
    <w:rsid w:val="00F87601"/>
    <w:rsid w:val="00F907B0"/>
    <w:rsid w:val="00F90822"/>
    <w:rsid w:val="00F956F9"/>
    <w:rsid w:val="00F96855"/>
    <w:rsid w:val="00F96B63"/>
    <w:rsid w:val="00F97312"/>
    <w:rsid w:val="00FA254B"/>
    <w:rsid w:val="00FA2596"/>
    <w:rsid w:val="00FA2809"/>
    <w:rsid w:val="00FA4E2B"/>
    <w:rsid w:val="00FA751A"/>
    <w:rsid w:val="00FB1642"/>
    <w:rsid w:val="00FB3A73"/>
    <w:rsid w:val="00FC28C3"/>
    <w:rsid w:val="00FC38B9"/>
    <w:rsid w:val="00FC44E6"/>
    <w:rsid w:val="00FC47EF"/>
    <w:rsid w:val="00FC4C78"/>
    <w:rsid w:val="00FC4DF4"/>
    <w:rsid w:val="00FD1199"/>
    <w:rsid w:val="00FD60D5"/>
    <w:rsid w:val="00FE1AD5"/>
    <w:rsid w:val="00FE5489"/>
    <w:rsid w:val="00FE709E"/>
    <w:rsid w:val="00FF57AB"/>
    <w:rsid w:val="00FF5808"/>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51201"/>
    <o:shapelayout v:ext="edit">
      <o:idmap v:ext="edit" data="1"/>
    </o:shapelayout>
  </w:shapeDefaults>
  <w:decimalSymbol w:val="."/>
  <w:listSeparator w:val=","/>
  <w14:docId w14:val="4EE891B3"/>
  <w15:docId w15:val="{3945BB1E-5AC5-4026-A67B-A0718E17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qFormat/>
    <w:rsid w:val="00157351"/>
    <w:pPr>
      <w:keepNext/>
      <w:spacing w:before="240"/>
      <w:outlineLvl w:val="1"/>
    </w:pPr>
    <w:rPr>
      <w:b/>
      <w:bCs/>
    </w:rPr>
  </w:style>
  <w:style w:type="paragraph" w:styleId="Heading3">
    <w:name w:val="heading 3"/>
    <w:basedOn w:val="Normal"/>
    <w:next w:val="Normal"/>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s://crates.io/"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unity.com/case-study/mediatonic-fall-guy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unity.com/solutions/gam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hyperlink" Target="https://www.youtube.com/watch?v=5AR-zrb93fM&amp;ab_channel=VDEngineer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3.xml><?xml version="1.0" encoding="utf-8"?>
<ds:datastoreItem xmlns:ds="http://schemas.openxmlformats.org/officeDocument/2006/customXml" ds:itemID="{47A38B5F-92B3-4734-B572-77B61E02CABB}">
  <ds:schemaRefs>
    <ds:schemaRef ds:uri="http://schemas.microsoft.com/office/2006/documentManagement/types"/>
    <ds:schemaRef ds:uri="http://schemas.microsoft.com/office/2006/metadata/properties"/>
    <ds:schemaRef ds:uri="http://www.w3.org/XML/1998/namespace"/>
    <ds:schemaRef ds:uri="http://purl.org/dc/elements/1.1/"/>
    <ds:schemaRef ds:uri="http://purl.org/dc/terms/"/>
    <ds:schemaRef ds:uri="http://schemas.openxmlformats.org/package/2006/metadata/core-properties"/>
    <ds:schemaRef ds:uri="http://purl.org/dc/dcmitype/"/>
  </ds:schemaRefs>
</ds:datastoreItem>
</file>

<file path=customXml/itemProps4.xml><?xml version="1.0" encoding="utf-8"?>
<ds:datastoreItem xmlns:ds="http://schemas.openxmlformats.org/officeDocument/2006/customXml" ds:itemID="{B220AB7F-8E0F-4460-9DEC-F7BB998C1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4408</TotalTime>
  <Pages>37</Pages>
  <Words>6310</Words>
  <Characters>35967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42193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Thesis</dc:subject>
  <dc:creator>7_admin</dc:creator>
  <cp:lastModifiedBy>Willis, Chad A 2d Lt USAF AETC AFIT/ENG</cp:lastModifiedBy>
  <cp:revision>721</cp:revision>
  <cp:lastPrinted>2003-02-21T20:01:00Z</cp:lastPrinted>
  <dcterms:created xsi:type="dcterms:W3CDTF">2020-08-17T02:16:00Z</dcterms:created>
  <dcterms:modified xsi:type="dcterms:W3CDTF">2020-09-07T04:19:00Z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